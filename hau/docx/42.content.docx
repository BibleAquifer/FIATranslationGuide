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Familiarization, Internalization, Articulation (Fia)</w:t>
      </w:r>
      <w:r>
        <w:rPr>
          <w:lang w:val="ha_NG" w:bidi="ha_NG"/>
        </w:rPr>
      </w:r>
    </w:p>
    <w:p>
      <w:pPr/>
      <w:r>
        <w:rPr>
          <w:lang w:val="ha_NG" w:bidi="ha_NG"/>
        </w:rPr>
      </w:r>
      <w:r>
        <w:rPr>
          <w:b/>
          <w:lang w:val="ha_NG" w:bidi="ha_NG"/>
        </w:rPr>
        <w:t>Familiarization, Internalization, Articulation (FIA) Translation Guide</w:t>
      </w:r>
      <w:r>
        <w:rPr>
          <w:lang w:val="ha_NG" w:bidi="ha_NG"/>
        </w:rPr>
        <w:t xml:space="preserve"> © 2025 Word Collective Released under CC BY-SA 4.0 license. </w:t>
      </w:r>
      <w:r>
        <w:rPr>
          <w:lang w:val="ha_NG" w:bidi="ha_NG"/>
        </w:rPr>
        <w:t>Familiarization, Internalization, Articulation (FIA) Translation Guide</w:t>
      </w:r>
      <w:r>
        <w:rPr>
          <w:lang w:val="ha_NG" w:bidi="ha_NG"/>
        </w:rPr>
        <w:t xml:space="preserve"> has been adapted in the following languages Tok Pisin, عربي, Français, हिंदी, Bahasa Indonesia, Português, Русский, Español, Kiswahili, 简体中文 from </w:t>
      </w:r>
      <w:r>
        <w:rPr>
          <w:lang w:val="ha_NG" w:bidi="ha_NG"/>
        </w:rPr>
        <w:t>Familiarization, Internalization, Articulation (FIA)</w:t>
      </w:r>
      <w:r>
        <w:rPr>
          <w:lang w:val="ha_NG" w:bidi="ha_NG"/>
        </w:rPr>
        <w:t xml:space="preserve"> © 2025 Word Collective Released under CC BY-SA 4.0 license by Mission Mutual</w:t>
      </w:r>
      <w:r>
        <w:rPr>
          <w:lang w:val="ha_NG" w:bidi="ha_NG"/>
        </w:rPr>
      </w:r>
      <w:r>
        <w:rPr>
          <w:lang w:val="ha_NG" w:bidi="ha_NG"/>
        </w:rPr>
      </w:r>
    </w:p>
    <w:p>
      <w:pPr>
        <w:pStyle w:val="Heading1"/>
      </w:pPr>
      <w:r>
        <w:rPr>
          <w:lang w:val="ha_NG" w:bidi="ha_NG"/>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t>LUK</w:t>
      </w: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t>Luke 6:17–19</w:t>
      </w:r>
      <w:r>
        <w:rPr>
          <w:lang w:val="ha_NG" w:bidi="ha_NG"/>
        </w:rPr>
      </w:r>
    </w:p>
    <w:p>
      <w:pPr>
        <w:pStyle w:val="Heading3"/>
      </w:pPr>
      <w:r>
        <w:rPr>
          <w:lang w:val="ha_NG" w:bidi="ha_NG"/>
        </w:rPr>
        <w:t>Step 1</w:t>
      </w:r>
    </w:p>
    <w:p>
      <w:pPr/>
      <w:r>
        <w:rPr>
          <w:lang w:val="ha_NG" w:bidi="ha_NG"/>
        </w:rPr>
      </w:r>
      <w:r>
        <w:rPr>
          <w:lang w:val="ha_NG" w:bidi="ha_NG"/>
        </w:rPr>
        <w:t>Ku saurari Luka 6:17–19 ku kuma sa shi a zuciyarku. Ku saurari karatun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Menene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ɗaya a sigar da ta fi kowace sauƙin fahimta.</w:t>
      </w:r>
    </w:p>
    <w:p>
      <w:pPr/>
      <w:r>
        <w:rPr>
          <w:lang w:val="ha_NG" w:bidi="ha_NG"/>
        </w:rPr>
      </w:r>
      <w:r>
        <w:rPr>
          <w:lang w:val="ha_NG" w:bidi="ha_NG"/>
        </w:rPr>
        <w:t>Yesu na kan dutse tare da almajiransa kusa da Tekun Galili. Yesu ya gama yin addu'a dukkan dare don ya iya zaban manzanni, ko wakilai goma sha biyu, daga cikin mabiyansa. Sun sauko daga kan dutsen zuwa fili. Taron jama'a sun hallaru don su saurari koyarwar Yesu, don ya kuma warkar da marasa lafiya.</w:t>
      </w:r>
    </w:p>
    <w:p>
      <w:pPr/>
      <w:r>
        <w:rPr>
          <w:lang w:val="ha_NG" w:bidi="ha_NG"/>
        </w:rPr>
      </w:r>
      <w:r>
        <w:rPr>
          <w:lang w:val="ha_NG" w:bidi="ha_NG"/>
        </w:rPr>
        <w:t>Yesu ya sauko daga kan dutse tare da almajiransa da kuma manzaninsa. An zabi manzanin ne musamman ta wurin Yesu domin su zama wakilansa. Yesu ya tsaya a wuri madaidaici. Wannan na nufin cewa Yesu ya daina saukowa kuma ya zo wani wuri mai faɗi inda mutane za su iya zama. Yesu yana shirin koyar da taron mutane da yawa.</w:t>
      </w:r>
    </w:p>
    <w:p>
      <w:pPr/>
      <w:r>
        <w:rPr>
          <w:lang w:val="ha_NG" w:bidi="ha_NG"/>
        </w:rPr>
      </w:r>
      <w:r>
        <w:rPr>
          <w:lang w:val="ha_NG" w:bidi="ha_NG"/>
        </w:rPr>
        <w:t>Tsaya ku nuna hoton wani fili mai lebur a cikin tudun Galili inda taron jama'a za su iya zama.</w:t>
      </w:r>
    </w:p>
    <w:p>
      <w:pPr/>
      <w:r>
        <w:rPr>
          <w:lang w:val="ha_NG" w:bidi="ha_NG"/>
        </w:rPr>
      </w:r>
      <w:r>
        <w:rPr>
          <w:lang w:val="ha_NG" w:bidi="ha_NG"/>
        </w:rPr>
        <w:t>Wani babban taron jama'a sun taru a wurin suna jiran Yesu. Wannan zai iya zama har mutane dubu da dama. Wani babban rukuni na almajiran Yesu, ko kuma mabiyansa, su ma suna nan a wurin. Wadan nan almajiran ba su tare da Yesu lokacin da ya zabi manzanni sha biyu. Mutane sun zo daga ko'ina cikin Yhudiya, wato kasar Yahudawa. Mutane sun zo daga Urushalima, wato babban birnin addinin Yahudawa. Mutane kuma sun zo daga yankin da ke kusa da Taya da Sidon, ko kuma garuruwa biyu na al'ummai, wato wadanda ba Yahudawa ba. Taya da Sidon biranen bakin teku ne da ke Tekun Bahar Rum. Wannan yana nuna cewa, Yahudawa da wadanda ba Yahudawa ba sun zo su ji koyarwar Yesu.</w:t>
      </w:r>
    </w:p>
    <w:p>
      <w:pPr/>
      <w:r>
        <w:rPr>
          <w:lang w:val="ha_NG" w:bidi="ha_NG"/>
        </w:rPr>
      </w:r>
      <w:r>
        <w:rPr>
          <w:lang w:val="ha_NG" w:bidi="ha_NG"/>
        </w:rPr>
        <w:t>Dakata ka nuna wa kungiyanka taswirar inda Taya, Sidon, da kuma Tekun Galili suke. Ta yaya labarai ko bayyanane ke yaduwa a al'adunku? Wane irin labari ko bayani ke iya sa mutane su fita daga cikin yankunansu?</w:t>
      </w:r>
    </w:p>
    <w:p>
      <w:pPr/>
      <w:r>
        <w:rPr>
          <w:lang w:val="ha_NG" w:bidi="ha_NG"/>
        </w:rPr>
      </w:r>
      <w:r>
        <w:rPr>
          <w:lang w:val="ha_NG" w:bidi="ha_NG"/>
        </w:rPr>
        <w:t>Mutane kuma sun sake zuwane domin Yesu ya warkar da marasa lafiya. Yesu ya yantar da mutanen da mugayen ruhohi, ko kuma ruhohi marasa tsabta, suka mallakesu. Mutanen da suke rashin lafiya ko kuma wadanda mugayen ruhohi suka mallaka suna son su taba Yesu.</w:t>
      </w:r>
    </w:p>
    <w:p>
      <w:pPr/>
      <w:r>
        <w:rPr>
          <w:lang w:val="ha_NG" w:bidi="ha_NG"/>
        </w:rPr>
      </w:r>
      <w:r>
        <w:rPr>
          <w:lang w:val="ha_NG" w:bidi="ha_NG"/>
        </w:rPr>
        <w:t>Ku dakata ku kuma tattauna da ƙungiyarku: Ta yaya za ku gane cewa mugun ruhu ya mallake mutum? Yaya yanayin mutum yake idan an warkar da shi daga mugun ruhu? Wa ke da ikon warkar da mutum daga mugun ruhu?</w:t>
      </w:r>
    </w:p>
    <w:p>
      <w:pPr/>
      <w:r>
        <w:rPr>
          <w:lang w:val="ha_NG" w:bidi="ha_NG"/>
        </w:rPr>
      </w:r>
      <w:r>
        <w:rPr>
          <w:lang w:val="ha_NG" w:bidi="ha_NG"/>
        </w:rPr>
        <w:t>Mutanen sun warke yayin da suka taba Yesu. Sa'adda Yesu ya warkar da wani, ikonsa bai ragu ba fiye da yadda yake kafin ya warkar da mutumin. Luka na nufin cewa Yesu yana warkar da kowa da iko a duk wanda ya taba.</w:t>
      </w:r>
    </w:p>
    <w:p>
      <w:pPr/>
      <w:r>
        <w:rPr>
          <w:lang w:val="ha_NG" w:bidi="ha_NG"/>
        </w:rPr>
      </w:r>
      <w:r>
        <w:rPr>
          <w:lang w:val="ha_NG" w:bidi="ha_NG"/>
        </w:rPr>
        <w:t>Luka ya yi amfani da wannan nassi domin ya faɗa inda Yesu yake, ya kuma nuna waɗanda yake magana da su kafin ya gabatar da takamaiman koyarwarsa. Wadannan koyarwar na musamman ana kiran su da "Zantukan Albarka." Yesu ya yi amfani da su don ya koya wa almajiransa yadda za su yi tunani da kuma yadda za su yi hali a matsayin mabiyansa.</w:t>
      </w:r>
      <w:r>
        <w:rPr>
          <w:lang w:val="ha_NG" w:bidi="ha_NG"/>
        </w:rPr>
      </w:r>
    </w:p>
    <w:p>
      <w:pPr>
        <w:pStyle w:val="Heading3"/>
      </w:pPr>
      <w:r>
        <w:rPr>
          <w:lang w:val="ha_NG" w:bidi="ha_NG"/>
        </w:rPr>
        <w:t>Step 3</w:t>
      </w:r>
    </w:p>
    <w:p>
      <w:pPr/>
      <w:r>
        <w:rPr>
          <w:lang w:val="ha_NG" w:bidi="ha_NG"/>
        </w:rPr>
      </w:r>
      <w:r>
        <w:rPr>
          <w:lang w:val="ha_NG" w:bidi="ha_NG"/>
        </w:rPr>
        <w:t>A wannan zama, za ku taimaki ƙungiyar su kwatanta wannan labari a zuciyarsu. Za ku taimaki kungiyar wajen bayyana wurare, fannoni, da mutanen cikin labarin.</w:t>
      </w:r>
    </w:p>
    <w:p>
      <w:pPr/>
      <w:r>
        <w:rPr>
          <w:lang w:val="ha_NG" w:bidi="ha_NG"/>
        </w:rPr>
      </w:r>
      <w:r>
        <w:rPr>
          <w:lang w:val="ha_NG" w:bidi="ha_NG"/>
        </w:rPr>
        <w:t>Wannan labari yana da fani ɗaya.</w:t>
      </w:r>
    </w:p>
    <w:p>
      <w:pPr/>
      <w:r>
        <w:rPr>
          <w:lang w:val="ha_NG" w:bidi="ha_NG"/>
        </w:rPr>
      </w:r>
      <w:r>
        <w:rPr>
          <w:b/>
          <w:lang w:val="ha_NG" w:bidi="ha_NG"/>
        </w:rPr>
        <w:t>Fagen farko:</w:t>
      </w:r>
      <w:r>
        <w:rPr>
          <w:lang w:val="ha_NG" w:bidi="ha_NG"/>
        </w:rPr>
        <w:t xml:space="preserve"> A lokacin da Yesu ya sauko daga kan dutsen, akwai taro mai yawa. Taron jama'a na jira su saurari Yesu. Haka kuma, mutanen suna so a warkar da su daga rashin lafiya da kuma mugayen ruhohi. Kowa yana ƙoƙarin taɓa Yesu domin ikon warkarwa yana fitowa daga gare shi.</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Manzanni, ko kuma almajirai 12</w:t>
      </w:r>
    </w:p>
    <w:p>
      <w:pPr>
        <w:pStyle w:val="ListBullet"/>
        <w:spacing w:line="240" w:lineRule="auto"/>
        <w:ind w:left="720"/>
      </w:pPr>
      <w:r>
        <w:rPr>
          <w:lang w:val="ha_NG" w:bidi="ha_NG"/>
        </w:rPr>
      </w:r>
      <w:r>
        <w:rPr>
          <w:lang w:val="ha_NG" w:bidi="ha_NG"/>
        </w:rPr>
        <w:t>Taron almajiransa da suka sauko daga kan dutse tare da shi</w:t>
      </w:r>
    </w:p>
    <w:p>
      <w:pPr>
        <w:pStyle w:val="ListBullet"/>
        <w:spacing w:line="240" w:lineRule="auto"/>
        <w:ind w:left="720"/>
      </w:pPr>
      <w:r>
        <w:rPr>
          <w:lang w:val="ha_NG" w:bidi="ha_NG"/>
        </w:rPr>
      </w:r>
      <w:r>
        <w:rPr>
          <w:lang w:val="ha_NG" w:bidi="ha_NG"/>
        </w:rPr>
        <w:t>Taron almajiransa da suke jiran sa</w:t>
      </w:r>
    </w:p>
    <w:p>
      <w:pPr>
        <w:pStyle w:val="ListBullet"/>
        <w:spacing w:line="240" w:lineRule="auto"/>
        <w:ind w:left="720"/>
      </w:pPr>
      <w:r>
        <w:rPr>
          <w:lang w:val="ha_NG" w:bidi="ha_NG"/>
        </w:rPr>
      </w:r>
      <w:r>
        <w:rPr>
          <w:lang w:val="ha_NG" w:bidi="ha_NG"/>
        </w:rPr>
        <w:t>Dubban mutane</w:t>
      </w:r>
    </w:p>
    <w:p>
      <w:pPr/>
      <w:r>
        <w:rPr>
          <w:lang w:val="ha_NG" w:bidi="ha_NG"/>
        </w:rPr>
      </w:r>
      <w:r>
        <w:rPr>
          <w:lang w:val="ha_NG" w:bidi="ha_NG"/>
        </w:rPr>
        <w:t>A cikin wannan zaman, sa rukunin su tsara labari, su zana, ko su yi amfani da wasu nau'ikan abubuwan da za a iya sarrafawa (abubuwan da za ka iya motsawa kamar duwatsu, itace, abin wasan yara) don ganin yadda labarin da ayyukan da ke cikinsa suke.</w:t>
      </w:r>
    </w:p>
    <w:p>
      <w:pPr/>
      <w:r>
        <w:rPr>
          <w:lang w:val="ha_NG" w:bidi="ha_NG"/>
        </w:rPr>
      </w:r>
      <w:r>
        <w:rPr>
          <w:lang w:val="ha_NG" w:bidi="ha_NG"/>
        </w:rPr>
        <w:t>Yana da mahimmanci a tuna cewa Yesu ya kusa zaɓan almajirai goma sha biyu don su zama manzanninsa. Don haka Yesu yana saukowa daga kan tudu tare da wasu almajiransa da kuma manzanninsa guda 12.</w:t>
      </w:r>
    </w:p>
    <w:p>
      <w:pPr/>
      <w:r>
        <w:rPr>
          <w:lang w:val="ha_NG" w:bidi="ha_NG"/>
        </w:rPr>
      </w:r>
      <w:r>
        <w:rPr>
          <w:lang w:val="ha_NG" w:bidi="ha_NG"/>
        </w:rPr>
        <w:t>Yana da muhimmanci a tuna kada a rage muhimmancin jin kalmar Allah idan aka kwatanta da ikon warkaswar Yesu.</w:t>
      </w:r>
    </w:p>
    <w:p>
      <w:pPr/>
      <w:r>
        <w:rPr>
          <w:lang w:val="ha_NG" w:bidi="ha_NG"/>
        </w:rPr>
      </w:r>
      <w:r>
        <w:rPr>
          <w:lang w:val="ha_NG" w:bidi="ha_NG"/>
        </w:rPr>
        <w:t>Mutane suna zuwa daga yankuna daban-daban don su ji Yesu.</w:t>
      </w:r>
    </w:p>
    <w:p>
      <w:pPr/>
      <w:r>
        <w:rPr>
          <w:lang w:val="ha_NG" w:bidi="ha_NG"/>
        </w:rPr>
      </w:r>
      <w:r>
        <w:rPr>
          <w:lang w:val="ha_NG" w:bidi="ha_NG"/>
        </w:rPr>
        <w:t>Yana da muhimmanci a tuna cewa waɗannan wuraren sun haɗa da Urushalima. Wannan shi ne babban birnin Yahudawa inda haikalin ya kasance. Mutane kuma sun fito daga yankin da Al'ummai suke zaune.</w:t>
      </w:r>
    </w:p>
    <w:p>
      <w:pPr/>
      <w:r>
        <w:rPr>
          <w:lang w:val="ha_NG" w:bidi="ha_NG"/>
        </w:rPr>
      </w:r>
      <w:r>
        <w:rPr>
          <w:lang w:val="ha_NG" w:bidi="ha_NG"/>
        </w:rPr>
        <w:t>Mutane da yawa suka yi kokarin taba Yesu domin ikon warkaswa ya fito daga gare shi. Yesu ya warkar da kowa da ke rashin lafiya. Yesu ya kuma warkar da wadanda suka zo da mugayen ruhohi.</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 yana da fani ɗaya.</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Manzanni, ko kuma almajirai 12</w:t>
      </w:r>
    </w:p>
    <w:p>
      <w:pPr>
        <w:pStyle w:val="ListBullet"/>
        <w:spacing w:line="240" w:lineRule="auto"/>
        <w:ind w:left="720"/>
      </w:pPr>
      <w:r>
        <w:rPr>
          <w:lang w:val="ha_NG" w:bidi="ha_NG"/>
        </w:rPr>
      </w:r>
      <w:r>
        <w:rPr>
          <w:lang w:val="ha_NG" w:bidi="ha_NG"/>
        </w:rPr>
        <w:t>Taron almajiransa da suka sauko daga kan dutse tare da shi</w:t>
      </w:r>
    </w:p>
    <w:p>
      <w:pPr>
        <w:pStyle w:val="ListBullet"/>
        <w:spacing w:line="240" w:lineRule="auto"/>
        <w:ind w:left="720"/>
      </w:pPr>
      <w:r>
        <w:rPr>
          <w:lang w:val="ha_NG" w:bidi="ha_NG"/>
        </w:rPr>
      </w:r>
      <w:r>
        <w:rPr>
          <w:lang w:val="ha_NG" w:bidi="ha_NG"/>
        </w:rPr>
        <w:t>Taron almajiransa da suke jiran sa</w:t>
      </w:r>
    </w:p>
    <w:p>
      <w:pPr>
        <w:pStyle w:val="ListBullet"/>
        <w:spacing w:line="240" w:lineRule="auto"/>
        <w:ind w:left="720"/>
      </w:pPr>
      <w:r>
        <w:rPr>
          <w:lang w:val="ha_NG" w:bidi="ha_NG"/>
        </w:rPr>
      </w:r>
      <w:r>
        <w:rPr>
          <w:lang w:val="ha_NG" w:bidi="ha_NG"/>
        </w:rPr>
        <w:t>Dubban mutane</w:t>
      </w:r>
    </w:p>
    <w:p>
      <w:pPr/>
      <w:r>
        <w:rPr>
          <w:lang w:val="ha_NG" w:bidi="ha_NG"/>
        </w:rPr>
      </w:r>
      <w:r>
        <w:rPr>
          <w:lang w:val="ha_NG" w:bidi="ha_NG"/>
        </w:rPr>
        <w:t>Sa ƙungiyar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cewa kungiyar ta yi kwaikwayon yadda Yesu ya sauko daga dutsen.</w:t>
      </w:r>
    </w:p>
    <w:p>
      <w:pPr/>
      <w:r>
        <w:rPr>
          <w:lang w:val="ha_NG" w:bidi="ha_NG"/>
        </w:rPr>
      </w:r>
      <w:r>
        <w:rPr>
          <w:lang w:val="ha_NG" w:bidi="ha_NG"/>
        </w:rPr>
        <w:t>A tabbatar an kwaikwayi wasu daga cikin almajiran Yesu suna tafiya tare da shi. A nuna taron almajiransa da kuma dimbin mutanen da suka fito daga dukkan Yahudiya. Mutane da yawa kuma suna zuwa daga gabar Tekun Taya da Sidon, inda mutanen da ba Yahudawa ba ke zaune.</w:t>
      </w:r>
    </w:p>
    <w:p>
      <w:pPr/>
      <w:r>
        <w:rPr>
          <w:lang w:val="ha_NG" w:bidi="ha_NG"/>
        </w:rPr>
      </w:r>
      <w:r>
        <w:rPr>
          <w:lang w:val="ha_NG" w:bidi="ha_NG"/>
        </w:rPr>
        <w:t>A tabbatar cewa kungiyar ta yi kwaikwayon yawan almajirai da kuma taron jama'a da ke da sha'awar jin Yesu. Yi kwaikwayon marasa lafiya a cikin taron suna taba Yesu domin a warkar da su.</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Wannan labari yana da fani ɗaya.</w:t>
      </w:r>
    </w:p>
    <w:p>
      <w:pPr/>
      <w:r>
        <w:rPr>
          <w:lang w:val="ha_NG" w:bidi="ha_NG"/>
        </w:rPr>
      </w:r>
      <w:r>
        <w:rPr>
          <w:lang w:val="ha_NG" w:bidi="ha_NG"/>
        </w:rPr>
        <w:t>A yi kwaikwayon yadda Yesu yana saukowa daga kan dutse. Taron jama'a mai yawa sun zo don su saurari Yesu. Mutane suna son su taba Yesu don su warke. Yesu ya warkar da mutane da ke da mugayen ruhohi.</w:t>
      </w:r>
    </w:p>
    <w:p>
      <w:pPr/>
      <w:r>
        <w:rPr>
          <w:lang w:val="ha_NG" w:bidi="ha_NG"/>
        </w:rPr>
      </w:r>
      <w:r>
        <w:rPr>
          <w:lang w:val="ha_NG" w:bidi="ha_NG"/>
        </w:rPr>
        <w:t>Dakatar da wasan: Tambayi masu fitowa a matsayin manzanin, "Yaya kuke ji?" Za ku iya jin abubuwa kamar, "Ina matukar farin cikin koyo daga wurin Yesu," "Ina mamakin ko zan iya warkar da mutane wata rana," kuma "Ina mamaki yadda mutane da yawa suka zo don su saurari Yesu." Tambayi masu fitowa a matsayin taron jama'a, "Yaya kuke ji?" Wataƙila za ku ji abubuwa kamar, "Ba zan iya jira in ji abin da Yesu zai faɗa ba," "Ina fatan zan iya taɓa shi, ina buƙatar warkaswarsa," "Ina matukar godiya da Yesu ya ba da lokacinsa don warkar da ni," da kuma "Na yi farin cikin samun 'yanci daga mugun tasiri."</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 sauko daga dutsen zuwa wurin da ke fili, kusa da </w:t>
      </w:r>
      <w:r>
        <w:rPr>
          <w:b/>
          <w:lang w:val="ha_NG" w:bidi="ha_NG"/>
        </w:rPr>
        <w:t>Tekun Galili</w:t>
      </w:r>
      <w:r>
        <w:rPr>
          <w:lang w:val="ha_NG" w:bidi="ha_NG"/>
        </w:rPr>
        <w:t xml:space="preserve">. </w:t>
      </w:r>
      <w:r>
        <w:rPr>
          <w:b/>
          <w:lang w:val="ha_NG" w:bidi="ha_NG"/>
        </w:rPr>
        <w:t>Tekun Galili</w:t>
      </w:r>
      <w:r>
        <w:rPr>
          <w:lang w:val="ha_NG" w:bidi="ha_NG"/>
        </w:rPr>
        <w:t xml:space="preserve"> yana cikin Babban Jerin Kalmomi. A wannan fannin, </w:t>
      </w:r>
      <w:r>
        <w:rPr>
          <w:b/>
          <w:lang w:val="ha_NG" w:bidi="ha_NG"/>
        </w:rPr>
        <w:t>wuri mai faɗi</w:t>
      </w:r>
      <w:r>
        <w:rPr>
          <w:lang w:val="ha_NG" w:bidi="ha_NG"/>
        </w:rPr>
        <w:t xml:space="preserve"> na nufin ƙasa mara tudu inda mutane za su iya taruwa da kuma zama. Kodayake wurin ya kasance fili, har yanzu zai iya kasancewa a yankin tsaunuka.</w:t>
      </w:r>
    </w:p>
    <w:p>
      <w:pPr/>
      <w:r>
        <w:rPr>
          <w:lang w:val="ha_NG" w:bidi="ha_NG"/>
        </w:rPr>
      </w:r>
      <w:r>
        <w:rPr>
          <w:lang w:val="ha_NG" w:bidi="ha_NG"/>
        </w:rPr>
        <w:t>A dakata a kuma nuna wa kungiyar hoton tsaunukan da ke kewaye da Tekun Galili.</w:t>
      </w:r>
    </w:p>
    <w:p>
      <w:pPr/>
      <w:r>
        <w:rPr>
          <w:lang w:val="ha_NG" w:bidi="ha_NG"/>
        </w:rPr>
      </w:r>
      <w:r>
        <w:rPr>
          <w:lang w:val="ha_NG" w:bidi="ha_NG"/>
        </w:rPr>
        <w:t xml:space="preserve">Taron jama'a suna jiran Yesu, tare da rukunin </w:t>
      </w:r>
      <w:r>
        <w:rPr>
          <w:b/>
          <w:lang w:val="ha_NG" w:bidi="ha_NG"/>
        </w:rPr>
        <w:t>almajiran</w:t>
      </w:r>
      <w:r>
        <w:rPr>
          <w:lang w:val="ha_NG" w:bidi="ha_NG"/>
        </w:rPr>
        <w:t xml:space="preserve"> Yesu, ko mabiyansa. Ku tabbata kun yi amfani da kalma ɗaya ga almajirai kamar yadda kuka yi amfani da ita a sassan da suka gabata. </w:t>
      </w:r>
      <w:r>
        <w:rPr>
          <w:b/>
          <w:lang w:val="ha_NG" w:bidi="ha_NG"/>
        </w:rPr>
        <w:t>Almajirai</w:t>
      </w:r>
      <w:r>
        <w:rPr>
          <w:lang w:val="ha_NG" w:bidi="ha_NG"/>
        </w:rPr>
        <w:t xml:space="preserve"> yana cikin Babban Kamus. Luka ya gaya mana cewa mutane sun fito daga ko'ina a </w:t>
      </w:r>
      <w:r>
        <w:rPr>
          <w:b/>
          <w:lang w:val="ha_NG" w:bidi="ha_NG"/>
        </w:rPr>
        <w:t>Yahudiya</w:t>
      </w:r>
      <w:r>
        <w:rPr>
          <w:lang w:val="ha_NG" w:bidi="ha_NG"/>
        </w:rPr>
        <w:t xml:space="preserve">. Wannan kalma ce ta gaba daya da ke nufin kasar Yahudawa. Mutane sun zo daga </w:t>
      </w:r>
      <w:r>
        <w:rPr>
          <w:b/>
          <w:lang w:val="ha_NG" w:bidi="ha_NG"/>
        </w:rPr>
        <w:t>Urushalima</w:t>
      </w:r>
      <w:r>
        <w:rPr>
          <w:lang w:val="ha_NG" w:bidi="ha_NG"/>
        </w:rPr>
        <w:t xml:space="preserve">. Wannan shi ne babban birnin addinin Yahudawa inda haikali, wato wurin ibadar Yahudawa, yake. </w:t>
      </w:r>
      <w:r>
        <w:rPr>
          <w:b/>
          <w:lang w:val="ha_NG" w:bidi="ha_NG"/>
        </w:rPr>
        <w:t>Urushalima</w:t>
      </w:r>
      <w:r>
        <w:rPr>
          <w:lang w:val="ha_NG" w:bidi="ha_NG"/>
        </w:rPr>
        <w:t xml:space="preserve"> tana cikin Babban kundin Kalmomi. Mutane kuma sun fito ne daga gaɓar </w:t>
      </w:r>
      <w:r>
        <w:rPr>
          <w:b/>
          <w:lang w:val="ha_NG" w:bidi="ha_NG"/>
        </w:rPr>
        <w:t>Taya da Sidon</w:t>
      </w:r>
      <w:r>
        <w:rPr>
          <w:lang w:val="ha_NG" w:bidi="ha_NG"/>
        </w:rPr>
        <w:t>. Waɗannan sun kasance birane biyu na Al'ummai da ke gabar Tekun Bahar Rum zuwa arewancin Isra'ila.</w:t>
      </w:r>
    </w:p>
    <w:p>
      <w:pPr/>
      <w:r>
        <w:rPr>
          <w:lang w:val="ha_NG" w:bidi="ha_NG"/>
        </w:rPr>
      </w:r>
      <w:r>
        <w:rPr>
          <w:lang w:val="ha_NG" w:bidi="ha_NG"/>
        </w:rPr>
        <w:t>Dakata kuma ku nuna wa masu fassara inda Taya da Sidon suke a kan taswirar. Ku yi tunani a kan yadda mutane suka yi tafiya mai nisa domin su ji kuma su sami warkaswa daga wurin Yesu.</w:t>
      </w:r>
    </w:p>
    <w:p>
      <w:pPr/>
      <w:r>
        <w:rPr>
          <w:lang w:val="ha_NG" w:bidi="ha_NG"/>
        </w:rPr>
      </w:r>
      <w:r>
        <w:rPr>
          <w:lang w:val="ha_NG" w:bidi="ha_NG"/>
        </w:rPr>
        <w:t xml:space="preserve">Kowa ya so ya taba Yesu domin </w:t>
      </w:r>
      <w:r>
        <w:rPr>
          <w:b/>
          <w:lang w:val="ha_NG" w:bidi="ha_NG"/>
        </w:rPr>
        <w:t>iko na fitowa daga gare shi</w:t>
      </w:r>
      <w:r>
        <w:rPr>
          <w:lang w:val="ha_NG" w:bidi="ha_NG"/>
        </w:rPr>
        <w:t xml:space="preserve"> ya kuma warkar da su duka. Wannan jimla ta nuna dalilin da ya sa mutane suke so su taba Yesu.</w:t>
      </w:r>
    </w:p>
    <w:p>
      <w:pPr/>
      <w:r>
        <w:rPr>
          <w:lang w:val="ha_NG" w:bidi="ha_NG"/>
        </w:rPr>
      </w:r>
      <w:r>
        <w:rPr>
          <w:lang w:val="ha_NG" w:bidi="ha_NG"/>
        </w:rPr>
        <w:t>Ku tabbatar cewa ba ku fassara wannan a hanyar da za ta nuna cewa ikon Yesu ya ragu bayan ya warkar da wani ba. Idan ba zai yiwu a ce iko ya fito daga wurin Yesu ba, za ka iya cewa wani abu kamar, "Yesu yana warkar da kowa cikin iko."</w:t>
      </w:r>
    </w:p>
    <w:p>
      <w:pPr/>
      <w:r>
        <w:rPr>
          <w:lang w:val="ha_NG" w:bidi="ha_NG"/>
        </w:rPr>
      </w:r>
      <w:r>
        <w:rPr>
          <w:lang w:val="ha_NG" w:bidi="ha_NG"/>
        </w:rPr>
        <w:t xml:space="preserve">Mutanen da ke son a warkar da su sun hada da </w:t>
      </w:r>
      <w:r>
        <w:rPr>
          <w:b/>
          <w:lang w:val="ha_NG" w:bidi="ha_NG"/>
        </w:rPr>
        <w:t>wadanda mugayen ruhohi ke azabtarwa</w:t>
      </w:r>
      <w:r>
        <w:rPr>
          <w:lang w:val="ha_NG" w:bidi="ha_NG"/>
        </w:rPr>
        <w:t xml:space="preserve">. Wannan na nufin mutanen da mugayen ruhohi ko </w:t>
      </w:r>
      <w:r>
        <w:rPr>
          <w:b/>
          <w:lang w:val="ha_NG" w:bidi="ha_NG"/>
        </w:rPr>
        <w:t>aljanu</w:t>
      </w:r>
      <w:r>
        <w:rPr>
          <w:lang w:val="ha_NG" w:bidi="ha_NG"/>
        </w:rPr>
        <w:t xml:space="preserve"> suka mallake su. Wadannan ruhohi marasa tsarki sun sa mutane su zama waɗanda ba su dace ba ga bautar Allah. Yesu ya warkar da su ta wurin yantar da su daga ikon mugayen ruhohi. A tabbata an yi amfani da kalma daya ga mugayen ruhohi kamar yadda aka yi a sassan da suka gabata. </w:t>
      </w:r>
      <w:r>
        <w:rPr>
          <w:b/>
          <w:lang w:val="ha_NG" w:bidi="ha_NG"/>
        </w:rPr>
        <w:t>Mugun ruhu</w:t>
      </w:r>
      <w:r>
        <w:rPr>
          <w:lang w:val="ha_NG" w:bidi="ha_NG"/>
        </w:rPr>
        <w:t xml:space="preserve"> yana cikin Babban Kundin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kungiyar su yi gwajin fadan nassin a yarensu.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sashin sannan ya dakata. Wani daga cikin kungiyar kuma ya fadi sashe na gaba sannan ya tsaya. Ku ci gaba da yin haka har sai duk kungiyar sun gama maimaita dukan nassin. A wannan mataki 'yan kungiyar suna iya gyara wa juna.</w:t>
      </w:r>
    </w:p>
    <w:p>
      <w:pPr/>
      <w:r>
        <w:rPr>
          <w:lang w:val="ha_NG" w:bidi="ha_NG"/>
        </w:rPr>
      </w:r>
      <w:r>
        <w:rPr>
          <w:lang w:val="ha_NG" w:bidi="ha_NG"/>
        </w:rPr>
        <w:t>Dakatar da wannan sautin a nan.</w:t>
      </w:r>
    </w:p>
    <w:p>
      <w:pPr/>
      <w:r>
        <w:rPr>
          <w:lang w:val="ha_NG" w:bidi="ha_NG"/>
        </w:rPr>
      </w:r>
      <w:r>
        <w:rPr>
          <w:lang w:val="ha_NG" w:bidi="ha_NG"/>
        </w:rPr>
        <w:t>Bayan haka kowane dan kungiyar ya ba da labarin duka sashen ba tare da tsayawaba ko sau daya. Dan kungiyar na iya amfani da abubuwa daban-daban, motsi, ko zane-zanen labarin don ya taimaka musu wajen tuna nassin.</w:t>
      </w:r>
    </w:p>
    <w:p>
      <w:pPr/>
      <w:r>
        <w:rPr>
          <w:lang w:val="ha_NG" w:bidi="ha_NG"/>
        </w:rPr>
      </w:r>
      <w:r>
        <w:rPr>
          <w:lang w:val="ha_NG" w:bidi="ha_NG"/>
        </w:rPr>
        <w:t>Dakatar da wannan sautin a nan.</w:t>
      </w:r>
    </w:p>
    <w:p>
      <w:pPr/>
      <w:r>
        <w:rPr>
          <w:lang w:val="ha_NG" w:bidi="ha_NG"/>
        </w:rPr>
      </w:r>
      <w:r>
        <w:rPr>
          <w:lang w:val="ha_NG" w:bidi="ha_NG"/>
        </w:rPr>
        <w:t>Bayan haka, kungiyar za ta iya yanke shawarar wace sigar nassi kuke so fiye da sauran. Kuna iya zabar cewa kun fi son yadda dan kungiya daya ya fadi wani fani, amma kuka fi son yadda wani dan kungiya na daban ya fadi wani fani.</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nassin da kowa ya amince da shi.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6:20–26</w:t>
      </w:r>
      <w:r>
        <w:rPr>
          <w:lang w:val="ha_NG" w:bidi="ha_NG"/>
        </w:rPr>
      </w:r>
    </w:p>
    <w:p>
      <w:pPr>
        <w:pStyle w:val="Heading3"/>
      </w:pPr>
      <w:r>
        <w:rPr>
          <w:lang w:val="ha_NG" w:bidi="ha_NG"/>
        </w:rPr>
        <w:t>Step 1</w:t>
      </w:r>
    </w:p>
    <w:p>
      <w:pPr/>
      <w:r>
        <w:rPr>
          <w:lang w:val="ha_NG" w:bidi="ha_NG"/>
        </w:rPr>
      </w:r>
      <w:r>
        <w:rPr>
          <w:lang w:val="ha_NG" w:bidi="ha_NG"/>
        </w:rPr>
        <w:t>Ku saurari Luka 6:20–26 ku kuma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na kan dutse kusa da Tekun Galili. Yana tare da manzanninsa guda 12, ko kuma wakilansa, da kuma almajiransa ko kuma mabiyansa. Taron mutane da yawa sun zo don su saurari koyarwar Yesu. Yesu ya riga ya warkar da marasa lafiya da yawa, kuma ya fitar da mugayen ruhohi daga waɗanda ke da su. Mutane da yawa suna kiran wannan koyarwa ta musamman ta Yesu da "Albarku," wanda ke nufin albarku.</w:t>
      </w:r>
    </w:p>
    <w:p>
      <w:pPr/>
      <w:r>
        <w:rPr>
          <w:lang w:val="ha_NG" w:bidi="ha_NG"/>
        </w:rPr>
      </w:r>
      <w:r>
        <w:rPr>
          <w:lang w:val="ha_NG" w:bidi="ha_NG"/>
        </w:rPr>
        <w:t>Yesu ya juya ga almajiransa sannan ya fara koya musu. Taron ma na sauraron jawabin Yesu, kuma suna tunani game da ma'anar zama ɗaya daga cikin mabiyan Yesu. Yesu ya fara jawabinsa kuma ya gaya wa almajiransa cewa Allah ya albarkace su ko kuma ya nuna musu tagomashi. Kasancewa mai albarka ba ya nufin yadda mutum yake ji ko matsayin arziki. Amma, mutum da yake cikin yanayin samun tagomashin Ubangiji, yawanci zai kasance cikin farin ciki da murna. Kada ku yi amfani da kalmar da ke nufin 'albarka' wadda take shafar wadata ko koshin lafiya kawai. Lokacin da Yesu ya yi amfani da kalmar "ku," yana magana ne a dunkule. Yesu ya ce masu talauci, masu yunwa, da masu kuka, masu albarka ne. Ba ya nufin cewa dukan mutanen da ke cikin taron talakawa ne, ko masu jin yunwa, ko kuma masu kuka.</w:t>
      </w:r>
    </w:p>
    <w:p>
      <w:pPr/>
      <w:r>
        <w:rPr>
          <w:lang w:val="ha_NG" w:bidi="ha_NG"/>
        </w:rPr>
      </w:r>
      <w:r>
        <w:rPr>
          <w:lang w:val="ha_NG" w:bidi="ha_NG"/>
        </w:rPr>
        <w:t>Ku dakata ku tattauna da tawagarku: Ta yaya kuke yin magana da mutane da yawa a lokaci daya amma har yanzu kuke tabbatar da cewa sakon ya shafi kowannensu?</w:t>
      </w:r>
    </w:p>
    <w:p>
      <w:pPr/>
      <w:r>
        <w:rPr>
          <w:lang w:val="ha_NG" w:bidi="ha_NG"/>
        </w:rPr>
      </w:r>
      <w:r>
        <w:rPr>
          <w:lang w:val="ha_NG" w:bidi="ha_NG"/>
        </w:rPr>
        <w:t>Talakawa na nufin mutanen da ba su da abin da suke bukata. Wasu masana kuma suna ganin cewa ana iya fassara talauci a matsayin wani abu na ruhaniya. A cikin Tsohon Alkawari, mutane sun yi amfani da kalmar matalauci don kwatanta mutumin da ya san cewa yana bukatar Allah. Sa'ad da Yesu ya ce "mulkin Allah naku ne," yana nufin cewa su 'yan mulkin Allah ne. Yesu yana gaya musu cewa idan suka bi Yesu a matsayin sarkinsu a cikin zukatansu, to alherin Allah zai kasance a kansu. Idan sun bi Yesu ko da yake suna cikin talauci, za su zama masu arziki domin Allah yana farin ciki da su, kuma suna cikin kyakkyawan hali.</w:t>
      </w:r>
    </w:p>
    <w:p>
      <w:pPr/>
      <w:r>
        <w:rPr>
          <w:lang w:val="ha_NG" w:bidi="ha_NG"/>
        </w:rPr>
      </w:r>
      <w:r>
        <w:rPr>
          <w:lang w:val="ha_NG" w:bidi="ha_NG"/>
        </w:rPr>
        <w:t>Ku dakata ku tattauna da ƙungiyarku: Waɗanne nau'ikan "talauci" kuke magana a kansa a al'adarku? Shin mutane na fama da talaucin kuɗi ne kawai, ko kuma akwai wasu abubuwan ma? Yaya ake bi da matalauta daban da masu arziki?</w:t>
      </w:r>
    </w:p>
    <w:p>
      <w:pPr/>
      <w:r>
        <w:rPr>
          <w:lang w:val="ha_NG" w:bidi="ha_NG"/>
        </w:rPr>
      </w:r>
      <w:r>
        <w:rPr>
          <w:lang w:val="ha_NG" w:bidi="ha_NG"/>
        </w:rPr>
        <w:t>Yesu ya ce masu yunwa za su koshi. Wasu masana sun fassara yunwa a ma'anar ruhaniya da nufin marmarin Allah da kuma samun kyakkyawar dangantaka da shi. Cikawa na iya nufin samun gamsuwa daga Allah. Yesu ya ce za su gamsu ko kuma su koshi a nan gaba, saboda haka su masu albarka ne.</w:t>
      </w:r>
    </w:p>
    <w:p>
      <w:pPr/>
      <w:r>
        <w:rPr>
          <w:lang w:val="ha_NG" w:bidi="ha_NG"/>
        </w:rPr>
      </w:r>
      <w:r>
        <w:rPr>
          <w:lang w:val="ha_NG" w:bidi="ha_NG"/>
        </w:rPr>
        <w:t>Kuka yana nuna baƙin ciki. Yesu ya ce waɗanda ke kuka a yanzu za su yi dariya da farin ciki a nan gaba domin suna cikin mulkin Allah.</w:t>
      </w:r>
    </w:p>
    <w:p>
      <w:pPr/>
      <w:r>
        <w:rPr>
          <w:lang w:val="ha_NG" w:bidi="ha_NG"/>
        </w:rPr>
      </w:r>
      <w:r>
        <w:rPr>
          <w:lang w:val="ha_NG" w:bidi="ha_NG"/>
        </w:rPr>
        <w:t>Yesu ya ce mutanen da aka ƙi saboda suna binsa masu albarka ne. Yesu ya ambaci kansa a matsayin Ɗan Mutum. Wannan shi ne taken da aka yi amfani da shi ga mutumin da Allah ya ba wa dukkan iko da kuma mulki. Yesu ya ce Allah yana albarkatar mabiyansa sa’ad da ba a karbe su ba ko kuma aka zage su, ko da yake hakan ba ya nuna kamar albarka ba ne a lokacin. Wannan abu ne mai muhimmanci ga almajiran Yesu wadanda kullum ke fuskantar hukunci da kuma suka daga shugabannin addini. Yesu ya gaya wa mabiyansa su yi tsalle don farin ciki sa'ad da suka sha wahala domin Allah zai girmama amincinsu.</w:t>
      </w:r>
    </w:p>
    <w:p>
      <w:pPr/>
      <w:r>
        <w:rPr>
          <w:lang w:val="ha_NG" w:bidi="ha_NG"/>
        </w:rPr>
      </w:r>
      <w:r>
        <w:rPr>
          <w:lang w:val="ha_NG" w:bidi="ha_NG"/>
        </w:rPr>
        <w:t>Ku dakata ku tattauna da tawagarku: Idan al'adarku ba ta saba nuna farin ciki a fili ba, ta yaya kuke bayyana matsanancin farin ciki?</w:t>
      </w:r>
    </w:p>
    <w:p>
      <w:pPr/>
      <w:r>
        <w:rPr>
          <w:lang w:val="ha_NG" w:bidi="ha_NG"/>
        </w:rPr>
      </w:r>
      <w:r>
        <w:rPr>
          <w:lang w:val="ha_NG" w:bidi="ha_NG"/>
        </w:rPr>
        <w:t>Allah zai yi wannan ta hanyar ba su lada mai girma a sama, ko kuma wurin da Allah yake. Yesu ya tuna musu cewa annabawa ma an wulaƙanta su.</w:t>
      </w:r>
    </w:p>
    <w:p>
      <w:pPr/>
      <w:r>
        <w:rPr>
          <w:lang w:val="ha_NG" w:bidi="ha_NG"/>
        </w:rPr>
      </w:r>
      <w:r>
        <w:rPr>
          <w:lang w:val="ha_NG" w:bidi="ha_NG"/>
        </w:rPr>
        <w:t>Ku dakata ku tattauna da tawagarku: Wane irin wahala ne masu bi suke fuskanta a al'adarku?</w:t>
      </w:r>
    </w:p>
    <w:p>
      <w:pPr/>
      <w:r>
        <w:rPr>
          <w:lang w:val="ha_NG" w:bidi="ha_NG"/>
        </w:rPr>
      </w:r>
      <w:r>
        <w:rPr>
          <w:lang w:val="ha_NG" w:bidi="ha_NG"/>
        </w:rPr>
        <w:t>Sai Yesu ya yi magana a kan bala'oi guda hudu ga mutanen da ba su nemi Allah ba. Bala'o'i hudu su ne kishiyar albarku hudu da Yesu ya faɗa a baya. Sa'ad da Yesu ya ce "ku," yana ci gaba da magana ne gabaɗaya. Kaiton suna nuna alhini game da zuwan shari'ar Allah. Gargadi ne ga masu arziki. Arziki ba ya shafi matsayin kudi kawai ba. Hakan na iya nufin waɗanda suke da girman kai, ko marasa gaskiya, ko kuma masu zaluntar talakawa. Yesu ya yi amfani da waɗannan kaiton a matsayin gargaɗi ga mutane cewa ya kamata su canja halayensu. Fuskantar hukuncin Allah da fushinsa kishiyar fuskantar albarkun Allah ne.</w:t>
      </w:r>
    </w:p>
    <w:p>
      <w:pPr/>
      <w:r>
        <w:rPr>
          <w:lang w:val="ha_NG" w:bidi="ha_NG"/>
        </w:rPr>
      </w:r>
      <w:r>
        <w:rPr>
          <w:lang w:val="ha_NG" w:bidi="ha_NG"/>
        </w:rPr>
        <w:t>Yesu ya gargadi mutane masu arziki, da masu cike da abinci, da masu dariya, da kuma wadanda wasu suke yabawa. Masu arziki sun riga sun samu abubuwan more rayuwa a wannan duniyar. Wadanda suka koshi ba sa jin yunwar Allah ya gamsar da su. Wadanda ke dariya yanzu ba za su yi dariya ba daga baya lokacin da hukuncin Allah ya zo. Wadanda ke neman amincewar duniya ba sa neman amincewar Allah. Yesu ya kwatanta su da annabawan karya da kakannin Yahudawa suka yaba. Annabawan karya sun gaya wa mutane cewa sun sami sako daga wurin Allah, amma Allah bai yi magana da su ba. Amma mutanen sun ji dadin abin da suka ce kuma sun fadi abubuwa masu kyau game da annabawan karya. Yesu ya ce waɗanda suke matalauta, masu jin yunwa, masu baƙin ciki, da waɗanda ake ƙi a duniya, za su sami ladansu da hutawa a sama.</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labarin. Za ku taimaki kungiyar wajen bayyana wurare, fannoni, da mutanen cikin labarin.</w:t>
      </w:r>
    </w:p>
    <w:p>
      <w:pPr/>
      <w:r>
        <w:rPr>
          <w:lang w:val="ha_NG" w:bidi="ha_NG"/>
        </w:rPr>
      </w:r>
      <w:r>
        <w:rPr>
          <w:lang w:val="ha_NG" w:bidi="ha_NG"/>
        </w:rPr>
        <w:t>Wannan labarin yana da fannoni guda biyu.</w:t>
      </w:r>
    </w:p>
    <w:p>
      <w:pPr/>
      <w:r>
        <w:rPr>
          <w:lang w:val="ha_NG" w:bidi="ha_NG"/>
        </w:rPr>
      </w:r>
      <w:r>
        <w:rPr>
          <w:b/>
          <w:lang w:val="ha_NG" w:bidi="ha_NG"/>
        </w:rPr>
        <w:t>Fani na farko:</w:t>
      </w:r>
      <w:r>
        <w:rPr>
          <w:lang w:val="ha_NG" w:bidi="ha_NG"/>
        </w:rPr>
        <w:t xml:space="preserve"> Yesu ya juya ga almajiran ya kuma gaya musu cewa su masu albarka ne a cikin wahala. Yesu ya fada masu cewa akwai lada da ke jiransu a sama.</w:t>
      </w:r>
    </w:p>
    <w:p>
      <w:pPr/>
      <w:r>
        <w:rPr>
          <w:lang w:val="ha_NG" w:bidi="ha_NG"/>
        </w:rPr>
      </w:r>
      <w:r>
        <w:rPr>
          <w:b/>
          <w:lang w:val="ha_NG" w:bidi="ha_NG"/>
        </w:rPr>
        <w:t>Fani na biyu:</w:t>
      </w:r>
      <w:r>
        <w:rPr>
          <w:lang w:val="ha_NG" w:bidi="ha_NG"/>
        </w:rPr>
        <w:t xml:space="preserve"> Yesu ya ci gaba da magana game da baƙin cikin da ke jiran mutanen da suka riga suka gamsar da sha'awoyin ɗan adam a yalwace.</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Manzanni, ko mabiya mafi kusa guda 12</w:t>
      </w:r>
    </w:p>
    <w:p>
      <w:pPr>
        <w:pStyle w:val="ListBullet"/>
        <w:spacing w:line="240" w:lineRule="auto"/>
        <w:ind w:left="720"/>
      </w:pPr>
      <w:r>
        <w:rPr>
          <w:lang w:val="ha_NG" w:bidi="ha_NG"/>
        </w:rPr>
      </w:r>
      <w:r>
        <w:rPr>
          <w:lang w:val="ha_NG" w:bidi="ha_NG"/>
        </w:rPr>
        <w:t>Taron almajiransa</w:t>
      </w:r>
    </w:p>
    <w:p>
      <w:pPr>
        <w:pStyle w:val="ListBullet"/>
        <w:spacing w:line="240" w:lineRule="auto"/>
        <w:ind w:left="720"/>
      </w:pPr>
      <w:r>
        <w:rPr>
          <w:lang w:val="ha_NG" w:bidi="ha_NG"/>
        </w:rPr>
      </w:r>
      <w:r>
        <w:rPr>
          <w:lang w:val="ha_NG" w:bidi="ha_NG"/>
        </w:rPr>
        <w:t>dimbin jama'a</w:t>
      </w:r>
    </w:p>
    <w:p>
      <w:pPr/>
      <w:r>
        <w:rPr>
          <w:lang w:val="ha_NG" w:bidi="ha_NG"/>
        </w:rPr>
      </w:r>
      <w:r>
        <w:rPr>
          <w:lang w:val="ha_NG" w:bidi="ha_NG"/>
        </w:rPr>
        <w:t>A cikin wannan zaman, sa rukunin su tsara labari, su zana, ko su yi amfani da wasu nau'ikan abubuwan da za a iya sarrafawa (abubuwan da za ka iya motsawa kamar duwatsu, itace, abin wasan yara) don ganin yadda labarin da ayyukan da ke cikinsa suke.</w:t>
      </w:r>
    </w:p>
    <w:p>
      <w:pPr/>
      <w:r>
        <w:rPr>
          <w:lang w:val="ha_NG" w:bidi="ha_NG"/>
        </w:rPr>
      </w:r>
      <w:r>
        <w:rPr>
          <w:lang w:val="ha_NG" w:bidi="ha_NG"/>
        </w:rPr>
        <w:t>Yana da muhimmanci a tuna cewa Yesu yana magana da almajiransa domin ya ƙarfafa su. Albarkar tana gare su domin su na mulkin Allah ne, ma'ana su 'yan ƙasar mulkin Allah ne. Mutane da ke kusa suna sauraro, su ma. Wadannan mutane na iya zama mabiya a nan gaba.</w:t>
      </w:r>
    </w:p>
    <w:p>
      <w:pPr/>
      <w:r>
        <w:rPr>
          <w:lang w:val="ha_NG" w:bidi="ha_NG"/>
        </w:rPr>
      </w:r>
      <w:r>
        <w:rPr>
          <w:lang w:val="ha_NG" w:bidi="ha_NG"/>
        </w:rPr>
        <w:t>Yesu ya juya ga almajiransa, ya gaya musu albarkun da za su samu a tsakiyar wahalhalu. Yesu ya fada musu yadda a tsakiyar wahala ya kamata su kasance masu farin ciki da murna. Akwai lada mai girma da ke jiransu a sama.</w:t>
      </w:r>
    </w:p>
    <w:p>
      <w:pPr/>
      <w:r>
        <w:rPr>
          <w:lang w:val="ha_NG" w:bidi="ha_NG"/>
        </w:rPr>
      </w:r>
      <w:r>
        <w:rPr>
          <w:lang w:val="ha_NG" w:bidi="ha_NG"/>
        </w:rPr>
        <w:t>Yana da muhimmanci a tuna cewa bayan da Yesu ya ƙarfafa almajiransa, Yesu ya yi magana da mutanen da ba sa neman Allah. Wadannan mutanen suna samun abubuwa ba kawai don biyan bukatunsu ba, amma suna samunsu a yalwace don jin dadin kansu. Wadannan mutanen za su yi bakin ciki domin farin cikinsu na ɗan lokaci ne.</w:t>
      </w:r>
    </w:p>
    <w:p>
      <w:pPr/>
      <w:r>
        <w:rPr>
          <w:lang w:val="ha_NG" w:bidi="ha_NG"/>
        </w:rPr>
      </w:r>
      <w:r>
        <w:rPr>
          <w:lang w:val="ha_NG" w:bidi="ha_NG"/>
        </w:rPr>
        <w:t>Yesu ya yi magana da mutanen da suke neman gamsar da kansu cikin dukiya, abinci, dariya, da kuma yabo daga wasu. Yesu ya gaya musu cewa duk abubuwan da ke sa su murna za su juya zuwa bakin ciki. Yesu ya yi musu gargaɗi game da hukuncin Allah da ke zuwa, ya ce, "Kaitonku."</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fannoni guda biyu.</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Manzanni, ko kuma almajirai 12 mafiya kusa</w:t>
      </w:r>
    </w:p>
    <w:p>
      <w:pPr>
        <w:pStyle w:val="ListBullet"/>
        <w:spacing w:line="240" w:lineRule="auto"/>
        <w:ind w:left="720"/>
      </w:pPr>
      <w:r>
        <w:rPr>
          <w:lang w:val="ha_NG" w:bidi="ha_NG"/>
        </w:rPr>
      </w:r>
      <w:r>
        <w:rPr>
          <w:lang w:val="ha_NG" w:bidi="ha_NG"/>
        </w:rPr>
        <w:t>Taron almajiransa</w:t>
      </w:r>
    </w:p>
    <w:p>
      <w:pPr>
        <w:pStyle w:val="ListBullet"/>
        <w:spacing w:line="240" w:lineRule="auto"/>
        <w:ind w:left="720"/>
      </w:pPr>
      <w:r>
        <w:rPr>
          <w:lang w:val="ha_NG" w:bidi="ha_NG"/>
        </w:rPr>
      </w:r>
      <w:r>
        <w:rPr>
          <w:lang w:val="ha_NG" w:bidi="ha_NG"/>
        </w:rPr>
        <w:t>Taron mutane mai dimbin yawa.</w:t>
      </w:r>
    </w:p>
    <w:p>
      <w:pPr/>
      <w:r>
        <w:rPr>
          <w:lang w:val="ha_NG" w:bidi="ha_NG"/>
        </w:rPr>
      </w:r>
      <w:r>
        <w:rPr>
          <w:lang w:val="ha_NG" w:bidi="ha_NG"/>
        </w:rPr>
        <w:t>Sa ƙungiyar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cewa kungiyar ta yi kwaikwayon yadda Yesu yake magana da almajiransa a lokacin da Yesu ya ambaci albarkoki. A tabbatar cewa kungiyan ta nuna taron su na saurara.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Wannan labarin yana da fannoni guda biyu.</w:t>
      </w:r>
    </w:p>
    <w:p>
      <w:pPr/>
      <w:r>
        <w:rPr>
          <w:lang w:val="ha_NG" w:bidi="ha_NG"/>
        </w:rPr>
      </w:r>
      <w:r>
        <w:rPr>
          <w:lang w:val="ha_NG" w:bidi="ha_NG"/>
        </w:rPr>
        <w:t>Yesu ya juya ga almajiransa, ya gaya musu cewa Allah yana albarkaci matalauta domin su ne suke cikin mulkin Allah. Allah yana albarkace masu jin yunwa domin ba za su ji yunwa ba. Allah yana albarkace wadanda suke kuka domin za su yi farin ciki. Yesu kuma ya gaya musu game da albarkun da ke jiransu a sama idan mutane suka ƙi su, ba su karɓe su ba, suka zage su, ko kuma suka kira su miyagu domin bin Yesu. Yesu ya gaya wa almajiransa cewa su yi murna idan wannan ya faru domin akwai babbar lada da ke jiransu a sama. Yesu ya tunar da su yadda aka wulaƙanta annabawan dā.</w:t>
      </w:r>
    </w:p>
    <w:p>
      <w:pPr/>
      <w:r>
        <w:rPr>
          <w:lang w:val="ha_NG" w:bidi="ha_NG"/>
        </w:rPr>
      </w:r>
      <w:r>
        <w:rPr>
          <w:lang w:val="ha_NG" w:bidi="ha_NG"/>
        </w:rPr>
        <w:t>Dakatar da wasan: Tambayi masu fitowa a matsayin almajiran, "Yaya kuke ji?" Za ku iya jin abubuwa kamar, "Bin Yesu yana da wahala, amma ya cancanci hakan," "Na riga na ji yunwa da kuma bakin ciki yayin da nake bin Yesu," da kuma "Na karfafu cewa Allah zai saka mini." Sake aikin.</w:t>
      </w:r>
    </w:p>
    <w:p>
      <w:pPr/>
      <w:r>
        <w:rPr>
          <w:lang w:val="ha_NG" w:bidi="ha_NG"/>
        </w:rPr>
      </w:r>
      <w:r>
        <w:rPr>
          <w:lang w:val="ha_NG" w:bidi="ha_NG"/>
        </w:rPr>
        <w:t>A yanzu Yesu yana magana da mutanen da suka gamsar da sha'awarsu ta ɗan adam maimakon neman Allah. Yesu ya gaya wa masu arziki cewa bakin ciki yana jiran su domin farin ciki ɗaya tilo da za su samu shi ne na yanzu. Yesu ya gaya wa mutanen da suke da abinci fiye da kima kuma suke cikin wadata a yanzu cewa bakin ciki yana jiran su a nan gaba. Lokacin yunwa zai zo musu. Yesu ya gaya wa mutanen da ke dariya yanzu cewa bakin ciki yana jiran su domin dariyarsu za ta zama bakin ciki. Yesu ya yi gargadi ga mutanen da ake yabawa a yanzu saboda kakanninsu ma sun yaba wa annabawan karya.</w:t>
      </w:r>
    </w:p>
    <w:p>
      <w:pPr/>
      <w:r>
        <w:rPr>
          <w:lang w:val="ha_NG" w:bidi="ha_NG"/>
        </w:rPr>
      </w:r>
      <w:r>
        <w:rPr>
          <w:lang w:val="ha_NG" w:bidi="ha_NG"/>
        </w:rPr>
        <w:t>Dakatar da wasan: Tambayi masu fitowa a matsayin jama'a, "Yaya kuke ji?" Kuna iya jin abubuwa kamar, "Amma ina son zama cikin kwanciyar hankali," "Ta yaya zan nemi Allah?" kuma "an ci mutuncina."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 yi jawabi ga </w:t>
      </w:r>
      <w:r>
        <w:rPr>
          <w:b/>
          <w:lang w:val="ha_NG" w:bidi="ha_NG"/>
        </w:rPr>
        <w:t>almajiransa</w:t>
      </w:r>
      <w:r>
        <w:rPr>
          <w:lang w:val="ha_NG" w:bidi="ha_NG"/>
        </w:rPr>
        <w:t xml:space="preserve"> ko mabiyansa. Ku tabbata kun fassara almajirai yadda kuka fassara su a baya. </w:t>
      </w:r>
      <w:r>
        <w:rPr>
          <w:b/>
          <w:lang w:val="ha_NG" w:bidi="ha_NG"/>
        </w:rPr>
        <w:t>Almajirai</w:t>
      </w:r>
      <w:r>
        <w:rPr>
          <w:lang w:val="ha_NG" w:bidi="ha_NG"/>
        </w:rPr>
        <w:t xml:space="preserve"> za a iya samunsu a cikin Babban Kamus. Yesu ya gaya musu cewa su </w:t>
      </w:r>
      <w:r>
        <w:rPr>
          <w:b/>
          <w:lang w:val="ha_NG" w:bidi="ha_NG"/>
        </w:rPr>
        <w:t>albarkatattu</w:t>
      </w:r>
      <w:r>
        <w:rPr>
          <w:lang w:val="ha_NG" w:bidi="ha_NG"/>
        </w:rPr>
        <w:t xml:space="preserve"> ne ko kuma waɗanda Allah ya nuna wa tagomashi. </w:t>
      </w:r>
      <w:r>
        <w:rPr>
          <w:b/>
          <w:lang w:val="ha_NG" w:bidi="ha_NG"/>
        </w:rPr>
        <w:t>Albarkatattu</w:t>
      </w:r>
      <w:r>
        <w:rPr>
          <w:lang w:val="ha_NG" w:bidi="ha_NG"/>
        </w:rPr>
        <w:t xml:space="preserve"> yana cikin Babban Kamus. Yesu ya gaya wa matalauta, "</w:t>
      </w:r>
      <w:r>
        <w:rPr>
          <w:b/>
          <w:lang w:val="ha_NG" w:bidi="ha_NG"/>
        </w:rPr>
        <w:t>Naku ne mulkin Allah</w:t>
      </w:r>
      <w:r>
        <w:rPr>
          <w:lang w:val="ha_NG" w:bidi="ha_NG"/>
        </w:rPr>
        <w:t xml:space="preserve">." Tagomashin Allah na sa mutum ya yi arziki. Wannan na nufin su 'yan kasar mulkin Allah ne kuma za su gaje dukan albarkun da ke tattare da shi. Mulkin Allah yana nufin dangantakarsu da Allah. Allah yana kula da kuma kare mutanensa a matsayin sarkinsu. Mutane suna yi masa biyayya, suna amincewa da shi, kuma suna mika masa kai a matsayinsa na sarkinsu. Ana iya samun </w:t>
      </w:r>
      <w:r>
        <w:rPr>
          <w:b/>
          <w:lang w:val="ha_NG" w:bidi="ha_NG"/>
        </w:rPr>
        <w:t>Mulkin Allah</w:t>
      </w:r>
      <w:r>
        <w:rPr>
          <w:lang w:val="ha_NG" w:bidi="ha_NG"/>
        </w:rPr>
        <w:t xml:space="preserve"> a cikin Babban Jerin Kalmomi.</w:t>
      </w:r>
    </w:p>
    <w:p>
      <w:pPr/>
      <w:r>
        <w:rPr>
          <w:lang w:val="ha_NG" w:bidi="ha_NG"/>
        </w:rPr>
      </w:r>
      <w:r>
        <w:rPr>
          <w:lang w:val="ha_NG" w:bidi="ha_NG"/>
        </w:rPr>
        <w:t>Lokacin da Yesu ya yi magana akan "</w:t>
      </w:r>
      <w:r>
        <w:rPr>
          <w:b/>
          <w:lang w:val="ha_NG" w:bidi="ha_NG"/>
        </w:rPr>
        <w:t>waɗanda suke kuka yanzu</w:t>
      </w:r>
      <w:r>
        <w:rPr>
          <w:lang w:val="ha_NG" w:bidi="ha_NG"/>
        </w:rPr>
        <w:t>," yana nufin waɗanda suke cikin bakin ciki ko suke nuna bakin ciki. Ya fada musu cewa su masu albarka ne kuma nan gaba za su yi dariya domin mulkin Allah nasu ne.</w:t>
      </w:r>
    </w:p>
    <w:p>
      <w:pPr/>
      <w:r>
        <w:rPr>
          <w:lang w:val="ha_NG" w:bidi="ha_NG"/>
        </w:rPr>
      </w:r>
      <w:r>
        <w:rPr>
          <w:lang w:val="ha_NG" w:bidi="ha_NG"/>
        </w:rPr>
        <w:t xml:space="preserve">Yesu ya gaya wa almajiransa cewa su masu albarka ne sa'ad da mutane </w:t>
      </w:r>
      <w:r>
        <w:rPr>
          <w:b/>
          <w:lang w:val="ha_NG" w:bidi="ha_NG"/>
        </w:rPr>
        <w:t>suka ƙi sunanku saboda mugunta</w:t>
      </w:r>
      <w:r>
        <w:rPr>
          <w:lang w:val="ha_NG" w:bidi="ha_NG"/>
        </w:rPr>
        <w:t xml:space="preserve">. Ma'anar wannan kalmar ita ce yin magana a kan wani a hanyar da za ta cutar da shi ko kuma mutuncinsa. A al'adar Yahudawa, sunan mutum yana wakiltar mutumin kansa. Yesu ya ce za a ƙi su domin suna bin </w:t>
      </w:r>
      <w:r>
        <w:rPr>
          <w:b/>
          <w:lang w:val="ha_NG" w:bidi="ha_NG"/>
        </w:rPr>
        <w:t>Ɗan Mutum</w:t>
      </w:r>
      <w:r>
        <w:rPr>
          <w:lang w:val="ha_NG" w:bidi="ha_NG"/>
        </w:rPr>
        <w:t xml:space="preserve">. Wannan laƙabi ne da Yesu ya yi amfani da shi don ya bayyana kansa. Ka tabbata ka yi amfani da fassara ɗaya ga Ɗan Mutum kamar yadda ka yi a ayoyin da suka gabata. Ana iya samun </w:t>
      </w:r>
      <w:r>
        <w:rPr>
          <w:b/>
          <w:lang w:val="ha_NG" w:bidi="ha_NG"/>
        </w:rPr>
        <w:t>Dan Mutum</w:t>
      </w:r>
      <w:r>
        <w:rPr>
          <w:lang w:val="ha_NG" w:bidi="ha_NG"/>
        </w:rPr>
        <w:t xml:space="preserve"> a cikin Babban Jerin Kalmomi.</w:t>
      </w:r>
    </w:p>
    <w:p>
      <w:pPr/>
      <w:r>
        <w:rPr>
          <w:lang w:val="ha_NG" w:bidi="ha_NG"/>
        </w:rPr>
      </w:r>
      <w:r>
        <w:rPr>
          <w:lang w:val="ha_NG" w:bidi="ha_NG"/>
        </w:rPr>
        <w:t xml:space="preserve">Yesu ya gaya wa almajiransa cewa su yi murna kuma su yi tsalle don farin ciki idan an tsananta musu. </w:t>
      </w:r>
      <w:r>
        <w:rPr>
          <w:b/>
          <w:lang w:val="ha_NG" w:bidi="ha_NG"/>
        </w:rPr>
        <w:t>Yi tsalle don farin ciki</w:t>
      </w:r>
      <w:r>
        <w:rPr>
          <w:lang w:val="ha_NG" w:bidi="ha_NG"/>
        </w:rPr>
        <w:t xml:space="preserve"> yana nufin ka yi tsalle sama da ƙasa don murna.</w:t>
      </w:r>
    </w:p>
    <w:p>
      <w:pPr/>
      <w:r>
        <w:rPr>
          <w:lang w:val="ha_NG" w:bidi="ha_NG"/>
        </w:rPr>
      </w:r>
      <w:r>
        <w:rPr>
          <w:lang w:val="ha_NG" w:bidi="ha_NG"/>
        </w:rPr>
        <w:t xml:space="preserve">Yesu ya ce ya kamata su kasance da farin ciki a duk lokacin da aka yi musu mugun hulda domin za su sami </w:t>
      </w:r>
      <w:r>
        <w:rPr>
          <w:b/>
          <w:lang w:val="ha_NG" w:bidi="ha_NG"/>
        </w:rPr>
        <w:t>ladansu</w:t>
      </w:r>
      <w:r>
        <w:rPr>
          <w:lang w:val="ha_NG" w:bidi="ha_NG"/>
        </w:rPr>
        <w:t xml:space="preserve"> a sama. Lada abu ne mai kyau da ake ba wa mutane saboda abin da suka yi. A wannan mahallin, lada yana nufin daukaka daga Allah saboda bin Yesu. </w:t>
      </w:r>
      <w:r>
        <w:rPr>
          <w:b/>
          <w:lang w:val="ha_NG" w:bidi="ha_NG"/>
        </w:rPr>
        <w:t>Aljanna</w:t>
      </w:r>
      <w:r>
        <w:rPr>
          <w:lang w:val="ha_NG" w:bidi="ha_NG"/>
        </w:rPr>
        <w:t xml:space="preserve"> tana nufin wurin da Allah yake zama. Ku tabbatar kun fassara wannan kamar yadda kuka yi a baya. </w:t>
      </w:r>
      <w:r>
        <w:rPr>
          <w:b/>
          <w:lang w:val="ha_NG" w:bidi="ha_NG"/>
        </w:rPr>
        <w:t>Sama</w:t>
      </w:r>
      <w:r>
        <w:rPr>
          <w:lang w:val="ha_NG" w:bidi="ha_NG"/>
        </w:rPr>
        <w:t xml:space="preserve"> tana cikin Babban Kamus.</w:t>
      </w:r>
    </w:p>
    <w:p>
      <w:pPr/>
      <w:r>
        <w:rPr>
          <w:lang w:val="ha_NG" w:bidi="ha_NG"/>
        </w:rPr>
      </w:r>
      <w:r>
        <w:rPr>
          <w:lang w:val="ha_NG" w:bidi="ha_NG"/>
        </w:rPr>
        <w:t xml:space="preserve">Yesu ya gaya wa almajiransa cewa haka </w:t>
      </w:r>
      <w:r>
        <w:rPr>
          <w:b/>
          <w:lang w:val="ha_NG" w:bidi="ha_NG"/>
        </w:rPr>
        <w:t>iyayensu suka yi wa annabawa</w:t>
      </w:r>
      <w:r>
        <w:rPr>
          <w:lang w:val="ha_NG" w:bidi="ha_NG"/>
        </w:rPr>
        <w:t xml:space="preserve">. Wannan na nufin kawai cewa kakannin mutanen ma sun wulaƙanta annabawa. Yesu yana cewa zaluntar da mutane ke yi musu ya nuna cewa su mabiyan Allah ne na gaskiya kamar yadda </w:t>
      </w:r>
      <w:r>
        <w:rPr>
          <w:b/>
          <w:lang w:val="ha_NG" w:bidi="ha_NG"/>
        </w:rPr>
        <w:t>annabawa</w:t>
      </w:r>
      <w:r>
        <w:rPr>
          <w:lang w:val="ha_NG" w:bidi="ha_NG"/>
        </w:rPr>
        <w:t xml:space="preserve"> suke. Ku fassara annabawa kamar yadda kuka yi a baya. Ana iya samun </w:t>
      </w:r>
      <w:r>
        <w:rPr>
          <w:b/>
          <w:lang w:val="ha_NG" w:bidi="ha_NG"/>
        </w:rPr>
        <w:t>Annabi</w:t>
      </w:r>
      <w:r>
        <w:rPr>
          <w:lang w:val="ha_NG" w:bidi="ha_NG"/>
        </w:rPr>
        <w:t xml:space="preserve"> a cikin Babban Jerin Kalmomi.</w:t>
      </w:r>
    </w:p>
    <w:p>
      <w:pPr/>
      <w:r>
        <w:rPr>
          <w:lang w:val="ha_NG" w:bidi="ha_NG"/>
        </w:rPr>
      </w:r>
      <w:r>
        <w:rPr>
          <w:lang w:val="ha_NG" w:bidi="ha_NG"/>
        </w:rPr>
        <w:t xml:space="preserve">Bayan ya faɗa musu yadda aka albarkace su, sai Yesu ya faɗi kaito. </w:t>
      </w:r>
      <w:r>
        <w:rPr>
          <w:b/>
          <w:lang w:val="ha_NG" w:bidi="ha_NG"/>
        </w:rPr>
        <w:t>Kaito</w:t>
      </w:r>
      <w:r>
        <w:rPr>
          <w:lang w:val="ha_NG" w:bidi="ha_NG"/>
        </w:rPr>
        <w:t xml:space="preserve"> yana kwatanta yanayin wahala. Yesu ba ya roƙon Allah ya la'anci mutane, amma yana gargaɗin mutane cewa hukuncin Allah na nan tafe. Yesu yana gargadin mutane da su canja halayensu.</w:t>
      </w:r>
    </w:p>
    <w:p>
      <w:pPr/>
      <w:r>
        <w:rPr>
          <w:lang w:val="ha_NG" w:bidi="ha_NG"/>
        </w:rPr>
      </w:r>
      <w:r>
        <w:rPr>
          <w:lang w:val="ha_NG" w:bidi="ha_NG"/>
        </w:rPr>
        <w:t>Kuna iya bayyana hakan a harshenku yadda kuke magana kullum. Zai iya zama kalma daya kawai ko kuma gajeren kalami da ke nuna alhini ko kuma bakin ciki. Misali kuwa shi ne, "Abin da ke jiran ka shi ne bakin ciki."</w:t>
      </w:r>
    </w:p>
    <w:p>
      <w:pPr/>
      <w:r>
        <w:rPr>
          <w:lang w:val="ha_NG" w:bidi="ha_NG"/>
        </w:rPr>
      </w:r>
      <w:r>
        <w:rPr>
          <w:lang w:val="ha_NG" w:bidi="ha_NG"/>
        </w:rPr>
        <w:t xml:space="preserve">Yesu yana gargaɗin waɗanda </w:t>
      </w:r>
      <w:r>
        <w:rPr>
          <w:b/>
          <w:lang w:val="ha_NG" w:bidi="ha_NG"/>
        </w:rPr>
        <w:t>suke da arziki</w:t>
      </w:r>
      <w:r>
        <w:rPr>
          <w:lang w:val="ha_NG" w:bidi="ha_NG"/>
        </w:rPr>
        <w:t xml:space="preserve">. Wannan na nufin wadanda suke da arziki. Suna da fiye da yadda suke bukata. Yawanci, masu arziki sun kasance suna da fada a ji da kuma babban gata. Yesu yana faɗin cewa masu arzikin da suke dogara ga dukiyarsu maimakon ga Allah sun riga sun sami dukan ta'aziyyar da za su samu. Yesu ya ce </w:t>
      </w:r>
      <w:r>
        <w:rPr>
          <w:b/>
          <w:lang w:val="ha_NG" w:bidi="ha_NG"/>
        </w:rPr>
        <w:t>kun riga kun karɓi ta'aziyyarku</w:t>
      </w:r>
      <w:r>
        <w:rPr>
          <w:lang w:val="ha_NG" w:bidi="ha_NG"/>
        </w:rPr>
        <w:t>. Yesu yana nufin cewa masu arziki a duniya suna rayuwar jin dadi da kuma nishadi. Allah ba zai ba su wannan jin dadi a aljanna ba.</w:t>
      </w:r>
    </w:p>
    <w:p>
      <w:pPr/>
      <w:r>
        <w:rPr>
          <w:lang w:val="ha_NG" w:bidi="ha_NG"/>
        </w:rPr>
      </w:r>
      <w:r>
        <w:rPr>
          <w:lang w:val="ha_NG" w:bidi="ha_NG"/>
        </w:rPr>
        <w:t xml:space="preserve">Yesu yana cewa mutane sun yi magana mai kyau game da </w:t>
      </w:r>
      <w:r>
        <w:rPr>
          <w:b/>
          <w:lang w:val="ha_NG" w:bidi="ha_NG"/>
        </w:rPr>
        <w:t>annabawan karya</w:t>
      </w:r>
      <w:r>
        <w:rPr>
          <w:lang w:val="ha_NG" w:bidi="ha_NG"/>
        </w:rPr>
        <w:t>. Annabi na ƙarya shi ne mutumin da yake cewa yana isar da saƙo daga wurin Allah, alhali kuwa Allah bai yi magana da shi ba. Su ba annabawa na gaskiya ba ne. Ku tabbata kun fassara kalmar "annabi" kamar yadda kuka fassara ta a sauran wuraren da suka gabata.</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kungiyar su yi gwajin ba da labarin a yarensu.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sashin sannan ya dakata. Wani daga cikin kungiyar kuma ya fadi nassin na gaba sannan ya tsaya. Ku ci gaba da yin haka har sai duk kungiyar sun gama maimaita dukan nassin. A wannan mataki 'yan kungiyar zasu iya gyara wa juna.</w:t>
      </w:r>
    </w:p>
    <w:p>
      <w:pPr/>
      <w:r>
        <w:rPr>
          <w:lang w:val="ha_NG" w:bidi="ha_NG"/>
        </w:rPr>
      </w:r>
      <w:r>
        <w:rPr>
          <w:lang w:val="ha_NG" w:bidi="ha_NG"/>
        </w:rPr>
        <w:t>Dakatar da wannan sautin a nan.</w:t>
      </w:r>
    </w:p>
    <w:p>
      <w:pPr/>
      <w:r>
        <w:rPr>
          <w:lang w:val="ha_NG" w:bidi="ha_NG"/>
        </w:rPr>
      </w:r>
      <w:r>
        <w:rPr>
          <w:lang w:val="ha_NG" w:bidi="ha_NG"/>
        </w:rPr>
        <w:t>Bayan haka kowane dan kungiyar ya ba da labarin duka nassin ba tare da tsayawaba ko sau daya. Dan kungiyar na iya amfani da abubuwa daban-daban, motsi, ko zane-zanen labarin don ya taimaka musu wajen tuna nassin.</w:t>
      </w:r>
    </w:p>
    <w:p>
      <w:pPr/>
      <w:r>
        <w:rPr>
          <w:lang w:val="ha_NG" w:bidi="ha_NG"/>
        </w:rPr>
      </w:r>
      <w:r>
        <w:rPr>
          <w:lang w:val="ha_NG" w:bidi="ha_NG"/>
        </w:rPr>
        <w:t>Dakatar da wannan sautin a nan.</w:t>
      </w:r>
    </w:p>
    <w:p>
      <w:pPr/>
      <w:r>
        <w:rPr>
          <w:lang w:val="ha_NG" w:bidi="ha_NG"/>
        </w:rPr>
      </w:r>
      <w:r>
        <w:rPr>
          <w:lang w:val="ha_NG" w:bidi="ha_NG"/>
        </w:rPr>
        <w:t>Bayan haka, kungiyar tana iya zabar sigar nassin da kowa ya fi so. Watakila kun ga cewa ka fi son yadda wani dan kungiya ya ba da wani fani, amma kuma kun fi son yadda wani dan kungiya na daban ya ba da wani fani.</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nassin da kowa ya amince da shi.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6:27–36</w:t>
      </w:r>
      <w:r>
        <w:rPr>
          <w:lang w:val="ha_NG" w:bidi="ha_NG"/>
        </w:rPr>
      </w:r>
    </w:p>
    <w:p>
      <w:pPr>
        <w:pStyle w:val="Heading3"/>
      </w:pPr>
      <w:r>
        <w:rPr>
          <w:lang w:val="ha_NG" w:bidi="ha_NG"/>
        </w:rPr>
        <w:t>Step 1</w:t>
      </w:r>
    </w:p>
    <w:p>
      <w:pPr/>
      <w:r>
        <w:rPr>
          <w:lang w:val="ha_NG" w:bidi="ha_NG"/>
        </w:rPr>
      </w:r>
      <w:r>
        <w:rPr>
          <w:lang w:val="ha_NG" w:bidi="ha_NG"/>
        </w:rPr>
        <w:t>Ku saurari Luka 6:27–36 ku kuma sa shi a zuciyarku. Ku saurari karatun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bai burge ku ba ko kuma baku gane ba?</w:t>
      </w:r>
    </w:p>
    <w:p>
      <w:pPr>
        <w:pStyle w:val="ListBullet"/>
        <w:spacing w:line="240" w:lineRule="auto"/>
        <w:ind w:left="720"/>
      </w:pPr>
      <w:r>
        <w:rPr>
          <w:lang w:val="ha_NG" w:bidi="ha_NG"/>
        </w:rPr>
      </w:r>
      <w:r>
        <w:rPr>
          <w:lang w:val="ha_NG" w:bidi="ha_NG"/>
        </w:rPr>
        <w:t>Menene labarin yake fada mana a game da Yesu?</w:t>
      </w:r>
    </w:p>
    <w:p>
      <w:pPr>
        <w:pStyle w:val="ListBullet"/>
        <w:spacing w:line="240" w:lineRule="auto"/>
        <w:ind w:left="720"/>
      </w:pPr>
      <w:r>
        <w:rPr>
          <w:lang w:val="ha_NG" w:bidi="ha_NG"/>
        </w:rPr>
      </w:r>
      <w:r>
        <w:rPr>
          <w:lang w:val="ha_NG" w:bidi="ha_NG"/>
        </w:rPr>
        <w:t>Me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na koyar da almajiransa da kuma taron mutane a kan dutse da ke kusa da tekun Galili. Yanzu nan Yesu ya gama koyar da almajiransa game da albarka. Ya kuma yi gargaɗi wa mutanen da ba su rayuwa domin Allah game da hukuncin Allah da ke zuwa. A wannan nassin, Yesu ya koyar da mabiyansa yadda za su so makiyansu.</w:t>
      </w:r>
    </w:p>
    <w:p>
      <w:pPr/>
      <w:r>
        <w:rPr>
          <w:lang w:val="ha_NG" w:bidi="ha_NG"/>
        </w:rPr>
      </w:r>
      <w:r>
        <w:rPr>
          <w:lang w:val="ha_NG" w:bidi="ha_NG"/>
        </w:rPr>
        <w:t>Sa'an nan Yesu ya ce, "Amma ina gaya muku masu ji..." Ya maida hankalinsa don ya koya wa mabiyansa waɗanda suke cikin taron yadda za su bi da makiyansu. Yesu ya ce su kaunaci, su kyautata, su albarkaci, su kuma yi addu'a wa makiyansu. Yesu ya ce su yi wadannan abubuwan ko da lokacin da makiyansu suka kai musu hari ko kuma suka zage su da baki. Yesu ya nuna cewa nuna ƙauna ba ya dogara ga yadda mutum yake ji ba, amma yana dogara ne ga ayyukansa da kuma niyyarsa. Idan aka mari mutum a kunci, Yesu ya ce ya kamata a juya ɗayan kuncin. A al'adun Yahudawa, babban cin mutunci ne idan mutum ya mari wani a kunci. Yesu yana gaya wa mabiyansa kada su rama ko kuma su nemi fansa.</w:t>
      </w:r>
    </w:p>
    <w:p>
      <w:pPr/>
      <w:r>
        <w:rPr>
          <w:lang w:val="ha_NG" w:bidi="ha_NG"/>
        </w:rPr>
      </w:r>
      <w:r>
        <w:rPr>
          <w:lang w:val="ha_NG" w:bidi="ha_NG"/>
        </w:rPr>
        <w:t>Ku dakata ku tattauna da kungiyarku: Ta wace hanya kuke ma'amala da makiyanku a al'adarku? Ta yaya za ka yi akasin abin da al'adarka ta tanada ga wanda yake makiyinka?</w:t>
      </w:r>
    </w:p>
    <w:p>
      <w:pPr/>
      <w:r>
        <w:rPr>
          <w:lang w:val="ha_NG" w:bidi="ha_NG"/>
        </w:rPr>
      </w:r>
      <w:r>
        <w:rPr>
          <w:lang w:val="ha_NG" w:bidi="ha_NG"/>
        </w:rPr>
        <w:t>Bayan haka, Yesu ya ba da misalai na yadda mabiyansa za su iya ƙaunar makiyansu. Idan wanda yake shari'a da kai ya karɓi mayafinka, ko tufafinka na waje, to ka ba shi rigarka ta ciki ma. Yesu ya gaya musu su kasance da karimci kuma kada su nemi mutane su mayar da abubuwan da suka dauka. Yesu yana son mabiyansa su mu'amulci wasu mutane kamar yadda suke son a mu'amulce su. Wannan koyarwa, wadda kuma aka sani da Dokar Zinariya, ta zama ruwan dare a cikin da'ar Yahudawa da Girkawa. Amma an yi hakan ne saboda mutane suna son wasu su kyautata musu. Yesu ya kawo sabuwar fahimta ga wannan ra'ayin. Yesu ya ce su kyautata wa mutane ba tare da sa ran samun wani amfani na kashin kai ba.</w:t>
      </w:r>
    </w:p>
    <w:p>
      <w:pPr/>
      <w:r>
        <w:rPr>
          <w:lang w:val="ha_NG" w:bidi="ha_NG"/>
        </w:rPr>
      </w:r>
      <w:r>
        <w:rPr>
          <w:lang w:val="ha_NG" w:bidi="ha_NG"/>
        </w:rPr>
        <w:t>Ku tsaya ku nuna wa tawagar ku hoton alkyabba da kuma hoton riga.</w:t>
      </w:r>
    </w:p>
    <w:p>
      <w:pPr/>
      <w:r>
        <w:rPr>
          <w:lang w:val="ha_NG" w:bidi="ha_NG"/>
        </w:rPr>
      </w:r>
      <w:r>
        <w:rPr>
          <w:lang w:val="ha_NG" w:bidi="ha_NG"/>
        </w:rPr>
        <w:t>Yesu ya tambaya, "Me yasa za ku samu yabo don ƙaunar mutane da ke ƙaunarku ko kuma yin abin alheri ga waɗanda ke yin abin alheri gare ku?" Ta hanyar yin tambayoyin da Yesu bai bukaci a ba da amsarsu ba, Yesu yana koyar da cewa abu ne mai sauki mutum ya nuna alheri sa'adda wani ya kyautata masa. Ko masu zunubi, ko kuma waɗanda suke saɓa wa Allah a kai a kai ma, suna yin haka. Amma Yesu ya umurci mabiyansa su nuna ƙauna, su yi alheri, kuma su ba wa makiyansu kuɗi ba tare da tsammanin komai ba. Idan suka yi haka, za a girmama mabiyan Yesu. Mabiyan Yesu za su nuna cewa su ya'yan Allah ne ta wurin yin koyi da Ubansu, Allah.</w:t>
      </w:r>
    </w:p>
    <w:p>
      <w:pPr/>
      <w:r>
        <w:rPr>
          <w:lang w:val="ha_NG" w:bidi="ha_NG"/>
        </w:rPr>
      </w:r>
      <w:r>
        <w:rPr>
          <w:lang w:val="ha_NG" w:bidi="ha_NG"/>
        </w:rPr>
        <w:t>Ku dakata ku tattauna da tawagarku: Ta yaya ake kallon aron kudi a al'adarku? Me zai faru idan wani ya kasa biyan kudin da ya karba bashi?</w:t>
      </w:r>
    </w:p>
    <w:p>
      <w:pPr/>
      <w:r>
        <w:rPr>
          <w:lang w:val="ha_NG" w:bidi="ha_NG"/>
        </w:rPr>
      </w:r>
      <w:r>
        <w:rPr>
          <w:lang w:val="ha_NG" w:bidi="ha_NG"/>
        </w:rPr>
        <w:t>Yesu ya ce su ƙaunaci makiyansu saboda haka Allah yake. Allah mai alheri ne ga mutanen da ba su da godiya kuma cike da zunubi ko rashin bin umarninsa. Yesu ya gaya musu su nuna jinƙai a cikin mawuyacin yanayi kamar yadda Allah ke nuna jinƙai a gare su.</w:t>
      </w:r>
      <w:r>
        <w:rPr>
          <w:lang w:val="ha_NG" w:bidi="ha_NG"/>
        </w:rPr>
      </w:r>
    </w:p>
    <w:p>
      <w:pPr>
        <w:pStyle w:val="Heading3"/>
      </w:pPr>
      <w:r>
        <w:rPr>
          <w:lang w:val="ha_NG" w:bidi="ha_NG"/>
        </w:rPr>
        <w:t>Step 3</w:t>
      </w:r>
    </w:p>
    <w:p>
      <w:pPr/>
      <w:r>
        <w:rPr>
          <w:lang w:val="ha_NG" w:bidi="ha_NG"/>
        </w:rPr>
      </w:r>
      <w:r>
        <w:rPr>
          <w:lang w:val="ha_NG" w:bidi="ha_NG"/>
        </w:rPr>
        <w:t>A wannan zama, za ku taimaki ƙungiyar su kwatanta wannan labari a zuciyarsu. Za ku taimaki kungiyar wajen bayyana wurare, fannoni, da mutanen cikin labarin.</w:t>
      </w:r>
    </w:p>
    <w:p>
      <w:pPr/>
      <w:r>
        <w:rPr>
          <w:lang w:val="ha_NG" w:bidi="ha_NG"/>
        </w:rPr>
      </w:r>
      <w:r>
        <w:rPr>
          <w:lang w:val="ha_NG" w:bidi="ha_NG"/>
        </w:rPr>
        <w:t>Wannan labari na da fani ɗaya.</w:t>
      </w:r>
    </w:p>
    <w:p>
      <w:pPr/>
      <w:r>
        <w:rPr>
          <w:lang w:val="ha_NG" w:bidi="ha_NG"/>
        </w:rPr>
      </w:r>
      <w:r>
        <w:rPr>
          <w:b/>
          <w:lang w:val="ha_NG" w:bidi="ha_NG"/>
        </w:rPr>
        <w:t>Fani na farko:</w:t>
      </w:r>
      <w:r>
        <w:rPr>
          <w:lang w:val="ha_NG" w:bidi="ha_NG"/>
        </w:rPr>
        <w:t xml:space="preserve"> Yesu ya yi magana da mutanen da suke son su saurara. Yesu ya gaya musu su kaunaci makiyansu. Yesu ya bayyana yadda ya kamata su mayar da martani a wata sabuwar hanya wadda ba a zata ba ga yanayi daban-daban a rayuwa.</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Manzanni, almajirai 12 na kusa</w:t>
      </w:r>
    </w:p>
    <w:p>
      <w:pPr>
        <w:pStyle w:val="ListBullet"/>
        <w:spacing w:line="240" w:lineRule="auto"/>
        <w:ind w:left="720"/>
      </w:pPr>
      <w:r>
        <w:rPr>
          <w:lang w:val="ha_NG" w:bidi="ha_NG"/>
        </w:rPr>
      </w:r>
      <w:r>
        <w:rPr>
          <w:lang w:val="ha_NG" w:bidi="ha_NG"/>
        </w:rPr>
        <w:t>Taron almajiransa</w:t>
      </w:r>
    </w:p>
    <w:p>
      <w:pPr>
        <w:pStyle w:val="ListBullet"/>
        <w:spacing w:line="240" w:lineRule="auto"/>
        <w:ind w:left="720"/>
      </w:pPr>
      <w:r>
        <w:rPr>
          <w:lang w:val="ha_NG" w:bidi="ha_NG"/>
        </w:rPr>
      </w:r>
      <w:r>
        <w:rPr>
          <w:lang w:val="ha_NG" w:bidi="ha_NG"/>
        </w:rPr>
        <w:t>dimbin jama'a</w:t>
      </w:r>
    </w:p>
    <w:p>
      <w:pPr>
        <w:pStyle w:val="ListBullet"/>
        <w:spacing w:line="240" w:lineRule="auto"/>
        <w:ind w:left="720"/>
      </w:pPr>
      <w:r>
        <w:rPr>
          <w:lang w:val="ha_NG" w:bidi="ha_NG"/>
        </w:rPr>
      </w:r>
      <w:r>
        <w:rPr>
          <w:lang w:val="ha_NG" w:bidi="ha_NG"/>
        </w:rPr>
        <w:t>Almajiri yana mayar da martani ga yanayi</w:t>
      </w:r>
    </w:p>
    <w:p>
      <w:pPr>
        <w:pStyle w:val="ListBullet"/>
        <w:spacing w:line="240" w:lineRule="auto"/>
        <w:ind w:left="720"/>
      </w:pPr>
      <w:r>
        <w:rPr>
          <w:lang w:val="ha_NG" w:bidi="ha_NG"/>
        </w:rPr>
      </w:r>
      <w:r>
        <w:rPr>
          <w:lang w:val="ha_NG" w:bidi="ha_NG"/>
        </w:rPr>
        <w:t>Mutum wanda yake ƙi, yake la'anta, yake cin zarafi, yake dukan kunci, yake ɗauke riga, yake ƙwace kayayyaki, yake bayar da rance yana sa ran a mayar masa.</w:t>
      </w:r>
    </w:p>
    <w:p>
      <w:pPr>
        <w:pStyle w:val="ListBullet"/>
        <w:spacing w:line="240" w:lineRule="auto"/>
        <w:ind w:left="720"/>
      </w:pPr>
      <w:r>
        <w:rPr>
          <w:lang w:val="ha_NG" w:bidi="ha_NG"/>
        </w:rPr>
      </w:r>
      <w:r>
        <w:rPr>
          <w:lang w:val="ha_NG" w:bidi="ha_NG"/>
        </w:rPr>
        <w:t>Mutum mai neman bashi</w:t>
      </w:r>
    </w:p>
    <w:p>
      <w:pPr/>
      <w:r>
        <w:rPr>
          <w:lang w:val="ha_NG" w:bidi="ha_NG"/>
        </w:rPr>
      </w:r>
      <w:r>
        <w:rPr>
          <w:lang w:val="ha_NG" w:bidi="ha_NG"/>
        </w:rPr>
        <w:t>Yana da mahimmanci a tuna cewa Yesu ya nuna bambanci tsakanin masu sauraro a wannan lokacin. Yesu yana ba wa mabiyansa jagora a kan yadda za su kasance a cikin yanayi daban-daban.</w:t>
      </w:r>
    </w:p>
    <w:p>
      <w:pPr/>
      <w:r>
        <w:rPr>
          <w:lang w:val="ha_NG" w:bidi="ha_NG"/>
        </w:rPr>
      </w:r>
      <w:r>
        <w:rPr>
          <w:lang w:val="ha_NG" w:bidi="ha_NG"/>
        </w:rPr>
        <w:t>Yana da muhimmanci a tuna cewa Yesu yana ba mutanen da ke sauraron sa umarni huɗu game da yadda za su bi da abokan gabansu: ƙaunace su, kyautata musu, albarkace su, kuma yi musu addu'a. Sai Yesu ya ba da misalai guda hudu na yadda mutane za su iya yin biyayya ga wadannan umurnai: ba da dayan kuncinka idan wani ya mare ka a kunci, kada ka hana wani ya dauki tufafinka, ka ba duk wanda ya roka, kada ka nemi mutum ya mayar maka da abubuwan da ya kwashe daga wurinka. Sai Yesu ya taƙaita umarnan ta wajen ba da Dokar Zinariya. Yesu ya ce ku bi da wasu kamar yadda kuke so a bi da ku.</w:t>
      </w:r>
    </w:p>
    <w:p>
      <w:pPr/>
      <w:r>
        <w:rPr>
          <w:lang w:val="ha_NG" w:bidi="ha_NG"/>
        </w:rPr>
      </w:r>
      <w:r>
        <w:rPr>
          <w:lang w:val="ha_NG" w:bidi="ha_NG"/>
        </w:rPr>
        <w:t>Yana da muhimmanci a tuna cewa Yesu ya ba da ƙarin misalai guda uku. Yesu ya ce har ma masu zunubi suna ƙaunar mutanen da suke ƙaunar su, suna kyautata wa mutanen da suke kyautata musu, kuma suna ba da rance ga mutanen da za su biya su. Yesu ya bayyana cewa a cikin kowane ɗaya daga cikin waɗannan yanayi, idan mabiyansa suka yi kamar masu zunubin, ba sa yin wani abu da ya bambanta da na masu zunubin. A gaskiya Yesu ya ce mabiyan sa su ƙaunaci makiyan su, su kyautata musu, su kuma ba su rance ba tare da tsammanin komai ba.</w:t>
      </w:r>
    </w:p>
    <w:p>
      <w:pPr/>
      <w:r>
        <w:rPr>
          <w:lang w:val="ha_NG" w:bidi="ha_NG"/>
        </w:rPr>
      </w:r>
      <w:r>
        <w:rPr>
          <w:lang w:val="ha_NG" w:bidi="ha_NG"/>
        </w:rPr>
        <w:t>Yana da muhimmanci mu tuna cewa Yesu ya ba da umarnin ayyuka ne, ba wai motsin rai ba.</w:t>
      </w:r>
    </w:p>
    <w:p>
      <w:pPr/>
      <w:r>
        <w:rPr>
          <w:lang w:val="ha_NG" w:bidi="ha_NG"/>
        </w:rPr>
      </w:r>
      <w:r>
        <w:rPr>
          <w:lang w:val="ha_NG" w:bidi="ha_NG"/>
        </w:rPr>
        <w:t>Yesu yana cewa ga mutanen da suke saurarensa, "Ku ƙaunaci makiyanku." Yesu ya ba da umurni a kan yadda za mu mayar da martani ga mutane masu cutarwa. Yesu ya bayyana cewa har ma masu zunubi suna ƙauna, suna kyautatawa, kuma suna ba da rance ga mutanen da suka san za su mayar musu da irin wannan martani. Yesu ya umurce su su aikata alheri ba tare da tsammanin a saka musu ba.</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 yana da fani ɗaya.</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Manzanni, ko kuma almajirai 12 mafi kusa</w:t>
      </w:r>
    </w:p>
    <w:p>
      <w:pPr>
        <w:pStyle w:val="ListBullet"/>
        <w:spacing w:line="240" w:lineRule="auto"/>
        <w:ind w:left="720"/>
      </w:pPr>
      <w:r>
        <w:rPr>
          <w:lang w:val="ha_NG" w:bidi="ha_NG"/>
        </w:rPr>
      </w:r>
      <w:r>
        <w:rPr>
          <w:lang w:val="ha_NG" w:bidi="ha_NG"/>
        </w:rPr>
        <w:t>Taron almajiransa</w:t>
      </w:r>
    </w:p>
    <w:p>
      <w:pPr>
        <w:pStyle w:val="ListBullet"/>
        <w:spacing w:line="240" w:lineRule="auto"/>
        <w:ind w:left="720"/>
      </w:pPr>
      <w:r>
        <w:rPr>
          <w:lang w:val="ha_NG" w:bidi="ha_NG"/>
        </w:rPr>
      </w:r>
      <w:r>
        <w:rPr>
          <w:lang w:val="ha_NG" w:bidi="ha_NG"/>
        </w:rPr>
        <w:t>dimbin jama'a</w:t>
      </w:r>
    </w:p>
    <w:p>
      <w:pPr>
        <w:pStyle w:val="ListBullet"/>
        <w:spacing w:line="240" w:lineRule="auto"/>
        <w:ind w:left="720"/>
      </w:pPr>
      <w:r>
        <w:rPr>
          <w:lang w:val="ha_NG" w:bidi="ha_NG"/>
        </w:rPr>
      </w:r>
      <w:r>
        <w:rPr>
          <w:lang w:val="ha_NG" w:bidi="ha_NG"/>
        </w:rPr>
        <w:t>Mutum da yake mayar da martani ga yanayi</w:t>
      </w:r>
    </w:p>
    <w:p>
      <w:pPr>
        <w:pStyle w:val="ListBullet"/>
        <w:spacing w:line="240" w:lineRule="auto"/>
        <w:ind w:left="720"/>
      </w:pPr>
      <w:r>
        <w:rPr>
          <w:lang w:val="ha_NG" w:bidi="ha_NG"/>
        </w:rPr>
      </w:r>
      <w:r>
        <w:rPr>
          <w:lang w:val="ha_NG" w:bidi="ha_NG"/>
        </w:rPr>
        <w:t>Makiyi wanda yake ƙi, yake la'anta, yake cin zarafi, yake mari, yake kwace riga, yake kwace kayayyaki, yake ba da rance yana sa ran a mayar masa.</w:t>
      </w:r>
    </w:p>
    <w:p>
      <w:pPr>
        <w:pStyle w:val="ListBullet"/>
        <w:spacing w:line="240" w:lineRule="auto"/>
        <w:ind w:left="720"/>
      </w:pPr>
      <w:r>
        <w:rPr>
          <w:lang w:val="ha_NG" w:bidi="ha_NG"/>
        </w:rPr>
      </w:r>
      <w:r>
        <w:rPr>
          <w:lang w:val="ha_NG" w:bidi="ha_NG"/>
        </w:rPr>
        <w:t>Mutum mai neman bashi</w:t>
      </w:r>
    </w:p>
    <w:p>
      <w:pPr/>
      <w:r>
        <w:rPr>
          <w:lang w:val="ha_NG" w:bidi="ha_NG"/>
        </w:rPr>
      </w:r>
      <w:r>
        <w:rPr>
          <w:lang w:val="ha_NG" w:bidi="ha_NG"/>
        </w:rPr>
        <w:t>Sa ƙungiyar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cewa ƙungiyar ta yi kwaikwayon yadda Yesu ya gaya wa mutane su ƙaunaci magabtansu ba a matsayin sharadin zama almajirinsa ba, amma a matsayin umarni domin su mabiyansa ne.</w:t>
      </w:r>
    </w:p>
    <w:p>
      <w:pPr/>
      <w:r>
        <w:rPr>
          <w:lang w:val="ha_NG" w:bidi="ha_NG"/>
        </w:rPr>
      </w:r>
      <w:r>
        <w:rPr>
          <w:lang w:val="ha_NG" w:bidi="ha_NG"/>
        </w:rPr>
        <w:t>A tabbatar cewa kungiyar ta yi kwaikwayon yadda makiyi ke aikata kowane aiki kamar yadda Yesu ke ambaton kowane aikin. Bugu da kari, nuna mutumin da yake mayar da martani ga yanayin da ake kwaikwaya yayin da Yesu yake fadin yadda ya kamata martanin ya kasance.</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Yesu yana gaya wa mutane da suke sauraren shi: "Ku ƙaunaci maƙiyanku, ku kyautata wa waɗanda suke ƙin ku, ku albarkaci waɗanda suke la'antarku, ku kuma yi wa mutanen da suke cutar da ku addu'a." Yesu ya gaya wa mutane cewa "Idan wani ya mare ka a kuncinka, mika masa ɗayan kuncin; idan wani ya nemi suturarka, ba wa mutumin rigarka." Ka ba duk wanda ya roka. Idan wani ya dauki abubuwa daga wurinka, kada ka yi kokarin kwato su. Sai Yesu ya ce musu, "Idan kuna ƙaunar waɗanda ke ƙaunarku kawai, idan kuna kyautata wa waɗanda ke kyautata muku kawai, idan kuma kuke ba da rance ga waɗanda za su iya biya kawai, to, don me za a yaba muku don yin hakan? Ko masu zunubi ma na yin haka." Yesu ya gaya musu, "Ku ƙaunaci maƙiyanku, ku kyautata musu, ku kuma ba su rance ba tare da tsammanin za a mayar muku ba, sa'an nan za ku sami lada a sama." Sa'an nan za ku zama ya'yan Allah." Allah yana jin tausayin mutane marasa godiya kuma mugaye. Yesu yana son su nuna tausayi ga wasu kamar yadda Allah yake nuna musu tausayi.</w:t>
      </w:r>
    </w:p>
    <w:p>
      <w:pPr/>
      <w:r>
        <w:rPr>
          <w:lang w:val="ha_NG" w:bidi="ha_NG"/>
        </w:rPr>
      </w:r>
      <w:r>
        <w:rPr>
          <w:lang w:val="ha_NG" w:bidi="ha_NG"/>
        </w:rPr>
        <w:t>Dakatar da wasan: Tambayi masu fitowa a matsayin jama'a, "Yaya kuke ji?" Za ku iya jin abubuwa kamar, "Zaman almajiri yana da wuya," "Ba zan taba yi wa makiyina haka ba," da kuma "Koyarwar Yesu dabam take da duk wani abin da na taba ji." Tambayi yan wasan da ke fitowa a matsayin makiya, "Yaya kuke ji?" Kuna iya jin abubuwa kamar, "Wannan abin mamaki ne," "Na zata cewa mutumin nan zai ci mini mutunci," "Watakila wannan mutumin na shirin daukan fansa mafi girma," da kuma "Ina jin kunyar yadda na wulakanta wannan mutumin."</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na koyar da </w:t>
      </w:r>
      <w:r>
        <w:rPr>
          <w:b/>
          <w:lang w:val="ha_NG" w:bidi="ha_NG"/>
        </w:rPr>
        <w:t>almajiransa</w:t>
      </w:r>
      <w:r>
        <w:rPr>
          <w:lang w:val="ha_NG" w:bidi="ha_NG"/>
        </w:rPr>
        <w:t xml:space="preserve"> kusa da </w:t>
      </w:r>
      <w:r>
        <w:rPr>
          <w:b/>
          <w:lang w:val="ha_NG" w:bidi="ha_NG"/>
        </w:rPr>
        <w:t>Tekun Galili</w:t>
      </w:r>
      <w:r>
        <w:rPr>
          <w:lang w:val="ha_NG" w:bidi="ha_NG"/>
        </w:rPr>
        <w:t xml:space="preserve">. Ku tabbatar kun fassara </w:t>
      </w:r>
      <w:r>
        <w:rPr>
          <w:b/>
          <w:lang w:val="ha_NG" w:bidi="ha_NG"/>
        </w:rPr>
        <w:t>almajirai</w:t>
      </w:r>
      <w:r>
        <w:rPr>
          <w:lang w:val="ha_NG" w:bidi="ha_NG"/>
        </w:rPr>
        <w:t xml:space="preserve"> da kuma </w:t>
      </w:r>
      <w:r>
        <w:rPr>
          <w:b/>
          <w:lang w:val="ha_NG" w:bidi="ha_NG"/>
        </w:rPr>
        <w:t>tekun Galili</w:t>
      </w:r>
      <w:r>
        <w:rPr>
          <w:lang w:val="ha_NG" w:bidi="ha_NG"/>
        </w:rPr>
        <w:t xml:space="preserve"> kamar yadda kuka fassara su a baya. Duk kalaman ana iya samun su a cikin Babban Jerin Kalmomi.</w:t>
      </w:r>
    </w:p>
    <w:p>
      <w:pPr/>
      <w:r>
        <w:rPr>
          <w:lang w:val="ha_NG" w:bidi="ha_NG"/>
        </w:rPr>
      </w:r>
      <w:r>
        <w:rPr>
          <w:lang w:val="ha_NG" w:bidi="ha_NG"/>
        </w:rPr>
        <w:t xml:space="preserve">Yesu ya bayyana yadda mabiyansa za su iya ƙaunar makiyansu. Ya gaya musu su albarkaci waɗanda suke </w:t>
      </w:r>
      <w:r>
        <w:rPr>
          <w:b/>
          <w:lang w:val="ha_NG" w:bidi="ha_NG"/>
        </w:rPr>
        <w:t>la'antar</w:t>
      </w:r>
      <w:r>
        <w:rPr>
          <w:lang w:val="ha_NG" w:bidi="ha_NG"/>
        </w:rPr>
        <w:t xml:space="preserve"> su. Ma'anar kalmar </w:t>
      </w:r>
      <w:r>
        <w:rPr>
          <w:b/>
          <w:lang w:val="ha_NG" w:bidi="ha_NG"/>
        </w:rPr>
        <w:t>la'ana</w:t>
      </w:r>
      <w:r>
        <w:rPr>
          <w:lang w:val="ha_NG" w:bidi="ha_NG"/>
        </w:rPr>
        <w:t xml:space="preserve"> ita ce hukunci kuma wani abu marar daɗi zai faru da mutumin. La'antar wani na nufin kiran Allah ko ruhohi domin aikata mugunta ga mutum.</w:t>
      </w:r>
    </w:p>
    <w:p>
      <w:pPr/>
      <w:r>
        <w:rPr>
          <w:lang w:val="ha_NG" w:bidi="ha_NG"/>
        </w:rPr>
      </w:r>
      <w:r>
        <w:rPr>
          <w:lang w:val="ha_NG" w:bidi="ha_NG"/>
        </w:rPr>
        <w:t>Tabbatar cewa kalmar da ka zaɓa ba ta nuna yin amfani da tsafi ba.</w:t>
      </w:r>
    </w:p>
    <w:p>
      <w:pPr/>
      <w:r>
        <w:rPr>
          <w:lang w:val="ha_NG" w:bidi="ha_NG"/>
        </w:rPr>
      </w:r>
      <w:r>
        <w:rPr>
          <w:lang w:val="ha_NG" w:bidi="ha_NG"/>
        </w:rPr>
        <w:t xml:space="preserve">Yesu ya ba da misali na yadda za ku zama masu kyauta ga makiyanku. Ya ce sa'ad da suka kwace maka </w:t>
      </w:r>
      <w:r>
        <w:rPr>
          <w:b/>
          <w:lang w:val="ha_NG" w:bidi="ha_NG"/>
        </w:rPr>
        <w:t>tufafinka</w:t>
      </w:r>
      <w:r>
        <w:rPr>
          <w:lang w:val="ha_NG" w:bidi="ha_NG"/>
        </w:rPr>
        <w:t xml:space="preserve">, ka yarda su kwace maka </w:t>
      </w:r>
      <w:r>
        <w:rPr>
          <w:b/>
          <w:lang w:val="ha_NG" w:bidi="ha_NG"/>
        </w:rPr>
        <w:t>rigarka</w:t>
      </w:r>
      <w:r>
        <w:rPr>
          <w:lang w:val="ha_NG" w:bidi="ha_NG"/>
        </w:rPr>
        <w:t xml:space="preserve"> ma. Wata </w:t>
      </w:r>
      <w:r>
        <w:rPr>
          <w:b/>
          <w:lang w:val="ha_NG" w:bidi="ha_NG"/>
        </w:rPr>
        <w:t>tufafi</w:t>
      </w:r>
      <w:r>
        <w:rPr>
          <w:lang w:val="ha_NG" w:bidi="ha_NG"/>
        </w:rPr>
        <w:t xml:space="preserve"> riga ce ta waje wadda take kama da babbar riga ko doguwar riga. Wata </w:t>
      </w:r>
      <w:r>
        <w:rPr>
          <w:b/>
          <w:lang w:val="ha_NG" w:bidi="ha_NG"/>
        </w:rPr>
        <w:t>tunik</w:t>
      </w:r>
      <w:r>
        <w:rPr>
          <w:lang w:val="ha_NG" w:bidi="ha_NG"/>
        </w:rPr>
        <w:t xml:space="preserve"> tana kama da riga kuma ana sanya ta a ƙarƙashin alkyabba. Ku tabbatar kun fassara riga yadda kuka fassara ta a baya.</w:t>
      </w:r>
    </w:p>
    <w:p>
      <w:pPr/>
      <w:r>
        <w:rPr>
          <w:lang w:val="ha_NG" w:bidi="ha_NG"/>
        </w:rPr>
      </w:r>
      <w:r>
        <w:rPr>
          <w:lang w:val="ha_NG" w:bidi="ha_NG"/>
        </w:rPr>
        <w:t>Nuna hotunan tufafi da riga idan ba ku riga kun nuna ba.</w:t>
      </w:r>
    </w:p>
    <w:p>
      <w:pPr/>
      <w:r>
        <w:rPr>
          <w:lang w:val="ha_NG" w:bidi="ha_NG"/>
        </w:rPr>
      </w:r>
      <w:r>
        <w:rPr>
          <w:lang w:val="ha_NG" w:bidi="ha_NG"/>
        </w:rPr>
        <w:t xml:space="preserve">Yesu ya ce yana da sauki ka kaunaci wadanda su ke kaunarka. Ya yi tambaya "wane </w:t>
      </w:r>
      <w:r>
        <w:rPr>
          <w:b/>
          <w:lang w:val="ha_NG" w:bidi="ha_NG"/>
        </w:rPr>
        <w:t>yabo</w:t>
      </w:r>
      <w:r>
        <w:rPr>
          <w:lang w:val="ha_NG" w:bidi="ha_NG"/>
        </w:rPr>
        <w:t xml:space="preserve"> ne wannan a gare ka?" A wannan fannin, yabo na nufin cewa mutane ko kuma Allah suna kallon mutum da kyau. Yesu yana cewa kaunar mutanen da ke kaunarka ba wani abu ne na daban ba. Ba za ta kawo yabo ba. Yesu ya ce har ma </w:t>
      </w:r>
      <w:r>
        <w:rPr>
          <w:b/>
          <w:lang w:val="ha_NG" w:bidi="ha_NG"/>
        </w:rPr>
        <w:t>masu zunubi</w:t>
      </w:r>
      <w:r>
        <w:rPr>
          <w:lang w:val="ha_NG" w:bidi="ha_NG"/>
        </w:rPr>
        <w:t xml:space="preserve">, ko kuma waɗanda ba sa biyayya ga Allah a kai a kai, suna yin haka. Ku tabbatar kun yi amfani da fassarar kalmar "masu zunubi" kamar yadda kuka yi a nassoshi da suka gabata. Ana iya samun </w:t>
      </w:r>
      <w:r>
        <w:rPr>
          <w:b/>
          <w:lang w:val="ha_NG" w:bidi="ha_NG"/>
        </w:rPr>
        <w:t>Zunubi</w:t>
      </w:r>
      <w:r>
        <w:rPr>
          <w:lang w:val="ha_NG" w:bidi="ha_NG"/>
        </w:rPr>
        <w:t xml:space="preserve"> a cikin Babban Jerin Kalmomi.</w:t>
      </w:r>
    </w:p>
    <w:p>
      <w:pPr/>
      <w:r>
        <w:rPr>
          <w:lang w:val="ha_NG" w:bidi="ha_NG"/>
        </w:rPr>
      </w:r>
      <w:r>
        <w:rPr>
          <w:lang w:val="ha_NG" w:bidi="ha_NG"/>
        </w:rPr>
        <w:t xml:space="preserve">Yesu ya ce masu zunubi suna ba da rancen kuɗi kuma suna sa ran za a </w:t>
      </w:r>
      <w:r>
        <w:rPr>
          <w:b/>
          <w:lang w:val="ha_NG" w:bidi="ha_NG"/>
        </w:rPr>
        <w:t>biya su duka</w:t>
      </w:r>
      <w:r>
        <w:rPr>
          <w:lang w:val="ha_NG" w:bidi="ha_NG"/>
        </w:rPr>
        <w:t>. Wannan jimla tana nufin cewa suna tsammanin samun adadi iri daya da wanda suka bayar a matsayin rance.</w:t>
      </w:r>
    </w:p>
    <w:p>
      <w:pPr/>
      <w:r>
        <w:rPr>
          <w:lang w:val="ha_NG" w:bidi="ha_NG"/>
        </w:rPr>
      </w:r>
      <w:r>
        <w:rPr>
          <w:lang w:val="ha_NG" w:bidi="ha_NG"/>
        </w:rPr>
        <w:t xml:space="preserve">Yesu ya ce idan mabiyansa suka yi masa biyayya suka kuma ƙaunaci makiyansu, za su zama </w:t>
      </w:r>
      <w:r>
        <w:rPr>
          <w:b/>
          <w:lang w:val="ha_NG" w:bidi="ha_NG"/>
        </w:rPr>
        <w:t>’ya’yan Maɗaukaki</w:t>
      </w:r>
      <w:r>
        <w:rPr>
          <w:lang w:val="ha_NG" w:bidi="ha_NG"/>
        </w:rPr>
        <w:t>. Wannan jimla tana nuna alaƙa da Allah. Mabiyan Yesu za su yi kwaikwayon yadda ubansu, Allah, yake. A wannan yanayin, kalmar nan ’ya’ya tana nufin maza da mata. Ya haɗa da almajiran Yesu waɗanda mata ne. "Madaukaki" laƙabi ne na Allah. Al'adar Yahudawa ta kasance kada a fadi sunan Allah don nuna girmamawa. Ku tabbata kun fassara "Madaukaki" kamar yadda kuka fassara shi a sauran wuraren da suka gabata.</w:t>
      </w:r>
    </w:p>
    <w:p>
      <w:pPr/>
      <w:r>
        <w:rPr>
          <w:lang w:val="ha_NG" w:bidi="ha_NG"/>
        </w:rPr>
      </w:r>
      <w:r>
        <w:rPr>
          <w:lang w:val="ha_NG" w:bidi="ha_NG"/>
        </w:rPr>
        <w:t xml:space="preserve">Yesu ya gaya wa almajiransa su kasance </w:t>
      </w:r>
      <w:r>
        <w:rPr>
          <w:b/>
          <w:lang w:val="ha_NG" w:bidi="ha_NG"/>
        </w:rPr>
        <w:t>masu jinkai</w:t>
      </w:r>
      <w:r>
        <w:rPr>
          <w:lang w:val="ha_NG" w:bidi="ha_NG"/>
        </w:rPr>
        <w:t xml:space="preserve">. </w:t>
      </w:r>
      <w:r>
        <w:rPr>
          <w:b/>
          <w:lang w:val="ha_NG" w:bidi="ha_NG"/>
        </w:rPr>
        <w:t>Jinkai</w:t>
      </w:r>
      <w:r>
        <w:rPr>
          <w:lang w:val="ha_NG" w:bidi="ha_NG"/>
        </w:rPr>
        <w:t xml:space="preserve"> na nufin nuna tausayi ga wani a cikin wani yanayi mai wuya.</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kowa a dukan kungiyar su yi gwajin fadar nassin a yarensu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sashin sannan ya dakata. Wani daga cikin kungiyar kuma ya fadi nassi na gaba sannan ya tsaya. Ku ci gaba da yin haka har sai duk kungiyar sun gama maimaita dukan nassin. A wannan mataki 'yan kungiyar suna iya gyara wa juna.</w:t>
      </w:r>
    </w:p>
    <w:p>
      <w:pPr/>
      <w:r>
        <w:rPr>
          <w:lang w:val="ha_NG" w:bidi="ha_NG"/>
        </w:rPr>
      </w:r>
      <w:r>
        <w:rPr>
          <w:lang w:val="ha_NG" w:bidi="ha_NG"/>
        </w:rPr>
        <w:t>Dakatar da wannan sautin a nan.</w:t>
      </w:r>
    </w:p>
    <w:p>
      <w:pPr/>
      <w:r>
        <w:rPr>
          <w:lang w:val="ha_NG" w:bidi="ha_NG"/>
        </w:rPr>
      </w:r>
      <w:r>
        <w:rPr>
          <w:lang w:val="ha_NG" w:bidi="ha_NG"/>
        </w:rPr>
        <w:t>Bayan haka kowane dan kungiyar ya ba da labarin duka sashen ba tare da tsayawaba ko sau daya. Dan kungiyar na iya amfani da abubuwa daban-daban, motsi, ko zane-zanen labarin don ya taimaka musu wajen tuna nassin.</w:t>
      </w:r>
    </w:p>
    <w:p>
      <w:pPr/>
      <w:r>
        <w:rPr>
          <w:lang w:val="ha_NG" w:bidi="ha_NG"/>
        </w:rPr>
      </w:r>
      <w:r>
        <w:rPr>
          <w:lang w:val="ha_NG" w:bidi="ha_NG"/>
        </w:rPr>
        <w:t>Dakatar da wannan sautin a nan.</w:t>
      </w:r>
    </w:p>
    <w:p>
      <w:pPr/>
      <w:r>
        <w:rPr>
          <w:lang w:val="ha_NG" w:bidi="ha_NG"/>
        </w:rPr>
      </w:r>
      <w:r>
        <w:rPr>
          <w:lang w:val="ha_NG" w:bidi="ha_NG"/>
        </w:rPr>
        <w:t>Bayan haka, kungiyar za ta iya yanke shawarar wace sigar nassin kuke so fiye da sauran. Kuna iya zabar cewa kun fi son yadda dan kungiya daya ya fadi wani fani, amma kuka fi son yadda wani dan kungiya na daban ya fadi wani fanin.</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nassin da kowa ya amince da shi.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6:37–42</w:t>
      </w:r>
      <w:r>
        <w:rPr>
          <w:lang w:val="ha_NG" w:bidi="ha_NG"/>
        </w:rPr>
      </w:r>
    </w:p>
    <w:p>
      <w:pPr>
        <w:pStyle w:val="Heading3"/>
      </w:pPr>
      <w:r>
        <w:rPr>
          <w:lang w:val="ha_NG" w:bidi="ha_NG"/>
        </w:rPr>
        <w:t>Step 1</w:t>
      </w:r>
    </w:p>
    <w:p>
      <w:pPr/>
      <w:r>
        <w:rPr>
          <w:lang w:val="ha_NG" w:bidi="ha_NG"/>
        </w:rPr>
      </w:r>
      <w:r>
        <w:rPr>
          <w:lang w:val="ha_NG" w:bidi="ha_NG"/>
        </w:rPr>
        <w:t>Ku saurari Luka 6:37–42 kuma ku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na koyar da almajiransa kusa da Tekun Galili. Yesu yana koya musu yadda za su yi rayuwa da kuma yadda za su rika nuna hali a matsayin mabiyansa. Yesu ya koya musu yadda za su ƙaunaci makiyansu. Yanzu Yesu yake koya musu abubuwa biyu da ya kamata su yi da kuma abubuwa biyu da bai kamata su yi ba. Yana so su nuna ƙauna da jinƙai.</w:t>
      </w:r>
    </w:p>
    <w:p>
      <w:pPr/>
      <w:r>
        <w:rPr>
          <w:lang w:val="ha_NG" w:bidi="ha_NG"/>
        </w:rPr>
      </w:r>
      <w:r>
        <w:rPr>
          <w:lang w:val="ha_NG" w:bidi="ha_NG"/>
        </w:rPr>
        <w:t>Yesu ya jaddada cewa za a bi da mabiyansa daidai da yadda suke bi da wasu. Ya ce musu kada su yi shari'a, ko kuma su zargi wani da yin wani abun da ba daidai ba. Yesu ba magana yake yi game da shugabanni na gaske waɗanda suke buƙatar yanke hukunci ko wani abu daidai ne ko ba daidai ba a kotu. Yesu kuma ya gaya wa mabiyansa kada su hukunta kowa, ko kuma su kira wani mai laifi saboda ya aikata wani mummunan abu. Yesu ya ce kada su aikata waɗannan abubuwan domin za a yi musu kamar yadda za a yi musu. Yesu ya gaya wa mabiyansa cewa su gafarta, ko kuma su zabi kada su hukunta wani ko kuma su kawar da laifin wani. Yesu ya ce su bayar, ko kuma su kasance masu karimci ga wadanda suke da bukata, kuma Allah zai yi musu haka.</w:t>
      </w:r>
    </w:p>
    <w:p>
      <w:pPr/>
      <w:r>
        <w:rPr>
          <w:lang w:val="ha_NG" w:bidi="ha_NG"/>
        </w:rPr>
      </w:r>
      <w:r>
        <w:rPr>
          <w:lang w:val="ha_NG" w:bidi="ha_NG"/>
        </w:rPr>
        <w:t>Ku dakata kuma ku tattauna da tawagarku: Idan an sanya wa wani alamar cewa shi mai laifi ne a al'adarku, yaya ake mu'amala da shi? Wanene ke da ikon tantance ko mutum yana da laifi?</w:t>
      </w:r>
    </w:p>
    <w:p>
      <w:pPr/>
      <w:r>
        <w:rPr>
          <w:lang w:val="ha_NG" w:bidi="ha_NG"/>
        </w:rPr>
      </w:r>
      <w:r>
        <w:rPr>
          <w:lang w:val="ha_NG" w:bidi="ha_NG"/>
        </w:rPr>
        <w:t>Sai Yesu ya ba da misali na wani ɗan kasuwa da yake sayar da hatsi. Dan kasuwan yakan danna hatsin a cikin kwanon awo. Yakan girgiza kwalar don hatsin ya zauna. Sannan sai ya ci gaba da cika shi har hatsin ya kwarara daga cikin abin zuba. Wannan yana nufin idan kun ba da kyauta da yawa, za a ba ku kyaututtuka masu yawa a sakamakon haka.</w:t>
      </w:r>
    </w:p>
    <w:p>
      <w:pPr/>
      <w:r>
        <w:rPr>
          <w:lang w:val="ha_NG" w:bidi="ha_NG"/>
        </w:rPr>
      </w:r>
      <w:r>
        <w:rPr>
          <w:lang w:val="ha_NG" w:bidi="ha_NG"/>
        </w:rPr>
        <w:t>Ku dakata ku tattauna da ƙungiyarku: Yaya ƴan kasuwa ko dillalai suke a al'adarku? Shin dabi'ar ɗan kasuwa na canzawa idan ka saya daga wurinsa akai-akai?</w:t>
      </w:r>
    </w:p>
    <w:p>
      <w:pPr/>
      <w:r>
        <w:rPr>
          <w:lang w:val="ha_NG" w:bidi="ha_NG"/>
        </w:rPr>
      </w:r>
      <w:r>
        <w:rPr>
          <w:lang w:val="ha_NG" w:bidi="ha_NG"/>
        </w:rPr>
        <w:t>Yesu ya yi gargadi ga mabiyansa ta wurin ba da misalin, ko kuma maganar hikima, a kan makafi biyu. Yesu yana gargadin su kada su bi shugabanni makafi ko kuma za su fadi cikin rami. Yesu ya ce yana da muhimmanci a sami malamin kirki. Dalibai za su bi misalin malaminsu, ko misali mai kyau ko mara kyau.</w:t>
      </w:r>
    </w:p>
    <w:p>
      <w:pPr/>
      <w:r>
        <w:rPr>
          <w:lang w:val="ha_NG" w:bidi="ha_NG"/>
        </w:rPr>
      </w:r>
      <w:r>
        <w:rPr>
          <w:lang w:val="ha_NG" w:bidi="ha_NG"/>
        </w:rPr>
        <w:t>Yesu ya koya wa mabiyansa game da shugabanci. Almajiransa ba za su iya koya wa wasu ba idan ba su da niyyar duban rayuwarsu da farko. Suna bukatar su canza abubuwan da ba sa bin koyarwar Yesu a rayuwarsu. Sai a lokacin ne za su iya taimaka wa wasu su duba rayuwarsu kuma su canja ta.</w:t>
      </w:r>
    </w:p>
    <w:p>
      <w:pPr/>
      <w:r>
        <w:rPr>
          <w:lang w:val="ha_NG" w:bidi="ha_NG"/>
        </w:rPr>
      </w:r>
      <w:r>
        <w:rPr>
          <w:lang w:val="ha_NG" w:bidi="ha_NG"/>
        </w:rPr>
        <w:t>Ku dakata ku tattauna da tawagar ku: Mene ne siffofin shugaba mai kyau a al'adarku? Ta yaya mutane suke kallon shugabanni idan suka faɗi abu ɗaya amma kuma suka aikata akasinsa?</w:t>
      </w:r>
    </w:p>
    <w:p>
      <w:pPr/>
      <w:r>
        <w:rPr>
          <w:lang w:val="ha_NG" w:bidi="ha_NG"/>
        </w:rPr>
      </w:r>
      <w:r>
        <w:rPr>
          <w:lang w:val="ha_NG" w:bidi="ha_NG"/>
        </w:rPr>
        <w:t>Yesu ya yi amfani da misalin kurar katako a ido don ya nanata wannan batun. Yesu ya soki su domin ganin ƙananan kura-kurai, ko tsinke, a rayuwar wasu mutane alhali suna da manyan kura-kurai, ko katako, a tasu rayuwar. Mutane waɗanda zunubansu suka makantar da su ba za su iya taimaka wa wasu ba. Yesu ya yi amfani da kalmar munafuki a matsayin gargaɗi. Munafuki mutum ne wanda yake ayyuka daban da abin da yake fadi.</w:t>
      </w:r>
      <w:r>
        <w:rPr>
          <w:lang w:val="ha_NG" w:bidi="ha_NG"/>
        </w:rPr>
      </w:r>
    </w:p>
    <w:p>
      <w:pPr>
        <w:pStyle w:val="Heading3"/>
      </w:pPr>
      <w:r>
        <w:rPr>
          <w:lang w:val="ha_NG" w:bidi="ha_NG"/>
        </w:rPr>
        <w:t>Step 3</w:t>
      </w:r>
    </w:p>
    <w:p>
      <w:pPr/>
      <w:r>
        <w:rPr>
          <w:lang w:val="ha_NG" w:bidi="ha_NG"/>
        </w:rPr>
      </w:r>
      <w:r>
        <w:rPr>
          <w:lang w:val="ha_NG" w:bidi="ha_NG"/>
        </w:rPr>
        <w:t>A wannan zama, za ku taimaki ƙungiyar su kwatanta wannan labari a zuciyarsu. Za ku taimaki kungiyar wajen tsara wuraren da labarin zai gudana, yanayin labarin, da kuma mutanen cikin labarin.</w:t>
      </w:r>
    </w:p>
    <w:p>
      <w:pPr/>
      <w:r>
        <w:rPr>
          <w:lang w:val="ha_NG" w:bidi="ha_NG"/>
        </w:rPr>
      </w:r>
      <w:r>
        <w:rPr>
          <w:lang w:val="ha_NG" w:bidi="ha_NG"/>
        </w:rPr>
        <w:t>Wannan labarin yana da fannoni guda biyu.</w:t>
      </w:r>
    </w:p>
    <w:p>
      <w:pPr/>
      <w:r>
        <w:rPr>
          <w:lang w:val="ha_NG" w:bidi="ha_NG"/>
        </w:rPr>
      </w:r>
      <w:r>
        <w:rPr>
          <w:b/>
          <w:lang w:val="ha_NG" w:bidi="ha_NG"/>
        </w:rPr>
        <w:t>Fani na farko:</w:t>
      </w:r>
      <w:r>
        <w:rPr>
          <w:lang w:val="ha_NG" w:bidi="ha_NG"/>
        </w:rPr>
        <w:t xml:space="preserve"> Yesu ya gaya wa mabiyansa kada su yi hukunci ko su la'anci wasu, ko kuma hakan zai faru da su.</w:t>
      </w:r>
    </w:p>
    <w:p>
      <w:pPr/>
      <w:r>
        <w:rPr>
          <w:lang w:val="ha_NG" w:bidi="ha_NG"/>
        </w:rPr>
      </w:r>
      <w:r>
        <w:rPr>
          <w:b/>
          <w:lang w:val="ha_NG" w:bidi="ha_NG"/>
        </w:rPr>
        <w:t>Fani na biyu:</w:t>
      </w:r>
      <w:r>
        <w:rPr>
          <w:lang w:val="ha_NG" w:bidi="ha_NG"/>
        </w:rPr>
        <w:t xml:space="preserve"> Sai Yesu ya ba da kwatanci biyu. Misali na farko a akan wani makaho wanda yake jagorance wani makaho. Misali na biyu shi ne game da wani mutum wanda yake da wani babban abu a idonsa, yana yunkurin cire wani karamin abu daga idon abokinsa.</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Manzanni, ko kuma almajirai 12 mafiya kusa</w:t>
      </w:r>
    </w:p>
    <w:p>
      <w:pPr>
        <w:pStyle w:val="ListBullet"/>
        <w:spacing w:line="240" w:lineRule="auto"/>
        <w:ind w:left="720"/>
      </w:pPr>
      <w:r>
        <w:rPr>
          <w:lang w:val="ha_NG" w:bidi="ha_NG"/>
        </w:rPr>
      </w:r>
      <w:r>
        <w:rPr>
          <w:lang w:val="ha_NG" w:bidi="ha_NG"/>
        </w:rPr>
        <w:t>Taron almajiransa</w:t>
      </w:r>
    </w:p>
    <w:p>
      <w:pPr>
        <w:pStyle w:val="ListBullet"/>
        <w:spacing w:line="240" w:lineRule="auto"/>
        <w:ind w:left="720"/>
      </w:pPr>
      <w:r>
        <w:rPr>
          <w:lang w:val="ha_NG" w:bidi="ha_NG"/>
        </w:rPr>
      </w:r>
      <w:r>
        <w:rPr>
          <w:lang w:val="ha_NG" w:bidi="ha_NG"/>
        </w:rPr>
        <w:t>dimbin jama'a</w:t>
      </w:r>
    </w:p>
    <w:p>
      <w:pPr>
        <w:pStyle w:val="ListBullet"/>
        <w:spacing w:line="240" w:lineRule="auto"/>
        <w:ind w:left="720"/>
      </w:pPr>
      <w:r>
        <w:rPr>
          <w:lang w:val="ha_NG" w:bidi="ha_NG"/>
        </w:rPr>
      </w:r>
      <w:r>
        <w:rPr>
          <w:lang w:val="ha_NG" w:bidi="ha_NG"/>
        </w:rPr>
        <w:t>Makafi biyu</w:t>
      </w:r>
    </w:p>
    <w:p>
      <w:pPr>
        <w:pStyle w:val="ListBullet"/>
        <w:spacing w:line="240" w:lineRule="auto"/>
        <w:ind w:left="720"/>
      </w:pPr>
      <w:r>
        <w:rPr>
          <w:lang w:val="ha_NG" w:bidi="ha_NG"/>
        </w:rPr>
      </w:r>
      <w:r>
        <w:rPr>
          <w:lang w:val="ha_NG" w:bidi="ha_NG"/>
        </w:rPr>
        <w:t>Mutane biyu da ke da wani abu a idanunsu.</w:t>
      </w:r>
    </w:p>
    <w:p>
      <w:pPr/>
      <w:r>
        <w:rPr>
          <w:lang w:val="ha_NG" w:bidi="ha_NG"/>
        </w:rPr>
      </w:r>
      <w:r>
        <w:rPr>
          <w:lang w:val="ha_NG" w:bidi="ha_NG"/>
        </w:rPr>
        <w:t>A cikin wannan zaman, sa rukunin su yi amfani da tsarin zane-zane, su zana, ko su yi amfani da wasu nau'ikan abubuwan da za a iya sarrafawa (abubuwan da za ka iya motsawa kamar duwatsu, sanduna, abin wasan yara) don hango labarin da ayyukan da ke cikinsa.</w:t>
      </w:r>
    </w:p>
    <w:p>
      <w:pPr/>
      <w:r>
        <w:rPr>
          <w:lang w:val="ha_NG" w:bidi="ha_NG"/>
        </w:rPr>
      </w:r>
      <w:r>
        <w:rPr>
          <w:lang w:val="ha_NG" w:bidi="ha_NG"/>
        </w:rPr>
        <w:t>Yana da muhimmanci a tuna cewa Yesu ba ya magana game da alkalan mutane ba, amma yana magana ne ga taron mutane gaba daya.</w:t>
      </w:r>
    </w:p>
    <w:p>
      <w:pPr/>
      <w:r>
        <w:rPr>
          <w:lang w:val="ha_NG" w:bidi="ha_NG"/>
        </w:rPr>
      </w:r>
      <w:r>
        <w:rPr>
          <w:lang w:val="ha_NG" w:bidi="ha_NG"/>
        </w:rPr>
        <w:t>Yana da muhimmanci a tuna cewa tsinke a cikin ido da kuma gungume a cikin ido misalai ne da ke nufin zunubi a rayuwar mutum.</w:t>
      </w:r>
    </w:p>
    <w:p>
      <w:pPr/>
      <w:r>
        <w:rPr>
          <w:lang w:val="ha_NG" w:bidi="ha_NG"/>
        </w:rPr>
      </w:r>
      <w:r>
        <w:rPr>
          <w:lang w:val="ha_NG" w:bidi="ha_NG"/>
        </w:rPr>
        <w:t>Yana da muhimmanci a tuna cewa Yesu yana gaya wa almajiransa abubuwa biyu da bai kamata su yi ba, da kuma abubuwa biyu da ya dace su yi. Yesu ya gaya musu sakamakon kowane aiki. Sai Yesu ya bayyana yadda bayarwa cikin yalwa take. Yana kamar mai sayar da hatsi wanda yake sa hatsin cikin kwanon awo. Ɗan kasuwar sai ya danna shi don ya matsu, ya girgiza shi don hatsin ya zauna, sannan mai sayarwar ya ci gaba da zuba ƙarin hatsi har sai ya yi tudu kuma ya cika kwanon har ya zube.</w:t>
      </w:r>
    </w:p>
    <w:p>
      <w:pPr/>
      <w:r>
        <w:rPr>
          <w:lang w:val="ha_NG" w:bidi="ha_NG"/>
        </w:rPr>
      </w:r>
      <w:r>
        <w:rPr>
          <w:lang w:val="ha_NG" w:bidi="ha_NG"/>
        </w:rPr>
        <w:t>Sai Yesu ya yi amfani da tambayoyi domin ya yi gargadi game da shugabanci. Yesu bai sa ran samun amsa ga wadannan tambayoyin ba. Yesu ya yi amfani da waɗannan tambayoyin ne domin ya nuna cewa ba shi da amfani makaho ya jagoranci wani makahon, domin dukansu za su faɗi. Yesu ya yi bayani game da muhimmancin samun horo mai kyau daga malami nagari, domin dalibi zai zama kamar malamin.</w:t>
      </w:r>
    </w:p>
    <w:p>
      <w:pPr/>
      <w:r>
        <w:rPr>
          <w:lang w:val="ha_NG" w:bidi="ha_NG"/>
        </w:rPr>
      </w:r>
      <w:r>
        <w:rPr>
          <w:lang w:val="ha_NG" w:bidi="ha_NG"/>
        </w:rPr>
        <w:t>Yesu ya sake yin amfani da tambaya domin ya bayyana koyarwarsa a fili sosai. Yesu ya yi kwatancen mutum da yake da gungume a idonsa yana kokarin ya taimaki wani da ke da karamar kwayar abu a idonsa. Yesu ya gaya wa wadanda suke sauraronsa su bincika kuma su canza halinsu kafin su tambayi wani ya canza.</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fannoni guda biyu.</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Manzanni, ko kuma almajirai 12 mafi kusa</w:t>
      </w:r>
    </w:p>
    <w:p>
      <w:pPr>
        <w:pStyle w:val="ListBullet"/>
        <w:spacing w:line="240" w:lineRule="auto"/>
        <w:ind w:left="720"/>
      </w:pPr>
      <w:r>
        <w:rPr>
          <w:lang w:val="ha_NG" w:bidi="ha_NG"/>
        </w:rPr>
      </w:r>
      <w:r>
        <w:rPr>
          <w:lang w:val="ha_NG" w:bidi="ha_NG"/>
        </w:rPr>
        <w:t>Taron almajiransa</w:t>
      </w:r>
    </w:p>
    <w:p>
      <w:pPr>
        <w:pStyle w:val="ListBullet"/>
        <w:spacing w:line="240" w:lineRule="auto"/>
        <w:ind w:left="720"/>
      </w:pPr>
      <w:r>
        <w:rPr>
          <w:lang w:val="ha_NG" w:bidi="ha_NG"/>
        </w:rPr>
      </w:r>
      <w:r>
        <w:rPr>
          <w:lang w:val="ha_NG" w:bidi="ha_NG"/>
        </w:rPr>
        <w:t>dimbin jama'a</w:t>
      </w:r>
    </w:p>
    <w:p>
      <w:pPr>
        <w:pStyle w:val="ListBullet"/>
        <w:spacing w:line="240" w:lineRule="auto"/>
        <w:ind w:left="720"/>
      </w:pPr>
      <w:r>
        <w:rPr>
          <w:lang w:val="ha_NG" w:bidi="ha_NG"/>
        </w:rPr>
      </w:r>
      <w:r>
        <w:rPr>
          <w:lang w:val="ha_NG" w:bidi="ha_NG"/>
        </w:rPr>
        <w:t>Makafi biyu</w:t>
      </w:r>
    </w:p>
    <w:p>
      <w:pPr>
        <w:pStyle w:val="ListBullet"/>
        <w:spacing w:line="240" w:lineRule="auto"/>
        <w:ind w:left="720"/>
      </w:pPr>
      <w:r>
        <w:rPr>
          <w:lang w:val="ha_NG" w:bidi="ha_NG"/>
        </w:rPr>
      </w:r>
      <w:r>
        <w:rPr>
          <w:lang w:val="ha_NG" w:bidi="ha_NG"/>
        </w:rPr>
        <w:t>Mutane biyu da ke da wani abu a idanunsu.</w:t>
      </w:r>
    </w:p>
    <w:p>
      <w:pPr/>
      <w:r>
        <w:rPr>
          <w:lang w:val="ha_NG" w:bidi="ha_NG"/>
        </w:rPr>
      </w:r>
      <w:r>
        <w:rPr>
          <w:lang w:val="ha_NG" w:bidi="ha_NG"/>
        </w:rPr>
        <w:t>Sa ƙungiyar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da cewa ƙungiyar ta kwaikwayi wani makaho da yake jagorantar wani makaho wanda hakan ya sa suka faɗa cikin rami. Yi kwaikwayon mutum mai wani babban abu a idonsa wanda ba ya iya gani da kyau. Yana ta yunkurin fitar da wani kankanin abu daga idon wani mutum.</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Yesu ya ci gaba da ba da umarni game da halayyar mabiyansa. Yesu ya gaya musu kada su yi hukunci kuma kada su yanke wa wasu hukunci. Sa'an nan ba za a yi musu shari'a ba, kuma ba za a yanke musu hukunci ba. Sai Yesu ya gaya wa mabiyansa su gafarta wa wasu domin Allah ya gafarta musu. Ya ce musu su bayar don su samu. Yesu ya ce yadda ka auna shine yadda za'a auna maka. Awo mai kyau zai kasance kamar mai sayarwa wanda yake danna hatsi cikin kwanon awo, ya girgiza shi, sannan ya ci gaba da zubawa har sai ya tumbatsa.</w:t>
      </w:r>
    </w:p>
    <w:p>
      <w:pPr/>
      <w:r>
        <w:rPr>
          <w:lang w:val="ha_NG" w:bidi="ha_NG"/>
        </w:rPr>
      </w:r>
      <w:r>
        <w:rPr>
          <w:lang w:val="ha_NG" w:bidi="ha_NG"/>
        </w:rPr>
        <w:t>Yesu ya ba da misalin jagoranci ta hanyar yin tambaya game da makaho da yake jagorantar wani makaho. Yesu ya bayyana cewa dukkansu biyu za su faɗi. Yesu ya bayyana yadda dalibi wanda aka horar da shi sosai yake zama kamar malaminsa. Yesu ya yi amfani da misalin mutumin da yake da gungume a idonsa yana kokarin taimaka wa abokinsa wanda ke da karamin tsinke a idonsa. Sai Yesu ya kira irin waɗannan mutane munafukai. Yesu ya gaya musu su fara cire babban abu da ke idonsu don su gani da kyau, sannan su taimaka wa ɗayan mutumin ya cire ƙaramin abu da ke idonsa.</w:t>
      </w:r>
    </w:p>
    <w:p>
      <w:pPr/>
      <w:r>
        <w:rPr>
          <w:lang w:val="ha_NG" w:bidi="ha_NG"/>
        </w:rPr>
      </w:r>
      <w:r>
        <w:rPr>
          <w:lang w:val="ha_NG" w:bidi="ha_NG"/>
        </w:rPr>
        <w:t>Dakatar da wasan: Tambayi masu fitowa a matsayin almajiran, "Yaya kuke ji?" Za ku iya jin abubuwa kamar, "Ba na son a yi mini shari'a kamar yadda nake yi wa wasu shari'a," "Ina bukatar na canja." "Ina jin kamar ni makaho ne da ke ja-gorar wasu," da kuma "Ya kamata in daina ƙoƙarin gyara abokaina."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na koyar da </w:t>
      </w:r>
      <w:r>
        <w:rPr>
          <w:b/>
          <w:lang w:val="ha_NG" w:bidi="ha_NG"/>
        </w:rPr>
        <w:t>almajiransa</w:t>
      </w:r>
      <w:r>
        <w:rPr>
          <w:lang w:val="ha_NG" w:bidi="ha_NG"/>
        </w:rPr>
        <w:t xml:space="preserve"> kusa da </w:t>
      </w:r>
      <w:r>
        <w:rPr>
          <w:b/>
          <w:lang w:val="ha_NG" w:bidi="ha_NG"/>
        </w:rPr>
        <w:t>Tekun Galili</w:t>
      </w:r>
      <w:r>
        <w:rPr>
          <w:lang w:val="ha_NG" w:bidi="ha_NG"/>
        </w:rPr>
        <w:t xml:space="preserve">. Ku tabbatar kun fassara </w:t>
      </w:r>
      <w:r>
        <w:rPr>
          <w:b/>
          <w:lang w:val="ha_NG" w:bidi="ha_NG"/>
        </w:rPr>
        <w:t>almajirai</w:t>
      </w:r>
      <w:r>
        <w:rPr>
          <w:lang w:val="ha_NG" w:bidi="ha_NG"/>
        </w:rPr>
        <w:t xml:space="preserve"> da kuma </w:t>
      </w:r>
      <w:r>
        <w:rPr>
          <w:b/>
          <w:lang w:val="ha_NG" w:bidi="ha_NG"/>
        </w:rPr>
        <w:t>tekun Galili</w:t>
      </w:r>
      <w:r>
        <w:rPr>
          <w:lang w:val="ha_NG" w:bidi="ha_NG"/>
        </w:rPr>
        <w:t xml:space="preserve"> kamar yadda kuka fassara su a baya. Duk kalaman ana iya samun su a cikin Babban Jerin Kalmomi.</w:t>
      </w:r>
    </w:p>
    <w:p>
      <w:pPr/>
      <w:r>
        <w:rPr>
          <w:lang w:val="ha_NG" w:bidi="ha_NG"/>
        </w:rPr>
      </w:r>
      <w:r>
        <w:rPr>
          <w:lang w:val="ha_NG" w:bidi="ha_NG"/>
        </w:rPr>
        <w:t xml:space="preserve">Yesu ya gaya wa almajiransa kada su </w:t>
      </w:r>
      <w:r>
        <w:rPr>
          <w:b/>
          <w:lang w:val="ha_NG" w:bidi="ha_NG"/>
        </w:rPr>
        <w:t>yanke wa wani hukunci</w:t>
      </w:r>
      <w:r>
        <w:rPr>
          <w:lang w:val="ha_NG" w:bidi="ha_NG"/>
        </w:rPr>
        <w:t>, ko kuma su zargi wani da yin wani abin da ba daidai ba. Yesu bai so mabiyansa su zargi wani ba tare da dalili ba. Wannan bai shafi shugabannin da suka yanke hukunci a kotu game da ko wani abu daidai ne ko ba daidai ba.</w:t>
      </w:r>
    </w:p>
    <w:p>
      <w:pPr/>
      <w:r>
        <w:rPr>
          <w:lang w:val="ha_NG" w:bidi="ha_NG"/>
        </w:rPr>
      </w:r>
      <w:r>
        <w:rPr>
          <w:lang w:val="ha_NG" w:bidi="ha_NG"/>
        </w:rPr>
        <w:t xml:space="preserve">Yesu ya gaya wa almajiransa kada su </w:t>
      </w:r>
      <w:r>
        <w:rPr>
          <w:b/>
          <w:lang w:val="ha_NG" w:bidi="ha_NG"/>
        </w:rPr>
        <w:t>yanke hukunci</w:t>
      </w:r>
      <w:r>
        <w:rPr>
          <w:lang w:val="ha_NG" w:bidi="ha_NG"/>
        </w:rPr>
        <w:t xml:space="preserve"> ko kuma su ce wani mai laifi ne kuma ya cancanci a hukunta shi saboda ya aikata wani mugun abu. A maimakon haka, almajiran su </w:t>
      </w:r>
      <w:r>
        <w:rPr>
          <w:b/>
          <w:lang w:val="ha_NG" w:bidi="ha_NG"/>
        </w:rPr>
        <w:t>gafarta</w:t>
      </w:r>
      <w:r>
        <w:rPr>
          <w:lang w:val="ha_NG" w:bidi="ha_NG"/>
        </w:rPr>
        <w:t xml:space="preserve">. Ku tabbata kun yi amfani da fassara na gafarta kamar yadda kuka yi a nassosi da suka gabata. </w:t>
      </w:r>
      <w:r>
        <w:rPr>
          <w:b/>
          <w:lang w:val="ha_NG" w:bidi="ha_NG"/>
        </w:rPr>
        <w:t>Gafara</w:t>
      </w:r>
      <w:r>
        <w:rPr>
          <w:lang w:val="ha_NG" w:bidi="ha_NG"/>
        </w:rPr>
        <w:t xml:space="preserve"> yana cikin Babban Ƙamus.</w:t>
      </w:r>
    </w:p>
    <w:p>
      <w:pPr/>
      <w:r>
        <w:rPr>
          <w:lang w:val="ha_NG" w:bidi="ha_NG"/>
        </w:rPr>
      </w:r>
      <w:r>
        <w:rPr>
          <w:lang w:val="ha_NG" w:bidi="ha_NG"/>
        </w:rPr>
        <w:t xml:space="preserve">Sa'ad da Yesu ya ba da misali da ɗan kasuwa. Dan kasuwan </w:t>
      </w:r>
      <w:r>
        <w:rPr>
          <w:b/>
          <w:lang w:val="ha_NG" w:bidi="ha_NG"/>
        </w:rPr>
        <w:t>ya danna</w:t>
      </w:r>
      <w:r>
        <w:rPr>
          <w:lang w:val="ha_NG" w:bidi="ha_NG"/>
        </w:rPr>
        <w:t xml:space="preserve"> hatsin don ya dauki karamin sarari yadda ya kamata. Wannan ya ba shi damar zuba ƙari a ciki. An </w:t>
      </w:r>
      <w:r>
        <w:rPr>
          <w:b/>
          <w:lang w:val="ha_NG" w:bidi="ha_NG"/>
        </w:rPr>
        <w:t>girgiza hatsin</w:t>
      </w:r>
      <w:r>
        <w:rPr>
          <w:lang w:val="ha_NG" w:bidi="ha_NG"/>
        </w:rPr>
        <w:t xml:space="preserve"> domin ya zauna yadda zai tabbatar da cewa kwanon ya cika sosai. </w:t>
      </w:r>
      <w:r>
        <w:rPr>
          <w:b/>
          <w:lang w:val="ha_NG" w:bidi="ha_NG"/>
        </w:rPr>
        <w:t>Cika har ya zube</w:t>
      </w:r>
      <w:r>
        <w:rPr>
          <w:lang w:val="ha_NG" w:bidi="ha_NG"/>
        </w:rPr>
        <w:t xml:space="preserve"> na nufin cewa ɗan kasuwar ya zuba hatsi da yawa a cikin mazubin har ya fara zubowa. Yesu ya ce dan kasuwar ya bayar da hatsi mai yawa har za a </w:t>
      </w:r>
      <w:r>
        <w:rPr>
          <w:b/>
          <w:lang w:val="ha_NG" w:bidi="ha_NG"/>
        </w:rPr>
        <w:t>zuba shi a cinyarka</w:t>
      </w:r>
      <w:r>
        <w:rPr>
          <w:lang w:val="ha_NG" w:bidi="ha_NG"/>
        </w:rPr>
        <w:t>. A wannan fannin, cinya tana nufin aljihu ko kuma jaka wadda aka yi ta hanyar ninka rigar mutum. Al'adar Yahudawa ce ga mutane masu siyan hatsi su nade rigunansu domin su samar da aljihu. Dan kasuwan zai zuba hatsin a aljihu kuma mai sayen zai dauki hatsin ta wannan hanyar.</w:t>
      </w:r>
    </w:p>
    <w:p>
      <w:pPr/>
      <w:r>
        <w:rPr>
          <w:lang w:val="ha_NG" w:bidi="ha_NG"/>
        </w:rPr>
      </w:r>
      <w:r>
        <w:rPr>
          <w:lang w:val="ha_NG" w:bidi="ha_NG"/>
        </w:rPr>
        <w:t>Idan wannan ba al'adarku ba ce, kuna iya amfani da kalma mafi gama-gari, kamar kwando, don ma'ajiyar hatsi.</w:t>
      </w:r>
    </w:p>
    <w:p>
      <w:pPr/>
      <w:r>
        <w:rPr>
          <w:lang w:val="ha_NG" w:bidi="ha_NG"/>
        </w:rPr>
      </w:r>
      <w:r>
        <w:rPr>
          <w:lang w:val="ha_NG" w:bidi="ha_NG"/>
        </w:rPr>
        <w:t xml:space="preserve">Yesu ya yi amfani da kwatanci don yin magana game da shari'anta wasu. Yesu ya yi amfani da kalmar nan </w:t>
      </w:r>
      <w:r>
        <w:rPr>
          <w:b/>
          <w:lang w:val="ha_NG" w:bidi="ha_NG"/>
        </w:rPr>
        <w:t>guntun kurar katako</w:t>
      </w:r>
      <w:r>
        <w:rPr>
          <w:lang w:val="ha_NG" w:bidi="ha_NG"/>
        </w:rPr>
        <w:t xml:space="preserve"> a idon ɗan’uwanka don yana nufin ɗan ƙaramin guntun itace, ko ciyawa, ko ƙura da ke maƙalewa a idon wani. Kalmar nan 'Dan'uwa' tana nufin wani a cikin al'ummar addini ɗaya, ba wai dangin jini ba. Yesu yana kwatanta ɗan guntun icce da ƙaramin zunubi ko laifi a cikin rayuwar mutum. Ya kuma yi amfani da furucin nan </w:t>
      </w:r>
      <w:r>
        <w:rPr>
          <w:b/>
          <w:lang w:val="ha_NG" w:bidi="ha_NG"/>
        </w:rPr>
        <w:t>katako da ke cikin idonka</w:t>
      </w:r>
      <w:r>
        <w:rPr>
          <w:lang w:val="ha_NG" w:bidi="ha_NG"/>
        </w:rPr>
        <w:t xml:space="preserve"> don nufin babban guntun itace da ke toshe ganin mutum. Ba shi yiwuwa ga babban itace ya kasance cikin idon wani. Yesu ya fadada wannan misalin don jaddada bambanci tsakanin wani abu karami da wani abu babba. Ta wannan kwatancen Yesu yake cewa kuskure ne a hukunta aboki a kan kura-kurensa yayin da ba ka fara duba taka rayuwar ba.</w:t>
      </w:r>
    </w:p>
    <w:p>
      <w:pPr/>
      <w:r>
        <w:rPr>
          <w:lang w:val="ha_NG" w:bidi="ha_NG"/>
        </w:rPr>
      </w:r>
      <w:r>
        <w:rPr>
          <w:lang w:val="ha_NG" w:bidi="ha_NG"/>
        </w:rPr>
        <w:t xml:space="preserve">Yesu ya yi amfani da kalmar </w:t>
      </w:r>
      <w:r>
        <w:rPr>
          <w:b/>
          <w:lang w:val="ha_NG" w:bidi="ha_NG"/>
        </w:rPr>
        <w:t>munafuki</w:t>
      </w:r>
      <w:r>
        <w:rPr>
          <w:lang w:val="ha_NG" w:bidi="ha_NG"/>
        </w:rPr>
        <w:t xml:space="preserve"> a matsayin gargaɗi. Yana nufin wanda yake nuna kansa a matsayin wani mutum daban. Munafuki na iya gaskatawa cewa yana girmama Allah, amma ba ya son sa da gaske kuma ba ya girmama shi. Ana iya samun </w:t>
      </w:r>
      <w:r>
        <w:rPr>
          <w:b/>
          <w:lang w:val="ha_NG" w:bidi="ha_NG"/>
        </w:rPr>
        <w:t>Munafuki</w:t>
      </w:r>
      <w:r>
        <w:rPr>
          <w:lang w:val="ha_NG" w:bidi="ha_NG"/>
        </w:rPr>
        <w:t xml:space="preserve"> a cikin Babban Jerin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rukunin su yi gwajin bayyana nassin a yarenku.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sashin sannan ya dakata. Wani daga cikin kungiyar kuma ya fadi sashe na gaba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 zai iya amfani da abubuwa barkatai, 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Kuna iya yanke shawarar cewa kun fi son yadda wani ɗan ƙungiya ya faɗi wani yanayi, amma kuma kun fi son yadda wani ɗan ƙungiyar na daban ya faɗi wani yanayin.</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nassin da kowa ya amince da ita.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6:43–49</w:t>
      </w:r>
      <w:r>
        <w:rPr>
          <w:lang w:val="ha_NG" w:bidi="ha_NG"/>
        </w:rPr>
      </w:r>
    </w:p>
    <w:p>
      <w:pPr>
        <w:pStyle w:val="Heading3"/>
      </w:pPr>
      <w:r>
        <w:rPr>
          <w:lang w:val="ha_NG" w:bidi="ha_NG"/>
        </w:rPr>
        <w:t>Step 1</w:t>
      </w:r>
    </w:p>
    <w:p>
      <w:pPr/>
      <w:r>
        <w:rPr>
          <w:lang w:val="ha_NG" w:bidi="ha_NG"/>
        </w:rPr>
      </w:r>
      <w:r>
        <w:rPr>
          <w:lang w:val="ha_NG" w:bidi="ha_NG"/>
        </w:rPr>
        <w:t>Saurari Luka 6:43–49 ka kuma sa shi a zuciyarka.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na koyar da almajiransa kusa da Tekun Galili. Yesu ya koya wa mabiyansa yadda za su zama shugabanni masu kyau. Yanzu Yesu ya yi amfani da kwantanci biyu don ya nuna cewa ayyukan mutum suna bayyana ko da gaske yana bin Yesu. Yesu yana son mutane ba kawai su saurari koyarwarsa ba, har ma su yi biyayya da su.</w:t>
      </w:r>
    </w:p>
    <w:p>
      <w:pPr/>
      <w:r>
        <w:rPr>
          <w:lang w:val="ha_NG" w:bidi="ha_NG"/>
        </w:rPr>
      </w:r>
      <w:r>
        <w:rPr>
          <w:lang w:val="ha_NG" w:bidi="ha_NG"/>
        </w:rPr>
        <w:t>Yesu ya yi amfani da misalin bishiyoyi don ya nuna cewa abubuwan da mutum yake yi suna nuna irin mutumin da yake. Yesu ya ce kyakkyawar itace ba za ta iya ba da mummunan 'ya'ya ba. Mummunan itace ba za ta iya ba da 'ƴa'ƴa masu kyau ba. Wannan wata hanya ce ta faɗin cewa bai kamata mutane masu kirki su aikata mugunta ba. Yesu yana cewa ayyukan mutum suna nuna ainihin wanda yake.</w:t>
      </w:r>
    </w:p>
    <w:p>
      <w:pPr/>
      <w:r>
        <w:rPr>
          <w:lang w:val="ha_NG" w:bidi="ha_NG"/>
        </w:rPr>
      </w:r>
      <w:r>
        <w:rPr>
          <w:lang w:val="ha_NG" w:bidi="ha_NG"/>
        </w:rPr>
        <w:t>Ku dakata ku tattauna da tawagarku: Wane irin ayyuka ne "mutumin kirki" yake yi a al'adarku? Wane irin ayyuka ne "mugun mutum" yake yi a al'adarku?</w:t>
      </w:r>
    </w:p>
    <w:p>
      <w:pPr/>
      <w:r>
        <w:rPr>
          <w:lang w:val="ha_NG" w:bidi="ha_NG"/>
        </w:rPr>
      </w:r>
      <w:r>
        <w:rPr>
          <w:lang w:val="ha_NG" w:bidi="ha_NG"/>
        </w:rPr>
        <w:t>Yesu ya ce ba za a iya debar ɓaure daga jikin shuke-shuken da ke da ƙayoyi ba. Baure wani nau'in 'ya'yan itace ne da ke fitowa daga bishiya. Ba a samun ɓaure a jikin shuke-shuken da suke da ƙayoyi, don haka wannan ba zai yiwu ba. Yesu kuma yana amfani da misalin tsinkar inabi daga sarkakiya. Inabi ƴaƴan itace masu daɗi ne da suke girma a cikin gungu. Sarkakiyu wani nau'in shuke-shuke ne masu kaya. Sarkakkiya ba sa samar da 'ya'yan itace. Yesu ya taƙaita maganarsa da cewa mutanen kirki suna aikata abubuwa masu kyau kuma mugayen zuciya na haifar da mugayen ayyuka. A wajen Yahudawa, zuciya ita ce sashin mutum wanda ake amfani da shi don yin tunani, ji, da kuma yanke shawara kan abubuwa. Yesu ya nuna cewa tunani da kuma bangaskiyar mutum suna da iko a kan abin da yake faɗa da kuma yadda yake aikatawa.</w:t>
      </w:r>
    </w:p>
    <w:p>
      <w:pPr/>
      <w:r>
        <w:rPr>
          <w:lang w:val="ha_NG" w:bidi="ha_NG"/>
        </w:rPr>
      </w:r>
      <w:r>
        <w:rPr>
          <w:lang w:val="ha_NG" w:bidi="ha_NG"/>
        </w:rPr>
        <w:t>Ku dakata, ku kuma nuna wa ƙungiyarku hoton baure, hoton ƴaƴan inabi, da kuma hoton shuka mai ƙaya.</w:t>
      </w:r>
    </w:p>
    <w:p>
      <w:pPr/>
      <w:r>
        <w:rPr>
          <w:lang w:val="ha_NG" w:bidi="ha_NG"/>
        </w:rPr>
      </w:r>
      <w:r>
        <w:rPr>
          <w:lang w:val="ha_NG" w:bidi="ha_NG"/>
        </w:rPr>
        <w:t>Yesu ya ce mutane da yawa suna kiransa Ubangiji, ko kuma maigida, don girmama shi, amma ba sa biyayya ga kalmominsa. Yesu ya yi amfani da misali, ko kuma gajeren labari wanda yake koyar da ma'ana mai zurfi game da Allah.</w:t>
      </w:r>
    </w:p>
    <w:p>
      <w:pPr/>
      <w:r>
        <w:rPr>
          <w:lang w:val="ha_NG" w:bidi="ha_NG"/>
        </w:rPr>
      </w:r>
      <w:r>
        <w:rPr>
          <w:lang w:val="ha_NG" w:bidi="ha_NG"/>
        </w:rPr>
        <w:t>Yesu ya yi amfani da kwatancin magina biyu domin ya koyar da bambanci tsakanin sauraro da kuma yin biyayya. Ya ce wani magini ya tona ƙasa sosai. Wannan na nuna cewa mutumin ya sanya himma sosai wajen tabbatar da cewa gidansa yana da ingataccen tushe. Tushe shine ginshikin da ke tallafawa gidan. Dutsen karkashin kasa na nufin wani kauri ko shimfida ta dutse da ke karkashin saman kasa. Ba ya nufin duwatsu marasa ƙarfi ba. Zurfinsa na iya kasancewa tsakanin santimita 20 zuwa mitoci da dama. Wannan ya nuna cewa mutumin ya bukaci ya haka kasa da zurfi sosai don ya tabbatar cewa gidansa ya yi karfi kuma yana da kariya.</w:t>
      </w:r>
    </w:p>
    <w:p>
      <w:pPr/>
      <w:r>
        <w:rPr>
          <w:lang w:val="ha_NG" w:bidi="ha_NG"/>
        </w:rPr>
      </w:r>
      <w:r>
        <w:rPr>
          <w:lang w:val="ha_NG" w:bidi="ha_NG"/>
        </w:rPr>
        <w:t>Idan ana gina gidaje daban a yankinku, za ku iya daidaita kwatancin ya dace da al'adarku. Yi bayanin yadda mutum zai gina gida mai ƙarfi. Sannan ka bayyana mutum wanda yake gina ta hanyar da ba ta dace ba.</w:t>
      </w:r>
    </w:p>
    <w:p>
      <w:pPr/>
      <w:r>
        <w:rPr>
          <w:lang w:val="ha_NG" w:bidi="ha_NG"/>
        </w:rPr>
      </w:r>
      <w:r>
        <w:rPr>
          <w:lang w:val="ha_NG" w:bidi="ha_NG"/>
        </w:rPr>
        <w:t>Shi kuma ɗayan mutumin yana gina gidansa a kan yashi. Wannan na nufin mutumin da ke sauraron Yesu amma bai yi biyayya da maganganunsa ba. Za a rugurguza gidansa gaba daya idan guguwar iska ta zo. Yesu yana amfani da wannan misalin don ya faɗi cewa bai kamata mabiyansa su saurari koyarwarsa kawai ba, har ma su yi biyayya da ita.</w:t>
      </w:r>
    </w:p>
    <w:p>
      <w:pPr/>
      <w:r>
        <w:rPr>
          <w:lang w:val="ha_NG" w:bidi="ha_NG"/>
        </w:rPr>
      </w:r>
      <w:r>
        <w:rPr>
          <w:lang w:val="ha_NG" w:bidi="ha_NG"/>
        </w:rPr>
        <w:t>Ku dakata ku tattauna da tawagarku: Wane irin guguwa ko bala'o'i na halitta kuke da su a yankinku? Menene ke faruwa da gidajen da ba a gina su da kyau ba idan guguwa ko bala'o'i na halitta suka auku?</w:t>
      </w:r>
    </w:p>
    <w:p>
      <w:pPr/>
      <w:r>
        <w:rPr>
          <w:lang w:val="ha_NG" w:bidi="ha_NG"/>
        </w:rPr>
      </w:r>
      <w:r>
        <w:rPr>
          <w:lang w:val="ha_NG" w:bidi="ha_NG"/>
        </w:rPr>
        <w:t>Wannan ya kasance ƙarshen wa'azin Yesu.</w:t>
      </w:r>
    </w:p>
    <w:p>
      <w:pPr/>
      <w:r>
        <w:rPr>
          <w:lang w:val="ha_NG" w:bidi="ha_NG"/>
        </w:rPr>
      </w:r>
      <w:r>
        <w:rPr>
          <w:lang w:val="ha_NG" w:bidi="ha_NG"/>
        </w:rPr>
        <w:t>Sakon Yesu ya nuna cewa yana so mabiyansa su yi rayuwa dabam da yadda wasu suka saba rayuwa. Yesu ya koya wa mabiyansa yadda za su yi tunani kuma su yi abubuwa a hanyar da za ta faranta wa Allah rai. Wannan ya haɗa da ƙaunar maƙiya da nuna farin ciki yayin fuskantar tsanantawa. Yesu yana shirya mabiyansa ga mawuyacin yanayin da za su fuskanta.</w:t>
      </w:r>
      <w:r>
        <w:rPr>
          <w:lang w:val="ha_NG" w:bidi="ha_NG"/>
        </w:rPr>
      </w:r>
    </w:p>
    <w:p>
      <w:pPr>
        <w:pStyle w:val="Heading3"/>
      </w:pPr>
      <w:r>
        <w:rPr>
          <w:lang w:val="ha_NG" w:bidi="ha_NG"/>
        </w:rPr>
        <w:t>Step 3</w:t>
      </w:r>
    </w:p>
    <w:p>
      <w:pPr/>
      <w:r>
        <w:rPr>
          <w:lang w:val="ha_NG" w:bidi="ha_NG"/>
        </w:rPr>
      </w:r>
      <w:r>
        <w:rPr>
          <w:lang w:val="ha_NG" w:bidi="ha_NG"/>
        </w:rPr>
        <w:t>A wannan zama, za ku taimaki ƙungiyar su kwatanta wannan labari a zuciyarsu. Za ku taimaki kungiyar wajen tsara wuraren da labarin zai gudana, yanayin labarin, da kuma haruffan labarin.</w:t>
      </w:r>
    </w:p>
    <w:p>
      <w:pPr/>
      <w:r>
        <w:rPr>
          <w:lang w:val="ha_NG" w:bidi="ha_NG"/>
        </w:rPr>
      </w:r>
      <w:r>
        <w:rPr>
          <w:lang w:val="ha_NG" w:bidi="ha_NG"/>
        </w:rPr>
        <w:t>Wannan labarin yana da fannoni guda biyu.</w:t>
      </w:r>
    </w:p>
    <w:p>
      <w:pPr/>
      <w:r>
        <w:rPr>
          <w:lang w:val="ha_NG" w:bidi="ha_NG"/>
        </w:rPr>
      </w:r>
      <w:r>
        <w:rPr>
          <w:b/>
          <w:lang w:val="ha_NG" w:bidi="ha_NG"/>
        </w:rPr>
        <w:t>Fani na farko:</w:t>
      </w:r>
      <w:r>
        <w:rPr>
          <w:lang w:val="ha_NG" w:bidi="ha_NG"/>
        </w:rPr>
        <w:t xml:space="preserve"> Yesu ya bayyana yadda mutumin kirki yake yin abubuwa nagari kuma mutumin banza yake aikata mugayen abubuwa. Yesu ya yi bayanin wannan da misalin itatuwa.</w:t>
      </w:r>
    </w:p>
    <w:p>
      <w:pPr/>
      <w:r>
        <w:rPr>
          <w:lang w:val="ha_NG" w:bidi="ha_NG"/>
        </w:rPr>
      </w:r>
      <w:r>
        <w:rPr>
          <w:b/>
          <w:lang w:val="ha_NG" w:bidi="ha_NG"/>
        </w:rPr>
        <w:t>Sashi na biyu:</w:t>
      </w:r>
      <w:r>
        <w:rPr>
          <w:lang w:val="ha_NG" w:bidi="ha_NG"/>
        </w:rPr>
        <w:t xml:space="preserve"> Yesu ya tambayi mutane da suke kiran Yesu "Ubangiji" amma ba sa yin abin da Yesu ya ce. Yesu ya yi amfani da misalan gina gida don ya koyar da wannan darasin.</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Manzanni, ko kuma almajirai 12 mafi kusa</w:t>
      </w:r>
    </w:p>
    <w:p>
      <w:pPr>
        <w:pStyle w:val="ListBullet"/>
        <w:spacing w:line="240" w:lineRule="auto"/>
        <w:ind w:left="720"/>
      </w:pPr>
      <w:r>
        <w:rPr>
          <w:lang w:val="ha_NG" w:bidi="ha_NG"/>
        </w:rPr>
      </w:r>
      <w:r>
        <w:rPr>
          <w:lang w:val="ha_NG" w:bidi="ha_NG"/>
        </w:rPr>
        <w:t>Taron almajiransa</w:t>
      </w:r>
    </w:p>
    <w:p>
      <w:pPr>
        <w:pStyle w:val="ListBullet"/>
        <w:spacing w:line="240" w:lineRule="auto"/>
        <w:ind w:left="720"/>
      </w:pPr>
      <w:r>
        <w:rPr>
          <w:lang w:val="ha_NG" w:bidi="ha_NG"/>
        </w:rPr>
      </w:r>
      <w:r>
        <w:rPr>
          <w:lang w:val="ha_NG" w:bidi="ha_NG"/>
        </w:rPr>
        <w:t>dimbin jama'a</w:t>
      </w:r>
    </w:p>
    <w:p>
      <w:pPr>
        <w:pStyle w:val="ListBullet"/>
        <w:spacing w:line="240" w:lineRule="auto"/>
        <w:ind w:left="720"/>
      </w:pPr>
      <w:r>
        <w:rPr>
          <w:lang w:val="ha_NG" w:bidi="ha_NG"/>
        </w:rPr>
      </w:r>
      <w:r>
        <w:rPr>
          <w:lang w:val="ha_NG" w:bidi="ha_NG"/>
        </w:rPr>
        <w:t>Mutane biyu da aka kwatanta da bishiyoyi</w:t>
      </w:r>
    </w:p>
    <w:p>
      <w:pPr>
        <w:pStyle w:val="ListBullet"/>
        <w:spacing w:line="240" w:lineRule="auto"/>
        <w:ind w:left="720"/>
      </w:pPr>
      <w:r>
        <w:rPr>
          <w:lang w:val="ha_NG" w:bidi="ha_NG"/>
        </w:rPr>
      </w:r>
      <w:r>
        <w:rPr>
          <w:lang w:val="ha_NG" w:bidi="ha_NG"/>
        </w:rPr>
        <w:t>Masu gina gidaje guda biyu</w:t>
      </w:r>
    </w:p>
    <w:p>
      <w:pPr/>
      <w:r>
        <w:rPr>
          <w:lang w:val="ha_NG" w:bidi="ha_NG"/>
        </w:rPr>
      </w:r>
      <w:r>
        <w:rPr>
          <w:lang w:val="ha_NG" w:bidi="ha_NG"/>
        </w:rPr>
        <w:t>A cikin wannan zaman, sa rukunin su yi amfani da tsarin zane-zane, su zana, ko su yi amfani da wasu nau'ikan abubuwan da za a iya sarrafawa (abubuwan da za ka iya motsawa kamar duwatsu, sanduna, abin wasan yara) don hango labarin da ayyukan da ke cikinsa.</w:t>
      </w:r>
    </w:p>
    <w:p>
      <w:pPr/>
      <w:r>
        <w:rPr>
          <w:lang w:val="ha_NG" w:bidi="ha_NG"/>
        </w:rPr>
      </w:r>
      <w:r>
        <w:rPr>
          <w:lang w:val="ha_NG" w:bidi="ha_NG"/>
        </w:rPr>
        <w:t>Yana da muhimmanci a tuna cewa lokacin da Yesu ya yi magana akan adana abubuwa masu kyau, yana nufin ajiye abubuwa masu kyau. Kamar mutum ne mai ajiye kyawawan abubuwa, kamar abubuwa masu amfani, ko abinci mai kyau, wanda zai iya samun waɗannan abubuwan don amfani ko abincin da zai ci a nan gaba. Haka ma, mutumin da yake adana abubuwa masu kyau a zuciyarsa ko tunaninsa zai bayyana abubuwa masu kyau kuma ya aikata su.</w:t>
      </w:r>
    </w:p>
    <w:p>
      <w:pPr/>
      <w:r>
        <w:rPr>
          <w:lang w:val="ha_NG" w:bidi="ha_NG"/>
        </w:rPr>
      </w:r>
      <w:r>
        <w:rPr>
          <w:lang w:val="ha_NG" w:bidi="ha_NG"/>
        </w:rPr>
        <w:t>Yesu yana magana game da sakamako daban-daban daga zuciya. Mutum yakan fitar da kyawawan abubuwa idan ya adana kyawawan abubuwa a zuciyarsa. Idan mugayen abubuwa suke ajiyayye a cikin zuciya, zai aikata mugayen abubuwa a rayuwarsa. Yesu ya ce baki yakan fada abin da ke a cikin zuciya.</w:t>
      </w:r>
    </w:p>
    <w:p>
      <w:pPr/>
      <w:r>
        <w:rPr>
          <w:lang w:val="ha_NG" w:bidi="ha_NG"/>
        </w:rPr>
      </w:r>
      <w:r>
        <w:rPr>
          <w:lang w:val="ha_NG" w:bidi="ha_NG"/>
        </w:rPr>
        <w:t>Yesu ya yi amfani da misalin mutane biyu da suke gina gida. Yesu ya bayyana cewa mutanen da suke sauraronsa kuma suke yin abin da ya faɗa suna kama da mutumin da ya gina gida a kan dutse, gidan kuma ya tsaya daram. Mutumin da ya ji Yesu kuma bai yi abin da ya ce ba shi ne mutumin da ya gina gidansa a kan yashi. Za a rushe gidansa idan guguwar iska ta zo.</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fannoni guda biyu.</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Manzani, ko kuma almajirai 12 mafiya kusa</w:t>
      </w:r>
    </w:p>
    <w:p>
      <w:pPr>
        <w:pStyle w:val="ListBullet"/>
        <w:spacing w:line="240" w:lineRule="auto"/>
        <w:ind w:left="720"/>
      </w:pPr>
      <w:r>
        <w:rPr>
          <w:lang w:val="ha_NG" w:bidi="ha_NG"/>
        </w:rPr>
      </w:r>
      <w:r>
        <w:rPr>
          <w:lang w:val="ha_NG" w:bidi="ha_NG"/>
        </w:rPr>
        <w:t>Taron almajiransa</w:t>
      </w:r>
    </w:p>
    <w:p>
      <w:pPr>
        <w:pStyle w:val="ListBullet"/>
        <w:spacing w:line="240" w:lineRule="auto"/>
        <w:ind w:left="720"/>
      </w:pPr>
      <w:r>
        <w:rPr>
          <w:lang w:val="ha_NG" w:bidi="ha_NG"/>
        </w:rPr>
      </w:r>
      <w:r>
        <w:rPr>
          <w:lang w:val="ha_NG" w:bidi="ha_NG"/>
        </w:rPr>
        <w:t>dimbin jama'a</w:t>
      </w:r>
    </w:p>
    <w:p>
      <w:pPr>
        <w:pStyle w:val="ListBullet"/>
        <w:spacing w:line="240" w:lineRule="auto"/>
        <w:ind w:left="720"/>
      </w:pPr>
      <w:r>
        <w:rPr>
          <w:lang w:val="ha_NG" w:bidi="ha_NG"/>
        </w:rPr>
      </w:r>
      <w:r>
        <w:rPr>
          <w:lang w:val="ha_NG" w:bidi="ha_NG"/>
        </w:rPr>
        <w:t>Mutane biyu aka kwatanta da bishiyoyi.</w:t>
      </w:r>
    </w:p>
    <w:p>
      <w:pPr>
        <w:pStyle w:val="ListBullet"/>
        <w:spacing w:line="240" w:lineRule="auto"/>
        <w:ind w:left="720"/>
      </w:pPr>
      <w:r>
        <w:rPr>
          <w:lang w:val="ha_NG" w:bidi="ha_NG"/>
        </w:rPr>
      </w:r>
      <w:r>
        <w:rPr>
          <w:lang w:val="ha_NG" w:bidi="ha_NG"/>
        </w:rPr>
        <w:t>Masu gina gidaje biyu</w:t>
      </w:r>
    </w:p>
    <w:p>
      <w:pPr/>
      <w:r>
        <w:rPr>
          <w:lang w:val="ha_NG" w:bidi="ha_NG"/>
        </w:rPr>
      </w:r>
      <w:r>
        <w:rPr>
          <w:lang w:val="ha_NG" w:bidi="ha_NG"/>
        </w:rPr>
        <w:t>Yan kungiyar su nuna labarin a matsayin wasan kwaikwayo sau biyu. Na farko, bari kungiyar ta yi wasan kwaikwayon labarin ba tare da tsayawa ba. A karo na biyu kungiyar za ta kwaikwayi labarin, a kuma dakatar da su a wurare daban-daban a cikin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cewa ƙungiyar ta yi kwaikwayon misalin itatuwa a matsayin kwatancen mutane. Tawagar na iya bukatar amfani da wasu abubuwa don wakiltar bishiyoyin da ke samar da kyawawan 'ya'yan itace da kuma wasu da ke samar da munanan 'ya'yan itace. A lokaci guda, a nuna mutum ɗaya yana yin abubuwa na alheri kuma wani yana yin munanan abubuwa. Tawagar na bukatar fito da shi fili cewa akwai kwatanci.</w:t>
      </w:r>
    </w:p>
    <w:p>
      <w:pPr/>
      <w:r>
        <w:rPr>
          <w:lang w:val="ha_NG" w:bidi="ha_NG"/>
        </w:rPr>
      </w:r>
      <w:r>
        <w:rPr>
          <w:lang w:val="ha_NG" w:bidi="ha_NG"/>
        </w:rPr>
        <w:t>Tabbatar da cewa ƙungiyar ta nuna misalin ginin gidan a lokaci guda da wani mutum yake sauraron Yesu kuma yake yin ko rashin yin abin da ya ce. Yayin da mutumin da yake gini a kan tushe mai ƙarfi yake yin aiki, tabbatar da cewa mutumin da yake jin Yesu kuma yake yin abin da Yesu ya faɗa yana aiki a lokaci guda. Sannan, yayin da wanda yake ginin ba tare da tushe ba yake aikatawa, ka tabbatar cewa wanda yake saurara amma ba ya bi yana aikatawa a lokaci guda.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Wannan labarin yana da fannoni guda biyu.</w:t>
      </w:r>
    </w:p>
    <w:p>
      <w:pPr/>
      <w:r>
        <w:rPr>
          <w:lang w:val="ha_NG" w:bidi="ha_NG"/>
        </w:rPr>
      </w:r>
      <w:r>
        <w:rPr>
          <w:lang w:val="ha_NG" w:bidi="ha_NG"/>
        </w:rPr>
        <w:t>Yesu ya ba da kwatancin itacen da ke fitar da kyawawan 'ya'yan itace ko munanan 'ya'yan itace, wanda yake kama da mutumin da ke aikata kyawawan abubuwa ko munanan abubuwa. Ayyukan mutum sukan bayyana abin da yake a cikin zuciyarsa.</w:t>
      </w:r>
    </w:p>
    <w:p>
      <w:pPr/>
      <w:r>
        <w:rPr>
          <w:lang w:val="ha_NG" w:bidi="ha_NG"/>
        </w:rPr>
      </w:r>
      <w:r>
        <w:rPr>
          <w:lang w:val="ha_NG" w:bidi="ha_NG"/>
        </w:rPr>
        <w:t>Dakatar da wasan: Tambayi masu fitowa a matsayin jama'a, "Yaya kuke ji?" Za ka iya jin abubuwa kamar, "Niyya ta tana da kyau, amma ina yin ba daidai ba," "Shin bai isa ba cewa ina nan ina sauraro?" Kuma "Ina so in samar da 'ya'ya masu kyau." Sake aikin.</w:t>
      </w:r>
    </w:p>
    <w:p>
      <w:pPr/>
      <w:r>
        <w:rPr>
          <w:lang w:val="ha_NG" w:bidi="ha_NG"/>
        </w:rPr>
      </w:r>
      <w:r>
        <w:rPr>
          <w:lang w:val="ha_NG" w:bidi="ha_NG"/>
        </w:rPr>
        <w:t>Yesu ya tambaye mutanen da suke kiransa "Ubangiji" amma ba sa yin abin da Yesu ya ce. Yesu ya ce mutumin da ya zo wurinsa, ya saurari abin da ya faɗa, kuma ya yi shi, yana kama da mutumin da ya gina gida a kan tushe mai ƙarfi. Idan ambaliyar ruwa ta zo, gidan yana tsayuwa saboda tushensa. Amma wanda yake ji amma ba ya aikata abin da Yesu ya ce, yana kamar mutumin da ya yi gini ba tare da tushe ba. Idan ambaliyar ruwa ta zo sai gidan ya rushe.</w:t>
      </w:r>
    </w:p>
    <w:p>
      <w:pPr/>
      <w:r>
        <w:rPr>
          <w:lang w:val="ha_NG" w:bidi="ha_NG"/>
        </w:rPr>
      </w:r>
      <w:r>
        <w:rPr>
          <w:lang w:val="ha_NG" w:bidi="ha_NG"/>
        </w:rPr>
        <w:t>Dakatar da wasan: Tambayi masu fitowa a matsayin masu gini, "Yaya kuke ji?" Za ku iya jin abubuwa kamar, "Abin farin ciki da na sami dutsen da zan iya gini a kai," "Ambaliyar ba a yi tsammaninta ba," da kuma "Ya kamata aƙalla na sanya kyakkyawan tushe a ƙarƙashin gidan."</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na koyar da </w:t>
      </w:r>
      <w:r>
        <w:rPr>
          <w:b/>
          <w:lang w:val="ha_NG" w:bidi="ha_NG"/>
        </w:rPr>
        <w:t>almajiransa</w:t>
      </w:r>
      <w:r>
        <w:rPr>
          <w:lang w:val="ha_NG" w:bidi="ha_NG"/>
        </w:rPr>
        <w:t xml:space="preserve"> kusa da </w:t>
      </w:r>
      <w:r>
        <w:rPr>
          <w:b/>
          <w:lang w:val="ha_NG" w:bidi="ha_NG"/>
        </w:rPr>
        <w:t>Tekun Galili</w:t>
      </w:r>
      <w:r>
        <w:rPr>
          <w:lang w:val="ha_NG" w:bidi="ha_NG"/>
        </w:rPr>
        <w:t xml:space="preserve">. Ku tabbata kun fassara </w:t>
      </w:r>
      <w:r>
        <w:rPr>
          <w:b/>
          <w:lang w:val="ha_NG" w:bidi="ha_NG"/>
        </w:rPr>
        <w:t>almajirai</w:t>
      </w:r>
      <w:r>
        <w:rPr>
          <w:lang w:val="ha_NG" w:bidi="ha_NG"/>
        </w:rPr>
        <w:t xml:space="preserve"> da kuma </w:t>
      </w:r>
      <w:r>
        <w:rPr>
          <w:b/>
          <w:lang w:val="ha_NG" w:bidi="ha_NG"/>
        </w:rPr>
        <w:t>Tekun Galili</w:t>
      </w:r>
      <w:r>
        <w:rPr>
          <w:lang w:val="ha_NG" w:bidi="ha_NG"/>
        </w:rPr>
        <w:t xml:space="preserve"> kamar yadda kuka fassara su a baya. Duk kalaman ana iya samun su a cikin Babban Jerin Kalmomi.</w:t>
      </w:r>
    </w:p>
    <w:p>
      <w:pPr/>
      <w:r>
        <w:rPr>
          <w:lang w:val="ha_NG" w:bidi="ha_NG"/>
        </w:rPr>
      </w:r>
      <w:r>
        <w:rPr>
          <w:lang w:val="ha_NG" w:bidi="ha_NG"/>
        </w:rPr>
        <w:t xml:space="preserve">Yesu ya kwatanta mutane da itatuwa masu 'ya'ya. Yesu ya yi amfani da misalin itacen baure. </w:t>
      </w:r>
      <w:r>
        <w:rPr>
          <w:b/>
          <w:lang w:val="ha_NG" w:bidi="ha_NG"/>
        </w:rPr>
        <w:t>Baure</w:t>
      </w:r>
      <w:r>
        <w:rPr>
          <w:lang w:val="ha_NG" w:bidi="ha_NG"/>
        </w:rPr>
        <w:t xml:space="preserve"> ƙaramin 'ya'yan itace ne mai daɗi wanda yake girma a jikin bishiya. Ba su da kayoyi. Yesu kuma ya yi amfani da misalin inabi. </w:t>
      </w:r>
      <w:r>
        <w:rPr>
          <w:b/>
          <w:lang w:val="ha_NG" w:bidi="ha_NG"/>
        </w:rPr>
        <w:t>Inabi</w:t>
      </w:r>
      <w:r>
        <w:rPr>
          <w:lang w:val="ha_NG" w:bidi="ha_NG"/>
        </w:rPr>
        <w:t xml:space="preserve"> 'ya'yan itace ne masu zaƙi da suke girma a dunkule. Ba su da kayoyi.</w:t>
      </w:r>
    </w:p>
    <w:p>
      <w:pPr/>
      <w:r>
        <w:rPr>
          <w:lang w:val="ha_NG" w:bidi="ha_NG"/>
        </w:rPr>
      </w:r>
      <w:r>
        <w:rPr>
          <w:lang w:val="ha_NG" w:bidi="ha_NG"/>
        </w:rPr>
        <w:t>Ku dakata ku nuna wa kungiyar ku hotunan ya'yan itacen baure da na inabi idan ba ku yi hakan ba tukuna. Idan ba ku da 'ya'yan itacen baure ko inabi a yankinku, kuna iya amfani da kalma ta gama-gari kamar 'ya'yan itace.</w:t>
      </w:r>
    </w:p>
    <w:p>
      <w:pPr/>
      <w:r>
        <w:rPr>
          <w:lang w:val="ha_NG" w:bidi="ha_NG"/>
        </w:rPr>
      </w:r>
      <w:r>
        <w:rPr>
          <w:lang w:val="ha_NG" w:bidi="ha_NG"/>
        </w:rPr>
        <w:t xml:space="preserve">Ya ce </w:t>
      </w:r>
      <w:r>
        <w:rPr>
          <w:b/>
          <w:lang w:val="ha_NG" w:bidi="ha_NG"/>
        </w:rPr>
        <w:t>daga yawan abin da ke zuciyarsa bakinsa yake magana</w:t>
      </w:r>
      <w:r>
        <w:rPr>
          <w:lang w:val="ha_NG" w:bidi="ha_NG"/>
        </w:rPr>
        <w:t>. Kamar misalin dan kasuwan nan, wannan hoto ne na mazubin da ya cika sosai har yake fara zubowa. A wannan mahallin, yana nufin cewa tunanin mutum da ra'ayoyinsa suna da iko a kan abin da ya faɗi. Ga Yahudawa, zuciya ita ce sashin mutum wanda yake amfani da shi don yin tunani, ji, da kuma yanke shawara. Maganar mutum tana nuna ainihin tunani da halin mutum. Wannan wata magana ce da ya kamata a jaddada a cikin misalin bishiyoyi da Yesu ya bayar.</w:t>
      </w:r>
    </w:p>
    <w:p>
      <w:pPr/>
      <w:r>
        <w:rPr>
          <w:lang w:val="ha_NG" w:bidi="ha_NG"/>
        </w:rPr>
      </w:r>
      <w:r>
        <w:rPr>
          <w:lang w:val="ha_NG" w:bidi="ha_NG"/>
        </w:rPr>
        <w:t xml:space="preserve">Yesu ya ce mutane suna kiransa </w:t>
      </w:r>
      <w:r>
        <w:rPr>
          <w:b/>
          <w:lang w:val="ha_NG" w:bidi="ha_NG"/>
        </w:rPr>
        <w:t>Ubangiji, Ubangiji</w:t>
      </w:r>
      <w:r>
        <w:rPr>
          <w:lang w:val="ha_NG" w:bidi="ha_NG"/>
        </w:rPr>
        <w:t xml:space="preserve">. Wannan yana nufin "maigida," ko kuma wanda yake da iko a kan wasu. Mutane suna kiran sa ubangijinsu, amma ba su bi koyarwarsa ba. A fassara kalmar Ubangiji kamar yadda aka yi a baya. </w:t>
      </w:r>
      <w:r>
        <w:rPr>
          <w:b/>
          <w:lang w:val="ha_NG" w:bidi="ha_NG"/>
        </w:rPr>
        <w:t>Ubangiji</w:t>
      </w:r>
      <w:r>
        <w:rPr>
          <w:lang w:val="ha_NG" w:bidi="ha_NG"/>
        </w:rPr>
        <w:t xml:space="preserve"> ana iya samun shi a cikin Babban Jerin Kalmoni.</w:t>
      </w:r>
    </w:p>
    <w:p>
      <w:pPr/>
      <w:r>
        <w:rPr>
          <w:lang w:val="ha_NG" w:bidi="ha_NG"/>
        </w:rPr>
      </w:r>
      <w:r>
        <w:rPr>
          <w:lang w:val="ha_NG" w:bidi="ha_NG"/>
        </w:rPr>
        <w:t xml:space="preserve">Wata </w:t>
      </w:r>
      <w:r>
        <w:rPr>
          <w:b/>
          <w:lang w:val="ha_NG" w:bidi="ha_NG"/>
        </w:rPr>
        <w:t>ambaliya</w:t>
      </w:r>
      <w:r>
        <w:rPr>
          <w:lang w:val="ha_NG" w:bidi="ha_NG"/>
        </w:rPr>
        <w:t xml:space="preserve"> ta gwada gidajen. Wannan na nufin kogi ko rafi mai ƙarfi da saurin gudu. Gidan da aka gina a kan dutse ya tsaya da ƙarfi yayin da ambaliyar ruwan ta buge shi.</w:t>
      </w:r>
    </w:p>
    <w:p>
      <w:pPr/>
      <w:r>
        <w:rPr>
          <w:lang w:val="ha_NG" w:bidi="ha_NG"/>
        </w:rPr>
      </w:r>
      <w:r>
        <w:rPr>
          <w:lang w:val="ha_NG" w:bidi="ha_NG"/>
        </w:rPr>
        <w:t>Dakata ku nuna wa ƙungiyarku bidiyon ambaliya ko kwararar ruwa idan ba ku riga kun yi hakan ba.</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rukunin su yi gwajin bayyana nassin a yarenku.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sashin sannan ya dakata. Wani daga cikin kungiyar kuma ya fadi sashe na gaba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 zai iya amfani da abubuwa barkatai, motsi-motsi,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Kuna iya yanke shawarar cewa kun fi son yadda wani ɗan ƙungiya ya faɗi wani fani, amma kuma kun fi son yadda wani ɗan ƙungiyar na daban ya faɗi wani fanin.</w:t>
      </w:r>
    </w:p>
    <w:p>
      <w:pPr/>
      <w:r>
        <w:rPr>
          <w:lang w:val="ha_NG" w:bidi="ha_NG"/>
        </w:rPr>
      </w:r>
      <w:r>
        <w:rPr>
          <w:lang w:val="ha_NG" w:bidi="ha_NG"/>
        </w:rPr>
        <w:t>Dakatar da wannan sautin a nan.</w:t>
      </w:r>
    </w:p>
    <w:p>
      <w:pPr/>
      <w:r>
        <w:rPr>
          <w:lang w:val="ha_NG" w:bidi="ha_NG"/>
        </w:rPr>
      </w:r>
      <w:r>
        <w:rPr>
          <w:lang w:val="ha_NG" w:bidi="ha_NG"/>
        </w:rPr>
        <w:t>A ƙarshe, ƙungiyar tana iya haɗa sigar ƙarshe ta nassin da kowa ya amince da ita.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7:1–10</w:t>
      </w:r>
      <w:r>
        <w:rPr>
          <w:lang w:val="ha_NG" w:bidi="ha_NG"/>
        </w:rPr>
      </w:r>
    </w:p>
    <w:p>
      <w:pPr>
        <w:pStyle w:val="Heading3"/>
      </w:pPr>
      <w:r>
        <w:rPr>
          <w:lang w:val="ha_NG" w:bidi="ha_NG"/>
        </w:rPr>
        <w:t>Step 1</w:t>
      </w:r>
    </w:p>
    <w:p>
      <w:pPr/>
      <w:r>
        <w:rPr>
          <w:lang w:val="ha_NG" w:bidi="ha_NG"/>
        </w:rPr>
      </w:r>
      <w:r>
        <w:rPr>
          <w:lang w:val="ha_NG" w:bidi="ha_NG"/>
        </w:rPr>
        <w:t>Saurari Luka 7:1–10 ka kuma sa shi a zuciyarku. Ku saurari karatun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bai burge ku ba ko kuma baku gane ba?</w:t>
      </w:r>
    </w:p>
    <w:p>
      <w:pPr>
        <w:pStyle w:val="ListBullet"/>
        <w:spacing w:line="240" w:lineRule="auto"/>
        <w:ind w:left="720"/>
      </w:pPr>
      <w:r>
        <w:rPr>
          <w:lang w:val="ha_NG" w:bidi="ha_NG"/>
        </w:rPr>
      </w:r>
      <w:r>
        <w:rPr>
          <w:lang w:val="ha_NG" w:bidi="ha_NG"/>
        </w:rPr>
        <w:t>Menene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Ta yaya wannan labarin yake shafar rayuwarmu ta yau da kullum?</w:t>
      </w:r>
    </w:p>
    <w:p>
      <w:pPr>
        <w:pStyle w:val="ListBullet"/>
        <w:spacing w:line="240" w:lineRule="auto"/>
        <w:ind w:left="720"/>
      </w:pPr>
      <w:r>
        <w:rPr>
          <w:lang w:val="ha_NG" w:bidi="ha_NG"/>
        </w:rPr>
      </w:r>
      <w:r>
        <w:rPr>
          <w:lang w:val="ha_NG" w:bidi="ha_NG"/>
        </w:rPr>
        <w:t>Wanene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Bayan wa'azin Yesu, Luka ya ci gaba da labarin hidimar Yesu. Luka ya fada mana cewa Yesu ya komo Kafarnahum. Ko da yake Luka bai ambace su ba, mun san daga cikin labaran da za su biyo baya cewa wasu daga cikin almajiran Yesu suna tare da shi. Luka ya bayyana jami'i daga Roma yana aika shugabannin Yahudawa don su nemi Yesu ya warkar da bawansa mara lafiya. Yesu ya yi mamakin imanin jami'in Roma.</w:t>
      </w:r>
    </w:p>
    <w:p>
      <w:pPr/>
      <w:r>
        <w:rPr>
          <w:lang w:val="ha_NG" w:bidi="ha_NG"/>
        </w:rPr>
      </w:r>
      <w:r>
        <w:rPr>
          <w:lang w:val="ha_NG" w:bidi="ha_NG"/>
        </w:rPr>
        <w:t>Yesu ya kammala wa'azinsa game da yadda Allah yake son mutane su rayu. Yesu ya komo Kafarnahum. Yesu ya riga ya koyar a cikin majami'ar Kafarnahum kuma ya warkar da mutane da yawa a wannan garin. Kafarnahum yana kusa da Tekun Galili, saboda haka Yesu bai bukaci yin doguwar tafiya ba. Wasu daga cikin almajiransa na tare da shi. Akwai wani babban jami'in soja a Kafarnahum wanda bawansa yake rashin lafiya mai tsanani. Shugaban sojan wani jami'in sojan Roma ne wanda ke kula da sojoji 100. Wannan shugaban sojoji dari mutumin baal'ummi ne. Amma, bawan jami'in yana rashin lafiya. Kalmar Grikanci nan mai hidima na nufin bawa, wato wanda maigidansa ya mallaka. Bayi ba su da 'yanci kuma suna yi wa maigidansu aiki ba tare da an biya su ba. Luka ya gaya mana cewa jami'in yana son wannan bawan kuma yana ɗaukarsa da muhimmanci. Amma bawan yana rashin lafiya sosai har yana gab da mutuwa.</w:t>
      </w:r>
    </w:p>
    <w:p>
      <w:pPr/>
      <w:r>
        <w:rPr>
          <w:lang w:val="ha_NG" w:bidi="ha_NG"/>
        </w:rPr>
      </w:r>
      <w:r>
        <w:rPr>
          <w:lang w:val="ha_NG" w:bidi="ha_NG"/>
        </w:rPr>
        <w:t>Dakata nan a kuma nuna hoton wani shugaban sojoji dari na Roma.</w:t>
      </w:r>
    </w:p>
    <w:p>
      <w:pPr/>
      <w:r>
        <w:rPr>
          <w:lang w:val="ha_NG" w:bidi="ha_NG"/>
        </w:rPr>
      </w:r>
      <w:r>
        <w:rPr>
          <w:lang w:val="ha_NG" w:bidi="ha_NG"/>
        </w:rPr>
        <w:t>Jami'in ya ji labarin cewa Yesu na warkar da mutane. Ya san cewa Yesu Bayahude ne. Jami'in ba ya jin ya cancanci ya je wurin Yesu. Ya yanke shawarar ya aiki wasu dattawan Yahudawa zuwa wurin Yesu a madadinsa. Ana fassara Dattawa a matsayin tsofaffi. A nan ana nufin maza waɗanda shugabanni ne da ake girmamawa a cikin al'ummar Yahudawa na yankinsu. Tunda jami'in ba Bayahude ba ne, ya yi imani cewa ba shi da damar zuwa wurin Yesu. Jami'in yana aika dattawan a madadinsa don neman taimakon Yesu. Jami'in na son Yesu ya warkar da bawansa.</w:t>
      </w:r>
    </w:p>
    <w:p>
      <w:pPr/>
      <w:r>
        <w:rPr>
          <w:lang w:val="ha_NG" w:bidi="ha_NG"/>
        </w:rPr>
      </w:r>
      <w:r>
        <w:rPr>
          <w:lang w:val="ha_NG" w:bidi="ha_NG"/>
        </w:rPr>
        <w:t>Ku dakata ku tattauna da ƙungiyar ku: Menene ke sa wani ya kasance ɗan waje ko bako a cikin yankin ku? Ta yaya bako yake samun damar zuwa wurin shugaba ko malami a al'ummarku cikin girmamawa?</w:t>
      </w:r>
    </w:p>
    <w:p>
      <w:pPr/>
      <w:r>
        <w:rPr>
          <w:lang w:val="ha_NG" w:bidi="ha_NG"/>
        </w:rPr>
      </w:r>
      <w:r>
        <w:rPr>
          <w:lang w:val="ha_NG" w:bidi="ha_NG"/>
        </w:rPr>
        <w:t>Dattawan Yahudawan sun roki Yesu ya warkar da bawan jami'in sojan. Suna bayanin cewa jami'in mutumin kirki ne. Dattawan suna gaya wa Yesu cewa jami'in yana da kirki ga mutanen Yahudawa. Sun ce jami'in har ma ya taimaka wajen gina majami'ar Kafarnahum ko kuma wurin bautar Yahudawa inda Yesu ya yi koyarwa a da. Wannan ba yana nufin ya gina shi da hannunsa ba, amma yana yiwuwa cewa ya biya don a gina shi ko kuma ya samu izinin gina shi daga gwamnatin Roma. Rokon da suka yi wa Yesu na ya warkar da bawan ya yi kama da abu mai sauki. Amma a al'adun Yahudawa, shugabannin addini da malamai ba sa shiga gidan wani Baal'ummi ko wanda ba Bayahude ba. Sun yi imani cewa wannan zai sa su zama marasa tsarki ko kuma marasa cancanta ga bautar Allah. Da alama dattawan suna tsammanin cewa Yesu ba zai so ya je gidan jami'in nan ba. Sun bayyana dalilin da ya sa jami'in ya cancanci lokacin Yesu da kuma kulawarsa.</w:t>
      </w:r>
    </w:p>
    <w:p>
      <w:pPr/>
      <w:r>
        <w:rPr>
          <w:lang w:val="ha_NG" w:bidi="ha_NG"/>
        </w:rPr>
      </w:r>
      <w:r>
        <w:rPr>
          <w:lang w:val="ha_NG" w:bidi="ha_NG"/>
        </w:rPr>
        <w:t>Yesu ya amince ya tafi gidan hafsan. Sa'a da Yesu ya kusaci gidan, sai wasu abokan jami'in suka tare shi da saƙo. Jami'in ya ba su wannan sako ga Yesu: "Ya Ubangiji, kada ka wahalar da kanka ka ƙara takowa." Ban cancanci in karbe ka a matsayin bako a gidana ba. Don ban cancanta ba, shi ya sa na aika da mutane gare ka maimakon in zo da kaina. Ka faɗi kalma ɗaya kawai, kuma na san bawana zai warke. Na fahimci iko domin ina bin umurnin shugabannina kuma dakaruna na bin umurnina. Idan na ba da umarni, sukan yi mini biyayya domin suna ƙarkashin ikona."</w:t>
      </w:r>
    </w:p>
    <w:p>
      <w:pPr/>
      <w:r>
        <w:rPr>
          <w:lang w:val="ha_NG" w:bidi="ha_NG"/>
        </w:rPr>
      </w:r>
      <w:r>
        <w:rPr>
          <w:lang w:val="ha_NG" w:bidi="ha_NG"/>
        </w:rPr>
        <w:t>A cikin wannan maganar, abokin jami'in ya gaya wa Yesu sakon da jami'in ya gaya masa ya fada. Ya ruwaito abin da jami'in ya ce tamkar jami'in ne da kansa yake faɗa.</w:t>
      </w:r>
    </w:p>
    <w:p>
      <w:pPr/>
      <w:r>
        <w:rPr>
          <w:lang w:val="ha_NG" w:bidi="ha_NG"/>
        </w:rPr>
      </w:r>
      <w:r>
        <w:rPr>
          <w:lang w:val="ha_NG" w:bidi="ha_NG"/>
        </w:rPr>
        <w:t>Jami'in yana amfani da lakabin "Ubangiji" wajen kiran Yesu. Wannan na nufin maigida ko wanda yake da iko akan wani abu. Jami'in ya gane Yesu a matsayin wanda yake da iko daga wurin Allah. Jami'in nan ba ya son Yesu ya shigo gidansa. Ba rashin kunya yake yi ba. Jami'in ya san cewa Yesu, wanda malami ne na Yahudawa, zai zama marar tsarki bisa ga al'adar Yahudawa idan ya shiga gidan jami'in. Zai zama marar tsarki domin jami'in ba-al'ummi ne, wato wanda ba Bayahude ba. Jami'in yana da yakinin cewa kalmar Yesu kawai za ta iya warkar da bawansa daga nesa. Jami'in ya gaya wa Yesu cewa ya san yadda yake kasancewa a ƙarƙashin iko da kuma samun iko, ko kuma ikon yin aiki. Dole ne jami'in ya yi biyayya ga shugabanninsa, kuma dole ne sojojinsa su yi biyayya gare shi. Jami'in ya yi imani cewa Allah ya ba wa Yesu iko. Ya san cewa idan Yesu ya umurci wani abu ya faru, to zai faru.</w:t>
      </w:r>
    </w:p>
    <w:p>
      <w:pPr/>
      <w:r>
        <w:rPr>
          <w:lang w:val="ha_NG" w:bidi="ha_NG"/>
        </w:rPr>
      </w:r>
      <w:r>
        <w:rPr>
          <w:lang w:val="ha_NG" w:bidi="ha_NG"/>
        </w:rPr>
        <w:t>Ku dakata ku tattauna da tawagar ku: Wanene ke da iko a al'adarku? Me zai faru idan wani ya ki bin umurnin da hukuma ta bayar? A wane irin yanayi ya ke da muhimmanci a bi umurni?</w:t>
      </w:r>
    </w:p>
    <w:p>
      <w:pPr/>
      <w:r>
        <w:rPr>
          <w:lang w:val="ha_NG" w:bidi="ha_NG"/>
        </w:rPr>
      </w:r>
      <w:r>
        <w:rPr>
          <w:lang w:val="ha_NG" w:bidi="ha_NG"/>
        </w:rPr>
        <w:t>Kalmomin jami'in sun faranta wa Yesu rai sun kuma ba shi mamaki. Yesu ya ji dadin cewa jami'in yana da irin wannan bangaskiya a gare shi. Yesu ya juya ga taron ya kuma gaya musu cewa bai ga irin wannan babbar bangaskiyar ba ko a Isra'ila. Ta hanyar faɗin Isra'ila, Yesu yana nufin al'ummar Yahudawa baki ɗaya. Yesu ya yi tsammanin Yahudawa za su gaskanta da shi, amma bai sa ran wani Al'ummai, wato wanda ba Bayahude ba, ya gaskanta da shi ba. Luka ya bambanta rashin bangaskiyar Yahudawa da amincewar Al'ummai. Jami'in ya san kalma ɗaya daga wurin Yesu za ta warkar da bawansa. Sa'ad da abokan jami'in suka koma gidan jami'in, sai suka tarar cewa bawan da ba shi da lafiya, har ma ya warke.</w:t>
      </w:r>
    </w:p>
    <w:p>
      <w:pPr/>
      <w:r>
        <w:rPr>
          <w:lang w:val="ha_NG" w:bidi="ha_NG"/>
        </w:rPr>
      </w:r>
      <w:r>
        <w:rPr>
          <w:lang w:val="ha_NG" w:bidi="ha_NG"/>
        </w:rPr>
        <w:t>Luka ya yi rubuce-rubuce da yawa game da hada mutanen da ba Yahudawa ba a cikin mulkin Allah. Wannan ɗaya ne daga cikin labaran da Luka ya yi amfani da su don tunatar da mu cewa Yesu yana son ya haɗa kowa cikin mulkinsa. Abin da kawai mutane suke bukatar yi shi ne su ba da gaskiya gare shi. Yesu ya yi wannan musamman ta hanyar yarda ya shiga gidan jami'in da kuma ta wurin yabon bangaskiyar jami'in. Wannan labarin ya yi matukar kama da labarin annabi Elisha wanda shi ma ya warkar da wani sojan da ba Bayahude ba. Yesu yana nuna ikonsa daga Allah da kuma asalinsa a matsayin Almasihu ko kuma Mai Ceton da aka yi alkawari.</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labarin. Za ku taimaki kungiyar wajen bayyana wurare, fannoni, da mutanen cikin labarin.</w:t>
      </w:r>
    </w:p>
    <w:p>
      <w:pPr/>
      <w:r>
        <w:rPr>
          <w:lang w:val="ha_NG" w:bidi="ha_NG"/>
        </w:rPr>
      </w:r>
      <w:r>
        <w:rPr>
          <w:lang w:val="ha_NG" w:bidi="ha_NG"/>
        </w:rPr>
        <w:t>wannan labarin yana da fannoni guda hudu</w:t>
      </w:r>
    </w:p>
    <w:p>
      <w:pPr/>
      <w:r>
        <w:rPr>
          <w:lang w:val="ha_NG" w:bidi="ha_NG"/>
        </w:rPr>
      </w:r>
      <w:r>
        <w:rPr>
          <w:b/>
          <w:lang w:val="ha_NG" w:bidi="ha_NG"/>
        </w:rPr>
        <w:t>Fani na farko:</w:t>
      </w:r>
      <w:r>
        <w:rPr>
          <w:lang w:val="ha_NG" w:bidi="ha_NG"/>
        </w:rPr>
        <w:t xml:space="preserve"> Yesu ya shigo Kafarnahum tare da mabiyansa bayan ya gama koyarwa a wajen gari. Dattawan Yahudawa sun zo wurin Yesu. Sun roƙi Yesu a madadin wani babban jami'in soja ya warkar da bawansa wanda yake rashin lafiya.</w:t>
      </w:r>
    </w:p>
    <w:p>
      <w:pPr/>
      <w:r>
        <w:rPr>
          <w:lang w:val="ha_NG" w:bidi="ha_NG"/>
        </w:rPr>
      </w:r>
      <w:r>
        <w:rPr>
          <w:b/>
          <w:lang w:val="ha_NG" w:bidi="ha_NG"/>
        </w:rPr>
        <w:t>Fani na biyu:</w:t>
      </w:r>
      <w:r>
        <w:rPr>
          <w:lang w:val="ha_NG" w:bidi="ha_NG"/>
        </w:rPr>
        <w:t xml:space="preserve"> Yesu ya amince ya je gidan shugaban sojoji dari. Yayin da yake tafiya, abokan shugaban sojojin suka hadu da Yesu da saƙo. Jami'in sojan ya roki Yesu ya fadi kalma kawai, kuma bawansa zai warke.</w:t>
      </w:r>
    </w:p>
    <w:p>
      <w:pPr/>
      <w:r>
        <w:rPr>
          <w:lang w:val="ha_NG" w:bidi="ha_NG"/>
        </w:rPr>
      </w:r>
      <w:r>
        <w:rPr>
          <w:b/>
          <w:lang w:val="ha_NG" w:bidi="ha_NG"/>
        </w:rPr>
        <w:t>Fani na uku:</w:t>
      </w:r>
      <w:r>
        <w:rPr>
          <w:lang w:val="ha_NG" w:bidi="ha_NG"/>
        </w:rPr>
        <w:t xml:space="preserve"> Yesu ya yi mamaki. Ya gaya wa mabiyansa cewa a duk Isra'ila bai ga irin wannan bangaskiyar ba.</w:t>
      </w:r>
    </w:p>
    <w:p>
      <w:pPr/>
      <w:r>
        <w:rPr>
          <w:lang w:val="ha_NG" w:bidi="ha_NG"/>
        </w:rPr>
      </w:r>
      <w:r>
        <w:rPr>
          <w:b/>
          <w:lang w:val="ha_NG" w:bidi="ha_NG"/>
        </w:rPr>
        <w:t>Fani na hudu:</w:t>
      </w:r>
      <w:r>
        <w:rPr>
          <w:lang w:val="ha_NG" w:bidi="ha_NG"/>
        </w:rPr>
        <w:t xml:space="preserve"> Abokan shugaban sojoji dari suka koma gidansa, suka tarar bawan ya warke.</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Shugaban sojoji dari</w:t>
      </w:r>
    </w:p>
    <w:p>
      <w:pPr>
        <w:pStyle w:val="ListBullet"/>
        <w:spacing w:line="240" w:lineRule="auto"/>
        <w:ind w:left="720"/>
      </w:pPr>
      <w:r>
        <w:rPr>
          <w:lang w:val="ha_NG" w:bidi="ha_NG"/>
        </w:rPr>
      </w:r>
      <w:r>
        <w:rPr>
          <w:lang w:val="ha_NG" w:bidi="ha_NG"/>
        </w:rPr>
        <w:t>Bawan Shugaban sojoji dari</w:t>
      </w:r>
    </w:p>
    <w:p>
      <w:pPr>
        <w:pStyle w:val="ListBullet"/>
        <w:spacing w:line="240" w:lineRule="auto"/>
        <w:ind w:left="720"/>
      </w:pPr>
      <w:r>
        <w:rPr>
          <w:lang w:val="ha_NG" w:bidi="ha_NG"/>
        </w:rPr>
      </w:r>
      <w:r>
        <w:rPr>
          <w:lang w:val="ha_NG" w:bidi="ha_NG"/>
        </w:rPr>
        <w:t>Dattawan Yahudawa</w:t>
      </w:r>
    </w:p>
    <w:p>
      <w:pPr>
        <w:pStyle w:val="ListBullet"/>
        <w:spacing w:line="240" w:lineRule="auto"/>
        <w:ind w:left="720"/>
      </w:pPr>
      <w:r>
        <w:rPr>
          <w:lang w:val="ha_NG" w:bidi="ha_NG"/>
        </w:rPr>
      </w:r>
      <w:r>
        <w:rPr>
          <w:lang w:val="ha_NG" w:bidi="ha_NG"/>
        </w:rPr>
        <w:t>Abokan shugaban sojoji dari</w:t>
      </w:r>
    </w:p>
    <w:p>
      <w:pPr>
        <w:pStyle w:val="ListBullet"/>
        <w:spacing w:line="240" w:lineRule="auto"/>
        <w:ind w:left="720"/>
      </w:pPr>
      <w:r>
        <w:rPr>
          <w:lang w:val="ha_NG" w:bidi="ha_NG"/>
        </w:rPr>
      </w:r>
      <w:r>
        <w:rPr>
          <w:lang w:val="ha_NG" w:bidi="ha_NG"/>
        </w:rPr>
        <w:t>Mabiyan Yesu</w:t>
      </w:r>
    </w:p>
    <w:p>
      <w:pPr>
        <w:pStyle w:val="ListBullet"/>
        <w:spacing w:line="240" w:lineRule="auto"/>
        <w:ind w:left="720"/>
      </w:pPr>
      <w:r>
        <w:rPr>
          <w:lang w:val="ha_NG" w:bidi="ha_NG"/>
        </w:rPr>
      </w:r>
      <w:r>
        <w:rPr>
          <w:lang w:val="ha_NG" w:bidi="ha_NG"/>
        </w:rPr>
        <w:t>Taron jama'a</w:t>
      </w:r>
    </w:p>
    <w:p>
      <w:pPr/>
      <w:r>
        <w:rPr>
          <w:lang w:val="ha_NG" w:bidi="ha_NG"/>
        </w:rPr>
      </w:r>
      <w:r>
        <w:rPr>
          <w:lang w:val="ha_NG" w:bidi="ha_NG"/>
        </w:rPr>
        <w:t>A cikin wannan zaman, sa rukunin su tsara labari, su zana, ko su yi amfani da wasu nau'ikan abubuwan da za a iya sarrafawa (abubuwan da za ka iya motsawa kamar duwatsu, itace, abin wasan yara) don ganin yadda labarin da ayyukan da ke cikinsa suke.</w:t>
      </w:r>
    </w:p>
    <w:p>
      <w:pPr/>
      <w:r>
        <w:rPr>
          <w:lang w:val="ha_NG" w:bidi="ha_NG"/>
        </w:rPr>
      </w:r>
      <w:r>
        <w:rPr>
          <w:lang w:val="ha_NG" w:bidi="ha_NG"/>
        </w:rPr>
        <w:t>Bayan Yesu ya koyar da mutane, sai ya koma Kafarnahum.</w:t>
      </w:r>
    </w:p>
    <w:p>
      <w:pPr/>
      <w:r>
        <w:rPr>
          <w:lang w:val="ha_NG" w:bidi="ha_NG"/>
        </w:rPr>
      </w:r>
      <w:r>
        <w:rPr>
          <w:lang w:val="ha_NG" w:bidi="ha_NG"/>
        </w:rPr>
        <w:t>Yana da muhimmanci a tuna cewa yawanci Yahudawa ba sa son Romawa. Amma Yahudawan wannan gari suna son wannan jami'in Romawa saboda ya kasance mai kirki a gare su.</w:t>
      </w:r>
    </w:p>
    <w:p>
      <w:pPr/>
      <w:r>
        <w:rPr>
          <w:lang w:val="ha_NG" w:bidi="ha_NG"/>
        </w:rPr>
      </w:r>
      <w:r>
        <w:rPr>
          <w:lang w:val="ha_NG" w:bidi="ha_NG"/>
        </w:rPr>
        <w:t>Akwai jami'in sojan Roma. Daya daga cikin bayinsa na rashin lafiya, ya kusa mutuwa. Jami'in ya ji labarin Yesu da kuma abubuwan al'ajabi da ya yi. Wasu shugabanni na Yahudawa sun zo wurin Yesu. Shugabannin Yahudawa sun roki Yesu ya taimaki jami'in na Roma kuma ya warkar da bawan. Shugabannin Yahudawan sun bayyana yadda wannan babban jami'in yake son Yahudawa.</w:t>
      </w:r>
    </w:p>
    <w:p>
      <w:pPr/>
      <w:r>
        <w:rPr>
          <w:lang w:val="ha_NG" w:bidi="ha_NG"/>
        </w:rPr>
      </w:r>
      <w:r>
        <w:rPr>
          <w:lang w:val="ha_NG" w:bidi="ha_NG"/>
        </w:rPr>
        <w:t>Jami'in Roma na jin cewa bai cancanci ya kasance kusa da Yesu ba. Shi ya sa ya aika dattawan Yahudawa.</w:t>
      </w:r>
    </w:p>
    <w:p>
      <w:pPr/>
      <w:r>
        <w:rPr>
          <w:lang w:val="ha_NG" w:bidi="ha_NG"/>
        </w:rPr>
      </w:r>
      <w:r>
        <w:rPr>
          <w:lang w:val="ha_NG" w:bidi="ha_NG"/>
        </w:rPr>
        <w:t>Yesu ya amince ya taimaki mutumin. Ya fara tafiya zuwa gidan jami'in tare da Dattawan Yahudawa. Jami'in Romawan ya aiki wadansu abokansa don dakatar da Yesu. Abokan sun fada wa Yesu cewa jami'in bai cancanci wannan gatan ba na samun Yesu a gidansa.</w:t>
      </w:r>
    </w:p>
    <w:p>
      <w:pPr/>
      <w:r>
        <w:rPr>
          <w:lang w:val="ha_NG" w:bidi="ha_NG"/>
        </w:rPr>
      </w:r>
      <w:r>
        <w:rPr>
          <w:lang w:val="ha_NG" w:bidi="ha_NG"/>
        </w:rPr>
        <w:t>Yana da muhimmanci a tuna cewa babban jami'in Romawa ya saba sosai da yadda tsarin shugabanci yake aiki.</w:t>
      </w:r>
    </w:p>
    <w:p>
      <w:pPr/>
      <w:r>
        <w:rPr>
          <w:lang w:val="ha_NG" w:bidi="ha_NG"/>
        </w:rPr>
      </w:r>
      <w:r>
        <w:rPr>
          <w:lang w:val="ha_NG" w:bidi="ha_NG"/>
        </w:rPr>
        <w:t>Jami'in Romawan ya roki Yesu ya fadi kalma kawai, kuma bawansa zai warke.</w:t>
      </w:r>
    </w:p>
    <w:p>
      <w:pPr/>
      <w:r>
        <w:rPr>
          <w:lang w:val="ha_NG" w:bidi="ha_NG"/>
        </w:rPr>
      </w:r>
      <w:r>
        <w:rPr>
          <w:lang w:val="ha_NG" w:bidi="ha_NG"/>
        </w:rPr>
        <w:t>Jami'in Romawa ya kwatanta ikon da ke kansa da kuma ikon da yake da shi a kan sojoji da ikon da Yesu yake da shi daga wurin Allah.</w:t>
      </w:r>
    </w:p>
    <w:p>
      <w:pPr/>
      <w:r>
        <w:rPr>
          <w:lang w:val="ha_NG" w:bidi="ha_NG"/>
        </w:rPr>
      </w:r>
      <w:r>
        <w:rPr>
          <w:lang w:val="ha_NG" w:bidi="ha_NG"/>
        </w:rPr>
        <w:t>Yana da muhimmanci a tuna cewa Yesu yana bayyana bayyananniyar bangaskiyar babban jami'in a gaban jama'a. Kalmomin Yesu sun nuna kwatance tsakanin jami'in da Yahudawan da ke Isra'ila.</w:t>
      </w:r>
    </w:p>
    <w:p>
      <w:pPr/>
      <w:r>
        <w:rPr>
          <w:lang w:val="ha_NG" w:bidi="ha_NG"/>
        </w:rPr>
      </w:r>
      <w:r>
        <w:rPr>
          <w:lang w:val="ha_NG" w:bidi="ha_NG"/>
        </w:rPr>
        <w:t>Yesu ya yi mamakin jin sakon abokan jami'in. Yesu ya fada wa taron cewa bai taba ganin irin wannan bangaskiyar ba a dukan Isra'ila. A lokacin da abokan jami'in suka iso gidan jami'in, sai suka tarar bawan ya warke.</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fannoni guda hudu</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Shugaban dari / Jami'in sojan Roma</w:t>
      </w:r>
    </w:p>
    <w:p>
      <w:pPr>
        <w:pStyle w:val="ListBullet"/>
        <w:spacing w:line="240" w:lineRule="auto"/>
        <w:ind w:left="720"/>
      </w:pPr>
      <w:r>
        <w:rPr>
          <w:lang w:val="ha_NG" w:bidi="ha_NG"/>
        </w:rPr>
      </w:r>
      <w:r>
        <w:rPr>
          <w:lang w:val="ha_NG" w:bidi="ha_NG"/>
        </w:rPr>
        <w:t>Bawan Shugaban Sojoji Dari</w:t>
      </w:r>
    </w:p>
    <w:p>
      <w:pPr>
        <w:pStyle w:val="ListBullet"/>
        <w:spacing w:line="240" w:lineRule="auto"/>
        <w:ind w:left="720"/>
      </w:pPr>
      <w:r>
        <w:rPr>
          <w:lang w:val="ha_NG" w:bidi="ha_NG"/>
        </w:rPr>
      </w:r>
      <w:r>
        <w:rPr>
          <w:lang w:val="ha_NG" w:bidi="ha_NG"/>
        </w:rPr>
        <w:t>Dattawan Yahudawa</w:t>
      </w:r>
    </w:p>
    <w:p>
      <w:pPr>
        <w:pStyle w:val="ListBullet"/>
        <w:spacing w:line="240" w:lineRule="auto"/>
        <w:ind w:left="720"/>
      </w:pPr>
      <w:r>
        <w:rPr>
          <w:lang w:val="ha_NG" w:bidi="ha_NG"/>
        </w:rPr>
      </w:r>
      <w:r>
        <w:rPr>
          <w:lang w:val="ha_NG" w:bidi="ha_NG"/>
        </w:rPr>
        <w:t>Abokan Centurion</w:t>
      </w:r>
    </w:p>
    <w:p>
      <w:pPr>
        <w:pStyle w:val="ListBullet"/>
        <w:spacing w:line="240" w:lineRule="auto"/>
        <w:ind w:left="720"/>
      </w:pPr>
      <w:r>
        <w:rPr>
          <w:lang w:val="ha_NG" w:bidi="ha_NG"/>
        </w:rPr>
      </w:r>
      <w:r>
        <w:rPr>
          <w:lang w:val="ha_NG" w:bidi="ha_NG"/>
        </w:rPr>
        <w:t>Mabiyan Yesu</w:t>
      </w:r>
    </w:p>
    <w:p>
      <w:pPr>
        <w:pStyle w:val="ListBullet"/>
        <w:spacing w:line="240" w:lineRule="auto"/>
        <w:ind w:left="720"/>
      </w:pPr>
      <w:r>
        <w:rPr>
          <w:lang w:val="ha_NG" w:bidi="ha_NG"/>
        </w:rPr>
      </w:r>
      <w:r>
        <w:rPr>
          <w:lang w:val="ha_NG" w:bidi="ha_NG"/>
        </w:rPr>
        <w:t>Taron jama'a</w:t>
      </w:r>
    </w:p>
    <w:p>
      <w:pPr/>
      <w:r>
        <w:rPr>
          <w:lang w:val="ha_NG" w:bidi="ha_NG"/>
        </w:rPr>
      </w:r>
      <w:r>
        <w:rPr>
          <w:lang w:val="ha_NG" w:bidi="ha_NG"/>
        </w:rPr>
        <w:t>Sa ƙungiyar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Tabbatar cewa ƙungiyar ta nuna cewa shugaban ɗari bai kasance kusa da Yesu ba, sai dai yana cikin gidansa.</w:t>
      </w:r>
    </w:p>
    <w:p>
      <w:pPr/>
      <w:r>
        <w:rPr>
          <w:lang w:val="ha_NG" w:bidi="ha_NG"/>
        </w:rPr>
      </w:r>
      <w:r>
        <w:rPr>
          <w:lang w:val="ha_NG" w:bidi="ha_NG"/>
        </w:rPr>
        <w:t>A tabbatar cewa ƙungiyar ta nuna kwaikwayon yadda Yesu ya juyo don ya yi magana da taron mutane. Wannan yana jaddada muhimmancin bangaskiyar jami'in.</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yi kwaikwayon yadda Yesu yake tafiya a cikin Kafarnahum. Dattawan Yahudawa ne suka dakatar da shi. Suna gaya wa Yesu game da shugaban askarawa dari. Sun roke shi ya warkar da bawan jami'in wanda yake ƙauna kuma yake girmamawa.</w:t>
      </w:r>
    </w:p>
    <w:p>
      <w:pPr/>
      <w:r>
        <w:rPr>
          <w:lang w:val="ha_NG" w:bidi="ha_NG"/>
        </w:rPr>
      </w:r>
      <w:r>
        <w:rPr>
          <w:lang w:val="ha_NG" w:bidi="ha_NG"/>
        </w:rPr>
        <w:t>Dakatar da wasan: Tambayi masu fitowa a matsayin dattawan, "Yaya kuke ji?" Za ku iya ji, "Ina fatan Yesu zai zo." "Na san wannan wani roko ne mai ban mamaki." "Wannan jami'in yana da kirki sosai ga mutanenmu." Ya cancanci kulawar Yesu. Sake aikin.</w:t>
      </w:r>
    </w:p>
    <w:p>
      <w:pPr/>
      <w:r>
        <w:rPr>
          <w:lang w:val="ha_NG" w:bidi="ha_NG"/>
        </w:rPr>
      </w:r>
      <w:r>
        <w:rPr>
          <w:lang w:val="ha_NG" w:bidi="ha_NG"/>
        </w:rPr>
        <w:t>Yi kwaikwayon Yesu yana tafiya zuwa gidan babban jami'in soja tare da taron mutane, almajiransa, da kuma dattawan Yahudawa. Shugaban sojojin ya aika da abokansa zuwa ga Yesu da saƙo. Ya gaya wa Yesu kada ya zo, sai dai ya faɗi kalma kawai kuma bawansa zai warke.</w:t>
      </w:r>
    </w:p>
    <w:p>
      <w:pPr/>
      <w:r>
        <w:rPr>
          <w:lang w:val="ha_NG" w:bidi="ha_NG"/>
        </w:rPr>
      </w:r>
      <w:r>
        <w:rPr>
          <w:lang w:val="ha_NG" w:bidi="ha_NG"/>
        </w:rPr>
        <w:t>Dakatar da wasan: Tambayi mai fitowa a matsayin shugaban dakarun Roma, "Yaya kake ji?" Za a iya jin, "Ban cancanci Yesu ya shiga gidana ba." "Na san cewa Yesu yana da iko daga wurin Allah." "In dai har zai yi magana, bawana zai warke." Sake aikin.</w:t>
      </w:r>
    </w:p>
    <w:p>
      <w:pPr/>
      <w:r>
        <w:rPr>
          <w:lang w:val="ha_NG" w:bidi="ha_NG"/>
        </w:rPr>
      </w:r>
      <w:r>
        <w:rPr>
          <w:lang w:val="ha_NG" w:bidi="ha_NG"/>
        </w:rPr>
        <w:t>Tambayi ɗan wasan da ke taka rawar abokan babban sojan nan, "Yaya kake ji?" Za ku iya ji, "Me kuma game da bawansa?" Babu wanda yake da ikon warkarwa daga nesa. "Me ya sa ya hana shi zuwa gidan?" Sake aikin.</w:t>
      </w:r>
    </w:p>
    <w:p>
      <w:pPr/>
      <w:r>
        <w:rPr>
          <w:lang w:val="ha_NG" w:bidi="ha_NG"/>
        </w:rPr>
      </w:r>
      <w:r>
        <w:rPr>
          <w:lang w:val="ha_NG" w:bidi="ha_NG"/>
        </w:rPr>
        <w:t>A yi kwaikwaiyo cewa Yesu ya yi mamaki. Ya faɗa wa mabiyansa cewa bai ga irin bangaskiyar nan a Isra'ila ba.</w:t>
      </w:r>
    </w:p>
    <w:p>
      <w:pPr/>
      <w:r>
        <w:rPr>
          <w:lang w:val="ha_NG" w:bidi="ha_NG"/>
        </w:rPr>
      </w:r>
      <w:r>
        <w:rPr>
          <w:lang w:val="ha_NG" w:bidi="ha_NG"/>
        </w:rPr>
        <w:t>Dakatar da aikin: Tambayi 'yan wasan da ke taka rawar mabiya, "Yaya kuke ji?" Za ku iya jin, "A rikice." "Yaya mutumin da ba Bayahude ba zai iya samun imani da Allah?" "Shin ba mu nuna bangaskiya ba?" Sake aikin.</w:t>
      </w:r>
    </w:p>
    <w:p>
      <w:pPr/>
      <w:r>
        <w:rPr>
          <w:lang w:val="ha_NG" w:bidi="ha_NG"/>
        </w:rPr>
      </w:r>
      <w:r>
        <w:rPr>
          <w:lang w:val="ha_NG" w:bidi="ha_NG"/>
        </w:rPr>
        <w:t>Abokan shugaban sojoji ɗari suna komawa gidan shugaban sojoji ɗari, kuma bawan ya warke sarai.</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 komo </w:t>
      </w:r>
      <w:r>
        <w:rPr>
          <w:b/>
          <w:lang w:val="ha_NG" w:bidi="ha_NG"/>
        </w:rPr>
        <w:t>Kafarnahum</w:t>
      </w:r>
      <w:r>
        <w:rPr>
          <w:lang w:val="ha_NG" w:bidi="ha_NG"/>
        </w:rPr>
        <w:t xml:space="preserve">. Akwai wani </w:t>
      </w:r>
      <w:r>
        <w:rPr>
          <w:b/>
          <w:lang w:val="ha_NG" w:bidi="ha_NG"/>
        </w:rPr>
        <w:t>babban jami'in soja</w:t>
      </w:r>
      <w:r>
        <w:rPr>
          <w:lang w:val="ha_NG" w:bidi="ha_NG"/>
        </w:rPr>
        <w:t xml:space="preserve"> wanda ke zama a Kafarnahum. Centurion jami'in soja ne wanda yake jagoran sojoji 100. Wannan babban jami'in sojan ya kasance wanda ba Bayahude ba ne kuma mutumin Roma. Ku tuna don ku yi amfani da kalmar da kuka yi amfani da ita a baya. </w:t>
      </w:r>
      <w:r>
        <w:rPr>
          <w:b/>
          <w:lang w:val="ha_NG" w:bidi="ha_NG"/>
        </w:rPr>
        <w:t>Jarumin</w:t>
      </w:r>
      <w:r>
        <w:rPr>
          <w:lang w:val="ha_NG" w:bidi="ha_NG"/>
        </w:rPr>
        <w:t xml:space="preserve"> yana cikin Babban Jerin Kalmomi.</w:t>
      </w:r>
    </w:p>
    <w:p>
      <w:pPr/>
      <w:r>
        <w:rPr>
          <w:lang w:val="ha_NG" w:bidi="ha_NG"/>
        </w:rPr>
      </w:r>
      <w:r>
        <w:rPr>
          <w:lang w:val="ha_NG" w:bidi="ha_NG"/>
        </w:rPr>
        <w:t>Dakata ku nuna hoton shugaban sojoji ɗari idan ba ku riga kun yi hakan ba.</w:t>
      </w:r>
    </w:p>
    <w:p>
      <w:pPr/>
      <w:r>
        <w:rPr>
          <w:lang w:val="ha_NG" w:bidi="ha_NG"/>
        </w:rPr>
      </w:r>
      <w:r>
        <w:rPr>
          <w:lang w:val="ha_NG" w:bidi="ha_NG"/>
        </w:rPr>
        <w:t xml:space="preserve">Bawan Jarumin yana rashin lafiya. Kalmar Girikanci don </w:t>
      </w:r>
      <w:r>
        <w:rPr>
          <w:b/>
          <w:lang w:val="ha_NG" w:bidi="ha_NG"/>
        </w:rPr>
        <w:t>mai hidima</w:t>
      </w:r>
      <w:r>
        <w:rPr>
          <w:lang w:val="ha_NG" w:bidi="ha_NG"/>
        </w:rPr>
        <w:t xml:space="preserve"> ana fassara ta a matsayin bawa. Bayi ba su da 'yanci kuma suna yi wa masu gidajensu aiki ba tare da an biya su ba. </w:t>
      </w:r>
      <w:r>
        <w:rPr>
          <w:b/>
          <w:lang w:val="ha_NG" w:bidi="ha_NG"/>
        </w:rPr>
        <w:t>Bawa</w:t>
      </w:r>
      <w:r>
        <w:rPr>
          <w:lang w:val="ha_NG" w:bidi="ha_NG"/>
        </w:rPr>
        <w:t xml:space="preserve"> yana cikin Babban Kundin kalmomi. Ku tuna ku yi amfani da irin kalmar da kuka yi amfani da ita a sassan da suka gabata.</w:t>
      </w:r>
    </w:p>
    <w:p>
      <w:pPr/>
      <w:r>
        <w:rPr>
          <w:lang w:val="ha_NG" w:bidi="ha_NG"/>
        </w:rPr>
      </w:r>
      <w:r>
        <w:rPr>
          <w:lang w:val="ha_NG" w:bidi="ha_NG"/>
        </w:rPr>
        <w:t xml:space="preserve">Luka ya gaya mana cewa bawan yana da matukar </w:t>
      </w:r>
      <w:r>
        <w:rPr>
          <w:b/>
          <w:lang w:val="ha_NG" w:bidi="ha_NG"/>
        </w:rPr>
        <w:t>muhimmanci</w:t>
      </w:r>
      <w:r>
        <w:rPr>
          <w:lang w:val="ha_NG" w:bidi="ha_NG"/>
        </w:rPr>
        <w:t xml:space="preserve"> ga jarumin. Wannan yana nufin cewa shi mai daraja ne, mai girma, kuma ana girmama shi. Shugaban sojoji ɗari ya ƙaunaci bawansa kuma yana ɗaukarsa da muhimmanci.</w:t>
      </w:r>
    </w:p>
    <w:p>
      <w:pPr/>
      <w:r>
        <w:rPr>
          <w:lang w:val="ha_NG" w:bidi="ha_NG"/>
        </w:rPr>
      </w:r>
      <w:r>
        <w:rPr>
          <w:lang w:val="ha_NG" w:bidi="ha_NG"/>
        </w:rPr>
        <w:t>Ku dakata ku tattauna da tawagarku: Ta yaya za ku yi magana game da bawa kamar wannan a al'adarku? Waɗanne kalmomi za ku yi amfani da su?</w:t>
      </w:r>
    </w:p>
    <w:p>
      <w:pPr/>
      <w:r>
        <w:rPr>
          <w:lang w:val="ha_NG" w:bidi="ha_NG"/>
        </w:rPr>
      </w:r>
      <w:r>
        <w:rPr>
          <w:lang w:val="ha_NG" w:bidi="ha_NG"/>
        </w:rPr>
        <w:t xml:space="preserve">Shugaban sojoji ya aika dattawan Yahudawa don su yi magana da Yesu. Suna roƙon Yesu ya taimaki shugaban sojojin domin yana son </w:t>
      </w:r>
      <w:r>
        <w:rPr>
          <w:b/>
          <w:lang w:val="ha_NG" w:bidi="ha_NG"/>
        </w:rPr>
        <w:t>al'ummarmu</w:t>
      </w:r>
      <w:r>
        <w:rPr>
          <w:lang w:val="ha_NG" w:bidi="ha_NG"/>
        </w:rPr>
        <w:t xml:space="preserve">. A nan, al'umma tana nufin mutanen Yahudawa ne, ba wai ƙasa ta siyasa ba. </w:t>
      </w:r>
      <w:r>
        <w:rPr>
          <w:b/>
          <w:lang w:val="ha_NG" w:bidi="ha_NG"/>
        </w:rPr>
        <w:t>Al'umma</w:t>
      </w:r>
      <w:r>
        <w:rPr>
          <w:lang w:val="ha_NG" w:bidi="ha_NG"/>
        </w:rPr>
        <w:t xml:space="preserve"> tana cikin Babban Kamus. Wannan da ya haɗa da </w:t>
      </w:r>
      <w:r>
        <w:rPr>
          <w:b/>
          <w:lang w:val="ha_NG" w:bidi="ha_NG"/>
        </w:rPr>
        <w:t>dattawan</w:t>
      </w:r>
      <w:r>
        <w:rPr>
          <w:lang w:val="ha_NG" w:bidi="ha_NG"/>
        </w:rPr>
        <w:t xml:space="preserve"> Yahudawa da Yesu. </w:t>
      </w:r>
      <w:r>
        <w:rPr>
          <w:b/>
          <w:lang w:val="ha_NG" w:bidi="ha_NG"/>
        </w:rPr>
        <w:t>Dattawa</w:t>
      </w:r>
      <w:r>
        <w:rPr>
          <w:lang w:val="ha_NG" w:bidi="ha_NG"/>
        </w:rPr>
        <w:t xml:space="preserve"> yana cikin Babban Kundin Kalmomi. Dattawan na cewa jami'in Romawan yana da kirki kuma yana taimaka wa mutanen Yahudawa. Daya daga cikin hanyoyin da jami'in ya nuna wannan ita ce ta hanyar taimaka wa Yahudawa wajen gina majami'ar Kafarnahum. Ku tabbatar kun yi amfani da fassarar </w:t>
      </w:r>
      <w:r>
        <w:rPr>
          <w:b/>
          <w:lang w:val="ha_NG" w:bidi="ha_NG"/>
        </w:rPr>
        <w:t>majami'a</w:t>
      </w:r>
      <w:r>
        <w:rPr>
          <w:lang w:val="ha_NG" w:bidi="ha_NG"/>
        </w:rPr>
        <w:t xml:space="preserve"> yadda kuka yi a nassosin da suka gabata. </w:t>
      </w:r>
      <w:r>
        <w:rPr>
          <w:b/>
          <w:lang w:val="ha_NG" w:bidi="ha_NG"/>
        </w:rPr>
        <w:t>Majami'a</w:t>
      </w:r>
      <w:r>
        <w:rPr>
          <w:lang w:val="ha_NG" w:bidi="ha_NG"/>
        </w:rPr>
        <w:t xml:space="preserve"> yana cikin Babban Kundin Kalmomi.</w:t>
      </w:r>
    </w:p>
    <w:p>
      <w:pPr/>
      <w:r>
        <w:rPr>
          <w:lang w:val="ha_NG" w:bidi="ha_NG"/>
        </w:rPr>
      </w:r>
      <w:r>
        <w:rPr>
          <w:lang w:val="ha_NG" w:bidi="ha_NG"/>
        </w:rPr>
        <w:t>Yesu ya amince ya tafi gidan jam'in. Kafin ya iso, abokan jami'in nan sun hadu da Yesu don su ba shi sakon shugaban sojojin. Shugaban sojojin ya ce, "</w:t>
      </w:r>
      <w:r>
        <w:rPr>
          <w:b/>
          <w:lang w:val="ha_NG" w:bidi="ha_NG"/>
        </w:rPr>
        <w:t>Ubangiji</w:t>
      </w:r>
      <w:r>
        <w:rPr>
          <w:lang w:val="ha_NG" w:bidi="ha_NG"/>
        </w:rPr>
        <w:t xml:space="preserve">, kada ka wahalar da kanka." A nan Ubangiji na nufin maigida ko kuma wanda yake da iko. Shugaban sojojin ya gane cewa Yesu yana da iko daga wurin Allah. </w:t>
      </w:r>
      <w:r>
        <w:rPr>
          <w:b/>
          <w:lang w:val="ha_NG" w:bidi="ha_NG"/>
        </w:rPr>
        <w:t>Ubangiji</w:t>
      </w:r>
      <w:r>
        <w:rPr>
          <w:lang w:val="ha_NG" w:bidi="ha_NG"/>
        </w:rPr>
        <w:t xml:space="preserve"> yana cikin Babban Jerin Kalmomi. </w:t>
      </w:r>
      <w:r>
        <w:rPr>
          <w:b/>
          <w:lang w:val="ha_NG" w:bidi="ha_NG"/>
        </w:rPr>
        <w:t>Kada ka wahalar da kanka</w:t>
      </w:r>
      <w:r>
        <w:rPr>
          <w:lang w:val="ha_NG" w:bidi="ha_NG"/>
        </w:rPr>
        <w:t xml:space="preserve"> hanya ce mai kyau ta cewa, "Ba na so na wahalar da kai ko kuma na dame ka." Jami'in ba ya so Yesu ya zama marar tsarki a al'ada, ko kuma wanda bai cancanci bauta wa Allah ba, ta hanyar shiga gidansa domin shi ba-Yahude ne. Jami'in ya sani cewa ba lallai ba ne ya shiga gidan saboda zai iya warkar da bawansa daga nesa. Jami'in ya yi imani cewa Yesu yana da </w:t>
      </w:r>
      <w:r>
        <w:rPr>
          <w:b/>
          <w:lang w:val="ha_NG" w:bidi="ha_NG"/>
        </w:rPr>
        <w:t>ikon</w:t>
      </w:r>
      <w:r>
        <w:rPr>
          <w:lang w:val="ha_NG" w:bidi="ha_NG"/>
        </w:rPr>
        <w:t xml:space="preserve"> warkarwa daga wurin Allah. Ku tabbata kun fassara iko, kamar yadda a kuka yi shi a baya. Ana iya samun </w:t>
      </w:r>
      <w:r>
        <w:rPr>
          <w:b/>
          <w:lang w:val="ha_NG" w:bidi="ha_NG"/>
        </w:rPr>
        <w:t>Iko</w:t>
      </w:r>
      <w:r>
        <w:rPr>
          <w:lang w:val="ha_NG" w:bidi="ha_NG"/>
        </w:rPr>
        <w:t xml:space="preserve"> a cikin Babban Jerin Kalmomi.</w:t>
      </w:r>
    </w:p>
    <w:p>
      <w:pPr/>
      <w:r>
        <w:rPr>
          <w:lang w:val="ha_NG" w:bidi="ha_NG"/>
        </w:rPr>
      </w:r>
      <w:r>
        <w:rPr>
          <w:lang w:val="ha_NG" w:bidi="ha_NG"/>
        </w:rPr>
        <w:t xml:space="preserve">A lokacin da shugaban sojan ya yi amfani da kalami </w:t>
      </w:r>
      <w:r>
        <w:rPr>
          <w:b/>
          <w:lang w:val="ha_NG" w:bidi="ha_NG"/>
        </w:rPr>
        <w:t>shigo ƙarkashin rufina</w:t>
      </w:r>
      <w:r>
        <w:rPr>
          <w:lang w:val="ha_NG" w:bidi="ha_NG"/>
        </w:rPr>
        <w:t>, wannan na nufin "shiga gidana."</w:t>
      </w:r>
    </w:p>
    <w:p>
      <w:pPr/>
      <w:r>
        <w:rPr>
          <w:lang w:val="ha_NG" w:bidi="ha_NG"/>
        </w:rPr>
      </w:r>
      <w:r>
        <w:rPr>
          <w:lang w:val="ha_NG" w:bidi="ha_NG"/>
        </w:rPr>
        <w:t>Ka ba da wata magana ta dabi'a a cikin harshenka da ake amfani da ita don kiran wanda ya zo gidan wani a matsayin bako.</w:t>
      </w:r>
    </w:p>
    <w:p>
      <w:pPr/>
      <w:r>
        <w:rPr>
          <w:lang w:val="ha_NG" w:bidi="ha_NG"/>
        </w:rPr>
      </w:r>
      <w:r>
        <w:rPr>
          <w:lang w:val="ha_NG" w:bidi="ha_NG"/>
        </w:rPr>
        <w:t xml:space="preserve">Yesu ya </w:t>
      </w:r>
      <w:r>
        <w:rPr>
          <w:b/>
          <w:lang w:val="ha_NG" w:bidi="ha_NG"/>
        </w:rPr>
        <w:t>yi mamaki</w:t>
      </w:r>
      <w:r>
        <w:rPr>
          <w:lang w:val="ha_NG" w:bidi="ha_NG"/>
        </w:rPr>
        <w:t xml:space="preserve">. Wannan martani ne mai kyau. Yana jin daɗi kuma yana mamakin bangaskiyar shugaban sojan. Yesu ya ce, "Ban taɓa samun irin wannan </w:t>
      </w:r>
      <w:r>
        <w:rPr>
          <w:b/>
          <w:lang w:val="ha_NG" w:bidi="ha_NG"/>
        </w:rPr>
        <w:t>bangaskiya</w:t>
      </w:r>
      <w:r>
        <w:rPr>
          <w:lang w:val="ha_NG" w:bidi="ha_NG"/>
        </w:rPr>
        <w:t xml:space="preserve"> mai girma ba a cikin </w:t>
      </w:r>
      <w:r>
        <w:rPr>
          <w:b/>
          <w:lang w:val="ha_NG" w:bidi="ha_NG"/>
        </w:rPr>
        <w:t>Isra'ila</w:t>
      </w:r>
      <w:r>
        <w:rPr>
          <w:lang w:val="ha_NG" w:bidi="ha_NG"/>
        </w:rPr>
        <w:t xml:space="preserve">." A nan, bangaskiya tana nufin gaskantawa da kuma dogara ga Yesu cewa zai iya yin wani abu. Ku tabbatar kun fassara bangaskiya kamar yadda kuka yi a baya. Ana iya samun </w:t>
      </w:r>
      <w:r>
        <w:rPr>
          <w:b/>
          <w:lang w:val="ha_NG" w:bidi="ha_NG"/>
        </w:rPr>
        <w:t>Bangaskiya</w:t>
      </w:r>
      <w:r>
        <w:rPr>
          <w:lang w:val="ha_NG" w:bidi="ha_NG"/>
        </w:rPr>
        <w:t xml:space="preserve"> a cikin Babban Jerin Kalmomi. Sa'ad da Yesu ya ce Isra'ila, yana nufin mutanen Yahudawa gaba ɗaya. Yahudawan sun gaskanta cewa Yesu yana iya warkarwa idan ya taba mutum. Amma jami'in da ba Bayahude ba ya gaskanta cewa Yesu zai iya warkarwa a nesa ta hanyar fadin kalma kawai.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rukunin su yi gwajin bayyana nassin a yarenku.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sashin sannan ya dakata. Wani daga cikin kungiyar kuma ya fadi sashe na gaba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 zai iya amfani da abubuwa barkatai, motsi-motsi,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Kuna iya yanke shawarar cewa kun fi son yadda wani ɗan ƙungiya ya ba da wani fani, amma kuma kun fi son yadda wani ɗan ƙungiyar na daban ya ba da wani fani.</w:t>
      </w:r>
    </w:p>
    <w:p>
      <w:pPr/>
      <w:r>
        <w:rPr>
          <w:lang w:val="ha_NG" w:bidi="ha_NG"/>
        </w:rPr>
      </w:r>
      <w:r>
        <w:rPr>
          <w:lang w:val="ha_NG" w:bidi="ha_NG"/>
        </w:rPr>
        <w:t>Dakatar da wannan sautin a nan.</w:t>
      </w:r>
    </w:p>
    <w:p>
      <w:pPr/>
      <w:r>
        <w:rPr>
          <w:lang w:val="ha_NG" w:bidi="ha_NG"/>
        </w:rPr>
      </w:r>
      <w:r>
        <w:rPr>
          <w:lang w:val="ha_NG" w:bidi="ha_NG"/>
        </w:rPr>
        <w:t>A ƙarshe, ƙungiyar tana iya haɗa sigar ƙarshe ta nassin da kowa ya amince da ita.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7:11–17</w:t>
      </w:r>
      <w:r>
        <w:rPr>
          <w:lang w:val="ha_NG" w:bidi="ha_NG"/>
        </w:rPr>
      </w:r>
    </w:p>
    <w:p>
      <w:pPr>
        <w:pStyle w:val="Heading3"/>
      </w:pPr>
      <w:r>
        <w:rPr>
          <w:lang w:val="ha_NG" w:bidi="ha_NG"/>
        </w:rPr>
        <w:t>Step 1</w:t>
      </w:r>
    </w:p>
    <w:p>
      <w:pPr/>
      <w:r>
        <w:rPr>
          <w:lang w:val="ha_NG" w:bidi="ha_NG"/>
        </w:rPr>
      </w:r>
      <w:r>
        <w:rPr>
          <w:lang w:val="ha_NG" w:bidi="ha_NG"/>
        </w:rPr>
        <w:t>Saurari Luka 7:11–17 ka kuma sa shi a zuciyarka. Ku saurari karatun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kake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Menene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Bayan ya warkar da bawan jami'in soja, Yesu da almajiransa sun tafi daga Kafarnahum zuwa wani gari a kasar Galili mai suna Nain. Luka ya mai da hankali kan tausayin da Yesu ya nuna wa wata gwauruwa da ta rasa danta. Yesu ya raya ɗanta, kuma mutanen sun yi mamaki. Shaharar Yesu ta ci gaba da yaduwa cikin Yahudiya da kuma ƙasashen da ke kewaye.</w:t>
      </w:r>
    </w:p>
    <w:p>
      <w:pPr/>
      <w:r>
        <w:rPr>
          <w:lang w:val="ha_NG" w:bidi="ha_NG"/>
        </w:rPr>
      </w:r>
      <w:r>
        <w:rPr>
          <w:lang w:val="ha_NG" w:bidi="ha_NG"/>
        </w:rPr>
        <w:t>Ba da daɗewa ba bayan ya warkar da bawan jami'in sojan, Yesu ya yi tafiya daga Kafarnahum zuwa wani gari da ake kira Nain. Almajiran Yesu da kuma taron jama'a suna bin sa. Karamin garin Nain mil shida ne kawai, ko kuma kilomita 9.6, daga Nazaret. Tana da nisan mil 25, ko kuma kilomita 40.2, daga Kafarnahum.</w:t>
      </w:r>
    </w:p>
    <w:p>
      <w:pPr/>
      <w:r>
        <w:rPr>
          <w:lang w:val="ha_NG" w:bidi="ha_NG"/>
        </w:rPr>
      </w:r>
      <w:r>
        <w:rPr>
          <w:lang w:val="ha_NG" w:bidi="ha_NG"/>
        </w:rPr>
        <w:t>Ku dakata ku nuna wa kungiyarku taswirar inda Nain, Nazaret, da kuma Kafarnahum suke. Ka nuna hanyar da Yesu zai bi.</w:t>
      </w:r>
    </w:p>
    <w:p>
      <w:pPr/>
      <w:r>
        <w:rPr>
          <w:lang w:val="ha_NG" w:bidi="ha_NG"/>
        </w:rPr>
      </w:r>
      <w:r>
        <w:rPr>
          <w:lang w:val="ha_NG" w:bidi="ha_NG"/>
        </w:rPr>
        <w:t>Yesu ya iso kofar garin, ko kuma wurin da mutane sukan shiga da fita daga garin. Yesu yana ganin mutane suna ɗauke da gawar wani mutum daga cikin garin don a binne shi. Luka ya jaddada cewa mamacin shi ne da namiji daya tilo ga gwauruwar. Gwauruwa mace ce da mijinta ya mutu. Tare da ita akwai taron mutane daga al'ummar don yin makoki ga rashin tilon danta. A al'adar Yahudawa, ɗa ne yake da alhakin ciyar da mahaifiyarsa idan mahaifinsa ya rasu. Matar ba ta da wani tallafi ba tare da miji ko ɗa ba. A yanzu ta kasance tana da matsayi mai ƙasƙanci sosai a cikin al'ummarta.</w:t>
      </w:r>
    </w:p>
    <w:p>
      <w:pPr/>
      <w:r>
        <w:rPr>
          <w:lang w:val="ha_NG" w:bidi="ha_NG"/>
        </w:rPr>
      </w:r>
      <w:r>
        <w:rPr>
          <w:lang w:val="ha_NG" w:bidi="ha_NG"/>
        </w:rPr>
        <w:t>Dakata kuma ku tattauna da tawagarku: Yaya al'adarku take kallon mata da mazajensu suka mutu? Wa ke da alhakin kula da su?</w:t>
      </w:r>
    </w:p>
    <w:p>
      <w:pPr/>
      <w:r>
        <w:rPr>
          <w:lang w:val="ha_NG" w:bidi="ha_NG"/>
        </w:rPr>
      </w:r>
      <w:r>
        <w:rPr>
          <w:lang w:val="ha_NG" w:bidi="ha_NG"/>
        </w:rPr>
        <w:t>Luka ya kira Yesu Ubangiji, ko wanda yake da iko. Yahudawa ma sun yi amfani da wannan kalmar wajen nufin Allah. Yesu ya ga matar, ya kuma ji tausayinta. Yesu yana son ya taimake ta.</w:t>
      </w:r>
    </w:p>
    <w:p>
      <w:pPr/>
      <w:r>
        <w:rPr>
          <w:lang w:val="ha_NG" w:bidi="ha_NG"/>
        </w:rPr>
      </w:r>
      <w:r>
        <w:rPr>
          <w:lang w:val="ha_NG" w:bidi="ha_NG"/>
        </w:rPr>
        <w:t>Yesu ya gaya wa macen, "Kada ki yi kuka." Wannan na nufin dama matar na kuka. Yesu ya san cewa zai tayar da danta daga matattu kuma zai ba ta dalilin yin murna. Sai Yesu ya matsa kusa da akwatin gawa, ko kuma makara ko kuma katako da ake amfani da su don ɗaukar gawar. Yana taba akwatin gawa sai mutanen da suke daukar gawar suka daina tafiya kuma suka tsaya cak. Wannan ya kasance da muhimmanci. A cikin al'adar Yahudawa, taba gawa yakan sa mutum ya zama marar tsarki, ko kuma wanda bai cancanci yin hidima ga Allah ba.</w:t>
      </w:r>
    </w:p>
    <w:p>
      <w:pPr/>
      <w:r>
        <w:rPr>
          <w:lang w:val="ha_NG" w:bidi="ha_NG"/>
        </w:rPr>
      </w:r>
      <w:r>
        <w:rPr>
          <w:lang w:val="ha_NG" w:bidi="ha_NG"/>
        </w:rPr>
        <w:t>Dakata kuma ka nuna wa ƙungiyarka hoton akwatin gawa ko makara da aka yi amfani da su don ɗaukar matattu.</w:t>
      </w:r>
    </w:p>
    <w:p>
      <w:pPr/>
      <w:r>
        <w:rPr>
          <w:lang w:val="ha_NG" w:bidi="ha_NG"/>
        </w:rPr>
      </w:r>
      <w:r>
        <w:rPr>
          <w:lang w:val="ha_NG" w:bidi="ha_NG"/>
        </w:rPr>
        <w:t>Yesu ya ce wa gawar, "Saurayi, ina gaya maka, ka tashi." Yesu ya kira gawar "saurayi". A al'adar Yahudawa, wannan kalmar tana nufin yaro wanda ya wuce shekaru 14 amma bai riga ya yi aure ba. Domin Yesu ya ce, "Ina gaya muku," wannan ya nuna cewa yana ba da umurni. Umurninsa yana da iko sosai har ya sa gawar ta dawo rayuwa. Yesu ya sa matashin ya sake rayuwa, kuma ya zauna a kan makara. Matashin ya fara magana kuma Yesu ya gabatar da shi ga mahaifiyarsa.</w:t>
      </w:r>
    </w:p>
    <w:p>
      <w:pPr/>
      <w:r>
        <w:rPr>
          <w:lang w:val="ha_NG" w:bidi="ha_NG"/>
        </w:rPr>
      </w:r>
      <w:r>
        <w:rPr>
          <w:lang w:val="ha_NG" w:bidi="ha_NG"/>
        </w:rPr>
        <w:t>Mutane sun ji tsoro da al'ajabi cewa Yesu yana da ikon tayar da matacce zuwa rai. Sun san Allah ya ba Yesu wannan ikon, don haka suka fara yabon Allah. Mutanen suna kiran Yesu babban annabi, ko kuma wakilin Allah ga mutanensa. Sun kira shi babban annabi saboda Yesu ya tunatar da su annabi Iliya.</w:t>
      </w:r>
    </w:p>
    <w:p>
      <w:pPr/>
      <w:r>
        <w:rPr>
          <w:lang w:val="ha_NG" w:bidi="ha_NG"/>
        </w:rPr>
      </w:r>
      <w:r>
        <w:rPr>
          <w:lang w:val="ha_NG" w:bidi="ha_NG"/>
        </w:rPr>
        <w:t>Ku dakata ku kuma tattauna da tawagar ku: Menene zai faru a garinku idan aka rayar da wani?</w:t>
      </w:r>
    </w:p>
    <w:p>
      <w:pPr/>
      <w:r>
        <w:rPr>
          <w:lang w:val="ha_NG" w:bidi="ha_NG"/>
        </w:rPr>
      </w:r>
      <w:r>
        <w:rPr>
          <w:lang w:val="ha_NG" w:bidi="ha_NG"/>
        </w:rPr>
        <w:t>Iliya sanannen annabi ne ga Yahudawa. Daya daga cikin dalilan da suka sa ya shahara shi ne domin ya rayar da mataccen dan wata gwauruwa da ikon Allah. Dole ne Iliya ya yi addu'a ga Allah don yaron ya dawo da rai. Amma Yesu ya yi magana kai tsaye ga gawar, ya sa yaron ya sake rayuwa. Wannan na nuna cewa Yesu yana da ikon Allah da kuma ikonsa. Wannan ne dalilin da ya sa Luka yake kiran shi Ubangiji.</w:t>
      </w:r>
    </w:p>
    <w:p>
      <w:pPr/>
      <w:r>
        <w:rPr>
          <w:lang w:val="ha_NG" w:bidi="ha_NG"/>
        </w:rPr>
      </w:r>
      <w:r>
        <w:rPr>
          <w:lang w:val="ha_NG" w:bidi="ha_NG"/>
        </w:rPr>
        <w:t>Mutanen sun ce Allah ya zo ya taimaki mutanensa ta hanyar aika da Yesu. Furucin nan "mutanensa" yana nufin Yahudawa. Labarin Yesu ya yadu a ko’ina cikin kasar Yahudawa da kuma wuraren da suke kewaye da ita.</w:t>
      </w:r>
    </w:p>
    <w:p>
      <w:pPr/>
      <w:r>
        <w:rPr>
          <w:lang w:val="ha_NG" w:bidi="ha_NG"/>
        </w:rPr>
      </w:r>
      <w:r>
        <w:rPr>
          <w:lang w:val="ha_NG" w:bidi="ha_NG"/>
        </w:rPr>
        <w:t>Luka ya nuna a cikin wannan labari cewa Yesu yana da ikon Allah da kuma izinin tayar da matattu. Luka kuma ya nuna ta wajen kiran Yesu da Ubangiji cewa shi ya fi annabi kawai. Irin wannan mu'ujiza mai girma ta sa labarin Yesu ya yadu a dukan Yahudiya da kuma ƙasashen da ke kewaye.</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 Za ku taimaki kungiyar wajen bayyana wurare, fannoni, da mutanen cikin labarin.</w:t>
      </w:r>
    </w:p>
    <w:p>
      <w:pPr/>
      <w:r>
        <w:rPr>
          <w:lang w:val="ha_NG" w:bidi="ha_NG"/>
        </w:rPr>
      </w:r>
      <w:r>
        <w:rPr>
          <w:lang w:val="ha_NG" w:bidi="ha_NG"/>
        </w:rPr>
        <w:t>wannan labarin yana da fannoni guda hudu</w:t>
      </w:r>
    </w:p>
    <w:p>
      <w:pPr/>
      <w:r>
        <w:rPr>
          <w:lang w:val="ha_NG" w:bidi="ha_NG"/>
        </w:rPr>
      </w:r>
      <w:r>
        <w:rPr>
          <w:b/>
          <w:lang w:val="ha_NG" w:bidi="ha_NG"/>
        </w:rPr>
        <w:t>fani na farko:</w:t>
      </w:r>
      <w:r>
        <w:rPr>
          <w:lang w:val="ha_NG" w:bidi="ha_NG"/>
        </w:rPr>
        <w:t xml:space="preserve"> Yesu ya yi tafiya daga Kafarnahum zuwa Nain. Taro mai yawa da almajiransa suna bin sa.</w:t>
      </w:r>
    </w:p>
    <w:p>
      <w:pPr/>
      <w:r>
        <w:rPr>
          <w:lang w:val="ha_NG" w:bidi="ha_NG"/>
        </w:rPr>
      </w:r>
      <w:r>
        <w:rPr>
          <w:b/>
          <w:lang w:val="ha_NG" w:bidi="ha_NG"/>
        </w:rPr>
        <w:t>Fani na biyu:</w:t>
      </w:r>
      <w:r>
        <w:rPr>
          <w:lang w:val="ha_NG" w:bidi="ha_NG"/>
        </w:rPr>
        <w:t xml:space="preserve"> Yesu ya iso Nain kuma ya ga ana fitar da gawa daga garin. Gawar shi ne tilon ɗa namiji ga wata gwauruwa. Taron jama'a na tare da ita suna makoki kan rashin da ta yi.</w:t>
      </w:r>
    </w:p>
    <w:p>
      <w:pPr/>
      <w:r>
        <w:rPr>
          <w:lang w:val="ha_NG" w:bidi="ha_NG"/>
        </w:rPr>
      </w:r>
      <w:r>
        <w:rPr>
          <w:b/>
          <w:lang w:val="ha_NG" w:bidi="ha_NG"/>
        </w:rPr>
        <w:t>Fani na uku:</w:t>
      </w:r>
      <w:r>
        <w:rPr>
          <w:lang w:val="ha_NG" w:bidi="ha_NG"/>
        </w:rPr>
        <w:t xml:space="preserve"> Yesu ya ji tausayin matar. Ya gaya mata kar ta yi kuka. Yesu ya taba akwatin kuma ya gaya wa saurayin ya tashi zaune. Matashin ya dawo da rai, ya tashi zaune. Ya fara magana. Yesu ya mika shi ga mahaifiyarsa.</w:t>
      </w:r>
    </w:p>
    <w:p>
      <w:pPr/>
      <w:r>
        <w:rPr>
          <w:lang w:val="ha_NG" w:bidi="ha_NG"/>
        </w:rPr>
      </w:r>
      <w:r>
        <w:rPr>
          <w:b/>
          <w:lang w:val="ha_NG" w:bidi="ha_NG"/>
        </w:rPr>
        <w:t>Fani na hudu:</w:t>
      </w:r>
      <w:r>
        <w:rPr>
          <w:lang w:val="ha_NG" w:bidi="ha_NG"/>
        </w:rPr>
        <w:t xml:space="preserve"> Mutane sun yi mamaki. Sun yabe Allah. Sun fara magana game da Yesu, kuma labarinsa ya bazu a dukan Yahudiya.</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Taron jama'a</w:t>
      </w:r>
    </w:p>
    <w:p>
      <w:pPr>
        <w:pStyle w:val="ListBullet"/>
        <w:spacing w:line="240" w:lineRule="auto"/>
        <w:ind w:left="720"/>
      </w:pPr>
      <w:r>
        <w:rPr>
          <w:lang w:val="ha_NG" w:bidi="ha_NG"/>
        </w:rPr>
      </w:r>
      <w:r>
        <w:rPr>
          <w:lang w:val="ha_NG" w:bidi="ha_NG"/>
        </w:rPr>
        <w:t>Almajiran</w:t>
      </w:r>
    </w:p>
    <w:p>
      <w:pPr>
        <w:pStyle w:val="ListBullet"/>
        <w:spacing w:line="240" w:lineRule="auto"/>
        <w:ind w:left="720"/>
      </w:pPr>
      <w:r>
        <w:rPr>
          <w:lang w:val="ha_NG" w:bidi="ha_NG"/>
        </w:rPr>
      </w:r>
      <w:r>
        <w:rPr>
          <w:lang w:val="ha_NG" w:bidi="ha_NG"/>
        </w:rPr>
        <w:t>gwauruwa</w:t>
      </w:r>
    </w:p>
    <w:p>
      <w:pPr>
        <w:pStyle w:val="ListBullet"/>
        <w:spacing w:line="240" w:lineRule="auto"/>
        <w:ind w:left="720"/>
      </w:pPr>
      <w:r>
        <w:rPr>
          <w:lang w:val="ha_NG" w:bidi="ha_NG"/>
        </w:rPr>
      </w:r>
      <w:r>
        <w:rPr>
          <w:lang w:val="ha_NG" w:bidi="ha_NG"/>
        </w:rPr>
        <w:t>Taron jama'an Nain</w:t>
      </w:r>
    </w:p>
    <w:p>
      <w:pPr>
        <w:pStyle w:val="ListBullet"/>
        <w:spacing w:line="240" w:lineRule="auto"/>
        <w:ind w:left="720"/>
      </w:pPr>
      <w:r>
        <w:rPr>
          <w:lang w:val="ha_NG" w:bidi="ha_NG"/>
        </w:rPr>
      </w:r>
      <w:r>
        <w:rPr>
          <w:lang w:val="ha_NG" w:bidi="ha_NG"/>
        </w:rPr>
        <w:t>Masu daukar akwatin gawa</w:t>
      </w:r>
    </w:p>
    <w:p>
      <w:pPr>
        <w:pStyle w:val="ListBullet"/>
        <w:spacing w:line="240" w:lineRule="auto"/>
        <w:ind w:left="720"/>
      </w:pPr>
      <w:r>
        <w:rPr>
          <w:lang w:val="ha_NG" w:bidi="ha_NG"/>
        </w:rPr>
      </w:r>
      <w:r>
        <w:rPr>
          <w:lang w:val="ha_NG" w:bidi="ha_NG"/>
        </w:rPr>
        <w:t>Dan matashi</w:t>
      </w:r>
    </w:p>
    <w:p>
      <w:pPr/>
      <w:r>
        <w:rPr>
          <w:lang w:val="ha_NG" w:bidi="ha_NG"/>
        </w:rPr>
      </w:r>
      <w:r>
        <w:rPr>
          <w:lang w:val="ha_NG" w:bidi="ha_NG"/>
        </w:rPr>
        <w:t>A cikin wannan zaman, sa rukunin su tsara labari, su zana, ko su yi amfani da wasu nau'ikan abubuwan da za a iya sarrafawa (abubuwan da za ka iya motsawa kamar duwatsu, itace, abin wasan yara) don ganin yadda labarin da ayyukan da ke cikinsa suke.</w:t>
      </w:r>
    </w:p>
    <w:p>
      <w:pPr/>
      <w:r>
        <w:rPr>
          <w:lang w:val="ha_NG" w:bidi="ha_NG"/>
        </w:rPr>
      </w:r>
      <w:r>
        <w:rPr>
          <w:lang w:val="ha_NG" w:bidi="ha_NG"/>
        </w:rPr>
        <w:t>Yesu yana kusanto ƙauyen tare da taro mai yawa biye da shi. Ya iso kofar garin. Wannan ita ce kofar shiga Nain inda mutane suke shiga da fita daga garin. Taron jana'iza na fitowa daga ƙauyen.</w:t>
      </w:r>
    </w:p>
    <w:p>
      <w:pPr/>
      <w:r>
        <w:rPr>
          <w:lang w:val="ha_NG" w:bidi="ha_NG"/>
        </w:rPr>
      </w:r>
      <w:r>
        <w:rPr>
          <w:lang w:val="ha_NG" w:bidi="ha_NG"/>
        </w:rPr>
        <w:t>Yana da muhimmanci a tuna cewa gwauruwar yanzu tana da ƙasƙantaccen matsayi a cikin al'ummarta saboda ɗan tilonta ya mutu. Ba wanda ya rage a iyalinta da zai kula da ita.</w:t>
      </w:r>
    </w:p>
    <w:p>
      <w:pPr/>
      <w:r>
        <w:rPr>
          <w:lang w:val="ha_NG" w:bidi="ha_NG"/>
        </w:rPr>
      </w:r>
      <w:r>
        <w:rPr>
          <w:lang w:val="ha_NG" w:bidi="ha_NG"/>
        </w:rPr>
        <w:t>Ɗan tilo na wata gwauruwa ya rasu yanzu haka. Tare da ita akwai taron jama'a daga Nain. Yesu ya ji tausayinta sosai. Yesu ya gaya mata kar ta yi kuka.</w:t>
      </w:r>
    </w:p>
    <w:p>
      <w:pPr/>
      <w:r>
        <w:rPr>
          <w:lang w:val="ha_NG" w:bidi="ha_NG"/>
        </w:rPr>
      </w:r>
      <w:r>
        <w:rPr>
          <w:lang w:val="ha_NG" w:bidi="ha_NG"/>
        </w:rPr>
        <w:t>Yana da muhimmanci a tuna cewa taba akwatin gawa yakan sa mutum ya zama marar tsarki bisa ga dokar Yahudawa. Yesu ya yi watsi da wannan doka kuma ya mayar da rai ga gawar cikin iko. Wannan na nuna cewa yana da iko da kuma ikon Allah.</w:t>
      </w:r>
    </w:p>
    <w:p>
      <w:pPr/>
      <w:r>
        <w:rPr>
          <w:lang w:val="ha_NG" w:bidi="ha_NG"/>
        </w:rPr>
      </w:r>
      <w:r>
        <w:rPr>
          <w:lang w:val="ha_NG" w:bidi="ha_NG"/>
        </w:rPr>
        <w:t>Yesu ya taba akwatin gawar. Mutanen da ke ɗaukar akwatin gawa sun tsaya. Yesu ya yi magana da mutumin da ya mutu. Yesu ya ce, "Saurayi ka tashi." Mataccen yaron ya tashi zaune ya fara magana. Yesu ya mika shi ga mahaifiyarsa.</w:t>
      </w:r>
    </w:p>
    <w:p>
      <w:pPr/>
      <w:r>
        <w:rPr>
          <w:lang w:val="ha_NG" w:bidi="ha_NG"/>
        </w:rPr>
      </w:r>
      <w:r>
        <w:rPr>
          <w:lang w:val="ha_NG" w:bidi="ha_NG"/>
        </w:rPr>
        <w:t>Yana da muhimmanci a tuna cewa Yesu bai mayar da yaron ga mahaifiyarsa ba a zahiri. Yesu kawai yana maida yaron ga mahaifiyarsa ne tunda yanzu yana da rai.</w:t>
      </w:r>
    </w:p>
    <w:p>
      <w:pPr/>
      <w:r>
        <w:rPr>
          <w:lang w:val="ha_NG" w:bidi="ha_NG"/>
        </w:rPr>
      </w:r>
      <w:r>
        <w:rPr>
          <w:lang w:val="ha_NG" w:bidi="ha_NG"/>
        </w:rPr>
        <w:t>Taron sun yabi Allah suna cewa Allah ya ziyarce su yau. Labarin wannan ya yadu a ko’ina cikin Yahudiya da kuma karkara.</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fannoni guda hudu</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Taron jama'a</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Gwauruwa</w:t>
      </w:r>
    </w:p>
    <w:p>
      <w:pPr>
        <w:pStyle w:val="ListBullet"/>
        <w:spacing w:line="240" w:lineRule="auto"/>
        <w:ind w:left="720"/>
      </w:pPr>
      <w:r>
        <w:rPr>
          <w:lang w:val="ha_NG" w:bidi="ha_NG"/>
        </w:rPr>
      </w:r>
      <w:r>
        <w:rPr>
          <w:lang w:val="ha_NG" w:bidi="ha_NG"/>
        </w:rPr>
        <w:t>Taron mutanen Nain</w:t>
      </w:r>
    </w:p>
    <w:p>
      <w:pPr>
        <w:pStyle w:val="ListBullet"/>
        <w:spacing w:line="240" w:lineRule="auto"/>
        <w:ind w:left="720"/>
      </w:pPr>
      <w:r>
        <w:rPr>
          <w:lang w:val="ha_NG" w:bidi="ha_NG"/>
        </w:rPr>
      </w:r>
      <w:r>
        <w:rPr>
          <w:lang w:val="ha_NG" w:bidi="ha_NG"/>
        </w:rPr>
        <w:t>Masu daukar akwatin gawa</w:t>
      </w:r>
    </w:p>
    <w:p>
      <w:pPr>
        <w:pStyle w:val="ListBullet"/>
        <w:spacing w:line="240" w:lineRule="auto"/>
        <w:ind w:left="720"/>
      </w:pPr>
      <w:r>
        <w:rPr>
          <w:lang w:val="ha_NG" w:bidi="ha_NG"/>
        </w:rPr>
      </w:r>
      <w:r>
        <w:rPr>
          <w:lang w:val="ha_NG" w:bidi="ha_NG"/>
        </w:rPr>
        <w:t>Dan matashin</w:t>
      </w:r>
    </w:p>
    <w:p>
      <w:pPr/>
      <w:r>
        <w:rPr>
          <w:lang w:val="ha_NG" w:bidi="ha_NG"/>
        </w:rPr>
      </w:r>
      <w:r>
        <w:rPr>
          <w:lang w:val="ha_NG" w:bidi="ha_NG"/>
        </w:rPr>
        <w:t>Sa ƙungiyar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Tabbatar da cewa kungiyar ta yi kwaikwayon taro biyu, na farko yana bin Yesu kuma na biyu daga Nain.</w:t>
      </w:r>
    </w:p>
    <w:p>
      <w:pPr/>
      <w:r>
        <w:rPr>
          <w:lang w:val="ha_NG" w:bidi="ha_NG"/>
        </w:rPr>
      </w:r>
      <w:r>
        <w:rPr>
          <w:lang w:val="ha_NG" w:bidi="ha_NG"/>
        </w:rPr>
        <w:t>A tabbatar cewa tawagar ta kwaikwayi tarin jama'ar da suka yi mamaki cewa Yesu yana zuwa kusa don ya taba akwatin gawa.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yi wasan kwaikwayo na tafiyar Yesu zuwa Nain. Jama'a da almajiransa suna bin sa. Yesu ya ga mutane suna ɗauke da gawa daga ƙofar gari. Shi ne ɗa guda ɗaya tilo na wata gwauruwa.</w:t>
      </w:r>
    </w:p>
    <w:p>
      <w:pPr/>
      <w:r>
        <w:rPr>
          <w:lang w:val="ha_NG" w:bidi="ha_NG"/>
        </w:rPr>
      </w:r>
      <w:r>
        <w:rPr>
          <w:lang w:val="ha_NG" w:bidi="ha_NG"/>
        </w:rPr>
        <w:t>Dakatar da wasan: Tambayi mai fitowa a matsayin Yesu, "Yaya kake ji?" Kuna iya jin abubuwa kamar, "Tausayi." "Tausayi." "Ina son in taimake ta." Sake aikin.</w:t>
      </w:r>
    </w:p>
    <w:p>
      <w:pPr/>
      <w:r>
        <w:rPr>
          <w:lang w:val="ha_NG" w:bidi="ha_NG"/>
        </w:rPr>
      </w:r>
      <w:r>
        <w:rPr>
          <w:lang w:val="ha_NG" w:bidi="ha_NG"/>
        </w:rPr>
        <w:t>Ku yi kwaikwayon Yesu yana gaya wa gwauruwar kada ta yi kuka.</w:t>
      </w:r>
    </w:p>
    <w:p>
      <w:pPr/>
      <w:r>
        <w:rPr>
          <w:lang w:val="ha_NG" w:bidi="ha_NG"/>
        </w:rPr>
      </w:r>
      <w:r>
        <w:rPr>
          <w:lang w:val="ha_NG" w:bidi="ha_NG"/>
        </w:rPr>
        <w:t>Dakatar da wasan: Tambayi mai fitowa a matsayin gwauruwa, "Yaya kike ji?" Za ku iya jin abubuwa kamar, "Firgita." "Me yake nufi?" "Ta yaya ba zan yi kuka ba? "Da na ya mutu." Sake aikin.</w:t>
      </w:r>
    </w:p>
    <w:p>
      <w:pPr/>
      <w:r>
        <w:rPr>
          <w:lang w:val="ha_NG" w:bidi="ha_NG"/>
        </w:rPr>
      </w:r>
      <w:r>
        <w:rPr>
          <w:lang w:val="ha_NG" w:bidi="ha_NG"/>
        </w:rPr>
        <w:t>Yi wasan kwaikwayo na Yesu yana taɓa akwatin gawa. Mutanen da suke ɗaukar akwatin gawar sun daina tafiya.</w:t>
      </w:r>
    </w:p>
    <w:p>
      <w:pPr/>
      <w:r>
        <w:rPr>
          <w:lang w:val="ha_NG" w:bidi="ha_NG"/>
        </w:rPr>
      </w:r>
      <w:r>
        <w:rPr>
          <w:lang w:val="ha_NG" w:bidi="ha_NG"/>
        </w:rPr>
        <w:t>Dakatar da wasan: Tambayi jarumin da ke fitowa a matsayin masu ɗaukar akwatin gawa, "Yaya kuke ji?" Za ku iya jin abubuwa kamar, "Mamaki!" "Me ya sa zai zama marar tsarki?" "Me zai yi?" Sake aikin.</w:t>
      </w:r>
    </w:p>
    <w:p>
      <w:pPr/>
      <w:r>
        <w:rPr>
          <w:lang w:val="ha_NG" w:bidi="ha_NG"/>
        </w:rPr>
      </w:r>
      <w:r>
        <w:rPr>
          <w:lang w:val="ha_NG" w:bidi="ha_NG"/>
        </w:rPr>
        <w:t>Ku yi kwaikwayon Yesu yana gaya wa matashin ya tashi. Matashin ya tashi zaune ya fara magana. Yesu ya mika shi ga mahaifiyarsa.</w:t>
      </w:r>
    </w:p>
    <w:p>
      <w:pPr/>
      <w:r>
        <w:rPr>
          <w:lang w:val="ha_NG" w:bidi="ha_NG"/>
        </w:rPr>
      </w:r>
      <w:r>
        <w:rPr>
          <w:lang w:val="ha_NG" w:bidi="ha_NG"/>
        </w:rPr>
        <w:t>Dakatar da wasan: Tambayi mai fitowa a matsayin gwauruwa, "Yaya kike ji?" Za ku iya jin abubuwa kamar, "Cikin mamaki." "Ba zan iya yarda da abin da nake gani ba!" "Ina godiya sosai ga Allah da ya ba Yesu ikon mayar mini da dana." Sake aikin.</w:t>
      </w:r>
    </w:p>
    <w:p>
      <w:pPr/>
      <w:r>
        <w:rPr>
          <w:lang w:val="ha_NG" w:bidi="ha_NG"/>
        </w:rPr>
      </w:r>
      <w:r>
        <w:rPr>
          <w:lang w:val="ha_NG" w:bidi="ha_NG"/>
        </w:rPr>
        <w:t>A yi kwaikwayon taron da suke cikin mamakin Yesu. Sun yaba wa Allah. Suna kiran Yesu babban annabi. Labarin Yesu ya yadu cikin Yahudiya da kuma kasashen da ke kewaye.</w:t>
      </w:r>
    </w:p>
    <w:p>
      <w:pPr/>
      <w:r>
        <w:rPr>
          <w:lang w:val="ha_NG" w:bidi="ha_NG"/>
        </w:rPr>
      </w:r>
      <w:r>
        <w:rPr>
          <w:lang w:val="ha_NG" w:bidi="ha_NG"/>
        </w:rPr>
        <w:t>Dakatar da wasan: Tambayi masu fitowa a matsayin Jama'a, "Yaya kuke ji?" Za ku iya jin abubuwa kamar, "Shi kamar dai Iliya yake." "Lallai an aiko Yesu daga wurin Allah." "Dole ne in gaya wa kowa abin da ya faru yau."</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 yi tafiya daga </w:t>
      </w:r>
      <w:r>
        <w:rPr>
          <w:b/>
          <w:lang w:val="ha_NG" w:bidi="ha_NG"/>
        </w:rPr>
        <w:t>Kafarnahum</w:t>
      </w:r>
      <w:r>
        <w:rPr>
          <w:lang w:val="ha_NG" w:bidi="ha_NG"/>
        </w:rPr>
        <w:t xml:space="preserve"> zuwa Nain. Wani babban taro da </w:t>
      </w:r>
      <w:r>
        <w:rPr>
          <w:b/>
          <w:lang w:val="ha_NG" w:bidi="ha_NG"/>
        </w:rPr>
        <w:t>almajiransa</w:t>
      </w:r>
      <w:r>
        <w:rPr>
          <w:lang w:val="ha_NG" w:bidi="ha_NG"/>
        </w:rPr>
        <w:t xml:space="preserve">, ko mabiyansa na kusa, suna tare da shi. Ku tabbatar kun fassara almajirai kamar yadda kuka fassara su a sauran wuraren da suka gabata. </w:t>
      </w:r>
      <w:r>
        <w:rPr>
          <w:b/>
          <w:lang w:val="ha_NG" w:bidi="ha_NG"/>
        </w:rPr>
        <w:t>Almajiri</w:t>
      </w:r>
      <w:r>
        <w:rPr>
          <w:lang w:val="ha_NG" w:bidi="ha_NG"/>
        </w:rPr>
        <w:t xml:space="preserve"> yana cikin Babban Kamus.</w:t>
      </w:r>
    </w:p>
    <w:p>
      <w:pPr/>
      <w:r>
        <w:rPr>
          <w:lang w:val="ha_NG" w:bidi="ha_NG"/>
        </w:rPr>
      </w:r>
      <w:r>
        <w:rPr>
          <w:lang w:val="ha_NG" w:bidi="ha_NG"/>
        </w:rPr>
        <w:t>Dakata ku nuna wa kungiyarku taswirar hanyar da Yesu ya bi daga Kafarnahum zuwa Nain idan ba ku riga kun yi hakan ba.</w:t>
      </w:r>
    </w:p>
    <w:p>
      <w:pPr/>
      <w:r>
        <w:rPr>
          <w:lang w:val="ha_NG" w:bidi="ha_NG"/>
        </w:rPr>
      </w:r>
      <w:r>
        <w:rPr>
          <w:lang w:val="ha_NG" w:bidi="ha_NG"/>
        </w:rPr>
        <w:t xml:space="preserve">Yesu ya iso kofar garin Nain. </w:t>
      </w:r>
      <w:r>
        <w:rPr>
          <w:b/>
          <w:lang w:val="ha_NG" w:bidi="ha_NG"/>
        </w:rPr>
        <w:t>Kofar garin</w:t>
      </w:r>
      <w:r>
        <w:rPr>
          <w:lang w:val="ha_NG" w:bidi="ha_NG"/>
        </w:rPr>
        <w:t xml:space="preserve"> na nufin wurin shiga gari inda mutane ke shiga da fita. Garuruwa da yawa suna da ganuwoyi kuma kofar garin kofa ce a cikin ganuwar. Sai dai, kauyen Nain na yau ba ya nuna alamun cewa ya taba samun katanga ba, saboda haka mai yiwuwa wurin shiga ne kawai.</w:t>
      </w:r>
    </w:p>
    <w:p>
      <w:pPr/>
      <w:r>
        <w:rPr>
          <w:lang w:val="ha_NG" w:bidi="ha_NG"/>
        </w:rPr>
      </w:r>
      <w:r>
        <w:rPr>
          <w:lang w:val="ha_NG" w:bidi="ha_NG"/>
        </w:rPr>
        <w:t>Ku dakata kuma ku nuna wa kungiyarku hoton kofar gari idan ba ku yi hakan ba tukuna.</w:t>
      </w:r>
    </w:p>
    <w:p>
      <w:pPr/>
      <w:r>
        <w:rPr>
          <w:lang w:val="ha_NG" w:bidi="ha_NG"/>
        </w:rPr>
      </w:r>
      <w:r>
        <w:rPr>
          <w:lang w:val="ha_NG" w:bidi="ha_NG"/>
        </w:rPr>
        <w:t xml:space="preserve">Luka yana amfani da kalma da ke nufin wani abu kamar </w:t>
      </w:r>
      <w:r>
        <w:rPr>
          <w:b/>
          <w:lang w:val="ha_NG" w:bidi="ha_NG"/>
        </w:rPr>
        <w:t>duba</w:t>
      </w:r>
      <w:r>
        <w:rPr>
          <w:lang w:val="ha_NG" w:bidi="ha_NG"/>
        </w:rPr>
        <w:t xml:space="preserve"> don jan hankalin masu sauraronsa. Wannan kalma tana nufin zai faɗi wani abu mai muhimmanci. Luka yana son masu sauraronsa su kula da mu'ujizar da Yesu zai yi ta tayar da matattu. Ba kowace fassara ba ce ta haɗa da wannan kalmar, amma za ka iya neman hanyar da ta dace domin nuna cewa Luka yana so mutane su kula.</w:t>
      </w:r>
    </w:p>
    <w:p>
      <w:pPr/>
      <w:r>
        <w:rPr>
          <w:lang w:val="ha_NG" w:bidi="ha_NG"/>
        </w:rPr>
      </w:r>
      <w:r>
        <w:rPr>
          <w:lang w:val="ha_NG" w:bidi="ha_NG"/>
        </w:rPr>
        <w:t xml:space="preserve">Luka ya kira Yesu </w:t>
      </w:r>
      <w:r>
        <w:rPr>
          <w:b/>
          <w:lang w:val="ha_NG" w:bidi="ha_NG"/>
        </w:rPr>
        <w:t>Ubangiji</w:t>
      </w:r>
      <w:r>
        <w:rPr>
          <w:lang w:val="ha_NG" w:bidi="ha_NG"/>
        </w:rPr>
        <w:t xml:space="preserve">. Wannan yana nufin ubangida ko kuma wanda yake da iko. Yahudawa kuma sun yi amfani da wannan kalmar don nufin Allah. Ku tabbata kun fassara Ubangiji yadda kuka yi a sauran wuraren da suka gabata. </w:t>
      </w:r>
      <w:r>
        <w:rPr>
          <w:b/>
          <w:lang w:val="ha_NG" w:bidi="ha_NG"/>
        </w:rPr>
        <w:t>Ubangiji</w:t>
      </w:r>
      <w:r>
        <w:rPr>
          <w:lang w:val="ha_NG" w:bidi="ha_NG"/>
        </w:rPr>
        <w:t xml:space="preserve"> yana cikin Babban Ƙamus.</w:t>
      </w:r>
    </w:p>
    <w:p>
      <w:pPr/>
      <w:r>
        <w:rPr>
          <w:lang w:val="ha_NG" w:bidi="ha_NG"/>
        </w:rPr>
      </w:r>
      <w:r>
        <w:rPr>
          <w:lang w:val="ha_NG" w:bidi="ha_NG"/>
        </w:rPr>
        <w:t xml:space="preserve">Yesu ya ga gwauruwa, ko kuma macen da mijinta ya mutu. </w:t>
      </w:r>
      <w:r>
        <w:rPr>
          <w:b/>
          <w:lang w:val="ha_NG" w:bidi="ha_NG"/>
        </w:rPr>
        <w:t>Ya ji tausayinta</w:t>
      </w:r>
      <w:r>
        <w:rPr>
          <w:lang w:val="ha_NG" w:bidi="ha_NG"/>
        </w:rPr>
        <w:t>. Wannan magana tana nufin Yesu ya ji tausayinta.</w:t>
      </w:r>
    </w:p>
    <w:p>
      <w:pPr/>
      <w:r>
        <w:rPr>
          <w:lang w:val="ha_NG" w:bidi="ha_NG"/>
        </w:rPr>
      </w:r>
      <w:r>
        <w:rPr>
          <w:lang w:val="ha_NG" w:bidi="ha_NG"/>
        </w:rPr>
        <w:t>Kuna da magana a harshenku da ke bayyana jin tausayi ko juyayi ga wani saboda yanayinsa? Za ku iya yin amfani da wannan kalmar a nan.</w:t>
      </w:r>
    </w:p>
    <w:p>
      <w:pPr/>
      <w:r>
        <w:rPr>
          <w:lang w:val="ha_NG" w:bidi="ha_NG"/>
        </w:rPr>
      </w:r>
      <w:r>
        <w:rPr>
          <w:lang w:val="ha_NG" w:bidi="ha_NG"/>
        </w:rPr>
        <w:t xml:space="preserve">Yesu yana gaya wa matar kada ta yi kuka. Sai ya taba </w:t>
      </w:r>
      <w:r>
        <w:rPr>
          <w:b/>
          <w:lang w:val="ha_NG" w:bidi="ha_NG"/>
        </w:rPr>
        <w:t>akwatin gawa</w:t>
      </w:r>
      <w:r>
        <w:rPr>
          <w:lang w:val="ha_NG" w:bidi="ha_NG"/>
        </w:rPr>
        <w:t xml:space="preserve"> ko </w:t>
      </w:r>
      <w:r>
        <w:rPr>
          <w:b/>
          <w:lang w:val="ha_NG" w:bidi="ha_NG"/>
        </w:rPr>
        <w:t>makara</w:t>
      </w:r>
      <w:r>
        <w:rPr>
          <w:lang w:val="ha_NG" w:bidi="ha_NG"/>
        </w:rPr>
        <w:t>. A wannan mahallin, akwatin gawa tana nufin makara ko katako da ake amfani da shi don ɗaukar gawa zuwa inda za a binne shi. Watakila wannan ba akwatin katako ba ne.</w:t>
      </w:r>
    </w:p>
    <w:p>
      <w:pPr/>
      <w:r>
        <w:rPr>
          <w:lang w:val="ha_NG" w:bidi="ha_NG"/>
        </w:rPr>
      </w:r>
      <w:r>
        <w:rPr>
          <w:lang w:val="ha_NG" w:bidi="ha_NG"/>
        </w:rPr>
        <w:t xml:space="preserve">Yesu yana magana da gawar, yana kuma umurtarsa da ya tashi. </w:t>
      </w:r>
      <w:r>
        <w:rPr>
          <w:b/>
          <w:lang w:val="ha_NG" w:bidi="ha_NG"/>
        </w:rPr>
        <w:t>Mataccen mutumin ya tashi zaune</w:t>
      </w:r>
      <w:r>
        <w:rPr>
          <w:lang w:val="ha_NG" w:bidi="ha_NG"/>
        </w:rPr>
        <w:t>. Wannan jimla tana nufin Yesu ya sa mutumin ya dawo da rai kuma a sakamakon haka ya tashi zaune. Ku tabbata ba ku fassara wannan ta hanyar da za ta nuna cewa har yanzu yana matacce lokacin da ya tashi zaune ba.</w:t>
      </w:r>
    </w:p>
    <w:p>
      <w:pPr/>
      <w:r>
        <w:rPr>
          <w:lang w:val="ha_NG" w:bidi="ha_NG"/>
        </w:rPr>
      </w:r>
      <w:r>
        <w:rPr>
          <w:lang w:val="ha_NG" w:bidi="ha_NG"/>
        </w:rPr>
        <w:t xml:space="preserve">Saboda mu'ujizar, mutane sun yi mamaki. Suna kiran Yesu babban annabi. </w:t>
      </w:r>
      <w:r>
        <w:rPr>
          <w:b/>
          <w:lang w:val="ha_NG" w:bidi="ha_NG"/>
        </w:rPr>
        <w:t>Babban annabi</w:t>
      </w:r>
      <w:r>
        <w:rPr>
          <w:lang w:val="ha_NG" w:bidi="ha_NG"/>
        </w:rPr>
        <w:t xml:space="preserve"> yana nufin annabi wanda ya yi amfani da ikon Allah don ya aikata mu'ujizoji masu ban mamaki. Da alama Yahudawa suna kwatanta Yesu da Iliya da kuma Elisha wadanda dukansu suka ta da wani daga matattu. Ku tabbata kun fassara "annabi" kamar yadda kuka fassara shi a sauran wuraren da suka gabata. </w:t>
      </w:r>
      <w:r>
        <w:rPr>
          <w:b/>
          <w:lang w:val="ha_NG" w:bidi="ha_NG"/>
        </w:rPr>
        <w:t>Annabi</w:t>
      </w:r>
      <w:r>
        <w:rPr>
          <w:lang w:val="ha_NG" w:bidi="ha_NG"/>
        </w:rPr>
        <w:t xml:space="preserve"> yana cikin Babban kamus.</w:t>
      </w:r>
    </w:p>
    <w:p>
      <w:pPr/>
      <w:r>
        <w:rPr>
          <w:lang w:val="ha_NG" w:bidi="ha_NG"/>
        </w:rPr>
      </w:r>
      <w:r>
        <w:rPr>
          <w:lang w:val="ha_NG" w:bidi="ha_NG"/>
        </w:rPr>
        <w:t xml:space="preserve">Mutanen sun ce </w:t>
      </w:r>
      <w:r>
        <w:rPr>
          <w:b/>
          <w:lang w:val="ha_NG" w:bidi="ha_NG"/>
        </w:rPr>
        <w:t>Allah ya zo ya taimaki mutanensa</w:t>
      </w:r>
      <w:r>
        <w:rPr>
          <w:lang w:val="ha_NG" w:bidi="ha_NG"/>
        </w:rPr>
        <w:t>. "Mutanensa" na nufin Yahudawa. Mutane sun gane cewa Allah ne ke taimakon su ta hannun Yesu.</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rukunin su yi gwajin bayyana nassin a yarenku.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sashin sannan ya dakata. Wani dan kungiyar ya kamata ya fadi sashe na gaba na nassin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dan ƙungiya zai iya amfani da abubuwa daban-daban, motsi-motsi,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Kuna iya yanke shawarar cewa kun fi son yadda wani ɗan ƙungiya ya faɗi wani fani, amma kuma kun fi son yadda wani ɗan ƙungiyar na daban ya faɗi wani fanin.</w:t>
      </w:r>
    </w:p>
    <w:p>
      <w:pPr/>
      <w:r>
        <w:rPr>
          <w:lang w:val="ha_NG" w:bidi="ha_NG"/>
        </w:rPr>
      </w:r>
      <w:r>
        <w:rPr>
          <w:lang w:val="ha_NG" w:bidi="ha_NG"/>
        </w:rPr>
        <w:t>Dakatar da wannan sautin a nan.</w:t>
      </w:r>
    </w:p>
    <w:p>
      <w:pPr/>
      <w:r>
        <w:rPr>
          <w:lang w:val="ha_NG" w:bidi="ha_NG"/>
        </w:rPr>
      </w:r>
      <w:r>
        <w:rPr>
          <w:lang w:val="ha_NG" w:bidi="ha_NG"/>
        </w:rPr>
        <w:t>A ƙarshe, ƙungiyar tana iya haɗa sigar ƙarshe ta nassin da kowa ya amince da ita.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7:18–35</w:t>
      </w:r>
      <w:r>
        <w:rPr>
          <w:lang w:val="ha_NG" w:bidi="ha_NG"/>
        </w:rPr>
      </w:r>
    </w:p>
    <w:p>
      <w:pPr>
        <w:pStyle w:val="Heading3"/>
      </w:pPr>
      <w:r>
        <w:rPr>
          <w:lang w:val="ha_NG" w:bidi="ha_NG"/>
        </w:rPr>
        <w:t>Step 1</w:t>
      </w:r>
    </w:p>
    <w:p>
      <w:pPr/>
      <w:r>
        <w:rPr>
          <w:lang w:val="ha_NG" w:bidi="ha_NG"/>
        </w:rPr>
      </w:r>
      <w:r>
        <w:rPr>
          <w:lang w:val="ha_NG" w:bidi="ha_NG"/>
        </w:rPr>
        <w:t>Ku saurari Luka 7:18–35 ku kuma sa shi a zuciyarku. Ku saurari karatun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bai burge ku ba ko kuma baku gane ba?</w:t>
      </w:r>
    </w:p>
    <w:p>
      <w:pPr>
        <w:pStyle w:val="ListBullet"/>
        <w:spacing w:line="240" w:lineRule="auto"/>
        <w:ind w:left="720"/>
      </w:pPr>
      <w:r>
        <w:rPr>
          <w:lang w:val="ha_NG" w:bidi="ha_NG"/>
        </w:rPr>
      </w:r>
      <w:r>
        <w:rPr>
          <w:lang w:val="ha_NG" w:bidi="ha_NG"/>
        </w:rPr>
        <w:t>Menene a wannan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Ta yaya wannan labarin yake shafar rayuwarmu ta yau da kullum?</w:t>
      </w:r>
    </w:p>
    <w:p>
      <w:pPr>
        <w:pStyle w:val="ListBullet"/>
        <w:spacing w:line="240" w:lineRule="auto"/>
        <w:ind w:left="720"/>
      </w:pPr>
      <w:r>
        <w:rPr>
          <w:lang w:val="ha_NG" w:bidi="ha_NG"/>
        </w:rPr>
      </w:r>
      <w:r>
        <w:rPr>
          <w:lang w:val="ha_NG" w:bidi="ha_NG"/>
        </w:rPr>
        <w:t>Wanene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ya yi mu'ujizai masu yawa a yankin Galili—ya warkar da marasa lafiya, ya fitar da aljanu, har ma ya tada wani matashi daga matattu. Mabiyan Yahaya sun ba shi labarin wadannan al'amura yayin da yake kurkuku. Yahaya yana aika biyu daga cikin mabiyansa su tambayi Yesu ko shi ne Almasihu, ko kuma Mai Ceton da aka yi alkawari. Yesu ya amsa da nuna cewa shi ne Mai Ceto da aka alkawarta.</w:t>
      </w:r>
    </w:p>
    <w:p>
      <w:pPr/>
      <w:r>
        <w:rPr>
          <w:lang w:val="ha_NG" w:bidi="ha_NG"/>
        </w:rPr>
      </w:r>
      <w:r>
        <w:rPr>
          <w:lang w:val="ha_NG" w:bidi="ha_NG"/>
        </w:rPr>
        <w:t>Labarin ya yadu da sauri bayan Yesu ya ta da wani matashi daga matattu a Nain. Almajiran Yahaya, ko kuma mabiyansa, sun ji abin da ya faru a Nain kuma suka fada wa Yahaya labarin. Za ku tuna daga wani sashi da ya gabata cewa Yahaya yana cikin kurkuku domin Sarki Hiridus, mai mulkin kasar Galili, ya aika da shi can.</w:t>
      </w:r>
    </w:p>
    <w:p>
      <w:pPr/>
      <w:r>
        <w:rPr>
          <w:lang w:val="ha_NG" w:bidi="ha_NG"/>
        </w:rPr>
      </w:r>
      <w:r>
        <w:rPr>
          <w:lang w:val="ha_NG" w:bidi="ha_NG"/>
        </w:rPr>
        <w:t>Ku tsaya ku tambayi kungiyarku: Yaya ake yi wa mutane hukunci a al'adarku? Wanene yake aiwatar da hukuncin?</w:t>
      </w:r>
    </w:p>
    <w:p>
      <w:pPr/>
      <w:r>
        <w:rPr>
          <w:lang w:val="ha_NG" w:bidi="ha_NG"/>
        </w:rPr>
      </w:r>
      <w:r>
        <w:rPr>
          <w:lang w:val="ha_NG" w:bidi="ha_NG"/>
        </w:rPr>
        <w:t>Yahaya ya aike biyu daga cikin mabiyansa ga Ubangiji, ko kuma Yesu. Luka ya yi amfani da wannan taken don nufin maigida ko kuma wanda yake da iko. Yahudawa ma sun yi amfani da wannan kalmar wajen nufin Allah. Ta wajen kiran sa Ubangiji, Luka ya tabbatar wa masu sauraransa cewa Yesu ne Mai Ceto da aka alkawarta ko da yake wasu sun yi shakka game da ainihin Yesu. Yahaya ya aike mabiyansa su tambayi Yesu ko Yesu shi ne "wanda zai zo." Wannan jimla tana nufin Mai Ceton da aka alkawarta. Yahaya annabi ne, ko kuma manzon Allah wanda ya shirya mutane don Mai Cetonsu wanda yake zuwa. Yohanna ya yi shakka ko Yesu ne Mai Ceton da aka yi alkawarin zuwansa. Yahaya bai tabbatar ba domin Yesu bai dace da yadda mutane suka saba tsammanin Mai Ceton da aka yi alkawari zai kasance ba. Yesu bai kawo hukunci a kan Al'ummai ba, wato wadanda ba Yahudawa ba, kuma shugabannin addinin Yahudawa sun yi hamayya da hidimarsa. John ya aike da mabiyansa guda biyu su tambayi Yesu ko ya kamata Yahudawa su jira wani daban wanda zai kasance Mai Ceton da aka yi alkawari.</w:t>
      </w:r>
    </w:p>
    <w:p>
      <w:pPr/>
      <w:r>
        <w:rPr>
          <w:lang w:val="ha_NG" w:bidi="ha_NG"/>
        </w:rPr>
      </w:r>
      <w:r>
        <w:rPr>
          <w:lang w:val="ha_NG" w:bidi="ha_NG"/>
        </w:rPr>
        <w:t>An san Yahaya a matsayin Yahaya mai Baftisma saboda ya yi wa mutane da yawa baftisma a baya. "Baptist" yana nufin mutumin da yake yi wa mutane baftisma. A lokacin da almajiran Yahaya suke yi masa wadannan tambayoyin, Yesu yana warkar da mutane masu rashin lafiya, yana korar mugayen ruhohi, kuma yana sa makafi su sake gani. Yesu yana yin wadannan abubuwa kafin ya amsa tambayarsu domin yana so su ga mu'ujizojin.</w:t>
      </w:r>
    </w:p>
    <w:p>
      <w:pPr/>
      <w:r>
        <w:rPr>
          <w:lang w:val="ha_NG" w:bidi="ha_NG"/>
        </w:rPr>
      </w:r>
      <w:r>
        <w:rPr>
          <w:lang w:val="ha_NG" w:bidi="ha_NG"/>
        </w:rPr>
        <w:t>Yesu ya gaya wa mabiyan Yahaya, ko kuma masu sakon, su gaya wa Yahaya abin da suka gani da kuma abin da suka ji. Yesu ya ce makafi na iya gani. Wadanda ba su iya tafiya ba suna iya tafiya yanzu. Wadanda ke da kuturta, ko kuma cututtukan fata, yanzu sun tsarkaka. Wadanda ba su iya ji ba, yanzu suna iya ji. Ana rayar da matattu. Yesu ya ce yana gaya wa matalauta albishir. Yesu ya lissafa wadannan mu'ujjizan domin sune abubuwan da Ishaya ya ce Mai Ceton da aka alkawarta zai yi. Ishaya ya kasance annabi sananne, ko kuma manzon Allah. Yesu bai fada wanda yake yin wadannan abubuwan ba, amma a bayyane yake cewa shi yake sa abubuwan su faru. Ta hanyar wannan jerin, Yesu yana nuna cewa shi ne Mai Ceton da aka alkawarta.</w:t>
      </w:r>
    </w:p>
    <w:p>
      <w:pPr/>
      <w:r>
        <w:rPr>
          <w:lang w:val="ha_NG" w:bidi="ha_NG"/>
        </w:rPr>
      </w:r>
      <w:r>
        <w:rPr>
          <w:lang w:val="ha_NG" w:bidi="ha_NG"/>
        </w:rPr>
        <w:t>Ku dakata kuma ku tattauna da tawagarku: Yaya abin dogaro ne bayanan shaidu lokacin da aka nemi su tuna abubuwan da suka faru? Wanene za ka tambaya a cikin al'adarku don samun ingantaccen bayani game da abubuwan da suka faru a baya?</w:t>
      </w:r>
    </w:p>
    <w:p>
      <w:pPr/>
      <w:r>
        <w:rPr>
          <w:lang w:val="ha_NG" w:bidi="ha_NG"/>
        </w:rPr>
      </w:r>
      <w:r>
        <w:rPr>
          <w:lang w:val="ha_NG" w:bidi="ha_NG"/>
        </w:rPr>
        <w:t>Yesu ya ce mai albarka ne mutumin da ba ya tuntube, ko kuma yake shakka, saboda ni. Wannan jimla tana nufin Allah zai nuna alheri ga duk wanda bai yi shakka cewa Yesu shi ne Mai Ceton da aka alkawarta ba. Yesu na ci gaba da cika annabcin Simeon. Simeon ya gaya wa mahaifiyar Yesu cewa zai sa mutane da yawa su yi tuntuɓe. Yesu yana nuna cewa mutane da yawa sun yi tuntuɓe saboda shi domin ba shi ne irin Mai Ceton da aka yi alkawari wanda suka sa rai ba. Yesu ya aike mabiya biyun zuwa wurin Yahaya da amsarsa.</w:t>
      </w:r>
    </w:p>
    <w:p>
      <w:pPr/>
      <w:r>
        <w:rPr>
          <w:lang w:val="ha_NG" w:bidi="ha_NG"/>
        </w:rPr>
      </w:r>
      <w:r>
        <w:rPr>
          <w:lang w:val="ha_NG" w:bidi="ha_NG"/>
        </w:rPr>
        <w:t>Bayan da almajiran nan biyu suka tafi, Yesu ya yi magana ga mutane game da Yahaya. Yesu ya yi nuni ne ga lokacin da Yahaya yake yin wa'azi a jeji, ko kuma daji. Yana yi wa mutane tambayoyi uku kuma yana ba da shawarar amsar. Yesu yana tambayar su dalilin da ya sa suka je hamada. Sun je don ganin wani kyauro, ko kuma doguwar shuka, wanda iska take girgiza? Za a iya fassara wannan tambayar ta hanyoyi biyu. Ma'anar farko tana nufin mutum mai raunin hali wanda ke yawan sauya ra'ayi. Idan ka bi wannan fassarar, zai fi sauki a ce, "Wane irin mutum ne ka je hamada don ganin sa?" Ma'ana ta biyu ta zahiri ce kuma tana nufin shukar kaba da ke lilo gaba da baya a cikin iska. Ko wace irin fassara ce, amsar tambayar Yesu "a'a" ce.</w:t>
      </w:r>
    </w:p>
    <w:p>
      <w:pPr/>
      <w:r>
        <w:rPr>
          <w:lang w:val="ha_NG" w:bidi="ha_NG"/>
        </w:rPr>
      </w:r>
      <w:r>
        <w:rPr>
          <w:lang w:val="ha_NG" w:bidi="ha_NG"/>
        </w:rPr>
        <w:t>Dakata ka nuna wa kungiyarka hoton hamada da na ciyawar kogi.</w:t>
      </w:r>
    </w:p>
    <w:p>
      <w:pPr/>
      <w:r>
        <w:rPr>
          <w:lang w:val="ha_NG" w:bidi="ha_NG"/>
        </w:rPr>
      </w:r>
      <w:r>
        <w:rPr>
          <w:lang w:val="ha_NG" w:bidi="ha_NG"/>
        </w:rPr>
        <w:t>Yesu ya tambaye su ko sun je daji don ganin mutum a cikin tufafi masu tsada. A nan kuma, amsar da ake nufi ita ce a'a. Yesu ya ja hankalinsu zuwa ga gaskiyar cewa mutanen da suke sanye da kyawawan tufafi ba sa zama ko zuwa cikin hamada. Maimakon haka, suna rayuwa a manyan gidaje masu tsada, inda suke jin dadin arzikinsu.</w:t>
      </w:r>
    </w:p>
    <w:p>
      <w:pPr/>
      <w:r>
        <w:rPr>
          <w:lang w:val="ha_NG" w:bidi="ha_NG"/>
        </w:rPr>
      </w:r>
      <w:r>
        <w:rPr>
          <w:lang w:val="ha_NG" w:bidi="ha_NG"/>
        </w:rPr>
        <w:t>Yesu ya sake yin tambayar a karo na uku, “Me kuka zo gani?” amma a wannan lokacin ya amsa ta daidai. Mutanen sun tafi hamada don ganin annabi. Yesu ya ce Yahaya ya fi annabi girma. Allah ne ya zabi Yahaya musamman don ya shirya hanya ga Mai Ceton da aka yi alkawari. Yesu ya ce Yahaya ne wanda annabi Malachi ya rubuta game da shi daruruwan shekaru kafin nan. Malakai ya rubuta game da Allah yana magana da Mai Ceton da aka alkawarta. Allah ya ce zai aika da wani manzo domin ya shirya mutane don zuwan Mai Ceton da aka alkawarta. A al'adar Yahudawa, sarki yakan zabi wani manzo domin ya gaya wa mutane cewa yana zuwa. Yesu yana cewa Yahaya shi ne wannan manzon. Yahaya ya shirya mutane ta hanyar gaya musu su tuba, ko kuma su koma ga Allah. Yahaya ne ya yi wa mutane baftisma domin ya nuna cewa sun daina yin zunubi kuma suna so su yi biyayya ga Allah.</w:t>
      </w:r>
    </w:p>
    <w:p>
      <w:pPr/>
      <w:r>
        <w:rPr>
          <w:lang w:val="ha_NG" w:bidi="ha_NG"/>
        </w:rPr>
      </w:r>
      <w:r>
        <w:rPr>
          <w:lang w:val="ha_NG" w:bidi="ha_NG"/>
        </w:rPr>
        <w:t>Ku dakata ku tattauna da tawagarku: A al'adarku, wane irin mutum ne taron mutane ke zuwa ganinsa? Yaya suke ado ko magana? Ta yaya ake sanar da zuwan babban mutum a al'adarku?</w:t>
      </w:r>
    </w:p>
    <w:p>
      <w:pPr/>
      <w:r>
        <w:rPr>
          <w:lang w:val="ha_NG" w:bidi="ha_NG"/>
        </w:rPr>
      </w:r>
      <w:r>
        <w:rPr>
          <w:lang w:val="ha_NG" w:bidi="ha_NG"/>
        </w:rPr>
        <w:t>Yesu ya ce babu wani mutum da ya fi Yahaya girma a duniya. Yana nufin cewa babu wanda yake da matsayi mafi mahimmanci fiye da na shirya hanyar Mai Ceton da aka yi alkawarinsa. Amma, Yesu kuma ya ce ko mutum wanda yake da matsayi mafi ƙanƙanta a mulkin Allah ya fi Yahaya girma. Yesu ya nuna cewa Allah yana sarauta da kuma kula da mutane ta wata sabuwar hanya wadda ta fi ta dā girma. Wannan sabuwar hanya ta ba da gata da iko ga mutanen da suka gaskata da Mai Ceton da aka alkawarta kuma suka mika wuya ga sarautar Allah. Yesu na cewa zama ɗan mulkin Allah ya fi daraja fiye da zama annabi mafi girma a duniya.</w:t>
      </w:r>
    </w:p>
    <w:p>
      <w:pPr/>
      <w:r>
        <w:rPr>
          <w:lang w:val="ha_NG" w:bidi="ha_NG"/>
        </w:rPr>
      </w:r>
      <w:r>
        <w:rPr>
          <w:lang w:val="ha_NG" w:bidi="ha_NG"/>
        </w:rPr>
        <w:t>Talakawan, har da masu karbar haraji, sun ce Allah mai adalci ne kuma ya yi daidai da ya aika da Yahaya. Allah ya yi daidai da ya gaya musu ta wurin Yahaya cewa su tuba, su koma ga Allah, kuma a yi musu baftisma. Amma Farisawa ko kuma shugabannin addini sun ki yarda da shirin Allah. Sun ƙi tuba su kuma yi baftisma.</w:t>
      </w:r>
    </w:p>
    <w:p>
      <w:pPr/>
      <w:r>
        <w:rPr>
          <w:lang w:val="ha_NG" w:bidi="ha_NG"/>
        </w:rPr>
      </w:r>
      <w:r>
        <w:rPr>
          <w:lang w:val="ha_NG" w:bidi="ha_NG"/>
        </w:rPr>
        <w:t>Yesu ya tambayi wane kwatance zai iya amfani da shi don ya bayyana yadda mutanen wancan zamanin suke. Yesu ya amsa tambayar kansa ta hanyar cewa su kamar yara ne da ke wasa a kasuwa. Yaran suna yin kamar suna wurin bikin aure ne inda ake kida da rawa, amma abokansu sun ki yin wasa. Sannan yaran suna kwaikwayon jana'iza inda suke rera wakokin bakin ciki kuma suna kuka, amma abokansu har yanzu ba za su yi wasa ba. Sun ƙi gamsuwa. Yesu yana fadin cewa mutanen zamaninsa ba su gamsu da shi ko Yahaya ba.</w:t>
      </w:r>
    </w:p>
    <w:p>
      <w:pPr/>
      <w:r>
        <w:rPr>
          <w:lang w:val="ha_NG" w:bidi="ha_NG"/>
        </w:rPr>
      </w:r>
      <w:r>
        <w:rPr>
          <w:lang w:val="ha_NG" w:bidi="ha_NG"/>
        </w:rPr>
        <w:t>Ku dakata kuma ku tattauna da tawagarku: A al'adarku yara sukan yi wasa a ina? Wane irin wasanni suke yi? Nuna hoton kasuwar Yahudawa.</w:t>
      </w:r>
    </w:p>
    <w:p>
      <w:pPr/>
      <w:r>
        <w:rPr>
          <w:lang w:val="ha_NG" w:bidi="ha_NG"/>
        </w:rPr>
      </w:r>
      <w:r>
        <w:rPr>
          <w:lang w:val="ha_NG" w:bidi="ha_NG"/>
        </w:rPr>
        <w:t>Yesu ya kwatanta yadda Yahaya ya rayu a lokacin da yake wa'azi a daji, ko kuma hamada. Yahaya bai ci gurasa ba kuma bai sha ruwan inabi ba. Wannan na nufin bai ci abinci na yau da kullum ba, kuma bai sha giya ba don nuna sadaukarwarsa ga Allah. Yesu ya gaya wa mutane sun ƙi Yahaya saboda yadda ya yi rayuwarsa. Shugabannin addini suka ce Yahaya yana da aljani domin bai yi hali kamar kowa ba. Wannan jimla tana nufin sun yi tunanin cewa mugun ruhu yana sarrafa ayyukansa. Shugabannin addini ba su yarda cewa Yahaya manzon Allah ne ba.</w:t>
      </w:r>
    </w:p>
    <w:p>
      <w:pPr/>
      <w:r>
        <w:rPr>
          <w:lang w:val="ha_NG" w:bidi="ha_NG"/>
        </w:rPr>
      </w:r>
      <w:r>
        <w:rPr>
          <w:lang w:val="ha_NG" w:bidi="ha_NG"/>
        </w:rPr>
        <w:t>Yesu ya ce Dan Mutum ya zo yana cin gurasa kuma yana shan ruwan inabi. Dan Mutum lakabi ne da Yesu ke amfani da shi don nuna kansa. Yana nufin cewa shi mutum ne, kuma a lokaci guda yana da dukkan iko da matsayi daga wurin Allah. Yesu ya ci gurasa kuma ya sha ruwan inabi kamar yadda sauran Yahudawa suka yi. Amma mutane sun kira shi mai haɗama, ko kuma mutumin da yake cin abinci da yawa. Sun kuma kira shi mashayi, wato mutumin da yake shan giya fiye da kima. Mutane sun zargi Yesu don yin abokantaka da mutanen da ke yin zunubi, ko kuma waɗanda suka saba bijire wa Allah. Wannan ya hada da masu karbar haraji. Shugabannin addini sun ƙi Yahaya da Yesu ta hanyoyi dabam-dabam.</w:t>
      </w:r>
    </w:p>
    <w:p>
      <w:pPr/>
      <w:r>
        <w:rPr>
          <w:lang w:val="ha_NG" w:bidi="ha_NG"/>
        </w:rPr>
      </w:r>
      <w:r>
        <w:rPr>
          <w:lang w:val="ha_NG" w:bidi="ha_NG"/>
        </w:rPr>
        <w:t>Yesu ya kare kansa da kuma Yahaya ta wurin misali, ko kuma maganar hikima. Ya yi magana akan hikima, ko fahimta, kamar mutum. Yesu ya ce ana tabbatar da gaskiyar hikima ta wurin ƴaƴanta. Yesu yana nufin cewa waɗanda suke da hikima da gaske za su nuna hikimarsu ta hanyar kyawawan sakamakon da za su fito daga yadda suke rayuwa.</w:t>
      </w:r>
    </w:p>
    <w:p>
      <w:pPr/>
      <w:r>
        <w:rPr>
          <w:lang w:val="ha_NG" w:bidi="ha_NG"/>
        </w:rPr>
      </w:r>
      <w:r>
        <w:rPr>
          <w:lang w:val="ha_NG" w:bidi="ha_NG"/>
        </w:rPr>
        <w:t>A wannan labarin, Yesu ya tabbatar da matsayin Yahaya mai baftima ba a matsayin annabi kawai ba, amma a matsayin wanda annabcin Malakai ya yi magana a kansa. Yahaya ne wanda ya shirya mutane domin zuwan Mai Ceto da aka yi alkawarinsa. Yesu kuma ya nuna a cikin amsarsa ga Yahaya cewa shi ne Mai Ceton da aka yi alkawari wanda Yahaya ya shirya mutane dominsa. Yesu ya jaddada cewa shugabannin addini sun ƙi Yahaya da kuma shi kansa.</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 a zuciyarsu. Za ku taimaki kungiyar wajen tsara wuraren da labarin zai gudana, yanayin labarin, da kuma jaruman labarin.</w:t>
      </w:r>
    </w:p>
    <w:p>
      <w:pPr/>
      <w:r>
        <w:rPr>
          <w:lang w:val="ha_NG" w:bidi="ha_NG"/>
        </w:rPr>
      </w:r>
      <w:r>
        <w:rPr>
          <w:lang w:val="ha_NG" w:bidi="ha_NG"/>
        </w:rPr>
        <w:t>Wannan labarin yana da Fannoni guda biyar.</w:t>
      </w:r>
    </w:p>
    <w:p>
      <w:pPr/>
      <w:r>
        <w:rPr>
          <w:lang w:val="ha_NG" w:bidi="ha_NG"/>
        </w:rPr>
      </w:r>
      <w:r>
        <w:rPr>
          <w:b/>
          <w:lang w:val="ha_NG" w:bidi="ha_NG"/>
        </w:rPr>
        <w:t>Fani na farko:</w:t>
      </w:r>
      <w:r>
        <w:rPr>
          <w:lang w:val="ha_NG" w:bidi="ha_NG"/>
        </w:rPr>
        <w:t xml:space="preserve"> Almajiran Yahaya Mai Baftisma sun gaya masa abin da Yesu ya kasance yana yi. Yahaya ya tambayi biyu daga cikin almajiransa su tambayi Yesu ko shi ne Almasihu, ko kuma ya kamata su jira wani daban. Almajiran sun sami Yesu kuma sun yi wannan tambayar.</w:t>
      </w:r>
    </w:p>
    <w:p>
      <w:pPr/>
      <w:r>
        <w:rPr>
          <w:lang w:val="ha_NG" w:bidi="ha_NG"/>
        </w:rPr>
      </w:r>
      <w:r>
        <w:rPr>
          <w:b/>
          <w:lang w:val="ha_NG" w:bidi="ha_NG"/>
        </w:rPr>
        <w:t>Fani na biyu:</w:t>
      </w:r>
      <w:r>
        <w:rPr>
          <w:lang w:val="ha_NG" w:bidi="ha_NG"/>
        </w:rPr>
        <w:t xml:space="preserve"> A lokacin da almajiran Yahaya suka yi tambayar, Yesu yana warkar da mutane da suke da cututtuka, yana korar aljannu, kuma yana sa makafi su gani. Yesu ya gaya wa almajiran Yahaya su gaya wa Yahaya abin da suka gani da kuma abin da suka ji. Ya ce matalautan sun ji albishir din. Almajiran Yahaya suna tafiya.</w:t>
      </w:r>
    </w:p>
    <w:p>
      <w:pPr/>
      <w:r>
        <w:rPr>
          <w:lang w:val="ha_NG" w:bidi="ha_NG"/>
        </w:rPr>
      </w:r>
      <w:r>
        <w:rPr>
          <w:b/>
          <w:lang w:val="ha_NG" w:bidi="ha_NG"/>
        </w:rPr>
        <w:t>Fani na Uku:</w:t>
      </w:r>
      <w:r>
        <w:rPr>
          <w:lang w:val="ha_NG" w:bidi="ha_NG"/>
        </w:rPr>
        <w:t xml:space="preserve"> Yesu ya yi magana da taro game da Yahaya. Yesu yana gaya musu irin mutumin da suka je gani a cikin jeji. Yesu ya gaya musu cewa Yahaya annabi ne. Yesu ya bayyana cewa nassosi sun yi magana a kansa a matsayin wanda yake shirya hanyar.</w:t>
      </w:r>
    </w:p>
    <w:p>
      <w:pPr/>
      <w:r>
        <w:rPr>
          <w:lang w:val="ha_NG" w:bidi="ha_NG"/>
        </w:rPr>
      </w:r>
      <w:r>
        <w:rPr>
          <w:b/>
          <w:lang w:val="ha_NG" w:bidi="ha_NG"/>
        </w:rPr>
        <w:t>Fani na hudu:</w:t>
      </w:r>
      <w:r>
        <w:rPr>
          <w:lang w:val="ha_NG" w:bidi="ha_NG"/>
        </w:rPr>
        <w:t xml:space="preserve"> Yesu ya gaya musu cewa babu wani mutum da ya taba rayuwa wanda ya fi Yahaya girma. Amma Yesu ya gaya musu cewa mafi kankanta a mulkin Allah ya fi Yahaya. Dukan mutanen suka amince cewa hanyar Allah daidai ce. Farisawa da masana addini sun ƙi yarda da shirin Allah.</w:t>
      </w:r>
    </w:p>
    <w:p>
      <w:pPr/>
      <w:r>
        <w:rPr>
          <w:lang w:val="ha_NG" w:bidi="ha_NG"/>
        </w:rPr>
      </w:r>
      <w:r>
        <w:rPr>
          <w:b/>
          <w:lang w:val="ha_NG" w:bidi="ha_NG"/>
        </w:rPr>
        <w:t>Fani na biyar:</w:t>
      </w:r>
      <w:r>
        <w:rPr>
          <w:lang w:val="ha_NG" w:bidi="ha_NG"/>
        </w:rPr>
        <w:t xml:space="preserve"> Yesu ya kwatanta wannan zamanin da yaran da ba sa bin waƙar da aka yi musu. Haka ma Yahaya bai sha ruwan inabi ko kuma ya ci burodi ba, kuma mutane suka zarge shi. Yesu ya ci abinci ya kuma sha kuma mutane suna sukan shi.</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Almajiran Yesu</w:t>
      </w:r>
    </w:p>
    <w:p>
      <w:pPr>
        <w:pStyle w:val="ListBullet"/>
        <w:spacing w:line="240" w:lineRule="auto"/>
        <w:ind w:left="720"/>
      </w:pPr>
      <w:r>
        <w:rPr>
          <w:lang w:val="ha_NG" w:bidi="ha_NG"/>
        </w:rPr>
      </w:r>
      <w:r>
        <w:rPr>
          <w:lang w:val="ha_NG" w:bidi="ha_NG"/>
        </w:rPr>
        <w:t>Yahaya Mai Baftisma</w:t>
      </w:r>
    </w:p>
    <w:p>
      <w:pPr>
        <w:pStyle w:val="ListBullet"/>
        <w:spacing w:line="240" w:lineRule="auto"/>
        <w:ind w:left="720"/>
      </w:pPr>
      <w:r>
        <w:rPr>
          <w:lang w:val="ha_NG" w:bidi="ha_NG"/>
        </w:rPr>
      </w:r>
      <w:r>
        <w:rPr>
          <w:lang w:val="ha_NG" w:bidi="ha_NG"/>
        </w:rPr>
        <w:t>Almajiran Yahaya</w:t>
      </w:r>
    </w:p>
    <w:p>
      <w:pPr>
        <w:pStyle w:val="ListBullet"/>
        <w:spacing w:line="240" w:lineRule="auto"/>
        <w:ind w:left="720"/>
      </w:pPr>
      <w:r>
        <w:rPr>
          <w:lang w:val="ha_NG" w:bidi="ha_NG"/>
        </w:rPr>
      </w:r>
      <w:r>
        <w:rPr>
          <w:lang w:val="ha_NG" w:bidi="ha_NG"/>
        </w:rPr>
        <w:t>Mutanen da ake warkarwa, makafi, kurame, kutare, guragu, matattu, mugayen ruhohi.</w:t>
      </w:r>
    </w:p>
    <w:p>
      <w:pPr>
        <w:pStyle w:val="ListBullet"/>
        <w:spacing w:line="240" w:lineRule="auto"/>
        <w:ind w:left="720"/>
      </w:pPr>
      <w:r>
        <w:rPr>
          <w:lang w:val="ha_NG" w:bidi="ha_NG"/>
        </w:rPr>
      </w:r>
      <w:r>
        <w:rPr>
          <w:lang w:val="ha_NG" w:bidi="ha_NG"/>
        </w:rPr>
        <w:t>Jama'a</w:t>
      </w:r>
    </w:p>
    <w:p>
      <w:pPr>
        <w:pStyle w:val="ListBullet"/>
        <w:spacing w:line="240" w:lineRule="auto"/>
        <w:ind w:left="720"/>
      </w:pPr>
      <w:r>
        <w:rPr>
          <w:lang w:val="ha_NG" w:bidi="ha_NG"/>
        </w:rPr>
      </w:r>
      <w:r>
        <w:rPr>
          <w:lang w:val="ha_NG" w:bidi="ha_NG"/>
        </w:rPr>
        <w:t>Farisawa da masana addini.</w:t>
      </w:r>
    </w:p>
    <w:p>
      <w:pPr/>
      <w:r>
        <w:rPr>
          <w:lang w:val="ha_NG" w:bidi="ha_NG"/>
        </w:rPr>
      </w:r>
      <w:r>
        <w:rPr>
          <w:lang w:val="ha_NG" w:bidi="ha_NG"/>
        </w:rPr>
        <w:t>A cikin wannan zaman, sa rukunin su tsara labari, su zana, ko su yi amfani da wasu nau'ikan abubuwan da za a iya sarrafawa (abubuwan da za ka iya motsawa kamar duwatsu, itace, abin wasan yara) don ganin yadda labarin da ayyukan da ke cikinsa suke.</w:t>
      </w:r>
    </w:p>
    <w:p>
      <w:pPr/>
      <w:r>
        <w:rPr>
          <w:lang w:val="ha_NG" w:bidi="ha_NG"/>
        </w:rPr>
      </w:r>
      <w:r>
        <w:rPr>
          <w:lang w:val="ha_NG" w:bidi="ha_NG"/>
        </w:rPr>
        <w:t>Yana da muhimmanci a tuna cewa Yahaya Mai baftisma yana kurkuku lokacin da almajiransa suka je su ba shi labarin Yesu.</w:t>
      </w:r>
    </w:p>
    <w:p>
      <w:pPr/>
      <w:r>
        <w:rPr>
          <w:lang w:val="ha_NG" w:bidi="ha_NG"/>
        </w:rPr>
      </w:r>
      <w:r>
        <w:rPr>
          <w:lang w:val="ha_NG" w:bidi="ha_NG"/>
        </w:rPr>
        <w:t>Yana da mahimmanci a tuna cewa mafi yawan Yahudawa suna jiran Almasihu wanda zai yantar da su daga Roma.</w:t>
      </w:r>
    </w:p>
    <w:p>
      <w:pPr/>
      <w:r>
        <w:rPr>
          <w:lang w:val="ha_NG" w:bidi="ha_NG"/>
        </w:rPr>
      </w:r>
      <w:r>
        <w:rPr>
          <w:lang w:val="ha_NG" w:bidi="ha_NG"/>
        </w:rPr>
        <w:t>Almajiran Yahaya suka je wurin Yahaya, suka gaya masa abin da Yesu yake yi. Yahaya Mai baftisma ya aike almajiransa biyu don su tambayi Yesu ko shi ne Almasihu, ko kuma Mai Ceton da aka yi alkawari. Suna son su sani ko za su jira wani daban. Almajiran sun sami Yesu kuma sun yi masa wannan tambaya.</w:t>
      </w:r>
    </w:p>
    <w:p>
      <w:pPr/>
      <w:r>
        <w:rPr>
          <w:lang w:val="ha_NG" w:bidi="ha_NG"/>
        </w:rPr>
      </w:r>
      <w:r>
        <w:rPr>
          <w:lang w:val="ha_NG" w:bidi="ha_NG"/>
        </w:rPr>
        <w:t>Yana da muhimmanci a tuna da cewa Yesu bai amsa nan da nan ba. Da farko Yesu ya yi abin da annabcin Almasihu cikin Tsohon Alkawari ya faɗa cewa Almasihu zai yi—ya warkar da mutane.</w:t>
      </w:r>
    </w:p>
    <w:p>
      <w:pPr/>
      <w:r>
        <w:rPr>
          <w:lang w:val="ha_NG" w:bidi="ha_NG"/>
        </w:rPr>
      </w:r>
      <w:r>
        <w:rPr>
          <w:lang w:val="ha_NG" w:bidi="ha_NG"/>
        </w:rPr>
        <w:t>A lokacin da almajiran Yahaya suka yi tambayar, Yesu yana warkar da mutane daga cututtuka, yana fitar da mugayen ruhohi, kuma yana sa makafi su gani. Yesu ya gaya wa almajiran Yahaya su gaya wa Yahaya abin da suka gani da kuma abin da suka ji, cewa an warkar da mutane. Talakawa sun ji bishara.</w:t>
      </w:r>
    </w:p>
    <w:p>
      <w:pPr/>
      <w:r>
        <w:rPr>
          <w:lang w:val="ha_NG" w:bidi="ha_NG"/>
        </w:rPr>
      </w:r>
      <w:r>
        <w:rPr>
          <w:lang w:val="ha_NG" w:bidi="ha_NG"/>
        </w:rPr>
        <w:t>Sai almajiran Yahaya suka tafi. Yesu ya yi magana da taron game da Yahaya. Yesu yana gaya musu irin mutumin da suka je gani a cikin jeji. Shin sun je don ganin wani mai rauni kamar kyauro wanda iska ke kadawa daga wani gefe zuwa wani gefen? A'a. Wani da ya sanya tufafi masu tsada? A'a. Shin sun kasance suna neman annabi ne?</w:t>
      </w:r>
    </w:p>
    <w:p>
      <w:pPr/>
      <w:r>
        <w:rPr>
          <w:lang w:val="ha_NG" w:bidi="ha_NG"/>
        </w:rPr>
      </w:r>
      <w:r>
        <w:rPr>
          <w:lang w:val="ha_NG" w:bidi="ha_NG"/>
        </w:rPr>
        <w:t>Yana da muhimmanci a tuna cewa annabawa suna da muhimmanci ga Yahudawa saboda sun kawo magana daga Allah ga mutane.</w:t>
      </w:r>
    </w:p>
    <w:p>
      <w:pPr/>
      <w:r>
        <w:rPr>
          <w:lang w:val="ha_NG" w:bidi="ha_NG"/>
        </w:rPr>
      </w:r>
      <w:r>
        <w:rPr>
          <w:lang w:val="ha_NG" w:bidi="ha_NG"/>
        </w:rPr>
        <w:t>Yesu ya gaya musu cewa babu wani mutum da ya taba rayuwa a duniya wanda ya fi Yahaya girma. Amma Yesu ya gaya musu cewa mafi kankanta a mulkin Allah ya fi Yahaya. Dukan mutane sun amince cewa hanyar Allah daidai ce. Farisawa da masanan addini suna ƙin shirin Allah domin sun ƙi baftismar Yahaya.</w:t>
      </w:r>
    </w:p>
    <w:p>
      <w:pPr/>
      <w:r>
        <w:rPr>
          <w:lang w:val="ha_NG" w:bidi="ha_NG"/>
        </w:rPr>
      </w:r>
      <w:r>
        <w:rPr>
          <w:lang w:val="ha_NG" w:bidi="ha_NG"/>
        </w:rPr>
        <w:t>Yesu ya kwatanta wannan zamanin da yaran da ba sa amsawa sa’ad da ake kida. Suna koka cewa mun rera wakokin bukukuwa kuma ba ku yi rawa ba, mun rera wakokin jana'iza kuma ba ku yi kuka ba. Haka ma Yahaya bai sha ruwan inabi ko kuma ya ci gurasa ba, kuma mutane suka zarge shi. Yesu ya ci abinci ya kuma sha kuma mutane suna zargin shi.</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fannoni guda biyar.</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Almajiran Yesu</w:t>
      </w:r>
    </w:p>
    <w:p>
      <w:pPr>
        <w:pStyle w:val="ListBullet"/>
        <w:spacing w:line="240" w:lineRule="auto"/>
        <w:ind w:left="720"/>
      </w:pPr>
      <w:r>
        <w:rPr>
          <w:lang w:val="ha_NG" w:bidi="ha_NG"/>
        </w:rPr>
      </w:r>
      <w:r>
        <w:rPr>
          <w:lang w:val="ha_NG" w:bidi="ha_NG"/>
        </w:rPr>
        <w:t>Yahaya Mai baftisama</w:t>
      </w:r>
    </w:p>
    <w:p>
      <w:pPr>
        <w:pStyle w:val="ListBullet"/>
        <w:spacing w:line="240" w:lineRule="auto"/>
        <w:ind w:left="720"/>
      </w:pPr>
      <w:r>
        <w:rPr>
          <w:lang w:val="ha_NG" w:bidi="ha_NG"/>
        </w:rPr>
      </w:r>
      <w:r>
        <w:rPr>
          <w:lang w:val="ha_NG" w:bidi="ha_NG"/>
        </w:rPr>
        <w:t>Almajiran Yahaya</w:t>
      </w:r>
    </w:p>
    <w:p>
      <w:pPr>
        <w:pStyle w:val="ListBullet"/>
        <w:spacing w:line="240" w:lineRule="auto"/>
        <w:ind w:left="720"/>
      </w:pPr>
      <w:r>
        <w:rPr>
          <w:lang w:val="ha_NG" w:bidi="ha_NG"/>
        </w:rPr>
      </w:r>
      <w:r>
        <w:rPr>
          <w:lang w:val="ha_NG" w:bidi="ha_NG"/>
        </w:rPr>
        <w:t>Mutanen da ake warkarwa, makafi, kurame, kutare, guragu, matattu, mugayen ruhohi.</w:t>
      </w:r>
    </w:p>
    <w:p>
      <w:pPr>
        <w:pStyle w:val="ListBullet"/>
        <w:spacing w:line="240" w:lineRule="auto"/>
        <w:ind w:left="720"/>
      </w:pPr>
      <w:r>
        <w:rPr>
          <w:lang w:val="ha_NG" w:bidi="ha_NG"/>
        </w:rPr>
      </w:r>
      <w:r>
        <w:rPr>
          <w:lang w:val="ha_NG" w:bidi="ha_NG"/>
        </w:rPr>
        <w:t>Taron Jama'a</w:t>
      </w:r>
    </w:p>
    <w:p>
      <w:pPr>
        <w:pStyle w:val="ListBullet"/>
        <w:spacing w:line="240" w:lineRule="auto"/>
        <w:ind w:left="720"/>
      </w:pPr>
      <w:r>
        <w:rPr>
          <w:lang w:val="ha_NG" w:bidi="ha_NG"/>
        </w:rPr>
      </w:r>
      <w:r>
        <w:rPr>
          <w:lang w:val="ha_NG" w:bidi="ha_NG"/>
        </w:rPr>
        <w:t>Farisawa da kuma masanan addini.</w:t>
      </w:r>
    </w:p>
    <w:p>
      <w:pPr/>
      <w:r>
        <w:rPr>
          <w:lang w:val="ha_NG" w:bidi="ha_NG"/>
        </w:rPr>
      </w:r>
      <w:r>
        <w:rPr>
          <w:lang w:val="ha_NG" w:bidi="ha_NG"/>
        </w:rPr>
        <w:t>Sa ƙungiyar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Tabbatar da cewa ƙungiyar ta kwaikwayi Yahaya yana cikin kurkuku lokacin da almajiransa suka zo wurinsa don su gaya masa abin da Yesu ya yi.</w:t>
      </w:r>
    </w:p>
    <w:p>
      <w:pPr/>
      <w:r>
        <w:rPr>
          <w:lang w:val="ha_NG" w:bidi="ha_NG"/>
        </w:rPr>
      </w:r>
      <w:r>
        <w:rPr>
          <w:lang w:val="ha_NG" w:bidi="ha_NG"/>
        </w:rPr>
        <w:t>Ku tabbatar cewa ƙungiyar ta yi kwaikwayon almajiran Yahaya suna zuwa wurin Yesu suna tambayarsa ko shi ne Almasihu da Yahudawa suke jira. Yesu bai amsa ba har sai bayan da ya yi mujizojin domin almajiran Yahaya su gani. Sai Yesu ya amsa.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yi kwaikwayon almajiran Yahaya suna zuwa domin su gaya wa Yahaya abin da suka gani. Yahaya ya kira biyu daga cikin almajiransa kuma ya aike su zuwa wurin Yesu domin su tambaye shi ko Yesu shi ne Mai Ceton da aka yi alkawari ko kuma suna bukatar su nemi wani daban.</w:t>
      </w:r>
    </w:p>
    <w:p>
      <w:pPr/>
      <w:r>
        <w:rPr>
          <w:lang w:val="ha_NG" w:bidi="ha_NG"/>
        </w:rPr>
      </w:r>
      <w:r>
        <w:rPr>
          <w:lang w:val="ha_NG" w:bidi="ha_NG"/>
        </w:rPr>
        <w:t>Dakata da wasan: Tambayi mai fitowa a matsayin Yahaya Mai Baftisma, "Yaya kake ji?" Za ku iya jin abubuwa kamar, "Na kasance ina da tabbacin cewa Yesu shi ne Almasihu," "Shin na yi kuskure ne wajen neman tabbaci?" "Idan akwai wani kuma da zan nema, ina bukatar na sani." Sake aikin.</w:t>
      </w:r>
    </w:p>
    <w:p>
      <w:pPr/>
      <w:r>
        <w:rPr>
          <w:lang w:val="ha_NG" w:bidi="ha_NG"/>
        </w:rPr>
      </w:r>
      <w:r>
        <w:rPr>
          <w:lang w:val="ha_NG" w:bidi="ha_NG"/>
        </w:rPr>
        <w:t>Almajiran Yahaya sun sami Yesu. Almajiran Yahaya suka gaya wa Yesu cewa Yahaya ya aike su. Suna tambaya ko shi ne Almasihu wanda mutanen ke jira, ko kuma ya kamata su nemi wani daban. A wannan lokacin Yesu ya warkar da mutane daga rashin lafiyarsu, ya kori mugayen ruhohi, kuma ya sa makafi su ga. Sai Yesu ya ce musu su je su gaya wa Yahaya abin da suka gani da kuma abin da suka ji. Makafi suna gani, guragu na tafiya, kutare sun warke, kurame suna ji, kuma matattu suna tashi daga matattu. Talakawa suna sauraron bisharar.</w:t>
      </w:r>
    </w:p>
    <w:p>
      <w:pPr/>
      <w:r>
        <w:rPr>
          <w:lang w:val="ha_NG" w:bidi="ha_NG"/>
        </w:rPr>
      </w:r>
      <w:r>
        <w:rPr>
          <w:lang w:val="ha_NG" w:bidi="ha_NG"/>
        </w:rPr>
        <w:t>Dakatar da wasan: Tambayi mai fitowa a matsayin Yesu, "Yaya kake ji?" Za ku iya jin abubuwa kamar, "Yahaya na cikin mawuyacin hali," "Yana bukatar ya san abin da ke faruwa," "Nassin Littafi Mai Tsarki ya taimake ni a cikin jeji, zai taimaka masa," "Zai san ko ni wane ne." Sake aikin.</w:t>
      </w:r>
    </w:p>
    <w:p>
      <w:pPr/>
      <w:r>
        <w:rPr>
          <w:lang w:val="ha_NG" w:bidi="ha_NG"/>
        </w:rPr>
      </w:r>
      <w:r>
        <w:rPr>
          <w:lang w:val="ha_NG" w:bidi="ha_NG"/>
        </w:rPr>
        <w:t>Sai almajiran Yahaya suka tafi. Yesu ya yi magana da taron jama'a game da Yahaya. Yesu ya tambayi taron, "Wane irin mutum ne kuka je gani a cikin jeji?" Wani wanda yake kamar kyauro wanda yake karkata daga wannan gefe zuwa wancan?" Yesu ya ce, "A'a." Yesu ya ci gaba da tambaya, "Wani wanda ya yi shiga kamar attajiri?" Yesu ya amsa, "A'a." Sai Yesu ya sake tambaya, "Kuna neman annabi ne?" Yesu ya ce, "I." Ya ce, "Yahaya ya fi annabi." Yahaya ya cika abin da kalmar Allah ta faɗa. Ba wanda ya fi Yahaya girma, amma mafi ƙanƙanta a Mulkin Sama ya fi Yahaya girma.</w:t>
      </w:r>
    </w:p>
    <w:p>
      <w:pPr/>
      <w:r>
        <w:rPr>
          <w:lang w:val="ha_NG" w:bidi="ha_NG"/>
        </w:rPr>
      </w:r>
      <w:r>
        <w:rPr>
          <w:lang w:val="ha_NG" w:bidi="ha_NG"/>
        </w:rPr>
        <w:t>Dakatatar da wasan: Tambayi masu fitowa a matsayin taro, "Yaya kuke ji?" Za ku iya jin abubuwa kamar, "Ina farin ciki cewa Yahaya ya nuna mana Yesu," "Ta yaya wani zai iya zama mafi girma fiye da Yahaya?" "Yaya zan iya kasancewa a cikin mulkin sama?" Sake aikin.</w:t>
      </w:r>
    </w:p>
    <w:p>
      <w:pPr/>
      <w:r>
        <w:rPr>
          <w:lang w:val="ha_NG" w:bidi="ha_NG"/>
        </w:rPr>
      </w:r>
      <w:r>
        <w:rPr>
          <w:lang w:val="ha_NG" w:bidi="ha_NG"/>
        </w:rPr>
        <w:t>Da mutane suka ji wannan, suka yarda cewa hanyar Allah daidai ce, domin sun sami baftismar Yahaya. Amma Farisiyawa da masanan shari'a suka ki yarda da shirin Allah domin sun ki baftismar Yahaya.</w:t>
      </w:r>
    </w:p>
    <w:p>
      <w:pPr/>
      <w:r>
        <w:rPr>
          <w:lang w:val="ha_NG" w:bidi="ha_NG"/>
        </w:rPr>
      </w:r>
      <w:r>
        <w:rPr>
          <w:lang w:val="ha_NG" w:bidi="ha_NG"/>
        </w:rPr>
        <w:t>Dakatar da wasan: Tambayi masu fitowa a matsayin Farisiyawa da kuma masanan addini, "Yaya kuke ji?" Za ku iya jin abubuwa kamar, "Ina ganin Yesu ya yi kuskure." Ba na bukatar tuba," "Ina jin haushi domin Yesu ya ce Yahaya shi ne mafi girman annabawa," "Me zai faru idan na yi kuskure? Ban yarda da maganar John ba." Sake aikin.</w:t>
      </w:r>
    </w:p>
    <w:p>
      <w:pPr/>
      <w:r>
        <w:rPr>
          <w:lang w:val="ha_NG" w:bidi="ha_NG"/>
        </w:rPr>
      </w:r>
      <w:r>
        <w:rPr>
          <w:lang w:val="ha_NG" w:bidi="ha_NG"/>
        </w:rPr>
        <w:t>Yesu ya tambaya da me zai kwatanta wannan zamanin. Yesu ya kwatanta su da yara da suke yin wasa. Yaran sun kai kara ga abokansu saboda ba sa rawa ga sautin wakokin farin ciki, kuma ba sa kuka ga sautin wakokin makoki. Yesu ya ce Yahaya bai ci burodi ko kuma ya sha ruwan inabi ba kuma shugabannin addini sun ce yana da aljani. Yesu yana cin abinci yana kuma sha, kuma shugabannin addini suna cewa Yesu mai yawan cin abinci ne kuma mashayi.</w:t>
      </w:r>
    </w:p>
    <w:p>
      <w:pPr/>
      <w:r>
        <w:rPr>
          <w:lang w:val="ha_NG" w:bidi="ha_NG"/>
        </w:rPr>
      </w:r>
      <w:r>
        <w:rPr>
          <w:lang w:val="ha_NG" w:bidi="ha_NG"/>
        </w:rPr>
        <w:t>Dakatar da wasan: Tambayi mai fitowa a matsayin Yesu, "Yaya kake ji?" Za ku iya jin abubuwa kamar, "Ta yaya zan taimaka musu su fahimci abin da suke yi?" "Ina ta nuna musu dukkan alamomin da suke bukata," "Ina bakin ciki cewa ba su iya ganin ko wane ne John da kuma ko wane ne ni sarai ba."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Almajiran Yahaya, ko kuma mabiyansa, sun ji cewa Yesu ya ta da wani daga matattu. Sun kai wannan labari ga Yahaya a kurkuku.</w:t>
      </w:r>
    </w:p>
    <w:p>
      <w:pPr/>
      <w:r>
        <w:rPr>
          <w:lang w:val="ha_NG" w:bidi="ha_NG"/>
        </w:rPr>
      </w:r>
      <w:r>
        <w:rPr>
          <w:lang w:val="ha_NG" w:bidi="ha_NG"/>
        </w:rPr>
        <w:t xml:space="preserve">Yahaya ya aike guda biyu daga cikin mabiyansa ga </w:t>
      </w:r>
      <w:r>
        <w:rPr>
          <w:b/>
          <w:lang w:val="ha_NG" w:bidi="ha_NG"/>
        </w:rPr>
        <w:t>Ubangiji</w:t>
      </w:r>
      <w:r>
        <w:rPr>
          <w:lang w:val="ha_NG" w:bidi="ha_NG"/>
        </w:rPr>
        <w:t xml:space="preserve">, ko kuma Yesu. Ubangiji na nufin maigida ko kuma wanda yake da iko. Luka ya yi amfani da wannan taken don ya tabbatar da cewa Yesu shi ne Allah. Ku tabbata kun fassara Ubangiji yadda kuka yi a sauran wuraren da suka gabata. </w:t>
      </w:r>
      <w:r>
        <w:rPr>
          <w:b/>
          <w:lang w:val="ha_NG" w:bidi="ha_NG"/>
        </w:rPr>
        <w:t>Ubangiji</w:t>
      </w:r>
      <w:r>
        <w:rPr>
          <w:lang w:val="ha_NG" w:bidi="ha_NG"/>
        </w:rPr>
        <w:t xml:space="preserve"> ana iya samun shi a cikin Babban Jerin Kalmoni.</w:t>
      </w:r>
    </w:p>
    <w:p>
      <w:pPr/>
      <w:r>
        <w:rPr>
          <w:lang w:val="ha_NG" w:bidi="ha_NG"/>
        </w:rPr>
      </w:r>
      <w:r>
        <w:rPr>
          <w:b/>
          <w:lang w:val="ha_NG" w:bidi="ha_NG"/>
        </w:rPr>
        <w:t>Almajiran</w:t>
      </w:r>
      <w:r>
        <w:rPr>
          <w:lang w:val="ha_NG" w:bidi="ha_NG"/>
        </w:rPr>
        <w:t xml:space="preserve"> Yahaya suka tambayi Yesu ko shi ne </w:t>
      </w:r>
      <w:r>
        <w:rPr>
          <w:b/>
          <w:lang w:val="ha_NG" w:bidi="ha_NG"/>
        </w:rPr>
        <w:t>wanda ke zuwa</w:t>
      </w:r>
      <w:r>
        <w:rPr>
          <w:lang w:val="ha_NG" w:bidi="ha_NG"/>
        </w:rPr>
        <w:t xml:space="preserve">, ko kuma Mai Ceton da aka yi alkawarin zuwansa. Ku tabbata kun fassara almajirai yadda kuka fassara su a baya. </w:t>
      </w:r>
      <w:r>
        <w:rPr>
          <w:b/>
          <w:lang w:val="ha_NG" w:bidi="ha_NG"/>
        </w:rPr>
        <w:t>Almajiri</w:t>
      </w:r>
      <w:r>
        <w:rPr>
          <w:lang w:val="ha_NG" w:bidi="ha_NG"/>
        </w:rPr>
        <w:t xml:space="preserve"> yana cikin babban kundin kalmomi. Kafin ya amsa, Yesu ya warkar da mutane kuma ya kori </w:t>
      </w:r>
      <w:r>
        <w:rPr>
          <w:b/>
          <w:lang w:val="ha_NG" w:bidi="ha_NG"/>
        </w:rPr>
        <w:t>mugayen ruhohi</w:t>
      </w:r>
      <w:r>
        <w:rPr>
          <w:lang w:val="ha_NG" w:bidi="ha_NG"/>
        </w:rPr>
        <w:t xml:space="preserve">. Ku tabbatar kun fassara mugayen ruhohi kamar yadda kuka fassara su a sauran wuraren da suka gabata. Ana iya samun </w:t>
      </w:r>
      <w:r>
        <w:rPr>
          <w:b/>
          <w:lang w:val="ha_NG" w:bidi="ha_NG"/>
        </w:rPr>
        <w:t>Mugun ruhu</w:t>
      </w:r>
      <w:r>
        <w:rPr>
          <w:lang w:val="ha_NG" w:bidi="ha_NG"/>
        </w:rPr>
        <w:t xml:space="preserve"> a cikin Babban Jerin Kalmomi. Yesu ya ce su gaya wa Yahaya abin da suka gani da kuma abin da suka ji. Sai ya lissafta abubuwan da ya yi a hidimarsa. Yesu ya ce ana warkar da waɗanda suke da </w:t>
      </w:r>
      <w:r>
        <w:rPr>
          <w:b/>
          <w:lang w:val="ha_NG" w:bidi="ha_NG"/>
        </w:rPr>
        <w:t>kuturta</w:t>
      </w:r>
      <w:r>
        <w:rPr>
          <w:lang w:val="ha_NG" w:bidi="ha_NG"/>
        </w:rPr>
        <w:t xml:space="preserve">. Kuturta tana nufin cututtukan fata. </w:t>
      </w:r>
      <w:r>
        <w:rPr>
          <w:b/>
          <w:lang w:val="ha_NG" w:bidi="ha_NG"/>
        </w:rPr>
        <w:t>Tsabta</w:t>
      </w:r>
      <w:r>
        <w:rPr>
          <w:lang w:val="ha_NG" w:bidi="ha_NG"/>
        </w:rPr>
        <w:t xml:space="preserve"> na nufin sun kasance masu cancantar yin hidima ga Allah. </w:t>
      </w:r>
      <w:r>
        <w:rPr>
          <w:b/>
          <w:lang w:val="ha_NG" w:bidi="ha_NG"/>
        </w:rPr>
        <w:t>Kuturta</w:t>
      </w:r>
      <w:r>
        <w:rPr>
          <w:lang w:val="ha_NG" w:bidi="ha_NG"/>
        </w:rPr>
        <w:t xml:space="preserve"> da </w:t>
      </w:r>
      <w:r>
        <w:rPr>
          <w:b/>
          <w:lang w:val="ha_NG" w:bidi="ha_NG"/>
        </w:rPr>
        <w:t>tsabta</w:t>
      </w:r>
      <w:r>
        <w:rPr>
          <w:lang w:val="ha_NG" w:bidi="ha_NG"/>
        </w:rPr>
        <w:t xml:space="preserve"> za a iya samun su a cikin Babban Jerin Kalmomi. Ku tabbatar kun fassara kalmomin biyu kamar yadda kuka yi a baya.</w:t>
      </w:r>
    </w:p>
    <w:p>
      <w:pPr/>
      <w:r>
        <w:rPr>
          <w:lang w:val="ha_NG" w:bidi="ha_NG"/>
        </w:rPr>
      </w:r>
      <w:r>
        <w:rPr>
          <w:lang w:val="ha_NG" w:bidi="ha_NG"/>
        </w:rPr>
        <w:t xml:space="preserve">Yesu kuma ya ce ana fadin </w:t>
      </w:r>
      <w:r>
        <w:rPr>
          <w:b/>
          <w:lang w:val="ha_NG" w:bidi="ha_NG"/>
        </w:rPr>
        <w:t>bishara</w:t>
      </w:r>
      <w:r>
        <w:rPr>
          <w:lang w:val="ha_NG" w:bidi="ha_NG"/>
        </w:rPr>
        <w:t xml:space="preserve"> ga matalauta. </w:t>
      </w:r>
      <w:r>
        <w:rPr>
          <w:b/>
          <w:lang w:val="ha_NG" w:bidi="ha_NG"/>
        </w:rPr>
        <w:t>Bisharar</w:t>
      </w:r>
      <w:r>
        <w:rPr>
          <w:lang w:val="ha_NG" w:bidi="ha_NG"/>
        </w:rPr>
        <w:t xml:space="preserve"> tana game da mulkin Allah ne da kuma kyawawan abubuwan da Allah zai yi don ya taimaki talakawa. Ku tabbatar kun fassara bishara kamar yadda kuka fassara ta a sauran wuraren da suka gabata.</w:t>
      </w:r>
    </w:p>
    <w:p>
      <w:pPr/>
      <w:r>
        <w:rPr>
          <w:lang w:val="ha_NG" w:bidi="ha_NG"/>
        </w:rPr>
      </w:r>
      <w:r>
        <w:rPr>
          <w:lang w:val="ha_NG" w:bidi="ha_NG"/>
        </w:rPr>
        <w:t xml:space="preserve">Yesu ya ce "mai albarka ne mutumin da bai yi tuntuɓe saboda ni." </w:t>
      </w:r>
      <w:r>
        <w:rPr>
          <w:b/>
          <w:lang w:val="ha_NG" w:bidi="ha_NG"/>
        </w:rPr>
        <w:t>Mai albarka</w:t>
      </w:r>
      <w:r>
        <w:rPr>
          <w:lang w:val="ha_NG" w:bidi="ha_NG"/>
        </w:rPr>
        <w:t xml:space="preserve"> na nufin Allah ya nuna tagomashinsa ko alherinsa ga wani. </w:t>
      </w:r>
      <w:r>
        <w:rPr>
          <w:b/>
          <w:lang w:val="ha_NG" w:bidi="ha_NG"/>
        </w:rPr>
        <w:t>Mai albarka</w:t>
      </w:r>
      <w:r>
        <w:rPr>
          <w:lang w:val="ha_NG" w:bidi="ha_NG"/>
        </w:rPr>
        <w:t xml:space="preserve"> yana cikin Babban Kundin Kalmomi. </w:t>
      </w:r>
      <w:r>
        <w:rPr>
          <w:b/>
          <w:lang w:val="ha_NG" w:bidi="ha_NG"/>
        </w:rPr>
        <w:t>Ficewa</w:t>
      </w:r>
      <w:r>
        <w:rPr>
          <w:lang w:val="ha_NG" w:bidi="ha_NG"/>
        </w:rPr>
        <w:t xml:space="preserve"> ko tuntuɓe na nufin yin shakka ko jin haushin wani. Yesu yana faɗin cewa Allah zai nuna tagomashi ga waɗanda ba su yi shakkar cewa shi ne Mai Ceton da aka alkawarta ba.</w:t>
      </w:r>
    </w:p>
    <w:p>
      <w:pPr/>
      <w:r>
        <w:rPr>
          <w:lang w:val="ha_NG" w:bidi="ha_NG"/>
        </w:rPr>
      </w:r>
      <w:r>
        <w:rPr>
          <w:lang w:val="ha_NG" w:bidi="ha_NG"/>
        </w:rPr>
        <w:t xml:space="preserve">Yesu ya tambayi taron jama'a sau uku dalilin da ya sa suka je </w:t>
      </w:r>
      <w:r>
        <w:rPr>
          <w:b/>
          <w:lang w:val="ha_NG" w:bidi="ha_NG"/>
        </w:rPr>
        <w:t>hamada</w:t>
      </w:r>
      <w:r>
        <w:rPr>
          <w:lang w:val="ha_NG" w:bidi="ha_NG"/>
        </w:rPr>
        <w:t xml:space="preserve">. Ku tabbatar kun fassara hamada kamar yadda kuka yi a sauran wurare da suka gabata. Ana iya samun </w:t>
      </w:r>
      <w:r>
        <w:rPr>
          <w:b/>
          <w:lang w:val="ha_NG" w:bidi="ha_NG"/>
        </w:rPr>
        <w:t>Hamada</w:t>
      </w:r>
      <w:r>
        <w:rPr>
          <w:lang w:val="ha_NG" w:bidi="ha_NG"/>
        </w:rPr>
        <w:t xml:space="preserve"> a cikin Babban Jerin Kalmomi. Yesu ya amsa tambayyarsa da cewa mutanen sun je ganin </w:t>
      </w:r>
      <w:r>
        <w:rPr>
          <w:b/>
          <w:lang w:val="ha_NG" w:bidi="ha_NG"/>
        </w:rPr>
        <w:t>annabi</w:t>
      </w:r>
      <w:r>
        <w:rPr>
          <w:lang w:val="ha_NG" w:bidi="ha_NG"/>
        </w:rPr>
        <w:t xml:space="preserve">. Ku fassara annabi kamar yadda kuka yi a baya. Ana iya samun </w:t>
      </w:r>
      <w:r>
        <w:rPr>
          <w:b/>
          <w:lang w:val="ha_NG" w:bidi="ha_NG"/>
        </w:rPr>
        <w:t>Annabi</w:t>
      </w:r>
      <w:r>
        <w:rPr>
          <w:lang w:val="ha_NG" w:bidi="ha_NG"/>
        </w:rPr>
        <w:t xml:space="preserve"> a cikin Babban Jerin Kalmomi.</w:t>
      </w:r>
    </w:p>
    <w:p>
      <w:pPr/>
      <w:r>
        <w:rPr>
          <w:lang w:val="ha_NG" w:bidi="ha_NG"/>
        </w:rPr>
      </w:r>
      <w:r>
        <w:rPr>
          <w:lang w:val="ha_NG" w:bidi="ha_NG"/>
        </w:rPr>
        <w:t>Nuna hoton hamada idan ba ku riga kun yi hakan ba.</w:t>
      </w:r>
    </w:p>
    <w:p>
      <w:pPr/>
      <w:r>
        <w:rPr>
          <w:lang w:val="ha_NG" w:bidi="ha_NG"/>
        </w:rPr>
      </w:r>
      <w:r>
        <w:rPr>
          <w:lang w:val="ha_NG" w:bidi="ha_NG"/>
        </w:rPr>
        <w:t xml:space="preserve">Yesu ya ce nassosin a Malachi sun yi magana game da Yahaya lokacin da suka ce "Zan aika da manzona a gabanka." Wani </w:t>
      </w:r>
      <w:r>
        <w:rPr>
          <w:b/>
          <w:lang w:val="ha_NG" w:bidi="ha_NG"/>
        </w:rPr>
        <w:t>manzo</w:t>
      </w:r>
      <w:r>
        <w:rPr>
          <w:lang w:val="ha_NG" w:bidi="ha_NG"/>
        </w:rPr>
        <w:t xml:space="preserve"> ya gaya wa mutane su shirya hanya saboda wani sarki na zuwa. Yahaya shi ne manzon da ya shirya Yahudawa domin zuwan sarki na gaskiya—Yesu. Manzon ya shirya wa sarkin hanya. Wannan kwatancen na nufin cewa za a shirya hanyoyi don zuwan sarkin. Allah ya aiko da Yahaya don ya shirya mutane don Mai Ceton da aka yi alkawari ta hanyar gaya musu cewa su daina zunubi kuma su koma ga Allah.</w:t>
      </w:r>
    </w:p>
    <w:p>
      <w:pPr/>
      <w:r>
        <w:rPr>
          <w:lang w:val="ha_NG" w:bidi="ha_NG"/>
        </w:rPr>
      </w:r>
      <w:r>
        <w:rPr>
          <w:lang w:val="ha_NG" w:bidi="ha_NG"/>
        </w:rPr>
        <w:t xml:space="preserve">Yesu ya ce </w:t>
      </w:r>
      <w:r>
        <w:rPr>
          <w:b/>
          <w:lang w:val="ha_NG" w:bidi="ha_NG"/>
        </w:rPr>
        <w:t>daga cikin waɗanda mata suka haifa</w:t>
      </w:r>
      <w:r>
        <w:rPr>
          <w:lang w:val="ha_NG" w:bidi="ha_NG"/>
        </w:rPr>
        <w:t xml:space="preserve"> Yahaya ne mafi girma. Wannan na nufin "daga cikin dukan mutane." </w:t>
      </w:r>
      <w:r>
        <w:rPr>
          <w:b/>
          <w:lang w:val="ha_NG" w:bidi="ha_NG"/>
        </w:rPr>
        <w:t>Mafi girma</w:t>
      </w:r>
      <w:r>
        <w:rPr>
          <w:lang w:val="ha_NG" w:bidi="ha_NG"/>
        </w:rPr>
        <w:t xml:space="preserve"> yana nufin shi ne mafi muhimmanci domin rawarsa ita ce shirya hanya ga Mai Ceton da aka yi alkawari. Wannan ba yana nufin cewa ya fi Yesu girma ba ne.</w:t>
      </w:r>
    </w:p>
    <w:p>
      <w:pPr/>
      <w:r>
        <w:rPr>
          <w:lang w:val="ha_NG" w:bidi="ha_NG"/>
        </w:rPr>
      </w:r>
      <w:r>
        <w:rPr>
          <w:lang w:val="ha_NG" w:bidi="ha_NG"/>
        </w:rPr>
        <w:t xml:space="preserve">Yesu ya ce Farisawa da masana cikin koyarwar Musa sun ƙi yarda da shirin Allah a gare su. </w:t>
      </w:r>
      <w:r>
        <w:rPr>
          <w:b/>
          <w:lang w:val="ha_NG" w:bidi="ha_NG"/>
        </w:rPr>
        <w:t>Masana cikin koyarwar Musa</w:t>
      </w:r>
      <w:r>
        <w:rPr>
          <w:lang w:val="ha_NG" w:bidi="ha_NG"/>
        </w:rPr>
        <w:t xml:space="preserve"> suna nufin masana waɗanda suka yi karatu, koyarwa, kuma suka fassara dokar Allah. Wataƙila su ne mutanen da Luka ya kwatanta a matsayin malaman Attaura. Yesu na cewa shugabannin addinin sun ki yin abin da Allah ke so su yi. Sun ƙi komawa zuwa ga Allah. Ba su kasance a shirye ba ga zuwan Mai Ceto da aka yi alkawari don su zama wani sashe na mulkinsa. Ku tabbatar kun fassara </w:t>
      </w:r>
      <w:r>
        <w:rPr>
          <w:b/>
          <w:lang w:val="ha_NG" w:bidi="ha_NG"/>
        </w:rPr>
        <w:t>Farisawa</w:t>
      </w:r>
      <w:r>
        <w:rPr>
          <w:lang w:val="ha_NG" w:bidi="ha_NG"/>
        </w:rPr>
        <w:t xml:space="preserve"> yadda kuka yi a sauran wuraren da suka gabata. Ana iya samun </w:t>
      </w:r>
      <w:r>
        <w:rPr>
          <w:b/>
          <w:lang w:val="ha_NG" w:bidi="ha_NG"/>
        </w:rPr>
        <w:t>Bafarasi</w:t>
      </w:r>
      <w:r>
        <w:rPr>
          <w:lang w:val="ha_NG" w:bidi="ha_NG"/>
        </w:rPr>
        <w:t xml:space="preserve"> a cikin Babban Jerin Kalmomi.</w:t>
      </w:r>
    </w:p>
    <w:p>
      <w:pPr/>
      <w:r>
        <w:rPr>
          <w:lang w:val="ha_NG" w:bidi="ha_NG"/>
        </w:rPr>
      </w:r>
      <w:r>
        <w:rPr>
          <w:lang w:val="ha_NG" w:bidi="ha_NG"/>
        </w:rPr>
        <w:t xml:space="preserve">Yesu ya yi amfani da misalin yara suna wasa a cikin </w:t>
      </w:r>
      <w:r>
        <w:rPr>
          <w:b/>
          <w:lang w:val="ha_NG" w:bidi="ha_NG"/>
        </w:rPr>
        <w:t>kasuwa</w:t>
      </w:r>
      <w:r>
        <w:rPr>
          <w:lang w:val="ha_NG" w:bidi="ha_NG"/>
        </w:rPr>
        <w:t>. Wannan wuri ne wanda mutane ke sayan kaya su kuma sayar da su. Wuri ne mai fadin gaske inda yara za su iya wasa. Idan wannan ba abu ne da aka saba da shi ba a al'adarku, za ku iya amfani da kalmar da ke nufin wurin da yara galibi suke yin wasa.</w:t>
      </w:r>
    </w:p>
    <w:p>
      <w:pPr/>
      <w:r>
        <w:rPr>
          <w:lang w:val="ha_NG" w:bidi="ha_NG"/>
        </w:rPr>
      </w:r>
      <w:r>
        <w:rPr>
          <w:lang w:val="ha_NG" w:bidi="ha_NG"/>
        </w:rPr>
        <w:t>Nuna hoton kasuwar Yahudawa idan ba ku riga kun yi hakan ba.</w:t>
      </w:r>
    </w:p>
    <w:p>
      <w:pPr/>
      <w:r>
        <w:rPr>
          <w:lang w:val="ha_NG" w:bidi="ha_NG"/>
        </w:rPr>
      </w:r>
      <w:r>
        <w:rPr>
          <w:lang w:val="ha_NG" w:bidi="ha_NG"/>
        </w:rPr>
        <w:t xml:space="preserve">A misalin Yesu, yaran sun ce sun busa </w:t>
      </w:r>
      <w:r>
        <w:rPr>
          <w:b/>
          <w:lang w:val="ha_NG" w:bidi="ha_NG"/>
        </w:rPr>
        <w:t>sarewa</w:t>
      </w:r>
      <w:r>
        <w:rPr>
          <w:lang w:val="ha_NG" w:bidi="ha_NG"/>
        </w:rPr>
        <w:t xml:space="preserve">. Wannan wata na'urar kida ce wadda ta kasance tana da bututu guda daya ko biyu. Yawanci ana kera shi ne daga itace, kyauro, ko kashi. Ana busa shi ne ta hanyar hura iska cikin. Yaran kuma sun ambaci wata </w:t>
      </w:r>
      <w:r>
        <w:rPr>
          <w:b/>
          <w:lang w:val="ha_NG" w:bidi="ha_NG"/>
        </w:rPr>
        <w:t>waƙar makoki</w:t>
      </w:r>
      <w:r>
        <w:rPr>
          <w:lang w:val="ha_NG" w:bidi="ha_NG"/>
        </w:rPr>
        <w:t>. Wannan na nufin waƙar baƙin ciki ko makoki da ake yi a wurin jana'iza.</w:t>
      </w:r>
    </w:p>
    <w:p>
      <w:pPr/>
      <w:r>
        <w:rPr>
          <w:lang w:val="ha_NG" w:bidi="ha_NG"/>
        </w:rPr>
      </w:r>
      <w:r>
        <w:rPr>
          <w:lang w:val="ha_NG" w:bidi="ha_NG"/>
        </w:rPr>
        <w:t>Nuna hoton sarewa.</w:t>
      </w:r>
    </w:p>
    <w:p>
      <w:pPr/>
      <w:r>
        <w:rPr>
          <w:lang w:val="ha_NG" w:bidi="ha_NG"/>
        </w:rPr>
      </w:r>
      <w:r>
        <w:rPr>
          <w:lang w:val="ha_NG" w:bidi="ha_NG"/>
        </w:rPr>
        <w:t xml:space="preserve">Yesu ya ce Yahaya "bai ci gurasa ko kuma ya sha ruwan inabi ba." </w:t>
      </w:r>
      <w:r>
        <w:rPr>
          <w:b/>
          <w:lang w:val="ha_NG" w:bidi="ha_NG"/>
        </w:rPr>
        <w:t>Gurasa</w:t>
      </w:r>
      <w:r>
        <w:rPr>
          <w:lang w:val="ha_NG" w:bidi="ha_NG"/>
        </w:rPr>
        <w:t xml:space="preserve"> na nufin abinci a dunkule, kuma </w:t>
      </w:r>
      <w:r>
        <w:rPr>
          <w:b/>
          <w:lang w:val="ha_NG" w:bidi="ha_NG"/>
        </w:rPr>
        <w:t>ruwan inabi</w:t>
      </w:r>
      <w:r>
        <w:rPr>
          <w:lang w:val="ha_NG" w:bidi="ha_NG"/>
        </w:rPr>
        <w:t xml:space="preserve"> na nufin abin sha wanda aka bari ya yi tsami. Wannan ba yana nufin cewa Yahaya bai ci kowane irin abinci ba, amma dai bai ci abinci na yau da kullum ba. Bisharar Markus tana cewa ya ci fara da zumar daji. Ku tabbatar kun fassara gurasa da </w:t>
      </w:r>
      <w:r>
        <w:rPr>
          <w:b/>
          <w:lang w:val="ha_NG" w:bidi="ha_NG"/>
        </w:rPr>
        <w:t>ruwan inabi</w:t>
      </w:r>
      <w:r>
        <w:rPr>
          <w:lang w:val="ha_NG" w:bidi="ha_NG"/>
        </w:rPr>
        <w:t xml:space="preserve"> kamar yadda kuka yi a sauran wuraren a baya.</w:t>
      </w:r>
    </w:p>
    <w:p>
      <w:pPr/>
      <w:r>
        <w:rPr>
          <w:lang w:val="ha_NG" w:bidi="ha_NG"/>
        </w:rPr>
      </w:r>
      <w:r>
        <w:rPr>
          <w:lang w:val="ha_NG" w:bidi="ha_NG"/>
        </w:rPr>
        <w:t xml:space="preserve">Yesu ya kira kansa </w:t>
      </w:r>
      <w:r>
        <w:rPr>
          <w:b/>
          <w:lang w:val="ha_NG" w:bidi="ha_NG"/>
        </w:rPr>
        <w:t>Ɗan Mutum</w:t>
      </w:r>
      <w:r>
        <w:rPr>
          <w:lang w:val="ha_NG" w:bidi="ha_NG"/>
        </w:rPr>
        <w:t xml:space="preserve">. Wannan lakabi na nufin cewa shi mutum ne kuma mutumin da Allah ya ba shi dukkan iko da mulki. Ku tabbatar kun fassara Dan Mutum kamar yadda kuka fassara shi a wuraren da suka gabata. Ana iya samun </w:t>
      </w:r>
      <w:r>
        <w:rPr>
          <w:b/>
          <w:lang w:val="ha_NG" w:bidi="ha_NG"/>
        </w:rPr>
        <w:t>Dan Mutum</w:t>
      </w:r>
      <w:r>
        <w:rPr>
          <w:lang w:val="ha_NG" w:bidi="ha_NG"/>
        </w:rPr>
        <w:t xml:space="preserve"> a cikin Babban Jerin Kalmomi.</w:t>
      </w:r>
    </w:p>
    <w:p>
      <w:pPr/>
      <w:r>
        <w:rPr>
          <w:lang w:val="ha_NG" w:bidi="ha_NG"/>
        </w:rPr>
      </w:r>
      <w:r>
        <w:rPr>
          <w:lang w:val="ha_NG" w:bidi="ha_NG"/>
        </w:rPr>
        <w:t xml:space="preserve">Yesu ya ce mutane sun kira shi </w:t>
      </w:r>
      <w:r>
        <w:rPr>
          <w:b/>
          <w:lang w:val="ha_NG" w:bidi="ha_NG"/>
        </w:rPr>
        <w:t>mai yawan cin abinci</w:t>
      </w:r>
      <w:r>
        <w:rPr>
          <w:lang w:val="ha_NG" w:bidi="ha_NG"/>
        </w:rPr>
        <w:t xml:space="preserve">, wato mutumin da yake cin abinci da yawa, da kuma </w:t>
      </w:r>
      <w:r>
        <w:rPr>
          <w:b/>
          <w:lang w:val="ha_NG" w:bidi="ha_NG"/>
        </w:rPr>
        <w:t>mashayi</w:t>
      </w:r>
      <w:r>
        <w:rPr>
          <w:lang w:val="ha_NG" w:bidi="ha_NG"/>
        </w:rPr>
        <w:t xml:space="preserve">, wato mutumin da yake shan ruwan inabi da yawa. Wadannan kalmomin ba yabo ba ne amma sukar Yesu. Yesu ya ce </w:t>
      </w:r>
      <w:r>
        <w:rPr>
          <w:b/>
          <w:lang w:val="ha_NG" w:bidi="ha_NG"/>
        </w:rPr>
        <w:t>ana tabbatar da gaskiyar hikima ta wurin ya'yanta</w:t>
      </w:r>
      <w:r>
        <w:rPr>
          <w:lang w:val="ha_NG" w:bidi="ha_NG"/>
        </w:rPr>
        <w:t xml:space="preserve">. Wannan na nufin ana nuna hakikanin </w:t>
      </w:r>
      <w:r>
        <w:rPr>
          <w:b/>
          <w:lang w:val="ha_NG" w:bidi="ha_NG"/>
        </w:rPr>
        <w:t>hikima</w:t>
      </w:r>
      <w:r>
        <w:rPr>
          <w:lang w:val="ha_NG" w:bidi="ha_NG"/>
        </w:rPr>
        <w:t>, ko fahimta, ta wurin halin kirki da kuma kyawawan sakamako a rayuwar mutum.</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rukunin su yi gwajin bayyana nassin a yarenku.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sashin sannan ya dakata. Wani daga cikin kungiyar kuma ya fadi sashe na gaba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 zai iya amfani da abubuwa barkatai, motsi-motsi,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Kuna iya yanke shawarar cewa kun fi son yadda wani ɗan ƙungiya ya ba da wani fani, amma kuma kun fi son yadda wani ɗan ƙungiyar na daban ya ba da wani fani.</w:t>
      </w:r>
    </w:p>
    <w:p>
      <w:pPr/>
      <w:r>
        <w:rPr>
          <w:lang w:val="ha_NG" w:bidi="ha_NG"/>
        </w:rPr>
      </w:r>
      <w:r>
        <w:rPr>
          <w:lang w:val="ha_NG" w:bidi="ha_NG"/>
        </w:rPr>
        <w:t>Dakatar da wannan sautin a nan.</w:t>
      </w:r>
    </w:p>
    <w:p>
      <w:pPr/>
      <w:r>
        <w:rPr>
          <w:lang w:val="ha_NG" w:bidi="ha_NG"/>
        </w:rPr>
      </w:r>
      <w:r>
        <w:rPr>
          <w:lang w:val="ha_NG" w:bidi="ha_NG"/>
        </w:rPr>
        <w:t>A ƙarshe, ƙungiyar tana iya haɗa sigar ƙarshe ta nassin da kowa ya amince da ita.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7:36–8:3</w:t>
      </w:r>
      <w:r>
        <w:rPr>
          <w:lang w:val="ha_NG" w:bidi="ha_NG"/>
        </w:rPr>
      </w:r>
    </w:p>
    <w:p>
      <w:pPr>
        <w:pStyle w:val="Heading3"/>
      </w:pPr>
      <w:r>
        <w:rPr>
          <w:lang w:val="ha_NG" w:bidi="ha_NG"/>
        </w:rPr>
        <w:t>Step 1</w:t>
      </w:r>
    </w:p>
    <w:p>
      <w:pPr/>
      <w:r>
        <w:rPr>
          <w:lang w:val="ha_NG" w:bidi="ha_NG"/>
        </w:rPr>
      </w:r>
      <w:r>
        <w:rPr>
          <w:lang w:val="ha_NG" w:bidi="ha_NG"/>
        </w:rPr>
        <w:t>Saurari Luka 7:36–8:3 ka kuma sa shi a zuciyarka. Ku saurari karatun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bai burge ku ba ko kuma baku gane ba?</w:t>
      </w:r>
    </w:p>
    <w:p>
      <w:pPr>
        <w:pStyle w:val="ListBullet"/>
        <w:spacing w:line="240" w:lineRule="auto"/>
        <w:ind w:left="720"/>
      </w:pPr>
      <w:r>
        <w:rPr>
          <w:lang w:val="ha_NG" w:bidi="ha_NG"/>
        </w:rPr>
      </w:r>
      <w:r>
        <w:rPr>
          <w:lang w:val="ha_NG" w:bidi="ha_NG"/>
        </w:rPr>
        <w:t>Menene labarin yake fada mana 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Wane ne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SHIRYA FAGE</w:t>
      </w:r>
    </w:p>
    <w:p>
      <w:pPr/>
      <w:r>
        <w:rPr>
          <w:lang w:val="ha_NG" w:bidi="ha_NG"/>
        </w:rPr>
      </w:r>
      <w:r>
        <w:rPr>
          <w:lang w:val="ha_NG" w:bidi="ha_NG"/>
        </w:rPr>
        <w:t>Luka 7.36–8.3</w:t>
      </w:r>
    </w:p>
    <w:p>
      <w:pPr/>
      <w:r>
        <w:rPr>
          <w:lang w:val="ha_NG" w:bidi="ha_NG"/>
        </w:rPr>
      </w:r>
      <w:r>
        <w:rPr>
          <w:lang w:val="ha_NG" w:bidi="ha_NG"/>
        </w:rPr>
        <w:t>Saurari rubutun sau daya a cikin juyi mafi saukin fahimta.</w:t>
      </w:r>
    </w:p>
    <w:p>
      <w:pPr/>
      <w:r>
        <w:rPr>
          <w:lang w:val="ha_NG" w:bidi="ha_NG"/>
        </w:rPr>
      </w:r>
      <w:r>
        <w:rPr>
          <w:lang w:val="ha_NG" w:bidi="ha_NG"/>
        </w:rPr>
        <w:t>Wani lokaci bayan Yesu ya amsa tambayoyin Yahaya Mai Baftisma, wani Bafarasi mai suna Siman ya gayyaci Yesu zuwa gidansa. Gari na karshe da Luka ya ambata shi ne Nain. Ba mu sani ba ko Yesu yana nan cikin garin nan har yanzu ko kuma ya ci gaba da tafiya zuwa wasu wuraren. Luka bai gaya mana inda wannan al'amari na gaba zai faru ba. Yayin da yake cin abinci da Siman, wata mace da aka sani a matsayin mai zunubi ta shigo kuma ta wanke ƙafafun Yesu. Luka ya yi amfani da labari don ya nuna bangaskiyar matar da kuma ikon Yesu na gafarta zunubai.</w:t>
      </w:r>
    </w:p>
    <w:p>
      <w:pPr/>
      <w:r>
        <w:rPr>
          <w:lang w:val="ha_NG" w:bidi="ha_NG"/>
        </w:rPr>
      </w:r>
      <w:r>
        <w:rPr>
          <w:lang w:val="ha_NG" w:bidi="ha_NG"/>
        </w:rPr>
        <w:t>Bayan Yesu ya gaya wa mabiyan Yahaya cewa shi ne Mai Ceton da aka alkawarta, wani Bafarasi, ko kuma shugaban addini, ya gayyaci Yesu zuwa gidansa domin cin abinci. Sunan Farisin nan shi ne Siman. A al'adar Yahudawa, Yesu yana kwance a kan matashi kusa da ƙaramin tebur. Kafafunsa a miƙe suke nesa da teburin domin ana ɗaukar ƙafafu a matsayin masu datti.</w:t>
      </w:r>
    </w:p>
    <w:p>
      <w:pPr/>
      <w:r>
        <w:rPr>
          <w:lang w:val="ha_NG" w:bidi="ha_NG"/>
        </w:rPr>
      </w:r>
      <w:r>
        <w:rPr>
          <w:lang w:val="ha_NG" w:bidi="ha_NG"/>
        </w:rPr>
        <w:t>Dakata kuma ku nuna wa tawagarku hoton wurin cin abincin Yahudawa wanda ya hada da teburin kasa da matashai inda mutane za su kwanta.</w:t>
      </w:r>
    </w:p>
    <w:p>
      <w:pPr/>
      <w:r>
        <w:rPr>
          <w:lang w:val="ha_NG" w:bidi="ha_NG"/>
        </w:rPr>
      </w:r>
      <w:r>
        <w:rPr>
          <w:lang w:val="ha_NG" w:bidi="ha_NG"/>
        </w:rPr>
        <w:t>A matsayin malamin addini, Yesu yana cin abinci tare da mai masaukin baki, Siman, da kuma sauran baƙin da aka gayyata. A cikin al'adar Yahudawa, mutanen da ba a gayyata ba za su iya shigowa a hankali don su saurari abin da malamin yake faɗi. Bai kamata su shiga cikin baƙin da aka gayyata ba. Yawanci mata ba su kasance a irin wannan muhallin ba.</w:t>
      </w:r>
    </w:p>
    <w:p>
      <w:pPr/>
      <w:r>
        <w:rPr>
          <w:lang w:val="ha_NG" w:bidi="ha_NG"/>
        </w:rPr>
      </w:r>
      <w:r>
        <w:rPr>
          <w:lang w:val="ha_NG" w:bidi="ha_NG"/>
        </w:rPr>
        <w:t>Ku dakata ku tattauna al'adun gayyatar mutane cikin gida a al'adarku. Me ya wajaba a kansu su yi ko su kawo? Da zarar sun isa gidan, wane irin ƴanci suke da shi a cikin gidan?</w:t>
      </w:r>
    </w:p>
    <w:p>
      <w:pPr/>
      <w:r>
        <w:rPr>
          <w:lang w:val="ha_NG" w:bidi="ha_NG"/>
        </w:rPr>
      </w:r>
      <w:r>
        <w:rPr>
          <w:lang w:val="ha_NG" w:bidi="ha_NG"/>
        </w:rPr>
        <w:t>Sa'adda suke cin abinci, wata mace ta shigo gidan. Ta ji cewa Yesu yana gidan Siman. Wannan matar tana da mummunan suna a garin kuma ana kallon ta a matsayin mai zunubi. Wataƙila ta taɓa zama karuwa. Farisawan sun ga wannan macen a matsayin marar tsarki, ko kuma wadda ba ta dace ba don bauta wa Allah. Ba mu san wacece matar ba, amma a bayyane yake cewa Yesu ya san matar tun daga wata haɗuwa ta baya. Matar tana kawo turare, ko kuma mai na kamshi, cikin kwalbar da aka yi da alabasta mai tsada. Kwalbar tana da dogon wuya kuma an rufe ta yadda babu turaren da zai iya zube. Dole sai an karya wuyan kwalbar domin a zuba turaren. Alabasta ya kasance kyakkyawan dutse mai launin fari da rawaya wanda ya fito daga ƙasar Masar. Kudin wannan irin tulu ya yi daidai da albashin kwanaki 300.</w:t>
      </w:r>
    </w:p>
    <w:p>
      <w:pPr/>
      <w:r>
        <w:rPr>
          <w:lang w:val="ha_NG" w:bidi="ha_NG"/>
        </w:rPr>
      </w:r>
      <w:r>
        <w:rPr>
          <w:lang w:val="ha_NG" w:bidi="ha_NG"/>
        </w:rPr>
        <w:t>Tsaya kuma ka nuna wa tawagarka hoton kwalbar turare da aka yi da dutsen alabasta. Tulu da ke cikin wannan hoton ya ɗan bambanta da wanda watakila matar take da shi. Ku tattauna da tawagarku: Me ya sa ake kyamatar mata a cikin al'adarku? Ta yaya ake bi da su a cikin jama'a? Akwai abin da mace za ta iya yi a al'adarku don a daina ware ta?</w:t>
      </w:r>
    </w:p>
    <w:p>
      <w:pPr/>
      <w:r>
        <w:rPr>
          <w:lang w:val="ha_NG" w:bidi="ha_NG"/>
        </w:rPr>
      </w:r>
      <w:r>
        <w:rPr>
          <w:lang w:val="ha_NG" w:bidi="ha_NG"/>
        </w:rPr>
        <w:t>Matar tana tsaye a ƙafafun Yesu tana kuka. Tana godiya domin Yesu ya yafe mata zunubanta, ko rashin biyayyarta ga Allah, a baya. Ta durkusa kusa da kafafun Yesu kuma hawayenta suka fara jiƙa kafafunsa. Tana amfani da gashin kanta a matsayin tawul tana goge hawayenta. A al'adar Yahudawa, abin kunya ne mace ta kwance gashin kanta a gaban jama'a. Matar ta fara sumbantar kafafun Yesu, ko kuma ta taba su da labbanta don nuna tsantsar kaskanci da girmamawa. Ta kuma kasance tana nuna godiyarta.</w:t>
      </w:r>
    </w:p>
    <w:p>
      <w:pPr/>
      <w:r>
        <w:rPr>
          <w:lang w:val="ha_NG" w:bidi="ha_NG"/>
        </w:rPr>
      </w:r>
      <w:r>
        <w:rPr>
          <w:lang w:val="ha_NG" w:bidi="ha_NG"/>
        </w:rPr>
        <w:t>Matar ta "shafa" wa Yesu mai ta hanyar zuba turarenta a kafafunsa ta kuma fara shafa man a ciki. A wannan yanayin, kalmar nan shafawa ba ta nufin wani aikin addini ba, amma an yi amfani da ita ne don a nuna cewa matar tana girmama Yesu. Galibi, ana yin shafa mai ne ta hanyar zuba shi a kai. Watakila matar tana da niyar zuba shi a kan Yesu. Amma ta cika da tsananin motsin zuciya har ta kai ga ta zuba shi a ƙafafunsa. Ta hanyar wanke ƙafafun Yesu, sumbantar ƙafafunsa, da kuma zuba mai a ƙafafunsa, matar ta nuna girmamawarta da kuma ƙaunarta ga Yesu.</w:t>
      </w:r>
    </w:p>
    <w:p>
      <w:pPr/>
      <w:r>
        <w:rPr>
          <w:lang w:val="ha_NG" w:bidi="ha_NG"/>
        </w:rPr>
      </w:r>
      <w:r>
        <w:rPr>
          <w:lang w:val="ha_NG" w:bidi="ha_NG"/>
        </w:rPr>
        <w:t>Ku dakata, sannan ku tattauna da ƙungiyarku. Ta yaya mutum yake nuna godiya ko girmamawa ga wani a cikin al'adarku? A al'adarku, yaya za a kalli mace idan ta nuna godiya ko girmamawa ga wani namiji a cikin jama'a?</w:t>
      </w:r>
    </w:p>
    <w:p>
      <w:pPr/>
      <w:r>
        <w:rPr>
          <w:lang w:val="ha_NG" w:bidi="ha_NG"/>
        </w:rPr>
      </w:r>
      <w:r>
        <w:rPr>
          <w:lang w:val="ha_NG" w:bidi="ha_NG"/>
        </w:rPr>
        <w:t>Siman ya ga Yesu yana barin matar tana wanke ƙafafunsa. Siman yana ganin cewa Yesu ba annabi ba ne na gaske, ko kuma ba manzo ba ne daga wurin Allah. Saminu yana tunanin haka saboda wani annabi zai san cewa matar mai zunubi ce. Wani annabi kuma zai san cewa matar da ta taba shi za ta sa shi ya zama marar tsarki. Simon ba ya tunanin cewa Yesu yana yin abubuwa kamar wani wanda Allah ya aiko.</w:t>
      </w:r>
    </w:p>
    <w:p>
      <w:pPr/>
      <w:r>
        <w:rPr>
          <w:lang w:val="ha_NG" w:bidi="ha_NG"/>
        </w:rPr>
      </w:r>
      <w:r>
        <w:rPr>
          <w:lang w:val="ha_NG" w:bidi="ha_NG"/>
        </w:rPr>
        <w:t>Amma Yesu ya san tunanin Siman. Yesu ya amsa tunanin Siman ta hanyar ba shi wani misali, ko kuma labari na musamman da ke bayyana zurfafan abubuwa game da Allah. Yesu ya ba da labarin mutane biyu. Akwai wani mai bayar da rance, ko kuma wani mutum wanda ke bayar da bashi a matsayin aiki. Mai bayar da rance da ruwa yakan ba da kudi ga wani da niyar samun kudi fiye da abin da ya bayar. Wannan mai bayar da rance yana ba da rance ga mutane biyu. Wani mutum ya ci bashin dinari 500, wato tsabar kudin azurfa. Shi kuma ɗayan ana bin sa bashin dinari 50. Da ba su iya biya ba, sai mutumin da ya ba da rancen kudin ya yafe wa mutanen biyu bashin, wato kudin da ake binsu. Wannan na nufin ya yafe musu duka cikin alheri.</w:t>
      </w:r>
    </w:p>
    <w:p>
      <w:pPr/>
      <w:r>
        <w:rPr>
          <w:lang w:val="ha_NG" w:bidi="ha_NG"/>
        </w:rPr>
      </w:r>
      <w:r>
        <w:rPr>
          <w:lang w:val="ha_NG" w:bidi="ha_NG"/>
        </w:rPr>
        <w:t>Ku dakata, sannan ku tattauna da ƙungiyarku. Wadanne ne wasu daga cikin abubuwan da ake tsammani daga mutanen da suka karbi rance a al'adarku? Mene ne sakamakon idan wani bai biya abin da ya karba ba?</w:t>
      </w:r>
    </w:p>
    <w:p>
      <w:pPr/>
      <w:r>
        <w:rPr>
          <w:lang w:val="ha_NG" w:bidi="ha_NG"/>
        </w:rPr>
      </w:r>
      <w:r>
        <w:rPr>
          <w:lang w:val="ha_NG" w:bidi="ha_NG"/>
        </w:rPr>
        <w:t>Yesu ya tambayi Siman wanda ya fi ƙaunar mai ba da rance a cikin mutanen. Siman ya amsa cewa wanda ake bin bashi mai yawa shi ne ya fi ƙauna. Yesu ya gaya masa ya yi daidai. Mutumin da aka gafarta wa bashi mafi girma yana da ƙarin sadaukarwa da ƙauna ga mai ba da rancen. Yesu ya kwatanta kansa da mai bayar da bashi, kuma ya kwatanta bashi da zunubi. Matar nan ta ƙaunaci Yesu ƙwarai da gaske domin ya yafe mata zunubai masu yawa. Siman ya ƙaunaci Yesu kaɗan kawai saboda ya yi tunani cewa bai buƙaci yafiya sosai daga wurin Yesu ba.</w:t>
      </w:r>
    </w:p>
    <w:p>
      <w:pPr/>
      <w:r>
        <w:rPr>
          <w:lang w:val="ha_NG" w:bidi="ha_NG"/>
        </w:rPr>
      </w:r>
      <w:r>
        <w:rPr>
          <w:lang w:val="ha_NG" w:bidi="ha_NG"/>
        </w:rPr>
        <w:t>Yesu ya juya wurin macen sannan ya ci gaba da yin magana da Siman. Yesu ya kwatanta matar da Siman. Yesu yana cewa Siman bai ba shi ruwa don ya wanke ƙafafunsa ba. A al'adar Yahudawa, ya kasance a ba wa baƙi tasa mai ruwa don wanke ƙurar ƙafafunsu. A gidajen masu arziki, mai masauki yakan sa bayi su wanke wa baƙinsa ƙafafu a matsayin hanyar girmama su. Sai su busar da su da tawul. Amma Siman bai ba Yesu ruwa ya wanke kafafunsa ko kuma ya samar da bawa don ya wanke kafafun Yesu ba. Sabanin haka, matar tana wanke ƙafafun Yesu da hawayenta kuma tana busar da su da gashinta.</w:t>
      </w:r>
    </w:p>
    <w:p>
      <w:pPr/>
      <w:r>
        <w:rPr>
          <w:lang w:val="ha_NG" w:bidi="ha_NG"/>
        </w:rPr>
      </w:r>
      <w:r>
        <w:rPr>
          <w:lang w:val="ha_NG" w:bidi="ha_NG"/>
        </w:rPr>
        <w:t>Yesu ya ce Siman bai gaishe shi da sumba ba. A al'adar Yahudawa, ya kasance al'ada ga maza su gaishe da juna ta hanyar sumbatar kumatu ko sumbatar hannu. Sabanin haka, matar ta sumbaci ƙafafun Yesu. Wannan ya nuna mafi girman girmamawa da ƙasƙantar da kai fiye da sumba a kumatu. Yesu ya ce matar ba ta daina sumbatar kafafunsa ba tun da ya shigo gidan. Wannan jimla ba ta nufin cewa matar tana sumbatar ƙafafun Yesu tun daga lokacin da ya iso ba. Matar ta dakata don ta busar da su kuma ta shafa musu mai. Yesu ya faɗi haka ne don ya jaddada ayyukan matar idan aka kwatanta da na Siman.</w:t>
      </w:r>
    </w:p>
    <w:p>
      <w:pPr/>
      <w:r>
        <w:rPr>
          <w:lang w:val="ha_NG" w:bidi="ha_NG"/>
        </w:rPr>
      </w:r>
      <w:r>
        <w:rPr>
          <w:lang w:val="ha_NG" w:bidi="ha_NG"/>
        </w:rPr>
        <w:t>Yesu ya ce Siman bai shafa masa mai ta hanyar zuba masa mai a kai ba. Wannan al'adar Yahudawa ce da aka saba amfani da ita wajen girmama bako. Amma ita kuwa, matar ta zuba mai a ƙafafun Yesu. Man da ta yi amfani da shi ya fi man da ake zuba wa mutum a kai tsada nesa ba kusa ba. Yesu ya ce matar tana kaunarsa sosai saboda ya gafarta mata zunubai da dama. Godiyarta da kaunarta ga Yesu sun tabbatar da cewa Yesu ya yafe mata zunubanta. Yesu yana nufin cewa Siman yana ƙaunarsa kaɗan ne saboda yana tunanin cewa ya yi zunubi kaɗan kuma ba ya buƙatar yafiya mai yawa. Yesu ya maimaita cewa an gafarta wa macen zunubanta. Yana ba matar tabbaci cewa har yanzu an yafe mata zunubanta, kuma yana sanar wa sauran baƙin cewa an yafe mata.</w:t>
      </w:r>
    </w:p>
    <w:p>
      <w:pPr/>
      <w:r>
        <w:rPr>
          <w:lang w:val="ha_NG" w:bidi="ha_NG"/>
        </w:rPr>
      </w:r>
      <w:r>
        <w:rPr>
          <w:lang w:val="ha_NG" w:bidi="ha_NG"/>
        </w:rPr>
        <w:t>Mutanen da ke teburin sun yi mamaki kuma sun nuna rashin amincewa da cewa Yesu ya ce yana da ikon gafarta zunubai. Sun yi imani cewa Allah ne kawai yake da ikon gafarta zunubai. Yesu ya gaya wa matar cewa bangaskiyarta ta cece ta. Bangaskiya na nufin dogara ga Allah. Yesu yana cewa, saboda bangaskiyar matar, Allah ya cece ta daga rayuwar zunubinta kuma ba zai hukunta ta ba saboda zunubanta. Yesu ya gaya wa matar ta tafi cikin salama, ko kuma tare da albarkar Allah. A yanzu matar na iya jin daɗin dangantaka da Allah domin ba ta ƙara zama marar tsarki a addinance ba.</w:t>
      </w:r>
    </w:p>
    <w:p>
      <w:pPr/>
      <w:r>
        <w:rPr>
          <w:lang w:val="ha_NG" w:bidi="ha_NG"/>
        </w:rPr>
      </w:r>
      <w:r>
        <w:rPr>
          <w:lang w:val="ha_NG" w:bidi="ha_NG"/>
        </w:rPr>
        <w:t>Bayan wannan, Yesu ya zagaya garuruwa dabam-dabam a yankin tare da manzanninsa 12, wato waɗanda ya zaɓa a matsayin wakilai. Yesu yana koyarwa game da mulkin Allah, ko kuma labarin sarautar Allah da kuma yadda yake kula da mutane a matsayin sarkinsu. Mata da yawa ma suna tafiya da Yesu. Wasu daga cikin wadannan matan sun warke daga cututtuka ko kuma mugayen ruhohi da suka saba mallake su. Daya daga cikin matan ita ce Maryamu, wadda take daga Magdala. Luka ya ambaci garin Maryamu don kada a ruɗe da wasu mata masu irin wannan sunan. Yesu ya kori aljannu bakwai daga Maryamu. Luka ya ambaci Yuwanna. Wataƙila aikin mijinta shi ne kula da harkokin kashin kai na Sarki Hiridus. Luka kuma ya ambaci Susanna. Wadannan matan sun yi tafiya tare da Yesu da almajiransa guda goma sha biyu, kuma suka biya bukatunsu na kuɗi ta yin amfani da nasu kuɗin.</w:t>
      </w:r>
    </w:p>
    <w:p>
      <w:pPr/>
      <w:r>
        <w:rPr>
          <w:lang w:val="ha_NG" w:bidi="ha_NG"/>
        </w:rPr>
      </w:r>
      <w:r>
        <w:rPr>
          <w:lang w:val="ha_NG" w:bidi="ha_NG"/>
        </w:rPr>
        <w:t>Luka ya yi amfani da wannan labari don ya nuna wane ne Yesu. Yesu ya fi annabi girma domin yana da ikon gafarta zunubai. An kuma nuna jigon gafartawar zunubai ta wurin bangaskiya ga Yesu. Luka ya nuna waɗanda suke tafiya tare da Yesu yayin da yake koyarwa a ko'ina cikin ƙasar kafin ya ba da labarin wasu takamaiman misalai da Yesu yake koyarwa a labarai na gaba.</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 a zuciyarsu. Za ku taimaki kungiyar wajen tsara wuraren da labarin zai gudana, yanayin labarin, da kuma haruffan labarin.</w:t>
      </w:r>
    </w:p>
    <w:p>
      <w:pPr/>
      <w:r>
        <w:rPr>
          <w:lang w:val="ha_NG" w:bidi="ha_NG"/>
        </w:rPr>
      </w:r>
      <w:r>
        <w:rPr>
          <w:lang w:val="ha_NG" w:bidi="ha_NG"/>
        </w:rPr>
        <w:t>wannan labarin yana da fannoni guda hudu</w:t>
      </w:r>
    </w:p>
    <w:p>
      <w:pPr/>
      <w:r>
        <w:rPr>
          <w:lang w:val="ha_NG" w:bidi="ha_NG"/>
        </w:rPr>
      </w:r>
      <w:r>
        <w:rPr>
          <w:b/>
          <w:lang w:val="ha_NG" w:bidi="ha_NG"/>
        </w:rPr>
        <w:t>Fani na farko:</w:t>
      </w:r>
      <w:r>
        <w:rPr>
          <w:lang w:val="ha_NG" w:bidi="ha_NG"/>
        </w:rPr>
        <w:t xml:space="preserve"> Wani Bafarasi ya gayyaci Yesu cin abinci a gidansa. Yesu yana cin abinci a gidan wani Bafarasi sa'a da wata mata mai zunubi ta shigo tana kuka a ƙafafun Yesu. Hawayenta suna wanke ƙafafun Yesu. Tana amfani da gashinta wajen goge kafafun Yesu. Tana sumbantar ƙafafun Yesu kuma tana zuba musu turare.</w:t>
      </w:r>
    </w:p>
    <w:p>
      <w:pPr/>
      <w:r>
        <w:rPr>
          <w:lang w:val="ha_NG" w:bidi="ha_NG"/>
        </w:rPr>
      </w:r>
      <w:r>
        <w:rPr>
          <w:b/>
          <w:lang w:val="ha_NG" w:bidi="ha_NG"/>
        </w:rPr>
        <w:t>Fani na biyu:</w:t>
      </w:r>
      <w:r>
        <w:rPr>
          <w:lang w:val="ha_NG" w:bidi="ha_NG"/>
        </w:rPr>
        <w:t xml:space="preserve"> Siman na ganin cewa ayyukan matar na rashin mutunci ne. Siman yana ganin cewa Yesu ba ya nuna hali kamar annabi na gaskiya. Yesu ya amsa tunanin Siman ta hanyar ba shi misali game da wani mai ba da rance. Yesu ya yi tambaya, "Wa ya fi ƙaunar mai ba da bashi?" Siman ya amsa, "Wanda aka yafe masa mafi yawa." Yesu ya ce yana da gaskiya.</w:t>
      </w:r>
    </w:p>
    <w:p>
      <w:pPr/>
      <w:r>
        <w:rPr>
          <w:lang w:val="ha_NG" w:bidi="ha_NG"/>
        </w:rPr>
      </w:r>
      <w:r>
        <w:rPr>
          <w:b/>
          <w:lang w:val="ha_NG" w:bidi="ha_NG"/>
        </w:rPr>
        <w:t>Fani na uku:</w:t>
      </w:r>
      <w:r>
        <w:rPr>
          <w:lang w:val="ha_NG" w:bidi="ha_NG"/>
        </w:rPr>
        <w:t xml:space="preserve"> Yesu ya kwatanta matar da Siman. Yesu ya nuna cewa matar tana ƙaunarsa fiye da kowa. Yesu ya tabbatar da cewa an gafarta wa matar zunubanta kuma ya ce mata ta tafi cikin salama.</w:t>
      </w:r>
    </w:p>
    <w:p>
      <w:pPr/>
      <w:r>
        <w:rPr>
          <w:lang w:val="ha_NG" w:bidi="ha_NG"/>
        </w:rPr>
      </w:r>
      <w:r>
        <w:rPr>
          <w:b/>
          <w:lang w:val="ha_NG" w:bidi="ha_NG"/>
        </w:rPr>
        <w:t>Fani na hudu:</w:t>
      </w:r>
      <w:r>
        <w:rPr>
          <w:lang w:val="ha_NG" w:bidi="ha_NG"/>
        </w:rPr>
        <w:t xml:space="preserve"> Yesu ya yi koyarwa daga kauye zuwa kauye tare da manzanninsa guda 12. Mata suna bin shi kuma suna daukar nauyinsu na kudi.</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Almajiran Yesu</w:t>
      </w:r>
    </w:p>
    <w:p>
      <w:pPr>
        <w:pStyle w:val="ListBullet"/>
        <w:spacing w:line="240" w:lineRule="auto"/>
        <w:ind w:left="720"/>
      </w:pPr>
      <w:r>
        <w:rPr>
          <w:lang w:val="ha_NG" w:bidi="ha_NG"/>
        </w:rPr>
      </w:r>
      <w:r>
        <w:rPr>
          <w:lang w:val="ha_NG" w:bidi="ha_NG"/>
        </w:rPr>
        <w:t>Siman, Bafarasi</w:t>
      </w:r>
    </w:p>
    <w:p>
      <w:pPr>
        <w:pStyle w:val="ListBullet"/>
        <w:spacing w:line="240" w:lineRule="auto"/>
        <w:ind w:left="720"/>
      </w:pPr>
      <w:r>
        <w:rPr>
          <w:lang w:val="ha_NG" w:bidi="ha_NG"/>
        </w:rPr>
      </w:r>
      <w:r>
        <w:rPr>
          <w:lang w:val="ha_NG" w:bidi="ha_NG"/>
        </w:rPr>
        <w:t>Mace mai zunubi</w:t>
      </w:r>
    </w:p>
    <w:p>
      <w:pPr>
        <w:pStyle w:val="ListBullet"/>
        <w:spacing w:line="240" w:lineRule="auto"/>
        <w:ind w:left="720"/>
      </w:pPr>
      <w:r>
        <w:rPr>
          <w:lang w:val="ha_NG" w:bidi="ha_NG"/>
        </w:rPr>
      </w:r>
      <w:r>
        <w:rPr>
          <w:lang w:val="ha_NG" w:bidi="ha_NG"/>
        </w:rPr>
        <w:t>Baƙin</w:t>
      </w:r>
    </w:p>
    <w:p>
      <w:pPr>
        <w:pStyle w:val="ListBullet"/>
        <w:spacing w:line="240" w:lineRule="auto"/>
        <w:ind w:left="720"/>
      </w:pPr>
      <w:r>
        <w:rPr>
          <w:lang w:val="ha_NG" w:bidi="ha_NG"/>
        </w:rPr>
      </w:r>
      <w:r>
        <w:rPr>
          <w:lang w:val="ha_NG" w:bidi="ha_NG"/>
        </w:rPr>
        <w:t>Mai bada rancen kudi</w:t>
      </w:r>
    </w:p>
    <w:p>
      <w:pPr>
        <w:pStyle w:val="ListBullet"/>
        <w:spacing w:line="240" w:lineRule="auto"/>
        <w:ind w:left="720"/>
      </w:pPr>
      <w:r>
        <w:rPr>
          <w:lang w:val="ha_NG" w:bidi="ha_NG"/>
        </w:rPr>
      </w:r>
      <w:r>
        <w:rPr>
          <w:lang w:val="ha_NG" w:bidi="ha_NG"/>
        </w:rPr>
        <w:t>Masu cin bashin guda biyu</w:t>
      </w:r>
    </w:p>
    <w:p>
      <w:pPr>
        <w:pStyle w:val="ListBullet"/>
        <w:spacing w:line="240" w:lineRule="auto"/>
        <w:ind w:left="720"/>
      </w:pPr>
      <w:r>
        <w:rPr>
          <w:lang w:val="ha_NG" w:bidi="ha_NG"/>
        </w:rPr>
      </w:r>
      <w:r>
        <w:rPr>
          <w:lang w:val="ha_NG" w:bidi="ha_NG"/>
        </w:rPr>
        <w:t>Matan (ciki har da Maryamu, Yoanna, da Suzanna)</w:t>
      </w:r>
    </w:p>
    <w:p>
      <w:pPr/>
      <w:r>
        <w:rPr>
          <w:lang w:val="ha_NG" w:bidi="ha_NG"/>
        </w:rPr>
      </w:r>
      <w:r>
        <w:rPr>
          <w:lang w:val="ha_NG" w:bidi="ha_NG"/>
        </w:rPr>
        <w:t>A cikin wannan zaman, sa rukunin su tsara labari, su zana, ko su yi amfani da wasu nau'ikan abubuwan da za a iya sarrafawa (abubuwan da za ka iya motsawa kamar duwatsu, itace, abin wasan yara) don ganin yadda labarin da ayyukan da ke cikinsa suke.</w:t>
      </w:r>
    </w:p>
    <w:p>
      <w:pPr/>
      <w:r>
        <w:rPr>
          <w:lang w:val="ha_NG" w:bidi="ha_NG"/>
        </w:rPr>
      </w:r>
      <w:r>
        <w:rPr>
          <w:lang w:val="ha_NG" w:bidi="ha_NG"/>
        </w:rPr>
        <w:t>Yana da muhimmanci a tuna cewa a al'adun Yahudawa, sa'ad da aka gayyaci malami don cin abincin dare, wasu mutane za su iya shiga gidan a hankali don su saurare shi.</w:t>
      </w:r>
    </w:p>
    <w:p>
      <w:pPr/>
      <w:r>
        <w:rPr>
          <w:lang w:val="ha_NG" w:bidi="ha_NG"/>
        </w:rPr>
      </w:r>
      <w:r>
        <w:rPr>
          <w:lang w:val="ha_NG" w:bidi="ha_NG"/>
        </w:rPr>
        <w:t>Yana da muhimmanci a tuna cewa kasancewar mace a cikin wannan yanayin wani abu ne da ba a saba gani ba.</w:t>
      </w:r>
    </w:p>
    <w:p>
      <w:pPr/>
      <w:r>
        <w:rPr>
          <w:lang w:val="ha_NG" w:bidi="ha_NG"/>
        </w:rPr>
      </w:r>
      <w:r>
        <w:rPr>
          <w:lang w:val="ha_NG" w:bidi="ha_NG"/>
        </w:rPr>
        <w:t>Yana da mahimmanci a tuna cewa yawanci mai karɓar baki yana ba baki ruwan wanke ƙafafunsu, kuma idan za ta yiwu, har da bawan da zai yi musu.</w:t>
      </w:r>
    </w:p>
    <w:p>
      <w:pPr/>
      <w:r>
        <w:rPr>
          <w:lang w:val="ha_NG" w:bidi="ha_NG"/>
        </w:rPr>
      </w:r>
      <w:r>
        <w:rPr>
          <w:lang w:val="ha_NG" w:bidi="ha_NG"/>
        </w:rPr>
        <w:t>Wani Bafarasi ya gayyaci Yesu don cin abinci. Yesu ya zo, ya kuma kwanta kusa da teburin don ya ci abinci. Wata mace da ake daukan ta a matsayin mai zunubi ta zo a bayan Yesu kuma tana ta kuka a kafafunsa. Hawayenta sun taba kafafun Yesu kuma ta yi amfani da gashinta don share su. Ta sumbaci kafafun Yesu kuma ta zuba turare mai tsada a kafafun Yesu.</w:t>
      </w:r>
    </w:p>
    <w:p>
      <w:pPr/>
      <w:r>
        <w:rPr>
          <w:lang w:val="ha_NG" w:bidi="ha_NG"/>
        </w:rPr>
      </w:r>
      <w:r>
        <w:rPr>
          <w:lang w:val="ha_NG" w:bidi="ha_NG"/>
        </w:rPr>
        <w:t>Bafarasin yana tunanin cewa idan Yesu annabin gaskiya ne, to ya kamata ya san cewa ita mai zunubi ce.</w:t>
      </w:r>
    </w:p>
    <w:p>
      <w:pPr/>
      <w:r>
        <w:rPr>
          <w:lang w:val="ha_NG" w:bidi="ha_NG"/>
        </w:rPr>
      </w:r>
      <w:r>
        <w:rPr>
          <w:lang w:val="ha_NG" w:bidi="ha_NG"/>
        </w:rPr>
        <w:t>Sai Yesu ya yi amfani da sunan Bafarisin, Siman, kuma ya amsa tunaninsa. Yesu ya amsa da misali, ko kuma labari da yake amfani da abubuwan yau da kullum don koyar da darasi. Ku yi tunani game da yadda za ku ba da misali a al'adarku.</w:t>
      </w:r>
    </w:p>
    <w:p>
      <w:pPr/>
      <w:r>
        <w:rPr>
          <w:lang w:val="ha_NG" w:bidi="ha_NG"/>
        </w:rPr>
      </w:r>
      <w:r>
        <w:rPr>
          <w:lang w:val="ha_NG" w:bidi="ha_NG"/>
        </w:rPr>
        <w:t>Wani mutum ya ba da rancen guda 500 na azurfa da kuma guda 50 na azurfa ga wasu mutane biyu. Ba za su iya biyan bashinsa ba. Mai bayar da bashin ya yafe duka bashin biyun.</w:t>
      </w:r>
    </w:p>
    <w:p>
      <w:pPr/>
      <w:r>
        <w:rPr>
          <w:lang w:val="ha_NG" w:bidi="ha_NG"/>
        </w:rPr>
      </w:r>
      <w:r>
        <w:rPr>
          <w:lang w:val="ha_NG" w:bidi="ha_NG"/>
        </w:rPr>
        <w:t>Sai Yesu ya tambaya, "Wane ne kake ganin zai fi kaunar mai ba da rancen?"</w:t>
      </w:r>
    </w:p>
    <w:p>
      <w:pPr/>
      <w:r>
        <w:rPr>
          <w:lang w:val="ha_NG" w:bidi="ha_NG"/>
        </w:rPr>
      </w:r>
      <w:r>
        <w:rPr>
          <w:lang w:val="ha_NG" w:bidi="ha_NG"/>
        </w:rPr>
        <w:t>Simon ya amsa, "Ina tsammani wanda bashinsa ya fi yawa."</w:t>
      </w:r>
    </w:p>
    <w:p>
      <w:pPr/>
      <w:r>
        <w:rPr>
          <w:lang w:val="ha_NG" w:bidi="ha_NG"/>
        </w:rPr>
      </w:r>
      <w:r>
        <w:rPr>
          <w:lang w:val="ha_NG" w:bidi="ha_NG"/>
        </w:rPr>
        <w:t>Yesu ya ce yana da gaskiya. Sai Yesu ya gaya wa Siman yadda matar ta yi abin da Siman bai yi ba. Ta wanke ƙafafun Yesu da hawayenta kuma ta goge su da gashinta. Ta zuba turare kuma ba ta daina sumbatar ƙafafun Yesu ba. Simon bai ma bayar da ruwan wanke ƙafafun Yesu ba. Siman bai shafa wa Yesu mai a kansa ba domin girmama shi a matsayin bako na musamman.</w:t>
      </w:r>
    </w:p>
    <w:p>
      <w:pPr/>
      <w:r>
        <w:rPr>
          <w:lang w:val="ha_NG" w:bidi="ha_NG"/>
        </w:rPr>
      </w:r>
      <w:r>
        <w:rPr>
          <w:lang w:val="ha_NG" w:bidi="ha_NG"/>
        </w:rPr>
        <w:t>Yana da muhimmanci a tuna da cewa Yesu yana magana ne game da wani abin da ya faru kafin matar ta zo wurin Yesu a gidan Siman. Yesu ne wanda ya yafe zunuban matar lokacin da ya hadu da ita a baya.</w:t>
      </w:r>
    </w:p>
    <w:p>
      <w:pPr/>
      <w:r>
        <w:rPr>
          <w:lang w:val="ha_NG" w:bidi="ha_NG"/>
        </w:rPr>
      </w:r>
      <w:r>
        <w:rPr>
          <w:lang w:val="ha_NG" w:bidi="ha_NG"/>
        </w:rPr>
        <w:t>Yesu ya gaya wa Siman cewa matar tana da zunubai masu yawa amma ta sami gafarar zunubanta. Yesu ya ce shi ya sa take son Yesu sosai. Wanda aka yafe wa kaɗan, shi ma ƙaunarsa kaɗan ce. Sai Yesu ya gaya wa matar cewa an gafarta mata zunubanta.</w:t>
      </w:r>
    </w:p>
    <w:p>
      <w:pPr/>
      <w:r>
        <w:rPr>
          <w:lang w:val="ha_NG" w:bidi="ha_NG"/>
        </w:rPr>
      </w:r>
      <w:r>
        <w:rPr>
          <w:lang w:val="ha_NG" w:bidi="ha_NG"/>
        </w:rPr>
        <w:t>Mutanen da ke teburin suna mamaki, "Waye wannan wanda yake gafarta zunubai?"</w:t>
      </w:r>
    </w:p>
    <w:p>
      <w:pPr/>
      <w:r>
        <w:rPr>
          <w:lang w:val="ha_NG" w:bidi="ha_NG"/>
        </w:rPr>
      </w:r>
      <w:r>
        <w:rPr>
          <w:lang w:val="ha_NG" w:bidi="ha_NG"/>
        </w:rPr>
        <w:t>Yesu ya ce mata, "Bangaskiyarki ta cece ki, ki tafi cikin salama."</w:t>
      </w:r>
    </w:p>
    <w:p>
      <w:pPr/>
      <w:r>
        <w:rPr>
          <w:lang w:val="ha_NG" w:bidi="ha_NG"/>
        </w:rPr>
      </w:r>
      <w:r>
        <w:rPr>
          <w:lang w:val="ha_NG" w:bidi="ha_NG"/>
        </w:rPr>
        <w:t>Yesu yakan je ƙauyuka da garuruwa na kusa yana sanar da bishara game da mulkin Allah. Yesu yana tafiya tare da almajiransa goma sha biyu da wasu mata, da sauran mutane waɗanda suke bayar da gudummawar abubuwan da suke da su don tallafa wa Yesu da almajiransa.</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fannoni guda hudu</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Almajiran Yesu</w:t>
      </w:r>
    </w:p>
    <w:p>
      <w:pPr>
        <w:pStyle w:val="ListBullet"/>
        <w:spacing w:line="240" w:lineRule="auto"/>
        <w:ind w:left="720"/>
      </w:pPr>
      <w:r>
        <w:rPr>
          <w:lang w:val="ha_NG" w:bidi="ha_NG"/>
        </w:rPr>
      </w:r>
      <w:r>
        <w:rPr>
          <w:lang w:val="ha_NG" w:bidi="ha_NG"/>
        </w:rPr>
        <w:t>Siman, Bafarisi</w:t>
      </w:r>
    </w:p>
    <w:p>
      <w:pPr>
        <w:pStyle w:val="ListBullet"/>
        <w:spacing w:line="240" w:lineRule="auto"/>
        <w:ind w:left="720"/>
      </w:pPr>
      <w:r>
        <w:rPr>
          <w:lang w:val="ha_NG" w:bidi="ha_NG"/>
        </w:rPr>
      </w:r>
      <w:r>
        <w:rPr>
          <w:lang w:val="ha_NG" w:bidi="ha_NG"/>
        </w:rPr>
        <w:t>Matar mai zunubi</w:t>
      </w:r>
    </w:p>
    <w:p>
      <w:pPr>
        <w:pStyle w:val="ListBullet"/>
        <w:spacing w:line="240" w:lineRule="auto"/>
        <w:ind w:left="720"/>
      </w:pPr>
      <w:r>
        <w:rPr>
          <w:lang w:val="ha_NG" w:bidi="ha_NG"/>
        </w:rPr>
      </w:r>
      <w:r>
        <w:rPr>
          <w:lang w:val="ha_NG" w:bidi="ha_NG"/>
        </w:rPr>
        <w:t>Baƙin</w:t>
      </w:r>
    </w:p>
    <w:p>
      <w:pPr>
        <w:pStyle w:val="ListBullet"/>
        <w:spacing w:line="240" w:lineRule="auto"/>
        <w:ind w:left="720"/>
      </w:pPr>
      <w:r>
        <w:rPr>
          <w:lang w:val="ha_NG" w:bidi="ha_NG"/>
        </w:rPr>
      </w:r>
      <w:r>
        <w:rPr>
          <w:lang w:val="ha_NG" w:bidi="ha_NG"/>
        </w:rPr>
        <w:t>Mai bada rancen kudi</w:t>
      </w:r>
    </w:p>
    <w:p>
      <w:pPr>
        <w:pStyle w:val="ListBullet"/>
        <w:spacing w:line="240" w:lineRule="auto"/>
        <w:ind w:left="720"/>
      </w:pPr>
      <w:r>
        <w:rPr>
          <w:lang w:val="ha_NG" w:bidi="ha_NG"/>
        </w:rPr>
      </w:r>
      <w:r>
        <w:rPr>
          <w:lang w:val="ha_NG" w:bidi="ha_NG"/>
        </w:rPr>
        <w:t>Masu cin bashin guda biyu</w:t>
      </w:r>
    </w:p>
    <w:p>
      <w:pPr>
        <w:pStyle w:val="ListBullet"/>
        <w:spacing w:line="240" w:lineRule="auto"/>
        <w:ind w:left="720"/>
      </w:pPr>
      <w:r>
        <w:rPr>
          <w:lang w:val="ha_NG" w:bidi="ha_NG"/>
        </w:rPr>
      </w:r>
      <w:r>
        <w:rPr>
          <w:lang w:val="ha_NG" w:bidi="ha_NG"/>
        </w:rPr>
        <w:t>Matan (ciki har da Maryamu, Yoanna, da Suzanna)</w:t>
      </w:r>
    </w:p>
    <w:p>
      <w:pPr/>
      <w:r>
        <w:rPr>
          <w:lang w:val="ha_NG" w:bidi="ha_NG"/>
        </w:rPr>
      </w:r>
      <w:r>
        <w:rPr>
          <w:lang w:val="ha_NG" w:bidi="ha_NG"/>
        </w:rPr>
        <w:t>Sa ƙungiyar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cewa kungiyar ta kwaikwayi mutanen da suke cin abinci a zaune a kasa tare da kafafunsu nesa da abincin.</w:t>
      </w:r>
    </w:p>
    <w:p>
      <w:pPr/>
      <w:r>
        <w:rPr>
          <w:lang w:val="ha_NG" w:bidi="ha_NG"/>
        </w:rPr>
      </w:r>
      <w:r>
        <w:rPr>
          <w:lang w:val="ha_NG" w:bidi="ha_NG"/>
        </w:rPr>
        <w:t>A tabbatar cewa ƙungiyar ta kwaikwayi yadda matar take zuwa bayan sun riga sun zauna a teburin. Ta zo a hankali. Ita tana bayan Yesu a ƙafafunsa.</w:t>
      </w:r>
    </w:p>
    <w:p>
      <w:pPr/>
      <w:r>
        <w:rPr>
          <w:lang w:val="ha_NG" w:bidi="ha_NG"/>
        </w:rPr>
      </w:r>
      <w:r>
        <w:rPr>
          <w:lang w:val="ha_NG" w:bidi="ha_NG"/>
        </w:rPr>
        <w:t>A tabbatar cewa ƙungiyar ta yi kwaikwayon macen tana kawo kyakkyawan tulu. An rufe kwalbar gaba daya. Tana bukatar fasa shi don ta iya amfani da shi.</w:t>
      </w:r>
    </w:p>
    <w:p>
      <w:pPr/>
      <w:r>
        <w:rPr>
          <w:lang w:val="ha_NG" w:bidi="ha_NG"/>
        </w:rPr>
      </w:r>
      <w:r>
        <w:rPr>
          <w:lang w:val="ha_NG" w:bidi="ha_NG"/>
        </w:rPr>
        <w:t>Tabbatar da cewa ƙungiyar ta yi kwaikwayon yadda masu karɓar rance suke cikin damuwa game da abin da zai iya faruwa da su saboda babban bashin da ke kansu. Mai bayar da rancen ya kan iya yin duk abin da yake so da masu karbar rancen.</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Yi kwaikwayon wani Bafarasi wanda ya gayyaci Yesu cin abinci a gidansa. Yesu ya tafi gidan Bafarasi kuma ya zauna a teburin. Sauran baki ma suna wurin.</w:t>
      </w:r>
    </w:p>
    <w:p>
      <w:pPr/>
      <w:r>
        <w:rPr>
          <w:lang w:val="ha_NG" w:bidi="ha_NG"/>
        </w:rPr>
      </w:r>
      <w:r>
        <w:rPr>
          <w:lang w:val="ha_NG" w:bidi="ha_NG"/>
        </w:rPr>
        <w:t>Dakatar da wasan: Tambayi mai fitowa a matsayin Bafarasi, "Yaya kake ji?" Za ku iya jin abubuwa kamar, "Ina matukar farin ciki, malamin yana gidana," "Ina jin ni mai muhimmanci ne," "Ina jin an girmama ni," "Ba zan taba tsammanin abin da ya kasa haka ba." Sake aikin.</w:t>
      </w:r>
    </w:p>
    <w:p>
      <w:pPr/>
      <w:r>
        <w:rPr>
          <w:lang w:val="ha_NG" w:bidi="ha_NG"/>
        </w:rPr>
      </w:r>
      <w:r>
        <w:rPr>
          <w:lang w:val="ha_NG" w:bidi="ha_NG"/>
        </w:rPr>
        <w:t>Wata mata marar tarbiyya ta zo kuma ta ɗurkusa a ƙafafun Yesu. Ta yi kuka kuma hawayenta suka zubo a kan ƙafafun Yesu. Tana amfani da gashinta wajen goge kafafun Yesu. Tana sumbatar ƙafafun Yesu akai-akai. Sai ta buɗe wata kyakkyawar kwalbar alabasta mai ɗauke da turare mai tsada. Ta shafa man kanshin a kan kafafun Yesu.</w:t>
      </w:r>
    </w:p>
    <w:p>
      <w:pPr/>
      <w:r>
        <w:rPr>
          <w:lang w:val="ha_NG" w:bidi="ha_NG"/>
        </w:rPr>
      </w:r>
      <w:r>
        <w:rPr>
          <w:lang w:val="ha_NG" w:bidi="ha_NG"/>
        </w:rPr>
        <w:t>Dakatar da wasan: Tambayi masu fitowa a matsayin baƙi, "Yaya kuke ji?" Za ku iya jin abubuwa kamar, "Ina jin ina cikin haɗarin zama marar tsarki idan ta taɓa ni." "Ya kamata Siman ya sa ta tafi," "Me ya sa Yesu bai gaya mata ta tafi ba?" "Watakila Yesu bai san ko wace ce ita ba," "Na ji takaici." Na dauka Yesu annabi ne. Sake aikin.</w:t>
      </w:r>
    </w:p>
    <w:p>
      <w:pPr/>
      <w:r>
        <w:rPr>
          <w:lang w:val="ha_NG" w:bidi="ha_NG"/>
        </w:rPr>
      </w:r>
      <w:r>
        <w:rPr>
          <w:lang w:val="ha_NG" w:bidi="ha_NG"/>
        </w:rPr>
        <w:t>Bafarisin yana ganin wannan. Yana tunanin cewa idan Yesu annabi ne, Yesu zai san cewa matar da ke taba shi mai zunubi ce. Yesu ya amsa tunanin Bafarisi. Yesu ya faɗa masa wani labari. Wani mai ba da rance ya ba wani mutum azurfa guda 500, ya kuma ba wani mutumin azurfa guda 50. Babu ɗayansu da ya iya biyansa. Don haka mutumin da ya ba da rancen kudin ya yafe wa mutanen biyu bashin.</w:t>
      </w:r>
    </w:p>
    <w:p>
      <w:pPr/>
      <w:r>
        <w:rPr>
          <w:lang w:val="ha_NG" w:bidi="ha_NG"/>
        </w:rPr>
      </w:r>
      <w:r>
        <w:rPr>
          <w:lang w:val="ha_NG" w:bidi="ha_NG"/>
        </w:rPr>
        <w:t>Dakatar da wasan: Tambayi masu fitowa a matsayin masu karbar bashi, "Yaya kuke ji?" Za ka iya jin abubuwa kamar, "Na ji tsoron cewa mai ba da rancen zai hukunta ni", "Na yi tunanin ba ni da wata hanyar fita daga bashina", "Mamaki", "Tawali'u." Na ci bashin sa wanda ya ninka na ɗayan mutumin sau 10, amma duk da haka ya yafe mini. Sake aikin.</w:t>
      </w:r>
    </w:p>
    <w:p>
      <w:pPr/>
      <w:r>
        <w:rPr>
          <w:lang w:val="ha_NG" w:bidi="ha_NG"/>
        </w:rPr>
      </w:r>
      <w:r>
        <w:rPr>
          <w:lang w:val="ha_NG" w:bidi="ha_NG"/>
        </w:rPr>
        <w:t>Yesu ya tambayi Siman, "Wanne ne yake fi ƙaunar mai ba da rancen?" Sai Simon ya amsa ya ce, "Ina ganin wanda yake da bashi mafi yawa ne." Yesu ya gaya wa Siman, "Ka fada daidai." Sai Yesu ya juya ga matar, ya ce wa Siman ya ga dukan abubuwan da ta yi. Yesu ya ambata yadda Siman bai ba shi ruwa ba, bai gaishe shi da sumba ba, kuma bai shafa wa kansa mai ba.</w:t>
      </w:r>
    </w:p>
    <w:p>
      <w:pPr/>
      <w:r>
        <w:rPr>
          <w:lang w:val="ha_NG" w:bidi="ha_NG"/>
        </w:rPr>
      </w:r>
      <w:r>
        <w:rPr>
          <w:lang w:val="ha_NG" w:bidi="ha_NG"/>
        </w:rPr>
        <w:t>Dakatar da wasan: Tambayi mai fitowa a matsayin Siman, "Yaya kake ji?" Za ka iya jin abubuwa kamar, "Na yi iya kokarina wajen shirya abinci don Yesu," "Ta yaya ya san tunanina?" "Ina jin kunya," "Ina jin kunyar yadda Yesu ya faɗi duk waɗannan abubuwan a gaban kowa." Sake aikin.</w:t>
      </w:r>
    </w:p>
    <w:p>
      <w:pPr/>
      <w:r>
        <w:rPr>
          <w:lang w:val="ha_NG" w:bidi="ha_NG"/>
        </w:rPr>
      </w:r>
      <w:r>
        <w:rPr>
          <w:lang w:val="ha_NG" w:bidi="ha_NG"/>
        </w:rPr>
        <w:t>Yesu ya ci gaba da magana da Siman kuma ya gaya masa cewa an gafarta wa macen zunubanta da yawa. Wannan shi ne dalilin da ya sa ta nuna ƙauna sosai ga Yesu. Amma mutumin da yake tunanin cewa yana bukatar gafara kadan, yana nuna kauna kadan ga Yesu.</w:t>
      </w:r>
    </w:p>
    <w:p>
      <w:pPr/>
      <w:r>
        <w:rPr>
          <w:lang w:val="ha_NG" w:bidi="ha_NG"/>
        </w:rPr>
      </w:r>
      <w:r>
        <w:rPr>
          <w:lang w:val="ha_NG" w:bidi="ha_NG"/>
        </w:rPr>
        <w:t>Mutanen da ke zaune a teburin sun yi tunani, "Waye ne wannan mutumin da yake gafarta zunubai?"</w:t>
      </w:r>
    </w:p>
    <w:p>
      <w:pPr/>
      <w:r>
        <w:rPr>
          <w:lang w:val="ha_NG" w:bidi="ha_NG"/>
        </w:rPr>
      </w:r>
      <w:r>
        <w:rPr>
          <w:lang w:val="ha_NG" w:bidi="ha_NG"/>
        </w:rPr>
        <w:t>Sai Yesu ya gaya wa matar, "Bangaskiyarki ta cece ki, ki tafi cikin salama."</w:t>
      </w:r>
    </w:p>
    <w:p>
      <w:pPr/>
      <w:r>
        <w:rPr>
          <w:lang w:val="ha_NG" w:bidi="ha_NG"/>
        </w:rPr>
      </w:r>
      <w:r>
        <w:rPr>
          <w:lang w:val="ha_NG" w:bidi="ha_NG"/>
        </w:rPr>
        <w:t>Dakatar da wasan kwaikwayon: Tambayi mai fitowa a matsayin matar, "Yaya kike ji?" Za ku iya jin abubuwa kamar, "Yesu yana cewa a gaban kowa cewa an gafarta mini," "Ina jin an karbe ni domin Yesu bai ki ni ba," "Ina farin ciki da samun kwanciyar hankali da Yesu ya ba ni." Sake aikin.</w:t>
      </w:r>
    </w:p>
    <w:p>
      <w:pPr/>
      <w:r>
        <w:rPr>
          <w:lang w:val="ha_NG" w:bidi="ha_NG"/>
        </w:rPr>
      </w:r>
      <w:r>
        <w:rPr>
          <w:lang w:val="ha_NG" w:bidi="ha_NG"/>
        </w:rPr>
        <w:t>Ba da daɗewa ba Yesu ya soma zagaya garuruwa da ƙauyuka dabam-dabam, yana wa’azin bisharar mulkin Allah. Almajirai goma sha biyu suna tare da Yesu, har da wasu mata. Yesu ya warkar da wadannan matan daga mugayen ruhohi da cututtuka. Da yawa suna ta ba da kuɗin kansu domin tallafa wa Yesu da almajiransa.</w:t>
      </w:r>
    </w:p>
    <w:p>
      <w:pPr/>
      <w:r>
        <w:rPr>
          <w:lang w:val="ha_NG" w:bidi="ha_NG"/>
        </w:rPr>
      </w:r>
      <w:r>
        <w:rPr>
          <w:lang w:val="ha_NG" w:bidi="ha_NG"/>
        </w:rPr>
        <w:t>Dakatar da wasan: Tambayi masu fitowa a matsayin matan da suka goyi bayan Yesu, "Yaya kuke ji?" Za ku iya jin abubuwa kamar, "Abin alfahari ne a gare ni in taimaka wa Yesu," "Yesu ya canza rayuwata," "Ina son in yi wa Yesu hidima ta kowace hanya da zan iya."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An gayyaci Yesu ya ci abinci a gidan wani </w:t>
      </w:r>
      <w:r>
        <w:rPr>
          <w:b/>
          <w:lang w:val="ha_NG" w:bidi="ha_NG"/>
        </w:rPr>
        <w:t>Farisi</w:t>
      </w:r>
      <w:r>
        <w:rPr>
          <w:lang w:val="ha_NG" w:bidi="ha_NG"/>
        </w:rPr>
        <w:t xml:space="preserve">, ko kuma shugaban addini. Ku tabbatar kun fassara Bafarasi kamar yadda kuka yi a sauran wuraren da suka gabata. </w:t>
      </w:r>
      <w:r>
        <w:rPr>
          <w:b/>
          <w:lang w:val="ha_NG" w:bidi="ha_NG"/>
        </w:rPr>
        <w:t>Farisi</w:t>
      </w:r>
      <w:r>
        <w:rPr>
          <w:lang w:val="ha_NG" w:bidi="ha_NG"/>
        </w:rPr>
        <w:t xml:space="preserve"> yana cikin Babban Kamus.</w:t>
      </w:r>
    </w:p>
    <w:p>
      <w:pPr/>
      <w:r>
        <w:rPr>
          <w:lang w:val="ha_NG" w:bidi="ha_NG"/>
        </w:rPr>
      </w:r>
      <w:r>
        <w:rPr>
          <w:lang w:val="ha_NG" w:bidi="ha_NG"/>
        </w:rPr>
        <w:t xml:space="preserve">Yayin cin abincin, Yesu ya </w:t>
      </w:r>
      <w:r>
        <w:rPr>
          <w:b/>
          <w:lang w:val="ha_NG" w:bidi="ha_NG"/>
        </w:rPr>
        <w:t>kishingida a teburin</w:t>
      </w:r>
      <w:r>
        <w:rPr>
          <w:lang w:val="ha_NG" w:bidi="ha_NG"/>
        </w:rPr>
        <w:t>. Wannan na nufin ya kishingida a kan matashi kusa da karamin tebur. Al'ada ce a da a kwanta a gefen hagu tare da jingina da gwiwar hannun hagu. A wannan matsayin, kafafunsu za su kasance mafi nisa daga teburin. Wannan da zai sa ƙafafun Yesu su kasance a inda matar za ta iya kai wa cikin sauƙi.</w:t>
      </w:r>
    </w:p>
    <w:p>
      <w:pPr/>
      <w:r>
        <w:rPr>
          <w:lang w:val="ha_NG" w:bidi="ha_NG"/>
        </w:rPr>
      </w:r>
      <w:r>
        <w:rPr>
          <w:lang w:val="ha_NG" w:bidi="ha_NG"/>
        </w:rPr>
        <w:t>Ku dakata kuma ku nuna wa kungiyar ku hoton wurin cin abincin Yahudawa idan ba ku yi hakan ba tukuna.</w:t>
      </w:r>
    </w:p>
    <w:p>
      <w:pPr/>
      <w:r>
        <w:rPr>
          <w:lang w:val="ha_NG" w:bidi="ha_NG"/>
        </w:rPr>
      </w:r>
      <w:r>
        <w:rPr>
          <w:lang w:val="ha_NG" w:bidi="ha_NG"/>
        </w:rPr>
        <w:t xml:space="preserve">Wata mata ta shigo da </w:t>
      </w:r>
      <w:r>
        <w:rPr>
          <w:b/>
          <w:lang w:val="ha_NG" w:bidi="ha_NG"/>
        </w:rPr>
        <w:t>kwalbar alabasta ta turare</w:t>
      </w:r>
      <w:r>
        <w:rPr>
          <w:lang w:val="ha_NG" w:bidi="ha_NG"/>
        </w:rPr>
        <w:t>. Alabasta farin dutse ne mai launin rawaya daga ƙasar Masar. Jar din wani mazubi ne mai tsada kamar kwalbar magani ko kwalba. Tana da dogon wuya kuma ba ta da hannaye. Dole ne a karya wuyan tulun domin a zuba turaren. Turaren da ke ciki yana nufin man ƙamshi. Wannan da ya zama kyauta mai tsada sosai wadda darajarta ta kai denarii 300, ko kuma ladan aiki na kwanaki 300.</w:t>
      </w:r>
    </w:p>
    <w:p>
      <w:pPr/>
      <w:r>
        <w:rPr>
          <w:lang w:val="ha_NG" w:bidi="ha_NG"/>
        </w:rPr>
      </w:r>
      <w:r>
        <w:rPr>
          <w:lang w:val="ha_NG" w:bidi="ha_NG"/>
        </w:rPr>
        <w:t xml:space="preserve">Simon ya yi mamaki da dabi'ar matar. Bai yarda da Yesu ya bar matar ta wanke ƙafafunsa ba. Siman ba ya ganin cewa Yesu yana yin kamar </w:t>
      </w:r>
      <w:r>
        <w:rPr>
          <w:b/>
          <w:lang w:val="ha_NG" w:bidi="ha_NG"/>
        </w:rPr>
        <w:t>annabi</w:t>
      </w:r>
      <w:r>
        <w:rPr>
          <w:lang w:val="ha_NG" w:bidi="ha_NG"/>
        </w:rPr>
        <w:t xml:space="preserve">. Ku tabbata kun fassara annabi kamar yadda kuka yi a baya. Ana iya samun </w:t>
      </w:r>
      <w:r>
        <w:rPr>
          <w:b/>
          <w:lang w:val="ha_NG" w:bidi="ha_NG"/>
        </w:rPr>
        <w:t>Annabi</w:t>
      </w:r>
      <w:r>
        <w:rPr>
          <w:lang w:val="ha_NG" w:bidi="ha_NG"/>
        </w:rPr>
        <w:t xml:space="preserve"> a cikin Babban Jerin Kalmomi.</w:t>
      </w:r>
    </w:p>
    <w:p>
      <w:pPr/>
      <w:r>
        <w:rPr>
          <w:lang w:val="ha_NG" w:bidi="ha_NG"/>
        </w:rPr>
      </w:r>
      <w:r>
        <w:rPr>
          <w:lang w:val="ha_NG" w:bidi="ha_NG"/>
        </w:rPr>
        <w:t xml:space="preserve">Yesu ya ba da </w:t>
      </w:r>
      <w:r>
        <w:rPr>
          <w:b/>
          <w:lang w:val="ha_NG" w:bidi="ha_NG"/>
        </w:rPr>
        <w:t>misali</w:t>
      </w:r>
      <w:r>
        <w:rPr>
          <w:lang w:val="ha_NG" w:bidi="ha_NG"/>
        </w:rPr>
        <w:t xml:space="preserve"> domin ya koya wa Siman darasi game da Allah. Misali wani irin labari ne na musamman da ake amfani da shi don koya wa mutane abubuwa masu zurfi game da Allah. </w:t>
      </w:r>
      <w:r>
        <w:rPr>
          <w:b/>
          <w:lang w:val="ha_NG" w:bidi="ha_NG"/>
        </w:rPr>
        <w:t>Misali</w:t>
      </w:r>
      <w:r>
        <w:rPr>
          <w:lang w:val="ha_NG" w:bidi="ha_NG"/>
        </w:rPr>
        <w:t xml:space="preserve"> ana iya samunsa a cikin Babban Kamus. Misalin Yesu game da wani mai ba da rance ne. </w:t>
      </w:r>
      <w:r>
        <w:rPr>
          <w:b/>
          <w:lang w:val="ha_NG" w:bidi="ha_NG"/>
        </w:rPr>
        <w:t>Mai ba da rance</w:t>
      </w:r>
      <w:r>
        <w:rPr>
          <w:lang w:val="ha_NG" w:bidi="ha_NG"/>
        </w:rPr>
        <w:t xml:space="preserve"> shi ne wanda yake ba wa wasu rance a matsayin sana'arsa. Mutumin da ya aro kudin dole ne ya biya kudin da ya ara tare da riba, ko kuma karin kudi, ga mai ba da rancen. A wannan misalin, mazan suna aron </w:t>
      </w:r>
      <w:r>
        <w:rPr>
          <w:b/>
          <w:lang w:val="ha_NG" w:bidi="ha_NG"/>
        </w:rPr>
        <w:t>denarii</w:t>
      </w:r>
      <w:r>
        <w:rPr>
          <w:lang w:val="ha_NG" w:bidi="ha_NG"/>
        </w:rPr>
        <w:t xml:space="preserve">. </w:t>
      </w:r>
      <w:r>
        <w:rPr>
          <w:b/>
          <w:lang w:val="ha_NG" w:bidi="ha_NG"/>
        </w:rPr>
        <w:t>Denarii</w:t>
      </w:r>
      <w:r>
        <w:rPr>
          <w:lang w:val="ha_NG" w:bidi="ha_NG"/>
        </w:rPr>
        <w:t xml:space="preserve"> na nufin tsabar kudi na azurfa da Romawa ke amfani da su a matsayin kudi. Tsabar kudi daya ta na daidai da kudin aikin rana daya.</w:t>
      </w:r>
    </w:p>
    <w:p>
      <w:pPr/>
      <w:r>
        <w:rPr>
          <w:lang w:val="ha_NG" w:bidi="ha_NG"/>
        </w:rPr>
      </w:r>
      <w:r>
        <w:rPr>
          <w:lang w:val="ha_NG" w:bidi="ha_NG"/>
        </w:rPr>
        <w:t>Dakata kuma nuna wa ƙungiyarka hoton kuɗaɗen dinari.</w:t>
      </w:r>
    </w:p>
    <w:p>
      <w:pPr/>
      <w:r>
        <w:rPr>
          <w:lang w:val="ha_NG" w:bidi="ha_NG"/>
        </w:rPr>
      </w:r>
      <w:r>
        <w:rPr>
          <w:lang w:val="ha_NG" w:bidi="ha_NG"/>
        </w:rPr>
        <w:t xml:space="preserve">Da mai ba da rancen ya </w:t>
      </w:r>
      <w:r>
        <w:rPr>
          <w:b/>
          <w:lang w:val="ha_NG" w:bidi="ha_NG"/>
        </w:rPr>
        <w:t>yafe basussukan</w:t>
      </w:r>
      <w:r>
        <w:rPr>
          <w:lang w:val="ha_NG" w:bidi="ha_NG"/>
        </w:rPr>
        <w:t xml:space="preserve">, hakan na nufin babu wani mutum da ya zama dole ya mayar wa mai ba da rancen. Shafewa na iya nufin kowane irin jinkai da aka nuna wa mutumin da bai yi komai don ya cancance shi ba. Idan ya yiwu, za ka iya amfani da kalmar da ke nufin shafe wadda za ta shafi basussuka da kuma zunubai. Yesu ya kwatanta kansa da mai ba da rance, kuma ya kwatanta zunubai da bashi. Ku tabbatar kun fassara </w:t>
      </w:r>
      <w:r>
        <w:rPr>
          <w:b/>
          <w:lang w:val="ha_NG" w:bidi="ha_NG"/>
        </w:rPr>
        <w:t>zunubi</w:t>
      </w:r>
      <w:r>
        <w:rPr>
          <w:lang w:val="ha_NG" w:bidi="ha_NG"/>
        </w:rPr>
        <w:t xml:space="preserve"> da kuma </w:t>
      </w:r>
      <w:r>
        <w:rPr>
          <w:b/>
          <w:lang w:val="ha_NG" w:bidi="ha_NG"/>
        </w:rPr>
        <w:t>gafartawa</w:t>
      </w:r>
      <w:r>
        <w:rPr>
          <w:lang w:val="ha_NG" w:bidi="ha_NG"/>
        </w:rPr>
        <w:t xml:space="preserve"> kamar yadda kuka yi a sauran wuraren a baya. </w:t>
      </w:r>
      <w:r>
        <w:rPr>
          <w:b/>
          <w:lang w:val="ha_NG" w:bidi="ha_NG"/>
        </w:rPr>
        <w:t>Zunubi</w:t>
      </w:r>
      <w:r>
        <w:rPr>
          <w:lang w:val="ha_NG" w:bidi="ha_NG"/>
        </w:rPr>
        <w:t xml:space="preserve"> da </w:t>
      </w:r>
      <w:r>
        <w:rPr>
          <w:b/>
          <w:lang w:val="ha_NG" w:bidi="ha_NG"/>
        </w:rPr>
        <w:t>gafara</w:t>
      </w:r>
      <w:r>
        <w:rPr>
          <w:lang w:val="ha_NG" w:bidi="ha_NG"/>
        </w:rPr>
        <w:t xml:space="preserve"> ana iya samun su a cikin Babban Jerin Kalmomi.</w:t>
      </w:r>
    </w:p>
    <w:p>
      <w:pPr/>
      <w:r>
        <w:rPr>
          <w:lang w:val="ha_NG" w:bidi="ha_NG"/>
        </w:rPr>
      </w:r>
      <w:r>
        <w:rPr>
          <w:lang w:val="ha_NG" w:bidi="ha_NG"/>
        </w:rPr>
        <w:t xml:space="preserve">Yesu ya ce bangaskiyar matar ta </w:t>
      </w:r>
      <w:r>
        <w:rPr>
          <w:b/>
          <w:lang w:val="ha_NG" w:bidi="ha_NG"/>
        </w:rPr>
        <w:t>ceci</w:t>
      </w:r>
      <w:r>
        <w:rPr>
          <w:lang w:val="ha_NG" w:bidi="ha_NG"/>
        </w:rPr>
        <w:t xml:space="preserve"> ta. Kalmar 'Saved' na iya nufin warkewa, amma a wannan fanni tana nufin ceto. Saboda bangaskiyar matar, Allah ya cece ta daga rayuwar zunubinta kuma ba zai hukunta ta a kan hakan ba. </w:t>
      </w:r>
      <w:r>
        <w:rPr>
          <w:b/>
          <w:lang w:val="ha_NG" w:bidi="ha_NG"/>
        </w:rPr>
        <w:t>ceto</w:t>
      </w:r>
      <w:r>
        <w:rPr>
          <w:lang w:val="ha_NG" w:bidi="ha_NG"/>
        </w:rPr>
        <w:t xml:space="preserve"> yana cikin Babban Kamus. </w:t>
      </w:r>
      <w:r>
        <w:rPr>
          <w:b/>
          <w:lang w:val="ha_NG" w:bidi="ha_NG"/>
        </w:rPr>
        <w:t>Bangaskiya</w:t>
      </w:r>
      <w:r>
        <w:rPr>
          <w:lang w:val="ha_NG" w:bidi="ha_NG"/>
        </w:rPr>
        <w:t xml:space="preserve"> tana nufin amincewar matar ga Allah. Yesu ya gaya wa matar ta tafi cikin </w:t>
      </w:r>
      <w:r>
        <w:rPr>
          <w:b/>
          <w:lang w:val="ha_NG" w:bidi="ha_NG"/>
        </w:rPr>
        <w:t>salama</w:t>
      </w:r>
      <w:r>
        <w:rPr>
          <w:lang w:val="ha_NG" w:bidi="ha_NG"/>
        </w:rPr>
        <w:t xml:space="preserve">, ko kuma tare da tabbas a cikin zumuntarta da Allah. </w:t>
      </w:r>
      <w:r>
        <w:rPr>
          <w:b/>
          <w:lang w:val="ha_NG" w:bidi="ha_NG"/>
        </w:rPr>
        <w:t>Bangaskiya</w:t>
      </w:r>
      <w:r>
        <w:rPr>
          <w:lang w:val="ha_NG" w:bidi="ha_NG"/>
        </w:rPr>
        <w:t xml:space="preserve"> da </w:t>
      </w:r>
      <w:r>
        <w:rPr>
          <w:b/>
          <w:lang w:val="ha_NG" w:bidi="ha_NG"/>
        </w:rPr>
        <w:t>salama</w:t>
      </w:r>
      <w:r>
        <w:rPr>
          <w:lang w:val="ha_NG" w:bidi="ha_NG"/>
        </w:rPr>
        <w:t xml:space="preserve"> suna cikin Babban Kamus.</w:t>
      </w:r>
    </w:p>
    <w:p>
      <w:pPr/>
      <w:r>
        <w:rPr>
          <w:lang w:val="ha_NG" w:bidi="ha_NG"/>
        </w:rPr>
      </w:r>
      <w:r>
        <w:rPr>
          <w:lang w:val="ha_NG" w:bidi="ha_NG"/>
        </w:rPr>
        <w:t xml:space="preserve">Yesu ya ci gaba da tafiya daga wuri zuwa wuri yana wa'azin </w:t>
      </w:r>
      <w:r>
        <w:rPr>
          <w:b/>
          <w:lang w:val="ha_NG" w:bidi="ha_NG"/>
        </w:rPr>
        <w:t>bishara</w:t>
      </w:r>
      <w:r>
        <w:rPr>
          <w:lang w:val="ha_NG" w:bidi="ha_NG"/>
        </w:rPr>
        <w:t xml:space="preserve"> game da </w:t>
      </w:r>
      <w:r>
        <w:rPr>
          <w:b/>
          <w:lang w:val="ha_NG" w:bidi="ha_NG"/>
        </w:rPr>
        <w:t>mulkin Allah</w:t>
      </w:r>
      <w:r>
        <w:rPr>
          <w:lang w:val="ha_NG" w:bidi="ha_NG"/>
        </w:rPr>
        <w:t>. Ku tabbatar kun fassara bishara da kuma mulkin Allah yadda kuka fassara su a wuraren da suka gabata. Duk kalaman ana iya samun su a cikin Babban Jerin Kalmomi.</w:t>
      </w:r>
    </w:p>
    <w:p>
      <w:pPr/>
      <w:r>
        <w:rPr>
          <w:lang w:val="ha_NG" w:bidi="ha_NG"/>
        </w:rPr>
      </w:r>
      <w:r>
        <w:rPr>
          <w:lang w:val="ha_NG" w:bidi="ha_NG"/>
        </w:rPr>
        <w:t xml:space="preserve">Mata da yawa ma suna bin Yesu. Daya daga cikinsu Maryamu ce. Yesu ya kori </w:t>
      </w:r>
      <w:r>
        <w:rPr>
          <w:b/>
          <w:lang w:val="ha_NG" w:bidi="ha_NG"/>
        </w:rPr>
        <w:t>aljannu</w:t>
      </w:r>
      <w:r>
        <w:rPr>
          <w:lang w:val="ha_NG" w:bidi="ha_NG"/>
        </w:rPr>
        <w:t xml:space="preserve"> bakwai daga jikin Maryamu. Yahudawa sun yi imani cewa miyagun ruhohi kan zauna a cikin mutum, saboda haka ya zama dole Yesu ya fitar da su. Ku tabbata kun fassara aljani kamar yadda kuka yi a sauran wuraren da suka gabata. Ana iya samun </w:t>
      </w:r>
      <w:r>
        <w:rPr>
          <w:b/>
          <w:lang w:val="ha_NG" w:bidi="ha_NG"/>
        </w:rPr>
        <w:t>Aljani</w:t>
      </w:r>
      <w:r>
        <w:rPr>
          <w:lang w:val="ha_NG" w:bidi="ha_NG"/>
        </w:rPr>
        <w:t xml:space="preserve"> a cikin Babban Jerin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rukunin su yi gwajin bayyana nassin a yarenku.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nassin sannan ya dakata. Wani daga cikin kungiyar kuma ya fadi sashe na gaba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 zai iya amfani da abubuwa barkatai, 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Kuna iya yanke shawarar cewa kun fi son yadda wani ɗan ƙungiya ya faɗi wani yanayi, amma kuma kun fi son yadda wani ɗan ƙungiyar na daban ya faɗi wani fani.</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nassin da kowa ya amince da ita.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8:4–15</w:t>
      </w:r>
      <w:r>
        <w:rPr>
          <w:lang w:val="ha_NG" w:bidi="ha_NG"/>
        </w:rPr>
      </w:r>
    </w:p>
    <w:p>
      <w:pPr>
        <w:pStyle w:val="Heading3"/>
      </w:pPr>
      <w:r>
        <w:rPr>
          <w:lang w:val="ha_NG" w:bidi="ha_NG"/>
        </w:rPr>
        <w:t>Step 1</w:t>
      </w:r>
    </w:p>
    <w:p>
      <w:pPr/>
      <w:r>
        <w:rPr>
          <w:lang w:val="ha_NG" w:bidi="ha_NG"/>
        </w:rPr>
      </w:r>
      <w:r>
        <w:rPr>
          <w:lang w:val="ha_NG" w:bidi="ha_NG"/>
        </w:rPr>
        <w:t>Ku saurari Luka 8:4–15 kuma ku sa shi a zuciyarku. Ku saurari karatun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bai burge ku ba ko kuma baku gane ba?</w:t>
      </w:r>
    </w:p>
    <w:p>
      <w:pPr>
        <w:pStyle w:val="ListBullet"/>
        <w:spacing w:line="240" w:lineRule="auto"/>
        <w:ind w:left="720"/>
      </w:pPr>
      <w:r>
        <w:rPr>
          <w:lang w:val="ha_NG" w:bidi="ha_NG"/>
        </w:rPr>
      </w:r>
      <w:r>
        <w:rPr>
          <w:lang w:val="ha_NG" w:bidi="ha_NG"/>
        </w:rPr>
        <w:t>Menene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Ta 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A cikin wannan labarin, Luka ya sauya daga gaya wa masu sauraronsa game da tausayin Yesu da kuma tabbatar da ko shi wane ne. Luka yanzu ya mai da hankali ga Yesu yana wa'azin bishara da kuma sakamakon kin amince da ita. Yesu yana koyarwa ta hanyar amfani da misalai, ko kuma labarai na musamman da suke bayyana abubuwa masu zurfi game da Allah.</w:t>
      </w:r>
    </w:p>
    <w:p>
      <w:pPr/>
      <w:r>
        <w:rPr>
          <w:lang w:val="ha_NG" w:bidi="ha_NG"/>
        </w:rPr>
      </w:r>
      <w:r>
        <w:rPr>
          <w:lang w:val="ha_NG" w:bidi="ha_NG"/>
        </w:rPr>
        <w:t>Wannan misalin yana ɗaya daga cikin ƴan labarun da za a iya samu a cikin uku daga cikin littattafan Injila huɗu. Na musamman ne saboda yana ɗauke da bayani. Sigar labarin Luka ta bambanta kadan saboda ta fi gajarta.</w:t>
      </w:r>
    </w:p>
    <w:p>
      <w:pPr/>
      <w:r>
        <w:rPr>
          <w:lang w:val="ha_NG" w:bidi="ha_NG"/>
        </w:rPr>
      </w:r>
      <w:r>
        <w:rPr>
          <w:lang w:val="ha_NG" w:bidi="ha_NG"/>
        </w:rPr>
        <w:t>Yesu ya ci gaba da koyarwa daga kauye zuwa kauye a yankin Galili. Almajiran Yesu da kuma matan da suke taimaka masa suna tare da shi. Wani taro sun soma taruwa a kusa da Yesu don su saurari koyarwarsa. Mutane sun zo daga kauyuka da yawa da ke kewaye. Yesu ya koya masu ta yin amfani da misali.</w:t>
      </w:r>
    </w:p>
    <w:p>
      <w:pPr/>
      <w:r>
        <w:rPr>
          <w:lang w:val="ha_NG" w:bidi="ha_NG"/>
        </w:rPr>
      </w:r>
      <w:r>
        <w:rPr>
          <w:lang w:val="ha_NG" w:bidi="ha_NG"/>
        </w:rPr>
        <w:t>Yesu ya ce akwai wani manomi da ya je gonarsa don ya shuka iri. "Shuka" yana nufin manomin zai jefa iri a gabansa daga gefe zuwa gefe yayin da yake tafiya. Wannan wata hanyar da aka saba bi ce da manoman Yahudawa suke amfani da ita wadda ta ba su damar shuka babban fili cikin sauri.</w:t>
      </w:r>
    </w:p>
    <w:p>
      <w:pPr/>
      <w:r>
        <w:rPr>
          <w:lang w:val="ha_NG" w:bidi="ha_NG"/>
        </w:rPr>
      </w:r>
      <w:r>
        <w:rPr>
          <w:lang w:val="ha_NG" w:bidi="ha_NG"/>
        </w:rPr>
        <w:t>Dakata kuma ka nuna hoton manomi da ke yafa iri idan wannan ba sanannen abu ba ne a cikin al'adarku. Waɗanne hanyoyi ne ake amfani da su a al'adarku wajen shuka iri? Ta yaya suka yi kama da ko suka bambanta da yadda mai shuka a cikin wannan labari ya shuka irinsa?</w:t>
      </w:r>
    </w:p>
    <w:p>
      <w:pPr/>
      <w:r>
        <w:rPr>
          <w:lang w:val="ha_NG" w:bidi="ha_NG"/>
        </w:rPr>
      </w:r>
      <w:r>
        <w:rPr>
          <w:lang w:val="ha_NG" w:bidi="ha_NG"/>
        </w:rPr>
        <w:t>Wasu daga cikin irin sun faɗa a kan hanya. Hanya na nufin hanyar da mutane ke amfani da ita don yin tafiya ta cikinta ko kusa da filin. Kasan ta yi tauri daga yawan mutane masu tafiya a kai. Iraren da ke faɗawa a kan hanya, mutane masu tafiya suna tattake su. Tsuntsayen da ke tashi a sararin samaniya sun ci waɗannan ƙwayoyin iri cikin yunwa.</w:t>
      </w:r>
    </w:p>
    <w:p>
      <w:pPr/>
      <w:r>
        <w:rPr>
          <w:lang w:val="ha_NG" w:bidi="ha_NG"/>
        </w:rPr>
      </w:r>
      <w:r>
        <w:rPr>
          <w:lang w:val="ha_NG" w:bidi="ha_NG"/>
        </w:rPr>
        <w:t>Tsaya kuma ka nuna hoton ƙasa a kan hanya a cikin gona.</w:t>
      </w:r>
    </w:p>
    <w:p>
      <w:pPr/>
      <w:r>
        <w:rPr>
          <w:lang w:val="ha_NG" w:bidi="ha_NG"/>
        </w:rPr>
      </w:r>
      <w:r>
        <w:rPr>
          <w:lang w:val="ha_NG" w:bidi="ha_NG"/>
        </w:rPr>
        <w:t>Wasu iri kuma suka faɗa a kan dutse. A wannan yanayin, ƙasar tana da wata shimfiɗar dutse a ƙarƙashinta. Dutsen yakan bayyana idan ƙasar tana da sirara. Irin da suka faɗi a kan dutsen sun girma sun zama ƙananan shuke-shuke, amma shuke-shuken sun mutu don ba su sami isasshen ruwa daga cikin ƙasan da ba ta da zurfi ba. Tsirrai ɗin ba su samu abin da suke bukata daga ƙasar don girma ba saboda dutsen.</w:t>
      </w:r>
    </w:p>
    <w:p>
      <w:pPr/>
      <w:r>
        <w:rPr>
          <w:lang w:val="ha_NG" w:bidi="ha_NG"/>
        </w:rPr>
      </w:r>
      <w:r>
        <w:rPr>
          <w:lang w:val="ha_NG" w:bidi="ha_NG"/>
        </w:rPr>
        <w:t>Dakata kuma a nuna hoton ƙasa mai duwatsu.</w:t>
      </w:r>
    </w:p>
    <w:p>
      <w:pPr/>
      <w:r>
        <w:rPr>
          <w:lang w:val="ha_NG" w:bidi="ha_NG"/>
        </w:rPr>
      </w:r>
      <w:r>
        <w:rPr>
          <w:lang w:val="ha_NG" w:bidi="ha_NG"/>
        </w:rPr>
        <w:t>Wasu iri kuma suka fada inda akwai kaya. Wannan na nufin a ƙasar da ƙayayuwa ko kuma ƙwayoyin irin tsirrai masu ƙaya suke. Ƙayoyi shuke-shuke ne masu ƙarfi da saurin girma waɗanda ke hamayya da hatsi kuma suna damun manoma. Kayoyin sun yi girma tare da hatsin kuma sun sa hatsin ba shi da isasshen wuri, kasa, ruwa, ko hasken rana don ya yi girma da kyau. Don haka hatsin ya mutu kuma bai ba da 'ya'ya ba.</w:t>
      </w:r>
    </w:p>
    <w:p>
      <w:pPr/>
      <w:r>
        <w:rPr>
          <w:lang w:val="ha_NG" w:bidi="ha_NG"/>
        </w:rPr>
      </w:r>
      <w:r>
        <w:rPr>
          <w:lang w:val="ha_NG" w:bidi="ha_NG"/>
        </w:rPr>
        <w:t>Dakata kuma ka nuna hoton ƙasa inda ƙayayuwa suke girma.</w:t>
      </w:r>
    </w:p>
    <w:p>
      <w:pPr/>
      <w:r>
        <w:rPr>
          <w:lang w:val="ha_NG" w:bidi="ha_NG"/>
        </w:rPr>
      </w:r>
      <w:r>
        <w:rPr>
          <w:lang w:val="ha_NG" w:bidi="ha_NG"/>
        </w:rPr>
        <w:t>Wasu daga cikin iraren sun faɗa a kan kyakkyawar ƙasa. Mai kyau na nufin mai albarka ko mai amfani. Ƙasar ba a danna ta ba, ba ta da zurfi ba, kuma ba a gauraya ta da ƙaya ba. Kasa mai kyau tana ba da damar irin su girma su zama shuke-shuke masu albarka waɗanda ke samar da hatsi. Tsirran da suka yi girma sun samu iri sau 100 fiye da yawan irin da manomin ya shuka. Wannan da ya kasance girbi na musamman a Isra'ila. Matsakaicin girbi ya samar da kwayoyin iri kusan 10 ga kowace kwayar irin da aka shuka.</w:t>
      </w:r>
    </w:p>
    <w:p>
      <w:pPr/>
      <w:r>
        <w:rPr>
          <w:lang w:val="ha_NG" w:bidi="ha_NG"/>
        </w:rPr>
      </w:r>
      <w:r>
        <w:rPr>
          <w:lang w:val="ha_NG" w:bidi="ha_NG"/>
        </w:rPr>
        <w:t>Dakata kuma ka nuna hoton kasa mai kyau. Ku tattauna da tawagarku: Ta wace hanya za ku bayyana kyakkyawar ƙasa a al'adarku? Ta yaya kuke sanin yankunan da ya kamata ku yi shuka a cikinsu da kuma yankunan da ba za su samar da amfanin gona ba?</w:t>
      </w:r>
    </w:p>
    <w:p>
      <w:pPr/>
      <w:r>
        <w:rPr>
          <w:lang w:val="ha_NG" w:bidi="ha_NG"/>
        </w:rPr>
      </w:r>
      <w:r>
        <w:rPr>
          <w:lang w:val="ha_NG" w:bidi="ha_NG"/>
        </w:rPr>
        <w:t>Yesu ya kammala misalin kuma ya ce, "Wanda yake da kunnuwa, bari ya ji." Yesu yana cewa ya kamata taron mutanen su yi tunani sosai game da abin da ya faɗa. Yesu yana so ba kawai su yi tunani ba, har ma su yi aiki da abin da suka koya daga labarin.</w:t>
      </w:r>
    </w:p>
    <w:p>
      <w:pPr/>
      <w:r>
        <w:rPr>
          <w:lang w:val="ha_NG" w:bidi="ha_NG"/>
        </w:rPr>
      </w:r>
      <w:r>
        <w:rPr>
          <w:lang w:val="ha_NG" w:bidi="ha_NG"/>
        </w:rPr>
        <w:t>Ku dakata ku tambayi tawagarku: Me malami zai ce a cikin al'adarku domin ya sa su saurara kuma su mai da hankali?</w:t>
      </w:r>
    </w:p>
    <w:p>
      <w:pPr/>
      <w:r>
        <w:rPr>
          <w:lang w:val="ha_NG" w:bidi="ha_NG"/>
        </w:rPr>
      </w:r>
      <w:r>
        <w:rPr>
          <w:lang w:val="ha_NG" w:bidi="ha_NG"/>
        </w:rPr>
        <w:t>Almajiran Yesu, ko kuma mabiyansa, suna tambayarsa abin da misalin yake nufi. Yesu ya kwatanta almajiransa da wasu mutanen da suka ji labarin. Yesu ya ce yana koyarwa da misalai ne saboda suna dauke da boyayyun gaskiya game da mulkin Allah. Yesu yana bayyana waɗannan abubuwa na gaskiya ga wasu mutane kawai. Yesu ya zaɓa ya bayyana ma'anar misalin ga almajiransa. Sauran mutanen da suke sauraron misalin ba za su iya fahimtar gaskiya game da mulkin Allah ba.</w:t>
      </w:r>
    </w:p>
    <w:p>
      <w:pPr/>
      <w:r>
        <w:rPr>
          <w:lang w:val="ha_NG" w:bidi="ha_NG"/>
        </w:rPr>
      </w:r>
      <w:r>
        <w:rPr>
          <w:lang w:val="ha_NG" w:bidi="ha_NG"/>
        </w:rPr>
        <w:t>Yesu ya ba da dalilin koyarwa da misalai ta hanyar ambaton nassi, ko kuma rubuce-rubucen addinin Yahudawa. Yesu ya ambaci sanannen annabi, ko kuma manzon Allah, Ishaya. Ishaya ya ce,</w:t>
      </w:r>
    </w:p>
    <w:p>
      <w:pPr/>
      <w:r>
        <w:rPr>
          <w:lang w:val="ha_NG" w:bidi="ha_NG"/>
        </w:rPr>
      </w:r>
      <w:r>
        <w:rPr>
          <w:lang w:val="ha_NG" w:bidi="ha_NG"/>
        </w:rPr>
        <w:t>"ko da yake suna gani, ba za su gani ba,"</w:t>
      </w:r>
    </w:p>
    <w:p>
      <w:pPr/>
      <w:r>
        <w:rPr>
          <w:lang w:val="ha_NG" w:bidi="ha_NG"/>
        </w:rPr>
      </w:r>
      <w:r>
        <w:rPr>
          <w:lang w:val="ha_NG" w:bidi="ha_NG"/>
        </w:rPr>
        <w:t>kodayake suna ji, ƙila ba za su yi ba</w:t>
      </w:r>
    </w:p>
    <w:p>
      <w:pPr/>
      <w:r>
        <w:rPr>
          <w:lang w:val="ha_NG" w:bidi="ha_NG"/>
        </w:rPr>
      </w:r>
      <w:r>
        <w:rPr>
          <w:lang w:val="ha_NG" w:bidi="ha_NG"/>
        </w:rPr>
        <w:t>fahimta."</w:t>
      </w:r>
    </w:p>
    <w:p>
      <w:pPr/>
      <w:r>
        <w:rPr>
          <w:lang w:val="ha_NG" w:bidi="ha_NG"/>
        </w:rPr>
      </w:r>
      <w:r>
        <w:rPr>
          <w:lang w:val="ha_NG" w:bidi="ha_NG"/>
        </w:rPr>
        <w:t>Maganar farko ta gani tana nufin ganin wani abu kamar mutum ko abu. Magana ta biyu game da gani ita ce ba wai kawai gani ba, har ma da fahimtar ma'anar abin da ake gani. Haka abin yake da ji. Magana ta farko tana nufin aikin ji na zahiri, yayin da magana ta biyu ta ji ke nufin fahimtar abin da aka ji. Yesu na cewa wasu mutane ba sa son su gaskata shi kuma su yi masa biyayya. Yesu ba zai koyar da gaskiyar Mulkin Allah gare su ba.</w:t>
      </w:r>
    </w:p>
    <w:p>
      <w:pPr/>
      <w:r>
        <w:rPr>
          <w:lang w:val="ha_NG" w:bidi="ha_NG"/>
        </w:rPr>
      </w:r>
      <w:r>
        <w:rPr>
          <w:lang w:val="ha_NG" w:bidi="ha_NG"/>
        </w:rPr>
        <w:t>Yesu ya yi bayanin misalin ga almajiransa. Asalin fassarar misalin ita ce cewa ƙwayoyin iri suna wakiltar saƙon Allah, shuka tana wakiltar faɗin saƙon ga mutane, kuma nau'ikan ƙasa daban-daban suna wakiltar hanyoyi daban-daban da mutane suke jin saƙon.</w:t>
      </w:r>
    </w:p>
    <w:p>
      <w:pPr/>
      <w:r>
        <w:rPr>
          <w:lang w:val="ha_NG" w:bidi="ha_NG"/>
        </w:rPr>
      </w:r>
      <w:r>
        <w:rPr>
          <w:lang w:val="ha_NG" w:bidi="ha_NG"/>
        </w:rPr>
        <w:t>Yesu ya yi bayani cewa kwayoyin iri da suka fadi a kasa suna wakiltar Shaidan ne yana dauke sakon da mutane suka ji. Sai Yesu ya bayyana cewa, irin da suka faɗi a kan ƙasa mai duwatsu suna wakiltar mutanen da suka karɓi saƙon da murna amma a lokacin gwaji, ko jaraba, sai su kauce.</w:t>
      </w:r>
    </w:p>
    <w:p>
      <w:pPr/>
      <w:r>
        <w:rPr>
          <w:lang w:val="ha_NG" w:bidi="ha_NG"/>
        </w:rPr>
      </w:r>
      <w:r>
        <w:rPr>
          <w:lang w:val="ha_NG" w:bidi="ha_NG"/>
        </w:rPr>
        <w:t>Ku dakata ku tattauna da tawagarku: A al'adarku, wace irin jarabawa ko gwaji ne mutane suke fuskanta?</w:t>
      </w:r>
    </w:p>
    <w:p>
      <w:pPr/>
      <w:r>
        <w:rPr>
          <w:lang w:val="ha_NG" w:bidi="ha_NG"/>
        </w:rPr>
      </w:r>
      <w:r>
        <w:rPr>
          <w:lang w:val="ha_NG" w:bidi="ha_NG"/>
        </w:rPr>
        <w:t>Sai Yesu ya bayyana cewa irin da suka faɗa cikin ƙaya suna wakiltar mutanen da suka ji saƙon amma damuwa da dukiya suka sha kan su.</w:t>
      </w:r>
    </w:p>
    <w:p>
      <w:pPr/>
      <w:r>
        <w:rPr>
          <w:lang w:val="ha_NG" w:bidi="ha_NG"/>
        </w:rPr>
      </w:r>
      <w:r>
        <w:rPr>
          <w:lang w:val="ha_NG" w:bidi="ha_NG"/>
        </w:rPr>
        <w:t>Ku dakata ku tattauna da tawagarku: A al'adarku, yaya kuke bayyana arziki? Wane yanayi ne ke sa mutane damuwa a al'adarku?</w:t>
      </w:r>
    </w:p>
    <w:p>
      <w:pPr/>
      <w:r>
        <w:rPr>
          <w:lang w:val="ha_NG" w:bidi="ha_NG"/>
        </w:rPr>
      </w:r>
      <w:r>
        <w:rPr>
          <w:lang w:val="ha_NG" w:bidi="ha_NG"/>
        </w:rPr>
        <w:t>Yana da muhimmanci a lura cewa akwai fassarori daban-daban masu yawa game da ma'anar kwayayen iri bayan an shuka su. Wasu masana sun yi imani cewa har yanzu iri yana nufin saƙon Allah, kuma nau'ikan ƙasa suna wakiltar hanyoyi guda huɗu daban-daban da mutane suke ji da kuma mayar da martani ga saƙon Allah. Wasu masana sun gaskanta cewa nau'o'in ƙasar suna nufin nau'o'in mutane daban-daban.</w:t>
      </w:r>
    </w:p>
    <w:p>
      <w:pPr/>
      <w:r>
        <w:rPr>
          <w:lang w:val="ha_NG" w:bidi="ha_NG"/>
        </w:rPr>
      </w:r>
      <w:r>
        <w:rPr>
          <w:lang w:val="ha_NG" w:bidi="ha_NG"/>
        </w:rPr>
        <w:t>Yesu bai bayyana ko yana magana ne game da mabiyansa waɗanda ke buƙatar girma a ruhance ba, ko kuma game da waɗanda ba mabiyansa ba ne da suke ji kuma suke karɓar saƙon daga wurin Allah. Sau da yawa, misalai suna da ma'ana mafi fadi fiye da kawai wani yanayi ko lokaci na musamman. Kada ku sanya ma'ana ko bayanin misalin da ba ya cikin nassi.</w:t>
      </w:r>
      <w:r>
        <w:rPr>
          <w:lang w:val="ha_NG" w:bidi="ha_NG"/>
        </w:rPr>
      </w:r>
    </w:p>
    <w:p>
      <w:pPr>
        <w:pStyle w:val="Heading3"/>
      </w:pPr>
      <w:r>
        <w:rPr>
          <w:lang w:val="ha_NG" w:bidi="ha_NG"/>
        </w:rPr>
        <w:t>Step 3</w:t>
      </w:r>
    </w:p>
    <w:p>
      <w:pPr/>
      <w:r>
        <w:rPr>
          <w:lang w:val="ha_NG" w:bidi="ha_NG"/>
        </w:rPr>
      </w:r>
      <w:r>
        <w:rPr>
          <w:lang w:val="ha_NG" w:bidi="ha_NG"/>
        </w:rPr>
        <w:t>A wannan zama, za ku taimaki ƙungiyar su kwatanta wannan labari a zuciyarsu. Za ku taimaki kungiyar wajen tsara wuraren da labarin zai gudana, yanayin labarin, da kuma haruffan labarin.</w:t>
      </w:r>
    </w:p>
    <w:p>
      <w:pPr/>
      <w:r>
        <w:rPr>
          <w:lang w:val="ha_NG" w:bidi="ha_NG"/>
        </w:rPr>
      </w:r>
      <w:r>
        <w:rPr>
          <w:lang w:val="ha_NG" w:bidi="ha_NG"/>
        </w:rPr>
        <w:t>wannan labarin yana da fannoni guda hudu</w:t>
      </w:r>
    </w:p>
    <w:p>
      <w:pPr/>
      <w:r>
        <w:rPr>
          <w:lang w:val="ha_NG" w:bidi="ha_NG"/>
        </w:rPr>
      </w:r>
      <w:r>
        <w:rPr>
          <w:b/>
          <w:lang w:val="ha_NG" w:bidi="ha_NG"/>
        </w:rPr>
        <w:t>Fani na farko:</w:t>
      </w:r>
      <w:r>
        <w:rPr>
          <w:lang w:val="ha_NG" w:bidi="ha_NG"/>
        </w:rPr>
        <w:t xml:space="preserve"> Mutane sun zo daga garuruwa da yawa don su saurari Yesu. Yesu ya ba da wani labari a siffar misali ga mutanen da suka taru.</w:t>
      </w:r>
    </w:p>
    <w:p>
      <w:pPr/>
      <w:r>
        <w:rPr>
          <w:lang w:val="ha_NG" w:bidi="ha_NG"/>
        </w:rPr>
      </w:r>
      <w:r>
        <w:rPr>
          <w:b/>
          <w:lang w:val="ha_NG" w:bidi="ha_NG"/>
        </w:rPr>
        <w:t>Fani na biyu:</w:t>
      </w:r>
      <w:r>
        <w:rPr>
          <w:lang w:val="ha_NG" w:bidi="ha_NG"/>
        </w:rPr>
        <w:t xml:space="preserve"> Labarin game da wani manomi ne wanda yake watsa iri don ya shuka su. Yesu yana faɗin abin da ya faru da irin da suka faɗa a wurare daban-daban na filin. A karshe, Yesu ya ce duk wanda yake da kunnuwan ji ya saurara kuma ya fahimta.</w:t>
      </w:r>
    </w:p>
    <w:p>
      <w:pPr/>
      <w:r>
        <w:rPr>
          <w:lang w:val="ha_NG" w:bidi="ha_NG"/>
        </w:rPr>
      </w:r>
      <w:r>
        <w:rPr>
          <w:b/>
          <w:lang w:val="ha_NG" w:bidi="ha_NG"/>
        </w:rPr>
        <w:t xml:space="preserve">Fani na uku: </w:t>
      </w:r>
      <w:r>
        <w:rPr>
          <w:lang w:val="ha_NG" w:bidi="ha_NG"/>
        </w:rPr>
        <w:t>Almajiran Yesu sun tambayi Yesu ma'anar misalin. Yesu ya bayyana musu cewa an yarda su fahimci misalin domin a cika nassosi.</w:t>
      </w:r>
    </w:p>
    <w:p>
      <w:pPr/>
      <w:r>
        <w:rPr>
          <w:lang w:val="ha_NG" w:bidi="ha_NG"/>
        </w:rPr>
      </w:r>
      <w:r>
        <w:rPr>
          <w:b/>
          <w:lang w:val="ha_NG" w:bidi="ha_NG"/>
        </w:rPr>
        <w:t>Fani na hudu:</w:t>
      </w:r>
      <w:r>
        <w:rPr>
          <w:lang w:val="ha_NG" w:bidi="ha_NG"/>
        </w:rPr>
        <w:t xml:space="preserve"> Yesu ya ba da bayanin ma'anar misalin.</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Jama'a</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Mutum mai wakiltar hanyar.</w:t>
      </w:r>
    </w:p>
    <w:p>
      <w:pPr>
        <w:pStyle w:val="ListBullet"/>
        <w:spacing w:line="240" w:lineRule="auto"/>
        <w:ind w:left="720"/>
      </w:pPr>
      <w:r>
        <w:rPr>
          <w:lang w:val="ha_NG" w:bidi="ha_NG"/>
        </w:rPr>
      </w:r>
      <w:r>
        <w:rPr>
          <w:lang w:val="ha_NG" w:bidi="ha_NG"/>
        </w:rPr>
        <w:t>Mutum mai wakiltar yankin da yake da duwatsu.</w:t>
      </w:r>
    </w:p>
    <w:p>
      <w:pPr>
        <w:pStyle w:val="ListBullet"/>
        <w:spacing w:line="240" w:lineRule="auto"/>
        <w:ind w:left="720"/>
      </w:pPr>
      <w:r>
        <w:rPr>
          <w:lang w:val="ha_NG" w:bidi="ha_NG"/>
        </w:rPr>
      </w:r>
      <w:r>
        <w:rPr>
          <w:lang w:val="ha_NG" w:bidi="ha_NG"/>
        </w:rPr>
        <w:t>Mutum mai wakiltar yankin da ke da ƙayoyi.</w:t>
      </w:r>
    </w:p>
    <w:p>
      <w:pPr>
        <w:pStyle w:val="ListBullet"/>
        <w:spacing w:line="240" w:lineRule="auto"/>
        <w:ind w:left="720"/>
      </w:pPr>
      <w:r>
        <w:rPr>
          <w:lang w:val="ha_NG" w:bidi="ha_NG"/>
        </w:rPr>
      </w:r>
      <w:r>
        <w:rPr>
          <w:lang w:val="ha_NG" w:bidi="ha_NG"/>
        </w:rPr>
        <w:t>Mutum da ke wakiltar yankin da ke da kasa mai albarka.</w:t>
      </w:r>
    </w:p>
    <w:p>
      <w:pPr>
        <w:pStyle w:val="ListBullet"/>
        <w:spacing w:line="240" w:lineRule="auto"/>
        <w:ind w:left="720"/>
      </w:pPr>
      <w:r>
        <w:rPr>
          <w:lang w:val="ha_NG" w:bidi="ha_NG"/>
        </w:rPr>
      </w:r>
      <w:r>
        <w:rPr>
          <w:lang w:val="ha_NG" w:bidi="ha_NG"/>
        </w:rPr>
        <w:t>Tsuntsaye</w:t>
      </w:r>
    </w:p>
    <w:p>
      <w:pPr>
        <w:pStyle w:val="ListBullet"/>
        <w:spacing w:line="240" w:lineRule="auto"/>
        <w:ind w:left="720"/>
      </w:pPr>
      <w:r>
        <w:rPr>
          <w:lang w:val="ha_NG" w:bidi="ha_NG"/>
        </w:rPr>
      </w:r>
      <w:r>
        <w:rPr>
          <w:lang w:val="ha_NG" w:bidi="ha_NG"/>
        </w:rPr>
        <w:t>Iblis</w:t>
      </w:r>
    </w:p>
    <w:p>
      <w:pPr/>
      <w:r>
        <w:rPr>
          <w:lang w:val="ha_NG" w:bidi="ha_NG"/>
        </w:rPr>
      </w:r>
      <w:r>
        <w:rPr>
          <w:lang w:val="ha_NG" w:bidi="ha_NG"/>
        </w:rPr>
        <w:t>A cikin wannan zaman, sa rukunin su tsara labari, su zana, ko su yi amfani da wasu nau'ikan abubuwan da za a iya sarrafawa (abubuwan da za ka iya motsawa kamar duwatsu, itace, abin wasan yara) don ganin yadda labarin da ayyukan da ke cikinsa suke.</w:t>
      </w:r>
    </w:p>
    <w:p>
      <w:pPr/>
      <w:r>
        <w:rPr>
          <w:lang w:val="ha_NG" w:bidi="ha_NG"/>
        </w:rPr>
      </w:r>
      <w:r>
        <w:rPr>
          <w:lang w:val="ha_NG" w:bidi="ha_NG"/>
        </w:rPr>
        <w:t>Yana da muhimmanci a tuna cewa akwai hanyar da manomi zai bi. Manomin zai watsa iri a kan waccan hanya. Saboda koyaushe ana amfani da wannan hanyar, tana da tauri.</w:t>
      </w:r>
    </w:p>
    <w:p>
      <w:pPr/>
      <w:r>
        <w:rPr>
          <w:lang w:val="ha_NG" w:bidi="ha_NG"/>
        </w:rPr>
      </w:r>
      <w:r>
        <w:rPr>
          <w:lang w:val="ha_NG" w:bidi="ha_NG"/>
        </w:rPr>
        <w:t>Mutanen suna fitowa daga garuruwa da yawa suna kuma taruwa don su saurari Yesu. Sai Yesu ya ba da wani labari a siffar misali A cikin misalin, ƙungiyar na iya son sake tsara jerin abubuwan don nuna cewa iri sun fara faɗawa a kan nau'ikan ƙasa daban-daban. Bayan ɗan lokaci, waɗanda suka faɗa a kan hanya sai aka tattake su, sannan tsuntsaye suka cinye su. Wadanda suka fada a kan dutse sukan yi girma bayan dan lokaci amma sukan mutu saboda rashin danshi. Waɗanda suka faɗa a tsakanin ƙayoyi sukan tsiro bayan ɗan lokaci, amma ƙayoyin sukan kashe su. Wadanda suka fada a kasa mai kyau sukan yi girma bayan dan lokaci kuma su samar da ninka dari.</w:t>
      </w:r>
    </w:p>
    <w:p>
      <w:pPr/>
      <w:r>
        <w:rPr>
          <w:lang w:val="ha_NG" w:bidi="ha_NG"/>
        </w:rPr>
      </w:r>
      <w:r>
        <w:rPr>
          <w:lang w:val="ha_NG" w:bidi="ha_NG"/>
        </w:rPr>
        <w:t>Bayan Yesu ya faɗi misalin, sai ya ce, "Duk mai kunnuwan ji ya saurara kuma ya fahimta."</w:t>
      </w:r>
    </w:p>
    <w:p>
      <w:pPr/>
      <w:r>
        <w:rPr>
          <w:lang w:val="ha_NG" w:bidi="ha_NG"/>
        </w:rPr>
      </w:r>
      <w:r>
        <w:rPr>
          <w:lang w:val="ha_NG" w:bidi="ha_NG"/>
        </w:rPr>
        <w:t>Almajiran Yesu sun tambayi ma'anar misalin. Yesu ya juya ga almajiransa domin ya bayyana musu misalin. Yesu ya gaya wa almajiransa, "An ba ku damar ku fahimci asirai na mulkin Allah." Yesu ya ce yana yin amfani da kwatanci domin nassosi su cika. Yesu ya ce mutane za su gani, amma ba za su gani da gaske ba, za su saurara amma ba za su fahimta da gaske ba.</w:t>
      </w:r>
    </w:p>
    <w:p>
      <w:pPr/>
      <w:r>
        <w:rPr>
          <w:lang w:val="ha_NG" w:bidi="ha_NG"/>
        </w:rPr>
      </w:r>
      <w:r>
        <w:rPr>
          <w:lang w:val="ha_NG" w:bidi="ha_NG"/>
        </w:rPr>
        <w:t>Yesu ya fada fassarar misalin.</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fannoni guda hudu.</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Jama'a</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Mutum mai wakiltar hanyar.</w:t>
      </w:r>
    </w:p>
    <w:p>
      <w:pPr>
        <w:pStyle w:val="ListBullet"/>
        <w:spacing w:line="240" w:lineRule="auto"/>
        <w:ind w:left="720"/>
      </w:pPr>
      <w:r>
        <w:rPr>
          <w:lang w:val="ha_NG" w:bidi="ha_NG"/>
        </w:rPr>
      </w:r>
      <w:r>
        <w:rPr>
          <w:lang w:val="ha_NG" w:bidi="ha_NG"/>
        </w:rPr>
        <w:t>Mutum mai wakiltar yankin da yake da duwatsu.</w:t>
      </w:r>
    </w:p>
    <w:p>
      <w:pPr>
        <w:pStyle w:val="ListBullet"/>
        <w:spacing w:line="240" w:lineRule="auto"/>
        <w:ind w:left="720"/>
      </w:pPr>
      <w:r>
        <w:rPr>
          <w:lang w:val="ha_NG" w:bidi="ha_NG"/>
        </w:rPr>
      </w:r>
      <w:r>
        <w:rPr>
          <w:lang w:val="ha_NG" w:bidi="ha_NG"/>
        </w:rPr>
        <w:t>Mutum mai wakiltar yankin da ke da ƙayoyi.</w:t>
      </w:r>
    </w:p>
    <w:p>
      <w:pPr>
        <w:pStyle w:val="ListBullet"/>
        <w:spacing w:line="240" w:lineRule="auto"/>
        <w:ind w:left="720"/>
      </w:pPr>
      <w:r>
        <w:rPr>
          <w:lang w:val="ha_NG" w:bidi="ha_NG"/>
        </w:rPr>
      </w:r>
      <w:r>
        <w:rPr>
          <w:lang w:val="ha_NG" w:bidi="ha_NG"/>
        </w:rPr>
        <w:t>Mutum da ke wakiltar yankin da ke da kasa mai albarka.</w:t>
      </w:r>
    </w:p>
    <w:p>
      <w:pPr>
        <w:pStyle w:val="ListBullet"/>
        <w:spacing w:line="240" w:lineRule="auto"/>
        <w:ind w:left="720"/>
      </w:pPr>
      <w:r>
        <w:rPr>
          <w:lang w:val="ha_NG" w:bidi="ha_NG"/>
        </w:rPr>
      </w:r>
      <w:r>
        <w:rPr>
          <w:lang w:val="ha_NG" w:bidi="ha_NG"/>
        </w:rPr>
        <w:t>Tsuntsaye</w:t>
      </w:r>
    </w:p>
    <w:p>
      <w:pPr>
        <w:pStyle w:val="ListBullet"/>
        <w:spacing w:line="240" w:lineRule="auto"/>
        <w:ind w:left="720"/>
      </w:pPr>
      <w:r>
        <w:rPr>
          <w:lang w:val="ha_NG" w:bidi="ha_NG"/>
        </w:rPr>
      </w:r>
      <w:r>
        <w:rPr>
          <w:lang w:val="ha_NG" w:bidi="ha_NG"/>
        </w:rPr>
        <w:t>Iblis</w:t>
      </w:r>
    </w:p>
    <w:p>
      <w:pPr/>
      <w:r>
        <w:rPr>
          <w:lang w:val="ha_NG" w:bidi="ha_NG"/>
        </w:rPr>
      </w:r>
      <w:r>
        <w:rPr>
          <w:lang w:val="ha_NG" w:bidi="ha_NG"/>
        </w:rPr>
        <w:t>Sa ƙungiyar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Ku tabbatar cewa ƙungiyar ta yi kwaikwayon mutanen da suka zo daga garuruwa daban-daban domin su saurari Yesu. Yesu ya faɗi misali.</w:t>
      </w:r>
    </w:p>
    <w:p>
      <w:pPr/>
      <w:r>
        <w:rPr>
          <w:lang w:val="ha_NG" w:bidi="ha_NG"/>
        </w:rPr>
      </w:r>
      <w:r>
        <w:rPr>
          <w:lang w:val="ha_NG" w:bidi="ha_NG"/>
        </w:rPr>
        <w:t>Tabbatar da cewa kungiyar ta yi kwaikwayon manomi yana tafiya a kan hanya a cikin gonarsa, yana watsa irin da za'a shuka a cikin gonarsa.</w:t>
      </w:r>
    </w:p>
    <w:p>
      <w:pPr/>
      <w:r>
        <w:rPr>
          <w:lang w:val="ha_NG" w:bidi="ha_NG"/>
        </w:rPr>
      </w:r>
      <w:r>
        <w:rPr>
          <w:lang w:val="ha_NG" w:bidi="ha_NG"/>
        </w:rPr>
        <w:t>Yayin da manomin yake watsa iri, wasu sun fadi a gefen hanya, wasu sun fadi a kan duwatsu, wasu sun fadi a cikin kayoyi, wasu kuma sun fadi a kan kasa mai kyau. Irin suna girma. Tsuntsaye suna cin iri a kan hanya. Shuke-shuken da ke kan dutse sun mutu saboda rashin danshi. Tsirran da ke tare da kaya sun mutu saboda kayoyin sun dakatar da girmansu. Shuke-shuken da ke cikin kasa mai kyau sun samar da ninkin dari abin da aka shuka.</w:t>
      </w:r>
    </w:p>
    <w:p>
      <w:pPr/>
      <w:r>
        <w:rPr>
          <w:lang w:val="ha_NG" w:bidi="ha_NG"/>
        </w:rPr>
      </w:r>
      <w:r>
        <w:rPr>
          <w:lang w:val="ha_NG" w:bidi="ha_NG"/>
        </w:rPr>
        <w:t>Tabbatar da cewa kungiyar ta sake yin kwaikwayon mai shuka yana shuka iri sau daya kuma. Sai dai a wannan karon, ku kwaikwayi bayanin da Yesu ya yi na nuna nau'o'in mutane daban-daban a lokaci guda.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A yi kwaikwayon mutanen da suke zuwa daga garuruwa daban-daban domin su saurari Yesu. Yesu ya ba da misali game da manomi yana watsa iri.</w:t>
      </w:r>
    </w:p>
    <w:p>
      <w:pPr/>
      <w:r>
        <w:rPr>
          <w:lang w:val="ha_NG" w:bidi="ha_NG"/>
        </w:rPr>
      </w:r>
      <w:r>
        <w:rPr>
          <w:lang w:val="ha_NG" w:bidi="ha_NG"/>
        </w:rPr>
        <w:t>Yayin da Yesu yake ba da wannan bangaren labarin, mutane hudu da suke wakiltar gonakin suna yin kamar suna karbar iri. Ga wanda yake matsayin hanya, bari irin ya fada a kansa amma ya tsaya a saman hanyar. Ga mutumin da ke wakiltar wurin da ke da duwatsu, bari irin ya sauka a kansa, amma irin bai zauna a saman ƙasar ba. Wannan na wakiltar tushewa a tsakanin duwatsu. Ga mutumin da yake shi ne ƙasar da ke da ƙayoyi, bari irin ya sauka a saman ƙasar amma kuma ya yi saiwa a tsakanin ƙayoyin. Ga mutumin da ke matsayin ƙasa mai ni'ima, bari irin ya sauka a saman ƙasar kuma ya yi saiwa. Bayan ɗan lokaci, ɗan wasan da ke wakiltar tsuntsu ya zo ya kwashe ƙwayoyin shuka da ke kan hanya. Sannan tsiron da ya girma a yankin da ke da duwatsu ya mutu saboda babu ruwa. Sa'an nan shukan da ya yi girma a cikin kayoyi ya mutu saboda kayoyin ba su bar shukan ya ci gaba da rayuwa ba. Shuke-shuken da suka yi girma a kan ƙasa mai albarka sun ba da amfanin da ya kai sau ɗari na abin da aka shuka.</w:t>
      </w:r>
    </w:p>
    <w:p>
      <w:pPr/>
      <w:r>
        <w:rPr>
          <w:lang w:val="ha_NG" w:bidi="ha_NG"/>
        </w:rPr>
      </w:r>
      <w:r>
        <w:rPr>
          <w:lang w:val="ha_NG" w:bidi="ha_NG"/>
        </w:rPr>
        <w:t>Da Yesu ya gama ya ce, "Duk wanda yake da kunnen ji, ya saurara kuma ya fahimta."</w:t>
      </w:r>
    </w:p>
    <w:p>
      <w:pPr/>
      <w:r>
        <w:rPr>
          <w:lang w:val="ha_NG" w:bidi="ha_NG"/>
        </w:rPr>
      </w:r>
      <w:r>
        <w:rPr>
          <w:lang w:val="ha_NG" w:bidi="ha_NG"/>
        </w:rPr>
        <w:t>Dakatar da wasan: Tambayi 'yan wasan da suke taka rawar taron jama'a, "Yaya kuke ji?" Za ku iya jin abubuwa kamar, "Na fahimci abin da Yesu ya gaya mana," "Me ya sa Yesu ke magana game da noma?" "Ina son jin Yesu yana magana," "Na rikice." Sake aikin.</w:t>
      </w:r>
    </w:p>
    <w:p>
      <w:pPr/>
      <w:r>
        <w:rPr>
          <w:lang w:val="ha_NG" w:bidi="ha_NG"/>
        </w:rPr>
      </w:r>
      <w:r>
        <w:rPr>
          <w:lang w:val="ha_NG" w:bidi="ha_NG"/>
        </w:rPr>
        <w:t>Ku yi kwaikwayon almajiran suna tambayar Yesu ma'anar misalin. Yesu ya amsa ya ce an yarda wa almajirai su fahimci asirai na mulkin Allah. Yesu kuma ya yi musu bayani cewa yana yin amfani da misalai domin nassosi su cika. Nassin da Yesu ya yi magana a kai ya ce, "Idan sun duba ba za su gani ba, idan sun ji ba za su fahimta ba."</w:t>
      </w:r>
    </w:p>
    <w:p>
      <w:pPr/>
      <w:r>
        <w:rPr>
          <w:lang w:val="ha_NG" w:bidi="ha_NG"/>
        </w:rPr>
      </w:r>
      <w:r>
        <w:rPr>
          <w:lang w:val="ha_NG" w:bidi="ha_NG"/>
        </w:rPr>
        <w:t>Dakatar da wasan kwaikwayon: Tambayi masu fitowa a matsayin almajiran, "Yaya kuke ji?" Wataƙila za ku ji abubuwa kamar, "Ina jin alfahari da na samu bayani daga Yesu," "Ina jin farin ciki da Yesu ya zaɓe ni in bi shi kusa-kusa," "Yanzu na fahimta cewa ya kamata in saurari labaran Yesu sosai." Sake aikin.</w:t>
      </w:r>
    </w:p>
    <w:p>
      <w:pPr/>
      <w:r>
        <w:rPr>
          <w:lang w:val="ha_NG" w:bidi="ha_NG"/>
        </w:rPr>
      </w:r>
      <w:r>
        <w:rPr>
          <w:lang w:val="ha_NG" w:bidi="ha_NG"/>
        </w:rPr>
        <w:t>Ku kwaikwayi Yesu yana bayanin ma'anar misalin. Irin da suka fadi a kan hanya suna wakiltar mutanen da suka ji sakon amma iblis ya kwace kalmar Allah. A lokaci guda, a yi kwaikwayon shaidan yana kwace kalmar Allah daga mutumin da yake wakiltar hanyar.</w:t>
      </w:r>
    </w:p>
    <w:p>
      <w:pPr/>
      <w:r>
        <w:rPr>
          <w:lang w:val="ha_NG" w:bidi="ha_NG"/>
        </w:rPr>
      </w:r>
      <w:r>
        <w:rPr>
          <w:lang w:val="ha_NG" w:bidi="ha_NG"/>
        </w:rPr>
        <w:t>Dakatar da wasan: Tambayi mai fitowa a matsayin mutumin da yake jin sakon amma iblis ya karbe shi, "Yaya kake ji?" Kuna iya jin abubuwa kamar, "Ta yaya na manta da abin da Yesu ya fada," "Ba komai, wasu malamai za su zo," "Wannan sakon na wani ne wanda yake da mugunta sosai, ba a gare ni ba." Sake aikin.</w:t>
      </w:r>
    </w:p>
    <w:p>
      <w:pPr/>
      <w:r>
        <w:rPr>
          <w:lang w:val="ha_NG" w:bidi="ha_NG"/>
        </w:rPr>
      </w:r>
      <w:r>
        <w:rPr>
          <w:lang w:val="ha_NG" w:bidi="ha_NG"/>
        </w:rPr>
        <w:t>Ku yi kwaikwayon Yesu yana bayyana cewa irin da suka faɗi a kan duwatsu suna wakiltar mutanen da ke sauraron saƙon kuma suna karɓa da murna amma sukan kauce sa’ad da jarabawa ta zo. A lokaci guda, samu mutumin da yake fitowa a matsayin ƙasa mai duwatsu ya kasance yana murna, amma kuma jarabawa ta sa ƙaramin tsiron ya daina girma kuma ya mutu.</w:t>
      </w:r>
    </w:p>
    <w:p>
      <w:pPr/>
      <w:r>
        <w:rPr>
          <w:lang w:val="ha_NG" w:bidi="ha_NG"/>
        </w:rPr>
      </w:r>
      <w:r>
        <w:rPr>
          <w:lang w:val="ha_NG" w:bidi="ha_NG"/>
        </w:rPr>
        <w:t>Dakatar da wasan: Tambayi mai fitowa a matsayin mutumin da ya kauce saboda jaraba, "Yaya kake ji?" Za ku iya jin abubuwa kamar, "Na dade ina jiran sako irin wannan," "Na ji sakon, amma ba na bukatar in canza," "Kyakkyawan sako ne, amma ina da rayuwata." Sake aikin.</w:t>
      </w:r>
    </w:p>
    <w:p>
      <w:pPr/>
      <w:r>
        <w:rPr>
          <w:lang w:val="ha_NG" w:bidi="ha_NG"/>
        </w:rPr>
      </w:r>
      <w:r>
        <w:rPr>
          <w:lang w:val="ha_NG" w:bidi="ha_NG"/>
        </w:rPr>
        <w:t>Ku yi kwaikwayon Yesu yana bayanin cewa irin da suka faɗi tsakanin ƙaya suna wakiltar mutanen da suka ji saƙon, amma damuwa, arziki, da jin daɗin wannan rayuwar suna hana su girma. A lokaci guda, sa mutumin da ke wakiltar ƙasa mai ƙayoyi yana saurari saƙon. Ku yi kwaikwayon wannan mutumin da yake son arziki da kuma jin dadin rayuwa. Ku yi kwaikwayon yadda wannan mutumin ya mutu kafin ya fara samu damar samar da kowane irin 'ya'yan itace.</w:t>
      </w:r>
    </w:p>
    <w:p>
      <w:pPr/>
      <w:r>
        <w:rPr>
          <w:lang w:val="ha_NG" w:bidi="ha_NG"/>
        </w:rPr>
      </w:r>
      <w:r>
        <w:rPr>
          <w:lang w:val="ha_NG" w:bidi="ha_NG"/>
        </w:rPr>
        <w:t>Dakatar da wasan: Tambayi mai fitowa a matsayin mutumin da bai balaga ba, "Yaya kake ji?" Kuna iya jin abubuwa kamar, "Na ji abin da Yesu ya ce, amma ina bukatar in rike matsayina," "Ina son zuwa wurin bukukuwa, watakila daga baya zan iya yin abin da Yesu ya ce," "Ina bukatar in cim ma duka burina da farko." Sake aikin.</w:t>
      </w:r>
    </w:p>
    <w:p>
      <w:pPr/>
      <w:r>
        <w:rPr>
          <w:lang w:val="ha_NG" w:bidi="ha_NG"/>
        </w:rPr>
      </w:r>
      <w:r>
        <w:rPr>
          <w:lang w:val="ha_NG" w:bidi="ha_NG"/>
        </w:rPr>
        <w:t>Ku kwaikwayi Yesu yayin da yake bayyana cewa irin da suka fada a kan kasa mai kyau suna wakiltar mutane masu gaskiya da kirki da suka ji maganar Allah, suka rike ta, kuma suka samar da girbi mai yawa. A lokaci guda, samu mutumin da ke wakiltar kyakkyawar ƙasa yana sauraron maganar Allah kuma yana riƙe da ita. Ku yi kwaikwayon samar da ƴaƴan itace da yawa.</w:t>
      </w:r>
    </w:p>
    <w:p>
      <w:pPr/>
      <w:r>
        <w:rPr>
          <w:lang w:val="ha_NG" w:bidi="ha_NG"/>
        </w:rPr>
      </w:r>
      <w:r>
        <w:rPr>
          <w:lang w:val="ha_NG" w:bidi="ha_NG"/>
        </w:rPr>
        <w:t>Dakatar da wasan: Tambayi mai fitowa a matsayin mutumin da ya samar da girbi mai yawa, "Yaya kake ji?" Za ku iya jin abubuwa kamar, "Wannan shi ne abin da na dade ina jira," "Ina jin farin ciki, zan yi duk abin da Yesu ya nema daga gare ni," "Ina son in gaya wa wasu game da Yesu."</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 koyar da taron mutane ta hanyar amfani da misali. </w:t>
      </w:r>
      <w:r>
        <w:rPr>
          <w:b/>
          <w:lang w:val="ha_NG" w:bidi="ha_NG"/>
        </w:rPr>
        <w:t>Misali</w:t>
      </w:r>
      <w:r>
        <w:rPr>
          <w:lang w:val="ha_NG" w:bidi="ha_NG"/>
        </w:rPr>
        <w:t xml:space="preserve"> wani irin labari ne na musamman wanda yake amfani da abubuwan yau da kullum don bayyana abubuwa masu zurfi game da Allah. Sau da yawa misalai suna da wuyar fahimta sai idan mutane suka yi ƙoƙarin saurara da gaske. Ku tabbatar kun fassara kalmar nan ta misalin magana yadda kuka yi a sauran wuraren da suka gabata. Ana iya samun </w:t>
      </w:r>
      <w:r>
        <w:rPr>
          <w:b/>
          <w:lang w:val="ha_NG" w:bidi="ha_NG"/>
        </w:rPr>
        <w:t>Misali</w:t>
      </w:r>
      <w:r>
        <w:rPr>
          <w:lang w:val="ha_NG" w:bidi="ha_NG"/>
        </w:rPr>
        <w:t xml:space="preserve"> a cikin Babban Kamus.</w:t>
      </w:r>
    </w:p>
    <w:p>
      <w:pPr/>
      <w:r>
        <w:rPr>
          <w:lang w:val="ha_NG" w:bidi="ha_NG"/>
        </w:rPr>
      </w:r>
      <w:r>
        <w:rPr>
          <w:lang w:val="ha_NG" w:bidi="ha_NG"/>
        </w:rPr>
        <w:t xml:space="preserve">Misalin game da wani manomi ne wanda yake shuka iri. Yin </w:t>
      </w:r>
      <w:r>
        <w:rPr>
          <w:b/>
          <w:lang w:val="ha_NG" w:bidi="ha_NG"/>
        </w:rPr>
        <w:t>shuka</w:t>
      </w:r>
      <w:r>
        <w:rPr>
          <w:lang w:val="ha_NG" w:bidi="ha_NG"/>
        </w:rPr>
        <w:t xml:space="preserve"> yana nufin watsa iri daga gefe zuwa gefe yayin da manomi yake tafiya. Wannan ita ce hanyar da manoma Yahudawa suka saba amfani da ita wajen shuka irin hatsi. An yi shuka a ƙasa wadda manomi ya riga ya noma ko kuma zai noma bayan ya yi shukar. Wannan hanyar ta ba wa manoma damar shuka babban yanki da sauri.</w:t>
      </w:r>
    </w:p>
    <w:p>
      <w:pPr/>
      <w:r>
        <w:rPr>
          <w:lang w:val="ha_NG" w:bidi="ha_NG"/>
        </w:rPr>
      </w:r>
      <w:r>
        <w:rPr>
          <w:lang w:val="ha_NG" w:bidi="ha_NG"/>
        </w:rPr>
        <w:t>Tsaya ka nuna hoton manomi yana shuka iri idan ba ka riga ka yi hakan ba.</w:t>
      </w:r>
    </w:p>
    <w:p>
      <w:pPr/>
      <w:r>
        <w:rPr>
          <w:lang w:val="ha_NG" w:bidi="ha_NG"/>
        </w:rPr>
      </w:r>
      <w:r>
        <w:rPr>
          <w:lang w:val="ha_NG" w:bidi="ha_NG"/>
        </w:rPr>
        <w:t>Yesu ya kammala misalinsa da cewa, "</w:t>
      </w:r>
      <w:r>
        <w:rPr>
          <w:b/>
          <w:lang w:val="ha_NG" w:bidi="ha_NG"/>
        </w:rPr>
        <w:t>Duk wanda yake da kunnen ji, ya ji</w:t>
      </w:r>
      <w:r>
        <w:rPr>
          <w:lang w:val="ha_NG" w:bidi="ha_NG"/>
        </w:rPr>
        <w:t>." Yesu yana son taron ba kawai su saurara ba, har ma su saurara da kyau don su yi ƙoƙarin fahimtar abin da yake faɗa. Yesu yana son mutane su saurara kuma su yi aiki da abin da suka koya daga misalin.</w:t>
      </w:r>
    </w:p>
    <w:p>
      <w:pPr/>
      <w:r>
        <w:rPr>
          <w:lang w:val="ha_NG" w:bidi="ha_NG"/>
        </w:rPr>
      </w:r>
      <w:r>
        <w:rPr>
          <w:b/>
          <w:lang w:val="ha_NG" w:bidi="ha_NG"/>
        </w:rPr>
        <w:t>Almajiran</w:t>
      </w:r>
      <w:r>
        <w:rPr>
          <w:lang w:val="ha_NG" w:bidi="ha_NG"/>
        </w:rPr>
        <w:t xml:space="preserve"> Yesu, ko kuma mabiyansa, suna tambayarsa abin da misalin yake nufi. Ku tabbatar kun fassara almajirai kamar yadda kuka fassara su a sauran wuraren da suka gabata. </w:t>
      </w:r>
      <w:r>
        <w:rPr>
          <w:b/>
          <w:lang w:val="ha_NG" w:bidi="ha_NG"/>
        </w:rPr>
        <w:t>Almajiri</w:t>
      </w:r>
      <w:r>
        <w:rPr>
          <w:lang w:val="ha_NG" w:bidi="ha_NG"/>
        </w:rPr>
        <w:t xml:space="preserve"> yana cikin Babban Ƙamus.</w:t>
      </w:r>
    </w:p>
    <w:p>
      <w:pPr/>
      <w:r>
        <w:rPr>
          <w:lang w:val="ha_NG" w:bidi="ha_NG"/>
        </w:rPr>
      </w:r>
      <w:r>
        <w:rPr>
          <w:lang w:val="ha_NG" w:bidi="ha_NG"/>
        </w:rPr>
        <w:t xml:space="preserve">Yesu yana ba almajiransa ilimin </w:t>
      </w:r>
      <w:r>
        <w:rPr>
          <w:b/>
          <w:lang w:val="ha_NG" w:bidi="ha_NG"/>
        </w:rPr>
        <w:t>asiran</w:t>
      </w:r>
      <w:r>
        <w:rPr>
          <w:lang w:val="ha_NG" w:bidi="ha_NG"/>
        </w:rPr>
        <w:t xml:space="preserve"> </w:t>
      </w:r>
      <w:r>
        <w:rPr>
          <w:b/>
          <w:lang w:val="ha_NG" w:bidi="ha_NG"/>
        </w:rPr>
        <w:t>mulkin Allah</w:t>
      </w:r>
      <w:r>
        <w:rPr>
          <w:lang w:val="ha_NG" w:bidi="ha_NG"/>
        </w:rPr>
        <w:t xml:space="preserve"> ta wajen bayyana ma'anar. Asirin ko kuma gaskiyar ta shafi mulkin Allah ne. Allah ne kawai zai iya bayyana wannan sirri ko gaskiya game da mulkin Allah. Tabbatar cewa ba a fassara asiri da ma'ana mara kyau ba.</w:t>
      </w:r>
    </w:p>
    <w:p>
      <w:pPr/>
      <w:r>
        <w:rPr>
          <w:lang w:val="ha_NG" w:bidi="ha_NG"/>
        </w:rPr>
      </w:r>
      <w:r>
        <w:rPr>
          <w:b/>
          <w:lang w:val="ha_NG" w:bidi="ha_NG"/>
        </w:rPr>
        <w:t>Mulkin Allah</w:t>
      </w:r>
      <w:r>
        <w:rPr>
          <w:lang w:val="ha_NG" w:bidi="ha_NG"/>
        </w:rPr>
        <w:t xml:space="preserve"> na nufin Allah yana sarauta cikin zukatan mutanensa a matsayin sarkinsu. Yesu zai nuna wa mutane asirin Allah idan su ƙasa ce mai kyau, wanda ke nufin idan suna sauraron sa sosai kuma sun gaskanta da shi. Idan mutane suka zama kamar kasa marar kyau, za su rikice ko kuma su manta abin da Yesu ya ce. Ku tabbatar kun fassara "mulkin Allah" yadda kuka fassara shi a wuraren da suka gabata. </w:t>
      </w:r>
      <w:r>
        <w:rPr>
          <w:b/>
          <w:lang w:val="ha_NG" w:bidi="ha_NG"/>
        </w:rPr>
        <w:t>Mulkin Allah</w:t>
      </w:r>
      <w:r>
        <w:rPr>
          <w:lang w:val="ha_NG" w:bidi="ha_NG"/>
        </w:rPr>
        <w:t xml:space="preserve"> yana cikin Babban Kundin Kalmomi.</w:t>
      </w:r>
    </w:p>
    <w:p>
      <w:pPr/>
      <w:r>
        <w:rPr>
          <w:lang w:val="ha_NG" w:bidi="ha_NG"/>
        </w:rPr>
      </w:r>
      <w:r>
        <w:rPr>
          <w:lang w:val="ha_NG" w:bidi="ha_NG"/>
        </w:rPr>
        <w:t xml:space="preserve">Yesu ya ce irin shi ne maganar Allah. </w:t>
      </w:r>
      <w:r>
        <w:rPr>
          <w:b/>
          <w:lang w:val="ha_NG" w:bidi="ha_NG"/>
        </w:rPr>
        <w:t>Iri</w:t>
      </w:r>
      <w:r>
        <w:rPr>
          <w:lang w:val="ha_NG" w:bidi="ha_NG"/>
        </w:rPr>
        <w:t xml:space="preserve"> kalma ce ta tilo a yaren asali, amma tana iya nufin ƙwayoyin iri masu yawa na shuka iri ɗaya. Irin hatsi shi ne ya fi yawa a cikin wannan al'umma.</w:t>
      </w:r>
    </w:p>
    <w:p>
      <w:pPr/>
      <w:r>
        <w:rPr>
          <w:lang w:val="ha_NG" w:bidi="ha_NG"/>
        </w:rPr>
      </w:r>
      <w:r>
        <w:rPr>
          <w:lang w:val="ha_NG" w:bidi="ha_NG"/>
        </w:rPr>
        <w:t>Ku dakata kuma ku nuna wa kungiyarku hoton irin hatsi.</w:t>
      </w:r>
    </w:p>
    <w:p>
      <w:pPr/>
      <w:r>
        <w:rPr>
          <w:lang w:val="ha_NG" w:bidi="ha_NG"/>
        </w:rPr>
      </w:r>
      <w:r>
        <w:rPr>
          <w:b/>
          <w:lang w:val="ha_NG" w:bidi="ha_NG"/>
        </w:rPr>
        <w:t>Kalmar Allah</w:t>
      </w:r>
      <w:r>
        <w:rPr>
          <w:lang w:val="ha_NG" w:bidi="ha_NG"/>
        </w:rPr>
        <w:t xml:space="preserve"> tana nufin sako daga wurin Allah. Yesu yana nufin koyarwarsa. Musamman ma, koyarwar game da mulkin Allah.</w:t>
      </w:r>
    </w:p>
    <w:p>
      <w:pPr/>
      <w:r>
        <w:rPr>
          <w:lang w:val="ha_NG" w:bidi="ha_NG"/>
        </w:rPr>
      </w:r>
      <w:r>
        <w:rPr>
          <w:lang w:val="ha_NG" w:bidi="ha_NG"/>
        </w:rPr>
        <w:t xml:space="preserve">Yesu ya ambaci zuwan </w:t>
      </w:r>
      <w:r>
        <w:rPr>
          <w:b/>
          <w:lang w:val="ha_NG" w:bidi="ha_NG"/>
        </w:rPr>
        <w:t>Iblis</w:t>
      </w:r>
      <w:r>
        <w:rPr>
          <w:lang w:val="ha_NG" w:bidi="ha_NG"/>
        </w:rPr>
        <w:t xml:space="preserve"> da kuma dauke maganar daga zukatan mutane. </w:t>
      </w:r>
      <w:r>
        <w:rPr>
          <w:b/>
          <w:lang w:val="ha_NG" w:bidi="ha_NG"/>
        </w:rPr>
        <w:t>Iblis</w:t>
      </w:r>
      <w:r>
        <w:rPr>
          <w:lang w:val="ha_NG" w:bidi="ha_NG"/>
        </w:rPr>
        <w:t xml:space="preserve"> yana nufin </w:t>
      </w:r>
      <w:r>
        <w:rPr>
          <w:b/>
          <w:lang w:val="ha_NG" w:bidi="ha_NG"/>
        </w:rPr>
        <w:t>Shaidan</w:t>
      </w:r>
      <w:r>
        <w:rPr>
          <w:lang w:val="ha_NG" w:bidi="ha_NG"/>
        </w:rPr>
        <w:t xml:space="preserve"> wanda shi ne babban shugaban dukan miyagun ruhohi. Ku tabbatar kun fassara iblis yadda kuka yi a sauran wuraren da suka gabata. Ana iya samun </w:t>
      </w:r>
      <w:r>
        <w:rPr>
          <w:b/>
          <w:lang w:val="ha_NG" w:bidi="ha_NG"/>
        </w:rPr>
        <w:t>Shaidan</w:t>
      </w:r>
      <w:r>
        <w:rPr>
          <w:lang w:val="ha_NG" w:bidi="ha_NG"/>
        </w:rPr>
        <w:t xml:space="preserve"> a cikin Babban Jerin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rukunin su yi gwajin bayyana nassin a yarenku.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jimiloli na nassi sannan ya dakata. Wani daga cikin kungiyar kuma ya fadi nassi na gaba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 zai iya amfani da abubuwa barkatai, 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Kuna iya yanke shawarar cewa kun fi son yadda wani ɗan ƙungiya ya faɗi wani fani, amma kuma kun fi son yadda wani ɗan ƙungiyar na daban ya faɗi wani yanayin.</w:t>
      </w:r>
    </w:p>
    <w:p>
      <w:pPr/>
      <w:r>
        <w:rPr>
          <w:lang w:val="ha_NG" w:bidi="ha_NG"/>
        </w:rPr>
      </w:r>
      <w:r>
        <w:rPr>
          <w:lang w:val="ha_NG" w:bidi="ha_NG"/>
        </w:rPr>
        <w:t>Dakatar da wannan sautin a nan.</w:t>
      </w:r>
    </w:p>
    <w:p>
      <w:pPr/>
      <w:r>
        <w:rPr>
          <w:lang w:val="ha_NG" w:bidi="ha_NG"/>
        </w:rPr>
      </w:r>
      <w:r>
        <w:rPr>
          <w:lang w:val="ha_NG" w:bidi="ha_NG"/>
        </w:rPr>
        <w:t>A ƙarshe, ƙungiyar tana iya haɗa sigar ƙarshe ta nassin da kowa ya amince da ita.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8:16–18</w:t>
      </w:r>
      <w:r>
        <w:rPr>
          <w:lang w:val="ha_NG" w:bidi="ha_NG"/>
        </w:rPr>
      </w:r>
    </w:p>
    <w:p>
      <w:pPr>
        <w:pStyle w:val="Heading3"/>
      </w:pPr>
      <w:r>
        <w:rPr>
          <w:lang w:val="ha_NG" w:bidi="ha_NG"/>
        </w:rPr>
        <w:t>Step 1</w:t>
      </w:r>
    </w:p>
    <w:p>
      <w:pPr/>
      <w:r>
        <w:rPr>
          <w:lang w:val="ha_NG" w:bidi="ha_NG"/>
        </w:rPr>
      </w:r>
      <w:r>
        <w:rPr>
          <w:lang w:val="ha_NG" w:bidi="ha_NG"/>
        </w:rPr>
        <w:t>Ku saurari Luka 8:16–18 kuma ku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Luka ya ba da wani misali na Yesu, ko kuma labari na musamman wanda ke koyar da abubuwa masu zurfi game da Allah. Kamar misalan da Yesu ya koyar a dā, wannan misalin yana nuna wa almajiran Yesu cewa ya kamata su saurara sosai ga abubuwan da yake koya musu. Wadannan kalmomin kuma suna nuna abin da Yesu ya gaya wa almajiransa game da misalai. Ma'anar za ta kasance a ɓoye ga wasu, amma ya kamata almajiransa su fahimce ta.</w:t>
      </w:r>
    </w:p>
    <w:p>
      <w:pPr/>
      <w:r>
        <w:rPr>
          <w:lang w:val="ha_NG" w:bidi="ha_NG"/>
        </w:rPr>
      </w:r>
      <w:r>
        <w:rPr>
          <w:lang w:val="ha_NG" w:bidi="ha_NG"/>
        </w:rPr>
        <w:t>Yanzu-yanzu Yesu ya gama gaya wa taron mutane da suka haɗa da almajiransa, ko mabiyansa, misalin ire-iren ƙasa guda huɗu. Yesu ya bayyana misalin ga almajiransa cewa ya kamata su saurare shi sosai domin su fahimci abin da yake koyarwa. Sa'an nan Yesu ya ba da misalin fitila.</w:t>
      </w:r>
    </w:p>
    <w:p>
      <w:pPr/>
      <w:r>
        <w:rPr>
          <w:lang w:val="ha_NG" w:bidi="ha_NG"/>
        </w:rPr>
      </w:r>
      <w:r>
        <w:rPr>
          <w:lang w:val="ha_NG" w:bidi="ha_NG"/>
        </w:rPr>
        <w:t>Ku dakata kuma ku tattauna da ƙungiyarku: Ta yaya ake koyar da muhimman darussa a al'adarku? Shin ma'anonin darussa a bayyane suke ko kuma wani lokacin a ɓoye suke? Wane irin mutane ne suke fahimtar ma'anoni ɓoyayyu?</w:t>
      </w:r>
    </w:p>
    <w:p>
      <w:pPr/>
      <w:r>
        <w:rPr>
          <w:lang w:val="ha_NG" w:bidi="ha_NG"/>
        </w:rPr>
      </w:r>
      <w:r>
        <w:rPr>
          <w:lang w:val="ha_NG" w:bidi="ha_NG"/>
        </w:rPr>
        <w:t>Ba a bayyana ko Yesu yana yi wa dukan taron magana ne ko kuwa ga almajiransa ne kawai.</w:t>
      </w:r>
    </w:p>
    <w:p>
      <w:pPr/>
      <w:r>
        <w:rPr>
          <w:lang w:val="ha_NG" w:bidi="ha_NG"/>
        </w:rPr>
      </w:r>
      <w:r>
        <w:rPr>
          <w:lang w:val="ha_NG" w:bidi="ha_NG"/>
        </w:rPr>
        <w:t>Yesu ya fara da bayyana wani abin da babu wanda zai aikata. Mutane ba za su kunna fitila su sanya ta inda haskenta zai ɓuya ba. "Tulun yumbu" da kuma "a ƙarƙashin gado" misalai ne na inda za a ɓoye haske. A al'adun Yahudawa, fitila ƙaramar fitilar yumbu ce wadda take amfani da man zaitun. Kowa a zamanin Yesu ya kasance yana da daya a cikin gidansu. Sabanin haka, Yesu ya ce mutane suna ajiye fitilunsu bisa mazaunin fitila don kowa ya ga hasken.</w:t>
      </w:r>
    </w:p>
    <w:p>
      <w:pPr/>
      <w:r>
        <w:rPr>
          <w:lang w:val="ha_NG" w:bidi="ha_NG"/>
        </w:rPr>
      </w:r>
      <w:r>
        <w:rPr>
          <w:lang w:val="ha_NG" w:bidi="ha_NG"/>
        </w:rPr>
        <w:t>Tsaya kuma ka nuna hoton fitila mai mai da kuma mazaunin fitila. Ku tattauna da ƙungiyarku, ta yaya kuke tabbatar da cewa ana ganin haske a al'adarku? Wadanne hanyoyi ne za a iya ɓoye haske a al'adarku?</w:t>
      </w:r>
    </w:p>
    <w:p>
      <w:pPr/>
      <w:r>
        <w:rPr>
          <w:lang w:val="ha_NG" w:bidi="ha_NG"/>
        </w:rPr>
      </w:r>
      <w:r>
        <w:rPr>
          <w:lang w:val="ha_NG" w:bidi="ha_NG"/>
        </w:rPr>
        <w:t>Yesu ya ce babu wani abu a boye wanda Allah ba zai bayyana ba ko kuma ya fito da shi fili. Yana fadin wannan a hanyoyi biyu dabam-dabam. Watakila wannan na nufin Allah ba ya so gaskiyarsa ta ci gaba da zama a boye kamar fitila cikin tulu ko kuma a karkashin gado. Wannan maganar kuma ta shafi koyarwar Yesu game da mulkin Allah. Allah zai bayyana ma'anar mulkinsa ga mutane a lokacinsa.</w:t>
      </w:r>
    </w:p>
    <w:p>
      <w:pPr/>
      <w:r>
        <w:rPr>
          <w:lang w:val="ha_NG" w:bidi="ha_NG"/>
        </w:rPr>
      </w:r>
      <w:r>
        <w:rPr>
          <w:lang w:val="ha_NG" w:bidi="ha_NG"/>
        </w:rPr>
        <w:t>Domin Allah ya bayyana gaskiyarsa, Yesu ya ce mutane su saurari koyarwarsa sosai kuma su kasance a shirye su gaskata ta kuma su yi biyayya da ita. Mutanen da suke sauraronsa kuma suke son su fahimci ƙari za su fahimci ƙari. A wani ɓangaren kuma, waɗanda ba sa so su fahimci koyarwar Yesu za su yi tunanin cewa suna fahimtar mulkin Allah amma daga baya za su fahimci cewa sun yi kuskure.</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 a zuciyarsu. Za ku taimaki ƙungiyar wajen bayyana fannoni, mahalli, da jaruman cikin labarin.</w:t>
      </w:r>
    </w:p>
    <w:p>
      <w:pPr/>
      <w:r>
        <w:rPr>
          <w:lang w:val="ha_NG" w:bidi="ha_NG"/>
        </w:rPr>
      </w:r>
      <w:r>
        <w:rPr>
          <w:lang w:val="ha_NG" w:bidi="ha_NG"/>
        </w:rPr>
        <w:t>Wannan labarin yana da fani guda uku.</w:t>
      </w:r>
    </w:p>
    <w:p>
      <w:pPr/>
      <w:r>
        <w:rPr>
          <w:lang w:val="ha_NG" w:bidi="ha_NG"/>
        </w:rPr>
      </w:r>
      <w:r>
        <w:rPr>
          <w:b/>
          <w:lang w:val="ha_NG" w:bidi="ha_NG"/>
        </w:rPr>
        <w:t>Fani na farko:</w:t>
      </w:r>
      <w:r>
        <w:rPr>
          <w:lang w:val="ha_NG" w:bidi="ha_NG"/>
        </w:rPr>
        <w:t xml:space="preserve"> Yesu ya ba da misali na wani mutum yana sanya fitila. Bayan mutum ya kunna fitila, sai ya rufe fitilar da tukunyar yumbu. Mutanen da ke shigowa cikin gidan ba sa iya gani. Sai mutumin ya sanya fitilar a karkashin gado. Mutane da suka shigo ba sa iya gani. Sai mutumin ya dauki fitilar ya sanya fitilar a kan mazauni. Duk wanda ya shigo gidan zai iya gani.</w:t>
      </w:r>
    </w:p>
    <w:p>
      <w:pPr/>
      <w:r>
        <w:rPr>
          <w:lang w:val="ha_NG" w:bidi="ha_NG"/>
        </w:rPr>
      </w:r>
      <w:r>
        <w:rPr>
          <w:b/>
          <w:lang w:val="ha_NG" w:bidi="ha_NG"/>
        </w:rPr>
        <w:t>Fani na biyu:</w:t>
      </w:r>
      <w:r>
        <w:rPr>
          <w:lang w:val="ha_NG" w:bidi="ha_NG"/>
        </w:rPr>
        <w:t xml:space="preserve"> Yesu ya ce abubuwan da aka ɓoye za a fito da su fili kuma za a san su.</w:t>
      </w:r>
    </w:p>
    <w:p>
      <w:pPr/>
      <w:r>
        <w:rPr>
          <w:lang w:val="ha_NG" w:bidi="ha_NG"/>
        </w:rPr>
      </w:r>
      <w:r>
        <w:rPr>
          <w:b/>
          <w:lang w:val="ha_NG" w:bidi="ha_NG"/>
        </w:rPr>
        <w:t>Fani na uku:</w:t>
      </w:r>
      <w:r>
        <w:rPr>
          <w:lang w:val="ha_NG" w:bidi="ha_NG"/>
        </w:rPr>
        <w:t xml:space="preserve"> Yesu ya ce a saurari koyarwarsa sosai domin mutane su fahimta. Mutanen da ba sa saurara za su rasa har ma abin da suke tsammanin sun fahimta.</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Waɗanda suke sauraro</w:t>
      </w:r>
    </w:p>
    <w:p>
      <w:pPr>
        <w:pStyle w:val="ListBullet"/>
        <w:spacing w:line="240" w:lineRule="auto"/>
        <w:ind w:left="720"/>
      </w:pPr>
      <w:r>
        <w:rPr>
          <w:lang w:val="ha_NG" w:bidi="ha_NG"/>
        </w:rPr>
      </w:r>
      <w:r>
        <w:rPr>
          <w:lang w:val="ha_NG" w:bidi="ha_NG"/>
        </w:rPr>
        <w:t>Mutum mai fitila</w:t>
      </w:r>
    </w:p>
    <w:p>
      <w:pPr>
        <w:pStyle w:val="ListBullet"/>
        <w:spacing w:line="240" w:lineRule="auto"/>
        <w:ind w:left="720"/>
      </w:pPr>
      <w:r>
        <w:rPr>
          <w:lang w:val="ha_NG" w:bidi="ha_NG"/>
        </w:rPr>
      </w:r>
      <w:r>
        <w:rPr>
          <w:lang w:val="ha_NG" w:bidi="ha_NG"/>
        </w:rPr>
        <w:t>Mutum wanda yake sauraron Yesu</w:t>
      </w:r>
    </w:p>
    <w:p>
      <w:pPr>
        <w:pStyle w:val="ListBullet"/>
        <w:spacing w:line="240" w:lineRule="auto"/>
        <w:ind w:left="720"/>
      </w:pPr>
      <w:r>
        <w:rPr>
          <w:lang w:val="ha_NG" w:bidi="ha_NG"/>
        </w:rPr>
      </w:r>
      <w:r>
        <w:rPr>
          <w:lang w:val="ha_NG" w:bidi="ha_NG"/>
        </w:rPr>
        <w:t>Mutum wanda baya sauraron Yesu.</w:t>
      </w:r>
    </w:p>
    <w:p>
      <w:pPr/>
      <w:r>
        <w:rPr>
          <w:lang w:val="ha_NG" w:bidi="ha_NG"/>
        </w:rPr>
      </w:r>
      <w:r>
        <w:rPr>
          <w:lang w:val="ha_NG" w:bidi="ha_NG"/>
        </w:rPr>
        <w:t>A cikin wannan zaman, sa rukunin su tsara labari, su zana, ko su yi amfani da wasu nau'ikan abubuwan da za a iya sarrafawa (abubuwan da za ka iya motsawa kamar duwatsu, itace, abin wasan yara) don ganin yadda labarin da ayyukan da ke cikinsa suke.</w:t>
      </w:r>
    </w:p>
    <w:p>
      <w:pPr/>
      <w:r>
        <w:rPr>
          <w:lang w:val="ha_NG" w:bidi="ha_NG"/>
        </w:rPr>
      </w:r>
      <w:r>
        <w:rPr>
          <w:lang w:val="ha_NG" w:bidi="ha_NG"/>
        </w:rPr>
        <w:t>Yana da muhimmanci a tuna cewa ba a bayyana ko Yesu yana ci gaba da magana da almajiransa ne kawai ko kuwa yana magana da dukan taron ne.</w:t>
      </w:r>
    </w:p>
    <w:p>
      <w:pPr/>
      <w:r>
        <w:rPr>
          <w:lang w:val="ha_NG" w:bidi="ha_NG"/>
        </w:rPr>
      </w:r>
      <w:r>
        <w:rPr>
          <w:lang w:val="ha_NG" w:bidi="ha_NG"/>
        </w:rPr>
        <w:t>Yana da muhimmanci a tuna cewa Yesu ya ba da shawarar ayyukan da ya san cewa masu sauraransa ba za su yi ba. Ba wanda zai kunna fitila sannan ya ɓoye hasken da yake fitowa daga cikinta. Yesu yana yin hakan ne domin ya nuna wani abu game da koyarwarsa.</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 kasu fannoni uku.</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Waɗanda suke sauraro</w:t>
      </w:r>
    </w:p>
    <w:p>
      <w:pPr>
        <w:pStyle w:val="ListBullet"/>
        <w:spacing w:line="240" w:lineRule="auto"/>
        <w:ind w:left="720"/>
      </w:pPr>
      <w:r>
        <w:rPr>
          <w:lang w:val="ha_NG" w:bidi="ha_NG"/>
        </w:rPr>
      </w:r>
      <w:r>
        <w:rPr>
          <w:lang w:val="ha_NG" w:bidi="ha_NG"/>
        </w:rPr>
        <w:t>Mutum mai fitila</w:t>
      </w:r>
    </w:p>
    <w:p>
      <w:pPr>
        <w:pStyle w:val="ListBullet"/>
        <w:spacing w:line="240" w:lineRule="auto"/>
        <w:ind w:left="720"/>
      </w:pPr>
      <w:r>
        <w:rPr>
          <w:lang w:val="ha_NG" w:bidi="ha_NG"/>
        </w:rPr>
      </w:r>
      <w:r>
        <w:rPr>
          <w:lang w:val="ha_NG" w:bidi="ha_NG"/>
        </w:rPr>
        <w:t>Mutumin da yake sauraron Yesu</w:t>
      </w:r>
    </w:p>
    <w:p>
      <w:pPr>
        <w:pStyle w:val="ListBullet"/>
        <w:spacing w:line="240" w:lineRule="auto"/>
        <w:ind w:left="720"/>
      </w:pPr>
      <w:r>
        <w:rPr>
          <w:lang w:val="ha_NG" w:bidi="ha_NG"/>
        </w:rPr>
      </w:r>
      <w:r>
        <w:rPr>
          <w:lang w:val="ha_NG" w:bidi="ha_NG"/>
        </w:rPr>
        <w:t>Mutum wanda baya sauraron Yesu.</w:t>
      </w:r>
    </w:p>
    <w:p>
      <w:pPr/>
      <w:r>
        <w:rPr>
          <w:lang w:val="ha_NG" w:bidi="ha_NG"/>
        </w:rPr>
      </w:r>
      <w:r>
        <w:rPr>
          <w:lang w:val="ha_NG" w:bidi="ha_NG"/>
        </w:rPr>
        <w:t>Sa ƙungiyar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Ku tabbatar cewa ƙungiyar ta yi kwaikwayon taron jama'a da kuma almajiran da ke sauraron Yesu.</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yi kwaikwayon wani mutum yana kunna fitila sannan ya rufe ta da tukunyar yumbu. Yayin da wannan yake faruwa, Yesu ya bayyana sarai cewa babu wanda zai aikata haka. Wani yana shiga cikin gida kuma ya kasa ganin komai. Sai mutumin ya sanya fitilar a karkashin gado. Yesu ya bayyana sararai cewa ba wanda zai aikata hakan. Wani ya shigo cikin gidan kuma ya kasa gani. Mutum yakan sanya fitilar a kan mazaunin fitila, sa'an nan kowane mutum a gidan zai iya ganin komai. Yesu ya bayyana cewa wannan shi ne amfanin fitilar—don samar da haske.</w:t>
      </w:r>
    </w:p>
    <w:p>
      <w:pPr/>
      <w:r>
        <w:rPr>
          <w:lang w:val="ha_NG" w:bidi="ha_NG"/>
        </w:rPr>
      </w:r>
      <w:r>
        <w:rPr>
          <w:lang w:val="ha_NG" w:bidi="ha_NG"/>
        </w:rPr>
        <w:t>Dakatar da wasan: Tambayi jarumin da ke wasan mutumin da ke da fitilar, "Yaya kake ji?" Za ku iya jin abubuwa kamar, "Ina jin kamar ina da ra'ayoyi biyu da ba su yi aiki ba," "Ina farin cikin samun damar gani da fitilar da ke kan ma'ajiyar fitila," "Ina farin ciki cewa mutane za su iya shigowa su gani lokacin da suka shiga gidana." Sake aikin.</w:t>
      </w:r>
    </w:p>
    <w:p>
      <w:pPr/>
      <w:r>
        <w:rPr>
          <w:lang w:val="ha_NG" w:bidi="ha_NG"/>
        </w:rPr>
      </w:r>
      <w:r>
        <w:rPr>
          <w:lang w:val="ha_NG" w:bidi="ha_NG"/>
        </w:rPr>
        <w:t>Yesu ya ce babu abin da yake ɓoye wanda ba zai bayyana ba. Ya ce, abin da yake sirri zai bayyana saboda haske.</w:t>
      </w:r>
    </w:p>
    <w:p>
      <w:pPr/>
      <w:r>
        <w:rPr>
          <w:lang w:val="ha_NG" w:bidi="ha_NG"/>
        </w:rPr>
      </w:r>
      <w:r>
        <w:rPr>
          <w:lang w:val="ha_NG" w:bidi="ha_NG"/>
        </w:rPr>
        <w:t>Dakatar da wasan: Tambayi masu fitowa a matsayin almajiran, "Yaya kuke ji?" Za ku iya jin abubuwa kamar, "Ban fahimci sirrin da Yesu yake magana a kai ba," "Ina ganin yana magana ne game da asirai na." Ina jin kunya," "Ina son in san abin da aka ɓoye." Sake aikin.</w:t>
      </w:r>
    </w:p>
    <w:p>
      <w:pPr/>
      <w:r>
        <w:rPr>
          <w:lang w:val="ha_NG" w:bidi="ha_NG"/>
        </w:rPr>
      </w:r>
      <w:r>
        <w:rPr>
          <w:lang w:val="ha_NG" w:bidi="ha_NG"/>
        </w:rPr>
        <w:t>Yesu ya ce su yi hankali da yadda suke sauraro. Mutumin da yake sauraro zai ƙara samun fahimta. Amma ga mutumin da bai saurara ba, fahimtar da yake tunanin yana da ita za a dauke ta. Yayin da Yesu yake fadin wannan, ku yi kwaikwayon wani mutum wanda yake sauraro kuma ku nuna cewa mutumin yana samun fahimta. Sa'an nan ku yi kwaikwayon mutumin da ba ya sauraro kuma yana tunanin cewa yana da fahimta. Daga baya, sai su rasa wannan fahimtar.</w:t>
      </w:r>
    </w:p>
    <w:p>
      <w:pPr/>
      <w:r>
        <w:rPr>
          <w:lang w:val="ha_NG" w:bidi="ha_NG"/>
        </w:rPr>
      </w:r>
      <w:r>
        <w:rPr>
          <w:lang w:val="ha_NG" w:bidi="ha_NG"/>
        </w:rPr>
        <w:t>Dakatar da wasan: Tambayi mai fitowa a matsayin mutumin da yake rasa fahimta, "Yaya kake ji?" Za ku iya jin abubuwa kamar, "Ba na bukatar ƙara sauraro," "Na riga da na ji wani abu makamancin haka," "Koyarwar Yesu ba ta shafe ni ba."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 ce babu wanda yake ɓoye fitila a cikin kwanon yumbu ko kuma a ƙarƙashin gado. A cikin al'adun Yahudawa, </w:t>
      </w:r>
      <w:r>
        <w:rPr>
          <w:b/>
          <w:lang w:val="ha_NG" w:bidi="ha_NG"/>
        </w:rPr>
        <w:t>fitila</w:t>
      </w:r>
      <w:r>
        <w:rPr>
          <w:lang w:val="ha_NG" w:bidi="ha_NG"/>
        </w:rPr>
        <w:t xml:space="preserve"> tana nufin karamar </w:t>
      </w:r>
      <w:r>
        <w:rPr>
          <w:b/>
          <w:lang w:val="ha_NG" w:bidi="ha_NG"/>
        </w:rPr>
        <w:t>fitilar mai</w:t>
      </w:r>
      <w:r>
        <w:rPr>
          <w:lang w:val="ha_NG" w:bidi="ha_NG"/>
        </w:rPr>
        <w:t xml:space="preserve"> ta yumbu. Ya ƙone man zaitun. Kowa a zamanin Yesu ya kasance yana da guda daya a gidansa.</w:t>
      </w:r>
    </w:p>
    <w:p>
      <w:pPr/>
      <w:r>
        <w:rPr>
          <w:lang w:val="ha_NG" w:bidi="ha_NG"/>
        </w:rPr>
      </w:r>
      <w:r>
        <w:rPr>
          <w:lang w:val="ha_NG" w:bidi="ha_NG"/>
        </w:rPr>
        <w:t>Ma'anar fitilar ta fi muhimmanci fiye da irin fitilar da take. Idan ba ka amfani da fitilu a al'adarku, za ka iya amfani da kalma mafi fa'adi wadda ke nufin wani abu da ke ba da haske.</w:t>
      </w:r>
    </w:p>
    <w:p>
      <w:pPr/>
      <w:r>
        <w:rPr>
          <w:lang w:val="ha_NG" w:bidi="ha_NG"/>
        </w:rPr>
      </w:r>
      <w:r>
        <w:rPr>
          <w:lang w:val="ha_NG" w:bidi="ha_NG"/>
        </w:rPr>
        <w:t xml:space="preserve">Sa'ad da Yesu ya ambaci </w:t>
      </w:r>
      <w:r>
        <w:rPr>
          <w:b/>
          <w:lang w:val="ha_NG" w:bidi="ha_NG"/>
        </w:rPr>
        <w:t>tulu</w:t>
      </w:r>
      <w:r>
        <w:rPr>
          <w:lang w:val="ha_NG" w:bidi="ha_NG"/>
        </w:rPr>
        <w:t>, yana nufin kowane irin tukunya, kwano, ko akwati da zai iya ɓoye haske. Kwalba ba ta nufin kwalbar gilashi mai gani ta ciki ba. A maimakon haka, yana nufin kowane abu da yake rufe fitila kuma yake ɓoye haskenta.</w:t>
      </w:r>
    </w:p>
    <w:p>
      <w:pPr/>
      <w:r>
        <w:rPr>
          <w:lang w:val="ha_NG" w:bidi="ha_NG"/>
        </w:rPr>
      </w:r>
      <w:r>
        <w:rPr>
          <w:b/>
          <w:lang w:val="ha_NG" w:bidi="ha_NG"/>
        </w:rPr>
        <w:t>Gadaje</w:t>
      </w:r>
      <w:r>
        <w:rPr>
          <w:lang w:val="ha_NG" w:bidi="ha_NG"/>
        </w:rPr>
        <w:t xml:space="preserve"> a al'adun Yahudawa na nufin wani kayan daki da mutane suke kwanciya ko kishingida a kai don yin barci ko cin abinci. Mahallin yana nufin cewa gadon a ɗage yake daga ƙasa don a iya ɓoye fitila a ƙarƙashinsa.</w:t>
      </w:r>
    </w:p>
    <w:p>
      <w:pPr/>
      <w:r>
        <w:rPr>
          <w:lang w:val="ha_NG" w:bidi="ha_NG"/>
        </w:rPr>
      </w:r>
      <w:r>
        <w:rPr>
          <w:lang w:val="ha_NG" w:bidi="ha_NG"/>
        </w:rPr>
        <w:t>Idan gadajen al'adunku suna kan ƙasa, ku tabbata cewa kun fassara wannan a hanyar da ke nuna gadon yana ɗage daga ƙasa.</w:t>
      </w:r>
    </w:p>
    <w:p>
      <w:pPr/>
      <w:r>
        <w:rPr>
          <w:lang w:val="ha_NG" w:bidi="ha_NG"/>
        </w:rPr>
      </w:r>
      <w:r>
        <w:rPr>
          <w:lang w:val="ha_NG" w:bidi="ha_NG"/>
        </w:rPr>
        <w:t xml:space="preserve">Yesu ya ce mutane maimakon haka suna ajiye fitilinsu a kan </w:t>
      </w:r>
      <w:r>
        <w:rPr>
          <w:b/>
          <w:lang w:val="ha_NG" w:bidi="ha_NG"/>
        </w:rPr>
        <w:t>mazauni</w:t>
      </w:r>
      <w:r>
        <w:rPr>
          <w:lang w:val="ha_NG" w:bidi="ha_NG"/>
        </w:rPr>
        <w:t>. Wannan wani kayan daki ne da aka iya motsawa a da. Mazauni yawanci na ƙarfe ne ko na itace kuma an yi amfani da shi ne don a ɗaga kuma a tallafa wa fitila.</w:t>
      </w:r>
    </w:p>
    <w:p>
      <w:pPr/>
      <w:r>
        <w:rPr>
          <w:lang w:val="ha_NG" w:bidi="ha_NG"/>
        </w:rPr>
      </w:r>
      <w:r>
        <w:rPr>
          <w:lang w:val="ha_NG" w:bidi="ha_NG"/>
        </w:rPr>
        <w:t>Idan abubuwan da ke cikin wannan kwatancin kamar fitilun mai, mazaunin fitila, da gadon da aka ɗaga ba a san su ba a yankinku, kuna iya amfani da wasu abubuwan makamancinsu. Ma'anar dole ne ko da yaushe ta nuna cewa mutane ba su rufe ko ɓoye tushen haskensu ba.</w:t>
      </w:r>
    </w:p>
    <w:p>
      <w:pPr/>
      <w:r>
        <w:rPr>
          <w:lang w:val="ha_NG" w:bidi="ha_NG"/>
        </w:rPr>
      </w:r>
      <w:r>
        <w:rPr>
          <w:lang w:val="ha_NG" w:bidi="ha_NG"/>
        </w:rPr>
        <w:t xml:space="preserve">Yesu ya ce duk wanda ba shi da shi, har ma </w:t>
      </w:r>
      <w:r>
        <w:rPr>
          <w:b/>
          <w:lang w:val="ha_NG" w:bidi="ha_NG"/>
        </w:rPr>
        <w:t>abin da yake ganin yana da shi za a kwace masa</w:t>
      </w:r>
      <w:r>
        <w:rPr>
          <w:lang w:val="ha_NG" w:bidi="ha_NG"/>
        </w:rPr>
        <w:t>. Wannan na iya zama da wuyar fahimta a lokacin da ya zama ba zai yiwu ga mutum ya dauke abin da ba ya wanzu ba. Amma Yesu yana cewa waɗancan mutanen za su yi asarar ɗan ƙaramin ilimi ko kuma fahimtar da suke tsammanin suna da shi.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kungiyar su yi gwajin ba da labarin a yarensu.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sashin sannan ya dakata. Wani daga cikin kungiyar kuma ya fadi sashe gaba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dan kungiyar ya ba da labarin duka sashen ba tare da tsayawaba ko sau daya. Dan kungiyar na iya amfani da abubuwa daban-daban, motsi, ko zane-zanen labarin don ya taimaka musu wajen tuna nassin.</w:t>
      </w:r>
    </w:p>
    <w:p>
      <w:pPr/>
      <w:r>
        <w:rPr>
          <w:lang w:val="ha_NG" w:bidi="ha_NG"/>
        </w:rPr>
      </w:r>
      <w:r>
        <w:rPr>
          <w:lang w:val="ha_NG" w:bidi="ha_NG"/>
        </w:rPr>
        <w:t>Dakatar da wannan sautin a nan.</w:t>
      </w:r>
    </w:p>
    <w:p>
      <w:pPr/>
      <w:r>
        <w:rPr>
          <w:lang w:val="ha_NG" w:bidi="ha_NG"/>
        </w:rPr>
      </w:r>
      <w:r>
        <w:rPr>
          <w:lang w:val="ha_NG" w:bidi="ha_NG"/>
        </w:rPr>
        <w:t>Bayan haka, kungiyar tana iya zabar sigar sashen da kowa ya fi so. Wataƙila ka ga cewa ka fi son yadda wani dan kungiya ya ba da wani fage, amma kuma ka fi son yadda wani dan kungiya na daban ya ba da wani fage.</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nassin da kowa ya amince da shi.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8:19–21</w:t>
      </w:r>
      <w:r>
        <w:rPr>
          <w:lang w:val="ha_NG" w:bidi="ha_NG"/>
        </w:rPr>
      </w:r>
    </w:p>
    <w:p>
      <w:pPr>
        <w:pStyle w:val="Heading3"/>
      </w:pPr>
      <w:r>
        <w:rPr>
          <w:lang w:val="ha_NG" w:bidi="ha_NG"/>
        </w:rPr>
        <w:t>Step 1</w:t>
      </w:r>
    </w:p>
    <w:p>
      <w:pPr/>
      <w:r>
        <w:rPr>
          <w:lang w:val="ha_NG" w:bidi="ha_NG"/>
        </w:rPr>
      </w:r>
      <w:r>
        <w:rPr>
          <w:lang w:val="ha_NG" w:bidi="ha_NG"/>
        </w:rPr>
        <w:t>Ku saurari Luka 8:19–21 ku kuma sa shi a zuciyarku. Ku saurari karatun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bai burge ku ba ko kuma baku gane ba?</w:t>
      </w:r>
    </w:p>
    <w:p>
      <w:pPr>
        <w:pStyle w:val="ListBullet"/>
        <w:spacing w:line="240" w:lineRule="auto"/>
        <w:ind w:left="720"/>
      </w:pPr>
      <w:r>
        <w:rPr>
          <w:lang w:val="ha_NG" w:bidi="ha_NG"/>
        </w:rPr>
      </w:r>
      <w:r>
        <w:rPr>
          <w:lang w:val="ha_NG" w:bidi="ha_NG"/>
        </w:rPr>
        <w:t>Menene labarin yake fada mana a game da Yesu?</w:t>
      </w:r>
    </w:p>
    <w:p>
      <w:pPr>
        <w:pStyle w:val="ListBullet"/>
        <w:spacing w:line="240" w:lineRule="auto"/>
        <w:ind w:left="720"/>
      </w:pPr>
      <w:r>
        <w:rPr>
          <w:lang w:val="ha_NG" w:bidi="ha_NG"/>
        </w:rPr>
      </w:r>
      <w:r>
        <w:rPr>
          <w:lang w:val="ha_NG" w:bidi="ha_NG"/>
        </w:rPr>
        <w:t>Me labarin yake gaya mana game da mutane?</w:t>
      </w:r>
    </w:p>
    <w:p>
      <w:pPr>
        <w:pStyle w:val="ListBullet"/>
        <w:spacing w:line="240" w:lineRule="auto"/>
        <w:ind w:left="720"/>
      </w:pPr>
      <w:r>
        <w:rPr>
          <w:lang w:val="ha_NG" w:bidi="ha_NG"/>
        </w:rPr>
      </w:r>
      <w:r>
        <w:rPr>
          <w:lang w:val="ha_NG" w:bidi="ha_NG"/>
        </w:rPr>
        <w:t>Ta yaya labarin yake da tasiri a kan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ya kasance yana koyar da taron mutane a yankin Galili. Almajiransa, ko kuma mabiyansa na kusa da shi, da kuma wani rukuni na mata da suka kasance suna goyon bayansa su ma suna nan. Luka bai gaya mana ainihin wurin da Yesu yake ba, amma yana koyarwa ne ta yin amfani da misalai. Misalai labarai ne na musamman da suke koyar da darussa masu zurfi game da Allah. Yesu ya yi amfani da misalai don ya koya wa mutanen cewa ba kawai su saurari koyarwarsa ba, har ma su yi biyayya da ita. Iyalin Yesu sun zo su yi magana da shi. Yesu yana amfani da wannan a matsayin hanyar koya wa taron. Misalan Yesu sun nuna muhimmancin biyayya gare shi. Yesu ya yi amfani da zuwan iyalinsa domin ya koya wa taron yadda yake kallon mutanen da suke yi masa biyayya.</w:t>
      </w:r>
    </w:p>
    <w:p>
      <w:pPr/>
      <w:r>
        <w:rPr>
          <w:lang w:val="ha_NG" w:bidi="ha_NG"/>
        </w:rPr>
      </w:r>
      <w:r>
        <w:rPr>
          <w:lang w:val="ha_NG" w:bidi="ha_NG"/>
        </w:rPr>
        <w:t>Yesu yana koyarwa kuma akwai taro mai yawa a kusa da shi. Uwar Yesu, Maryamu, da ƴan'uwansa sun zo ganinsa. A Ibrananci, ana amfani da kalma ɗaya ga shakikin ɗan'uwa da kuma ɗan'uwa. Yan'uwa maza na iya nufin sauran yaran Yusufu waɗanda suke ƙannen Yesu. Amma kuma yana iya nufin yaʼyan baffannin Yesu. Idan hakan zai yiwu, ya fi dacewa a yi amfani da kalma ta gama-gari wadda za ta iya nufin kowane ɗaya daga cikinsu.</w:t>
      </w:r>
    </w:p>
    <w:p>
      <w:pPr/>
      <w:r>
        <w:rPr>
          <w:lang w:val="ha_NG" w:bidi="ha_NG"/>
        </w:rPr>
      </w:r>
      <w:r>
        <w:rPr>
          <w:lang w:val="ha_NG" w:bidi="ha_NG"/>
        </w:rPr>
        <w:t>Dakata ku kuma ku tattauna da ƙungiyarku: sau nawa ko kuma a wane yanayi ne ƴan’uwa ke zuwa ziyarar sauran ƴan’uwan iyali?</w:t>
      </w:r>
    </w:p>
    <w:p>
      <w:pPr/>
      <w:r>
        <w:rPr>
          <w:lang w:val="ha_NG" w:bidi="ha_NG"/>
        </w:rPr>
      </w:r>
      <w:r>
        <w:rPr>
          <w:lang w:val="ha_NG" w:bidi="ha_NG"/>
        </w:rPr>
        <w:t>Mahaifiyar Yesu da kuma 'yan'uwansa suna so su yi magana da shi, amma ba za su iya zuwa wurinsa ba saboda taron jama'a. Wannan na nuna cewa mutane da yawa suna zaune kusa da kuma kewaye da Yesu sa'adda yake koyarwa. Wani ya gaya wa Yesu cewa iyalinsa suna tsaye a waje kuma sun zo don ganinsa. Ba mu san wanene wannan mutumin ba. Wannan na nuna cewa iyalinsa suna tsaye ne a gefe, ko kuma bakin taron mutane. Yesu ya mayar da martani ba wai ga mai saƙon kawai ba, har ma da dukan taron. Ya ke yin wannan domin ya koyar da darasi. Yesu ya ce duk wanda ya saurari koyarwarsa, ko kuma maganar Allah, kuma ya yi musu biyayya, to, shi kamar mahaifiyarsa da kuma 'yan'uwansa yake. Ba sai mutane sun kasance dangi ga Yesu ba kafin ya ɗauke su a matsayin iyalinsa.</w:t>
      </w:r>
    </w:p>
    <w:p>
      <w:pPr/>
      <w:r>
        <w:rPr>
          <w:lang w:val="ha_NG" w:bidi="ha_NG"/>
        </w:rPr>
      </w:r>
      <w:r>
        <w:rPr>
          <w:lang w:val="ha_NG" w:bidi="ha_NG"/>
        </w:rPr>
        <w:t>Ku dakata ku tattauna da tawagarku: Wane ne kuma ta yaya za a iya ɗaukar mutum a matsayin ɓangare na iyali? Me ake nufi da a dauke mutum a matsayin iyali a al'adarku?</w:t>
      </w:r>
    </w:p>
    <w:p>
      <w:pPr/>
      <w:r>
        <w:rPr>
          <w:lang w:val="ha_NG" w:bidi="ha_NG"/>
        </w:rPr>
      </w:r>
      <w:r>
        <w:rPr>
          <w:lang w:val="ha_NG" w:bidi="ha_NG"/>
        </w:rPr>
        <w:t>Luka bai gaya mana abin da zai faru a gaba ba. Ba a bayyana ko iyalin Yesu sun sami damar magana da shi ko akasin haka ba. Mun san cewa Yesu yana amfani da zuwan iyalinsa a matsayin hanyar koya wa mutane game da zama iyali a cikin, ko kuma kasancewa cikin, mulkin Allah. Zama iyali ba ya danganta ga kakannin mutum ba, amma ya danganta ne ga mutum ya ji kuma ya yi biyayya ga koyarwar Yesu.</w:t>
      </w:r>
      <w:r>
        <w:rPr>
          <w:lang w:val="ha_NG" w:bidi="ha_NG"/>
        </w:rPr>
      </w:r>
    </w:p>
    <w:p>
      <w:pPr>
        <w:pStyle w:val="Heading3"/>
      </w:pPr>
      <w:r>
        <w:rPr>
          <w:lang w:val="ha_NG" w:bidi="ha_NG"/>
        </w:rPr>
        <w:t>Step 3</w:t>
      </w:r>
    </w:p>
    <w:p>
      <w:pPr/>
      <w:r>
        <w:rPr>
          <w:lang w:val="ha_NG" w:bidi="ha_NG"/>
        </w:rPr>
      </w:r>
      <w:r>
        <w:rPr>
          <w:lang w:val="ha_NG" w:bidi="ha_NG"/>
        </w:rPr>
        <w:t>Sake sauraron rubutun a cikin juyi mafi sauƙin fahimta.</w:t>
      </w:r>
    </w:p>
    <w:p>
      <w:pPr/>
      <w:r>
        <w:rPr>
          <w:lang w:val="ha_NG" w:bidi="ha_NG"/>
        </w:rPr>
      </w:r>
      <w:r>
        <w:rPr>
          <w:lang w:val="ha_NG" w:bidi="ha_NG"/>
        </w:rPr>
        <w:t>A wannan zaman, za ku taimaki ƙungiyar su hango wannan labari. Za ku taimaki kungiyar wajen bayyana wurare, fannoni, da mutanen cikin labarin.</w:t>
      </w:r>
    </w:p>
    <w:p>
      <w:pPr/>
      <w:r>
        <w:rPr>
          <w:lang w:val="ha_NG" w:bidi="ha_NG"/>
        </w:rPr>
      </w:r>
      <w:r>
        <w:rPr>
          <w:lang w:val="ha_NG" w:bidi="ha_NG"/>
        </w:rPr>
        <w:t>Wannan labari na da wuri ɗaya.</w:t>
      </w:r>
    </w:p>
    <w:p>
      <w:pPr/>
      <w:r>
        <w:rPr>
          <w:lang w:val="ha_NG" w:bidi="ha_NG"/>
        </w:rPr>
      </w:r>
      <w:r>
        <w:rPr>
          <w:b/>
          <w:lang w:val="ha_NG" w:bidi="ha_NG"/>
        </w:rPr>
        <w:t>Fani na farko:</w:t>
      </w:r>
      <w:r>
        <w:rPr>
          <w:lang w:val="ha_NG" w:bidi="ha_NG"/>
        </w:rPr>
        <w:t xml:space="preserve"> Yayin da Yesu yake koyarwa, mahaifiyarsa da ƴan'uwansa suka zo ganinsa. Wani ya gaya wa Yesu cewa iyalinsa suna zuwa domin ganinsa. Yesu ya ce, 'yan'uwansa da mahaifiyarsa su ne masu saurarar maganar Allah kuma suke yin biyayya da ita.</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Uwar Yesu</w:t>
      </w:r>
    </w:p>
    <w:p>
      <w:pPr>
        <w:pStyle w:val="ListBullet"/>
        <w:spacing w:line="240" w:lineRule="auto"/>
        <w:ind w:left="720"/>
      </w:pPr>
      <w:r>
        <w:rPr>
          <w:lang w:val="ha_NG" w:bidi="ha_NG"/>
        </w:rPr>
      </w:r>
      <w:r>
        <w:rPr>
          <w:lang w:val="ha_NG" w:bidi="ha_NG"/>
        </w:rPr>
        <w:t>Yan'uwan Yesu</w:t>
      </w:r>
    </w:p>
    <w:p>
      <w:pPr>
        <w:pStyle w:val="ListBullet"/>
        <w:spacing w:line="240" w:lineRule="auto"/>
        <w:ind w:left="720"/>
      </w:pPr>
      <w:r>
        <w:rPr>
          <w:lang w:val="ha_NG" w:bidi="ha_NG"/>
        </w:rPr>
      </w:r>
      <w:r>
        <w:rPr>
          <w:lang w:val="ha_NG" w:bidi="ha_NG"/>
        </w:rPr>
        <w:t>Jama'a</w:t>
      </w:r>
    </w:p>
    <w:p>
      <w:pPr/>
      <w:r>
        <w:rPr>
          <w:lang w:val="ha_NG" w:bidi="ha_NG"/>
        </w:rPr>
      </w:r>
      <w:r>
        <w:rPr>
          <w:lang w:val="ha_NG" w:bidi="ha_NG"/>
        </w:rPr>
        <w:t>A cikin wannan zaman, sa rukunin su tsara labari, su zana, ko su yi amfani da wasu nau'ikan abubuwan da za a iya sarrafawa (abubuwan da za ka iya motsawa kamar duwatsu, itace, abin wasan yara) don ganin yadda labarin da ayyukan da ke cikinsa suke.</w:t>
      </w:r>
    </w:p>
    <w:p>
      <w:pPr/>
      <w:r>
        <w:rPr>
          <w:lang w:val="ha_NG" w:bidi="ha_NG"/>
        </w:rPr>
      </w:r>
      <w:r>
        <w:rPr>
          <w:lang w:val="ha_NG" w:bidi="ha_NG"/>
        </w:rPr>
        <w:t>Yana da muhimmanci a tuna cewa Yesu ya daɗe yana koyarwa game da yadda za a yi hali a matsayin ɗan Allah. Yesu ya ba da misalai na halayyar da ya kamata mabiyansa su kasance da ita.</w:t>
      </w:r>
    </w:p>
    <w:p>
      <w:pPr/>
      <w:r>
        <w:rPr>
          <w:lang w:val="ha_NG" w:bidi="ha_NG"/>
        </w:rPr>
      </w:r>
      <w:r>
        <w:rPr>
          <w:lang w:val="ha_NG" w:bidi="ha_NG"/>
        </w:rPr>
        <w:t>Akwai taron jama'a masu sauraron Yesu. Mahaifiyar Yesu da kuma ƴan’uwansa suna gefen taron jama’ar. Suna so su yi magana da Yesu amma ba za su iya samunsa ba. Wani ya fada wa Yesu cewa uwarsa da kuma yan'uwansa sun iso.</w:t>
      </w:r>
    </w:p>
    <w:p>
      <w:pPr/>
      <w:r>
        <w:rPr>
          <w:lang w:val="ha_NG" w:bidi="ha_NG"/>
        </w:rPr>
      </w:r>
      <w:r>
        <w:rPr>
          <w:lang w:val="ha_NG" w:bidi="ha_NG"/>
        </w:rPr>
        <w:t>Yana da muhimmanci a tuna cewa Yesu yana amfani da wannan damar don yin magana game da ma'anar kasancewa danginsa. Yesu ya bayyana cewa iyali ga mabiyansa ba ya danganta ga dangantakar jiki ba, amma ya danganta ne ga jin maganar Allah da kuma yin abin da maganar Allah ke cewa. Ta wannan hanyar Yesu ya kawo ƙarshen koyarwarsa.</w:t>
      </w:r>
    </w:p>
    <w:p>
      <w:pPr/>
      <w:r>
        <w:rPr>
          <w:lang w:val="ha_NG" w:bidi="ha_NG"/>
        </w:rPr>
      </w:r>
      <w:r>
        <w:rPr>
          <w:lang w:val="ha_NG" w:bidi="ha_NG"/>
        </w:rPr>
        <w:t>Yana da muhimmanci a tuna cewa Yesu ba nuna rashin girmamawa ga iyalinsa yake yi ba, amma yana amfani da abin da ya faru ne a matsayin zarafi na koya wa mutane game da mulkin Allah.</w:t>
      </w:r>
      <w:r>
        <w:rPr>
          <w:lang w:val="ha_NG" w:bidi="ha_NG"/>
        </w:rPr>
      </w:r>
    </w:p>
    <w:p>
      <w:pPr>
        <w:pStyle w:val="Heading3"/>
      </w:pPr>
      <w:r>
        <w:rPr>
          <w:lang w:val="ha_NG" w:bidi="ha_NG"/>
        </w:rPr>
        <w:t>Step 4</w:t>
      </w:r>
    </w:p>
    <w:p>
      <w:pPr/>
      <w:r>
        <w:rPr>
          <w:lang w:val="ha_NG" w:bidi="ha_NG"/>
        </w:rPr>
      </w:r>
      <w:r>
        <w:rPr>
          <w:lang w:val="ha_NG" w:bidi="ha_NG"/>
        </w:rPr>
        <w:t>Saurara ko a karanta rubutun sau daya daga cikin juyi mafi saukin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 na da fani ɗaya.</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Uwar Yesu</w:t>
      </w:r>
    </w:p>
    <w:p>
      <w:pPr>
        <w:pStyle w:val="ListBullet"/>
        <w:spacing w:line="240" w:lineRule="auto"/>
        <w:ind w:left="720"/>
      </w:pPr>
      <w:r>
        <w:rPr>
          <w:lang w:val="ha_NG" w:bidi="ha_NG"/>
        </w:rPr>
      </w:r>
      <w:r>
        <w:rPr>
          <w:lang w:val="ha_NG" w:bidi="ha_NG"/>
        </w:rPr>
        <w:t>Yan'uwan Yesu</w:t>
      </w:r>
    </w:p>
    <w:p>
      <w:pPr>
        <w:pStyle w:val="ListBullet"/>
        <w:spacing w:line="240" w:lineRule="auto"/>
        <w:ind w:left="720"/>
      </w:pPr>
      <w:r>
        <w:rPr>
          <w:lang w:val="ha_NG" w:bidi="ha_NG"/>
        </w:rPr>
      </w:r>
      <w:r>
        <w:rPr>
          <w:lang w:val="ha_NG" w:bidi="ha_NG"/>
        </w:rPr>
        <w:t>Jama'a</w:t>
      </w:r>
    </w:p>
    <w:p>
      <w:pPr/>
      <w:r>
        <w:rPr>
          <w:lang w:val="ha_NG" w:bidi="ha_NG"/>
        </w:rPr>
      </w:r>
      <w:r>
        <w:rPr>
          <w:lang w:val="ha_NG" w:bidi="ha_NG"/>
        </w:rPr>
        <w:t>Yan kungiyar su nuna labarin a matsayin wasan kwaikwayo sau biyu. Ya kamata su nuna labarin a matsayin wasan kwaikwayo a yaren da suke gudanar da fassarar. Na farko, bari kungiyar ta yi wasan kwaikwayon labarin ba tare da tsayawa ba. A karo na biyu kungiyar za ta kwaikwayi labarin, a kuma dakatar da su a wurare daban-daban a cikin labarin.</w:t>
      </w:r>
    </w:p>
    <w:p>
      <w:pPr/>
      <w:r>
        <w:rPr>
          <w:lang w:val="ha_NG" w:bidi="ha_NG"/>
        </w:rPr>
      </w:r>
      <w:r>
        <w:rPr>
          <w:lang w:val="ha_NG" w:bidi="ha_NG"/>
        </w:rPr>
        <w:t>Yayin da ƙungiyar ta yi wasan kwaikwayon labarin a karon farko, lura da tattaunawa, kwarara, da kuma tsarin tarihin labarin. Ku lura da wajaje masu muhimmanci ko masu wahala a cikin labarin ko sashen da za a nuna a wasan kwaikwayo ba tare da an tsallake su ba. Taimaka wa kungiyar ta tuna sassan labarin.</w:t>
      </w:r>
    </w:p>
    <w:p>
      <w:pPr/>
      <w:r>
        <w:rPr>
          <w:lang w:val="ha_NG" w:bidi="ha_NG"/>
        </w:rPr>
      </w:r>
      <w:r>
        <w:rPr>
          <w:lang w:val="ha_NG" w:bidi="ha_NG"/>
        </w:rPr>
        <w:t>Tabbatar da cewa yan wasan sun yi kwaikwayon Yesu yana koyarwa yayin da mahaifiyarsa da yan'uwansa suka zo ganinsa.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Yesu yana koyar da taron mutane da yawa sa'ad da mahaifiyarsa da ƴan'uwansa suka zo ganinsa. Wani ya gaya wa Yesu cewa mahaifiyarsa da ƴan'uwansa suna waje kuma suna son su gan shi. Yesu ya amsa ya ce, waɗanda suke jin kalmar Allah kuma suke biyayya da ita su ne mahaifiyarsa da kuma ƴanuwansa.</w:t>
      </w:r>
    </w:p>
    <w:p>
      <w:pPr/>
      <w:r>
        <w:rPr>
          <w:lang w:val="ha_NG" w:bidi="ha_NG"/>
        </w:rPr>
      </w:r>
      <w:r>
        <w:rPr>
          <w:lang w:val="ha_NG" w:bidi="ha_NG"/>
        </w:rPr>
        <w:t>Dakatar da wasan: Tambayi mai fitowa a matsayin Uwar Yesu, "Yaya kike ji?" Za ku iya jin abubuwa kamar, "Don me Yesu zai ce abu kamar haka?" Wannan ya tuna mini lokacin da ya tsaya a haikali," "Ba zan iya daukar abin da zafi ba. Yesu yana amfani da wannan yanayi don ya yi koyarwa," "Ina son in kusaci Yesu domin in yi masa magana." Tambayi 'yan wasan da suke fitowa a matsayin ƴan’uwan Yesu, "Yaya kuke ji?" Za ku iya jin abubuwa kamar, "Me Yesu yake nufi?" "Me ya sa mutane da yawa suke bin Yesu?" "Yesu yana ɗaukar kansa da muhimmanci sosai." Tambayi masu fitowa a matsayin taron jama'a "Yaya kuke ji?" Za ku iya jin abubuwa kamar, "Ina jin daɗin cewa idan na yi biyayya ga maganar Allah, zan zama iyalinsa," "Ina mamakin abin da yake nufi da zama iyalin Yesu." "Na karaya." Ina ji kamar ba abu mai yiwu ba ayi biyayya da maganar Allah."</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yana koyar da taron mutane. Uwar Yesu da </w:t>
      </w:r>
      <w:r>
        <w:rPr>
          <w:b/>
          <w:lang w:val="ha_NG" w:bidi="ha_NG"/>
        </w:rPr>
        <w:t>’yan’uwansa maza</w:t>
      </w:r>
      <w:r>
        <w:rPr>
          <w:lang w:val="ha_NG" w:bidi="ha_NG"/>
        </w:rPr>
        <w:t xml:space="preserve"> sun zo kuma suna so su ga Yesu. Ana amfani da kalmar Ibrananci ta "ɗan'uwa" ga duka ɗan'uwa na jini da kuma ɗan dangi. Wannan na iya nufin ya'yan maza na Yusufu da Maryamu waɗanda aka haifa bayan Yesu. Yana iya nufin ’yan uwan Yesu, ko kuma yana iya nufin yaran Yusufu daga wani aure na baya.</w:t>
      </w:r>
    </w:p>
    <w:p>
      <w:pPr/>
      <w:r>
        <w:rPr>
          <w:lang w:val="ha_NG" w:bidi="ha_NG"/>
        </w:rPr>
      </w:r>
      <w:r>
        <w:rPr>
          <w:lang w:val="ha_NG" w:bidi="ha_NG"/>
        </w:rPr>
        <w:t>Idan harshenku ya ba da dama, zaɓi kalma mafi gama-gari wadda za ta dace da kowane ɗaya daga cikin kallon daban-daban. Idan kana bukatar ka bambanta tsakanin babban yaya ko kane, to ya fi kyau ka yi amfani da kalmar kane.</w:t>
      </w:r>
    </w:p>
    <w:p>
      <w:pPr/>
      <w:r>
        <w:rPr>
          <w:lang w:val="ha_NG" w:bidi="ha_NG"/>
        </w:rPr>
      </w:r>
      <w:r>
        <w:rPr>
          <w:lang w:val="ha_NG" w:bidi="ha_NG"/>
        </w:rPr>
        <w:t xml:space="preserve">Iyalin Yesu </w:t>
      </w:r>
      <w:r>
        <w:rPr>
          <w:b/>
          <w:lang w:val="ha_NG" w:bidi="ha_NG"/>
        </w:rPr>
        <w:t>sun kai masa ziyara</w:t>
      </w:r>
      <w:r>
        <w:rPr>
          <w:lang w:val="ha_NG" w:bidi="ha_NG"/>
        </w:rPr>
        <w:t>. Wannan kawai yana nufin sun so su ga Yesu kuma su yi magana da shi. Ba su so su kalle shi daga nesa.</w:t>
      </w:r>
    </w:p>
    <w:p>
      <w:pPr/>
      <w:r>
        <w:rPr>
          <w:lang w:val="ha_NG" w:bidi="ha_NG"/>
        </w:rPr>
      </w:r>
      <w:r>
        <w:rPr>
          <w:lang w:val="ha_NG" w:bidi="ha_NG"/>
        </w:rPr>
        <w:t xml:space="preserve">Yesu ya ce, "Uwata da ’yan’uwana su ne masu saurarar </w:t>
      </w:r>
      <w:r>
        <w:rPr>
          <w:b/>
          <w:lang w:val="ha_NG" w:bidi="ha_NG"/>
        </w:rPr>
        <w:t>maganar Allah</w:t>
      </w:r>
      <w:r>
        <w:rPr>
          <w:lang w:val="ha_NG" w:bidi="ha_NG"/>
        </w:rPr>
        <w:t xml:space="preserve"> kuma </w:t>
      </w:r>
      <w:r>
        <w:rPr>
          <w:b/>
          <w:lang w:val="ha_NG" w:bidi="ha_NG"/>
        </w:rPr>
        <w:t>masu aiwatar da ita</w:t>
      </w:r>
      <w:r>
        <w:rPr>
          <w:lang w:val="ha_NG" w:bidi="ha_NG"/>
        </w:rPr>
        <w:t>." Kalmar Allah wata magana ce da ke nufin saƙon da ya fito daga wurin Allah. A wannan yanayin, koyarwar Yesu ce. "Saka a aikace" na nufin yin biyayya ko kuma yin abin da Yesu ya fada.</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rukunin su yi gwajin bayyana nassin a yarenku.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sashin sannan ya dakata. Wani daga cikin kungiyar kuma ya fadi sashe na gaba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 zai iya amfani da abubuwa barkatai, motsi-motsi,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Kuna iya yanke shawarar cewa kun fi son yadda wani ɗan ƙungiya ya ba da wani fani, amma kuma kun fi son yadda wani ɗan ƙungiyar na daban ya ba da wani fani.</w:t>
      </w:r>
    </w:p>
    <w:p>
      <w:pPr/>
      <w:r>
        <w:rPr>
          <w:lang w:val="ha_NG" w:bidi="ha_NG"/>
        </w:rPr>
      </w:r>
      <w:r>
        <w:rPr>
          <w:lang w:val="ha_NG" w:bidi="ha_NG"/>
        </w:rPr>
        <w:t>Dakatar da wannan sautin a nan.</w:t>
      </w:r>
    </w:p>
    <w:p>
      <w:pPr/>
      <w:r>
        <w:rPr>
          <w:lang w:val="ha_NG" w:bidi="ha_NG"/>
        </w:rPr>
      </w:r>
      <w:r>
        <w:rPr>
          <w:lang w:val="ha_NG" w:bidi="ha_NG"/>
        </w:rPr>
        <w:t>A ƙarshe, ƙungiyar tana iya haɗa sigar ƙarshe ta nassin da kowa ya amince da ita.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8:22–25</w:t>
      </w:r>
      <w:r>
        <w:rPr>
          <w:lang w:val="ha_NG" w:bidi="ha_NG"/>
        </w:rPr>
      </w:r>
    </w:p>
    <w:p>
      <w:pPr>
        <w:pStyle w:val="Heading3"/>
      </w:pPr>
      <w:r>
        <w:rPr>
          <w:lang w:val="ha_NG" w:bidi="ha_NG"/>
        </w:rPr>
        <w:t>Step 1</w:t>
      </w:r>
    </w:p>
    <w:p>
      <w:pPr/>
      <w:r>
        <w:rPr>
          <w:lang w:val="ha_NG" w:bidi="ha_NG"/>
        </w:rPr>
      </w:r>
      <w:r>
        <w:rPr>
          <w:lang w:val="ha_NG" w:bidi="ha_NG"/>
        </w:rPr>
        <w:t>Saurari Luka 8:22–25 ka kuma sa shi a zuciyarka. Ku saurari karatun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bai burge ku ba ko kuma baku gane ba?</w:t>
      </w:r>
    </w:p>
    <w:p>
      <w:pPr>
        <w:pStyle w:val="ListBullet"/>
        <w:spacing w:line="240" w:lineRule="auto"/>
        <w:ind w:left="720"/>
      </w:pPr>
      <w:r>
        <w:rPr>
          <w:lang w:val="ha_NG" w:bidi="ha_NG"/>
        </w:rPr>
      </w:r>
      <w:r>
        <w:rPr>
          <w:lang w:val="ha_NG" w:bidi="ha_NG"/>
        </w:rPr>
        <w:t>Menene labarin yake fada mana 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Wanene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A labaran da suka gabata, Luka ya mai da hankali ga koyarwa da wa'azin Yesu. A cikin wannan labarin, Luka ya nuna ikon Yesu a kan yanayi. Yesu da almajiransa suna ketare Tekun Galili a cikin jirgin ruwa. Yesu yana barci sa'ad da wata guguwa ta sa jirgin ya kusa nutsewa. Yesu ya nuna ikonsa wajen kwantar da hadarin.</w:t>
      </w:r>
    </w:p>
    <w:p>
      <w:pPr/>
      <w:r>
        <w:rPr>
          <w:lang w:val="ha_NG" w:bidi="ha_NG"/>
        </w:rPr>
      </w:r>
      <w:r>
        <w:rPr>
          <w:lang w:val="ha_NG" w:bidi="ha_NG"/>
        </w:rPr>
        <w:t>Yesu yana tare da almajiransa a Tafkin Gennesaret ko Tekun Galili. Yesu ya gaya wa almajiransa, ko mabiyansa na kusa, cewa yana so ya tsallaka zuwa dayan gefen. Hakan yana nufin hayewa daga Kafarnahum da ke gabar Arewa maso Yamma zuwa gabar Arewa maso Gabas ta tafkin. Wannan yanki ne da ya kasance wadanda ba Yahudawa ba ne kawai suke zaune.</w:t>
      </w:r>
    </w:p>
    <w:p>
      <w:pPr/>
      <w:r>
        <w:rPr>
          <w:lang w:val="ha_NG" w:bidi="ha_NG"/>
        </w:rPr>
      </w:r>
      <w:r>
        <w:rPr>
          <w:lang w:val="ha_NG" w:bidi="ha_NG"/>
        </w:rPr>
        <w:t>Ku tsaya ku nuna wa ƙungiyar ku hoton Tekun Galili. Ku nuna a taswira hanyar da Yesu da almajiransa suka bi.</w:t>
      </w:r>
    </w:p>
    <w:p>
      <w:pPr/>
      <w:r>
        <w:rPr>
          <w:lang w:val="ha_NG" w:bidi="ha_NG"/>
        </w:rPr>
      </w:r>
      <w:r>
        <w:rPr>
          <w:lang w:val="ha_NG" w:bidi="ha_NG"/>
        </w:rPr>
        <w:t>Yesu da almajiransa suna shiga jirgin ruwa kuma suna fara tafiya zuwa ɗayan gefen tafkin. Wataƙila jirgin katako ne na kamun kifi wanda yake da filafilai da ege. Wataƙila yana da tsawon kusan mita 9 da faɗin mita 2.5, ko kuma tsawon ƙafafu 30 da faɗin ƙafafu 8.</w:t>
      </w:r>
    </w:p>
    <w:p>
      <w:pPr/>
      <w:r>
        <w:rPr>
          <w:lang w:val="ha_NG" w:bidi="ha_NG"/>
        </w:rPr>
      </w:r>
      <w:r>
        <w:rPr>
          <w:lang w:val="ha_NG" w:bidi="ha_NG"/>
        </w:rPr>
        <w:t xml:space="preserve">Ku dakata kuma ku nuna wa ƙungiyarku hoton </w:t>
      </w:r>
      <w:r>
        <w:rPr>
          <w:b/>
          <w:lang w:val="ha_NG" w:bidi="ha_NG"/>
        </w:rPr>
        <w:t>jirgin kamun kifi</w:t>
      </w:r>
      <w:r>
        <w:rPr>
          <w:lang w:val="ha_NG" w:bidi="ha_NG"/>
        </w:rPr>
        <w:t xml:space="preserve"> mai shira da ege.</w:t>
      </w:r>
    </w:p>
    <w:p>
      <w:pPr/>
      <w:r>
        <w:rPr>
          <w:lang w:val="ha_NG" w:bidi="ha_NG"/>
        </w:rPr>
      </w:r>
      <w:r>
        <w:rPr>
          <w:lang w:val="ha_NG" w:bidi="ha_NG"/>
        </w:rPr>
        <w:t>Suna cikin tafiya a ruwa, wanda ke nufin almajiran za su iya ɗora shira don iska ta motsa jirgin ko kuma su yi amfani da ege don tuka jirgin. Yesu ya yi barci a cikin jirgin. Yana kwance ne a kafa kaɗan kawai daga almajiransa. Wata guguwa, ko babbar iska, tana saukowa daga tsaunukan da ke kewayen tafkin. Iskar tana haifar da manyan taguwoyin ruwa a cikin tafkin. Taguwoyi sun kasance masu tsananin gaske da girma har ruwa ya fara cika jirgin. Ruwa ya yi yawa a cikin jirgin har jirgin ya kusan nutsewa. Idan jirgin ya nutse, mutanen suna cikin hatsarin nutsewa, ko kuma mutuwa a cikin ruwa.</w:t>
      </w:r>
    </w:p>
    <w:p>
      <w:pPr/>
      <w:r>
        <w:rPr>
          <w:lang w:val="ha_NG" w:bidi="ha_NG"/>
        </w:rPr>
      </w:r>
      <w:r>
        <w:rPr>
          <w:lang w:val="ha_NG" w:bidi="ha_NG"/>
        </w:rPr>
        <w:t>Ku dakata ku tattauna da tawagarku: Yaya guguwa suke a al'adarku? Yaya mutane suke ji idan guguwa ta kama su? Wadanne ne hatsarin zama a waje a tsakiyar guguwa?</w:t>
      </w:r>
    </w:p>
    <w:p>
      <w:pPr/>
      <w:r>
        <w:rPr>
          <w:lang w:val="ha_NG" w:bidi="ha_NG"/>
        </w:rPr>
      </w:r>
      <w:r>
        <w:rPr>
          <w:lang w:val="ha_NG" w:bidi="ha_NG"/>
        </w:rPr>
        <w:t>Almajiran suka zo wurin Yesu, suka tashe shi. Suna cewa, "Maigida, Maigida." Wannan lakabi ne da ya nuna girmamawa kuma yake nufin wanda yake da iko. Faɗin "Maigida" sau biyu ya nuna firgici da yanke ƙauna na almajiran. Sun gaya wa Yesu, "Za mu nutse." Almajiran sun saka Yesu a cikin wannan kalami. Almajiran na so Yesu ya taimaka kuma ya cece su.</w:t>
      </w:r>
    </w:p>
    <w:p>
      <w:pPr/>
      <w:r>
        <w:rPr>
          <w:lang w:val="ha_NG" w:bidi="ha_NG"/>
        </w:rPr>
      </w:r>
      <w:r>
        <w:rPr>
          <w:lang w:val="ha_NG" w:bidi="ha_NG"/>
        </w:rPr>
        <w:t>Yesu ya farka kuma ya tsauta wa iskoki da ruwa. A wannan yanayin, "tsawatawa" na nufin ba da umurnin tsayawa. Yesu ya yi magana da karfi ga iska da ruwa kamar dai mutane ne. Nan da nan iskan ya daina hurowa kuma raƙuman ruwan suka kwanta shiru. Komai ya lafa, komai ya yi shiru kuma ba motsi.</w:t>
      </w:r>
    </w:p>
    <w:p>
      <w:pPr/>
      <w:r>
        <w:rPr>
          <w:lang w:val="ha_NG" w:bidi="ha_NG"/>
        </w:rPr>
      </w:r>
      <w:r>
        <w:rPr>
          <w:lang w:val="ha_NG" w:bidi="ha_NG"/>
        </w:rPr>
        <w:t>Ku dakata ku tattauna da tawagarku: Wane imani mutane suke da shi game da yanayi a al'adarku? Akwai mutanen da za su iya sarrafa yanayi? Me mutane ke yi don ƙoƙarin canza yanayi?</w:t>
      </w:r>
    </w:p>
    <w:p>
      <w:pPr/>
      <w:r>
        <w:rPr>
          <w:lang w:val="ha_NG" w:bidi="ha_NG"/>
        </w:rPr>
      </w:r>
      <w:r>
        <w:rPr>
          <w:lang w:val="ha_NG" w:bidi="ha_NG"/>
        </w:rPr>
        <w:t>Yesu ya tambayi almajiransa, "Ina bangaskiyarku?" Yesu ya yi amfani da wannan tambayar don ya tsauta wa almajiransa saboda rashin bangaskiyarsu, wato, rashin dogara da amincewa gare shi. Yesu ya nuna cewa ya kamata almajiran su amince cewa zai kare su a cikin hadari. Amsar almajiran ta nuna tsoro da mamaki. Suna mamakin cewa Yesu yana da irin wannan ikon kwantar da guguwa da kuma iko da ya sa nan da nan guguwar ta amsa umurninsa. Almajiran suna tambaya, "Wanene wannan?" ba don ba su san ko wane ne Yesu ba, amma don su bayyana mamakinsu game da mu'ujizar da ya yi.</w:t>
      </w:r>
    </w:p>
    <w:p>
      <w:pPr/>
      <w:r>
        <w:rPr>
          <w:lang w:val="ha_NG" w:bidi="ha_NG"/>
        </w:rPr>
      </w:r>
      <w:r>
        <w:rPr>
          <w:lang w:val="ha_NG" w:bidi="ha_NG"/>
        </w:rPr>
        <w:t>Luka ya yi amfani da wannan labari don ya nuna iko da kuma ikon da Yesu yake da shi a kan yanayi. Ya kuma yi amfani da shi don nuna cewa almajiran ba su gama fahimtar ikon Yesu da manufarsa ba. Wannan al'ajibin tana da alaƙa ta kusa da mu'ujiza ta gaba da Yesu zai yi a wancan ɓangaren tafkin.</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 a zuciyarsu. Za ku taimaki ƙungiyar wajen bayyana sassan labari, mahalli, da jaruman cikin labarin.</w:t>
      </w:r>
    </w:p>
    <w:p>
      <w:pPr/>
      <w:r>
        <w:rPr>
          <w:lang w:val="ha_NG" w:bidi="ha_NG"/>
        </w:rPr>
      </w:r>
      <w:r>
        <w:rPr>
          <w:lang w:val="ha_NG" w:bidi="ha_NG"/>
        </w:rPr>
        <w:t>Wannan labarin yana da fannoni guda uku.</w:t>
      </w:r>
    </w:p>
    <w:p>
      <w:pPr/>
      <w:r>
        <w:rPr>
          <w:lang w:val="ha_NG" w:bidi="ha_NG"/>
        </w:rPr>
      </w:r>
      <w:r>
        <w:rPr>
          <w:b/>
          <w:lang w:val="ha_NG" w:bidi="ha_NG"/>
        </w:rPr>
        <w:t>Fani na farko:</w:t>
      </w:r>
      <w:r>
        <w:rPr>
          <w:lang w:val="ha_NG" w:bidi="ha_NG"/>
        </w:rPr>
        <w:t xml:space="preserve"> Yesu ya gaya wa almajiransa su haye zuwa ɗayan gefen tafkin tare da shi. Dukan su sun shiga cikin wani jirgin ruwa. Yesu ya yi barci yayin da almajiran suke tuka jirgin.</w:t>
      </w:r>
    </w:p>
    <w:p>
      <w:pPr/>
      <w:r>
        <w:rPr>
          <w:lang w:val="ha_NG" w:bidi="ha_NG"/>
        </w:rPr>
      </w:r>
      <w:r>
        <w:rPr>
          <w:b/>
          <w:lang w:val="ha_NG" w:bidi="ha_NG"/>
        </w:rPr>
        <w:t>Fani na biyu:</w:t>
      </w:r>
      <w:r>
        <w:rPr>
          <w:lang w:val="ha_NG" w:bidi="ha_NG"/>
        </w:rPr>
        <w:t xml:space="preserve"> Gagarumar guguwa ta fara a tafkin. Ruwa na cika jirgin. Almajiran na cikin hatsari sosai.</w:t>
      </w:r>
    </w:p>
    <w:p>
      <w:pPr/>
      <w:r>
        <w:rPr>
          <w:lang w:val="ha_NG" w:bidi="ha_NG"/>
        </w:rPr>
      </w:r>
      <w:r>
        <w:rPr>
          <w:b/>
          <w:lang w:val="ha_NG" w:bidi="ha_NG"/>
        </w:rPr>
        <w:t>Fani na uku:</w:t>
      </w:r>
      <w:r>
        <w:rPr>
          <w:lang w:val="ha_NG" w:bidi="ha_NG"/>
        </w:rPr>
        <w:t xml:space="preserve"> Almajiran sun je su tashe Yesu suna cewa za su nutse. Yesu ya farka kuma ya tsauta wa iska da kuma taguwoyi. Komai ya lafa yanzu. Yesu ya tambayi almajiransa, "Ina bangaskiyarku?" Almajiran na tambayar juna, "Wanene wannan mutumin?" Taguwayen ruwa da kuma iska sun yi biyayya ga umurninsa."</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Almajiran</w:t>
      </w:r>
    </w:p>
    <w:p>
      <w:pPr/>
      <w:r>
        <w:rPr>
          <w:lang w:val="ha_NG" w:bidi="ha_NG"/>
        </w:rPr>
      </w:r>
      <w:r>
        <w:rPr>
          <w:lang w:val="ha_NG" w:bidi="ha_NG"/>
        </w:rPr>
        <w:t>A cikin wannan zaman, sa rukunin su tsara labari, su zana, ko su yi amfani da wasu nau'ikan abubuwan da za a iya sarrafawa (abubuwan da za ka iya motsawa kamar duwatsu, itace, abin wasan yara) don ganin yadda labarin da ayyukan da ke cikinsa suke.</w:t>
      </w:r>
    </w:p>
    <w:p>
      <w:pPr/>
      <w:r>
        <w:rPr>
          <w:lang w:val="ha_NG" w:bidi="ha_NG"/>
        </w:rPr>
      </w:r>
      <w:r>
        <w:rPr>
          <w:lang w:val="ha_NG" w:bidi="ha_NG"/>
        </w:rPr>
        <w:t>Yana da muhimmanci a tuna cewa wasu almajiran Yesu gwanayen masunta ne.</w:t>
      </w:r>
    </w:p>
    <w:p>
      <w:pPr/>
      <w:r>
        <w:rPr>
          <w:lang w:val="ha_NG" w:bidi="ha_NG"/>
        </w:rPr>
      </w:r>
      <w:r>
        <w:rPr>
          <w:lang w:val="ha_NG" w:bidi="ha_NG"/>
        </w:rPr>
        <w:t>Yana da muhimmanci a tuna cewa Yesu yana daf da almajiransa lokacin da suka je su tashe shi.</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 kasu fannoni uku</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Almajiran</w:t>
      </w:r>
    </w:p>
    <w:p>
      <w:pPr/>
      <w:r>
        <w:rPr>
          <w:lang w:val="ha_NG" w:bidi="ha_NG"/>
        </w:rPr>
      </w:r>
      <w:r>
        <w:rPr>
          <w:lang w:val="ha_NG" w:bidi="ha_NG"/>
        </w:rPr>
        <w:t>Yan kungiyar su nuna labarin a matsayin wasan kwaikwayo sau biyu. Na farko, bari kungiyar ta yi wasan kwaikwayon labarin ba tare da tsayawa ba. A karo na biyu kungiyar za ta kwaikwayi labarin, a kuma dakatar da su a wurare daban-daban a cikin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cewa tawagar ta yi kwaikwayon yadda almajiran suka shiga cikin jirgin ruwa da kwarin gwiwa saboda wasunsu masunta ne.</w:t>
      </w:r>
    </w:p>
    <w:p>
      <w:pPr/>
      <w:r>
        <w:rPr>
          <w:lang w:val="ha_NG" w:bidi="ha_NG"/>
        </w:rPr>
      </w:r>
      <w:r>
        <w:rPr>
          <w:lang w:val="ha_NG" w:bidi="ha_NG"/>
        </w:rPr>
        <w:t>Tabbatar da cewa kungiyar ta kwaikwayi yadda Yesu ya gaji bayan ya koyar da mutane masu yawa kuma ya warkar da su.</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kwaikwayi yadda Yesu ya faɗa wa almajiransa cewa za su haye zuwa ɗayan gefen tafkin. Dukan su sun shiga cikin jirgin kuma suka fara tuka shi. Yayin da suke tafiya a ruwa, Yesu ya yi barci.</w:t>
      </w:r>
    </w:p>
    <w:p>
      <w:pPr/>
      <w:r>
        <w:rPr>
          <w:lang w:val="ha_NG" w:bidi="ha_NG"/>
        </w:rPr>
      </w:r>
      <w:r>
        <w:rPr>
          <w:lang w:val="ha_NG" w:bidi="ha_NG"/>
        </w:rPr>
        <w:t>Dakatar da wasan: Tambayi mai fitowa a matsayin Yesu, "Yaya kake ji?" Za ku iya jin abubuwa kamar, "Ina farin ciki cewa almajiraina na kusa da ni," "Na gaji." Zan bar wa almajiraina tuƙin, "Ina farin ciki ƙwarai da zan huta." Sake aikin.</w:t>
      </w:r>
    </w:p>
    <w:p>
      <w:pPr/>
      <w:r>
        <w:rPr>
          <w:lang w:val="ha_NG" w:bidi="ha_NG"/>
        </w:rPr>
      </w:r>
      <w:r>
        <w:rPr>
          <w:lang w:val="ha_NG" w:bidi="ha_NG"/>
        </w:rPr>
        <w:t>Ba da dadewa ba, babbar guguwa ta fara tashi a tafkin. Ruwan yana cika jirgin. Almajiran na cikin hatsari na gaske.</w:t>
      </w:r>
    </w:p>
    <w:p>
      <w:pPr/>
      <w:r>
        <w:rPr>
          <w:lang w:val="ha_NG" w:bidi="ha_NG"/>
        </w:rPr>
      </w:r>
      <w:r>
        <w:rPr>
          <w:lang w:val="ha_NG" w:bidi="ha_NG"/>
        </w:rPr>
        <w:t>Dakatar da wasan: Tambayi masu fitowa a matsayin almajiran, "Yaya kuke ji?" Za ku iya jin abubuwa kamar haka, "Ina cikin matsanancin hali," "Ban taba ganin irin wannan mummunar guguwa ba," "Ta yaya Yesu zai iya barci?" Sake aikin.</w:t>
      </w:r>
    </w:p>
    <w:p>
      <w:pPr/>
      <w:r>
        <w:rPr>
          <w:lang w:val="ha_NG" w:bidi="ha_NG"/>
        </w:rPr>
      </w:r>
      <w:r>
        <w:rPr>
          <w:lang w:val="ha_NG" w:bidi="ha_NG"/>
        </w:rPr>
        <w:t>Almajiran sun tashe Yesu suna cewa, "Maigida, Maigida za mu nutse." Da Yesu ya farka, sai ya tsauta wa iskoki da kuma taguwar ruwa. Guguwar ta tsaya kuma komai ya kwanta. Yesu ya tambaye su, "Ina bangaskiyarku take?" Almajiran suna mamakin ko wanene Yesu, domin iska da taguwoyi suna yi masa biyayya.</w:t>
      </w:r>
    </w:p>
    <w:p>
      <w:pPr/>
      <w:r>
        <w:rPr>
          <w:lang w:val="ha_NG" w:bidi="ha_NG"/>
        </w:rPr>
      </w:r>
      <w:r>
        <w:rPr>
          <w:lang w:val="ha_NG" w:bidi="ha_NG"/>
        </w:rPr>
        <w:t>Dakatar da wasan: Tambayi mai fitowa a matsayin Yesu, "Yaya kake ji?" Za ku iya jin abubuwa kamar, "Har yaushe za su ci gaba da shakka?" "Me kuma suke bukata su gani don su gamsu?" Ina bukatar ci gaba da koya musu. Na san cewa za su koya." Tambayi masu fitowa a matsayin almajirai, "Yaya kuke ji?" Za ku iya jin abubuwa kamar, "Abin mamaki," "Ta yaya Yesu yake da irin wannan ikon?" "Na ji kunyar cewa ban amince da Yesu ya kula da ni ba."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 gaya wa almajiransa cewa yana so ya haye zuwa ɗayan gefen tafkin. </w:t>
      </w:r>
      <w:r>
        <w:rPr>
          <w:b/>
          <w:lang w:val="ha_NG" w:bidi="ha_NG"/>
        </w:rPr>
        <w:t>Almajirai</w:t>
      </w:r>
      <w:r>
        <w:rPr>
          <w:lang w:val="ha_NG" w:bidi="ha_NG"/>
        </w:rPr>
        <w:t xml:space="preserve"> su ne mabiyan Yesu mafi kusa da shi. Saboda girman jirgin, watakila manzanni 12 din ne kawai. Ku tabbatar kun fassara almajirai kamar yadda kuka fassara su a sauran wuraren da suka gabata. Ana iya samun </w:t>
      </w:r>
      <w:r>
        <w:rPr>
          <w:b/>
          <w:lang w:val="ha_NG" w:bidi="ha_NG"/>
        </w:rPr>
        <w:t>almajirai</w:t>
      </w:r>
      <w:r>
        <w:rPr>
          <w:lang w:val="ha_NG" w:bidi="ha_NG"/>
        </w:rPr>
        <w:t xml:space="preserve"> a cikin Babban Jerin Kalmomi.</w:t>
      </w:r>
    </w:p>
    <w:p>
      <w:pPr/>
      <w:r>
        <w:rPr>
          <w:lang w:val="ha_NG" w:bidi="ha_NG"/>
        </w:rPr>
      </w:r>
      <w:r>
        <w:rPr>
          <w:b/>
          <w:lang w:val="ha_NG" w:bidi="ha_NG"/>
        </w:rPr>
        <w:t>Tafkin</w:t>
      </w:r>
      <w:r>
        <w:rPr>
          <w:lang w:val="ha_NG" w:bidi="ha_NG"/>
        </w:rPr>
        <w:t xml:space="preserve"> na nufin Tafkin Gennesaret, ko Tekun Galili. Tafkin yana da tsawon kusan kilomita 21 kuma yana da fadin kusan kilomita 10. Wataƙila Yesu da almajiransa sun shiga jirgin ne kusa da </w:t>
      </w:r>
      <w:r>
        <w:rPr>
          <w:b/>
          <w:lang w:val="ha_NG" w:bidi="ha_NG"/>
        </w:rPr>
        <w:t>Kafarnahum</w:t>
      </w:r>
      <w:r>
        <w:rPr>
          <w:lang w:val="ha_NG" w:bidi="ha_NG"/>
        </w:rPr>
        <w:t xml:space="preserve"> kuma suna nufar gabar arewa maso gabas ta tafkin. Ku tabbatar kun fassara Tekun Galili kamar yadda kuka yi a sauran wuraren da suka gabata. Ana iya samun </w:t>
      </w:r>
      <w:r>
        <w:rPr>
          <w:b/>
          <w:lang w:val="ha_NG" w:bidi="ha_NG"/>
        </w:rPr>
        <w:t>Tafkin Galili</w:t>
      </w:r>
      <w:r>
        <w:rPr>
          <w:lang w:val="ha_NG" w:bidi="ha_NG"/>
        </w:rPr>
        <w:t xml:space="preserve"> a cikin Babban Jerin Kalmomi.</w:t>
      </w:r>
    </w:p>
    <w:p>
      <w:pPr/>
      <w:r>
        <w:rPr>
          <w:lang w:val="ha_NG" w:bidi="ha_NG"/>
        </w:rPr>
      </w:r>
      <w:r>
        <w:rPr>
          <w:lang w:val="ha_NG" w:bidi="ha_NG"/>
        </w:rPr>
        <w:t>Ku tsaya ku nuna wa ƙungiyarku taswira da hotunan tafkin idan ba ku yi hakan ba tukuna. Ku tattauna wace kalma za ku yi amfani da ita ga wannan wurin ruwa.</w:t>
      </w:r>
    </w:p>
    <w:p>
      <w:pPr/>
      <w:r>
        <w:rPr>
          <w:lang w:val="ha_NG" w:bidi="ha_NG"/>
        </w:rPr>
      </w:r>
      <w:r>
        <w:rPr>
          <w:lang w:val="ha_NG" w:bidi="ha_NG"/>
        </w:rPr>
        <w:t xml:space="preserve">Yesu da almajiransa suna cikin </w:t>
      </w:r>
      <w:r>
        <w:rPr>
          <w:b/>
          <w:lang w:val="ha_NG" w:bidi="ha_NG"/>
        </w:rPr>
        <w:t>jirgin ruwa</w:t>
      </w:r>
      <w:r>
        <w:rPr>
          <w:lang w:val="ha_NG" w:bidi="ha_NG"/>
        </w:rPr>
        <w:t xml:space="preserve">. Wataƙila wannan jirgin na katako ne na kamun kifi. Jirgin na da kusan tsawon mita 8 kuma fadinsa mita 2 1/2. Zurfinta ya kai kusan mita 1 1/4. Jirgin mai girman wannan da zai iya ɗaukar mutum goma sha uku cikin kwanciyar hankali. Ku tabbata kun fassara jirgin ruwa kamar yadda kuka yi a baya. </w:t>
      </w:r>
      <w:r>
        <w:rPr>
          <w:b/>
          <w:lang w:val="ha_NG" w:bidi="ha_NG"/>
        </w:rPr>
        <w:t>Jirgin ruwa</w:t>
      </w:r>
      <w:r>
        <w:rPr>
          <w:lang w:val="ha_NG" w:bidi="ha_NG"/>
        </w:rPr>
        <w:t xml:space="preserve"> yana cikin Babban Kundin Kalmomi.</w:t>
      </w:r>
    </w:p>
    <w:p>
      <w:pPr/>
      <w:r>
        <w:rPr>
          <w:lang w:val="ha_NG" w:bidi="ha_NG"/>
        </w:rPr>
      </w:r>
      <w:r>
        <w:rPr>
          <w:lang w:val="ha_NG" w:bidi="ha_NG"/>
        </w:rPr>
        <w:t xml:space="preserve">Nuna wa masu fassararka hoton </w:t>
      </w:r>
      <w:r>
        <w:rPr>
          <w:b/>
          <w:lang w:val="ha_NG" w:bidi="ha_NG"/>
        </w:rPr>
        <w:t>jirgin</w:t>
      </w:r>
      <w:r>
        <w:rPr>
          <w:lang w:val="ha_NG" w:bidi="ha_NG"/>
        </w:rPr>
        <w:t xml:space="preserve"> kuma ka zabi hanyar nuna girman jirgin, watakila ta hanyar zana siffar jirgin a kasa da sanda kuma ka nemi mutane su shiga cikin layin da aka zana.</w:t>
      </w:r>
    </w:p>
    <w:p>
      <w:pPr/>
      <w:r>
        <w:rPr>
          <w:lang w:val="ha_NG" w:bidi="ha_NG"/>
        </w:rPr>
      </w:r>
      <w:r>
        <w:rPr>
          <w:lang w:val="ha_NG" w:bidi="ha_NG"/>
        </w:rPr>
        <w:t xml:space="preserve">Yesu da almajiransa suna tafiya a cikin jirgin ruwa. </w:t>
      </w:r>
      <w:r>
        <w:rPr>
          <w:b/>
          <w:lang w:val="ha_NG" w:bidi="ha_NG"/>
        </w:rPr>
        <w:t>Sail</w:t>
      </w:r>
      <w:r>
        <w:rPr>
          <w:lang w:val="ha_NG" w:bidi="ha_NG"/>
        </w:rPr>
        <w:t xml:space="preserve"> na nufin yin tafiya da jirgin ruwa a kan ruwa. Almajiran za su iya ɗora shira don iskar ta tura jirgin ko kuma su yi amfani da filafilai.</w:t>
      </w:r>
    </w:p>
    <w:p>
      <w:pPr/>
      <w:r>
        <w:rPr>
          <w:lang w:val="ha_NG" w:bidi="ha_NG"/>
        </w:rPr>
      </w:r>
      <w:r>
        <w:rPr>
          <w:lang w:val="ha_NG" w:bidi="ha_NG"/>
        </w:rPr>
        <w:t xml:space="preserve">Yayin da suke cikin tafiya, sai wata guguwa ta sauko a kan tafkin. </w:t>
      </w:r>
      <w:r>
        <w:rPr>
          <w:b/>
          <w:lang w:val="ha_NG" w:bidi="ha_NG"/>
        </w:rPr>
        <w:t>Guguwar iska</w:t>
      </w:r>
      <w:r>
        <w:rPr>
          <w:lang w:val="ha_NG" w:bidi="ha_NG"/>
        </w:rPr>
        <w:t xml:space="preserve"> iska ce mai ƙarfi ƙwarai wadda ta sauko daga tsaunukan da ke kewayen tafkin. Iskar ta busa da ƙarfi a kan ruwan wadda ta janyo manyan raƙuman ruwa. Taguwoyi sun sa ruwa ya shiga cikin jirgin. Ruwa ya yi yawa har jirgin ya </w:t>
      </w:r>
      <w:r>
        <w:rPr>
          <w:b/>
          <w:lang w:val="ha_NG" w:bidi="ha_NG"/>
        </w:rPr>
        <w:t>cika da ruwa</w:t>
      </w:r>
      <w:r>
        <w:rPr>
          <w:lang w:val="ha_NG" w:bidi="ha_NG"/>
        </w:rPr>
        <w:t>. Wannan na nufin cewa jirgin ya kusan nitsewa saboda ruwa yana cika shi.</w:t>
      </w:r>
    </w:p>
    <w:p>
      <w:pPr/>
      <w:r>
        <w:rPr>
          <w:lang w:val="ha_NG" w:bidi="ha_NG"/>
        </w:rPr>
      </w:r>
      <w:r>
        <w:rPr>
          <w:lang w:val="ha_NG" w:bidi="ha_NG"/>
        </w:rPr>
        <w:t xml:space="preserve">Yesu yana barci a cikin jirgin lokacin guguwa. Almajiransa suka je wurinsa su tashe shi. Suna kiran sa Maigida. </w:t>
      </w:r>
      <w:r>
        <w:rPr>
          <w:b/>
          <w:lang w:val="ha_NG" w:bidi="ha_NG"/>
        </w:rPr>
        <w:t>Maigida</w:t>
      </w:r>
      <w:r>
        <w:rPr>
          <w:lang w:val="ha_NG" w:bidi="ha_NG"/>
        </w:rPr>
        <w:t xml:space="preserve"> lakabi ne na nuna girmamawa, kuma ake amfani da shi ga mutumin da ke da iko. Ku tabbatar kun fassara kalmar "Maigida" kamar yadda kuka yi a baya. </w:t>
      </w:r>
      <w:r>
        <w:rPr>
          <w:b/>
          <w:lang w:val="ha_NG" w:bidi="ha_NG"/>
        </w:rPr>
        <w:t>Maigida</w:t>
      </w:r>
      <w:r>
        <w:rPr>
          <w:lang w:val="ha_NG" w:bidi="ha_NG"/>
        </w:rPr>
        <w:t xml:space="preserve"> yana cikin Babban Kamus.</w:t>
      </w:r>
    </w:p>
    <w:p>
      <w:pPr/>
      <w:r>
        <w:rPr>
          <w:lang w:val="ha_NG" w:bidi="ha_NG"/>
        </w:rPr>
      </w:r>
      <w:r>
        <w:rPr>
          <w:lang w:val="ha_NG" w:bidi="ha_NG"/>
        </w:rPr>
        <w:t xml:space="preserve">Almajiran na tsoron cewa za su nitse. </w:t>
      </w:r>
      <w:r>
        <w:rPr>
          <w:b/>
          <w:lang w:val="ha_NG" w:bidi="ha_NG"/>
        </w:rPr>
        <w:t>Nutse</w:t>
      </w:r>
      <w:r>
        <w:rPr>
          <w:lang w:val="ha_NG" w:bidi="ha_NG"/>
        </w:rPr>
        <w:t xml:space="preserve"> na nufin mutuwa a cikin ruwa. Yesu ya farka kuma ya tsawata wa guguwar A wannan yanayin, </w:t>
      </w:r>
      <w:r>
        <w:rPr>
          <w:b/>
          <w:lang w:val="ha_NG" w:bidi="ha_NG"/>
        </w:rPr>
        <w:t>tsawata</w:t>
      </w:r>
      <w:r>
        <w:rPr>
          <w:lang w:val="ha_NG" w:bidi="ha_NG"/>
        </w:rPr>
        <w:t xml:space="preserve"> na nufi ba da umurnin dakatawa. Zai kuma iya nuna rashin amincewa sosai ga mutumin dake aikata laifi. Yesu ya yi magana da iska da kuma taguwar ruwa kamar mutum.</w:t>
      </w:r>
    </w:p>
    <w:p>
      <w:pPr/>
      <w:r>
        <w:rPr>
          <w:lang w:val="ha_NG" w:bidi="ha_NG"/>
        </w:rPr>
      </w:r>
      <w:r>
        <w:rPr>
          <w:lang w:val="ha_NG" w:bidi="ha_NG"/>
        </w:rPr>
        <w:t xml:space="preserve">Yesu ya yi tambaya a kan </w:t>
      </w:r>
      <w:r>
        <w:rPr>
          <w:b/>
          <w:lang w:val="ha_NG" w:bidi="ha_NG"/>
        </w:rPr>
        <w:t>bangaskiyar</w:t>
      </w:r>
      <w:r>
        <w:rPr>
          <w:lang w:val="ha_NG" w:bidi="ha_NG"/>
        </w:rPr>
        <w:t xml:space="preserve"> almajiransa, ko kuma dogara gare shi. Ku tabbatar kun fassara bangaskiya kamar yadda kuka yi a baya. </w:t>
      </w:r>
      <w:r>
        <w:rPr>
          <w:b/>
          <w:lang w:val="ha_NG" w:bidi="ha_NG"/>
        </w:rPr>
        <w:t>Bangaskiya</w:t>
      </w:r>
      <w:r>
        <w:rPr>
          <w:lang w:val="ha_NG" w:bidi="ha_NG"/>
        </w:rPr>
        <w:t xml:space="preserve"> tana cikin Babban Kamus.</w:t>
      </w:r>
    </w:p>
    <w:p>
      <w:pPr/>
      <w:r>
        <w:rPr>
          <w:lang w:val="ha_NG" w:bidi="ha_NG"/>
        </w:rPr>
      </w:r>
      <w:r>
        <w:rPr>
          <w:lang w:val="ha_NG" w:bidi="ha_NG"/>
        </w:rPr>
        <w:t xml:space="preserve">Almajiran sun amsa da </w:t>
      </w:r>
      <w:r>
        <w:rPr>
          <w:b/>
          <w:lang w:val="ha_NG" w:bidi="ha_NG"/>
        </w:rPr>
        <w:t>tsoro da kuma mamaki</w:t>
      </w:r>
      <w:r>
        <w:rPr>
          <w:lang w:val="ha_NG" w:bidi="ha_NG"/>
        </w:rPr>
        <w:t>. Almajiran sun firgita saboda girman ikon Yesu. Ba su ji tsoron cewa Yesu zai cutar da su ba, amma sun yi matukar mamakin yadda iskoki da rakuman ruwa suka bi umurnin Yesu.</w:t>
      </w:r>
    </w:p>
    <w:p>
      <w:pPr/>
      <w:r>
        <w:rPr>
          <w:lang w:val="ha_NG" w:bidi="ha_NG"/>
        </w:rPr>
      </w:r>
      <w:r>
        <w:rPr>
          <w:lang w:val="ha_NG" w:bidi="ha_NG"/>
        </w:rPr>
        <w:t>Lokacin da almajiran suke tambaya, "</w:t>
      </w:r>
      <w:r>
        <w:rPr>
          <w:b/>
          <w:lang w:val="ha_NG" w:bidi="ha_NG"/>
        </w:rPr>
        <w:t>Wanene wannan</w:t>
      </w:r>
      <w:r>
        <w:rPr>
          <w:lang w:val="ha_NG" w:bidi="ha_NG"/>
        </w:rPr>
        <w:t>?" ba wai don ba su san ko wanene Yesu ba ne. Sun yi wannan tambayar ne don su nuna mamakinsu ga ikon Yesu da kuma mulkinsa.</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kungiyar su yi gwajin bayyana nassin a yarenku.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sashin sannan ya dakata. Wani daga cikin kungiyar kuma ya fadi sashe na gaba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mutum na ƙungiyar ya kamata ya faɗi duka nassin ba tare da tsayawa ba a ƙalla sau ɗaya. Wani daga ƙungiyar zai iya amfani da abubuwa barkatai, 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da kuka fi so. Kuna iya yanke shawarar cewa kun fi son yadda wani ɗan ƙungiya ya faɗi wani yanayi, amma kuma kun fi son yadda wani ɗan ƙungiyar na daban ya faɗi wani yanayin.</w:t>
      </w:r>
    </w:p>
    <w:p>
      <w:pPr/>
      <w:r>
        <w:rPr>
          <w:lang w:val="ha_NG" w:bidi="ha_NG"/>
        </w:rPr>
      </w:r>
      <w:r>
        <w:rPr>
          <w:lang w:val="ha_NG" w:bidi="ha_NG"/>
        </w:rPr>
        <w:t>Dakatar da wannan sautin a nan.</w:t>
      </w:r>
    </w:p>
    <w:p>
      <w:pPr/>
      <w:r>
        <w:rPr>
          <w:lang w:val="ha_NG" w:bidi="ha_NG"/>
        </w:rPr>
      </w:r>
      <w:r>
        <w:rPr>
          <w:lang w:val="ha_NG" w:bidi="ha_NG"/>
        </w:rPr>
        <w:t>A ƙarshe, ƙungiyar tana iya haɗa sigar ƙarshe ta nassin da kowa ya amince da ita.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8:26–39</w:t>
      </w:r>
      <w:r>
        <w:rPr>
          <w:lang w:val="ha_NG" w:bidi="ha_NG"/>
        </w:rPr>
      </w:r>
    </w:p>
    <w:p>
      <w:pPr>
        <w:pStyle w:val="Heading3"/>
      </w:pPr>
      <w:r>
        <w:rPr>
          <w:lang w:val="ha_NG" w:bidi="ha_NG"/>
        </w:rPr>
        <w:t>Step 1</w:t>
      </w:r>
    </w:p>
    <w:p>
      <w:pPr/>
      <w:r>
        <w:rPr>
          <w:lang w:val="ha_NG" w:bidi="ha_NG"/>
        </w:rPr>
      </w:r>
      <w:r>
        <w:rPr>
          <w:lang w:val="ha_NG" w:bidi="ha_NG"/>
        </w:rPr>
        <w:t>Saurari Luka 8:26–39 ka kuma sa shi a zuciyarka.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Wannan labarin ya faru a take bayan da Yesu ya kwantar da hadari daga jirgin ruwa a Tekun Galili. Luka ya ci gaba da labarinsa na Yesu da almajiransa bayan sun ketare Tekun Galili. Yesu yana isa dayan gefen tekun inda mutanen da ba Yahudawa ba ke zaune. Yesu ya hadu da wani mutum wanda aljanu suka mallaka, kuma ya fitar da su. Al'ummai sun amsa da tsoro kuma suka ƙi Yesu. A cikin wannan labarin, Luka ya nuna cewa darussan cikin misalin mai shuka sun shafi Al'ummai ma.</w:t>
      </w:r>
    </w:p>
    <w:p>
      <w:pPr/>
      <w:r>
        <w:rPr>
          <w:lang w:val="ha_NG" w:bidi="ha_NG"/>
        </w:rPr>
      </w:r>
      <w:r>
        <w:rPr>
          <w:lang w:val="ha_NG" w:bidi="ha_NG"/>
        </w:rPr>
        <w:t xml:space="preserve">Ku dakata ku nuna wa kungiyarku hoton Tekun Galili da na </w:t>
      </w:r>
      <w:r>
        <w:rPr>
          <w:b/>
          <w:lang w:val="ha_NG" w:bidi="ha_NG"/>
        </w:rPr>
        <w:t>jirgin kamun kifi</w:t>
      </w:r>
      <w:r>
        <w:rPr>
          <w:lang w:val="ha_NG" w:bidi="ha_NG"/>
        </w:rPr>
        <w:t>.</w:t>
      </w:r>
    </w:p>
    <w:p>
      <w:pPr/>
      <w:r>
        <w:rPr>
          <w:lang w:val="ha_NG" w:bidi="ha_NG"/>
        </w:rPr>
      </w:r>
      <w:r>
        <w:rPr>
          <w:lang w:val="ha_NG" w:bidi="ha_NG"/>
        </w:rPr>
        <w:t>Bayan ya kwantar da hadarin, Yesu da almajiransa sun iso gaɓar arewa maso gabas ta Tekun Galili. Wannan shi ne yankin Gerasenes, ko kuma mutanen da suka fito daga garin Gerasa. Mafi yawan mutanen da suka zauna a can Al'ummai ne, wato waɗanda ba Yahudawa ba. Wannan yanki ya kasance a daya gefen tekun daga Galili.</w:t>
      </w:r>
    </w:p>
    <w:p>
      <w:pPr/>
      <w:r>
        <w:rPr>
          <w:lang w:val="ha_NG" w:bidi="ha_NG"/>
        </w:rPr>
      </w:r>
      <w:r>
        <w:rPr>
          <w:lang w:val="ha_NG" w:bidi="ha_NG"/>
        </w:rPr>
        <w:t>Ku tsaya ku nuna wa ƙungiyarku taswirar Tekun Galili, da Galili, da kuma Gerasa. Yi alama a kan hanyar da Yesu da almajiransa suka bi.</w:t>
      </w:r>
    </w:p>
    <w:p>
      <w:pPr/>
      <w:r>
        <w:rPr>
          <w:lang w:val="ha_NG" w:bidi="ha_NG"/>
        </w:rPr>
      </w:r>
      <w:r>
        <w:rPr>
          <w:lang w:val="ha_NG" w:bidi="ha_NG"/>
        </w:rPr>
        <w:t>Yayin da Luka yake ba da labarin, sau da yawa yakan ƙara bayanan fage game da abubuwan da suka riga sun faru a baya. Ku yi tunani game da mafi kyaun hanyar bayyana bambancin da ke tsakanin ayyuka da bayanan fage a harshenku.</w:t>
      </w:r>
    </w:p>
    <w:p>
      <w:pPr/>
      <w:r>
        <w:rPr>
          <w:lang w:val="ha_NG" w:bidi="ha_NG"/>
        </w:rPr>
      </w:r>
      <w:r>
        <w:rPr>
          <w:lang w:val="ha_NG" w:bidi="ha_NG"/>
        </w:rPr>
        <w:t>Yesu da almajiransa, ko mabiyansa na kusa, sun fita daga jirgin kuma suka taka kasa. Wani mutum wanda aljannu ko miyagun ruhohi suka shiga, wanda ya fito daga garin, ya zo inda Yesu yake. Mallakar aljanu na nufin cewa miyagun ruhohi ne ke sarrafa ayyukan mutumin da kuma tunaninsa. Wannan mutumin ba Bayahude ba ne. Da yake mutumin yana da aljannu, Yahudawa sun dauke shi marar tsabta, ko kuma bai cancanta ya bauta wa Allah ba. Da alama mutumin ya taba zama a Gerasa a baya, amma saboda aljannun, bai kara zama a wurin ba. Sannan Luka ya ba da bayanin tarihin mutumin.</w:t>
      </w:r>
    </w:p>
    <w:p>
      <w:pPr/>
      <w:r>
        <w:rPr>
          <w:lang w:val="ha_NG" w:bidi="ha_NG"/>
        </w:rPr>
      </w:r>
      <w:r>
        <w:rPr>
          <w:lang w:val="ha_NG" w:bidi="ha_NG"/>
        </w:rPr>
        <w:t>Ku dakata kuma ku tattauna da kungiyarku: Ta yaya ake bi da mutanen da mugayen ruhohi suka mallake su a al'adarku? Ta yaya za ka gane ko mugun ruhu ya mallaki mutum?</w:t>
      </w:r>
    </w:p>
    <w:p>
      <w:pPr/>
      <w:r>
        <w:rPr>
          <w:lang w:val="ha_NG" w:bidi="ha_NG"/>
        </w:rPr>
      </w:r>
      <w:r>
        <w:rPr>
          <w:lang w:val="ha_NG" w:bidi="ha_NG"/>
        </w:rPr>
        <w:t>Mutumin ya daɗe bai sa tufafi ba kuma bai zauna a gida ba. A maimakon haka, ya zauna a cikin kaburbura, ko kuma kogo inda ake ajiye gawawwaki. Wannan wani al'amari ne kuma da ya nuna cewa mutumin marar tsarki ne a wurin Yahudawa. Mugayen ruhohin sun sa mutumin ya keɓance daga al'ummarsa da kuma iyalansa.</w:t>
      </w:r>
    </w:p>
    <w:p>
      <w:pPr/>
      <w:r>
        <w:rPr>
          <w:lang w:val="ha_NG" w:bidi="ha_NG"/>
        </w:rPr>
      </w:r>
      <w:r>
        <w:rPr>
          <w:lang w:val="ha_NG" w:bidi="ha_NG"/>
        </w:rPr>
        <w:t>Ku dakata kuma ku nuna wa tawagarku hoton kabari na ginin jana'iza. Ku tattauna da tawagarku, a al'adarku ina ake sanya mutane bayan sun mutu? Menene abubuwan da ake yarda da su game da wurin da ake sanya matattu?</w:t>
      </w:r>
    </w:p>
    <w:p>
      <w:pPr/>
      <w:r>
        <w:rPr>
          <w:lang w:val="ha_NG" w:bidi="ha_NG"/>
        </w:rPr>
      </w:r>
      <w:r>
        <w:rPr>
          <w:lang w:val="ha_NG" w:bidi="ha_NG"/>
        </w:rPr>
        <w:t>Mugayen ruhohi da suka mallaki mutumin suna gaba da Yesu. Suna sa mutumin ya yi ihu kuma ya fadi a kusa da kafafun Yesu. Miyagun ruhohi da ke cikin mutumin suna kiran Yesu da Ɗan Allah Maɗaukaki saboda sun gane cewa Yesu yana da iko fiye da su. Bayan Yesu ya umurci mugayen ruhohin su bar mutumin, mugayen ruhohin suka roki Yesu kada ya basu azaba. A wannan yanayin, azabtarwa tana nufin hukuntawa ta hanyar haifar da wahala da ciwo.</w:t>
      </w:r>
    </w:p>
    <w:p>
      <w:pPr/>
      <w:r>
        <w:rPr>
          <w:lang w:val="ha_NG" w:bidi="ha_NG"/>
        </w:rPr>
      </w:r>
      <w:r>
        <w:rPr>
          <w:lang w:val="ha_NG" w:bidi="ha_NG"/>
        </w:rPr>
        <w:t>Sa'an nan Luka ya ba da bayanin fage game da mutumin. Luka ya bayyana cewa aljanun sun sarrafa mutumin da ƙarfi sau da yawa a baya. Mutanen garin sun daure hannaye da kafafun mutumin da sarkoki don su kame shi yayin da mugayen ruhohi ke sarrafa shi. Maza sun kasance dole su yi gadin mutumin da aljanu suka kama domin kada ya tsere ya kuma cutar da mutane. Amma mugayen ruhohin da ke cikin mutumin sun sa ya yi ƙarfi sosai har ya kakkarya sarƙoƙin. Sun sa mutumin ya tafi ya kuma zauna a wuraren da mutane kalilan suke zama.</w:t>
      </w:r>
    </w:p>
    <w:p>
      <w:pPr/>
      <w:r>
        <w:rPr>
          <w:lang w:val="ha_NG" w:bidi="ha_NG"/>
        </w:rPr>
      </w:r>
      <w:r>
        <w:rPr>
          <w:lang w:val="ha_NG" w:bidi="ha_NG"/>
        </w:rPr>
        <w:t>Ku dakata kuma ku nuna wa kungiyarku hoton sarkoki.</w:t>
      </w:r>
    </w:p>
    <w:p>
      <w:pPr/>
      <w:r>
        <w:rPr>
          <w:lang w:val="ha_NG" w:bidi="ha_NG"/>
        </w:rPr>
      </w:r>
      <w:r>
        <w:rPr>
          <w:lang w:val="ha_NG" w:bidi="ha_NG"/>
        </w:rPr>
        <w:t>Sannan Luka ya koma kan labarin. Yesu ya tambayi menene sunan mutumin, kuma mugayen ruhohin suka amsa wa Yesu ta wurin mutumin. Sun ce, "Runduna." Rundunar sojoji kalma ce ta soja wadda take nufin mafi girman sashe na sojojin Roma a cikin runduna. Runduna tana da sojoji tsakanin dubu hudu zuwa dubu shida. Wannan ba yana nufin cewa akwai mugayen ruhohi dubu hudu zuwa dubu shida a cikin mutumin ba. Mugun ruhun ya kira kansa Runduna saboda akwai wasu mugayen ruhohi da yawa tare da shi da suke mallakar mutumin. Mugayen ruhohin sun roƙi Yesu a kai a kai kada ya tura su zuwa cikin rami marar iyaka, ko kuma wurin da ake ajiye mugayen ruhohi don jiran hukuncin ƙarshe. Yahudawa sun gaskanta cewa wannan wurin yana wani wuri ne mai zurfi a ƙasa. Rami mara kasan shi ne "azaba" da aljannu ke nufi sa'adda suka yi magana da Yesu.</w:t>
      </w:r>
    </w:p>
    <w:p>
      <w:pPr/>
      <w:r>
        <w:rPr>
          <w:lang w:val="ha_NG" w:bidi="ha_NG"/>
        </w:rPr>
      </w:r>
      <w:r>
        <w:rPr>
          <w:lang w:val="ha_NG" w:bidi="ha_NG"/>
        </w:rPr>
        <w:t>Luka ya sake ba da bayani cewa akwai aladu suna cin abinci a gefen wani dutse a kusa. Yesu na iya ganin aladun daga inda yake tsaye a bakin teku tare da mutumin da aljanu suka mallaka da kuma almajiransa. Mun sani daga sauran Injiloli cewa akwai kimanin aladu 2,000.</w:t>
      </w:r>
    </w:p>
    <w:p>
      <w:pPr/>
      <w:r>
        <w:rPr>
          <w:lang w:val="ha_NG" w:bidi="ha_NG"/>
        </w:rPr>
      </w:r>
      <w:r>
        <w:rPr>
          <w:lang w:val="ha_NG" w:bidi="ha_NG"/>
        </w:rPr>
        <w:t>Ku dakata kuma ku nuna wa ƙungiyarku hoton aladu.</w:t>
      </w:r>
    </w:p>
    <w:p>
      <w:pPr/>
      <w:r>
        <w:rPr>
          <w:lang w:val="ha_NG" w:bidi="ha_NG"/>
        </w:rPr>
      </w:r>
      <w:r>
        <w:rPr>
          <w:lang w:val="ha_NG" w:bidi="ha_NG"/>
        </w:rPr>
        <w:t>Tunda Yesu ya umurci mugayen ruhohin su bar mutumin, mugayen ruhohin suna rokon Yesu ya ba su izinin shiga cikin aladu. Yesu ya ba su izinin sarrafa aladun. Mugayen ruhohin sun bar mutumin kuma suka sa garken aladun suka ruga ta wani gangare mai tsayi. Suna gudu da sauri har su fada cikin tafkin su nutse, ko kuma su mutu a ruwa. Makiyayan, ko kuma mutanen da suka kula da aladu, sun ga abin da ya faru kuma suka gudu cikin tsoro. Sun ruga domin su gaya wa sauran mutanen garin da na ƙauyuka abin da ya faru. Mutanen sun ji labarin makiyayan kuma suka tafi don gani da kansu. Sun iso kuma suka tarar da mutumin da mugayen ruhohi suka mallaka yana zaune a ƙafafun Yesu. Mutumin ya kasance sanye da tufafi kuma yana zaune cikin kwanciyar hankali. Ya daina kasancewa bijirarre da wanda ba a iya sarrafa shi ba, amma yana cikin hankalinsa. Wannan na nufin kawai yana nuna hali kamar yadda aka saba kuma ya daina hauka. A al'adar Yahudawa, mutane sukan zauna a kusa da ƙafafun malamai. Wannan ya nuna biyayyarsu da kuma ƙasƙancinsu.</w:t>
      </w:r>
    </w:p>
    <w:p>
      <w:pPr/>
      <w:r>
        <w:rPr>
          <w:lang w:val="ha_NG" w:bidi="ha_NG"/>
        </w:rPr>
      </w:r>
      <w:r>
        <w:rPr>
          <w:lang w:val="ha_NG" w:bidi="ha_NG"/>
        </w:rPr>
        <w:t>Mutanen garin sun ji tsoron Yesu don ya nuna ikon da ya fi na halitta ta wurin yantar da mutumin nan daga hannun mugayen ruhohi. Mutanen da suka ga abin da ya faru sun gaya wa taron yadda Yesu ya warkar ko kuma ya yantar da mutumin daga mugayen ruhohi. Wannan da ya haɗa da makiyayan da kuma almajiran Yesu. Don haka mutanen wancan yankin sun ji tsoro kuma suka roki Yesu ya tafi. Amsarsu ta nuna cewa duk da cewa wasu mutane sun ga ikon Yesu, har yanzu ba su gaskata ko su amince da shi a matsayin Mai Ceton da aka yi alkawari ba.</w:t>
      </w:r>
    </w:p>
    <w:p>
      <w:pPr/>
      <w:r>
        <w:rPr>
          <w:lang w:val="ha_NG" w:bidi="ha_NG"/>
        </w:rPr>
      </w:r>
      <w:r>
        <w:rPr>
          <w:lang w:val="ha_NG" w:bidi="ha_NG"/>
        </w:rPr>
        <w:t>Yesu ya shiga jirgin ruwa tare da almajiransa kuma a shirye yake ya tafi. Mutumin da mugayen ruhohi suka mallaka yana so ya tafi tare da Yesu kuma ya zama mabiyinsa. Amma Yesu ya ba mutumin wani aiki maimakon haka. Yesu yana so mutumin ya koma garinsa kuma ya gaya wa kowa a yankinsa abin da Allah ya yi masa. Mutumin ya yi biyayya kuma ya koma garinsa. Ya gaya wa kowa bishara game da Yesu.</w:t>
      </w:r>
    </w:p>
    <w:p>
      <w:pPr/>
      <w:r>
        <w:rPr>
          <w:lang w:val="ha_NG" w:bidi="ha_NG"/>
        </w:rPr>
      </w:r>
      <w:r>
        <w:rPr>
          <w:lang w:val="ha_NG" w:bidi="ha_NG"/>
        </w:rPr>
        <w:t>A cikin wannan labarin, Luka ya nuna iko da kuma mulkin Yesu a kan mugayen ruhohi. Luka ya kuma nuna cewa koyarwar Yesu da warkarwarsa ba na Yahudawa kawai ba ne, har ma da Al'ummai. Ba wai kawai muna ganin wani Al'ummi ya zama mabiyin Yesu ba ne, har ma muna ganin Yesu yana aika da wani Al'ummi ya gaya wa wasu game da kansa.</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 Za ku taimaki ƙungiyar wajen bayyana yanayin wasa, mahalli, da jaruman cikin labarin.</w:t>
      </w:r>
    </w:p>
    <w:p>
      <w:pPr/>
      <w:r>
        <w:rPr>
          <w:lang w:val="ha_NG" w:bidi="ha_NG"/>
        </w:rPr>
      </w:r>
      <w:r>
        <w:rPr>
          <w:lang w:val="ha_NG" w:bidi="ha_NG"/>
        </w:rPr>
        <w:t>Wannan labarin na da fannoni guda shida.</w:t>
      </w:r>
    </w:p>
    <w:p>
      <w:pPr/>
      <w:r>
        <w:rPr>
          <w:lang w:val="ha_NG" w:bidi="ha_NG"/>
        </w:rPr>
      </w:r>
      <w:r>
        <w:rPr>
          <w:b/>
          <w:lang w:val="ha_NG" w:bidi="ha_NG"/>
        </w:rPr>
        <w:t>Fani na farko:</w:t>
      </w:r>
      <w:r>
        <w:rPr>
          <w:lang w:val="ha_NG" w:bidi="ha_NG"/>
        </w:rPr>
        <w:t xml:space="preserve"> Wani mutum wanda aljannu suka mallaka yana zaune a kaburbura. Yakan raunata kansa kuma ba ya sanya tufafi. Idan ya dame mutane a gari, sai su daure shi da sarka su kuma tsare shi. Mutumin ya fasa sarkokin don ya yi rayuwa nesa da mutane.</w:t>
      </w:r>
    </w:p>
    <w:p>
      <w:pPr/>
      <w:r>
        <w:rPr>
          <w:lang w:val="ha_NG" w:bidi="ha_NG"/>
        </w:rPr>
      </w:r>
      <w:r>
        <w:rPr>
          <w:b/>
          <w:lang w:val="ha_NG" w:bidi="ha_NG"/>
        </w:rPr>
        <w:t>Fani na biyu:</w:t>
      </w:r>
      <w:r>
        <w:rPr>
          <w:lang w:val="ha_NG" w:bidi="ha_NG"/>
        </w:rPr>
        <w:t xml:space="preserve"> Yesu da almajiransa suna cikin jirgin ruwa a Tekun Galili. Sun iso bakin ruwa. Yesu ya fito daga cikin jirgin ruwan. Yesu ya gaya wa aljanun su fito daga cikin mutumin. Mutumin da aljani ya mallaka ya yi gudu don ya tarye shi. Aljanun da Yesu sun yi magana.</w:t>
      </w:r>
    </w:p>
    <w:p>
      <w:pPr/>
      <w:r>
        <w:rPr>
          <w:lang w:val="ha_NG" w:bidi="ha_NG"/>
        </w:rPr>
      </w:r>
      <w:r>
        <w:rPr>
          <w:b/>
          <w:lang w:val="ha_NG" w:bidi="ha_NG"/>
        </w:rPr>
        <w:t>Fani na uku:</w:t>
      </w:r>
      <w:r>
        <w:rPr>
          <w:lang w:val="ha_NG" w:bidi="ha_NG"/>
        </w:rPr>
        <w:t xml:space="preserve"> Yesu ya ba aljanun izini su bar mutumin kuma su shiga cikin aladu. Aljanun suka shiga cikin aladu, suka sa suka ruga da gudu ta gangare zuwa cikin tafkin, suka kuma nutse. Makiyayan suka gudu suka kuma gaya wa duk wanda suka hadu da shi abin da ya faru.</w:t>
      </w:r>
    </w:p>
    <w:p>
      <w:pPr/>
      <w:r>
        <w:rPr>
          <w:lang w:val="ha_NG" w:bidi="ha_NG"/>
        </w:rPr>
      </w:r>
      <w:r>
        <w:rPr>
          <w:b/>
          <w:lang w:val="ha_NG" w:bidi="ha_NG"/>
        </w:rPr>
        <w:t>Fani na hudu:</w:t>
      </w:r>
      <w:r>
        <w:rPr>
          <w:lang w:val="ha_NG" w:bidi="ha_NG"/>
        </w:rPr>
        <w:t xml:space="preserve"> 'Yan garin suka fito zuwa wurin da Yesu yake tare da mutumin. Mutumin da aljanu suka mallaka ya natsuwa, sanye da tufafi, kuma yana zaune kusa da ƙafafun Yesu. Mutanen sun ji tsoro kuma suka roki Yesu ya tafi.</w:t>
      </w:r>
    </w:p>
    <w:p>
      <w:pPr/>
      <w:r>
        <w:rPr>
          <w:lang w:val="ha_NG" w:bidi="ha_NG"/>
        </w:rPr>
      </w:r>
      <w:r>
        <w:rPr>
          <w:b/>
          <w:lang w:val="ha_NG" w:bidi="ha_NG"/>
        </w:rPr>
        <w:t>Fani na biyar:</w:t>
      </w:r>
      <w:r>
        <w:rPr>
          <w:lang w:val="ha_NG" w:bidi="ha_NG"/>
        </w:rPr>
        <w:t xml:space="preserve"> Yesu da almajiransa suka shiga cikin jirgin ruwa don su tafi. Mutumin yana roƙon ya tafi tare da Yesu. Yesu ya gaya masa ya zauna ya gaya wa kowa abin da ya faru.</w:t>
      </w:r>
    </w:p>
    <w:p>
      <w:pPr/>
      <w:r>
        <w:rPr>
          <w:lang w:val="ha_NG" w:bidi="ha_NG"/>
        </w:rPr>
      </w:r>
      <w:r>
        <w:rPr>
          <w:b/>
          <w:lang w:val="ha_NG" w:bidi="ha_NG"/>
        </w:rPr>
        <w:t>Fani na shida:</w:t>
      </w:r>
      <w:r>
        <w:rPr>
          <w:lang w:val="ha_NG" w:bidi="ha_NG"/>
        </w:rPr>
        <w:t xml:space="preserve"> Mutumin ya zauna kuma ya yi biyayya ga Yesu. Ya gaya wa kowa abin da Yesu ya yi masa.</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Almajiran Yesu</w:t>
      </w:r>
    </w:p>
    <w:p>
      <w:pPr>
        <w:pStyle w:val="ListBullet"/>
        <w:spacing w:line="240" w:lineRule="auto"/>
        <w:ind w:left="720"/>
      </w:pPr>
      <w:r>
        <w:rPr>
          <w:lang w:val="ha_NG" w:bidi="ha_NG"/>
        </w:rPr>
      </w:r>
      <w:r>
        <w:rPr>
          <w:lang w:val="ha_NG" w:bidi="ha_NG"/>
        </w:rPr>
        <w:t>Mutumin da aljanu suka mallaka</w:t>
      </w:r>
    </w:p>
    <w:p>
      <w:pPr>
        <w:pStyle w:val="ListBullet"/>
        <w:spacing w:line="240" w:lineRule="auto"/>
        <w:ind w:left="720"/>
      </w:pPr>
      <w:r>
        <w:rPr>
          <w:lang w:val="ha_NG" w:bidi="ha_NG"/>
        </w:rPr>
      </w:r>
      <w:r>
        <w:rPr>
          <w:lang w:val="ha_NG" w:bidi="ha_NG"/>
        </w:rPr>
        <w:t>Aljannu</w:t>
      </w:r>
    </w:p>
    <w:p>
      <w:pPr>
        <w:pStyle w:val="ListBullet"/>
        <w:spacing w:line="240" w:lineRule="auto"/>
        <w:ind w:left="720"/>
      </w:pPr>
      <w:r>
        <w:rPr>
          <w:lang w:val="ha_NG" w:bidi="ha_NG"/>
        </w:rPr>
      </w:r>
      <w:r>
        <w:rPr>
          <w:lang w:val="ha_NG" w:bidi="ha_NG"/>
        </w:rPr>
        <w:t>Aladu</w:t>
      </w:r>
    </w:p>
    <w:p>
      <w:pPr>
        <w:pStyle w:val="ListBullet"/>
        <w:spacing w:line="240" w:lineRule="auto"/>
        <w:ind w:left="720"/>
      </w:pPr>
      <w:r>
        <w:rPr>
          <w:lang w:val="ha_NG" w:bidi="ha_NG"/>
        </w:rPr>
      </w:r>
      <w:r>
        <w:rPr>
          <w:lang w:val="ha_NG" w:bidi="ha_NG"/>
        </w:rPr>
        <w:t>Makiyaya</w:t>
      </w:r>
    </w:p>
    <w:p>
      <w:pPr>
        <w:pStyle w:val="ListBullet"/>
        <w:spacing w:line="240" w:lineRule="auto"/>
        <w:ind w:left="720"/>
      </w:pPr>
      <w:r>
        <w:rPr>
          <w:lang w:val="ha_NG" w:bidi="ha_NG"/>
        </w:rPr>
      </w:r>
      <w:r>
        <w:rPr>
          <w:lang w:val="ha_NG" w:bidi="ha_NG"/>
        </w:rPr>
        <w:t>Y'an gari</w:t>
      </w:r>
    </w:p>
    <w:p>
      <w:pPr>
        <w:pStyle w:val="ListBullet"/>
        <w:spacing w:line="240" w:lineRule="auto"/>
        <w:ind w:left="720"/>
      </w:pPr>
      <w:r>
        <w:rPr>
          <w:lang w:val="ha_NG" w:bidi="ha_NG"/>
        </w:rPr>
      </w:r>
      <w:r>
        <w:rPr>
          <w:lang w:val="ha_NG" w:bidi="ha_NG"/>
        </w:rPr>
        <w:t>Masu tsaron mutumin da ke da aljanu</w:t>
      </w:r>
    </w:p>
    <w:p>
      <w:pPr/>
      <w:r>
        <w:rPr>
          <w:lang w:val="ha_NG" w:bidi="ha_NG"/>
        </w:rPr>
      </w:r>
      <w:r>
        <w:rPr>
          <w:lang w:val="ha_NG" w:bidi="ha_NG"/>
        </w:rPr>
        <w:t>A cikin wannan zaman, sa rukunin su tsara labari, su zana, ko su yi amfani da wasu nau'ikan abubuwan da za a iya sarrafawa (abubuwan da za ka iya motsawa kamar duwatsu, itace, abin wasan yara) don ganin yadda labarin da ayyukan da ke cikinsa suke.</w:t>
      </w:r>
    </w:p>
    <w:p>
      <w:pPr/>
      <w:r>
        <w:rPr>
          <w:lang w:val="ha_NG" w:bidi="ha_NG"/>
        </w:rPr>
      </w:r>
      <w:r>
        <w:rPr>
          <w:lang w:val="ha_NG" w:bidi="ha_NG"/>
        </w:rPr>
        <w:t>Yana da muhimmanci a lura cewa a wannan bangare na tarihin Luka, Luka ya sauya daga ba da labarin abubuwan da suka faru zuwa gabatar da bayanan fage sau uku a wannan nassi. A lokuta biyu na farko, bayanin asali ya kasance ne game da rayuwar mutumin da aljanu suka mallaka. Karo na uku game da aladu ne.</w:t>
      </w:r>
    </w:p>
    <w:p>
      <w:pPr/>
      <w:r>
        <w:rPr>
          <w:lang w:val="ha_NG" w:bidi="ha_NG"/>
        </w:rPr>
      </w:r>
      <w:r>
        <w:rPr>
          <w:lang w:val="ha_NG" w:bidi="ha_NG"/>
        </w:rPr>
        <w:t>Bayan Yesu ya kwantar da hadarin, Yesu da almajiransa sun iso ɗayan gefen tafkin.</w:t>
      </w:r>
    </w:p>
    <w:p>
      <w:pPr/>
      <w:r>
        <w:rPr>
          <w:lang w:val="ha_NG" w:bidi="ha_NG"/>
        </w:rPr>
      </w:r>
      <w:r>
        <w:rPr>
          <w:lang w:val="ha_NG" w:bidi="ha_NG"/>
        </w:rPr>
        <w:t>Yana da muhimmanci a san cewa a wasu harsuna zai iya zama da wuya a koma daga bayar da labarin wani al'amari zuwa bayanan baya. Tawagar na iya sake tsara jerin abubuwan da suka faru ta hanyar tattara dukkan bayanan asali game da mutumin da aljanu suka mallaka a lokacin da Luka ya ambaci garin da mutumin da aljanu suka mallaka yake zaune.</w:t>
      </w:r>
    </w:p>
    <w:p>
      <w:pPr/>
      <w:r>
        <w:rPr>
          <w:lang w:val="ha_NG" w:bidi="ha_NG"/>
        </w:rPr>
      </w:r>
      <w:r>
        <w:rPr>
          <w:lang w:val="ha_NG" w:bidi="ha_NG"/>
        </w:rPr>
        <w:t>Yana da muhimmanci a tuna cewa Yahudawa suna kallon kaburbura a matsayin marasa tsarki saboda gawarwakin da ke ciki.</w:t>
      </w:r>
    </w:p>
    <w:p>
      <w:pPr/>
      <w:r>
        <w:rPr>
          <w:lang w:val="ha_NG" w:bidi="ha_NG"/>
        </w:rPr>
      </w:r>
      <w:r>
        <w:rPr>
          <w:lang w:val="ha_NG" w:bidi="ha_NG"/>
        </w:rPr>
        <w:t>Yana da muhimmanci a tuna cewa sarkokin ƙarfe ne, saboda haka mutumin yana buƙatar ƙarfin da ya fi na ɗan-adam don ya kuɓuta daga gare su akai-akai.</w:t>
      </w:r>
    </w:p>
    <w:p>
      <w:pPr/>
      <w:r>
        <w:rPr>
          <w:lang w:val="ha_NG" w:bidi="ha_NG"/>
        </w:rPr>
      </w:r>
      <w:r>
        <w:rPr>
          <w:lang w:val="ha_NG" w:bidi="ha_NG"/>
        </w:rPr>
        <w:t>Akwai wani mutum wanda aljanu suka mallake shi. Da daddewa yake rayuwa babu gida kuma tsirara, yana kwana a kaburbura a wajen gari. Sau da yawa wannan ruhu yakan sarrafa mutumin. Ko da lokacin da aka tsare shi kuma aka sanya masa sarkoki da dauri, ya karya su ya ruga zuwa cikin daji, cikin ikon aljanu baki daya.</w:t>
      </w:r>
    </w:p>
    <w:p>
      <w:pPr/>
      <w:r>
        <w:rPr>
          <w:lang w:val="ha_NG" w:bidi="ha_NG"/>
        </w:rPr>
      </w:r>
      <w:r>
        <w:rPr>
          <w:lang w:val="ha_NG" w:bidi="ha_NG"/>
        </w:rPr>
        <w:t>Yana da muhimmanci a tuna cewa almajiran Yesu suna tare da shi sa'ad da ya sadu da mutumin, ko da yake ba a ambace su ba.</w:t>
      </w:r>
    </w:p>
    <w:p>
      <w:pPr/>
      <w:r>
        <w:rPr>
          <w:lang w:val="ha_NG" w:bidi="ha_NG"/>
        </w:rPr>
      </w:r>
      <w:r>
        <w:rPr>
          <w:lang w:val="ha_NG" w:bidi="ha_NG"/>
        </w:rPr>
        <w:t>Da Yesu yake fitowa daga jirgin ruwa, sai mutumin da aljanu suka mallake shi ya fito ya tari Yesu.</w:t>
      </w:r>
    </w:p>
    <w:p>
      <w:pPr/>
      <w:r>
        <w:rPr>
          <w:lang w:val="ha_NG" w:bidi="ha_NG"/>
        </w:rPr>
      </w:r>
      <w:r>
        <w:rPr>
          <w:lang w:val="ha_NG" w:bidi="ha_NG"/>
        </w:rPr>
        <w:t>Yana da muhimmanci a tuna cewa Luka ya bayyana cewa dalilin da ya sa aljanun suke gunaguni shi ne saboda Yesu ya riga ya gaya musu su fita daga cikin mutumin. Tawagar na iya son sake tsara jerin abubuwan da suka faru a wannan sashin don nuna yadda Yesu ya gaya wa aljanun su fita kafin su fara gunaguni. A wannan yanayin, ana iya faɗin kamar haka: "Lokacin da Yesu ya soma gaya wa aljanin ya fita daga mutumin, sai mutumin da aljanun ke mallaka ya taho da gudu ya tari Yesu."</w:t>
      </w:r>
    </w:p>
    <w:p>
      <w:pPr/>
      <w:r>
        <w:rPr>
          <w:lang w:val="ha_NG" w:bidi="ha_NG"/>
        </w:rPr>
      </w:r>
      <w:r>
        <w:rPr>
          <w:lang w:val="ha_NG" w:bidi="ha_NG"/>
        </w:rPr>
        <w:t>Yesu ya umurci mugun ruhun ya fita daga cikin mutumin.</w:t>
      </w:r>
    </w:p>
    <w:p>
      <w:pPr/>
      <w:r>
        <w:rPr>
          <w:lang w:val="ha_NG" w:bidi="ha_NG"/>
        </w:rPr>
      </w:r>
      <w:r>
        <w:rPr>
          <w:lang w:val="ha_NG" w:bidi="ha_NG"/>
        </w:rPr>
        <w:t>Da zarar ya ga Yesu, ya yi ihu ya fadi a gaban Yesu. Sai ya yi kururuwa, "Me ya sa kake tsoma baki a harkata, Yesu, Dan Allah Madaukaki?" Don Allah, na roke ka, kada ka azabtar da ni!"</w:t>
      </w:r>
    </w:p>
    <w:p>
      <w:pPr/>
      <w:r>
        <w:rPr>
          <w:lang w:val="ha_NG" w:bidi="ha_NG"/>
        </w:rPr>
      </w:r>
      <w:r>
        <w:rPr>
          <w:lang w:val="ha_NG" w:bidi="ha_NG"/>
        </w:rPr>
        <w:t>Yana da muhimmanci a tuna cewa an ɗauki aladu a matsayin dabbobi marasa tsarki a wurin Yahudawa.</w:t>
      </w:r>
    </w:p>
    <w:p>
      <w:pPr/>
      <w:r>
        <w:rPr>
          <w:lang w:val="ha_NG" w:bidi="ha_NG"/>
        </w:rPr>
      </w:r>
      <w:r>
        <w:rPr>
          <w:lang w:val="ha_NG" w:bidi="ha_NG"/>
        </w:rPr>
        <w:t>Yana da muhimmanci a tuna cewa aladun sun riga suna cin abinci kusa da wani tsauni, ba suna bakin tafkin inda Yesu da mutumin mai aljanu suke tsaye ba.</w:t>
      </w:r>
    </w:p>
    <w:p>
      <w:pPr/>
      <w:r>
        <w:rPr>
          <w:lang w:val="ha_NG" w:bidi="ha_NG"/>
        </w:rPr>
      </w:r>
      <w:r>
        <w:rPr>
          <w:lang w:val="ha_NG" w:bidi="ha_NG"/>
        </w:rPr>
        <w:t>Yana da muhimmanci a tuna cewa ya zama dole aljanun su nemi izinin Yesu kafin a ba su damar yin komai. Wannan ya nuna ikon Yesu a kansu.</w:t>
      </w:r>
    </w:p>
    <w:p>
      <w:pPr/>
      <w:r>
        <w:rPr>
          <w:lang w:val="ha_NG" w:bidi="ha_NG"/>
        </w:rPr>
      </w:r>
      <w:r>
        <w:rPr>
          <w:lang w:val="ha_NG" w:bidi="ha_NG"/>
        </w:rPr>
        <w:t>Yesu ya tambayi mutumin sunansa. Mutumin ya amsa da tuli saboda akwai aljanu da dama a cikin mutumin. Aljanun suka roki Yesu kada ya aika su cikin rami marar iyaka. Aljannun kuma suna rokon Yesu ya kyale su su shiga cikin aladun da suke cikin wani babban garken aladu da suke kiwo a kan tudun da yake kusa.</w:t>
      </w:r>
    </w:p>
    <w:p>
      <w:pPr/>
      <w:r>
        <w:rPr>
          <w:lang w:val="ha_NG" w:bidi="ha_NG"/>
        </w:rPr>
      </w:r>
      <w:r>
        <w:rPr>
          <w:lang w:val="ha_NG" w:bidi="ha_NG"/>
        </w:rPr>
        <w:t>Yesu ya ba su izini. Aljanun suka fita daga mutumin suka shiga cikin aladu, dukan garken kuma sun ruga da gudu ta gangara mai tsayi zuwa cikin tafkin suka nutse.</w:t>
      </w:r>
    </w:p>
    <w:p>
      <w:pPr/>
      <w:r>
        <w:rPr>
          <w:lang w:val="ha_NG" w:bidi="ha_NG"/>
        </w:rPr>
      </w:r>
      <w:r>
        <w:rPr>
          <w:lang w:val="ha_NG" w:bidi="ha_NG"/>
        </w:rPr>
        <w:t>Makiyayan sun gudo don su gaya wa mutane abin da suka gani. Mutane sun zo da sauri don su ga kuma sun kewaye Yesu. Mutanen sun firgita sa'ad da suka ga mutumin ya kuɓuta daga mugayen ruhohi. Mutanen yankin sun roki Yesu ya tafi kuma ya bar su su kadai.</w:t>
      </w:r>
    </w:p>
    <w:p>
      <w:pPr/>
      <w:r>
        <w:rPr>
          <w:lang w:val="ha_NG" w:bidi="ha_NG"/>
        </w:rPr>
      </w:r>
      <w:r>
        <w:rPr>
          <w:lang w:val="ha_NG" w:bidi="ha_NG"/>
        </w:rPr>
        <w:t>Yana da muhimmanci a tuna idan tawagar ta bayyana cewa almajiran Yesu sun fito daga jirgin tare da Yesu, to ya kamata tawagar ta bayyana cewa almajiran Yesu sun dawo cikin jirgin tare da Yesu.</w:t>
      </w:r>
    </w:p>
    <w:p>
      <w:pPr/>
      <w:r>
        <w:rPr>
          <w:lang w:val="ha_NG" w:bidi="ha_NG"/>
        </w:rPr>
      </w:r>
      <w:r>
        <w:rPr>
          <w:lang w:val="ha_NG" w:bidi="ha_NG"/>
        </w:rPr>
        <w:t>Sai Yesu ya sake hawa cikin jirgin. Mutumin da yake da aljanu ya roƙa ya tafi tare da shi. Amma Yesu ya gaya masa, "A'a, koma ga iyalinka, ka gaya musu duk abin da Allah ya yi maka." Mutumin ya yi biyayya kuma ya tafi garin yana shelar manyan abubuwan da Yesu ya yi masa.</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na da fannoni guda shida.</w:t>
      </w:r>
    </w:p>
    <w:p>
      <w:pPr/>
      <w:r>
        <w:rPr>
          <w:lang w:val="ha_NG" w:bidi="ha_NG"/>
        </w:rPr>
      </w:r>
      <w:r>
        <w:rPr>
          <w:lang w:val="ha_NG" w:bidi="ha_NG"/>
        </w:rPr>
        <w:t>mutanen da ke cikin wannan labarin sun kunshi: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Almajiran Yesu</w:t>
      </w:r>
    </w:p>
    <w:p>
      <w:pPr>
        <w:pStyle w:val="ListBullet"/>
        <w:spacing w:line="240" w:lineRule="auto"/>
        <w:ind w:left="720"/>
      </w:pPr>
      <w:r>
        <w:rPr>
          <w:lang w:val="ha_NG" w:bidi="ha_NG"/>
        </w:rPr>
      </w:r>
      <w:r>
        <w:rPr>
          <w:lang w:val="ha_NG" w:bidi="ha_NG"/>
        </w:rPr>
        <w:t>Mutumin da aljani ya mallake shi</w:t>
      </w:r>
    </w:p>
    <w:p>
      <w:pPr>
        <w:pStyle w:val="ListBullet"/>
        <w:spacing w:line="240" w:lineRule="auto"/>
        <w:ind w:left="720"/>
      </w:pPr>
      <w:r>
        <w:rPr>
          <w:lang w:val="ha_NG" w:bidi="ha_NG"/>
        </w:rPr>
      </w:r>
      <w:r>
        <w:rPr>
          <w:lang w:val="ha_NG" w:bidi="ha_NG"/>
        </w:rPr>
        <w:t>Aljanu</w:t>
      </w:r>
    </w:p>
    <w:p>
      <w:pPr>
        <w:pStyle w:val="ListBullet"/>
        <w:spacing w:line="240" w:lineRule="auto"/>
        <w:ind w:left="720"/>
      </w:pPr>
      <w:r>
        <w:rPr>
          <w:lang w:val="ha_NG" w:bidi="ha_NG"/>
        </w:rPr>
      </w:r>
      <w:r>
        <w:rPr>
          <w:lang w:val="ha_NG" w:bidi="ha_NG"/>
        </w:rPr>
        <w:t>Aladu</w:t>
      </w:r>
    </w:p>
    <w:p>
      <w:pPr>
        <w:pStyle w:val="ListBullet"/>
        <w:spacing w:line="240" w:lineRule="auto"/>
        <w:ind w:left="720"/>
      </w:pPr>
      <w:r>
        <w:rPr>
          <w:lang w:val="ha_NG" w:bidi="ha_NG"/>
        </w:rPr>
      </w:r>
      <w:r>
        <w:rPr>
          <w:lang w:val="ha_NG" w:bidi="ha_NG"/>
        </w:rPr>
        <w:t>Makiyaya</w:t>
      </w:r>
    </w:p>
    <w:p>
      <w:pPr>
        <w:pStyle w:val="ListBullet"/>
        <w:spacing w:line="240" w:lineRule="auto"/>
        <w:ind w:left="720"/>
      </w:pPr>
      <w:r>
        <w:rPr>
          <w:lang w:val="ha_NG" w:bidi="ha_NG"/>
        </w:rPr>
      </w:r>
      <w:r>
        <w:rPr>
          <w:lang w:val="ha_NG" w:bidi="ha_NG"/>
        </w:rPr>
        <w:t>Y'an gari</w:t>
      </w:r>
    </w:p>
    <w:p>
      <w:pPr>
        <w:pStyle w:val="ListBullet"/>
        <w:spacing w:line="240" w:lineRule="auto"/>
        <w:ind w:left="720"/>
      </w:pPr>
      <w:r>
        <w:rPr>
          <w:lang w:val="ha_NG" w:bidi="ha_NG"/>
        </w:rPr>
      </w:r>
      <w:r>
        <w:rPr>
          <w:lang w:val="ha_NG" w:bidi="ha_NG"/>
        </w:rPr>
        <w:t>Masu tsaron mutumin da aljani ya mallake shi</w:t>
      </w:r>
    </w:p>
    <w:p>
      <w:pPr/>
      <w:r>
        <w:rPr>
          <w:lang w:val="ha_NG" w:bidi="ha_NG"/>
        </w:rPr>
      </w:r>
      <w:r>
        <w:rPr>
          <w:lang w:val="ha_NG" w:bidi="ha_NG"/>
        </w:rPr>
        <w:t>Sa ƙungiyar ta kwaikwayi labarin sau biyu. Na farko, bari kungiyar ta yi wasan kwaikwayon labarin ba tare da tsayawa ba. A karo na biyu kungiyar za ta kwaikwayi labarin, a kuma dakatar da su a wurare daban-daban a cikin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cewa ƙungiyar ta kwaikwayi yadda mutumin da aljanu suka mallaka yake hali da kuma rayuwa kamar yadda Luka ya kwatanta tun daga farkon wasan kwaikwayon.</w:t>
      </w:r>
    </w:p>
    <w:p>
      <w:pPr/>
      <w:r>
        <w:rPr>
          <w:lang w:val="ha_NG" w:bidi="ha_NG"/>
        </w:rPr>
      </w:r>
      <w:r>
        <w:rPr>
          <w:lang w:val="ha_NG" w:bidi="ha_NG"/>
        </w:rPr>
        <w:t>Tabbatar cewa ƙungiyar ta nuna yadda masu kiwon aladu suke kula da aladun a gefen tudun tun daga farkon wasan kwaikwayon.</w:t>
      </w:r>
    </w:p>
    <w:p>
      <w:pPr/>
      <w:r>
        <w:rPr>
          <w:lang w:val="ha_NG" w:bidi="ha_NG"/>
        </w:rPr>
      </w:r>
      <w:r>
        <w:rPr>
          <w:lang w:val="ha_NG" w:bidi="ha_NG"/>
        </w:rPr>
        <w:t>A tabbatar cewa kungiyar ta yi kwaikwayon yadda almajiran suka fito daga cikin jirgin ruwa tare da Yesu. Haka kuma, idan almajiran suka fito a farko, to a karshe, ya kamata kungiyar ta nuna almajiran suna komawa cikin jirgin ruwan tare da Yesu sa'ad da ya fara tafiya.</w:t>
      </w:r>
    </w:p>
    <w:p>
      <w:pPr/>
      <w:r>
        <w:rPr>
          <w:lang w:val="ha_NG" w:bidi="ha_NG"/>
        </w:rPr>
      </w:r>
      <w:r>
        <w:rPr>
          <w:lang w:val="ha_NG" w:bidi="ha_NG"/>
        </w:rPr>
        <w:t>Tabbatar da cewa kungiyar ta nuna yadda Yesu ya umurci mugayen ruhun su fita daga jikin mutumin kafin aljanun su kai kukansu ga Yesu.</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A yi kwaikwayon mutumin da aljanu suka mallake shi, wanda yake zaune a cikin kaburbura. Mutanen garin suna kokarin daure shi da sarƙoƙi, amma mugayen ruhohin suna ba shi ƙarfi kuma yana kubuta. Yana rayuwa nesa da mutanen cikin gari.</w:t>
      </w:r>
    </w:p>
    <w:p>
      <w:pPr/>
      <w:r>
        <w:rPr>
          <w:lang w:val="ha_NG" w:bidi="ha_NG"/>
        </w:rPr>
      </w:r>
      <w:r>
        <w:rPr>
          <w:lang w:val="ha_NG" w:bidi="ha_NG"/>
        </w:rPr>
        <w:t>Dakatar da aikin: Tambayi dan wasan da ke taka rawar wanda aljanu suka shiga, "Yaya kake ji?" Za ku iya jin abubuwa kamar, "Gajiya," "Kadaici," "A makale," da kuma "Babu Bege." Tambayi masu fitowa a matsayin 'yan ƙauye, "Yaya kuke ji?" Za ku iya jin abubuwa kamar, "Tsoro," "Ina fatan kada ya dawo," da "Ta yaya yake da karfi?" Sake aikin.</w:t>
      </w:r>
    </w:p>
    <w:p>
      <w:pPr/>
      <w:r>
        <w:rPr>
          <w:lang w:val="ha_NG" w:bidi="ha_NG"/>
        </w:rPr>
      </w:r>
      <w:r>
        <w:rPr>
          <w:lang w:val="ha_NG" w:bidi="ha_NG"/>
        </w:rPr>
        <w:t>Ku yi kwaikwayon yadda Yesu da almajiransa suka isa bakin tekun. Wani mutum mai aljani ya rugo zuwa wurin Yesu kuma ya yi kira gare shi.</w:t>
      </w:r>
    </w:p>
    <w:p>
      <w:pPr/>
      <w:r>
        <w:rPr>
          <w:lang w:val="ha_NG" w:bidi="ha_NG"/>
        </w:rPr>
      </w:r>
      <w:r>
        <w:rPr>
          <w:lang w:val="ha_NG" w:bidi="ha_NG"/>
        </w:rPr>
        <w:t>Dakatar da wasan: Tambayi masu fitowa a matsayin almajiran, "Yaya kuke ji?" Za ku iya jin abubuwa kamar, "Tsoro," "Wannan mutumin ya haukace kuma marar tsarki ne!" "Shin muna cikin hatsari?" Kuma "Mene ne Yesu zai yi?" Sake aikin.</w:t>
      </w:r>
    </w:p>
    <w:p>
      <w:pPr/>
      <w:r>
        <w:rPr>
          <w:lang w:val="ha_NG" w:bidi="ha_NG"/>
        </w:rPr>
      </w:r>
      <w:r>
        <w:rPr>
          <w:lang w:val="ha_NG" w:bidi="ha_NG"/>
        </w:rPr>
        <w:t>A yi kwaikwayo a nuna yadda Yesu yake magana da mutumin kuma yana neman sanin sunansa. Aljanu sun amsa kuma sun nemi izini su shiga cikin aladun. Yesu ya ba su izini, kuma aljanun suka sa aladun suka faɗa daga kan dutse suka nitse. Makiyayan sun tsorata kuma suna gudu don su gaya wa wasu abin da ya faru.</w:t>
      </w:r>
    </w:p>
    <w:p>
      <w:pPr/>
      <w:r>
        <w:rPr>
          <w:lang w:val="ha_NG" w:bidi="ha_NG"/>
        </w:rPr>
      </w:r>
      <w:r>
        <w:rPr>
          <w:lang w:val="ha_NG" w:bidi="ha_NG"/>
        </w:rPr>
        <w:t>Dakatar da wasan: Tambayi masu fitowa a matsayin makiyaya, "Yaya kuke ji?" Za ka iya jin abubuwa kamar, "Na kasa gaskatawa cewa duk sun mutu." Ta yaya zan ciyar da iyalina yanzu?" "Aladu sun haukace!" "Fushi," kuma "Wannan mutumin ya sa ya faru!" Sake aikin.</w:t>
      </w:r>
    </w:p>
    <w:p>
      <w:pPr/>
      <w:r>
        <w:rPr>
          <w:lang w:val="ha_NG" w:bidi="ha_NG"/>
        </w:rPr>
      </w:r>
      <w:r>
        <w:rPr>
          <w:lang w:val="ha_NG" w:bidi="ha_NG"/>
        </w:rPr>
        <w:t>Ku yi kwaikwayo yadda mutanen garin da suka ji abin da ya faru suka fito don ganin Yesu. Sun ga mutumin da yake da miyagun ruhohi zaune kusa da Yesu, cikin natsuwa da kuma cikakken hankalinsa.</w:t>
      </w:r>
    </w:p>
    <w:p>
      <w:pPr/>
      <w:r>
        <w:rPr>
          <w:lang w:val="ha_NG" w:bidi="ha_NG"/>
        </w:rPr>
      </w:r>
      <w:r>
        <w:rPr>
          <w:lang w:val="ha_NG" w:bidi="ha_NG"/>
        </w:rPr>
        <w:t>Dakatar da wasan: Tambayi mai fitowa a matsayin mutumin da aljanu suka shiga, "Yaya kake ji?" Za ku iya jin abubuwa kamar, "Na sami sauki." Yesu ya cece ni!" "A karshe dai, na sake jin kaina," "Ina son in tafi duk inda Yesu ya tafi," da kuma "Ban taba haduwa da wani mai irin wannan ikon ba." Sake aikin.</w:t>
      </w:r>
    </w:p>
    <w:p>
      <w:pPr/>
      <w:r>
        <w:rPr>
          <w:lang w:val="ha_NG" w:bidi="ha_NG"/>
        </w:rPr>
      </w:r>
      <w:r>
        <w:rPr>
          <w:lang w:val="ha_NG" w:bidi="ha_NG"/>
        </w:rPr>
        <w:t>Ku yi kwaikwayo ku nuna cewa mutanen garin suna cikin fargaba. Suna roƙon Yesu ya tafi.</w:t>
      </w:r>
    </w:p>
    <w:p>
      <w:pPr/>
      <w:r>
        <w:rPr>
          <w:lang w:val="ha_NG" w:bidi="ha_NG"/>
        </w:rPr>
      </w:r>
      <w:r>
        <w:rPr>
          <w:lang w:val="ha_NG" w:bidi="ha_NG"/>
        </w:rPr>
        <w:t>Dakatar da wasan: Tambayi masu fitowa a matsayin ƴan garin, "Yaya kuke ji?" Za ku iya jin abubuwa kamar, "Ina farin ciki da yake tafiya. "Ina fata zai tafi da mutumin," "Yesu yana da iko sosai," da kuma "Me ya sa ya taimaki mutumin nan?" Sake aikin.</w:t>
      </w:r>
    </w:p>
    <w:p>
      <w:pPr/>
      <w:r>
        <w:rPr>
          <w:lang w:val="ha_NG" w:bidi="ha_NG"/>
        </w:rPr>
      </w:r>
      <w:r>
        <w:rPr>
          <w:lang w:val="ha_NG" w:bidi="ha_NG"/>
        </w:rPr>
        <w:t>Yesu ya shiga jirgin ruwan domin ya tafi kuma mutumin da yake da aljanu yana so ya tafi tare da shi. Yesu ya gaya masa ya zauna kuma ya gaya wa wasu abin da Allah ya yi masa.</w:t>
      </w:r>
    </w:p>
    <w:p>
      <w:pPr/>
      <w:r>
        <w:rPr>
          <w:lang w:val="ha_NG" w:bidi="ha_NG"/>
        </w:rPr>
      </w:r>
      <w:r>
        <w:rPr>
          <w:lang w:val="ha_NG" w:bidi="ha_NG"/>
        </w:rPr>
        <w:t>Dakatar da wasan: Tambayi mai fitowa a matsayin mutumin da aljanu suka shiga, "Yaya kake ji?" Za ku iya jin abubuwa kamar, "Ina bakin ciki cewa ba zan iya tafiya da Yesu ba," "Ina farin cikin gaya wa wasu yadda ya warkar da ni," "Ina son iyalina su san game da Yesu," da kuma "Ba zan taba manta da abin da Yesu ya yi ba."</w:t>
      </w:r>
      <w:r>
        <w:rPr>
          <w:lang w:val="ha_NG" w:bidi="ha_NG"/>
        </w:rPr>
      </w:r>
    </w:p>
    <w:p>
      <w:pPr>
        <w:pStyle w:val="Heading3"/>
      </w:pPr>
      <w:r>
        <w:rPr>
          <w:lang w:val="ha_NG" w:bidi="ha_NG"/>
        </w:rPr>
        <w:t>Step 5</w:t>
      </w:r>
    </w:p>
    <w:p>
      <w:pPr/>
      <w:r>
        <w:rPr>
          <w:lang w:val="ha_NG" w:bidi="ha_NG"/>
        </w:rPr>
      </w:r>
      <w:r>
        <w:rPr>
          <w:lang w:val="ha_NG" w:bidi="ha_NG"/>
        </w:rPr>
        <w:t>Saurari rubutun sau ɗaya a sigar da ta fi kowace sauƙin fahimta.</w:t>
      </w:r>
    </w:p>
    <w:p>
      <w:pPr/>
      <w:r>
        <w:rPr>
          <w:lang w:val="ha_NG" w:bidi="ha_NG"/>
        </w:rPr>
      </w:r>
      <w:r>
        <w:rPr>
          <w:lang w:val="ha_NG" w:bidi="ha_NG"/>
        </w:rPr>
        <w:t xml:space="preserve">Yesu da </w:t>
      </w:r>
      <w:r>
        <w:rPr>
          <w:b/>
          <w:lang w:val="ha_NG" w:bidi="ha_NG"/>
        </w:rPr>
        <w:t>almajiransa</w:t>
      </w:r>
      <w:r>
        <w:rPr>
          <w:lang w:val="ha_NG" w:bidi="ha_NG"/>
        </w:rPr>
        <w:t xml:space="preserve"> suka yi tafiya a jirgin ruwa zuwa </w:t>
      </w:r>
      <w:r>
        <w:rPr>
          <w:b/>
          <w:lang w:val="ha_NG" w:bidi="ha_NG"/>
        </w:rPr>
        <w:t>yankin Garasawa</w:t>
      </w:r>
      <w:r>
        <w:rPr>
          <w:lang w:val="ha_NG" w:bidi="ha_NG"/>
        </w:rPr>
        <w:t xml:space="preserve">. Ku tabbata kun fassara kalmar nan "almajirai" kamar yadda kuka fassara ta a baya. </w:t>
      </w:r>
      <w:r>
        <w:rPr>
          <w:b/>
          <w:lang w:val="ha_NG" w:bidi="ha_NG"/>
        </w:rPr>
        <w:t>Almajiri</w:t>
      </w:r>
      <w:r>
        <w:rPr>
          <w:lang w:val="ha_NG" w:bidi="ha_NG"/>
        </w:rPr>
        <w:t xml:space="preserve"> yana cikin Babban Kamus. Gerasinawa tana nufin mutanen da suka rayu a birnin Gerasa. Wadannan mutanen Al'ummai ne, wato waɗanda ba Yahudawa ba. Wannan yankin yana nan a gefen Tekun Galili, a ketare ko kuma fuskantar </w:t>
      </w:r>
      <w:r>
        <w:rPr>
          <w:b/>
          <w:lang w:val="ha_NG" w:bidi="ha_NG"/>
        </w:rPr>
        <w:t>Galili</w:t>
      </w:r>
      <w:r>
        <w:rPr>
          <w:lang w:val="ha_NG" w:bidi="ha_NG"/>
        </w:rPr>
        <w:t xml:space="preserve">. </w:t>
      </w:r>
      <w:r>
        <w:rPr>
          <w:b/>
          <w:lang w:val="ha_NG" w:bidi="ha_NG"/>
        </w:rPr>
        <w:t>Tekun Galili</w:t>
      </w:r>
      <w:r>
        <w:rPr>
          <w:lang w:val="ha_NG" w:bidi="ha_NG"/>
        </w:rPr>
        <w:t xml:space="preserve"> yana cikin Babban Kamus. </w:t>
      </w:r>
    </w:p>
    <w:p>
      <w:pPr/>
      <w:r>
        <w:rPr>
          <w:lang w:val="ha_NG" w:bidi="ha_NG"/>
        </w:rPr>
      </w:r>
      <w:r>
        <w:rPr>
          <w:lang w:val="ha_NG" w:bidi="ha_NG"/>
        </w:rPr>
        <w:t>Ku tsaya ku nuna wa ƙungiyarku taswirar Galili, da Tekun Galili, da kuma Gerasa.</w:t>
      </w:r>
    </w:p>
    <w:p>
      <w:pPr/>
      <w:r>
        <w:rPr>
          <w:lang w:val="ha_NG" w:bidi="ha_NG"/>
        </w:rPr>
      </w:r>
      <w:r>
        <w:rPr>
          <w:lang w:val="ha_NG" w:bidi="ha_NG"/>
        </w:rPr>
        <w:t xml:space="preserve">Yesu ya haɗu da </w:t>
      </w:r>
      <w:r>
        <w:rPr>
          <w:b/>
          <w:lang w:val="ha_NG" w:bidi="ha_NG"/>
        </w:rPr>
        <w:t>mutumin da aljanu sun mallake shi</w:t>
      </w:r>
      <w:r>
        <w:rPr>
          <w:lang w:val="ha_NG" w:bidi="ha_NG"/>
        </w:rPr>
        <w:t xml:space="preserve">. Wannan na nufin ruhohi miyagu da dama, ko marasa tsarki, sun sarrafa tunanin mutumin da ayyukansa. Ku tabbata kun fassara aljani kamar yadda kuka yi a sauran wuraren da suka gabata. </w:t>
      </w:r>
      <w:r>
        <w:rPr>
          <w:b/>
          <w:lang w:val="ha_NG" w:bidi="ha_NG"/>
        </w:rPr>
        <w:t>Aljani</w:t>
      </w:r>
      <w:r>
        <w:rPr>
          <w:lang w:val="ha_NG" w:bidi="ha_NG"/>
        </w:rPr>
        <w:t xml:space="preserve"> da </w:t>
      </w:r>
      <w:r>
        <w:rPr>
          <w:b/>
          <w:lang w:val="ha_NG" w:bidi="ha_NG"/>
        </w:rPr>
        <w:t>mugun ruhu</w:t>
      </w:r>
      <w:r>
        <w:rPr>
          <w:lang w:val="ha_NG" w:bidi="ha_NG"/>
        </w:rPr>
        <w:t xml:space="preserve"> suna cikin Babban Kamus.</w:t>
      </w:r>
    </w:p>
    <w:p>
      <w:pPr/>
      <w:r>
        <w:rPr>
          <w:lang w:val="ha_NG" w:bidi="ha_NG"/>
        </w:rPr>
      </w:r>
      <w:r>
        <w:rPr>
          <w:lang w:val="ha_NG" w:bidi="ha_NG"/>
        </w:rPr>
        <w:t xml:space="preserve">Wannan mutumin ya kasance yana zaune ne a </w:t>
      </w:r>
      <w:r>
        <w:rPr>
          <w:b/>
          <w:lang w:val="ha_NG" w:bidi="ha_NG"/>
        </w:rPr>
        <w:t>kaburbura</w:t>
      </w:r>
      <w:r>
        <w:rPr>
          <w:lang w:val="ha_NG" w:bidi="ha_NG"/>
        </w:rPr>
        <w:t xml:space="preserve">. A wannan mahallin, kaburbura na nufin ko dai kogo ko kuma karamin daki da aka sassaka a gefen dutse. Kaburbura wurare ne da ake ajiye gawarwaki. Ba dabi'a ba ne ga mutum ya rayu a inda ake binne gawawwaki ko kuma ake ajiye kasusuwa. Yahudawa sun ɗauki waɗannan wurare a matsayin marasa tsarki saboda gawawwakin. Ana iya samun </w:t>
      </w:r>
      <w:r>
        <w:rPr>
          <w:b/>
          <w:lang w:val="ha_NG" w:bidi="ha_NG"/>
        </w:rPr>
        <w:t>Kabari</w:t>
      </w:r>
      <w:r>
        <w:rPr>
          <w:lang w:val="ha_NG" w:bidi="ha_NG"/>
        </w:rPr>
        <w:t xml:space="preserve"> a cikin Babban Jerin Kalmomi.</w:t>
      </w:r>
    </w:p>
    <w:p>
      <w:pPr/>
      <w:r>
        <w:rPr>
          <w:lang w:val="ha_NG" w:bidi="ha_NG"/>
        </w:rPr>
      </w:r>
      <w:r>
        <w:rPr>
          <w:lang w:val="ha_NG" w:bidi="ha_NG"/>
        </w:rPr>
        <w:t>Ku dakata kuma ku nuna wa kungiyarku hoton kaburbura idan ba ku yi hakan ba tukuna.</w:t>
      </w:r>
    </w:p>
    <w:p>
      <w:pPr/>
      <w:r>
        <w:rPr>
          <w:lang w:val="ha_NG" w:bidi="ha_NG"/>
        </w:rPr>
      </w:r>
      <w:r>
        <w:rPr>
          <w:lang w:val="ha_NG" w:bidi="ha_NG"/>
        </w:rPr>
        <w:t xml:space="preserve">Mutumin da mugayen ruhohi suka mallaka ya kira Yesu </w:t>
      </w:r>
      <w:r>
        <w:rPr>
          <w:b/>
          <w:lang w:val="ha_NG" w:bidi="ha_NG"/>
        </w:rPr>
        <w:t>Dan Allah Madaukaki</w:t>
      </w:r>
      <w:r>
        <w:rPr>
          <w:lang w:val="ha_NG" w:bidi="ha_NG"/>
        </w:rPr>
        <w:t xml:space="preserve">. Wannan lakabi ne na Yesu. Kiran Yesu a matsayin Dan Allah yana nuna cewa dangantakarsa da Allah tana kama da dangantakar da ke tsakanin uba da da. Yana nuna cewa Yesu yana da yanayi iri ɗaya da na Allah. Sunan Allah Madaukaki yana nufin Allah shi ne mafi iko kuma mafi girma fiye da kowane iko ko wani allah da ke wanzu. </w:t>
      </w:r>
      <w:r>
        <w:rPr>
          <w:b/>
          <w:lang w:val="ha_NG" w:bidi="ha_NG"/>
        </w:rPr>
        <w:t>Ɗan Allah</w:t>
      </w:r>
      <w:r>
        <w:rPr>
          <w:lang w:val="ha_NG" w:bidi="ha_NG"/>
        </w:rPr>
        <w:t xml:space="preserve"> yana cikin Babban Jerin Kalmomi.</w:t>
      </w:r>
    </w:p>
    <w:p>
      <w:pPr/>
      <w:r>
        <w:rPr>
          <w:lang w:val="ha_NG" w:bidi="ha_NG"/>
        </w:rPr>
      </w:r>
      <w:r>
        <w:rPr>
          <w:lang w:val="ha_NG" w:bidi="ha_NG"/>
        </w:rPr>
        <w:t xml:space="preserve">A baya, an kasance ana ɗaure mutumin cikin sarƙoƙi. </w:t>
      </w:r>
      <w:r>
        <w:rPr>
          <w:b/>
          <w:lang w:val="ha_NG" w:bidi="ha_NG"/>
        </w:rPr>
        <w:t>Sarkoki</w:t>
      </w:r>
      <w:r>
        <w:rPr>
          <w:lang w:val="ha_NG" w:bidi="ha_NG"/>
        </w:rPr>
        <w:t xml:space="preserve">, ko dauri, suna nufin wani abin da ake amfani da shi don daure wani. Kalmar tana nufin sarkoki na ƙarfe da aka yi amfani da su don ɗaure hannayen mutumin da kuma mari na ƙarfe da aka yi amfani da su don ɗaure idon sawunsa biyu wuri ɗaya. Mugayen ruhohin sun sa mutumin ya yi ƙarfi sosai har ya karya sarkokin ya gudu zuwa </w:t>
      </w:r>
      <w:r>
        <w:rPr>
          <w:b/>
          <w:lang w:val="ha_NG" w:bidi="ha_NG"/>
        </w:rPr>
        <w:t>wurare na kaɗaici</w:t>
      </w:r>
      <w:r>
        <w:rPr>
          <w:lang w:val="ha_NG" w:bidi="ha_NG"/>
        </w:rPr>
        <w:t xml:space="preserve">, ko </w:t>
      </w:r>
      <w:r>
        <w:rPr>
          <w:b/>
          <w:lang w:val="ha_NG" w:bidi="ha_NG"/>
        </w:rPr>
        <w:t>daji</w:t>
      </w:r>
      <w:r>
        <w:rPr>
          <w:lang w:val="ha_NG" w:bidi="ha_NG"/>
        </w:rPr>
        <w:t xml:space="preserve">. Ku tabbata kun fassara daji yadda kuka fassara shi a baya. </w:t>
      </w:r>
      <w:r>
        <w:rPr>
          <w:b/>
          <w:lang w:val="ha_NG" w:bidi="ha_NG"/>
        </w:rPr>
        <w:t>Daji</w:t>
      </w:r>
      <w:r>
        <w:rPr>
          <w:lang w:val="ha_NG" w:bidi="ha_NG"/>
        </w:rPr>
        <w:t xml:space="preserve"> yana cikin Babban Ƙamus.</w:t>
      </w:r>
    </w:p>
    <w:p>
      <w:pPr/>
      <w:r>
        <w:rPr>
          <w:lang w:val="ha_NG" w:bidi="ha_NG"/>
        </w:rPr>
      </w:r>
      <w:r>
        <w:rPr>
          <w:lang w:val="ha_NG" w:bidi="ha_NG"/>
        </w:rPr>
        <w:t>Ku dakata kuma ku nuna wa ƙungiyarku hoton sarƙoƙi idan ba ku yi hakan ba tukuna.</w:t>
      </w:r>
    </w:p>
    <w:p>
      <w:pPr/>
      <w:r>
        <w:rPr>
          <w:lang w:val="ha_NG" w:bidi="ha_NG"/>
        </w:rPr>
      </w:r>
      <w:r>
        <w:rPr>
          <w:lang w:val="ha_NG" w:bidi="ha_NG"/>
        </w:rPr>
        <w:t>Sa'ad da Yesu ya tambayi sunan mutumin, aljanun suka amsa, "</w:t>
      </w:r>
      <w:r>
        <w:rPr>
          <w:b/>
          <w:lang w:val="ha_NG" w:bidi="ha_NG"/>
        </w:rPr>
        <w:t>Runduna</w:t>
      </w:r>
      <w:r>
        <w:rPr>
          <w:lang w:val="ha_NG" w:bidi="ha_NG"/>
        </w:rPr>
        <w:t xml:space="preserve">." </w:t>
      </w:r>
      <w:r>
        <w:rPr>
          <w:b/>
          <w:lang w:val="ha_NG" w:bidi="ha_NG"/>
        </w:rPr>
        <w:t>Legion</w:t>
      </w:r>
      <w:r>
        <w:rPr>
          <w:lang w:val="ha_NG" w:bidi="ha_NG"/>
        </w:rPr>
        <w:t xml:space="preserve"> kalma ce ta Romawa wadda take nufin rukunin sojoji 4,000 zuwa 6,000. Mugun ruhun ya kira kansa haka don akwai mugayen ruhohi masu yawa a cikin mutumin, ba don akwai musamman mugayen ruhohin 4,000 zuwa 6,000 a cikin mutumin ba.</w:t>
      </w:r>
    </w:p>
    <w:p>
      <w:pPr/>
      <w:r>
        <w:rPr>
          <w:lang w:val="ha_NG" w:bidi="ha_NG"/>
        </w:rPr>
      </w:r>
      <w:r>
        <w:rPr>
          <w:lang w:val="ha_NG" w:bidi="ha_NG"/>
        </w:rPr>
        <w:t xml:space="preserve">Mugayen ruhohin suka roki Yesu kada ya aika su cikin </w:t>
      </w:r>
      <w:r>
        <w:rPr>
          <w:b/>
          <w:lang w:val="ha_NG" w:bidi="ha_NG"/>
        </w:rPr>
        <w:t>Hawiya</w:t>
      </w:r>
      <w:r>
        <w:rPr>
          <w:lang w:val="ha_NG" w:bidi="ha_NG"/>
        </w:rPr>
        <w:t>. Kalmar Girkanci Hawiya tana nufin wani rami mai zurfi sosai wanda ba shi da matuƙa. A wannan mahallin, yana nufin wurin da ake tsare mugayen ruhohi don jiran hukuncin Allah. Yahudawa sun gaskanta cewa wannan wurin yana wani wuri ne mai zurfi a ƙasa. Hawiya shi ne "azaba" da aljanun ke nufi sa'adda suka yi magana da Yesu.</w:t>
      </w:r>
    </w:p>
    <w:p>
      <w:pPr/>
      <w:r>
        <w:rPr>
          <w:lang w:val="ha_NG" w:bidi="ha_NG"/>
        </w:rPr>
      </w:r>
      <w:r>
        <w:rPr>
          <w:lang w:val="ha_NG" w:bidi="ha_NG"/>
        </w:rPr>
        <w:t xml:space="preserve">Bayan aladun sun nutse, ko kuma sun mutu a cikin ruwa, makiyayan sun gaya wa mutanen garin abin da ya faru. Mutanen garin suka zo inda Yesu yake, suka ga mutumin da aljanu suka mallaka yanzu </w:t>
      </w:r>
      <w:r>
        <w:rPr>
          <w:b/>
          <w:lang w:val="ha_NG" w:bidi="ha_NG"/>
        </w:rPr>
        <w:t>cikin hankalinsa</w:t>
      </w:r>
      <w:r>
        <w:rPr>
          <w:lang w:val="ha_NG" w:bidi="ha_NG"/>
        </w:rPr>
        <w:t xml:space="preserve">. Wannan na nufin cewa hankalin mutumin ya daidaita, kuma ya daina hauka. Tunaninsa da ayyukansa ba su ƙara zama ƙarƙashin ikon aljannu ba. Mutane sun ga cewa an </w:t>
      </w:r>
      <w:r>
        <w:rPr>
          <w:b/>
          <w:lang w:val="ha_NG" w:bidi="ha_NG"/>
        </w:rPr>
        <w:t>warkar</w:t>
      </w:r>
      <w:r>
        <w:rPr>
          <w:lang w:val="ha_NG" w:bidi="ha_NG"/>
        </w:rPr>
        <w:t xml:space="preserve"> da mutumin. An warkar ita ce kalmar da aka yi amfani da ita a Littafi Mai Tsarki don nufin ceto ko kuma kubutarwa. Idan aka yi amfani da shi a ma'anar ruhaniya, yana nufin an ceci daga zunubai. A wannan mahallin, yana nufin an kuɓutar daga ikon aljanu.</w:t>
      </w:r>
    </w:p>
    <w:p>
      <w:pPr/>
      <w:r>
        <w:rPr>
          <w:lang w:val="ha_NG" w:bidi="ha_NG"/>
        </w:rPr>
      </w:r>
      <w:r>
        <w:rPr>
          <w:lang w:val="ha_NG" w:bidi="ha_NG"/>
        </w:rPr>
        <w:t>Idan kana da kalma a harshenka da za ta iya nufin ceto daga zunubi da kuma ceto daga aljannu, za ka iya amfani da wannan kalmar.</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kungiyar su yi gwajin ba da labarin a yarensu.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nassin sannan ya dakata. Wani daga cikin kungiyar kuma ya fadi nassin na gaba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mutum na kungiyar ya kamata ya ba da labarin duka nassin ba tare da tsayawa ba a kalla sau daya. Dan kungiyar na iya amfani da abubuwa daban-daban, motsi, ko zane-zanen labarin don ya taimaka musu wajen tuna nassin.</w:t>
      </w:r>
    </w:p>
    <w:p>
      <w:pPr/>
      <w:r>
        <w:rPr>
          <w:lang w:val="ha_NG" w:bidi="ha_NG"/>
        </w:rPr>
      </w:r>
      <w:r>
        <w:rPr>
          <w:lang w:val="ha_NG" w:bidi="ha_NG"/>
        </w:rPr>
        <w:t>Dakatar da wannan sautin a nan.</w:t>
      </w:r>
    </w:p>
    <w:p>
      <w:pPr/>
      <w:r>
        <w:rPr>
          <w:lang w:val="ha_NG" w:bidi="ha_NG"/>
        </w:rPr>
      </w:r>
      <w:r>
        <w:rPr>
          <w:lang w:val="ha_NG" w:bidi="ha_NG"/>
        </w:rPr>
        <w:t>Bayan haka, kungiyar za ta iya yanke shawarar wace sigar nassin kuke so fiye da sauran. Wataƙila ku ga cewa kun fi son yadda wani dan kungiya ya ba da wani fani, amma kuma ku fi son yadda wani dan kungiya na daban ya ba da wani fani.</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nassin da kowa ya amince da shi.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8:40–56</w:t>
      </w:r>
      <w:r>
        <w:rPr>
          <w:lang w:val="ha_NG" w:bidi="ha_NG"/>
        </w:rPr>
      </w:r>
    </w:p>
    <w:p>
      <w:pPr>
        <w:pStyle w:val="Heading3"/>
      </w:pPr>
      <w:r>
        <w:rPr>
          <w:lang w:val="ha_NG" w:bidi="ha_NG"/>
        </w:rPr>
        <w:t>Step 1</w:t>
      </w:r>
    </w:p>
    <w:p>
      <w:pPr/>
      <w:r>
        <w:rPr>
          <w:lang w:val="ha_NG" w:bidi="ha_NG"/>
        </w:rPr>
      </w:r>
      <w:r>
        <w:rPr>
          <w:lang w:val="ha_NG" w:bidi="ha_NG"/>
        </w:rPr>
        <w:t>Ku saurari Luka 8:40–56 ku kuma sa shi a zuciyarku. Ku saurari nassin sau uku (a fassara mabanbanta guda uku, idan zai yiwu). Sannan a ƙungiyance, ku tattauna waɗannan tambayoyin.</w:t>
      </w:r>
    </w:p>
    <w:p>
      <w:pPr>
        <w:pStyle w:val="ListBullet"/>
        <w:spacing w:line="240" w:lineRule="auto"/>
        <w:ind w:left="720"/>
      </w:pPr>
      <w:r>
        <w:rPr>
          <w:lang w:val="ha_NG" w:bidi="ha_NG"/>
        </w:rPr>
      </w:r>
      <w:r>
        <w:rPr>
          <w:lang w:val="ha_NG" w:bidi="ha_NG"/>
        </w:rPr>
        <w:t>Me kake so a cikin wannan labarin?</w:t>
      </w:r>
    </w:p>
    <w:p>
      <w:pPr>
        <w:pStyle w:val="ListBullet"/>
        <w:spacing w:line="240" w:lineRule="auto"/>
        <w:ind w:left="720"/>
      </w:pPr>
      <w:r>
        <w:rPr>
          <w:lang w:val="ha_NG" w:bidi="ha_NG"/>
        </w:rPr>
      </w:r>
      <w:r>
        <w:rPr>
          <w:lang w:val="ha_NG" w:bidi="ha_NG"/>
        </w:rPr>
        <w:t>Menene bai burge ku ba ko kuma baku gane ba?</w:t>
      </w:r>
    </w:p>
    <w:p>
      <w:pPr>
        <w:pStyle w:val="ListBullet"/>
        <w:spacing w:line="240" w:lineRule="auto"/>
        <w:ind w:left="720"/>
      </w:pPr>
      <w:r>
        <w:rPr>
          <w:lang w:val="ha_NG" w:bidi="ha_NG"/>
        </w:rPr>
      </w:r>
      <w:r>
        <w:rPr>
          <w:lang w:val="ha_NG" w:bidi="ha_NG"/>
        </w:rPr>
        <w:t>Menene labarin yake fada mana a game da Yesu?</w:t>
      </w:r>
    </w:p>
    <w:p>
      <w:pPr>
        <w:pStyle w:val="ListBullet"/>
        <w:spacing w:line="240" w:lineRule="auto"/>
        <w:ind w:left="720"/>
      </w:pPr>
      <w:r>
        <w:rPr>
          <w:lang w:val="ha_NG" w:bidi="ha_NG"/>
        </w:rPr>
      </w:r>
      <w:r>
        <w:rPr>
          <w:lang w:val="ha_NG" w:bidi="ha_NG"/>
        </w:rPr>
        <w:t>Me labarin yake gaya mana game da mutane?</w:t>
      </w:r>
    </w:p>
    <w:p>
      <w:pPr>
        <w:pStyle w:val="ListBullet"/>
        <w:spacing w:line="240" w:lineRule="auto"/>
        <w:ind w:left="720"/>
      </w:pPr>
      <w:r>
        <w:rPr>
          <w:lang w:val="ha_NG" w:bidi="ha_NG"/>
        </w:rPr>
      </w:r>
      <w:r>
        <w:rPr>
          <w:lang w:val="ha_NG" w:bidi="ha_NG"/>
        </w:rPr>
        <w:t>Ta yaya labarin yake da tasiri a kan rayuwarmu ta yau da kullum?</w:t>
      </w:r>
    </w:p>
    <w:p>
      <w:pPr>
        <w:pStyle w:val="ListBullet"/>
        <w:spacing w:line="240" w:lineRule="auto"/>
        <w:ind w:left="720"/>
      </w:pPr>
      <w:r>
        <w:rPr>
          <w:lang w:val="ha_NG" w:bidi="ha_NG"/>
        </w:rPr>
      </w:r>
      <w:r>
        <w:rPr>
          <w:lang w:val="ha_NG" w:bidi="ha_NG"/>
        </w:rPr>
        <w:t>Wanene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ya warkar da wani mutum ba Al'umme, ko wanda ba Bayahude ba, wanda aljannu suka mallaka. Luka ya ci gaba da labarin Yesu da almajiransa bayan sun yi tafiya ta ruwa suka koma Tekun Galili, suka kuma isa yankin Galili. Luka yana ba da labari mai dauke da wani labarin a ciki, game da al'ajibi biyu da Yesu ya yi. Al'ajibai na Yesu suna nuna ikonsa da karfinsa na musamman da Allah ya ba shi a matsayin Mai Ceton da aka yi Alkawari.</w:t>
      </w:r>
    </w:p>
    <w:p>
      <w:pPr/>
      <w:r>
        <w:rPr>
          <w:lang w:val="ha_NG" w:bidi="ha_NG"/>
        </w:rPr>
      </w:r>
      <w:r>
        <w:rPr>
          <w:lang w:val="ha_NG" w:bidi="ha_NG"/>
        </w:rPr>
        <w:t>Yesu da almajiransa ko mabiyansa na kusa sun dawo daga wani yanki inda Al'ummai suke zaune kuma sun ketare Tekun Galili zuwa yankin Galili. Akwai taron Yahudawa da ke jiran isowar Yesu. Luka yana nuna cewa Yesu ya isa kusa da wurin da ya tashi, da yake taron jama'a suna jiransa da marmari. Sun kasance suna jira kuma suna sa ido ga dawowar Yesu. Yesu ya isa gabar arewa maso yammacin Tekun Galili. Yawancin malamai suna ganin cewa garin Kafarnahum ne.</w:t>
      </w:r>
    </w:p>
    <w:p>
      <w:pPr/>
      <w:r>
        <w:rPr>
          <w:lang w:val="ha_NG" w:bidi="ha_NG"/>
        </w:rPr>
      </w:r>
      <w:r>
        <w:rPr>
          <w:lang w:val="ha_NG" w:bidi="ha_NG"/>
        </w:rPr>
        <w:t>Daka ka nuna taswirar hanyar da Yesu da almajiransa suka bi daga Gerasa zuwa gabar tekun Galili ta arewa maso yamma.</w:t>
      </w:r>
    </w:p>
    <w:p>
      <w:pPr/>
      <w:r>
        <w:rPr>
          <w:lang w:val="ha_NG" w:bidi="ha_NG"/>
        </w:rPr>
      </w:r>
      <w:r>
        <w:rPr>
          <w:lang w:val="ha_NG" w:bidi="ha_NG"/>
        </w:rPr>
        <w:t>Akwai wani mutum mai muhimmanci wanda yake cikin taron. Sunansa Yayirus kuma shi ne shugaba a majami'ar yankin, ko kuma wurin ibadar Yahudawa. Duk majami'a ta na da shugaba guda ko biyu wanda suka ɗauki nauyin kula da ginin da tsara ayyuka a majami'a. A cikin labaran da suka gabata, Luka ya nuna yadda shugabannin addini suka yi gaba da Yesu. Sabanin haka, Yayirus ya zo ga Yesu cikin tawali'u kuma ya rusuna a ƙafafunsa. A al'adar Yahudawa, sunkuya yana nuna matukar girma da mutunci. Yayirus ya roƙi Yesu ya zo gidansa ya warkar da 'yarsa. Diyarsa tana da kusan shekara 12, wato shekarun balaga da mace za ta iya yin aure a al'adar Yahudawa. Yayirus ya ce 'yarsa tilo ba ta da lafiya sosai kuma ta kusan mutuwa</w:t>
      </w:r>
    </w:p>
    <w:p>
      <w:pPr/>
      <w:r>
        <w:rPr>
          <w:lang w:val="ha_NG" w:bidi="ha_NG"/>
        </w:rPr>
      </w:r>
      <w:r>
        <w:rPr>
          <w:lang w:val="ha_NG" w:bidi="ha_NG"/>
        </w:rPr>
        <w:t>Yesu ya yarda ya tafi tare da Yayirus, sannan shi da almajiransa suka fara tafiya tare da Yayirus zuwa gidansa. Akwai matsattsun hanyoyi a garin. Akwai mutane da yawa a cikin taron har sun kusa murkushe Yesu. Wannan maganar kwatance ce wadda ke nufin mutane sun matse Yesu sosai yayin da suke tafiya. Kalmar Girkanci da aka yi amfani da ita don murkushewa tana nufin "shake." Wannan ita ce kalmar da aka yi amfani da ita a misalin Yesu na mai shuka lokacin da ya kwatanta yadda kaya ta shake tsirrai.</w:t>
      </w:r>
    </w:p>
    <w:p>
      <w:pPr/>
      <w:r>
        <w:rPr>
          <w:lang w:val="ha_NG" w:bidi="ha_NG"/>
        </w:rPr>
      </w:r>
      <w:r>
        <w:rPr>
          <w:lang w:val="ha_NG" w:bidi="ha_NG"/>
        </w:rPr>
        <w:t>Dakata ku nuna wa kungiyarku hoto na matsatsun titunan Kafarnahum.</w:t>
      </w:r>
    </w:p>
    <w:p>
      <w:pPr/>
      <w:r>
        <w:rPr>
          <w:lang w:val="ha_NG" w:bidi="ha_NG"/>
        </w:rPr>
      </w:r>
      <w:r>
        <w:rPr>
          <w:lang w:val="ha_NG" w:bidi="ha_NG"/>
        </w:rPr>
        <w:t>Daga nan Luka ya ba da labarin wata mace a cikin taron jama'a a tsakiyar labarin Yayirus. Luka ya ba da bayanan baya game da matar. Tana fama da cutar mata da ta sa ta zubar da jini ba tsayawa har tsawon shekara 12. Yahudawa sun dauki mata masu zubar da jini a matsayin marasa tsarki, ko kuma wadanda ba su cancanci yin aikin Allah ba. Ba wanda ya iya warkar da ita.</w:t>
      </w:r>
    </w:p>
    <w:p>
      <w:pPr/>
      <w:r>
        <w:rPr>
          <w:lang w:val="ha_NG" w:bidi="ha_NG"/>
        </w:rPr>
      </w:r>
      <w:r>
        <w:rPr>
          <w:lang w:val="ha_NG" w:bidi="ha_NG"/>
        </w:rPr>
        <w:t>Ku dakata ku tattauna da tawagarku: A al'adarku, wane irin cututtuka ne ke raba mutane da sauran jama'a? Ta yaya mutumin nan zai rayu idan ya kasa samun magani ga rashin lafiyarsa?</w:t>
      </w:r>
    </w:p>
    <w:p>
      <w:pPr/>
      <w:r>
        <w:rPr>
          <w:lang w:val="ha_NG" w:bidi="ha_NG"/>
        </w:rPr>
      </w:r>
      <w:r>
        <w:rPr>
          <w:lang w:val="ha_NG" w:bidi="ha_NG"/>
        </w:rPr>
        <w:t>Matar ta bi ta cikin jama'ar har ta iso bayan Yesu. Ita ba ta son a san da ita. Bisa ga Linjilar Markus, matar ta taba gefen rigar Yesu, ko doguwar rigarsa ta waje, saboda tana son a warkar da ita. Gefen ko iyakar rigar na iya nufin zaren gefe ko tsintsiya ta rigar da mazan Yahudawa kan saka. Zaren tufafin sun tunatar da mazan su kasance masu bauta ga Allah.</w:t>
      </w:r>
    </w:p>
    <w:p>
      <w:pPr/>
      <w:r>
        <w:rPr>
          <w:lang w:val="ha_NG" w:bidi="ha_NG"/>
        </w:rPr>
      </w:r>
      <w:r>
        <w:rPr>
          <w:lang w:val="ha_NG" w:bidi="ha_NG"/>
        </w:rPr>
        <w:t>Ka dakata ka nuna hoton zaren gefen riga ko tsintsiya da ke jikin alkyabbar namiji Bayahude.</w:t>
      </w:r>
    </w:p>
    <w:p>
      <w:pPr/>
      <w:r>
        <w:rPr>
          <w:lang w:val="ha_NG" w:bidi="ha_NG"/>
        </w:rPr>
      </w:r>
      <w:r>
        <w:rPr>
          <w:lang w:val="ha_NG" w:bidi="ha_NG"/>
        </w:rPr>
        <w:t>Da zarar matar ta taɓa tufafin Yesu, sai ta warke kuma zubar da jinin ya tsaya. Wannan sauyi ne mai muhimmanci. Galibi, a al'adar Yahudawa, idan wani ya taba mutum mara tsarki, shi ma zai zama mara tsarki. Maimakon haka, matar ta taba Yesu kuma nan take ta warke daga abin da ya sa ta zama mara tsarki.</w:t>
      </w:r>
    </w:p>
    <w:p>
      <w:pPr/>
      <w:r>
        <w:rPr>
          <w:lang w:val="ha_NG" w:bidi="ha_NG"/>
        </w:rPr>
      </w:r>
      <w:r>
        <w:rPr>
          <w:lang w:val="ha_NG" w:bidi="ha_NG"/>
        </w:rPr>
        <w:t>Ku dakata ku tattauna da tawagarku: Ta yaya ake kallon tabawa a al'adarku? Shin wasu mutane ne kawai aka yarda su taba? Yaya za ku kwatanta tafiya a cikin birni mai cunkoso a yankinku inda mutane da yawa suke rayuwa?</w:t>
      </w:r>
    </w:p>
    <w:p>
      <w:pPr/>
      <w:r>
        <w:rPr>
          <w:lang w:val="ha_NG" w:bidi="ha_NG"/>
        </w:rPr>
      </w:r>
      <w:r>
        <w:rPr>
          <w:lang w:val="ha_NG" w:bidi="ha_NG"/>
        </w:rPr>
        <w:t>Yesu ya yi magana da mutanen da ke kewaye da shi, ya kuma tambaya, "Wa ya taɓa ni?" Yesu yana son mutumin ya zo gaba. Mutane da ke kusa da Yesu sun ce ba su taba shi ba. Bitrus, almajirin Yesu, bai fahimci dalilin da ya sa Yesu yake wannan tambayar ba. Bitrus ya kira Yesu "Maigida," kalmar da ke nuna girmamawa. Ya fada wa Yesu cewa kowa yana taba shi domin taron jama'a suna matsa musu daga kowane gefe.</w:t>
      </w:r>
    </w:p>
    <w:p>
      <w:pPr/>
      <w:r>
        <w:rPr>
          <w:lang w:val="ha_NG" w:bidi="ha_NG"/>
        </w:rPr>
      </w:r>
      <w:r>
        <w:rPr>
          <w:lang w:val="ha_NG" w:bidi="ha_NG"/>
        </w:rPr>
        <w:t>Yesu ya amsa wa Bitrus kuma ya nuna cewa wani ya taɓa shi da gangan, ba bisa kuskure ba. Yesu ya bayyana cewa ya lura ko ya ji ikon warkarwa ya fita daga jikinsa. Wannan ikon ba ya nufin ƙarfin jiki ba, amma iko ne daga wurin Allah don warkarwa da yin al'ajibai. Hakan ba ya nufi cewa Yesu ikonsa ya ragu fiye da yadda yake kafin ya warkar da matar.</w:t>
      </w:r>
    </w:p>
    <w:p>
      <w:pPr/>
      <w:r>
        <w:rPr>
          <w:lang w:val="ha_NG" w:bidi="ha_NG"/>
        </w:rPr>
      </w:r>
      <w:r>
        <w:rPr>
          <w:lang w:val="ha_NG" w:bidi="ha_NG"/>
        </w:rPr>
        <w:t>Matar ta fahimci cewa Yesu yana magana ne game da ita. Tana rawan jiki da tsoro, ta sa fuskarta a ƙasa a ƙafafun Yesu. Wannan na nuna girmamawa da tawali'u Matar ta gaya labarinta ga Yesu a gaban taron jama'a. Matar ta bayyana yadda ta warke a take yayin da ta taba rigar Yesu. Yesu ya amsa kuma ya kira ta, "'ya," don nuna damuwarsa a gare ta. Wannan kalma ce da ta dace malami kamar Yesu ya yi amfani da ita wajen yi wa mace magana cikin alheri. Yesu ya gaya mata cewa imaninta ko amincewarta da ikon Yesu ya warkar da ita. Saboda matar ta amince da Yesu, an cece ta ko aka warkar da ita daga rashin lafiyarta. Yesu ya yi wa matar wata addu'ar albarka da Yahudawa suke yi sa'ad da wani yake tafiya. Ya gaya mata, "Tafi cikin salama."</w:t>
      </w:r>
    </w:p>
    <w:p>
      <w:pPr/>
      <w:r>
        <w:rPr>
          <w:lang w:val="ha_NG" w:bidi="ha_NG"/>
        </w:rPr>
      </w:r>
      <w:r>
        <w:rPr>
          <w:lang w:val="ha_NG" w:bidi="ha_NG"/>
        </w:rPr>
        <w:t>Sa'an nan Luka ya mayar da hankalinsa ga Yayirus kuma ya ci gaba da labarinsa. Yayirus ya kasance yana jira a cikin taron mutane lokacin da Yesu ya sadu da matar. Yayin da Yesu yake magana da matar, sai wani dan aika ya zo ya gaya wa Yayiru cewa yarsa ta mutu. Dan aiken ya ba da shawarar bai kamata Yayirus ya kara damun malamin ba ko kuma ya sa ran zuwansa gidansa ba. "Malamin" yana nufin Yesu, kuma lakabi ne na girmamawa ga shugaban addinin Yahudawa. Dan aikan ya yi tsammanin cewa Yesu ba zai iya yin wani abu ba ga matattu.</w:t>
      </w:r>
    </w:p>
    <w:p>
      <w:pPr/>
      <w:r>
        <w:rPr>
          <w:lang w:val="ha_NG" w:bidi="ha_NG"/>
        </w:rPr>
      </w:r>
      <w:r>
        <w:rPr>
          <w:lang w:val="ha_NG" w:bidi="ha_NG"/>
        </w:rPr>
        <w:t>Yesu ya ji abin da ɗan aiken ya faɗa wa Yayirus, sai ya amsa wa Yayirus. Yesu ya ba Jairus kwarin gwiwa ya kuma gaya masa kada ya ji tsoro, sai dai ya gaskata cewa Yesu har yanzu zai iya taimaka wa 'yarsa. Idan Yayirus ya gaskata, Yesu ya ce 'yarsa za ta warke. Yesu ya isa gidan Yayirus. Akwai taron masu zaman makoki a wurin, suna makokin mutuwar ƙaramar yarinyar. Wadannan mutane da sun iya zama makwabta, abokai, 'yan uwa, ko kuma masu aikin makoki. A cikin al'adun Yahudawa, ana hayar masu makoki don su yi kuka da ihu da ƙarfi sosai. Yesu ya gaya wa mutanen su daina kuka, cewa kada su yi makokin yarinyar. Yesu ya ce ta yi barci ne kawai. Yesu ya san yarinyar ta mutu da gaske, amma ya ce tana barci domin ya san cewa yana shirin sa ta sake rayuwa.</w:t>
      </w:r>
    </w:p>
    <w:p>
      <w:pPr/>
      <w:r>
        <w:rPr>
          <w:lang w:val="ha_NG" w:bidi="ha_NG"/>
        </w:rPr>
      </w:r>
      <w:r>
        <w:rPr>
          <w:lang w:val="ha_NG" w:bidi="ha_NG"/>
        </w:rPr>
        <w:t>Ku dakata ku tattauna da ƙungiyarku: A al'adarku, ta yaya mutane suke yin makokin mamaci? Waɗanne jimloli kuke amfani da su ga wanda ya rasu yanzu?</w:t>
      </w:r>
    </w:p>
    <w:p>
      <w:pPr/>
      <w:r>
        <w:rPr>
          <w:lang w:val="ha_NG" w:bidi="ha_NG"/>
        </w:rPr>
      </w:r>
      <w:r>
        <w:rPr>
          <w:lang w:val="ha_NG" w:bidi="ha_NG"/>
        </w:rPr>
        <w:t>Masu makoki suna saurin canzawa daga kuka zuwa dariya. Sun yi wa Yesu dariya saboda ba su fahimci abin da Yesu yake nufi ba. Sun yi tunanin cewa shi wawa ne saboda sun tabbata cewa yarinyar ta mutu. Sa’an nan, ya tafi da Bitrus da Yakubu da Yahaya da Yayirus da matarsa kawai, ya shiga ɗakin da gawar yarinyar take. Yesu ya je wurin yarinyar, ya kama hannunta, ya kuma gaya mata ta tashi, ko kuma ta sake rayuwa daga matattu. Ruhun yarinyar ya bar ta sa'ar da ta mutu amma yanzu ya dawo gare ta, kuma ta sake rayuwa. Yarinyar ta tashi tsaye kuma Yesu ya tambayi wani ya kawo mata abinci. Yayirus da matarsa sun cika da tsoro da mamaki game da al'ajibin da Yesu ya yi wajen dawo da rayuwar 'yarsu. Amma Yesu ya gaya musu kada su fada wa kowa abin da ya faru.</w:t>
      </w:r>
    </w:p>
    <w:p>
      <w:pPr/>
      <w:r>
        <w:rPr>
          <w:lang w:val="ha_NG" w:bidi="ha_NG"/>
        </w:rPr>
      </w:r>
      <w:r>
        <w:rPr>
          <w:lang w:val="ha_NG" w:bidi="ha_NG"/>
        </w:rPr>
        <w:t>Luka ya haɗa labaru biyu na mu'ujizai na warkarwa da Yesu ya yi. A cikin duka lokutan biyu, Yesu ya taɓa waɗanda suke da najasa, mai fama da zubar jini da kuma matattu. Yesu bai zama marar tsarki ba, amma maimakon haka ya tsarkake su ta hanyar warkar da su. A cikin labaran biyu, Yesu ya ce imani ne yake sa a warke ko a cece mutum daga mutuwa. Matar ta gaskata kuma Yesu ya warkar da ita. Yayirus ya gaskata kuma Yesu ya ta da 'yarsa daga matattu.</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 Za ku taimaki ƙungiyar wajen bayyana yanayin wasa, mahalli, da jaruman cikin labarin.</w:t>
      </w:r>
    </w:p>
    <w:p>
      <w:pPr/>
      <w:r>
        <w:rPr>
          <w:lang w:val="ha_NG" w:bidi="ha_NG"/>
        </w:rPr>
      </w:r>
      <w:r>
        <w:rPr>
          <w:lang w:val="ha_NG" w:bidi="ha_NG"/>
        </w:rPr>
        <w:t>Wannan labarin yana da sassa biyar.</w:t>
      </w:r>
    </w:p>
    <w:p>
      <w:pPr/>
      <w:r>
        <w:rPr>
          <w:lang w:val="ha_NG" w:bidi="ha_NG"/>
        </w:rPr>
      </w:r>
      <w:r>
        <w:rPr>
          <w:b/>
          <w:lang w:val="ha_NG" w:bidi="ha_NG"/>
        </w:rPr>
        <w:t>Sashe na farko:</w:t>
      </w:r>
      <w:r>
        <w:rPr>
          <w:lang w:val="ha_NG" w:bidi="ha_NG"/>
        </w:rPr>
        <w:t xml:space="preserve"> Yesu ya isa bayan ya tsallaka Tekun Galili. Taron jama'a suna jira. Wani mutum mai matsayi a cikin taron jama'a mai suna Yayirus, ya roki Yesu ya zo ya dora hannu a kan 'yarsa domin ta warke. 'Yar Yayirus ba ta da lafiya har tana gab da mutuwa</w:t>
      </w:r>
    </w:p>
    <w:p>
      <w:pPr/>
      <w:r>
        <w:rPr>
          <w:lang w:val="ha_NG" w:bidi="ha_NG"/>
        </w:rPr>
      </w:r>
      <w:r>
        <w:rPr>
          <w:b/>
          <w:lang w:val="ha_NG" w:bidi="ha_NG"/>
        </w:rPr>
        <w:t>Sashe na biyu:</w:t>
      </w:r>
      <w:r>
        <w:rPr>
          <w:lang w:val="ha_NG" w:bidi="ha_NG"/>
        </w:rPr>
        <w:t xml:space="preserve"> Yesu yana tafiya da almajiransa da Yayirus zuwa gidan Yayirus. Taron jama'a yana matse a kewaye da shi. Wata mace mara lafiya a cikin taron jama'a ta taba tufafin Yesu. Iko ya fito daga Yesu sai macen nan ta warke a take.</w:t>
      </w:r>
    </w:p>
    <w:p>
      <w:pPr/>
      <w:r>
        <w:rPr>
          <w:lang w:val="ha_NG" w:bidi="ha_NG"/>
        </w:rPr>
      </w:r>
      <w:r>
        <w:rPr>
          <w:b/>
          <w:lang w:val="ha_NG" w:bidi="ha_NG"/>
        </w:rPr>
        <w:t>Sashe na uku:</w:t>
      </w:r>
      <w:r>
        <w:rPr>
          <w:lang w:val="ha_NG" w:bidi="ha_NG"/>
        </w:rPr>
        <w:t xml:space="preserve"> Yesu ya tambaya, "Wane ne ya taba ni?" Bitrus ya gaya wa Yesu cewa akwai mutane da yawa a cikin taron; kowa na taba shi. Matar ta durkusa a gaban Yesu kuma ta fada masa labarinta. Yesu ya gaya mata ta tafi da salama.</w:t>
      </w:r>
    </w:p>
    <w:p>
      <w:pPr/>
      <w:r>
        <w:rPr>
          <w:lang w:val="ha_NG" w:bidi="ha_NG"/>
        </w:rPr>
      </w:r>
      <w:r>
        <w:rPr>
          <w:b/>
          <w:lang w:val="ha_NG" w:bidi="ha_NG"/>
        </w:rPr>
        <w:t>Sashe na hudu:</w:t>
      </w:r>
      <w:r>
        <w:rPr>
          <w:lang w:val="ha_NG" w:bidi="ha_NG"/>
        </w:rPr>
        <w:t xml:space="preserve"> Wani manzo daga wurin Yayirus ya iso, ya gaya masa cewa 'yarsa ta mutu. Yesu ya ji ɗan aikan sai ya gaya wa Yayirus ya yi imani. Sai su ka ci gaba da tafiya zuwa gidan Yayirus.</w:t>
      </w:r>
    </w:p>
    <w:p>
      <w:pPr/>
      <w:r>
        <w:rPr>
          <w:lang w:val="ha_NG" w:bidi="ha_NG"/>
        </w:rPr>
      </w:r>
      <w:r>
        <w:rPr>
          <w:b/>
          <w:lang w:val="ha_NG" w:bidi="ha_NG"/>
        </w:rPr>
        <w:t>Sashe na biyar:</w:t>
      </w:r>
      <w:r>
        <w:rPr>
          <w:lang w:val="ha_NG" w:bidi="ha_NG"/>
        </w:rPr>
        <w:t xml:space="preserve"> Yesu ya ɗauki Bitrus, Yahaya, da Yakubu tare da shi, suka shiga gidan Yayirus tare da Yayirus da matarsa. Masu makoki a cikin gidan suna yi wa Yesu ba'a. Yesu ya gaya wa yarinyar ta tashi. Yesu ya raya yarinyar.</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 a cikin jirgin ruwa.</w:t>
      </w:r>
    </w:p>
    <w:p>
      <w:pPr>
        <w:pStyle w:val="ListBullet"/>
        <w:spacing w:line="240" w:lineRule="auto"/>
        <w:ind w:left="720"/>
      </w:pPr>
      <w:r>
        <w:rPr>
          <w:lang w:val="ha_NG" w:bidi="ha_NG"/>
        </w:rPr>
      </w:r>
      <w:r>
        <w:rPr>
          <w:lang w:val="ha_NG" w:bidi="ha_NG"/>
        </w:rPr>
        <w:t>Taron jama'a yana jiran Yesu.</w:t>
      </w:r>
    </w:p>
    <w:p>
      <w:pPr>
        <w:pStyle w:val="ListBullet"/>
        <w:spacing w:line="240" w:lineRule="auto"/>
        <w:ind w:left="720"/>
      </w:pPr>
      <w:r>
        <w:rPr>
          <w:lang w:val="ha_NG" w:bidi="ha_NG"/>
        </w:rPr>
      </w:r>
      <w:r>
        <w:rPr>
          <w:lang w:val="ha_NG" w:bidi="ha_NG"/>
        </w:rPr>
        <w:t>Yayirus</w:t>
      </w:r>
    </w:p>
    <w:p>
      <w:pPr>
        <w:pStyle w:val="ListBullet"/>
        <w:spacing w:line="240" w:lineRule="auto"/>
        <w:ind w:left="720"/>
      </w:pPr>
      <w:r>
        <w:rPr>
          <w:lang w:val="ha_NG" w:bidi="ha_NG"/>
        </w:rPr>
      </w:r>
      <w:r>
        <w:rPr>
          <w:lang w:val="ha_NG" w:bidi="ha_NG"/>
        </w:rPr>
        <w:t>'Yar Yayirus</w:t>
      </w:r>
    </w:p>
    <w:p>
      <w:pPr>
        <w:pStyle w:val="ListBullet"/>
        <w:spacing w:line="240" w:lineRule="auto"/>
        <w:ind w:left="720"/>
      </w:pPr>
      <w:r>
        <w:rPr>
          <w:lang w:val="ha_NG" w:bidi="ha_NG"/>
        </w:rPr>
      </w:r>
      <w:r>
        <w:rPr>
          <w:lang w:val="ha_NG" w:bidi="ha_NG"/>
        </w:rPr>
        <w:t>Matar da take da matsalar zubar da jini</w:t>
      </w:r>
    </w:p>
    <w:p>
      <w:pPr>
        <w:pStyle w:val="ListBullet"/>
        <w:spacing w:line="240" w:lineRule="auto"/>
        <w:ind w:left="720"/>
      </w:pPr>
      <w:r>
        <w:rPr>
          <w:lang w:val="ha_NG" w:bidi="ha_NG"/>
        </w:rPr>
      </w:r>
      <w:r>
        <w:rPr>
          <w:lang w:val="ha_NG" w:bidi="ha_NG"/>
        </w:rPr>
        <w:t>Bitrus</w:t>
      </w:r>
    </w:p>
    <w:p>
      <w:pPr>
        <w:pStyle w:val="ListBullet"/>
        <w:spacing w:line="240" w:lineRule="auto"/>
        <w:ind w:left="720"/>
      </w:pPr>
      <w:r>
        <w:rPr>
          <w:lang w:val="ha_NG" w:bidi="ha_NG"/>
        </w:rPr>
      </w:r>
      <w:r>
        <w:rPr>
          <w:lang w:val="ha_NG" w:bidi="ha_NG"/>
        </w:rPr>
        <w:t>Dan aika daga gidan Yayirus</w:t>
      </w:r>
    </w:p>
    <w:p>
      <w:pPr>
        <w:pStyle w:val="ListBullet"/>
        <w:spacing w:line="240" w:lineRule="auto"/>
        <w:ind w:left="720"/>
      </w:pPr>
      <w:r>
        <w:rPr>
          <w:lang w:val="ha_NG" w:bidi="ha_NG"/>
        </w:rPr>
      </w:r>
      <w:r>
        <w:rPr>
          <w:lang w:val="ha_NG" w:bidi="ha_NG"/>
        </w:rPr>
        <w:t>Yahaya</w:t>
      </w:r>
    </w:p>
    <w:p>
      <w:pPr>
        <w:pStyle w:val="ListBullet"/>
        <w:spacing w:line="240" w:lineRule="auto"/>
        <w:ind w:left="720"/>
      </w:pPr>
      <w:r>
        <w:rPr>
          <w:lang w:val="ha_NG" w:bidi="ha_NG"/>
        </w:rPr>
      </w:r>
      <w:r>
        <w:rPr>
          <w:lang w:val="ha_NG" w:bidi="ha_NG"/>
        </w:rPr>
        <w:t>Yakubu</w:t>
      </w:r>
    </w:p>
    <w:p>
      <w:pPr>
        <w:pStyle w:val="ListBullet"/>
        <w:spacing w:line="240" w:lineRule="auto"/>
        <w:ind w:left="720"/>
      </w:pPr>
      <w:r>
        <w:rPr>
          <w:lang w:val="ha_NG" w:bidi="ha_NG"/>
        </w:rPr>
      </w:r>
      <w:r>
        <w:rPr>
          <w:lang w:val="ha_NG" w:bidi="ha_NG"/>
        </w:rPr>
        <w:t>Mahaifiyar Yarinyar</w:t>
      </w:r>
    </w:p>
    <w:p>
      <w:pPr>
        <w:pStyle w:val="ListBullet"/>
        <w:spacing w:line="240" w:lineRule="auto"/>
        <w:ind w:left="720"/>
      </w:pPr>
      <w:r>
        <w:rPr>
          <w:lang w:val="ha_NG" w:bidi="ha_NG"/>
        </w:rPr>
      </w:r>
      <w:r>
        <w:rPr>
          <w:lang w:val="ha_NG" w:bidi="ha_NG"/>
        </w:rPr>
        <w:t>Masu makoki</w:t>
      </w:r>
    </w:p>
    <w:p>
      <w:pPr/>
      <w:r>
        <w:rPr>
          <w:lang w:val="ha_NG" w:bidi="ha_NG"/>
        </w:rPr>
      </w:r>
      <w:r>
        <w:rPr>
          <w:lang w:val="ha_NG" w:bidi="ha_NG"/>
        </w:rPr>
        <w:t>A cikin wannan zaman, sa rukunin su tsara labari, su zana, ko su yi amfani da wasu nau'ikan abubuwan da za a iya sarrafawa (abubuwan da za ka iya motsawa kamar duwatsu, sanduna, abubuwan wasan yara) don su fito da hoton labarin da ayyukan da ke cikinsa.</w:t>
      </w:r>
    </w:p>
    <w:p>
      <w:pPr/>
      <w:r>
        <w:rPr>
          <w:lang w:val="ha_NG" w:bidi="ha_NG"/>
        </w:rPr>
      </w:r>
      <w:r>
        <w:rPr>
          <w:lang w:val="ha_NG" w:bidi="ha_NG"/>
        </w:rPr>
        <w:t>Yana da mahimmanci a tuna cewa Yesu ya dawo daga ketaren tafkin inda ya 'yantar da wani mutum daga mugayen ruhohi.</w:t>
      </w:r>
    </w:p>
    <w:p>
      <w:pPr/>
      <w:r>
        <w:rPr>
          <w:lang w:val="ha_NG" w:bidi="ha_NG"/>
        </w:rPr>
      </w:r>
      <w:r>
        <w:rPr>
          <w:lang w:val="ha_NG" w:bidi="ha_NG"/>
        </w:rPr>
        <w:t>Yana da mahimmanci a tuna cewa shugabannin addini sau da yawa sun kasance suna adawa da Yesu. Yairus ya bambanta da shugabannin addini na yau da kullum. Yayirus ya kaskantar da kansa a wajen Yesu</w:t>
      </w:r>
    </w:p>
    <w:p>
      <w:pPr/>
      <w:r>
        <w:rPr>
          <w:lang w:val="ha_NG" w:bidi="ha_NG"/>
        </w:rPr>
      </w:r>
      <w:r>
        <w:rPr>
          <w:lang w:val="ha_NG" w:bidi="ha_NG"/>
        </w:rPr>
        <w:t>Yana da muhimmanci a tuna cewa mutane sun kasance suna jiran dawowar Yesu. Mutanen nan sun ji Yesu ko kuma sun ji labarin Yesu daga wasu.</w:t>
      </w:r>
    </w:p>
    <w:p>
      <w:pPr/>
      <w:r>
        <w:rPr>
          <w:lang w:val="ha_NG" w:bidi="ha_NG"/>
        </w:rPr>
      </w:r>
      <w:r>
        <w:rPr>
          <w:lang w:val="ha_NG" w:bidi="ha_NG"/>
        </w:rPr>
        <w:t>Yana da muhimmanci a tuna cewa Yahudawa sun dauki matar da ke zubar da jini a matsayin mai kazanta. Wannan na nufin cewa Yahudawa ba za su iya taɓa ta ba. Mutane sun guji mu'amala da ita. Bai kamata ta kasance a cikin jama'a ba.</w:t>
      </w:r>
    </w:p>
    <w:p>
      <w:pPr/>
      <w:r>
        <w:rPr>
          <w:lang w:val="ha_NG" w:bidi="ha_NG"/>
        </w:rPr>
      </w:r>
      <w:r>
        <w:rPr>
          <w:lang w:val="ha_NG" w:bidi="ha_NG"/>
        </w:rPr>
        <w:t>Yana da muhimmanci a tuna cewa lokacin da aka ce babu wanda ya iya warkar da matar, yana nufin tana neman warkewa ne, amma ba ta samu ba.</w:t>
      </w:r>
    </w:p>
    <w:p>
      <w:pPr/>
      <w:r>
        <w:rPr>
          <w:lang w:val="ha_NG" w:bidi="ha_NG"/>
        </w:rPr>
      </w:r>
      <w:r>
        <w:rPr>
          <w:lang w:val="ha_NG" w:bidi="ha_NG"/>
        </w:rPr>
        <w:t>Yana da muhimmanci a tuna cewa gawar 'yar Yayirus marar tsarki ce a addinance. Duk wanda ya taɓa gawar ya zama mai kazanta.</w:t>
      </w:r>
    </w:p>
    <w:p>
      <w:pPr/>
      <w:r>
        <w:rPr>
          <w:lang w:val="ha_NG" w:bidi="ha_NG"/>
        </w:rPr>
      </w:r>
      <w:r>
        <w:rPr>
          <w:lang w:val="ha_NG" w:bidi="ha_NG"/>
        </w:rPr>
        <w:t>Kungiyar na iya son sake tsara jerin abubuwan da ke faruwa don nuna yanayin matar, da kokarinta na neman taimako, da kuma rashin samun taimakon a farko. Hakanan, ƙungiyar za ta iya nuna yanayin da yarinyar take ciki kafin Yesu ya isa bakin teku.</w:t>
      </w:r>
    </w:p>
    <w:p>
      <w:pPr/>
      <w:r>
        <w:rPr>
          <w:lang w:val="ha_NG" w:bidi="ha_NG"/>
        </w:rPr>
      </w:r>
      <w:r>
        <w:rPr>
          <w:lang w:val="ha_NG" w:bidi="ha_NG"/>
        </w:rPr>
        <w:t>Hakanan zai iya taimakawa a sake tsara jerin abubuwan da suka faru lokacin da Yesu ya iso gidan Yairu. Da farko Yesu ya yi magana da masu zaman makoki, sannan ya tafi da Yayirus, da matar Yayirus, da Bitrus, da Yakubu da Yahaya zuwa dakin da gawar yarinyar take, ya tashe ta daga matattu.</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sassa guda biyar.</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 a cikin jirgin ruwa.</w:t>
      </w:r>
    </w:p>
    <w:p>
      <w:pPr>
        <w:pStyle w:val="ListBullet"/>
        <w:spacing w:line="240" w:lineRule="auto"/>
        <w:ind w:left="720"/>
      </w:pPr>
      <w:r>
        <w:rPr>
          <w:lang w:val="ha_NG" w:bidi="ha_NG"/>
        </w:rPr>
      </w:r>
      <w:r>
        <w:rPr>
          <w:lang w:val="ha_NG" w:bidi="ha_NG"/>
        </w:rPr>
        <w:t>Taron jama'a suna jiran Yesu.</w:t>
      </w:r>
    </w:p>
    <w:p>
      <w:pPr>
        <w:pStyle w:val="ListBullet"/>
        <w:spacing w:line="240" w:lineRule="auto"/>
        <w:ind w:left="720"/>
      </w:pPr>
      <w:r>
        <w:rPr>
          <w:lang w:val="ha_NG" w:bidi="ha_NG"/>
        </w:rPr>
      </w:r>
      <w:r>
        <w:rPr>
          <w:lang w:val="ha_NG" w:bidi="ha_NG"/>
        </w:rPr>
        <w:t>Yayirus</w:t>
      </w:r>
    </w:p>
    <w:p>
      <w:pPr>
        <w:pStyle w:val="ListBullet"/>
        <w:spacing w:line="240" w:lineRule="auto"/>
        <w:ind w:left="720"/>
      </w:pPr>
      <w:r>
        <w:rPr>
          <w:lang w:val="ha_NG" w:bidi="ha_NG"/>
        </w:rPr>
      </w:r>
      <w:r>
        <w:rPr>
          <w:lang w:val="ha_NG" w:bidi="ha_NG"/>
        </w:rPr>
        <w:t>'Yar Yayirus</w:t>
      </w:r>
    </w:p>
    <w:p>
      <w:pPr>
        <w:pStyle w:val="ListBullet"/>
        <w:spacing w:line="240" w:lineRule="auto"/>
        <w:ind w:left="720"/>
      </w:pPr>
      <w:r>
        <w:rPr>
          <w:lang w:val="ha_NG" w:bidi="ha_NG"/>
        </w:rPr>
      </w:r>
      <w:r>
        <w:rPr>
          <w:lang w:val="ha_NG" w:bidi="ha_NG"/>
        </w:rPr>
        <w:t>Matar da take zubar da jini</w:t>
      </w:r>
    </w:p>
    <w:p>
      <w:pPr>
        <w:pStyle w:val="ListBullet"/>
        <w:spacing w:line="240" w:lineRule="auto"/>
        <w:ind w:left="720"/>
      </w:pPr>
      <w:r>
        <w:rPr>
          <w:lang w:val="ha_NG" w:bidi="ha_NG"/>
        </w:rPr>
      </w:r>
      <w:r>
        <w:rPr>
          <w:lang w:val="ha_NG" w:bidi="ha_NG"/>
        </w:rPr>
        <w:t>Bitrus</w:t>
      </w:r>
    </w:p>
    <w:p>
      <w:pPr>
        <w:pStyle w:val="ListBullet"/>
        <w:spacing w:line="240" w:lineRule="auto"/>
        <w:ind w:left="720"/>
      </w:pPr>
      <w:r>
        <w:rPr>
          <w:lang w:val="ha_NG" w:bidi="ha_NG"/>
        </w:rPr>
      </w:r>
      <w:r>
        <w:rPr>
          <w:lang w:val="ha_NG" w:bidi="ha_NG"/>
        </w:rPr>
        <w:t>Dan aika daga gidan Yayirus</w:t>
      </w:r>
    </w:p>
    <w:p>
      <w:pPr>
        <w:pStyle w:val="ListBullet"/>
        <w:spacing w:line="240" w:lineRule="auto"/>
        <w:ind w:left="720"/>
      </w:pPr>
      <w:r>
        <w:rPr>
          <w:lang w:val="ha_NG" w:bidi="ha_NG"/>
        </w:rPr>
      </w:r>
      <w:r>
        <w:rPr>
          <w:lang w:val="ha_NG" w:bidi="ha_NG"/>
        </w:rPr>
        <w:t>Yahaya</w:t>
      </w:r>
    </w:p>
    <w:p>
      <w:pPr>
        <w:pStyle w:val="ListBullet"/>
        <w:spacing w:line="240" w:lineRule="auto"/>
        <w:ind w:left="720"/>
      </w:pPr>
      <w:r>
        <w:rPr>
          <w:lang w:val="ha_NG" w:bidi="ha_NG"/>
        </w:rPr>
      </w:r>
      <w:r>
        <w:rPr>
          <w:lang w:val="ha_NG" w:bidi="ha_NG"/>
        </w:rPr>
        <w:t>Yakubu</w:t>
      </w:r>
    </w:p>
    <w:p>
      <w:pPr>
        <w:pStyle w:val="ListBullet"/>
        <w:spacing w:line="240" w:lineRule="auto"/>
        <w:ind w:left="720"/>
      </w:pPr>
      <w:r>
        <w:rPr>
          <w:lang w:val="ha_NG" w:bidi="ha_NG"/>
        </w:rPr>
      </w:r>
      <w:r>
        <w:rPr>
          <w:lang w:val="ha_NG" w:bidi="ha_NG"/>
        </w:rPr>
        <w:t>Mahaifiyar yarinyar nan ƙarama</w:t>
      </w:r>
    </w:p>
    <w:p>
      <w:pPr>
        <w:pStyle w:val="ListBullet"/>
        <w:spacing w:line="240" w:lineRule="auto"/>
        <w:ind w:left="720"/>
      </w:pPr>
      <w:r>
        <w:rPr>
          <w:lang w:val="ha_NG" w:bidi="ha_NG"/>
        </w:rPr>
      </w:r>
      <w:r>
        <w:rPr>
          <w:lang w:val="ha_NG" w:bidi="ha_NG"/>
        </w:rPr>
        <w:t>Masu makoki</w:t>
      </w:r>
    </w:p>
    <w:p>
      <w:pPr/>
      <w:r>
        <w:rPr>
          <w:lang w:val="ha_NG" w:bidi="ha_NG"/>
        </w:rPr>
      </w:r>
      <w:r>
        <w:rPr>
          <w:lang w:val="ha_NG" w:bidi="ha_NG"/>
        </w:rPr>
        <w:t>Sa ƙungiyar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Ku tabbatar cewa masu wasan sun kwaikwayi taron jama'a da ke matsuwa kusa da Yesu.</w:t>
      </w:r>
    </w:p>
    <w:p>
      <w:pPr/>
      <w:r>
        <w:rPr>
          <w:lang w:val="ha_NG" w:bidi="ha_NG"/>
        </w:rPr>
      </w:r>
      <w:r>
        <w:rPr>
          <w:lang w:val="ha_NG" w:bidi="ha_NG"/>
        </w:rPr>
        <w:t>Ku tabbatar cewa ƙungiyar ta kwaikwayi yadda manzon ya zo ya yi magana da Yayirus yayin da Yesu yake magana da matar.</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Yi kwaikwayon matar da ta dade tana zubar da jini na tsawon shekaru 12. Ta kasance tana neman taimako amma babu wanda ya iya taimaka mata.</w:t>
      </w:r>
    </w:p>
    <w:p>
      <w:pPr/>
      <w:r>
        <w:rPr>
          <w:lang w:val="ha_NG" w:bidi="ha_NG"/>
        </w:rPr>
      </w:r>
      <w:r>
        <w:rPr>
          <w:lang w:val="ha_NG" w:bidi="ha_NG"/>
        </w:rPr>
        <w:t>Dakatar da aiki. Tambayi yar wasan da ta fito a matsayin matar mai matsalar jini, "Yaya kike ji?" Za ku iya jin abubuwa kamar, "Ina bakin ciki." "Ina kewar iyalaina da abokaina," "Na gaji da fama da wannan cuta," "Ina jin kadaici." Sake aikin.</w:t>
      </w:r>
    </w:p>
    <w:p>
      <w:pPr/>
      <w:r>
        <w:rPr>
          <w:lang w:val="ha_NG" w:bidi="ha_NG"/>
        </w:rPr>
      </w:r>
      <w:r>
        <w:rPr>
          <w:lang w:val="ha_NG" w:bidi="ha_NG"/>
        </w:rPr>
        <w:t>Akwai yarinya mai shekara 12 mara lafiya. Mahaifinta shi ne Yayirus Shi shugaban majami'a ne. Ita ce 'yarsa daya tilo.</w:t>
      </w:r>
    </w:p>
    <w:p>
      <w:pPr/>
      <w:r>
        <w:rPr>
          <w:lang w:val="ha_NG" w:bidi="ha_NG"/>
        </w:rPr>
      </w:r>
      <w:r>
        <w:rPr>
          <w:lang w:val="ha_NG" w:bidi="ha_NG"/>
        </w:rPr>
        <w:t>Dakatar da wasan: Tambayi mai fitowa a matsayin Yayirus, "Yaya kake ji?" Za ku iya jin abubuwa kamar, "Ina bukatar taimako ga ƴata," "Ina baƙin ciki, tana ƙarama sosai," "Me ya sa take rashin lafiya idan ina bauta wa Ubangiji?" Sake aikin.</w:t>
      </w:r>
    </w:p>
    <w:p>
      <w:pPr/>
      <w:r>
        <w:rPr>
          <w:lang w:val="ha_NG" w:bidi="ha_NG"/>
        </w:rPr>
      </w:r>
      <w:r>
        <w:rPr>
          <w:lang w:val="ha_NG" w:bidi="ha_NG"/>
        </w:rPr>
        <w:t>Jama'a suna tarbar Yesu, sannan Yayirus ya faɗi a ƙafafun Yesu yana roƙon Yesu ya zo gidansa saboda 'yarsa mai shekaru 12 tana mutuwa.</w:t>
      </w:r>
    </w:p>
    <w:p>
      <w:pPr/>
      <w:r>
        <w:rPr>
          <w:lang w:val="ha_NG" w:bidi="ha_NG"/>
        </w:rPr>
      </w:r>
      <w:r>
        <w:rPr>
          <w:lang w:val="ha_NG" w:bidi="ha_NG"/>
        </w:rPr>
        <w:t>Dakatar da abin da ake yi: Tambayi dan wasan da ke taka rawar jama'a, "Yaya kake ji?" Wataƙila za ku ji abubuwa kamar, "Yesu ya fi Yayirus daraja," "Abin ya burge ni yadda Yayirus ya kaskantar da kansa a gaban Yesu," "Yesu a shirye yake ya taimaka." Sake aikin.</w:t>
      </w:r>
    </w:p>
    <w:p>
      <w:pPr/>
      <w:r>
        <w:rPr>
          <w:lang w:val="ha_NG" w:bidi="ha_NG"/>
        </w:rPr>
      </w:r>
      <w:r>
        <w:rPr>
          <w:lang w:val="ha_NG" w:bidi="ha_NG"/>
        </w:rPr>
        <w:t>Yesu yana tafiya tare da Yayirus zuwa gidansa. Jama'a suna kewaye da Yesu. Matar da ke fama da zubar jini ta zo ta bayan Yesu, ta kuma taɓa gefen tufafinsa. Zubar jinin ya tsaya a take.</w:t>
      </w:r>
    </w:p>
    <w:p>
      <w:pPr/>
      <w:r>
        <w:rPr>
          <w:lang w:val="ha_NG" w:bidi="ha_NG"/>
        </w:rPr>
      </w:r>
      <w:r>
        <w:rPr>
          <w:lang w:val="ha_NG" w:bidi="ha_NG"/>
        </w:rPr>
        <w:t>Dakatar da abin da ake yi: Tambayi mai fitowa a matsayin matar, "Yaya kike ji?" Za ku iya jin abubuwa kamar, "Na cika da mamaki da abin da ya faru," "A karshe an amsa addu’ata," "Na cika da mamaki da iko da kuma ikon Yesu." Sake aikin.</w:t>
      </w:r>
    </w:p>
    <w:p>
      <w:pPr/>
      <w:r>
        <w:rPr>
          <w:lang w:val="ha_NG" w:bidi="ha_NG"/>
        </w:rPr>
      </w:r>
      <w:r>
        <w:rPr>
          <w:lang w:val="ha_NG" w:bidi="ha_NG"/>
        </w:rPr>
        <w:t>Yesu ya tambayi ko wanene ya taba shi. Kowa ya musanta hakan. Bitrus ya gaya wa Yesu cewa dukan taron jama'a suna matsa masa.</w:t>
      </w:r>
    </w:p>
    <w:p>
      <w:pPr/>
      <w:r>
        <w:rPr>
          <w:lang w:val="ha_NG" w:bidi="ha_NG"/>
        </w:rPr>
      </w:r>
      <w:r>
        <w:rPr>
          <w:lang w:val="ha_NG" w:bidi="ha_NG"/>
        </w:rPr>
        <w:t>Dakatar da wasan: Tambayi dan wasan da ke taka rawar almajiran Yesu, "Yaya kake ji?" Kuna iya jin abubuwa kamar, "Abin mamaki da Yesu ya tambayi hakan." Ya san cewa akwai mutane da yawa," "Tabbas akwai wata ma'ana ga tambayarsa," "Mutumin da ya taba Yesu dole ya kasance na musamman." Sake aikin.</w:t>
      </w:r>
    </w:p>
    <w:p>
      <w:pPr/>
      <w:r>
        <w:rPr>
          <w:lang w:val="ha_NG" w:bidi="ha_NG"/>
        </w:rPr>
      </w:r>
      <w:r>
        <w:rPr>
          <w:lang w:val="ha_NG" w:bidi="ha_NG"/>
        </w:rPr>
        <w:t>Amma Yesu ya ce wani ya taba shi da gangan domin ikon warkarwa ya fita daga gare shi. Matar ta san ba zata iya ɓoyewa ba. Ta fara rawar jiki kuma ta durkusa a gaban Yesu. Kowa ya ji bayanin dalilin da ya sa ta taɓa Yesu kuma ta warke nan take.</w:t>
      </w:r>
    </w:p>
    <w:p>
      <w:pPr/>
      <w:r>
        <w:rPr>
          <w:lang w:val="ha_NG" w:bidi="ha_NG"/>
        </w:rPr>
      </w:r>
      <w:r>
        <w:rPr>
          <w:lang w:val="ha_NG" w:bidi="ha_NG"/>
        </w:rPr>
        <w:t>Dakatar da wasan: Tambayi mai fitowa a matsayin Yayirus, "Yaya kake ji?" Za ku iya jin abubuwa kamar, "Na shiga halin kaka-ni-ka-yi, 'yata tana rashin lafiya mai tsanani kuma Yesu yana mamakin wanda ya taba shi?" "Lallai wannan abu ne mai matukar muhimmanci da ya sa ya dakata a yanzu," "Ina da bege cewa Yesu ma zai iya warkar da 'yata." Sake aikin.</w:t>
      </w:r>
    </w:p>
    <w:p>
      <w:pPr/>
      <w:r>
        <w:rPr>
          <w:lang w:val="ha_NG" w:bidi="ha_NG"/>
        </w:rPr>
      </w:r>
      <w:r>
        <w:rPr>
          <w:lang w:val="ha_NG" w:bidi="ha_NG"/>
        </w:rPr>
        <w:t>Yesu ya gaya wa macen, "Yata, imaninki ya warkar da ke, ki tafi lafiya."</w:t>
      </w:r>
    </w:p>
    <w:p>
      <w:pPr/>
      <w:r>
        <w:rPr>
          <w:lang w:val="ha_NG" w:bidi="ha_NG"/>
        </w:rPr>
      </w:r>
      <w:r>
        <w:rPr>
          <w:lang w:val="ha_NG" w:bidi="ha_NG"/>
        </w:rPr>
        <w:t xml:space="preserve">Wani manzo ya zo yayin da Yesu yake magana da matar. Manzon ya gaya wa Yayirus kada ya dami Yesu domin yarinyar ta riga ta mutu. Da Yesu ya ji game da yarinyar, Yesu ya gaya wa Yayirus, "Kada ka ji tsoro. Yi imani kuma za ta rayu." Sai Yesu ya zo gidan. Kowa a gidan yana ta kuka sosai kuma yana cikin bakin ciki. Wannan ya haɗa da ƙwararrun masu kuka. Yesu ya gaya musu "Kada ku yi kuka, ba ta mutu ba tana barci." Mutanen suka yi wa Yesu dariya domin sun tabbatar da cewa mutuwa ta yi. </w:t>
      </w:r>
    </w:p>
    <w:p>
      <w:pPr/>
      <w:r>
        <w:rPr>
          <w:lang w:val="ha_NG" w:bidi="ha_NG"/>
        </w:rPr>
      </w:r>
      <w:r>
        <w:rPr>
          <w:lang w:val="ha_NG" w:bidi="ha_NG"/>
        </w:rPr>
        <w:t>Dakatar da abin da ake yi: Tambayi masu fitowa a matsayin masu makoki, "Yaya kuke ji?" Za ku iya jin abubuwa kamar, "Me ya sa wannan mutumin ya zo ya katse mana makokinmu?" "Ina ji kamar an ci mutuncina." Ina iya ganin bambancin da ke tsakanin matacce da barci," "Dole ne wannan mutumin ya haukace. Sake aikin.</w:t>
      </w:r>
    </w:p>
    <w:p>
      <w:pPr/>
      <w:r>
        <w:rPr>
          <w:lang w:val="ha_NG" w:bidi="ha_NG"/>
        </w:rPr>
      </w:r>
      <w:r>
        <w:rPr>
          <w:lang w:val="ha_NG" w:bidi="ha_NG"/>
        </w:rPr>
        <w:t>Yesu bai bari kowa ya shiga dakin da gawar yarinyar take ba sai dai Yahaya, Bitrus, Yakubu, da mahaifiyar yarinyar da mahaifinta. Sai Yesu ya kama hannun yarinyar ya ce mata ta farka, ta kuma tashi. Nan take ruhunta ya dawo sai ta tashi. Sai Yesu ya ba da umarni a ciyar da ita Yesu ya gaya wa iyayen kada su gaya wa kowa abin da ya faru.</w:t>
      </w:r>
    </w:p>
    <w:p>
      <w:pPr/>
      <w:r>
        <w:rPr>
          <w:lang w:val="ha_NG" w:bidi="ha_NG"/>
        </w:rPr>
      </w:r>
      <w:r>
        <w:rPr>
          <w:lang w:val="ha_NG" w:bidi="ha_NG"/>
        </w:rPr>
        <w:t>Dakatar da abin da ake yi: Tambayi 'yan wasan da ke taka rawar iyayen da suke kuka, "Yaya kuke ji?" Za ku iya jin abubuwa kamar, "Ina godiya," "Ina mamaki." "Na san cewa Yesu yana da ikon warkar da ita, amma Yesu ya yi fiye da haka," "Ina jin kunya." Na yi fushi da cewa Yesu ya tsaya yana magana da macen can.</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Lokacin da Yesu ya koma </w:t>
      </w:r>
      <w:r>
        <w:rPr>
          <w:b/>
          <w:lang w:val="ha_NG" w:bidi="ha_NG"/>
        </w:rPr>
        <w:t>Galili</w:t>
      </w:r>
      <w:r>
        <w:rPr>
          <w:lang w:val="ha_NG" w:bidi="ha_NG"/>
        </w:rPr>
        <w:t xml:space="preserve"> tare da almajiransa, akwai taron jama'a da suke jiransa. Ɗaya daga cikin maza a cikin taron jama'ar sunansa Yayirus. Yayirus shugaba ne na </w:t>
      </w:r>
      <w:r>
        <w:rPr>
          <w:b/>
          <w:lang w:val="ha_NG" w:bidi="ha_NG"/>
        </w:rPr>
        <w:t>Majami'a</w:t>
      </w:r>
      <w:r>
        <w:rPr>
          <w:lang w:val="ha_NG" w:bidi="ha_NG"/>
        </w:rPr>
        <w:t xml:space="preserve">, wato wurin ibadar Yahudawa. Kowace gari yahudawa tana da majami'a kuma kowace majami'a tana da jagora daya ko fiye da daya. Waɗannan mutanen su ne ke da alhakin kula da ginin majami’a kuma su ne suka kasance masu kula da tsarin ayyuka da gudanar da hidima. Waɗannan mutanen ba firistoci ko malamai ba ne. Ku tabbatar kun fassara majami'a yadda kuka yi a wuraren da suka gabata. </w:t>
      </w:r>
      <w:r>
        <w:rPr>
          <w:b/>
          <w:lang w:val="ha_NG" w:bidi="ha_NG"/>
        </w:rPr>
        <w:t>Majami'a</w:t>
      </w:r>
      <w:r>
        <w:rPr>
          <w:lang w:val="ha_NG" w:bidi="ha_NG"/>
        </w:rPr>
        <w:t xml:space="preserve"> tana cikin Babban Jerin Kalmomi.</w:t>
      </w:r>
    </w:p>
    <w:p>
      <w:pPr/>
      <w:r>
        <w:rPr>
          <w:lang w:val="ha_NG" w:bidi="ha_NG"/>
        </w:rPr>
      </w:r>
      <w:r>
        <w:rPr>
          <w:lang w:val="ha_NG" w:bidi="ha_NG"/>
        </w:rPr>
        <w:t xml:space="preserve">Yayirus ya zo ya fadi </w:t>
      </w:r>
      <w:r>
        <w:rPr>
          <w:b/>
          <w:lang w:val="ha_NG" w:bidi="ha_NG"/>
        </w:rPr>
        <w:t>a gaban Yesu</w:t>
      </w:r>
      <w:r>
        <w:rPr>
          <w:lang w:val="ha_NG" w:bidi="ha_NG"/>
        </w:rPr>
        <w:t xml:space="preserve"> Wannan na nufin ya ɗurkusa ya kuma sunkuyar da fuskarsa zuwa ƙasa. Bai faɗi bisa kuskure ba. A al'adar Yahudawa, sunkuyawa ta wannan hanyar tana nuna ban girma da mutunta mutum mai babban matsayi. Yesu ya amince ya je gidan Yayirus domin ya warkar da 'yarsa wadda take gab da mutuwa.</w:t>
      </w:r>
    </w:p>
    <w:p>
      <w:pPr/>
      <w:r>
        <w:rPr>
          <w:lang w:val="ha_NG" w:bidi="ha_NG"/>
        </w:rPr>
      </w:r>
      <w:r>
        <w:rPr>
          <w:lang w:val="ha_NG" w:bidi="ha_NG"/>
        </w:rPr>
        <w:t xml:space="preserve">Akwai wata mace a cikin taron jama'a </w:t>
      </w:r>
      <w:r>
        <w:rPr>
          <w:b/>
          <w:lang w:val="ha_NG" w:bidi="ha_NG"/>
        </w:rPr>
        <w:t>wadda ta kwashe shekaru 12 tana fama da ciwon zubar da jini</w:t>
      </w:r>
      <w:r>
        <w:rPr>
          <w:lang w:val="ha_NG" w:bidi="ha_NG"/>
        </w:rPr>
        <w:t>. Wannan yana nufin zubar jinin al'ada da ba ya tsayawa daga mahaifa a lokutan da ba na al'ada ba. Wannan yana nufin cewa a addinin Yahudawa, an dauki matar a matsayin mara tsarki, ko wadda ba ta cancanci yi wa Allah bauta ba, har tsawon shekaru 12.</w:t>
      </w:r>
    </w:p>
    <w:p>
      <w:pPr/>
      <w:r>
        <w:rPr>
          <w:lang w:val="ha_NG" w:bidi="ha_NG"/>
        </w:rPr>
      </w:r>
      <w:r>
        <w:rPr>
          <w:lang w:val="ha_NG" w:bidi="ha_NG"/>
        </w:rPr>
        <w:t>Ku tattauna da tawagarku ko ya dace a yi maganar irin wannan cutar a al'adarku. Idan ba haka ba ne, kuna iya komawa ga bayyana yanayinta da kalmomi na gaba daya, kamar "Ta sha wahala har tsawon shekaru 12 tana fama da ciwon zubar da jini ba tare da tsayawa ba."</w:t>
      </w:r>
    </w:p>
    <w:p>
      <w:pPr/>
      <w:r>
        <w:rPr>
          <w:lang w:val="ha_NG" w:bidi="ha_NG"/>
        </w:rPr>
      </w:r>
      <w:r>
        <w:rPr>
          <w:lang w:val="ha_NG" w:bidi="ha_NG"/>
        </w:rPr>
        <w:t xml:space="preserve">Macen ta zo ta bayan Yesu ta kuma taɓa </w:t>
      </w:r>
      <w:r>
        <w:rPr>
          <w:b/>
          <w:lang w:val="ha_NG" w:bidi="ha_NG"/>
        </w:rPr>
        <w:t>gefen alkyabbansa</w:t>
      </w:r>
      <w:r>
        <w:rPr>
          <w:lang w:val="ha_NG" w:bidi="ha_NG"/>
        </w:rPr>
        <w:t xml:space="preserve">. "Alkyabba" tana nufin wata doguwar riga ta waje. Ku tabbatar kun fassara kalmar "alkyabba" kamar yadda kuka yi a baya. </w:t>
      </w:r>
      <w:r>
        <w:rPr>
          <w:b/>
          <w:lang w:val="ha_NG" w:bidi="ha_NG"/>
        </w:rPr>
        <w:t>Tufafi</w:t>
      </w:r>
      <w:r>
        <w:rPr>
          <w:lang w:val="ha_NG" w:bidi="ha_NG"/>
        </w:rPr>
        <w:t xml:space="preserve"> yana cikin Babban Jerin Kalmomi. Musamman ma, gefen tufafi yana nufin zaren gefe ko adon da wani lokaci yakan zama bangare na tufafi da maza Yahudawa suke sawa. Lankunan su ne abin tunatarwa ga mutumin cewa dole ne ya kasance mai aminci ga Allah.</w:t>
      </w:r>
    </w:p>
    <w:p>
      <w:pPr/>
      <w:r>
        <w:rPr>
          <w:lang w:val="ha_NG" w:bidi="ha_NG"/>
        </w:rPr>
      </w:r>
      <w:r>
        <w:rPr>
          <w:lang w:val="ha_NG" w:bidi="ha_NG"/>
        </w:rPr>
        <w:t>Tsaya kuma ku nuna hoto tufafin mai lanki a gefe idan ba ku riga kun yi ba.</w:t>
      </w:r>
    </w:p>
    <w:p>
      <w:pPr/>
      <w:r>
        <w:rPr>
          <w:lang w:val="ha_NG" w:bidi="ha_NG"/>
        </w:rPr>
      </w:r>
      <w:r>
        <w:rPr>
          <w:lang w:val="ha_NG" w:bidi="ha_NG"/>
        </w:rPr>
        <w:t>a take macen nan ta warke. Yesu ya tsaya kuma ya tambaya ko wanene ya taba shi. Bitrus ya amsa ya kira Yesu "</w:t>
      </w:r>
      <w:r>
        <w:rPr>
          <w:b/>
          <w:lang w:val="ha_NG" w:bidi="ha_NG"/>
        </w:rPr>
        <w:t>Mai gida</w:t>
      </w:r>
      <w:r>
        <w:rPr>
          <w:lang w:val="ha_NG" w:bidi="ha_NG"/>
        </w:rPr>
        <w:t xml:space="preserve">." Wannan kalmar tana nuna girmamawa kuma an yi amfani da ita wajen kiran wani da yake da matsayi babba. Ku tabbatar kun fassara kalmar "master" kamar yadda kuka yi a baya. </w:t>
      </w:r>
      <w:r>
        <w:rPr>
          <w:b/>
          <w:lang w:val="ha_NG" w:bidi="ha_NG"/>
        </w:rPr>
        <w:t>Ana iya samun Maigida</w:t>
      </w:r>
      <w:r>
        <w:rPr>
          <w:lang w:val="ha_NG" w:bidi="ha_NG"/>
        </w:rPr>
        <w:t xml:space="preserve"> a cikin Babban Jerin Kalmomi. Bitrus ya nuna cewa kowa da ke cikin taron na taba Yesu. Matan ta bayyana kanta kuma ta rusuna a ƙafafunsa, tana rawar jiki cikin tsoro. Bayan ta faɗi labarinta, Yesu ya kira ta, "</w:t>
      </w:r>
      <w:r>
        <w:rPr>
          <w:b/>
          <w:lang w:val="ha_NG" w:bidi="ha_NG"/>
        </w:rPr>
        <w:t>’Ya</w:t>
      </w:r>
      <w:r>
        <w:rPr>
          <w:lang w:val="ha_NG" w:bidi="ha_NG"/>
        </w:rPr>
        <w:t>." Wannan kalmar tana nuna irin kulawar da Yesu yake da ita ga matar, kuma an yi amfani da ita ne domin a kwantar mata da hankali. Kalma ce da ta dace malami ya yi amfani da ita wajen yi wa mace magana cikin alheri. Ba ya nufin cewa matar 'yar Yesu ce ta ainihi. Haka kuma, ba a bayyana a fili ko matar ta girmi Yesu ba ne ko kuma shi ya girme ta.</w:t>
      </w:r>
    </w:p>
    <w:p>
      <w:pPr/>
      <w:r>
        <w:rPr>
          <w:lang w:val="ha_NG" w:bidi="ha_NG"/>
        </w:rPr>
      </w:r>
      <w:r>
        <w:rPr>
          <w:lang w:val="ha_NG" w:bidi="ha_NG"/>
        </w:rPr>
        <w:t>Idan ba a saba amfani da kalmar 'ya a wannan mahalin ba a al'adarku, za ku iya amfani da kalmar da ta dace daga yarenku.</w:t>
      </w:r>
    </w:p>
    <w:p>
      <w:pPr/>
      <w:r>
        <w:rPr>
          <w:lang w:val="ha_NG" w:bidi="ha_NG"/>
        </w:rPr>
      </w:r>
      <w:r>
        <w:rPr>
          <w:lang w:val="ha_NG" w:bidi="ha_NG"/>
        </w:rPr>
        <w:t>Yesu ya gaya wa matar, "</w:t>
      </w:r>
      <w:r>
        <w:rPr>
          <w:b/>
          <w:lang w:val="ha_NG" w:bidi="ha_NG"/>
        </w:rPr>
        <w:t>bangaskiyarki ya warkar da ke</w:t>
      </w:r>
      <w:r>
        <w:rPr>
          <w:lang w:val="ha_NG" w:bidi="ha_NG"/>
        </w:rPr>
        <w:t xml:space="preserve">." Bangaskiya tana nufin yarda da amincewar matar ga Yesu da kuma ikonsa na warkar da ita. Ku tabbata kun fassara bangaskiya, kamar yadda kuka fassara ta a sauran wuraren da suka gabata. </w:t>
      </w:r>
      <w:r>
        <w:rPr>
          <w:b/>
          <w:lang w:val="ha_NG" w:bidi="ha_NG"/>
        </w:rPr>
        <w:t>Imani</w:t>
      </w:r>
      <w:r>
        <w:rPr>
          <w:lang w:val="ha_NG" w:bidi="ha_NG"/>
        </w:rPr>
        <w:t xml:space="preserve"> yana cikin Babban Jerin Kalmomi. Kalmar Girkanci ta </w:t>
      </w:r>
      <w:r>
        <w:rPr>
          <w:b/>
          <w:lang w:val="ha_NG" w:bidi="ha_NG"/>
        </w:rPr>
        <w:t>warkarwa</w:t>
      </w:r>
      <w:r>
        <w:rPr>
          <w:lang w:val="ha_NG" w:bidi="ha_NG"/>
        </w:rPr>
        <w:t xml:space="preserve"> ita ce dai kalmar da aka fi amfani da ita a Littafi Mai Tsarki wajen nufin ceto ko kubutarwa. A wannan mahallin, ana nufin ceto daga ciwo.</w:t>
      </w:r>
    </w:p>
    <w:p>
      <w:pPr/>
      <w:r>
        <w:rPr>
          <w:lang w:val="ha_NG" w:bidi="ha_NG"/>
        </w:rPr>
      </w:r>
      <w:r>
        <w:rPr>
          <w:lang w:val="ha_NG" w:bidi="ha_NG"/>
        </w:rPr>
        <w:t>Idan kuna da kalma a harshenku da za a iya amfani da ita wajen ceto daga zunubai da kuma ceto daga ciwo, yi la'akari da amfani da ita a nan.</w:t>
      </w:r>
    </w:p>
    <w:p>
      <w:pPr/>
      <w:r>
        <w:rPr>
          <w:lang w:val="ha_NG" w:bidi="ha_NG"/>
        </w:rPr>
      </w:r>
      <w:r>
        <w:rPr>
          <w:lang w:val="ha_NG" w:bidi="ha_NG"/>
        </w:rPr>
        <w:t xml:space="preserve">Wani dan aika ya gaya wa Yayirus cewa 'Yarsa ta mutu; ya ce kada Yayirus ya dame malamin. A nan, </w:t>
      </w:r>
      <w:r>
        <w:rPr>
          <w:b/>
          <w:lang w:val="ha_NG" w:bidi="ha_NG"/>
        </w:rPr>
        <w:t>malami</w:t>
      </w:r>
      <w:r>
        <w:rPr>
          <w:lang w:val="ha_NG" w:bidi="ha_NG"/>
        </w:rPr>
        <w:t xml:space="preserve"> yana nufin Yesu. Wannan kalmar ladabi ce da ake amfani da ita ga shugaban addinin Yahudawa. Ku tabbatar kun fassara malami yadda kuka yi a sauran wuraren da suka gabata. </w:t>
      </w:r>
      <w:r>
        <w:rPr>
          <w:b/>
          <w:lang w:val="ha_NG" w:bidi="ha_NG"/>
        </w:rPr>
        <w:t>Malami</w:t>
      </w:r>
      <w:r>
        <w:rPr>
          <w:lang w:val="ha_NG" w:bidi="ha_NG"/>
        </w:rPr>
        <w:t xml:space="preserve"> yana cikin Babban Jerin Kalmomi.</w:t>
      </w:r>
    </w:p>
    <w:p>
      <w:pPr/>
      <w:r>
        <w:rPr>
          <w:lang w:val="ha_NG" w:bidi="ha_NG"/>
        </w:rPr>
      </w:r>
      <w:r>
        <w:rPr>
          <w:lang w:val="ha_NG" w:bidi="ha_NG"/>
        </w:rPr>
        <w:t xml:space="preserve">Yesu ya ƙarfafa Yayirus kuma ya gaya masa kawai ya yi </w:t>
      </w:r>
      <w:r>
        <w:rPr>
          <w:b/>
          <w:lang w:val="ha_NG" w:bidi="ha_NG"/>
        </w:rPr>
        <w:t>bangaskiya</w:t>
      </w:r>
      <w:r>
        <w:rPr>
          <w:lang w:val="ha_NG" w:bidi="ha_NG"/>
        </w:rPr>
        <w:t>. Yesu bai bayyana wanda ko abin da ya kamata ya gaskata ba, amma ana nufin cewa ya kamata Yayirus ya ci gaba da gaskata cewa Yesu zai iya taimakon 'yarsa. Yesu yana nufin cewa ya kamata Yayirus ya dogara gare shi kuma kada ya ji tsoro ko yin shakka.</w:t>
      </w:r>
    </w:p>
    <w:p>
      <w:pPr/>
      <w:r>
        <w:rPr>
          <w:lang w:val="ha_NG" w:bidi="ha_NG"/>
        </w:rPr>
      </w:r>
      <w:r>
        <w:rPr>
          <w:lang w:val="ha_NG" w:bidi="ha_NG"/>
        </w:rPr>
        <w:t xml:space="preserve">Yesu ya shiga gidan. Ya kusanci yarinyar, ya kama hannunta, kuma ya gaya mata ta tashi. Ruhin yarinyar </w:t>
      </w:r>
      <w:r>
        <w:rPr>
          <w:b/>
          <w:lang w:val="ha_NG" w:bidi="ha_NG"/>
        </w:rPr>
        <w:t>ya dawo</w:t>
      </w:r>
      <w:r>
        <w:rPr>
          <w:lang w:val="ha_NG" w:bidi="ha_NG"/>
        </w:rPr>
        <w:t>. Wannan yana nufin yarinyar ta dawo da rai. Ruhunta ya bar yarinyar sa'ad da ta mutu, amma sa'ad da ya dawo, ta sake rayuwa.</w:t>
      </w:r>
    </w:p>
    <w:p>
      <w:pPr/>
      <w:r>
        <w:rPr>
          <w:lang w:val="ha_NG" w:bidi="ha_NG"/>
        </w:rPr>
      </w:r>
      <w:r>
        <w:rPr>
          <w:lang w:val="ha_NG" w:bidi="ha_NG"/>
        </w:rPr>
        <w:t>Tattauna da ƙungiyarku. Wane furci ne kuke amfani da shi don bayyana cewa rayuwar mutum ko ruhinsa ya bar jiki sa'ad da ya mutu? Ka yi tunanin yin amfani da irin wannan furci don bayyana wani da ya dawo rai. Misali na iya zama: "Numfashinta ya dawo."</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hadu a matsayin kungiya ku sake ba da labarin sashen a yarenku.</w:t>
      </w:r>
    </w:p>
    <w:p>
      <w:pPr/>
      <w:r>
        <w:rPr>
          <w:lang w:val="ha_NG" w:bidi="ha_NG"/>
        </w:rPr>
      </w:r>
      <w:r>
        <w:rPr>
          <w:lang w:val="ha_NG" w:bidi="ha_NG"/>
        </w:rPr>
        <w:t>Da farko, ya kamata dukan rukunin su yi gwajin fadar sashen a yarensu. Ku tuna ku sa abubuwan da kuka tsara a matakan da suka gabata, kamar jerin abubuwan da suka faru, kalmomi, jimloli, motsin rai ko kowane abu da kuka tattauna.</w:t>
      </w:r>
    </w:p>
    <w:p>
      <w:pPr/>
      <w:r>
        <w:rPr>
          <w:lang w:val="ha_NG" w:bidi="ha_NG"/>
        </w:rPr>
      </w:r>
      <w:r>
        <w:rPr>
          <w:lang w:val="ha_NG" w:bidi="ha_NG"/>
        </w:rPr>
        <w:t>Ya kamata wani ɗan ƙungiya ya faɗi wasu jimiloli na sashin sannan ya dakata. Wani daga cikin kungiyar kuma ya fadi sashe na gaba sannan ya tsaya. Ku ci gaba da yin haka sai duk kungiyar sun maimaita dukan sashen.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 zai iya amfani da abubuwa barkatai, motsi, ko taswirar labari don taimaka masa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da kuka fi so. Kuna iya yanke shawarar cewa kun fi son yadda wani ɗan ƙungiya ya faɗi wani yanayi, amma kuma kun fi son yadda wani ɗan ƙungiyar na daban ya faɗi wani yanayin.</w:t>
      </w:r>
    </w:p>
    <w:p>
      <w:pPr/>
      <w:r>
        <w:rPr>
          <w:lang w:val="ha_NG" w:bidi="ha_NG"/>
        </w:rPr>
      </w:r>
      <w:r>
        <w:rPr>
          <w:lang w:val="ha_NG" w:bidi="ha_NG"/>
        </w:rPr>
        <w:t>Dakatar da wannan sautin a nan.</w:t>
      </w:r>
    </w:p>
    <w:p>
      <w:pPr/>
      <w:r>
        <w:rPr>
          <w:lang w:val="ha_NG" w:bidi="ha_NG"/>
        </w:rPr>
      </w:r>
      <w:r>
        <w:rPr>
          <w:lang w:val="ha_NG" w:bidi="ha_NG"/>
        </w:rPr>
        <w:t>A ƙarshe, ƙungiyar tana iya haɗa sigar ƙarshe ta sashen da kowa ya amince da ita. Ya kamata kowane dan kungiyar ya gwada fadar sigar karshe ta wannan sashen.</w:t>
      </w:r>
      <w:r>
        <w:rPr>
          <w:lang w:val="ha_NG" w:bidi="ha_NG"/>
        </w:rPr>
      </w:r>
      <w:r>
        <w:rPr>
          <w:lang w:val="ha_NG" w:bidi="ha_NG"/>
        </w:rPr>
      </w:r>
    </w:p>
    <w:p>
      <w:pPr/>
      <w:r>
        <w:rPr>
          <w:lang w:val="ha_NG" w:bidi="ha_NG"/>
        </w:rPr>
      </w:r>
    </w:p>
    <w:p>
      <w:pPr>
        <w:pStyle w:val="Heading2"/>
      </w:pPr>
      <w:r>
        <w:rPr>
          <w:lang w:val="ha_NG" w:bidi="ha_NG"/>
        </w:rPr>
        <w:t>Luke 9:1–17</w:t>
      </w:r>
      <w:r>
        <w:rPr>
          <w:lang w:val="ha_NG" w:bidi="ha_NG"/>
        </w:rPr>
      </w:r>
    </w:p>
    <w:p>
      <w:pPr>
        <w:pStyle w:val="Heading3"/>
      </w:pPr>
      <w:r>
        <w:rPr>
          <w:lang w:val="ha_NG" w:bidi="ha_NG"/>
        </w:rPr>
        <w:t>Step 1</w:t>
      </w:r>
    </w:p>
    <w:p>
      <w:pPr/>
      <w:r>
        <w:rPr>
          <w:lang w:val="ha_NG" w:bidi="ha_NG"/>
        </w:rPr>
      </w:r>
      <w:r>
        <w:rPr>
          <w:lang w:val="ha_NG" w:bidi="ha_NG"/>
        </w:rPr>
        <w:t>Ku saurari Luka 9:1–17 ku kuma sa shi a zuciyarku. Ku saurari nassin sau uku (a fassarori mabanbanta guda uku, idan zai yiwu). Sannan a ƙungiyance, ku tattauna waɗannan tambayoyin.</w:t>
      </w:r>
    </w:p>
    <w:p>
      <w:pPr>
        <w:pStyle w:val="ListBullet"/>
        <w:spacing w:line="240" w:lineRule="auto"/>
        <w:ind w:left="720"/>
      </w:pPr>
      <w:r>
        <w:rPr>
          <w:lang w:val="ha_NG" w:bidi="ha_NG"/>
        </w:rPr>
      </w:r>
      <w:r>
        <w:rPr>
          <w:lang w:val="ha_NG" w:bidi="ha_NG"/>
        </w:rPr>
        <w:t>Me kake so a cikin wannan labarin?</w:t>
      </w:r>
    </w:p>
    <w:p>
      <w:pPr>
        <w:pStyle w:val="ListBullet"/>
        <w:spacing w:line="240" w:lineRule="auto"/>
        <w:ind w:left="720"/>
      </w:pPr>
      <w:r>
        <w:rPr>
          <w:lang w:val="ha_NG" w:bidi="ha_NG"/>
        </w:rPr>
      </w:r>
      <w:r>
        <w:rPr>
          <w:lang w:val="ha_NG" w:bidi="ha_NG"/>
        </w:rPr>
        <w:t>Menene bai burge ku ba ko kuma baku gane ba?</w:t>
      </w:r>
    </w:p>
    <w:p>
      <w:pPr>
        <w:pStyle w:val="ListBullet"/>
        <w:spacing w:line="240" w:lineRule="auto"/>
        <w:ind w:left="720"/>
      </w:pPr>
      <w:r>
        <w:rPr>
          <w:lang w:val="ha_NG" w:bidi="ha_NG"/>
        </w:rPr>
      </w:r>
      <w:r>
        <w:rPr>
          <w:lang w:val="ha_NG" w:bidi="ha_NG"/>
        </w:rPr>
        <w:t>Menene labarin yake fada mana a game da Yesu?</w:t>
      </w:r>
    </w:p>
    <w:p>
      <w:pPr>
        <w:pStyle w:val="ListBullet"/>
        <w:spacing w:line="240" w:lineRule="auto"/>
        <w:ind w:left="720"/>
      </w:pPr>
      <w:r>
        <w:rPr>
          <w:lang w:val="ha_NG" w:bidi="ha_NG"/>
        </w:rPr>
      </w:r>
      <w:r>
        <w:rPr>
          <w:lang w:val="ha_NG" w:bidi="ha_NG"/>
        </w:rPr>
        <w:t>Me labarin yake gaya mana game da mutane?</w:t>
      </w:r>
    </w:p>
    <w:p>
      <w:pPr>
        <w:pStyle w:val="ListBullet"/>
        <w:spacing w:line="240" w:lineRule="auto"/>
        <w:ind w:left="720"/>
      </w:pPr>
      <w:r>
        <w:rPr>
          <w:lang w:val="ha_NG" w:bidi="ha_NG"/>
        </w:rPr>
      </w:r>
      <w:r>
        <w:rPr>
          <w:lang w:val="ha_NG" w:bidi="ha_NG"/>
        </w:rPr>
        <w:t>Ta yaya labarin yake da tasiri a kan rayuwarmu ta yau da kullum?</w:t>
      </w:r>
    </w:p>
    <w:p>
      <w:pPr>
        <w:pStyle w:val="ListBullet"/>
        <w:spacing w:line="240" w:lineRule="auto"/>
        <w:ind w:left="720"/>
      </w:pPr>
      <w:r>
        <w:rPr>
          <w:lang w:val="ha_NG" w:bidi="ha_NG"/>
        </w:rPr>
      </w:r>
      <w:r>
        <w:rPr>
          <w:lang w:val="ha_NG" w:bidi="ha_NG"/>
        </w:rPr>
        <w:t>Wanene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Bayan wani lokaci da Yesu ya rayar da wata yarinya, Yesu ya aika da manzanninsa 12 da ya zaɓa, ko kuma waɗanda aka aika, don su koyar da mutane game da mulkin Allah kuma su warkar da mutane. Bayan sun dawo, taro ya taru don sauraron koyarwar Yesu a wajen garin Baitisayda. Yesu ya yi mu’ujiza don ciyar da jama’a. A wannan lokacin, Hirudus, mai mulkin Galili, ya fara tambayar ko wanene Yesu da gaske.</w:t>
      </w:r>
    </w:p>
    <w:p>
      <w:pPr/>
      <w:r>
        <w:rPr>
          <w:lang w:val="ha_NG" w:bidi="ha_NG"/>
        </w:rPr>
      </w:r>
      <w:r>
        <w:rPr>
          <w:lang w:val="ha_NG" w:bidi="ha_NG"/>
        </w:rPr>
        <w:t>Yesu ya tara goma sha biyun, wato manzannin, tare. Luka ya yi amfani da "manzanni" da "almajirai" don kiran rukuni ɗaya na mabiyan Yesu goma sha biyu mafi kusa da shi. Amma, Luka ya fara kiran su manzanni, ko kuma waɗanda aka aika, saboda Yesu yana tura su a kan wani takamaiman aiki. Yesu ya tara manzannin domin ya shirya su don abin da yake shirin aika su su yi. Yesu ya ba su ƙarfi, wato damar yin wani abu, da kuma iko, wato haƙƙin yin wani abu. Wannan iko da kuma hukunci za su ba su damar 'yantar da mutanen da mugayen ruhohi suka mallaka da kuma warkar da cututtuka. Yesu yana son manzanninsa su yi wa mutane magana game da Mulkin Allah, wato, yadda Allah yake sarauta cikin zukatan mutane ta hanyar dogara ga Yesu a matsayin sarkinsu, da kuma warkar da mutane.</w:t>
      </w:r>
    </w:p>
    <w:p>
      <w:pPr/>
      <w:r>
        <w:rPr>
          <w:lang w:val="ha_NG" w:bidi="ha_NG"/>
        </w:rPr>
      </w:r>
      <w:r>
        <w:rPr>
          <w:lang w:val="ha_NG" w:bidi="ha_NG"/>
        </w:rPr>
        <w:t>Yesu ya ba manzanninsa takamaiman umarnnai kafin su tafi zuwa garuruwa daban-daban. Yesu ya ce musu kada su ɗauki komai a kan tafiyarsu—ba sanda, ba jaka, ba abinci, ba kuɗi, kuma ba ƙarin riga ko tufafi ba. Wataƙila Yesu yana son ya ƙarfafa manzanninsa su dogara ga Allah kaɗai. Ya so su dogara ga karimcin wasu Yahudawa.</w:t>
      </w:r>
    </w:p>
    <w:p>
      <w:pPr/>
      <w:r>
        <w:rPr>
          <w:lang w:val="ha_NG" w:bidi="ha_NG"/>
        </w:rPr>
      </w:r>
      <w:r>
        <w:rPr>
          <w:lang w:val="ha_NG" w:bidi="ha_NG"/>
        </w:rPr>
        <w:t>Ku dakata ku nuna wa ƙungiyarku hoton riga mai tsawo. Tattauna tare da ƙungiyarku: ta yaya kuke shirya wata doguwar tafiya a al'adarku? Wadanne abubuwa kuke ɗauka tare da ku?</w:t>
      </w:r>
    </w:p>
    <w:p>
      <w:pPr/>
      <w:r>
        <w:rPr>
          <w:lang w:val="ha_NG" w:bidi="ha_NG"/>
        </w:rPr>
      </w:r>
      <w:r>
        <w:rPr>
          <w:lang w:val="ha_NG" w:bidi="ha_NG"/>
        </w:rPr>
        <w:t>Yesu ya kuma gaya wa manzanninsa su zauna a wurin farko da aka gayyace su su zauna a duk lokacin da suke cikin wani gari. Wannan na nufin Yesu bai so su tafi neman wani wuri mafi kyau don su zauna ba.</w:t>
      </w:r>
    </w:p>
    <w:p>
      <w:pPr/>
      <w:r>
        <w:rPr>
          <w:lang w:val="ha_NG" w:bidi="ha_NG"/>
        </w:rPr>
      </w:r>
      <w:r>
        <w:rPr>
          <w:lang w:val="ha_NG" w:bidi="ha_NG"/>
        </w:rPr>
        <w:t>Dakata kuma ku tattauna da kungiyarku: Yaya karimci yake a al'adarku? Yaya ake mu'amala da baƙi a ƙauye idan suka iso suka nemi masauki?</w:t>
      </w:r>
    </w:p>
    <w:p>
      <w:pPr/>
      <w:r>
        <w:rPr>
          <w:lang w:val="ha_NG" w:bidi="ha_NG"/>
        </w:rPr>
      </w:r>
      <w:r>
        <w:rPr>
          <w:lang w:val="ha_NG" w:bidi="ha_NG"/>
        </w:rPr>
        <w:t>Amma, idan mutane a wani gari ba su karɓi saƙon manzannin ba, Yesu ya gaya wa manzanninsa su karkade ƙurar garin nan daga ƙafafunsu ko takalmansu. A cikin al'adar Yahudawa, karkaɗe ƙurar wani wuri daga ƙafafun mutum alama ce da ke nuna cewa mutumin ba shi da dangantaka da mutanen da ke a wannan wurin. Hakan ya nuna cewa waɗannan mutane ba mutanen Allah ba ne. Ta wajen yin hakan, manzannin sun nuna cewa ba su da alhakin hukuncin Allah a kan garin saboda rashin karɓar saƙonsu. Manzanni sun yi wa Yesu biyayya. Sun yi tafiya daga gari zuwa gari suna warkar da mutane kuma suna gaya wa mutane bishara game da mulkin Allah a fili.</w:t>
      </w:r>
    </w:p>
    <w:p>
      <w:pPr/>
      <w:r>
        <w:rPr>
          <w:lang w:val="ha_NG" w:bidi="ha_NG"/>
        </w:rPr>
      </w:r>
      <w:r>
        <w:rPr>
          <w:lang w:val="ha_NG" w:bidi="ha_NG"/>
        </w:rPr>
        <w:t>Ku dakata kuma ku nuna wa ƙungiyarku hoton takalman Yahudawa. Ku tattauna da tawagarku: ta yaya kuke nuna kin amincewa da wasu mutane ko gari a cikin al'adarku? Yaya ake mu'amala da wani idan an yi watsi da shi a al'adance a inda kake zaune?</w:t>
      </w:r>
    </w:p>
    <w:p>
      <w:pPr/>
      <w:r>
        <w:rPr>
          <w:lang w:val="ha_NG" w:bidi="ha_NG"/>
        </w:rPr>
      </w:r>
      <w:r>
        <w:rPr>
          <w:lang w:val="ha_NG" w:bidi="ha_NG"/>
        </w:rPr>
        <w:t>Ta hanyar amfani da kalmar "yanzu," Luka ya sauya batun don ya tattauna game da Hirudus, mai mulkin Galili. Kalmar "yanzu" ba ta nufin kasancewa a daidai lokaci guda ba. Hirudus mai mulkin yanki, ko kuma mai mulkin kashi ɗaya bisa huɗu na wani yanki na ƙasa, ya ji labarin abubuwa masu ban al’ajabi da Yesu tare da manzanninsa suke yi. Mutane sun kasance suna faɗin abubuwa daban-daban game da Yesu. Wasu sun yi tunanin cewa shi annabi ne, ko kuma wani manzo daga Allah. Waɗansu kuma sun yi zaton Yesu shi ne Yahaya Mai Baftisma wanda ya tashi daga matattu. Ko da yake Luka bai ambata hakan ba, Hirudus ya riga ya kashe Yahaya Maibaftisma kafin waɗannan abubuwa su faru. Hirudu ya rikice saboda ya san ya umurci sojojinsa su yanke kan Yahaya Mai Baftisma. Wasu mutane sun yi imani cewa Yesu shi ne ainihin annabin Yahudawa Iliya wanda ya dawo daga sama a matsayin Yesu. Iliya ya kasance sanannen annabin Yahudawa wanda ya yi mu'ujizai da yawa ta wurin ikon Allah. Iliya bai mutu ba, maimakon haka aka ɗauke shi zuwa sama cikin karusa, wato abin hawa da dawakai ke jan ta. Yahudawa sun yi imani cewa Iliya zai bayyana kafin Almasihu ya zo. Hirudus bai san abin da zai yi tunani game da Yesu ba kuma yana son ya sadu da shi.</w:t>
      </w:r>
    </w:p>
    <w:p>
      <w:pPr/>
      <w:r>
        <w:rPr>
          <w:lang w:val="ha_NG" w:bidi="ha_NG"/>
        </w:rPr>
      </w:r>
      <w:r>
        <w:rPr>
          <w:lang w:val="ha_NG" w:bidi="ha_NG"/>
        </w:rPr>
        <w:t>Ku tsaya kuma ku tattauna da ƙungiyarku: Yaya labarai suke yaɗuwa a inda kuke zaune? Ta yaya mutane suke samun ingantaccen bayani game da wani lamari da ya faru?</w:t>
      </w:r>
    </w:p>
    <w:p>
      <w:pPr/>
      <w:r>
        <w:rPr>
          <w:lang w:val="ha_NG" w:bidi="ha_NG"/>
        </w:rPr>
      </w:r>
      <w:r>
        <w:rPr>
          <w:lang w:val="ha_NG" w:bidi="ha_NG"/>
        </w:rPr>
        <w:t>Manzannin sun koma wurin Yesu bayan sun yi wa'azi da warkarwa a garuruwa dabam-dabam. Suna ba Yesu labarin duka abubuwan da suka yi. Yesu ya ɗauki manzanninsa zuwa wani wuri inda za su kasance su kaɗai tare. Ya kai su zuwa wani gari da ake kira Baitisayda. Wannan gari ya kasance a gabar arewa maso gabashin Tekun Galili. Yesu ya kai manzanninsa wani wuri mai shiru, wanda ba kowa, da ke nesa da garin.</w:t>
      </w:r>
    </w:p>
    <w:p>
      <w:pPr/>
      <w:r>
        <w:rPr>
          <w:lang w:val="ha_NG" w:bidi="ha_NG"/>
        </w:rPr>
      </w:r>
      <w:r>
        <w:rPr>
          <w:lang w:val="ha_NG" w:bidi="ha_NG"/>
        </w:rPr>
        <w:t>Ku dakata ku nuna wa ƙungiyarku inda Betsaida take a taswira.</w:t>
      </w:r>
    </w:p>
    <w:p>
      <w:pPr/>
      <w:r>
        <w:rPr>
          <w:lang w:val="ha_NG" w:bidi="ha_NG"/>
        </w:rPr>
      </w:r>
      <w:r>
        <w:rPr>
          <w:lang w:val="ha_NG" w:bidi="ha_NG"/>
        </w:rPr>
        <w:t>Amma, sai taron mutane suka san inda Yesu yake kuma suka bi shi. Littattafan Injila na Matta da Markus sun ambaci cewa Yesu da almajiransa sun ketare Tekun Galili a cikin jirgin ruwa, don haka ka tabbata fassararka ba ta nuna cewa jama'ar sun biyo bayan Yesu suna tafiya ba. Wannan yana nufin sun tafi inda Yesu yake. Yesu ya tarbi taron jama'a. Bai sallame su ba ko da yake ya shirya zama shi kaɗai da manzanninsa. Yesu ya fara koya musu game da mulkin Allah da kuma warkar da marasa lafiya.</w:t>
      </w:r>
    </w:p>
    <w:p>
      <w:pPr/>
      <w:r>
        <w:rPr>
          <w:lang w:val="ha_NG" w:bidi="ha_NG"/>
        </w:rPr>
      </w:r>
      <w:r>
        <w:rPr>
          <w:lang w:val="ha_NG" w:bidi="ha_NG"/>
        </w:rPr>
        <w:t>Daga baya, lokacin faduwar rana, sa’ad da mutane sukan ci abincin dare, almajiran nan goma sha biyu suka zo wurin Yesu suka tambaye shi ya sallami taron jama'a. Wannan ba roƙo ne na rashin kunya ba, amma almajiran sun so Yesu ya sallami taron mutanen daga wurin koyarwarsa don su iya komawa gidajensu. Almajiran sun so taron ya watse zuwa ƙauyuka ko gonaki da ke kusa domin su sayi abinci ko a ba su abinci da masauki don dare. Sun so a sallami taron domin babu wanda yake zaune kusa da inda Yesu yake koyarwa.</w:t>
      </w:r>
    </w:p>
    <w:p>
      <w:pPr/>
      <w:r>
        <w:rPr>
          <w:lang w:val="ha_NG" w:bidi="ha_NG"/>
        </w:rPr>
      </w:r>
      <w:r>
        <w:rPr>
          <w:lang w:val="ha_NG" w:bidi="ha_NG"/>
        </w:rPr>
        <w:t>Yesu ya gaya wa almajiransa cewa su ba taron abinci su ci. Almajiran sun nuna cewa wannan buƙata ce mai wuya saboda gurasa biyar da kifaye biyu ne kawai suke da su. Gurasa tana nufin ƙananan burodi zagayayyu marasa kauri da aka yi daga sha'ir. Kifi yana nufin kifi wanda aka riga aka dafa ko aka sa masa gishiri.</w:t>
      </w:r>
    </w:p>
    <w:p>
      <w:pPr/>
      <w:r>
        <w:rPr>
          <w:lang w:val="ha_NG" w:bidi="ha_NG"/>
        </w:rPr>
      </w:r>
      <w:r>
        <w:rPr>
          <w:lang w:val="ha_NG" w:bidi="ha_NG"/>
        </w:rPr>
        <w:t>Ku dakata ku nuna wa ƙungiyarku hotunan yadda gurasa da kifin da aka dafa suke a al'adun Yahudawa. Ku tattauna da ƙungiyar aikinku: yaya mutanen al’ummarku suke ɗaukar lamarin idan wani ya nemi wani abu da da alama ba zai yiwu ba?</w:t>
      </w:r>
    </w:p>
    <w:p>
      <w:pPr/>
      <w:r>
        <w:rPr>
          <w:lang w:val="ha_NG" w:bidi="ha_NG"/>
        </w:rPr>
      </w:r>
      <w:r>
        <w:rPr>
          <w:lang w:val="ha_NG" w:bidi="ha_NG"/>
        </w:rPr>
        <w:t>Almajiran sun ce hanya daya tak da za a iya ciyar da taron ita ce a sayi abinci. Amma almajiran ba sa tunanin wannan shi ne abin da Yesu yake so su yi ba. Ba su da isasshen kuɗin da za su ciyar da kowa.</w:t>
      </w:r>
    </w:p>
    <w:p>
      <w:pPr/>
      <w:r>
        <w:rPr>
          <w:lang w:val="ha_NG" w:bidi="ha_NG"/>
        </w:rPr>
      </w:r>
      <w:r>
        <w:rPr>
          <w:lang w:val="ha_NG" w:bidi="ha_NG"/>
        </w:rPr>
        <w:t>Sa'an nan Luka ya ba da bayani game da abin da ya faru a baya don ya bayyana martanin almajiran. Yana gaya mana cewa akwai maza 5,000 a wurin taron. Wannan bai haɗa da matan da yaran da suke wajen ba.</w:t>
      </w:r>
    </w:p>
    <w:p>
      <w:pPr/>
      <w:r>
        <w:rPr>
          <w:lang w:val="ha_NG" w:bidi="ha_NG"/>
        </w:rPr>
      </w:r>
      <w:r>
        <w:rPr>
          <w:lang w:val="ha_NG" w:bidi="ha_NG"/>
        </w:rPr>
        <w:t>Yesu ya gaya wa almajiransa su sa taron mutane su zauna a ƙungiyoyi na mutane hamsin-hamsin. Sa’an nan sai Yesu ya ɗauki gurasar da kifayen, ya dube sama, ko inda Allah yake zaune. Ya zama ruwan dare a cikin al'adun Yahudawa cewa mutane su kan duba sama yayin da suke addu'a. Yesu ya gode wa Allah saboda abincin, sannan ya fara kakkarya kifin da gurasar. Yesu ya mikawa almajiransa guntayen abincin domin su raba wa taron mutanen. Lokacin da Yesu ya gama, dukan taron sun ci dukan abincin da suke so. Abincin da ya rage ya yi yawa har ya cika kwanduna 12.</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 a zuciyarsu. Za ku taimaki ƙungiyar wajen bayyana fage-fage, mahalli, da jaruman cikin labarin.</w:t>
      </w:r>
    </w:p>
    <w:p>
      <w:pPr/>
      <w:r>
        <w:rPr>
          <w:lang w:val="ha_NG" w:bidi="ha_NG"/>
        </w:rPr>
      </w:r>
      <w:r>
        <w:rPr>
          <w:lang w:val="ha_NG" w:bidi="ha_NG"/>
        </w:rPr>
        <w:t>Wannan labarin yana da fage-fage guda biyar.</w:t>
      </w:r>
    </w:p>
    <w:p>
      <w:pPr/>
      <w:r>
        <w:rPr>
          <w:lang w:val="ha_NG" w:bidi="ha_NG"/>
        </w:rPr>
      </w:r>
      <w:r>
        <w:rPr>
          <w:b/>
          <w:lang w:val="ha_NG" w:bidi="ha_NG"/>
        </w:rPr>
        <w:t>Fani na farko:</w:t>
      </w:r>
      <w:r>
        <w:rPr>
          <w:lang w:val="ha_NG" w:bidi="ha_NG"/>
        </w:rPr>
        <w:t xml:space="preserve"> Yesu ya tara almajiransa 12, wadanda a wani lokaci ake kira manzanni ko kuma waɗanda aka aika, tare. Yana ba su iko da kuma hukunci don fitar da mugayen ruhohi da kuma warkar da marasa lafiya. Yesu ya ba su umarni na musamman don tafiyarsu zuwa birane daban-daban don gaya wa mutane game da mulkin Allah</w:t>
      </w:r>
    </w:p>
    <w:p>
      <w:pPr/>
      <w:r>
        <w:rPr>
          <w:lang w:val="ha_NG" w:bidi="ha_NG"/>
        </w:rPr>
      </w:r>
      <w:r>
        <w:rPr>
          <w:b/>
          <w:lang w:val="ha_NG" w:bidi="ha_NG"/>
        </w:rPr>
        <w:t>Fage na biyu:</w:t>
      </w:r>
      <w:r>
        <w:rPr>
          <w:lang w:val="ha_NG" w:bidi="ha_NG"/>
        </w:rPr>
        <w:t xml:space="preserve"> Almajiran sun yi biyayya. Ba sa ɗaukar komai tare da su, suna kuma wa’azin bishara a garuruwa daban-daban, suna warkar da marasa lafiya.</w:t>
      </w:r>
    </w:p>
    <w:p>
      <w:pPr/>
      <w:r>
        <w:rPr>
          <w:lang w:val="ha_NG" w:bidi="ha_NG"/>
        </w:rPr>
      </w:r>
      <w:r>
        <w:rPr>
          <w:b/>
          <w:lang w:val="ha_NG" w:bidi="ha_NG"/>
        </w:rPr>
        <w:t>Fage na uku:</w:t>
      </w:r>
      <w:r>
        <w:rPr>
          <w:lang w:val="ha_NG" w:bidi="ha_NG"/>
        </w:rPr>
        <w:t xml:space="preserve"> Bayan almajiran suka bi umurnin Yesu, Hirudus ya ji labarin abin da Yesu tare da manzanninsa suke yi. Ya fara tambayar ko waye Yesu. Hirudus yana son ya sadu da Yesu.</w:t>
      </w:r>
    </w:p>
    <w:p>
      <w:pPr/>
      <w:r>
        <w:rPr>
          <w:lang w:val="ha_NG" w:bidi="ha_NG"/>
        </w:rPr>
      </w:r>
      <w:r>
        <w:rPr>
          <w:b/>
          <w:lang w:val="ha_NG" w:bidi="ha_NG"/>
        </w:rPr>
        <w:t>Fage na huɗu:</w:t>
      </w:r>
      <w:r>
        <w:rPr>
          <w:lang w:val="ha_NG" w:bidi="ha_NG"/>
        </w:rPr>
        <w:t xml:space="preserve"> Almajiran sun koma wurin Yesu kuma sun gaya masa abin da ya faru. Yesu ya kai su zuwa Betsaida don su kasance su kadai. Jama'ar ta same su kuma Yesu ya fara koyar da su.</w:t>
      </w:r>
    </w:p>
    <w:p>
      <w:pPr/>
      <w:r>
        <w:rPr>
          <w:lang w:val="ha_NG" w:bidi="ha_NG"/>
        </w:rPr>
      </w:r>
      <w:r>
        <w:rPr>
          <w:b/>
          <w:lang w:val="ha_NG" w:bidi="ha_NG"/>
        </w:rPr>
        <w:t>Fage na biyar:</w:t>
      </w:r>
      <w:r>
        <w:rPr>
          <w:lang w:val="ha_NG" w:bidi="ha_NG"/>
        </w:rPr>
        <w:t xml:space="preserve"> Daga baya, yayin da rana take faduwa, almajiran suna son su sallami taron mutane su tafi gida saboda suna cikin wuri inda mutane kalilan suke zaune. Yesu ya gaya wa almajiransa su ciyar da taron mutane. Almajiran sun ce ba su da isasshen kuɗi Yesu ya ɗauki abincin da suke da shi, ya kuma gode wa Allah a kansa. Ya karya ta kanana-kanana, almajiransa kuma suka ciyar da taron mutane rukuni-rukuni na hamsin-hamsin. An ciyar da mutane sama da 5,000 kuma duk sun koshi. Kwanduna 12 ne suka rage.</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Manzanni 12</w:t>
      </w:r>
    </w:p>
    <w:p>
      <w:pPr>
        <w:pStyle w:val="ListBullet"/>
        <w:spacing w:line="240" w:lineRule="auto"/>
        <w:ind w:left="720"/>
      </w:pPr>
      <w:r>
        <w:rPr>
          <w:lang w:val="ha_NG" w:bidi="ha_NG"/>
        </w:rPr>
      </w:r>
      <w:r>
        <w:rPr>
          <w:lang w:val="ha_NG" w:bidi="ha_NG"/>
        </w:rPr>
        <w:t>Hirudus, mai mulkin Galili</w:t>
      </w:r>
    </w:p>
    <w:p>
      <w:pPr>
        <w:pStyle w:val="ListBullet"/>
        <w:spacing w:line="240" w:lineRule="auto"/>
        <w:ind w:left="720"/>
      </w:pPr>
      <w:r>
        <w:rPr>
          <w:lang w:val="ha_NG" w:bidi="ha_NG"/>
        </w:rPr>
      </w:r>
      <w:r>
        <w:rPr>
          <w:lang w:val="ha_NG" w:bidi="ha_NG"/>
        </w:rPr>
        <w:t>Taron jama'a</w:t>
      </w:r>
    </w:p>
    <w:p>
      <w:pPr/>
      <w:r>
        <w:rPr>
          <w:lang w:val="ha_NG" w:bidi="ha_NG"/>
        </w:rPr>
      </w:r>
      <w:r>
        <w:rPr>
          <w:lang w:val="ha_NG" w:bidi="ha_NG"/>
        </w:rPr>
        <w:t>A cikin wannan zaman, sa rukunin su tsara labari, su zana, ko su yi amfani da wasu nau'ikan abubuwan da za a iya sarrafawa (abubuwan da za ka iya motsawa kamar duwatsu, sanduna, abubuwan wasan yara) don ganin yadda labarin da ayyukan da ke cikinsa suke.</w:t>
      </w:r>
    </w:p>
    <w:p>
      <w:pPr/>
      <w:r>
        <w:rPr>
          <w:lang w:val="ha_NG" w:bidi="ha_NG"/>
        </w:rPr>
      </w:r>
      <w:r>
        <w:rPr>
          <w:lang w:val="ha_NG" w:bidi="ha_NG"/>
        </w:rPr>
        <w:t>Yana da muhimmanci a tuna cewa Hirudus ya riga ya yanke kan Yahaya Mai Baftisma kafin wannan labarin ya faru. A karo na ƙarshe da Luka ya ambaci Yahaya, yana cikin kurkuku.</w:t>
      </w:r>
    </w:p>
    <w:p>
      <w:pPr/>
      <w:r>
        <w:rPr>
          <w:lang w:val="ha_NG" w:bidi="ha_NG"/>
        </w:rPr>
      </w:r>
      <w:r>
        <w:rPr>
          <w:lang w:val="ha_NG" w:bidi="ha_NG"/>
        </w:rPr>
        <w:t>Yana da muhimmanci a tuna cewa kakkabe kura daga kafafun mutum wata al'adar Yahudawa ce don nuna kin amincewa da wani gari. Hakan ya zama alamar cewa waɗannan mutane ba mutanen Allah ba ne kuma Allah zai yi musu hukunci.</w:t>
      </w:r>
    </w:p>
    <w:p>
      <w:pPr/>
      <w:r>
        <w:rPr>
          <w:lang w:val="ha_NG" w:bidi="ha_NG"/>
        </w:rPr>
      </w:r>
      <w:r>
        <w:rPr>
          <w:lang w:val="ha_NG" w:bidi="ha_NG"/>
        </w:rPr>
        <w:t>Yana da muhimmanci a tuna cewa Yesu yana kai almajiransa zuwa birnin Betsaida amma ba cikin birnin ba. Maimakon haka, suna tafiya zuwa wani wuri keɓantacce don su kasance su kaɗai. Mun san wannan saboda yana cewa sun kasance a wuri inda mutane kalilan suke zaune.</w:t>
      </w:r>
    </w:p>
    <w:p>
      <w:pPr/>
      <w:r>
        <w:rPr>
          <w:lang w:val="ha_NG" w:bidi="ha_NG"/>
        </w:rPr>
      </w:r>
      <w:r>
        <w:rPr>
          <w:lang w:val="ha_NG" w:bidi="ha_NG"/>
        </w:rPr>
        <w:t>Yana da muhimmanci mu tuna cewa sa'adda Luka ya ce akwai maza 5,000, hakan ba yana nufin cewa maza ne kawai suke sauraron Yesu ba.</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sassa guda biyar.</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Mazani 12</w:t>
      </w:r>
    </w:p>
    <w:p>
      <w:pPr>
        <w:pStyle w:val="ListBullet"/>
        <w:spacing w:line="240" w:lineRule="auto"/>
        <w:ind w:left="720"/>
      </w:pPr>
      <w:r>
        <w:rPr>
          <w:lang w:val="ha_NG" w:bidi="ha_NG"/>
        </w:rPr>
      </w:r>
      <w:r>
        <w:rPr>
          <w:lang w:val="ha_NG" w:bidi="ha_NG"/>
        </w:rPr>
        <w:t>Hirudus, mai mulkin Galili</w:t>
      </w:r>
    </w:p>
    <w:p>
      <w:pPr>
        <w:pStyle w:val="ListBullet"/>
        <w:spacing w:line="240" w:lineRule="auto"/>
        <w:ind w:left="720"/>
      </w:pPr>
      <w:r>
        <w:rPr>
          <w:lang w:val="ha_NG" w:bidi="ha_NG"/>
        </w:rPr>
      </w:r>
      <w:r>
        <w:rPr>
          <w:lang w:val="ha_NG" w:bidi="ha_NG"/>
        </w:rPr>
        <w:t>Taron jama'a</w:t>
      </w:r>
    </w:p>
    <w:p>
      <w:pPr/>
      <w:r>
        <w:rPr>
          <w:lang w:val="ha_NG" w:bidi="ha_NG"/>
        </w:rPr>
      </w:r>
      <w:r>
        <w:rPr>
          <w:lang w:val="ha_NG" w:bidi="ha_NG"/>
        </w:rPr>
        <w:t>Sa ƙungiyar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Ku tabbatar cewa ƙungiyar ta kwaikwayi yadda manzanni 12, ko almajirai, suke nuna farin ciki game da abubuwan da suka iya yi da ikon Yesu.</w:t>
      </w:r>
    </w:p>
    <w:p>
      <w:pPr/>
      <w:r>
        <w:rPr>
          <w:lang w:val="ha_NG" w:bidi="ha_NG"/>
        </w:rPr>
      </w:r>
      <w:r>
        <w:rPr>
          <w:lang w:val="ha_NG" w:bidi="ha_NG"/>
        </w:rPr>
        <w:t>Ku tabbatar cewa kungiyar ta kwaikwayi Hirudus tare da nuna matukar sha'awar sani game da Yesu a lokacin da yake tambaya, "Wanene wannan mutum?"</w:t>
      </w:r>
    </w:p>
    <w:p>
      <w:pPr/>
      <w:r>
        <w:rPr>
          <w:lang w:val="ha_NG" w:bidi="ha_NG"/>
        </w:rPr>
      </w:r>
      <w:r>
        <w:rPr>
          <w:lang w:val="ha_NG" w:bidi="ha_NG"/>
        </w:rPr>
        <w:t>Ku tabbatar cewa kungiyarku ta kwaikayi yadda almajiran suka rikice a lokacin da Yesu ya tambaye su su ciyar da taron jama'a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Yi kwaikwayon yadda Yesu ya gaya wa almajiransa kada su ɗauki wani abu tare da su. Yesu ya ce musu su zauna tare da mutum na farko da ya ce zai ba su masauki. Har ila yau, yana gaya musu su kakkabe ƙurar ƙafafunsu a biranen da suka ƙi saƙonsu.</w:t>
      </w:r>
    </w:p>
    <w:p>
      <w:pPr/>
      <w:r>
        <w:rPr>
          <w:lang w:val="ha_NG" w:bidi="ha_NG"/>
        </w:rPr>
      </w:r>
      <w:r>
        <w:rPr>
          <w:lang w:val="ha_NG" w:bidi="ha_NG"/>
        </w:rPr>
        <w:t>Dakatar da aikin: Tambayi waɗanda ke fitowa a matsayin almajirai, "Yaya kuke ji?" Za ku iya jin abubuwa kamar, "Tsoro." Mene ne idan mutane sun yi tawaye kuma suka ƙi saƙonmu? " "Ina farin ciki da Yesu yake aikata ni kuma yake ba ni karfinsa da ikonsa," ko "Fargaba. Idan ba mu da isasshen abinci fa?" Sake aikin.</w:t>
      </w:r>
    </w:p>
    <w:p>
      <w:pPr/>
      <w:r>
        <w:rPr>
          <w:lang w:val="ha_NG" w:bidi="ha_NG"/>
        </w:rPr>
      </w:r>
      <w:r>
        <w:rPr>
          <w:lang w:val="ha_NG" w:bidi="ha_NG"/>
        </w:rPr>
        <w:t>Ku kwaikwayi yadda Hirudus ya rikice game da abubuwan da ya ji game da Yesu. Mutane suna cewa shi Yahaya Maibaftisma ne ko Iliya. Sauran mutane suna ganin shi annabi ne wanda ya dawo daga matattu. Hirudus ya ce ba zai iya zama Yahaya Mai Baftisma ba domin ya yanke kan Yahaya. Hirudus ya ce ya ji labarai masu yawa game da Yesu. Hirudus ya tambaya, “Wane ne wannan mutum?” Hirudus yana so ya ga Yesu.</w:t>
      </w:r>
    </w:p>
    <w:p>
      <w:pPr/>
      <w:r>
        <w:rPr>
          <w:lang w:val="ha_NG" w:bidi="ha_NG"/>
        </w:rPr>
      </w:r>
      <w:r>
        <w:rPr>
          <w:lang w:val="ha_NG" w:bidi="ha_NG"/>
        </w:rPr>
        <w:t>Dakatar da wasan: Tambayi mai fitowa a matsayin Hirudus, "Yaya kake ji?" Za ka iya jin abubuwa kamar, "Rikicewa. Wanene zai iya yin abubuwan da Yesu yake yi?" Tsoro Na yi laifi da na yanke kan Yahaya," "ina buƙatar in gane da kaina game da Yesu. Sake aikin.</w:t>
      </w:r>
    </w:p>
    <w:p>
      <w:pPr/>
      <w:r>
        <w:rPr>
          <w:lang w:val="ha_NG" w:bidi="ha_NG"/>
        </w:rPr>
      </w:r>
      <w:r>
        <w:rPr>
          <w:lang w:val="ha_NG" w:bidi="ha_NG"/>
        </w:rPr>
        <w:t>Yi kwaikwayon almajiran da suka dawo suna gaya wa Yesu dukan abubuwan da suka yi. Yesu ya tafi da almajiransa goma sha biyu cikin shiru. Jama'a da dama sun gano inda suke tafiya kuma suka bi su. Yesu ya marabci taron jama'a kuma ya koya musu game da mulkin Allah ya kuma warkar da marasa lafiya.</w:t>
      </w:r>
    </w:p>
    <w:p>
      <w:pPr/>
      <w:r>
        <w:rPr>
          <w:lang w:val="ha_NG" w:bidi="ha_NG"/>
        </w:rPr>
      </w:r>
      <w:r>
        <w:rPr>
          <w:lang w:val="ha_NG" w:bidi="ha_NG"/>
        </w:rPr>
        <w:t>Dakatar da aikin: Tambayi waɗanda ke fitowa a matsayin almajirai, "Yaya kuke ji?" Za ka iya jin abubuwa kamar, "Na gaji. Muna buƙatar ɗan lokaci kaɗai tare da Yesu," "A fusace. Me ya sa Yesu ba zai kore su ba?" ko "Yesu yana da kirki sosai." Yaya yake ci gaba da tafiya ba kakkautawa? Tambayi masu fitowa taron jama'a "Yaya ku ke ji?" Za ku iya jin abubuwa kamar, "Ina jin an ƙaunace ni." "Yesu ya ware mana lokaci," "Ina jin ana ba ni muhimmanci." Yesu hakika yana kula da bukatuna," ko "Ina cikin mamaki, Yesu yana fadi abubuwa na ban mamaki kuma yana aikata abubuwan al'ajabi a tsakaninmu." Sake aikin.</w:t>
      </w:r>
    </w:p>
    <w:p>
      <w:pPr/>
      <w:r>
        <w:rPr>
          <w:lang w:val="ha_NG" w:bidi="ha_NG"/>
        </w:rPr>
      </w:r>
      <w:r>
        <w:rPr>
          <w:lang w:val="ha_NG" w:bidi="ha_NG"/>
        </w:rPr>
        <w:t>Daga baya sai almajiran suka gaya wa Yesu ya tura mutanen su je su nemi abinci da wurin kwana domin suna cikin wani yanki mai nisa. Yesu ya ce wa almajiransa su ciyar da su. Almajiran suka amsa cewa kawai gurasa biyar da kifaye guda biyu suke da shi. Almajiran suna tambayar Yesu ko suna bukatar su je su sayo isasshen abinci don kowa. Akwai maza 5,000</w:t>
      </w:r>
    </w:p>
    <w:p>
      <w:pPr/>
      <w:r>
        <w:rPr>
          <w:lang w:val="ha_NG" w:bidi="ha_NG"/>
        </w:rPr>
      </w:r>
      <w:r>
        <w:rPr>
          <w:lang w:val="ha_NG" w:bidi="ha_NG"/>
        </w:rPr>
        <w:t>Dakatar da aikin: Tambayi almajiran, "Yaya kuke ji?" Za ku iya jin abubuwa kamar, "ina jin rudewa. Ta yaya za mu samu isasshen abinci don yawan mutanen nan?" "Ina son sanin yadda Yesu zai taimaka mana wajen ciyar da mutanen," ko "Ina jin yunwa kuma a shirye nake in huta." Me ya sa Yesu ba zai iya barin mutane su koma gida ba?" Sake aikin.</w:t>
      </w:r>
    </w:p>
    <w:p>
      <w:pPr/>
      <w:r>
        <w:rPr>
          <w:lang w:val="ha_NG" w:bidi="ha_NG"/>
        </w:rPr>
      </w:r>
      <w:r>
        <w:rPr>
          <w:lang w:val="ha_NG" w:bidi="ha_NG"/>
        </w:rPr>
        <w:t>Yi kwaikwayon Yesu yana yin addu’a a kan kifi da gurasa. Yesu ya umurci almajiran su sa taron jama'a su zauna a kungiyoyi na mutane 50. Sai Yesu ya kakkarya gurasar ya mika wa almajiran domin su rarraba wa mutane.</w:t>
      </w:r>
    </w:p>
    <w:p>
      <w:pPr/>
      <w:r>
        <w:rPr>
          <w:lang w:val="ha_NG" w:bidi="ha_NG"/>
        </w:rPr>
      </w:r>
      <w:r>
        <w:rPr>
          <w:lang w:val="ha_NG" w:bidi="ha_NG"/>
        </w:rPr>
        <w:t>Dakatar da wasan: Tambayi masu fitowa a matsayin jama'a, "Yaya kuke ji?" Za ka iya jin abubuwa kamar, "Abin mamaki. Menene Yesu yake yi da abincin?" "Yunwa," ko "Rashin kwanciyar hankali." Me ya sa mu ke zaune? Ina bukatar in tafi in nemi wani wajen kwana. Tambayi 'yan wasan da suke taka rawar manzanni, "Yaya kuke ji?" Watakila ku ji abubuwa kamar, "Ban san yadda wannan zai kasance ba, amma zan yi biyayya ga Yesu," "Daga ina abincin nan yake fitowa?" "Ina jin kunya." Yi haƙuri da na yi shakka," ko kuma "Cike da al'ajabi. Ya kamata kullum in kasance a shirye ga Yesu don ya yi al'ajibi." Sake aikin.</w:t>
      </w:r>
    </w:p>
    <w:p>
      <w:pPr/>
      <w:r>
        <w:rPr>
          <w:lang w:val="ha_NG" w:bidi="ha_NG"/>
        </w:rPr>
      </w:r>
      <w:r>
        <w:rPr>
          <w:lang w:val="ha_NG" w:bidi="ha_NG"/>
        </w:rPr>
        <w:t>A ƙarshe, almajiran suka kwashe kwanduna goma sha biyu na ragowar.</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 kirayi </w:t>
      </w:r>
      <w:r>
        <w:rPr>
          <w:b/>
          <w:lang w:val="ha_NG" w:bidi="ha_NG"/>
        </w:rPr>
        <w:t xml:space="preserve">sha biyu din </w:t>
      </w:r>
      <w:r>
        <w:rPr>
          <w:lang w:val="ha_NG" w:bidi="ha_NG"/>
        </w:rPr>
        <w:t xml:space="preserve">a wuri daya. "Sha biyu" na nufin </w:t>
      </w:r>
      <w:r>
        <w:rPr>
          <w:b/>
          <w:lang w:val="ha_NG" w:bidi="ha_NG"/>
        </w:rPr>
        <w:t>manzanni</w:t>
      </w:r>
      <w:r>
        <w:rPr>
          <w:lang w:val="ha_NG" w:bidi="ha_NG"/>
        </w:rPr>
        <w:t xml:space="preserve">, ko kuma wakilan da Yesu ya zaba. Wadannan su ne mutanen da suke daidai da almajirai goma sha biyu. Ku tabbata kun fassara manzanni, kamar yadda kuka fassara shi a sauran wuraren da suka gabata. </w:t>
      </w:r>
      <w:r>
        <w:rPr>
          <w:b/>
          <w:lang w:val="ha_NG" w:bidi="ha_NG"/>
        </w:rPr>
        <w:t>Manzanni</w:t>
      </w:r>
      <w:r>
        <w:rPr>
          <w:lang w:val="ha_NG" w:bidi="ha_NG"/>
        </w:rPr>
        <w:t xml:space="preserve"> yana cikin Babban Jerin Kalmomi. Yesu ya ba su iko, wato damar yin wani abu, da kuma </w:t>
      </w:r>
      <w:r>
        <w:rPr>
          <w:b/>
          <w:lang w:val="ha_NG" w:bidi="ha_NG"/>
        </w:rPr>
        <w:t>ikon mallaka</w:t>
      </w:r>
      <w:r>
        <w:rPr>
          <w:lang w:val="ha_NG" w:bidi="ha_NG"/>
        </w:rPr>
        <w:t xml:space="preserve">, wato hurumin yin wani abu. A wannan yanayin, ya kasance ne don warkar da mutane da kuma fitar da aljanu. Ka tabbata ka fassara kalmar 'authority' kamar yadda ka yi a baya. </w:t>
      </w:r>
      <w:r>
        <w:rPr>
          <w:b/>
          <w:lang w:val="ha_NG" w:bidi="ha_NG"/>
        </w:rPr>
        <w:t>Iko</w:t>
      </w:r>
      <w:r>
        <w:rPr>
          <w:lang w:val="ha_NG" w:bidi="ha_NG"/>
        </w:rPr>
        <w:t xml:space="preserve"> yana cikin Babban jerin Kalmomi.</w:t>
      </w:r>
    </w:p>
    <w:p>
      <w:pPr/>
      <w:r>
        <w:rPr>
          <w:lang w:val="ha_NG" w:bidi="ha_NG"/>
        </w:rPr>
      </w:r>
      <w:r>
        <w:rPr>
          <w:b/>
          <w:lang w:val="ha_NG" w:bidi="ha_NG"/>
        </w:rPr>
        <w:t>Aljanu</w:t>
      </w:r>
      <w:r>
        <w:rPr>
          <w:lang w:val="ha_NG" w:bidi="ha_NG"/>
        </w:rPr>
        <w:t xml:space="preserve"> su ne miyagun ruhohi da suke sarrafa tunani da ayyukan mutane. Ku tabbata kun fassara "aljanu" kamar yadda kuka yi a wuraren da suka gabata </w:t>
      </w:r>
      <w:r>
        <w:rPr>
          <w:b/>
          <w:lang w:val="ha_NG" w:bidi="ha_NG"/>
        </w:rPr>
        <w:t>Aljanu</w:t>
      </w:r>
      <w:r>
        <w:rPr>
          <w:lang w:val="ha_NG" w:bidi="ha_NG"/>
        </w:rPr>
        <w:t xml:space="preserve"> yana cikin Babban jerin Kalmomi. Yesu ya aike manzannin domin su yi shelar </w:t>
      </w:r>
      <w:r>
        <w:rPr>
          <w:b/>
          <w:lang w:val="ha_NG" w:bidi="ha_NG"/>
        </w:rPr>
        <w:t>mulkin Allah</w:t>
      </w:r>
      <w:r>
        <w:rPr>
          <w:lang w:val="ha_NG" w:bidi="ha_NG"/>
        </w:rPr>
        <w:t xml:space="preserve">. Mulkin Allah na nufin Allah yana sarauta cikin zukatan mutanensa. Ku tabbatar kun fassara "mulkin Allah" yadda kuka fassara shi a wuraren da suka gabata. </w:t>
      </w:r>
      <w:r>
        <w:rPr>
          <w:b/>
          <w:lang w:val="ha_NG" w:bidi="ha_NG"/>
        </w:rPr>
        <w:t>Mulkin Allah</w:t>
      </w:r>
      <w:r>
        <w:rPr>
          <w:lang w:val="ha_NG" w:bidi="ha_NG"/>
        </w:rPr>
        <w:t xml:space="preserve"> yana cikin Babban jerin Kalmomi.</w:t>
      </w:r>
    </w:p>
    <w:p>
      <w:pPr/>
      <w:r>
        <w:rPr>
          <w:lang w:val="ha_NG" w:bidi="ha_NG"/>
        </w:rPr>
      </w:r>
      <w:r>
        <w:rPr>
          <w:lang w:val="ha_NG" w:bidi="ha_NG"/>
        </w:rPr>
        <w:t xml:space="preserve">Kafin Yesu ya tura manzanninsa, ya ba su takamaiman umurni. Ya gaya musu kada su dauki sanda ko sandar tafiya, ko kuma riga. Tuffafi </w:t>
      </w:r>
      <w:r>
        <w:rPr>
          <w:b/>
          <w:lang w:val="ha_NG" w:bidi="ha_NG"/>
        </w:rPr>
        <w:t>riga</w:t>
      </w:r>
      <w:r>
        <w:rPr>
          <w:lang w:val="ha_NG" w:bidi="ha_NG"/>
        </w:rPr>
        <w:t xml:space="preserve"> ce. Ku tabbatar kun fassara riga yadda kuka yi a sauran wuraren da suka gabata. </w:t>
      </w:r>
      <w:r>
        <w:rPr>
          <w:b/>
          <w:lang w:val="ha_NG" w:bidi="ha_NG"/>
        </w:rPr>
        <w:t>Riga</w:t>
      </w:r>
      <w:r>
        <w:rPr>
          <w:lang w:val="ha_NG" w:bidi="ha_NG"/>
        </w:rPr>
        <w:t xml:space="preserve"> yana cikin Babban jerin Kalmomi.</w:t>
      </w:r>
    </w:p>
    <w:p>
      <w:pPr/>
      <w:r>
        <w:rPr>
          <w:lang w:val="ha_NG" w:bidi="ha_NG"/>
        </w:rPr>
      </w:r>
      <w:r>
        <w:rPr>
          <w:lang w:val="ha_NG" w:bidi="ha_NG"/>
        </w:rPr>
        <w:t xml:space="preserve">Hirudus </w:t>
      </w:r>
      <w:r>
        <w:rPr>
          <w:b/>
          <w:lang w:val="ha_NG" w:bidi="ha_NG"/>
        </w:rPr>
        <w:t>mai mulkin yanki</w:t>
      </w:r>
      <w:r>
        <w:rPr>
          <w:lang w:val="ha_NG" w:bidi="ha_NG"/>
        </w:rPr>
        <w:t xml:space="preserve"> ya ji labarin Yesu. Mai mulkin yanki yana nufin cewa shi ne mai mulkin kashi daya cikin hudu na masarauta. Hirudus ya ji cewa kila Yesu </w:t>
      </w:r>
      <w:r>
        <w:rPr>
          <w:b/>
          <w:lang w:val="ha_NG" w:bidi="ha_NG"/>
        </w:rPr>
        <w:t>annabi</w:t>
      </w:r>
      <w:r>
        <w:rPr>
          <w:lang w:val="ha_NG" w:bidi="ha_NG"/>
        </w:rPr>
        <w:t xml:space="preserve"> ne, ko manzon Allah. Ku tabbata kun fassara annabi kamar yadda kuka yi a baya. </w:t>
      </w:r>
      <w:r>
        <w:rPr>
          <w:b/>
          <w:lang w:val="ha_NG" w:bidi="ha_NG"/>
        </w:rPr>
        <w:t>Annabi</w:t>
      </w:r>
      <w:r>
        <w:rPr>
          <w:lang w:val="ha_NG" w:bidi="ha_NG"/>
        </w:rPr>
        <w:t xml:space="preserve"> yana cikin Babban Jerin Kalmomi.</w:t>
      </w:r>
    </w:p>
    <w:p>
      <w:pPr/>
      <w:r>
        <w:rPr>
          <w:lang w:val="ha_NG" w:bidi="ha_NG"/>
        </w:rPr>
      </w:r>
      <w:r>
        <w:rPr>
          <w:lang w:val="ha_NG" w:bidi="ha_NG"/>
        </w:rPr>
        <w:t xml:space="preserve">Lokacin da Luka ya ce Yesu yana magana da </w:t>
      </w:r>
      <w:r>
        <w:rPr>
          <w:b/>
          <w:lang w:val="ha_NG" w:bidi="ha_NG"/>
        </w:rPr>
        <w:t>almajiransa</w:t>
      </w:r>
      <w:r>
        <w:rPr>
          <w:lang w:val="ha_NG" w:bidi="ha_NG"/>
        </w:rPr>
        <w:t xml:space="preserve">, ko mabiyansa, wannan na nufin manzannin ne. Ku tabbatar kun fassara almajirai kamar yadda kuka fassara su a sauran wuraren da suka gabata. </w:t>
      </w:r>
      <w:r>
        <w:rPr>
          <w:b/>
          <w:lang w:val="ha_NG" w:bidi="ha_NG"/>
        </w:rPr>
        <w:t>Almajiri</w:t>
      </w:r>
      <w:r>
        <w:rPr>
          <w:lang w:val="ha_NG" w:bidi="ha_NG"/>
        </w:rPr>
        <w:t xml:space="preserve"> yana cikin Babban jerin Kalmomi.</w:t>
      </w:r>
    </w:p>
    <w:p>
      <w:pPr/>
      <w:r>
        <w:rPr>
          <w:lang w:val="ha_NG" w:bidi="ha_NG"/>
        </w:rPr>
      </w:r>
      <w:r>
        <w:rPr>
          <w:lang w:val="ha_NG" w:bidi="ha_NG"/>
        </w:rPr>
        <w:t xml:space="preserve">Yesu ya duba zuwa </w:t>
      </w:r>
      <w:r>
        <w:rPr>
          <w:b/>
          <w:lang w:val="ha_NG" w:bidi="ha_NG"/>
        </w:rPr>
        <w:t>sama</w:t>
      </w:r>
      <w:r>
        <w:rPr>
          <w:lang w:val="ha_NG" w:bidi="ha_NG"/>
        </w:rPr>
        <w:t xml:space="preserve">, ko wurin da Allah yake zama, kuma ya yi addu'a. Ku fassara sama yadda kuka fassara shi a baya. </w:t>
      </w:r>
      <w:r>
        <w:rPr>
          <w:b/>
          <w:lang w:val="ha_NG" w:bidi="ha_NG"/>
        </w:rPr>
        <w:t>Sama</w:t>
      </w:r>
      <w:r>
        <w:rPr>
          <w:lang w:val="ha_NG" w:bidi="ha_NG"/>
        </w:rPr>
        <w:t xml:space="preserve"> tana cikin Babban Jerin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rukunin su yi gwajin bayyana nassin a yarenku. Kada ku manta da haɗa abubuwan da kuka yanke shawara a kansu a matakan da suka gabata, kamar tsarin lokaci, kalmomi, jimloli, motsin rai, ko kowane abu da kuka tattauna.</w:t>
      </w:r>
    </w:p>
    <w:p>
      <w:pPr/>
      <w:r>
        <w:rPr>
          <w:lang w:val="ha_NG" w:bidi="ha_NG"/>
        </w:rPr>
      </w:r>
      <w:r>
        <w:rPr>
          <w:lang w:val="ha_NG" w:bidi="ha_NG"/>
        </w:rPr>
        <w:t>Ya kamata wani ɗan ƙungiya ya faɗi wasu jimloli na nassin sannan ya dakata. Wani dan ƙungiyar ya kamata ya faɗi sashe na gaba na nassin sannan ya tsaya. Ku ci gaba da yin haka har sai duk kungiyar ta gama maimaita dukan nassin. A wannan mataki 'yan kungiyar za su iya gyara wa juna.</w:t>
      </w:r>
    </w:p>
    <w:p>
      <w:pPr/>
      <w:r>
        <w:rPr>
          <w:lang w:val="ha_NG" w:bidi="ha_NG"/>
        </w:rPr>
      </w:r>
      <w:r>
        <w:rPr>
          <w:lang w:val="ha_NG" w:bidi="ha_NG"/>
        </w:rPr>
        <w:t>Dakatar da wannan sautin a nan na wani lokaci.</w:t>
      </w:r>
    </w:p>
    <w:p>
      <w:pPr/>
      <w:r>
        <w:rPr>
          <w:lang w:val="ha_NG" w:bidi="ha_NG"/>
        </w:rPr>
      </w:r>
      <w:r>
        <w:rPr>
          <w:lang w:val="ha_NG" w:bidi="ha_NG"/>
        </w:rPr>
        <w:t>Bayan haka, kowane memba na ƙungiyar ya kamata ya faɗi duka nassin ba tare da tsayawa ba a ƙalla sau ɗaya. Memban ƙungiya zai iya amfani da abubuwa daban-daban, motsi-motsi, ko zanen labari don taimaka musu wajen tuna nassin.</w:t>
      </w:r>
    </w:p>
    <w:p>
      <w:pPr/>
      <w:r>
        <w:rPr>
          <w:lang w:val="ha_NG" w:bidi="ha_NG"/>
        </w:rPr>
      </w:r>
      <w:r>
        <w:rPr>
          <w:lang w:val="ha_NG" w:bidi="ha_NG"/>
        </w:rPr>
        <w:t>Dakatar da wannan sautin a nan na wani lokaci.</w:t>
      </w:r>
    </w:p>
    <w:p>
      <w:pPr/>
      <w:r>
        <w:rPr>
          <w:lang w:val="ha_NG" w:bidi="ha_NG"/>
        </w:rPr>
      </w:r>
      <w:r>
        <w:rPr>
          <w:lang w:val="ha_NG" w:bidi="ha_NG"/>
        </w:rPr>
        <w:t>Bayan haka, ƙungiyar za ta iya yanke shawarar sigar nassin wanda kuka fi so. Wataƙila ka ga cewa ka fi son yadda wani ɗan ƙungiya ya ba da wani fage, amma kuma ka fi son yadda wani ɗan ƙungiyar na daban ya ba da wani fage.</w:t>
      </w:r>
    </w:p>
    <w:p>
      <w:pPr/>
      <w:r>
        <w:rPr>
          <w:lang w:val="ha_NG" w:bidi="ha_NG"/>
        </w:rPr>
      </w:r>
      <w:r>
        <w:rPr>
          <w:lang w:val="ha_NG" w:bidi="ha_NG"/>
        </w:rPr>
        <w:t>Dakatar da wannan sautin a nan na wani lokaci.</w:t>
      </w:r>
    </w:p>
    <w:p>
      <w:pPr/>
      <w:r>
        <w:rPr>
          <w:lang w:val="ha_NG" w:bidi="ha_NG"/>
        </w:rPr>
      </w:r>
      <w:r>
        <w:rPr>
          <w:lang w:val="ha_NG" w:bidi="ha_NG"/>
        </w:rPr>
        <w:t>A ƙarshe, ƙungiyar za ta iya haɗa sigar ƙarshe ta rubutun da kowa ya amince da ita. Ya kamata kowane ɗan ƙungiyar ya yi gwajin faɗin wannan sigar ƙarshe ta rubutun.</w:t>
      </w:r>
      <w:r>
        <w:rPr>
          <w:lang w:val="ha_NG" w:bidi="ha_NG"/>
        </w:rPr>
      </w:r>
      <w:r>
        <w:rPr>
          <w:lang w:val="ha_NG" w:bidi="ha_NG"/>
        </w:rPr>
      </w:r>
    </w:p>
    <w:p>
      <w:pPr/>
      <w:r>
        <w:rPr>
          <w:lang w:val="ha_NG" w:bidi="ha_NG"/>
        </w:rPr>
      </w:r>
    </w:p>
    <w:p>
      <w:pPr>
        <w:pStyle w:val="Heading2"/>
      </w:pPr>
      <w:r>
        <w:rPr>
          <w:lang w:val="ha_NG" w:bidi="ha_NG"/>
        </w:rPr>
        <w:t>Luke 9:18–27</w:t>
      </w:r>
      <w:r>
        <w:rPr>
          <w:lang w:val="ha_NG" w:bidi="ha_NG"/>
        </w:rPr>
      </w:r>
    </w:p>
    <w:p>
      <w:pPr>
        <w:pStyle w:val="Heading3"/>
      </w:pPr>
      <w:r>
        <w:rPr>
          <w:lang w:val="ha_NG" w:bidi="ha_NG"/>
        </w:rPr>
        <w:t>Step 1</w:t>
      </w:r>
    </w:p>
    <w:p>
      <w:pPr/>
      <w:r>
        <w:rPr>
          <w:lang w:val="ha_NG" w:bidi="ha_NG"/>
        </w:rPr>
      </w:r>
      <w:r>
        <w:rPr>
          <w:lang w:val="ha_NG" w:bidi="ha_NG"/>
        </w:rPr>
        <w:t>Ku saurari Luka 9:18–27 ku kuma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kake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Mai Mulkin Galili, Hirudus, yana tambayar ko wanene Yesu. Yesu ya nuna ikonsa kuma ya yi al'ajibi ta hanyar ciyar da mutane sama da 5,000. A lokacin, Yesu yana tattaunawa da almajiransa, ko mabiyansa, a kebe daga taron jama'a. Yesu ya tambaye su waye suke ganin shi ne. Yesu ya gaya musu abin da zai faru da shi. Daga nan sai ya bayyana abin da mutum dole ya yi don ya zama mabiyinsa.</w:t>
      </w:r>
    </w:p>
    <w:p>
      <w:pPr/>
      <w:r>
        <w:rPr>
          <w:lang w:val="ha_NG" w:bidi="ha_NG"/>
        </w:rPr>
      </w:r>
      <w:r>
        <w:rPr>
          <w:lang w:val="ha_NG" w:bidi="ha_NG"/>
        </w:rPr>
        <w:t>A lokacin da Luka ya yi amfani da kalmomin "yanzu hakan ya faru" ko "da zarar," to wannan ita ce hanyarsa ta fara sabon batu. Luka bai gaya mana lokacin da wannan labarin ya faru ba, amma ya mai da hankali ga Yesu yana addu'a, ko kuma yin magana da Allah, nesa da taron jama'a. Yesu yana shi kadai tare da wani karamin rukuni na almajiransa, ko kuma mabiyansa na kusa. Yesu ya gama addu'a sai ya tambayi almajiransa waye mutane suke cewa shi ne. Yesu bai kasance yana tambaya ko sun san sunansa ko garin da ya fito ba. Maimakon haka, yana tambayar abin da mutane ke tunani game da matsayinsa a cikin shirin Allah.</w:t>
      </w:r>
    </w:p>
    <w:p>
      <w:pPr/>
      <w:r>
        <w:rPr>
          <w:lang w:val="ha_NG" w:bidi="ha_NG"/>
        </w:rPr>
      </w:r>
      <w:r>
        <w:rPr>
          <w:lang w:val="ha_NG" w:bidi="ha_NG"/>
        </w:rPr>
        <w:t>Ku dakata kuma ku tattauna da ƙungiyarku: A al'adarku, ta yaya mutane ke martani idan wani ya tambayi yadda wasu suka ɗauke su?</w:t>
      </w:r>
    </w:p>
    <w:p>
      <w:pPr/>
      <w:r>
        <w:rPr>
          <w:lang w:val="ha_NG" w:bidi="ha_NG"/>
        </w:rPr>
      </w:r>
      <w:r>
        <w:rPr>
          <w:lang w:val="ha_NG" w:bidi="ha_NG"/>
        </w:rPr>
        <w:t>Almajiran sun amsa da irin bayanin da Hiridus ya ji. Mutane suna cewa Yesu yana iya kasancewa Yahaya Maibaftisma. Allah ya aiko Yahaya Maibaftisma don ya shirya mutane domin Yesu. Yahaya ya shirya mutane ta hanyar baftisma, ko gudanar da wata al'ada ta musamman da ake amfani da ruwa, don nuna alamar tsarkake mutane daga zunubansu. Almajiran sun gaya wa Yesu cewa wasu mutane sun yi zaton cewa shi Iliya ne, ko kuma wani sanannen annabi Bayahude wanda bai taɓa mutuwa ba amma aka ɗauke shi kai tsaye zuwa sama, wato wurin da Allah yake zaune. Almajiran sun ce wasu mutane suna zaton Yesu wani annabin Yahudawa ne, ko kuma manzon Allah, na dā wanda ya mutu ya kuma sake dawowa a raye a matsayin Yesu.</w:t>
      </w:r>
    </w:p>
    <w:p>
      <w:pPr/>
      <w:r>
        <w:rPr>
          <w:lang w:val="ha_NG" w:bidi="ha_NG"/>
        </w:rPr>
      </w:r>
      <w:r>
        <w:rPr>
          <w:lang w:val="ha_NG" w:bidi="ha_NG"/>
        </w:rPr>
        <w:t>Yesu ya amsa amsarsu da cewa, "Amma ku fa, wa kuka ce ni ne?" Ta hanyar yin wannan tambayar, Yesu ya yi watsi da waɗannan amsoshin game da ko wanene shi, ta hanyar tambayar almajiransa ko waye suke ganin shi. Bitrus ya amsa cewa Yesu shi ne Kiristi na Allah, ko kuma Almasihu. Kristi yana nufin mutumin da Allah ya yi alkawarin aikawa a matsayin sarki da mai ceto wanda aka naɗa don wani aiki na musamman. Yesu ya umurci almajiransa kada su gaya wa mutane cewa shi ne Almasihu. Amsar Bitrus gaskiya ce, amma ba lokacin da ya dace mutane su sani ba.</w:t>
      </w:r>
    </w:p>
    <w:p>
      <w:pPr/>
      <w:r>
        <w:rPr>
          <w:lang w:val="ha_NG" w:bidi="ha_NG"/>
        </w:rPr>
      </w:r>
      <w:r>
        <w:rPr>
          <w:lang w:val="ha_NG" w:bidi="ha_NG"/>
        </w:rPr>
        <w:t>Yesu ya bayyana cewa Ɗan Mutum dole ya sha wahala, ya mutu, kuma a tashe shi daga matattu a rana ta uku kafin mutane su san cewa shi ne Almasihu. Yesu yana magana ne game da abubuwan da za su faru da shi a nan gaba. Wadannan abubuwa sun kasance dole ne saboda sun kasance wani bangare na shirin Allah. Yesu ya yi amfani da laƙabin nan "Ɗan Mutum" don ya nuna kansa. Yesu ya ambaci dattawa, manyan firistoci, da marubuta—waɗannan ƙungiyoyi ukun suna wakiltar shugabancin Yahudawa. Yesu ya ce za su ƙi shi ta wurin ƙin karɓar sa a matsayin Almasihunsu.</w:t>
      </w:r>
    </w:p>
    <w:p>
      <w:pPr/>
      <w:r>
        <w:rPr>
          <w:lang w:val="ha_NG" w:bidi="ha_NG"/>
        </w:rPr>
      </w:r>
      <w:r>
        <w:rPr>
          <w:lang w:val="ha_NG" w:bidi="ha_NG"/>
        </w:rPr>
        <w:t>Daga nan sai Yesu ya koma magana ga dukan mutanen da ke son biyo shi, maimakon magana da rukunin almajiransa kawai. Wannan na nufin cewa akwai taron jama'a nan kusa. Yesu ya bayyana wa almajiransa da kuma sauran mutanen da suke wurin abin da mutum zai yi don ya zama almajirinsa. Ya ba da umarni guda uku: musanta kai, ɗaukar gicciye, da kuma bi. Dole ne mutum ya yi duka abubuwa ukun nan idan yana so ya zama almajirin Yesu. Yesu ya ce mutane waɗanda suke son su bi shi dole su musanta kansu, ko kuma su ƙi faranta wa kansu rai. Almajiri yana yin abin da maigidansa yake so, ko da kuwa shi kansa almajirin ba ya so ya yi hakan.</w:t>
      </w:r>
    </w:p>
    <w:p>
      <w:pPr/>
      <w:r>
        <w:rPr>
          <w:lang w:val="ha_NG" w:bidi="ha_NG"/>
        </w:rPr>
      </w:r>
      <w:r>
        <w:rPr>
          <w:lang w:val="ha_NG" w:bidi="ha_NG"/>
        </w:rPr>
        <w:t>Dakata ku tattauna da tawagarku: Yaya sadaukar da kai yake kasancewa a cikin al'adarku? Waɗanne ayyukan al'ada ko al'adu ne ba za ku iya shiga ciki ba a matsayin masu bin Yesu?</w:t>
      </w:r>
    </w:p>
    <w:p>
      <w:pPr/>
      <w:r>
        <w:rPr>
          <w:lang w:val="ha_NG" w:bidi="ha_NG"/>
        </w:rPr>
      </w:r>
      <w:r>
        <w:rPr>
          <w:lang w:val="ha_NG" w:bidi="ha_NG"/>
        </w:rPr>
        <w:t>Yesu ya ce masu son zama mabiyansa dole ne su dauki gicciyensu. Gicciye shi ne katako guda biyu da aka haɗa da kusoshi. A al'adar Romawa, dole ne wanda aka yanke wa hukunci ya ɗauki giciyensa na itace ya kai shi wurin da za a kashe shi. Sa'an nan Romawa suka kafa mai laifin a jikin gicciye da kusoshi domin ya mutu. Yesu yana nufin cewa duk wanda yake son ya bi shi, dole ne ya iya ƙin yarda da son zuciyarsa kowace rana. Dole ne su kasance a shirye su sha wahala domin su yi biyayya da koyarwar Yesu.</w:t>
      </w:r>
    </w:p>
    <w:p>
      <w:pPr/>
      <w:r>
        <w:rPr>
          <w:lang w:val="ha_NG" w:bidi="ha_NG"/>
        </w:rPr>
      </w:r>
      <w:r>
        <w:rPr>
          <w:lang w:val="ha_NG" w:bidi="ha_NG"/>
        </w:rPr>
        <w:t>Dakata kuma ku nuna wa ƙungiyarku hoton giciye na katako da aka yi amfani da shi don giciye mutane a zamanin Romawa. Yaya ake hukunta masu laifi a cikin al'ummarku? Wanne daga cikin waɗannan nau'ikan hukuncin aka yi a gaban jam'a.</w:t>
      </w:r>
    </w:p>
    <w:p>
      <w:pPr/>
      <w:r>
        <w:rPr>
          <w:lang w:val="ha_NG" w:bidi="ha_NG"/>
        </w:rPr>
      </w:r>
      <w:r>
        <w:rPr>
          <w:lang w:val="ha_NG" w:bidi="ha_NG"/>
        </w:rPr>
        <w:t>Yesu ya ce, "Duk wanda yake so ya ceci ransa zai rasa shi, amma duk wanda ya rasa ransa saboda ni zai ceci shi." Rayuwa tana nufin yadda mutum yake rayuwa a wannan duniya. Kalmar "shi" tana nufin rayuwa ta gaskiya ta mutum tare da Allah. Mutumin da ya rasa ransa saboda Yesu ya sadaukar da haƙƙinsa na bin yadda yake son gudanar da rayuwarsa, sa'an nan ya bi Yesu a maimakon haka. Idan wani ya "cece ransa," ko ba ya son ya sha wahala saboda Yesu, to, daga ƙarshe zai mutu kuma ya rasa damar samun ainihin rayuwa tare da Allah a duniya ko sama.</w:t>
      </w:r>
    </w:p>
    <w:p>
      <w:pPr/>
      <w:r>
        <w:rPr>
          <w:lang w:val="ha_NG" w:bidi="ha_NG"/>
        </w:rPr>
      </w:r>
      <w:r>
        <w:rPr>
          <w:lang w:val="ha_NG" w:bidi="ha_NG"/>
        </w:rPr>
        <w:t>Daga nan sai Yesu ya tambaya, "Wane amfani ne ga mutum ya sami dukan duniya, amma ya yi asarar kansa ko ya halakar da kansa?" Samun duniya gaba ɗaya a zahiri yana nufin mallakar duniya gaba ɗaya. Yana nufin kasancewa mai nasara kwarai da kuma samun kudi sosai domin mutum ya mallaki kayan duniya da dama. Idan mutum ya rasa ainihin kansa, hakan na nufin ya rasa ruhinsa, ko kuwa bangaren mutum wanda ba ya mutuwa. Yesu ya yi wannan tambayar ne don ya nuna cewa dukan duniya ba ta da isasshen ƙimar da za ta sa mutum ya yi asarar rayuwa tare da Allah har abada. Yesu ba ya tsammani a amsa wannan tambayar.</w:t>
      </w:r>
    </w:p>
    <w:p>
      <w:pPr/>
      <w:r>
        <w:rPr>
          <w:lang w:val="ha_NG" w:bidi="ha_NG"/>
        </w:rPr>
      </w:r>
      <w:r>
        <w:rPr>
          <w:lang w:val="ha_NG" w:bidi="ha_NG"/>
        </w:rPr>
        <w:t>Ku dakata ku tattauna da tawagarku: Yaya al'adarku ke magana game da rai, ko ɓangaren mutum wanda ba ya mutuwa? Wadanne ne imanin al'ada game da rai?</w:t>
      </w:r>
    </w:p>
    <w:p>
      <w:pPr/>
      <w:r>
        <w:rPr>
          <w:lang w:val="ha_NG" w:bidi="ha_NG"/>
        </w:rPr>
      </w:r>
      <w:r>
        <w:rPr>
          <w:lang w:val="ha_NG" w:bidi="ha_NG"/>
        </w:rPr>
        <w:t>Sai Yesu ya ce duk wanda ya zabi kada ya bi shi saboda ba ya son a kunyata shi ko kuma mutane su yi masa ba'a a wannan rayuwar, za a kunyata shi a ranar shari'a ta karshe. Yana cewa zabin da mutane ke yi a yanzu zai shafi matsayinsu a gaban Allah a nan gaba. Yesu yana nuni ne ga abin da zai faru da mutumin da ba mabiyinsa ba ne bayan ya mutu. Yesu ya sake kiran kansa a matsayin Dan Mutum, sannan ya ce zai ji kunyar mutumin da bai karbi koyarwarsa ba Wannan ba yana nufin cewa Yesu zai ji kunya ba. Maimakon haka, Yesu zai musanta cewa irin wannan mutumin nasa ne lokacin da ya dawo duniya kuma ya nuna girman Allah da ikonsa a cikin kansa. Har mala'iku masu tsarki, ko mala'iku da aka keɓe wa Allah, duk suna nuna girma da ikon Allah. Yesu zai nuna dukan wannan iko da girma lokacin da ya dawo daga sama ya zo duniya.</w:t>
      </w:r>
    </w:p>
    <w:p>
      <w:pPr/>
      <w:r>
        <w:rPr>
          <w:lang w:val="ha_NG" w:bidi="ha_NG"/>
        </w:rPr>
      </w:r>
      <w:r>
        <w:rPr>
          <w:lang w:val="ha_NG" w:bidi="ha_NG"/>
        </w:rPr>
        <w:t>Yesu yana cewa, "Gaskiya nake gaya muku." Wannan jimlar na nuna jaddadawa kuma tana nufin cewa Yesu yana son masu sauraro su mai da hankali sosai. Hakanan yana nufin cewa abin da Yesu yake shirin faɗa yana da muhimmanci kuma abin dogaro ne gaba ɗaya. Yesu ya ce wasu daga cikin almajiransa ba za su ɗanɗani mutuwa ba, ko kuma ba za su mutu ba, har sai sun ga mulkin Allah. Ko da yake akwai fassarori da yawa, yana da kyau a fassara mulkin Allah a dunkule tunda Yesu bai faɗi ainihin abubuwan da za su faru ba. Mulkin Allah yana nufin cewa almajiran za su ga Allah yana mulkin mutanensa a matsayin sarki ta sabuwar hanya.</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 a zuciyarsu. Za ku taimaki ƙungiyar wajen bayyana fage-fage, mahalli, da jaruman cikin labarin.</w:t>
      </w:r>
    </w:p>
    <w:p>
      <w:pPr/>
      <w:r>
        <w:rPr>
          <w:lang w:val="ha_NG" w:bidi="ha_NG"/>
        </w:rPr>
      </w:r>
      <w:r>
        <w:rPr>
          <w:lang w:val="ha_NG" w:bidi="ha_NG"/>
        </w:rPr>
        <w:t>Labarin nan yana da fage guda uku.</w:t>
      </w:r>
    </w:p>
    <w:p>
      <w:pPr/>
      <w:r>
        <w:rPr>
          <w:lang w:val="ha_NG" w:bidi="ha_NG"/>
        </w:rPr>
      </w:r>
      <w:r>
        <w:rPr>
          <w:b/>
          <w:lang w:val="ha_NG" w:bidi="ha_NG"/>
        </w:rPr>
        <w:t>Fage na farko:</w:t>
      </w:r>
      <w:r>
        <w:rPr>
          <w:lang w:val="ha_NG" w:bidi="ha_NG"/>
        </w:rPr>
        <w:t xml:space="preserve"> Yesu yana addu'a a kebe. Lokacin da ya gama, Yesu ya tambayi almajiransa abin da mutane suke cewa game da shi. Almajiran suna gaya wa Yesu abin da taron jama'a suke cewa. Sa'an nan Yesu ya tambayi almajiransa wanene suke cewa shi ne. Bitrus ya amsa cewa Yesu ne Kiristi na Allah, ko kuma Mai Ceto da aka yi alkawarinsa wanda Allah ya aiko.</w:t>
      </w:r>
    </w:p>
    <w:p>
      <w:pPr/>
      <w:r>
        <w:rPr>
          <w:lang w:val="ha_NG" w:bidi="ha_NG"/>
        </w:rPr>
      </w:r>
      <w:r>
        <w:rPr>
          <w:b/>
          <w:lang w:val="ha_NG" w:bidi="ha_NG"/>
        </w:rPr>
        <w:t>Fage na biyu:</w:t>
      </w:r>
      <w:r>
        <w:rPr>
          <w:lang w:val="ha_NG" w:bidi="ha_NG"/>
        </w:rPr>
        <w:t xml:space="preserve"> Yesu ya gaya wa almajiransa kada su gaya wa wani. Yesu ya ce zai sha wahala, a ƙi shi, a kashe shi, amma zai tashi daga matattu a rana ta uku.</w:t>
      </w:r>
    </w:p>
    <w:p>
      <w:pPr/>
      <w:r>
        <w:rPr>
          <w:lang w:val="ha_NG" w:bidi="ha_NG"/>
        </w:rPr>
      </w:r>
      <w:r>
        <w:rPr>
          <w:b/>
          <w:lang w:val="ha_NG" w:bidi="ha_NG"/>
        </w:rPr>
        <w:t>Fage na uku:</w:t>
      </w:r>
      <w:r>
        <w:rPr>
          <w:lang w:val="ha_NG" w:bidi="ha_NG"/>
        </w:rPr>
        <w:t xml:space="preserve"> Sannan Yesu ya yi magana da dukan mutanen da ke kusa. Yesu ya bayyana abin da kasancewa almajiri yake nufi. Yesu ya kafa sharuɗɗa guda uku: musun kai, kasancewa a shirye don mutuwa saboda Yesu, da kuma bin Yesu. Yesu ya bayyana cewa rasa rayuwar mutum riba ne idan ya kasance saboda Yesu. Yesu ya bayyana cewa zai ji kunyar mutum a gaban Allah Uba idan wannan mutum ya ji kunyar Yesu.</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Bitrus</w:t>
      </w:r>
    </w:p>
    <w:p>
      <w:pPr>
        <w:pStyle w:val="ListBullet"/>
        <w:spacing w:line="240" w:lineRule="auto"/>
        <w:ind w:left="720"/>
      </w:pPr>
      <w:r>
        <w:rPr>
          <w:lang w:val="ha_NG" w:bidi="ha_NG"/>
        </w:rPr>
      </w:r>
      <w:r>
        <w:rPr>
          <w:lang w:val="ha_NG" w:bidi="ha_NG"/>
        </w:rPr>
        <w:t>Sauran almajirai</w:t>
      </w:r>
    </w:p>
    <w:p>
      <w:pPr>
        <w:pStyle w:val="ListBullet"/>
        <w:spacing w:line="240" w:lineRule="auto"/>
        <w:ind w:left="720"/>
      </w:pPr>
      <w:r>
        <w:rPr>
          <w:lang w:val="ha_NG" w:bidi="ha_NG"/>
        </w:rPr>
      </w:r>
      <w:r>
        <w:rPr>
          <w:lang w:val="ha_NG" w:bidi="ha_NG"/>
        </w:rPr>
        <w:t>Taron jama'a</w:t>
      </w:r>
    </w:p>
    <w:p>
      <w:pPr/>
      <w:r>
        <w:rPr>
          <w:lang w:val="ha_NG" w:bidi="ha_NG"/>
        </w:rPr>
      </w:r>
      <w:r>
        <w:rPr>
          <w:lang w:val="ha_NG" w:bidi="ha_NG"/>
        </w:rPr>
        <w:t>A cikin wannan zaman, sa rukunin su yi amfani da tsarin zane-zane (storyboard), su zana, ko su yi amfani da wasu nau'ikan abubuwan da za a iya sarrafawa da hannu (abubuwan da za ka iya motsawa kamar duwatsu, sanduna, abubuwan wasan yara) don su fito da hoton labarin da ayyukan da ke cikinsa.</w:t>
      </w:r>
    </w:p>
    <w:p>
      <w:pPr/>
      <w:r>
        <w:rPr>
          <w:lang w:val="ha_NG" w:bidi="ha_NG"/>
        </w:rPr>
      </w:r>
      <w:r>
        <w:rPr>
          <w:lang w:val="ha_NG" w:bidi="ha_NG"/>
        </w:rPr>
        <w:t>Yana da muhimmanci a tuna cewa a wani wuri na baya, mun ga cewa Hirudus yana son sanin ko wanene Yesu. Luka ya bar tambayar Hirudus ba tare da amsa ba har zuwa yanzu.</w:t>
      </w:r>
    </w:p>
    <w:p>
      <w:pPr/>
      <w:r>
        <w:rPr>
          <w:lang w:val="ha_NG" w:bidi="ha_NG"/>
        </w:rPr>
      </w:r>
      <w:r>
        <w:rPr>
          <w:lang w:val="ha_NG" w:bidi="ha_NG"/>
        </w:rPr>
        <w:t>Yana da muhimmanci a tuna cewa wannan ya faru ne bayan al'ajibin da Yesu ya yi na ciyar da mutane 5,000.</w:t>
      </w:r>
    </w:p>
    <w:p>
      <w:pPr/>
      <w:r>
        <w:rPr>
          <w:lang w:val="ha_NG" w:bidi="ha_NG"/>
        </w:rPr>
      </w:r>
      <w:r>
        <w:rPr>
          <w:lang w:val="ha_NG" w:bidi="ha_NG"/>
        </w:rPr>
        <w:t>Yesu yana addu'a a kebe. Ya gama, sa'an nan ya tambayi almajiransa wanene mutane suke cewa shi ne. Bayan haka, Yesu ya tambayi almajiransa ko wanene suke cewa shi ne. Bitrus ya amsa, "Almasihu, Mai Ceto da aka yi alkawarinsa." Yesu ya umurce su da kada su gaya wa kowa.</w:t>
      </w:r>
    </w:p>
    <w:p>
      <w:pPr/>
      <w:r>
        <w:rPr>
          <w:lang w:val="ha_NG" w:bidi="ha_NG"/>
        </w:rPr>
      </w:r>
      <w:r>
        <w:rPr>
          <w:lang w:val="ha_NG" w:bidi="ha_NG"/>
        </w:rPr>
        <w:t>Yana da muhimmanci a lura cewa umarnin da Yesu ya ba almajiransa na kada su gaya wa kowa game da amsar Bitrus, ba yana nufin cewa amsar ba daidai ba ce. Wannan kawai yana nufin cewa ba lokacin da ya dace mutane su sani ba.</w:t>
      </w:r>
    </w:p>
    <w:p>
      <w:pPr/>
      <w:r>
        <w:rPr>
          <w:lang w:val="ha_NG" w:bidi="ha_NG"/>
        </w:rPr>
      </w:r>
      <w:r>
        <w:rPr>
          <w:lang w:val="ha_NG" w:bidi="ha_NG"/>
        </w:rPr>
        <w:t>Yesu ya bayyana abin da zai faru da Ɗan Mutum: zai sha wahala, ya mutu, kuma a tashe shi daga matattu a rana ta uku. Sai Yesu ya juyo ga dukan taron ya yi magana da su.</w:t>
      </w:r>
    </w:p>
    <w:p>
      <w:pPr/>
      <w:r>
        <w:rPr>
          <w:lang w:val="ha_NG" w:bidi="ha_NG"/>
        </w:rPr>
      </w:r>
      <w:r>
        <w:rPr>
          <w:lang w:val="ha_NG" w:bidi="ha_NG"/>
        </w:rPr>
        <w:t>Yana da muhimmanci a tuna cewa lokacin da aka ambaci Kristi, ko Almasihu, ko Ɗan Mutum a nan, yana nufin Yesu.</w:t>
      </w:r>
    </w:p>
    <w:p>
      <w:pPr/>
      <w:r>
        <w:rPr>
          <w:lang w:val="ha_NG" w:bidi="ha_NG"/>
        </w:rPr>
      </w:r>
      <w:r>
        <w:rPr>
          <w:lang w:val="ha_NG" w:bidi="ha_NG"/>
        </w:rPr>
        <w:t>Yesu ya tambaya, "Wane amfani ne mutum zai samu idan ya mallaki dukan duniya, amma ya yi hasara ko kuma ya halaka kansa?"</w:t>
      </w:r>
    </w:p>
    <w:p>
      <w:pPr/>
      <w:r>
        <w:rPr>
          <w:lang w:val="ha_NG" w:bidi="ha_NG"/>
        </w:rPr>
      </w:r>
      <w:r>
        <w:rPr>
          <w:lang w:val="ha_NG" w:bidi="ha_NG"/>
        </w:rPr>
        <w:t>Yana da muhimmanci a tuna cewa lokacin da Yesu ya yi wannan tambayar, ana amfani da ita ne don jaddada cewa ya fi kyau a sami rai na har abada tare da Allah fiye da a sami komai a cikin dukan duniya.</w:t>
      </w:r>
    </w:p>
    <w:p>
      <w:pPr/>
      <w:r>
        <w:rPr>
          <w:lang w:val="ha_NG" w:bidi="ha_NG"/>
        </w:rPr>
      </w:r>
      <w:r>
        <w:rPr>
          <w:lang w:val="ha_NG" w:bidi="ha_NG"/>
        </w:rPr>
        <w:t>Yesu ya gaya wa almajiransa: "Wasu ba za su mutu ba har sai sun ga mulkin Allah."</w:t>
      </w:r>
    </w:p>
    <w:p>
      <w:pPr/>
      <w:r>
        <w:rPr>
          <w:lang w:val="ha_NG" w:bidi="ha_NG"/>
        </w:rPr>
      </w:r>
      <w:r>
        <w:rPr>
          <w:lang w:val="ha_NG" w:bidi="ha_NG"/>
        </w:rPr>
        <w:t>Yana da mahimmanci mu tuna cewa idan ya ambata hakan, akwai fassarori da yawa game da ma'anar ganin mulkin Allah. Gabaɗaya dai, mutane da suke ganin mulkin Allah suna ganin cewa Allah yana mulkin mutanensa a sabuwar hanya. Almajirai da mutanen yau suna ganin sassan Mulkin Allah har ma a yanzu.</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fage guda uku.</w:t>
      </w:r>
    </w:p>
    <w:p>
      <w:pPr/>
      <w:r>
        <w:rPr>
          <w:lang w:val="ha_NG" w:bidi="ha_NG"/>
        </w:rPr>
      </w:r>
      <w:r>
        <w:rPr>
          <w:lang w:val="ha_NG" w:bidi="ha_NG"/>
        </w:rPr>
        <w:t>Jarumai a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Bitrus</w:t>
      </w:r>
    </w:p>
    <w:p>
      <w:pPr>
        <w:pStyle w:val="ListBullet"/>
        <w:spacing w:line="240" w:lineRule="auto"/>
        <w:ind w:left="720"/>
      </w:pPr>
      <w:r>
        <w:rPr>
          <w:lang w:val="ha_NG" w:bidi="ha_NG"/>
        </w:rPr>
      </w:r>
      <w:r>
        <w:rPr>
          <w:lang w:val="ha_NG" w:bidi="ha_NG"/>
        </w:rPr>
        <w:t>Sauran almajirai</w:t>
      </w:r>
    </w:p>
    <w:p>
      <w:pPr>
        <w:pStyle w:val="ListBullet"/>
        <w:spacing w:line="240" w:lineRule="auto"/>
        <w:ind w:left="720"/>
      </w:pPr>
      <w:r>
        <w:rPr>
          <w:lang w:val="ha_NG" w:bidi="ha_NG"/>
        </w:rPr>
      </w:r>
      <w:r>
        <w:rPr>
          <w:lang w:val="ha_NG" w:bidi="ha_NG"/>
        </w:rPr>
        <w:t>Taron jama'a</w:t>
      </w:r>
    </w:p>
    <w:p>
      <w:pPr/>
      <w:r>
        <w:rPr>
          <w:lang w:val="ha_NG" w:bidi="ha_NG"/>
        </w:rPr>
      </w:r>
      <w:r>
        <w:rPr>
          <w:lang w:val="ha_NG" w:bidi="ha_NG"/>
        </w:rPr>
        <w:t>Yan kungiyar su nuna labarin a matsayin wasan kwaikwayo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kwaikwayi yadda Yesu ya yi addu’a a keɓe. Almajiransa suna tare da shi. Yesu ya gama addu'a sai ya tambayi almajiransa cewa ko mutane sun ce shi wane ne. Almajiransa suka amsa, "Yahaya Mai Baftisma; wasu kuma sun ce kai Iliya ne; wasu kuma sun ce kai wani annabi ne da ya tashi daga matattu." Sai Yesu ya tambaye su, "Wa kuke tsammani ni ke?" Bitrus ya ce, "Kai ne Kiristi na Allah."</w:t>
      </w:r>
    </w:p>
    <w:p>
      <w:pPr/>
      <w:r>
        <w:rPr>
          <w:lang w:val="ha_NG" w:bidi="ha_NG"/>
        </w:rPr>
      </w:r>
      <w:r>
        <w:rPr>
          <w:lang w:val="ha_NG" w:bidi="ha_NG"/>
        </w:rPr>
        <w:t>Dakatar da wasan: Tambayi jaruman da ke fitowa a matsayin almajiran, "Yaya kuke ji?" Za ku iya jin abubuwa kamar, "Fargaba, shin wannan gwaji ne?" "A rikice, shin Yesu yana kula da abin da mutane suke tunani game da shi?" "Wataƙila mutane suna da gaskiya," "Cikin zumuɗi." Yesu ne wanda muke jira," da kuma "Muna murna, za mu sami 'yanci." Sake aikin.</w:t>
      </w:r>
    </w:p>
    <w:p>
      <w:pPr/>
      <w:r>
        <w:rPr>
          <w:lang w:val="ha_NG" w:bidi="ha_NG"/>
        </w:rPr>
      </w:r>
      <w:r>
        <w:rPr>
          <w:lang w:val="ha_NG" w:bidi="ha_NG"/>
        </w:rPr>
        <w:t>Ku yi kwaikwayon yadda Yesu ya faɗa musu su kada su gaya wa kowa game Yesu ya gaya musu cewa Ɗan Mutum zai sha wahala, a ƙi shi, kuma a kashe shi. Amma a rana ta uku, zai sake tashi zuwa rai.</w:t>
      </w:r>
    </w:p>
    <w:p>
      <w:pPr/>
      <w:r>
        <w:rPr>
          <w:lang w:val="ha_NG" w:bidi="ha_NG"/>
        </w:rPr>
      </w:r>
      <w:r>
        <w:rPr>
          <w:lang w:val="ha_NG" w:bidi="ha_NG"/>
        </w:rPr>
        <w:t>Dakatar da wasan: Tambayi mai fitowa a matsayin Bitrus, "Yaya kake ji?" Za ku iya jin abubuwa kamar, "Cike da takaici, me ya sa ya faɗi waɗancan abubuwa?" "Cikin ruɗani, shin Yesu yana magana ne game da kansa?" Kuma, "fusata, ba zan iya yarda cewa zai sha wahala ba, ba zan bari hakan ya faru ba. Sake aikin.</w:t>
      </w:r>
    </w:p>
    <w:p>
      <w:pPr/>
      <w:r>
        <w:rPr>
          <w:lang w:val="ha_NG" w:bidi="ha_NG"/>
        </w:rPr>
      </w:r>
      <w:r>
        <w:rPr>
          <w:lang w:val="ha_NG" w:bidi="ha_NG"/>
        </w:rPr>
        <w:t>Kwaikwayi Yesu yana koyar da dukan taron jama'a cewa idan wani ya yanke shawarar zama mai binsa, dole ne mutumin ya ki kansa, ya kasance a shirye don mutuwa, kuma ya bi Yesu da gaske. Yesu ya ci gaba da bayanin cewa, "Duk wanda ya yi kokarin ceton rayuwarsa, zai rasa ta." Yesu ya bayyana cewa duk wanda ya rasa ransa don Yesu zai ceci ransa. Ba shi da amfani ga mutum ya sami dukan duniya kuma ya rasa kansa. Idan mutum yaji kunyar Yesu da maganganunsa, to Yesu zai yi kunyarsa a gaban Allah da mala’iku.</w:t>
      </w:r>
    </w:p>
    <w:p>
      <w:pPr/>
      <w:r>
        <w:rPr>
          <w:lang w:val="ha_NG" w:bidi="ha_NG"/>
        </w:rPr>
      </w:r>
      <w:r>
        <w:rPr>
          <w:lang w:val="ha_NG" w:bidi="ha_NG"/>
        </w:rPr>
        <w:t>Dakatar da wasan kwaikwayon: Tambayi mai fitowa a matsayin taron jama'a, "Yaya kuke ji?" Za ku iya jin abubuwa kamar, "Ina bakin ciki, bin Yesu yana da wuya," "Cike da takaici, na san ban da karfin yin duk wannan," "Cike da bege, Yesu ya nuna cewa zai iya yin abin da ba zai yiwu ba. Zan iya binsa da taimakonsa," da kuma "Ba na son ya ji kunyata a gaban Allah." Sake aikin.</w:t>
      </w:r>
    </w:p>
    <w:p>
      <w:pPr/>
      <w:r>
        <w:rPr>
          <w:lang w:val="ha_NG" w:bidi="ha_NG"/>
        </w:rPr>
      </w:r>
      <w:r>
        <w:rPr>
          <w:lang w:val="ha_NG" w:bidi="ha_NG"/>
        </w:rPr>
        <w:t>Kwaikwayi Yesu yana gaya wa taron daga ƙarshe, "Wasunku za su ga mulkin Allah kafin su mutu."</w:t>
      </w:r>
    </w:p>
    <w:p>
      <w:pPr/>
      <w:r>
        <w:rPr>
          <w:lang w:val="ha_NG" w:bidi="ha_NG"/>
        </w:rPr>
      </w:r>
      <w:r>
        <w:rPr>
          <w:lang w:val="ha_NG" w:bidi="ha_NG"/>
        </w:rPr>
        <w:t>Dakatar da wasan: Tambayi masu fitowa a matsayin almajiran, "Yaya kuke ji?" Za ku iya jin abubuwa kamar, "Farin ciki, zan iya ganin mulkin Allah," "Kwarin gwiwa, zan iya musun kaina domin in ga mulkin Allah," da kuma "Mamaki, wannan babban alkawari ne." Ko dai zan ga mulkin nan kuwa?" Tambayi masu fitowa a matsayin taron jama'a, "Yaya kuke ji?" Za ku iya jin abubuwa kamar, "Ina so in ga Mulkin Allah," "Ya yi kama da ba zai yiwu ba," da kuma "Na rude, ina bukatar in zama almajirinsa domin in ga Mulkin Allah?"</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Bayan ya </w:t>
      </w:r>
      <w:r>
        <w:rPr>
          <w:b/>
          <w:lang w:val="ha_NG" w:bidi="ha_NG"/>
        </w:rPr>
        <w:t>yi addu'a</w:t>
      </w:r>
      <w:r>
        <w:rPr>
          <w:lang w:val="ha_NG" w:bidi="ha_NG"/>
        </w:rPr>
        <w:t xml:space="preserve">, ko magana da Allah, Yesu ya yi magana da </w:t>
      </w:r>
      <w:r>
        <w:rPr>
          <w:b/>
          <w:lang w:val="ha_NG" w:bidi="ha_NG"/>
        </w:rPr>
        <w:t>almajiransa</w:t>
      </w:r>
      <w:r>
        <w:rPr>
          <w:lang w:val="ha_NG" w:bidi="ha_NG"/>
        </w:rPr>
        <w:t xml:space="preserve">, ko mabiyansa na kusa da shi. Ku tabbata kun fassara </w:t>
      </w:r>
      <w:r>
        <w:rPr>
          <w:b/>
          <w:lang w:val="ha_NG" w:bidi="ha_NG"/>
        </w:rPr>
        <w:t>addu'a</w:t>
      </w:r>
      <w:r>
        <w:rPr>
          <w:lang w:val="ha_NG" w:bidi="ha_NG"/>
        </w:rPr>
        <w:t xml:space="preserve"> da </w:t>
      </w:r>
      <w:r>
        <w:rPr>
          <w:b/>
          <w:lang w:val="ha_NG" w:bidi="ha_NG"/>
        </w:rPr>
        <w:t>almajiri</w:t>
      </w:r>
      <w:r>
        <w:rPr>
          <w:lang w:val="ha_NG" w:bidi="ha_NG"/>
        </w:rPr>
        <w:t xml:space="preserve"> kamar yadda kuka yi a baya. Duk kalmomin biyu suna cikin Babban Jerin Kalmomi.</w:t>
      </w:r>
    </w:p>
    <w:p>
      <w:pPr/>
      <w:r>
        <w:rPr>
          <w:lang w:val="ha_NG" w:bidi="ha_NG"/>
        </w:rPr>
      </w:r>
      <w:r>
        <w:rPr>
          <w:lang w:val="ha_NG" w:bidi="ha_NG"/>
        </w:rPr>
        <w:t xml:space="preserve">Yesu ya tambaya ko wanene jama'a ke cewa yake. Ɗaya daga cikin amsoshin </w:t>
      </w:r>
      <w:r>
        <w:rPr>
          <w:b/>
          <w:lang w:val="ha_NG" w:bidi="ha_NG"/>
        </w:rPr>
        <w:t>annabi ne,</w:t>
      </w:r>
      <w:r>
        <w:rPr>
          <w:lang w:val="ha_NG" w:bidi="ha_NG"/>
        </w:rPr>
        <w:t xml:space="preserve"> ko Manzon Allah. Ku tabbata kun fassara "annabi" kamar yadda kuka fassara shi a sauran wuraren da suka gabata. </w:t>
      </w:r>
      <w:r>
        <w:rPr>
          <w:b/>
          <w:lang w:val="ha_NG" w:bidi="ha_NG"/>
        </w:rPr>
        <w:t>Annabi</w:t>
      </w:r>
      <w:r>
        <w:rPr>
          <w:lang w:val="ha_NG" w:bidi="ha_NG"/>
        </w:rPr>
        <w:t xml:space="preserve"> yana cikin Babban Jerin Kalmomi. Amma Bitrus ya san ko wanene Yesu. Ya ce Yesu ne </w:t>
      </w:r>
      <w:r>
        <w:rPr>
          <w:b/>
          <w:lang w:val="ha_NG" w:bidi="ha_NG"/>
        </w:rPr>
        <w:t>Kristi</w:t>
      </w:r>
      <w:r>
        <w:rPr>
          <w:lang w:val="ha_NG" w:bidi="ha_NG"/>
        </w:rPr>
        <w:t xml:space="preserve">, ko wanda Allah ya zaba domin aiki na musamman. Ka fassara Kristi kamar yadda ka fassara shi a sauran wuraren da suka gabata. </w:t>
      </w:r>
      <w:r>
        <w:rPr>
          <w:b/>
          <w:lang w:val="ha_NG" w:bidi="ha_NG"/>
        </w:rPr>
        <w:t>Kristi</w:t>
      </w:r>
      <w:r>
        <w:rPr>
          <w:lang w:val="ha_NG" w:bidi="ha_NG"/>
        </w:rPr>
        <w:t xml:space="preserve"> yana cikin Jerin Kalmomi.</w:t>
      </w:r>
    </w:p>
    <w:p>
      <w:pPr/>
      <w:r>
        <w:rPr>
          <w:lang w:val="ha_NG" w:bidi="ha_NG"/>
        </w:rPr>
      </w:r>
      <w:r>
        <w:rPr>
          <w:lang w:val="ha_NG" w:bidi="ha_NG"/>
        </w:rPr>
        <w:t xml:space="preserve">Yesu ya kira kansa </w:t>
      </w:r>
      <w:r>
        <w:rPr>
          <w:b/>
          <w:lang w:val="ha_NG" w:bidi="ha_NG"/>
        </w:rPr>
        <w:t>Ɗan Mutum</w:t>
      </w:r>
      <w:r>
        <w:rPr>
          <w:lang w:val="ha_NG" w:bidi="ha_NG"/>
        </w:rPr>
        <w:t xml:space="preserve">, ko wanda Allah ya ba shi dukkan iko da kuma hukunci. Ku tabbata kun fassara Ɗan Mutum kamar yadda kuka fassara shi a baya. </w:t>
      </w:r>
      <w:r>
        <w:rPr>
          <w:b/>
          <w:lang w:val="ha_NG" w:bidi="ha_NG"/>
        </w:rPr>
        <w:t>Ɗan Mutum</w:t>
      </w:r>
      <w:r>
        <w:rPr>
          <w:lang w:val="ha_NG" w:bidi="ha_NG"/>
        </w:rPr>
        <w:t xml:space="preserve"> yana cikin Babban Jerin kalmomi.</w:t>
      </w:r>
    </w:p>
    <w:p>
      <w:pPr/>
      <w:r>
        <w:rPr>
          <w:lang w:val="ha_NG" w:bidi="ha_NG"/>
        </w:rPr>
      </w:r>
      <w:r>
        <w:rPr>
          <w:lang w:val="ha_NG" w:bidi="ha_NG"/>
        </w:rPr>
        <w:t xml:space="preserve">Yesu ya ce za a ƙi shi ta wurin </w:t>
      </w:r>
      <w:r>
        <w:rPr>
          <w:b/>
          <w:lang w:val="ha_NG" w:bidi="ha_NG"/>
        </w:rPr>
        <w:t>dattawa</w:t>
      </w:r>
      <w:r>
        <w:rPr>
          <w:lang w:val="ha_NG" w:bidi="ha_NG"/>
        </w:rPr>
        <w:t xml:space="preserve">, manyan </w:t>
      </w:r>
      <w:r>
        <w:rPr>
          <w:b/>
          <w:lang w:val="ha_NG" w:bidi="ha_NG"/>
        </w:rPr>
        <w:t>firistoci</w:t>
      </w:r>
      <w:r>
        <w:rPr>
          <w:lang w:val="ha_NG" w:bidi="ha_NG"/>
        </w:rPr>
        <w:t xml:space="preserve">, da kuma </w:t>
      </w:r>
      <w:r>
        <w:rPr>
          <w:b/>
          <w:lang w:val="ha_NG" w:bidi="ha_NG"/>
        </w:rPr>
        <w:t>malaman attaura</w:t>
      </w:r>
      <w:r>
        <w:rPr>
          <w:lang w:val="ha_NG" w:bidi="ha_NG"/>
        </w:rPr>
        <w:t xml:space="preserve">—ko kuma shugabannin Yahudawa. </w:t>
      </w:r>
      <w:r>
        <w:rPr>
          <w:b/>
          <w:lang w:val="ha_NG" w:bidi="ha_NG"/>
        </w:rPr>
        <w:t>Dattawa</w:t>
      </w:r>
      <w:r>
        <w:rPr>
          <w:lang w:val="ha_NG" w:bidi="ha_NG"/>
        </w:rPr>
        <w:t xml:space="preserve"> su ne shugabannin al'umma da ake wa ladabi. Manyan </w:t>
      </w:r>
      <w:r>
        <w:rPr>
          <w:b/>
          <w:lang w:val="ha_NG" w:bidi="ha_NG"/>
        </w:rPr>
        <w:t>firistoci</w:t>
      </w:r>
      <w:r>
        <w:rPr>
          <w:lang w:val="ha_NG" w:bidi="ha_NG"/>
        </w:rPr>
        <w:t xml:space="preserve"> shugabanni ne na sauran firistocin Yahudawa waɗanda suke miƙa hadaya a madadin mutane ga Allah. </w:t>
      </w:r>
      <w:r>
        <w:rPr>
          <w:b/>
          <w:lang w:val="ha_NG" w:bidi="ha_NG"/>
        </w:rPr>
        <w:t>Malaman Attaura</w:t>
      </w:r>
      <w:r>
        <w:rPr>
          <w:lang w:val="ha_NG" w:bidi="ha_NG"/>
        </w:rPr>
        <w:t xml:space="preserve"> sune marubuta wadanda suke nazari da fassara dokar Musa. Ku tabbata kun fassara dattawa, firistoci, da kuma malaman attaura kamar yadda kuka fassara su a sauran wuraren da suka gabata. Duk kalaman uku ana iya samun su a cikin Babban Jerin Kalmomi.</w:t>
      </w:r>
    </w:p>
    <w:p>
      <w:pPr/>
      <w:r>
        <w:rPr>
          <w:lang w:val="ha_NG" w:bidi="ha_NG"/>
        </w:rPr>
      </w:r>
      <w:r>
        <w:rPr>
          <w:lang w:val="ha_NG" w:bidi="ha_NG"/>
        </w:rPr>
        <w:t xml:space="preserve">Yesu ya ce waɗanda suke so su bi shi su ɗauki </w:t>
      </w:r>
      <w:r>
        <w:rPr>
          <w:b/>
          <w:lang w:val="ha_NG" w:bidi="ha_NG"/>
        </w:rPr>
        <w:t>giciyensu</w:t>
      </w:r>
      <w:r>
        <w:rPr>
          <w:lang w:val="ha_NG" w:bidi="ha_NG"/>
        </w:rPr>
        <w:t xml:space="preserve"> kullum. Gicciye na nufin katako guda biyu ne da aka haɗa su tare. Romawa sun yi amfani da giciye domin kashe masu laifi. Sojojin Romawa suka miƙe ƙafafun mai laifin da hannayensa a kan katakon, sannan su kafa su a kai da kusoshi. Fursunan ya mutu sa'o'i bayan nan lokacin da suka kasa ci gaba da numfashi. An kira irin wannan mutuwar gicciye. </w:t>
      </w:r>
      <w:r>
        <w:rPr>
          <w:b/>
          <w:lang w:val="ha_NG" w:bidi="ha_NG"/>
        </w:rPr>
        <w:t>Giciye</w:t>
      </w:r>
      <w:r>
        <w:rPr>
          <w:lang w:val="ha_NG" w:bidi="ha_NG"/>
        </w:rPr>
        <w:t xml:space="preserve"> yana cikin Babban Jerin kalmomi.</w:t>
      </w:r>
    </w:p>
    <w:p>
      <w:pPr/>
      <w:r>
        <w:rPr>
          <w:lang w:val="ha_NG" w:bidi="ha_NG"/>
        </w:rPr>
      </w:r>
      <w:r>
        <w:rPr>
          <w:lang w:val="ha_NG" w:bidi="ha_NG"/>
        </w:rPr>
        <w:t>Dakata kuma ku nuna wa ƙungiyarku hoton giciye idan har ba ku yi hakan ba.</w:t>
      </w:r>
    </w:p>
    <w:p>
      <w:pPr/>
      <w:r>
        <w:rPr>
          <w:lang w:val="ha_NG" w:bidi="ha_NG"/>
        </w:rPr>
      </w:r>
      <w:r>
        <w:rPr>
          <w:lang w:val="ha_NG" w:bidi="ha_NG"/>
        </w:rPr>
        <w:t xml:space="preserve">Yesu ya ce zai ji kunyar wadanda suka ji kunyarsa a duniya, sa'ad da zai dawo a cikin daukakarsa. </w:t>
      </w:r>
      <w:r>
        <w:rPr>
          <w:b/>
          <w:lang w:val="ha_NG" w:bidi="ha_NG"/>
        </w:rPr>
        <w:t>Daukaka</w:t>
      </w:r>
      <w:r>
        <w:rPr>
          <w:lang w:val="ha_NG" w:bidi="ha_NG"/>
        </w:rPr>
        <w:t xml:space="preserve"> tana nufin ikon Allah da girmansa-kasancewarsa a cikin haske mai haskakawa. </w:t>
      </w:r>
      <w:r>
        <w:rPr>
          <w:b/>
          <w:lang w:val="ha_NG" w:bidi="ha_NG"/>
        </w:rPr>
        <w:t>Daukaka</w:t>
      </w:r>
      <w:r>
        <w:rPr>
          <w:lang w:val="ha_NG" w:bidi="ha_NG"/>
        </w:rPr>
        <w:t xml:space="preserve"> tana cikin Babban Jerin Kalmomi. Yesu ya ce zai zo cikin daukaka irin ta Allah da </w:t>
      </w:r>
      <w:r>
        <w:rPr>
          <w:b/>
          <w:lang w:val="ha_NG" w:bidi="ha_NG"/>
        </w:rPr>
        <w:t>mala'iku masu tsarki</w:t>
      </w:r>
      <w:r>
        <w:rPr>
          <w:lang w:val="ha_NG" w:bidi="ha_NG"/>
        </w:rPr>
        <w:t xml:space="preserve">, ko mazannin Allah wadanda aka kebe domin cika nufinsa. Ku tabbatar kun fassara tsarki da mala'iku kamar yadda kuka yi a sauran wuraren a baya. Duk kalmomin biyu, </w:t>
      </w:r>
      <w:r>
        <w:rPr>
          <w:b/>
          <w:lang w:val="ha_NG" w:bidi="ha_NG"/>
        </w:rPr>
        <w:t>tsarki</w:t>
      </w:r>
      <w:r>
        <w:rPr>
          <w:lang w:val="ha_NG" w:bidi="ha_NG"/>
        </w:rPr>
        <w:t xml:space="preserve"> da kuma </w:t>
      </w:r>
      <w:r>
        <w:rPr>
          <w:b/>
          <w:lang w:val="ha_NG" w:bidi="ha_NG"/>
        </w:rPr>
        <w:t>mala'iku</w:t>
      </w:r>
      <w:r>
        <w:rPr>
          <w:lang w:val="ha_NG" w:bidi="ha_NG"/>
        </w:rPr>
        <w:t>, suna cikin Babban kalmomi.</w:t>
      </w:r>
    </w:p>
    <w:p>
      <w:pPr/>
      <w:r>
        <w:rPr>
          <w:lang w:val="ha_NG" w:bidi="ha_NG"/>
        </w:rPr>
      </w:r>
      <w:r>
        <w:rPr>
          <w:lang w:val="ha_NG" w:bidi="ha_NG"/>
        </w:rPr>
        <w:t xml:space="preserve">Yesu ya ce wasu daga cikin almajiransa ba za su mutu ba kafin su ga </w:t>
      </w:r>
      <w:r>
        <w:rPr>
          <w:b/>
          <w:lang w:val="ha_NG" w:bidi="ha_NG"/>
        </w:rPr>
        <w:t>mulkin Allah</w:t>
      </w:r>
      <w:r>
        <w:rPr>
          <w:lang w:val="ha_NG" w:bidi="ha_NG"/>
        </w:rPr>
        <w:t xml:space="preserve">, ko Allah yana sarauta a zukatan mutanensa a matsayin sarki. Ku tabbata kun fassara mulkin Allah kamar yadda kuka fassara shi a baya. </w:t>
      </w:r>
      <w:r>
        <w:rPr>
          <w:b/>
          <w:lang w:val="ha_NG" w:bidi="ha_NG"/>
        </w:rPr>
        <w:t>Mulkin Allah</w:t>
      </w:r>
      <w:r>
        <w:rPr>
          <w:lang w:val="ha_NG" w:bidi="ha_NG"/>
        </w:rPr>
        <w:t xml:space="preserve"> yana cikin Babban Jerin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hadu a matsayin kungiya ku sake ba da labarin sashen a yarenku.</w:t>
      </w:r>
    </w:p>
    <w:p>
      <w:pPr/>
      <w:r>
        <w:rPr>
          <w:lang w:val="ha_NG" w:bidi="ha_NG"/>
        </w:rPr>
      </w:r>
      <w:r>
        <w:rPr>
          <w:lang w:val="ha_NG" w:bidi="ha_NG"/>
        </w:rPr>
        <w:t>Da farko, ya kamata dukan kungiyan su yi gwajin ba da labarin nassin a yarenku. Ku tuna ku sa abubuwan da kuka tsara a matakan da suka gabata, kamar jerin abubuwan da suka faru, kalmomi, jimloli, jin dadi ko bacin rai ko kowane abu da kuka tattauna.</w:t>
      </w:r>
    </w:p>
    <w:p>
      <w:pPr/>
      <w:r>
        <w:rPr>
          <w:lang w:val="ha_NG" w:bidi="ha_NG"/>
        </w:rPr>
      </w:r>
      <w:r>
        <w:rPr>
          <w:lang w:val="ha_NG" w:bidi="ha_NG"/>
        </w:rPr>
        <w:t>Daya daga cikin 'yan ƙungiyan ya faɗi wasu jimloli na nassin sannan ya dakata. Wani daga cikin kungiyar kuma ya fadi sashe na gaba sannan ya tsaya. Ku ci gaba da yin haka sai duk kungiyar sun maimaita dukan sashen.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 zai iya amfani da abubuwa barkatai, 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da kuka fi so. Kuna iya yanke shawarar cewa kun fi son yadda wani ɗan ƙungiya ya faɗi wani yanayi, amma kuma kun fi son yadda wani ɗan ƙungiyar na daban ya faɗi wani yanayin.</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nassin da kowa ya amince da ita. Ya kamata kowane dan kungiyar ya gwada fadar sigar karshe ta wannan sashen.</w:t>
      </w:r>
      <w:r>
        <w:rPr>
          <w:lang w:val="ha_NG" w:bidi="ha_NG"/>
        </w:rPr>
      </w:r>
      <w:r>
        <w:rPr>
          <w:lang w:val="ha_NG" w:bidi="ha_NG"/>
        </w:rPr>
      </w:r>
    </w:p>
    <w:p>
      <w:pPr/>
      <w:r>
        <w:rPr>
          <w:lang w:val="ha_NG" w:bidi="ha_NG"/>
        </w:rPr>
      </w:r>
    </w:p>
    <w:p>
      <w:pPr>
        <w:pStyle w:val="Heading2"/>
      </w:pPr>
      <w:r>
        <w:rPr>
          <w:lang w:val="ha_NG" w:bidi="ha_NG"/>
        </w:rPr>
        <w:t>Luke 9:28–36</w:t>
      </w:r>
      <w:r>
        <w:rPr>
          <w:lang w:val="ha_NG" w:bidi="ha_NG"/>
        </w:rPr>
      </w:r>
    </w:p>
    <w:p>
      <w:pPr>
        <w:pStyle w:val="Heading3"/>
      </w:pPr>
      <w:r>
        <w:rPr>
          <w:lang w:val="ha_NG" w:bidi="ha_NG"/>
        </w:rPr>
        <w:t>Step 1</w:t>
      </w:r>
    </w:p>
    <w:p>
      <w:pPr/>
      <w:r>
        <w:rPr>
          <w:lang w:val="ha_NG" w:bidi="ha_NG"/>
        </w:rPr>
      </w:r>
      <w:r>
        <w:rPr>
          <w:lang w:val="ha_NG" w:bidi="ha_NG"/>
        </w:rPr>
        <w:t>Ku saurari Luka 9:28–36 ku kuma sa shi a zuciyarku. Ku saurari karatun sau uku (a fassarori mabanbanta guda uku, idan zai yiwu). Sannan a ƙungiyance, ku tattauna waɗannan tambayoyin.</w:t>
      </w:r>
    </w:p>
    <w:p>
      <w:pPr>
        <w:pStyle w:val="ListBullet"/>
        <w:spacing w:line="240" w:lineRule="auto"/>
        <w:ind w:left="720"/>
      </w:pPr>
      <w:r>
        <w:rPr>
          <w:lang w:val="ha_NG" w:bidi="ha_NG"/>
        </w:rPr>
      </w:r>
      <w:r>
        <w:rPr>
          <w:lang w:val="ha_NG" w:bidi="ha_NG"/>
        </w:rPr>
        <w:t>Me kake so a cikin wannan labarin?</w:t>
      </w:r>
    </w:p>
    <w:p>
      <w:pPr>
        <w:pStyle w:val="ListBullet"/>
        <w:spacing w:line="240" w:lineRule="auto"/>
        <w:ind w:left="720"/>
      </w:pPr>
      <w:r>
        <w:rPr>
          <w:lang w:val="ha_NG" w:bidi="ha_NG"/>
        </w:rPr>
      </w:r>
      <w:r>
        <w:rPr>
          <w:lang w:val="ha_NG" w:bidi="ha_NG"/>
        </w:rPr>
        <w:t>Mene ne ba ku so ko kuma ba ku gane ba?</w:t>
      </w:r>
    </w:p>
    <w:p>
      <w:pPr>
        <w:pStyle w:val="ListBullet"/>
        <w:spacing w:line="240" w:lineRule="auto"/>
        <w:ind w:left="720"/>
      </w:pPr>
      <w:r>
        <w:rPr>
          <w:lang w:val="ha_NG" w:bidi="ha_NG"/>
        </w:rPr>
      </w:r>
      <w:r>
        <w:rPr>
          <w:lang w:val="ha_NG" w:bidi="ha_NG"/>
        </w:rPr>
        <w:t>Menene labarin yake fada mana a game da Yesu?</w:t>
      </w:r>
    </w:p>
    <w:p>
      <w:pPr>
        <w:pStyle w:val="ListBullet"/>
        <w:spacing w:line="240" w:lineRule="auto"/>
        <w:ind w:left="720"/>
      </w:pPr>
      <w:r>
        <w:rPr>
          <w:lang w:val="ha_NG" w:bidi="ha_NG"/>
        </w:rPr>
      </w:r>
      <w:r>
        <w:rPr>
          <w:lang w:val="ha_NG" w:bidi="ha_NG"/>
        </w:rPr>
        <w:t>Me labarin yake gaya mana game da mutane?</w:t>
      </w:r>
    </w:p>
    <w:p>
      <w:pPr>
        <w:pStyle w:val="ListBullet"/>
        <w:spacing w:line="240" w:lineRule="auto"/>
        <w:ind w:left="720"/>
      </w:pPr>
      <w:r>
        <w:rPr>
          <w:lang w:val="ha_NG" w:bidi="ha_NG"/>
        </w:rPr>
      </w:r>
      <w:r>
        <w:rPr>
          <w:lang w:val="ha_NG" w:bidi="ha_NG"/>
        </w:rPr>
        <w:t>Ta yaya labarin yake da tasiri a kan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A sashen da ya gabata, Yesu ya yi magana da almajiransa game da yadda zai sha wahala, ya mutu, kuma a tashe shi ya rayu. Yesu kuma ya gaya musu cewa zai dawo daga sama zuwa duniya kuma mutane za su ga ɗaukakarsa. Kimanin kwana takwas bayan haka, Yesu ya ɗauki almajiransa uku—Bitrus, da Yakubu, da kuma Yahaya—ya kai su wani dutse don su yi addu’a. Allah yana ɗaukaka kansa, ko kuma yana nuna ikonsa da girmansa, a cikin Yesu na ɗan lokaci. Musa da Iliya kuma sun bayyana daga sama don su yi magana da Yesu.</w:t>
      </w:r>
    </w:p>
    <w:p>
      <w:pPr/>
      <w:r>
        <w:rPr>
          <w:lang w:val="ha_NG" w:bidi="ha_NG"/>
        </w:rPr>
      </w:r>
      <w:r>
        <w:rPr>
          <w:lang w:val="ha_NG" w:bidi="ha_NG"/>
        </w:rPr>
        <w:t>Wannan labarin ya faru ne kusan kwanaki takwas bayan da Yesu ya yi magana game da yadda Allah zai nuna ikonsa da darajarsa ta wurin Yesu, da kuma abin da yake nufi a zama almajirinsa. Yesu ya ɗauki Bitrus da Yakubu da Yahaya zuwa wani dutse don su yi addu’a. Luka ya nuna dangantakar da ke tsakanin addu'a da kuma yadda Allah yake bayyana nufinsa. Yesu ya hau wani babban dutse tare da Bitrus da Yakubu da Yahaya. Malamai da yawa suna da imanin cewa wannan shi ne Dutsen Hermon, don haka zai kasance hawa ne mai wuya. Dutsen Hermon yana da tsayin ƙafa 9320, ko mita 2814, kuma yana kan iyaka da Labanon. A al'adar Yahudanci, duwatsu kan kasance wurin wahayi na Ubangiji. Musamman ma, wannan labarin yana da kamanceceniya da yawa da ganawar Musa da Allah a kan Dutsen Sinai a littafin Fitowa.</w:t>
      </w:r>
    </w:p>
    <w:p>
      <w:pPr/>
      <w:r>
        <w:rPr>
          <w:lang w:val="ha_NG" w:bidi="ha_NG"/>
        </w:rPr>
      </w:r>
      <w:r>
        <w:rPr>
          <w:lang w:val="ha_NG" w:bidi="ha_NG"/>
        </w:rPr>
        <w:t>Ku tsaya ku nuna wa ƙungiyarku hoton kololuwar Dutsen Hermon da kuma inda yake a taswira.</w:t>
      </w:r>
    </w:p>
    <w:p>
      <w:pPr/>
      <w:r>
        <w:rPr>
          <w:lang w:val="ha_NG" w:bidi="ha_NG"/>
        </w:rPr>
      </w:r>
      <w:r>
        <w:rPr>
          <w:lang w:val="ha_NG" w:bidi="ha_NG"/>
        </w:rPr>
        <w:t>Sa’ad da Yesu yake addu’a, fuskarsa ta canja kuma ta zama dabam. Ya fara haskakawa. Tufafin Yesu sun fara haske sun kuma zama fari ƙal. A cikin littattafan Luka da Ayyukan Manzanni, Luka yana amfani da tufafi don nuna matsayin wani. Tufafi masu haske sun nuna ɗaukakar sama, ko ikon Allah da girmansa. Almajiran har yanzu ba su gane ainihin wane ne Yesu a matsayinsa na Almasihu, ko kuma Mai Ceto da aka yi alkawarinsa ba. A nan, ana nuna wa almajiran halin Yesu na ciki a fili.</w:t>
      </w:r>
    </w:p>
    <w:p>
      <w:pPr/>
      <w:r>
        <w:rPr>
          <w:lang w:val="ha_NG" w:bidi="ha_NG"/>
        </w:rPr>
      </w:r>
      <w:r>
        <w:rPr>
          <w:lang w:val="ha_NG" w:bidi="ha_NG"/>
        </w:rPr>
        <w:t>Ku dakata ku tattauna da kungiyarku: Ta yaya ake bayyana halittu na ruhaniya ko na sama a al'adarku? Ta yaya manyan mutane a al'adarku suke yin shiga? Yaya wannan ya bambanta da talakawa?</w:t>
      </w:r>
    </w:p>
    <w:p>
      <w:pPr/>
      <w:r>
        <w:rPr>
          <w:lang w:val="ha_NG" w:bidi="ha_NG"/>
        </w:rPr>
      </w:r>
      <w:r>
        <w:rPr>
          <w:lang w:val="ha_NG" w:bidi="ha_NG"/>
        </w:rPr>
        <w:t>A take Musa da Iliya suka bayyana Sun kasance annabawa, ko kuma manzannin Allah, wadanda suka rayu da daɗewa kafin Yesu. Allah ya kawo su kan dutsen domin su yi magana da Yesu. Musa mutum ne wanda ya rayu a zamanin da. Allah ya hadu da Musa a kan dutse kuma ya ba shi dokarsa ga mutanensa Daga baya, Iliya ya kasance wani sanannen annabin Yahudawa wanda ya yi al'ajibai da yawa ta wurin ikon Allah. Iliya bai mutu ba, sai dai Allah ya dauke shi ya kai shi sama. Sa’ad da suka bayyana, Musa da Iliya ma sun kasance kewaye da haske mai ƙyalƙyali. Sun yi magana da Yesu game da tafiyarsa ko fita daga duniya—wannan yana nufin mutuwar Yesu da ke tafe. Hakanan yana iya nufin tashinsa daga mutuwa ko kuma Allah ya sa ya sake rayuwa. Yesu yana shirin cika ko kammala aikin musamman da Allah ya aiko shi ya yi. Wannan yana nufin mutuwar Yesu da tashinsa daga matattu wani ɓangare ne na shirin Allah. Mutuwar Yesu za ta faru a birnin Urushalima, wanda shi ne babban birnin addinin Yahudawa.</w:t>
      </w:r>
    </w:p>
    <w:p>
      <w:pPr/>
      <w:r>
        <w:rPr>
          <w:lang w:val="ha_NG" w:bidi="ha_NG"/>
        </w:rPr>
      </w:r>
      <w:r>
        <w:rPr>
          <w:lang w:val="ha_NG" w:bidi="ha_NG"/>
        </w:rPr>
        <w:t>Uku daga cikin almajiran Yesu—Bitrus, Yakubu, da Yahaya—suna bacci yayin da Yesu yake tattaunawa da Musa da Iliya. Lokacin da suka fara farkawa, suka ga Musa da Iliya tare da Yesu. Bitrus, Yakubu, da Yahaya ba su taɓa ganin Musa ko Iliya ba, amma ko ta yaya almajiran sun gane su biyun. Almajiran sun ga Yesu yana haskakawa cikin ɗaukaka kamar wata halittar sama. Musa da Iliya suna gab da tafiya lokacin da Bitrus ya yi magana. Bitrus ya kira Yesu "maigida," lakabi da ke nuna girmamawa. Hakan na nuna cewa Bitrus yana da kusanci da Yesu a matsayin shugabansa na ruhaniya. Bitrus ya ce abu ne mai kyau cewa shi da sauran almajirai sun sami damar ganin irin wannan abin mamaki. Bitrus ya ba da shawarar cewa shi, Yakubu, da Yahaya su gina bukoki guda uku ga Yesu da Musa da kuma Iliya. Da sun gina waɗannan bukoki da duk abin da suka samu a kan dutse Bitrus yana jin bacci kuma yakan yi magana kafin ya yi tunanin abin da yake fada. Bitrus ma ya yi kuskure sa’ad da ya sa Yesu daidai da Musa da Iliya, amma ba daidai suke ba. Musa da Iliya bayin Allah ne da aka zaɓa, amma Yesu shi ne Ɗan Allah, Zaɓaɓɓen.</w:t>
      </w:r>
    </w:p>
    <w:p>
      <w:pPr/>
      <w:r>
        <w:rPr>
          <w:lang w:val="ha_NG" w:bidi="ha_NG"/>
        </w:rPr>
      </w:r>
      <w:r>
        <w:rPr>
          <w:lang w:val="ha_NG" w:bidi="ha_NG"/>
        </w:rPr>
        <w:t>Ku dakata ku tattauna da tawagarku: Wane irin shiri kuke yi a gidanku lokacin da wani mai muhimmanci ya zo ziyara? Shin kana yin wani abu na musamman don su ji an karɓe su? Yaya kake bayyana bukatarka ta sauka a gidan wani?</w:t>
      </w:r>
    </w:p>
    <w:p>
      <w:pPr/>
      <w:r>
        <w:rPr>
          <w:lang w:val="ha_NG" w:bidi="ha_NG"/>
        </w:rPr>
      </w:r>
      <w:r>
        <w:rPr>
          <w:lang w:val="ha_NG" w:bidi="ha_NG"/>
        </w:rPr>
        <w:t>Yayin da Bitrus yake magana, gajimare ya bayyana ya kuma lullube su. Gajimare yana wakiltar kasancewar Allah. Almajiran sun ji tsoro. Muryar Allah ta fito daga cikin gajimare tana cewa, "Wannan Ɗana ne, wanda na zaɓa." Saurare shi." Allah ne ya zaɓi Yesu kuma Ya naɗa shi domin wani aikin musamman. Yesu ne kawai da zai iya cika wannan manufa domin shi ne Ɗa ɗaya tilo na Allah. "Dan Allah" yana nufin dangantakar da ke tsakanin Allah da Yesu. Yana kama da dangantakar uba da ɗa a tsakanin mutane. Amma Yesu ya kasance tun fil-azal tare da Allah a matsayin Ɗan. Allah ya jaddada cewa ya kamata almajiran su saurari Yesu ne kawai, ba Musa ko Iliya ba. A wannan yanayin, sauraro ba yana nufin ji kaɗai ba, har ma da yin biyayya.</w:t>
      </w:r>
    </w:p>
    <w:p>
      <w:pPr/>
      <w:r>
        <w:rPr>
          <w:lang w:val="ha_NG" w:bidi="ha_NG"/>
        </w:rPr>
      </w:r>
      <w:r>
        <w:rPr>
          <w:lang w:val="ha_NG" w:bidi="ha_NG"/>
        </w:rPr>
        <w:t>Bayan Allah ya yi magana, almajiran sun ga cewa Yesu yana nan shi kadai, kuma Musa da Iliya sun tafi. Almajiran ba su gaya wa kowa abin da suka gani da kuma abin da suka ji a kan dutse ba. Linjilolin Matiyu da Markus sun ce Yesu ya umurce su musamman kada su gaya wa kowa har sai bayan da ya mutu kuma ya tashi daga matattu. Don haka almajiran ba su faɗa wa kowa ba a lokacin.</w:t>
      </w:r>
    </w:p>
    <w:p>
      <w:pPr/>
      <w:r>
        <w:rPr>
          <w:lang w:val="ha_NG" w:bidi="ha_NG"/>
        </w:rPr>
      </w:r>
      <w:r>
        <w:rPr>
          <w:lang w:val="ha_NG" w:bidi="ha_NG"/>
        </w:rPr>
        <w:t>Ku dakata ku tattauna da ƙungiyarku: Ku ba da labari game da lokacin da kuka taɓa riƙe sirri na dogon lokaci.</w:t>
      </w:r>
    </w:p>
    <w:p>
      <w:pPr/>
      <w:r>
        <w:rPr>
          <w:lang w:val="ha_NG" w:bidi="ha_NG"/>
        </w:rPr>
      </w:r>
      <w:r>
        <w:rPr>
          <w:lang w:val="ha_NG" w:bidi="ha_NG"/>
        </w:rPr>
        <w:t>Luka ya yi amfani da wannan labarin don tabbatar da ainihin Yesu da kuma manufarsa. Musamman ma, almajiran suna ganin kuma suna jin ko wanene Yesu. Musa yana wakiltar shari'ar Allah kuma Iliya yana wakiltar annabawa. Manufar Yesu a matsayin ɗan da Allah ya zaɓa ita ce ci gaba da aikin da Allah ya fara ta wurin Musa da Iliya. Yesu yana rayuwa ne wadda ta cika dokar Allah daidai kuma yana sa dukan annabce-annabce su zama gaskiya. Yesu ya yi wannan a matsayin wani ɓangare na shirin Allah.</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 Za ku taimaki ƙungiyar wajen bayyana fage-fage, mahalli, da jaruman cikin labarin.</w:t>
      </w:r>
    </w:p>
    <w:p>
      <w:pPr/>
      <w:r>
        <w:rPr>
          <w:lang w:val="ha_NG" w:bidi="ha_NG"/>
        </w:rPr>
      </w:r>
      <w:r>
        <w:rPr>
          <w:lang w:val="ha_NG" w:bidi="ha_NG"/>
        </w:rPr>
        <w:t>Wannan labarin yana da fage guda hudu.</w:t>
      </w:r>
    </w:p>
    <w:p>
      <w:pPr/>
      <w:r>
        <w:rPr>
          <w:lang w:val="ha_NG" w:bidi="ha_NG"/>
        </w:rPr>
      </w:r>
      <w:r>
        <w:rPr>
          <w:b/>
          <w:lang w:val="ha_NG" w:bidi="ha_NG"/>
        </w:rPr>
        <w:t>Fani na farko:</w:t>
      </w:r>
      <w:r>
        <w:rPr>
          <w:lang w:val="ha_NG" w:bidi="ha_NG"/>
        </w:rPr>
        <w:t xml:space="preserve"> Yesu ya je dutse don yin addu'a. Ya tafe tare da Bitrus, Yakubu, da Yahaya.</w:t>
      </w:r>
    </w:p>
    <w:p>
      <w:pPr/>
      <w:r>
        <w:rPr>
          <w:lang w:val="ha_NG" w:bidi="ha_NG"/>
        </w:rPr>
      </w:r>
      <w:r>
        <w:rPr>
          <w:b/>
          <w:lang w:val="ha_NG" w:bidi="ha_NG"/>
        </w:rPr>
        <w:t>Fani na biyu:</w:t>
      </w:r>
      <w:r>
        <w:rPr>
          <w:lang w:val="ha_NG" w:bidi="ha_NG"/>
        </w:rPr>
        <w:t xml:space="preserve"> Yayin da Yesu ke yin addu'a, almajirai ukun suna barci. Fuskar Yesu da kamaninsa sun canja domin su nuna daukakar Allah. Musa da Iliya sun bayyana suka kuma fara tattaunawa da Yesu game da mutuwarsa da ke tafe.</w:t>
      </w:r>
    </w:p>
    <w:p>
      <w:pPr/>
      <w:r>
        <w:rPr>
          <w:lang w:val="ha_NG" w:bidi="ha_NG"/>
        </w:rPr>
      </w:r>
      <w:r>
        <w:rPr>
          <w:b/>
          <w:lang w:val="ha_NG" w:bidi="ha_NG"/>
        </w:rPr>
        <w:t>Fage na uku:</w:t>
      </w:r>
      <w:r>
        <w:rPr>
          <w:lang w:val="ha_NG" w:bidi="ha_NG"/>
        </w:rPr>
        <w:t xml:space="preserve"> Almajirai uku sun farka kuma sun ga Yesu da Musa da Iliya suna haskakawa a cikin ɗaukakar Allah. Bitrus ya faɗa ba tare da tunani ba cewa su gina musu bukkoki guda uku. Kasancewar Allah ya yi musu inuwa a cikin gajimare. Allah ya ce, 'Wannan shi ne ɗana, wanda na zaɓa. Saurare shi."</w:t>
      </w:r>
    </w:p>
    <w:p>
      <w:pPr/>
      <w:r>
        <w:rPr>
          <w:lang w:val="ha_NG" w:bidi="ha_NG"/>
        </w:rPr>
      </w:r>
      <w:r>
        <w:rPr>
          <w:b/>
          <w:lang w:val="ha_NG" w:bidi="ha_NG"/>
        </w:rPr>
        <w:t>Fage na hudu:</w:t>
      </w:r>
      <w:r>
        <w:rPr>
          <w:lang w:val="ha_NG" w:bidi="ha_NG"/>
        </w:rPr>
        <w:t xml:space="preserve"> Almajiran sun ga cewa Yesu shi kadai ne. Yesu ya gaya musu kada su faɗa wa kowa abin da ya faru a lokacin.</w:t>
      </w:r>
    </w:p>
    <w:p>
      <w:pPr/>
      <w:r>
        <w:rPr>
          <w:lang w:val="ha_NG" w:bidi="ha_NG"/>
        </w:rPr>
      </w:r>
      <w:r>
        <w:rPr>
          <w:lang w:val="ha_NG" w:bidi="ha_NG"/>
        </w:rPr>
        <w:t>Jarumai a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Bitrus</w:t>
      </w:r>
    </w:p>
    <w:p>
      <w:pPr>
        <w:pStyle w:val="ListBullet"/>
        <w:spacing w:line="240" w:lineRule="auto"/>
        <w:ind w:left="720"/>
      </w:pPr>
      <w:r>
        <w:rPr>
          <w:lang w:val="ha_NG" w:bidi="ha_NG"/>
        </w:rPr>
      </w:r>
      <w:r>
        <w:rPr>
          <w:lang w:val="ha_NG" w:bidi="ha_NG"/>
        </w:rPr>
        <w:t>Yakubu</w:t>
      </w:r>
    </w:p>
    <w:p>
      <w:pPr>
        <w:pStyle w:val="ListBullet"/>
        <w:spacing w:line="240" w:lineRule="auto"/>
        <w:ind w:left="720"/>
      </w:pPr>
      <w:r>
        <w:rPr>
          <w:lang w:val="ha_NG" w:bidi="ha_NG"/>
        </w:rPr>
      </w:r>
      <w:r>
        <w:rPr>
          <w:lang w:val="ha_NG" w:bidi="ha_NG"/>
        </w:rPr>
        <w:t>Yahaya</w:t>
      </w:r>
    </w:p>
    <w:p>
      <w:pPr>
        <w:pStyle w:val="ListBullet"/>
        <w:spacing w:line="240" w:lineRule="auto"/>
        <w:ind w:left="720"/>
      </w:pPr>
      <w:r>
        <w:rPr>
          <w:lang w:val="ha_NG" w:bidi="ha_NG"/>
        </w:rPr>
      </w:r>
      <w:r>
        <w:rPr>
          <w:lang w:val="ha_NG" w:bidi="ha_NG"/>
        </w:rPr>
        <w:t>Musa</w:t>
      </w:r>
    </w:p>
    <w:p>
      <w:pPr>
        <w:pStyle w:val="ListBullet"/>
        <w:spacing w:line="240" w:lineRule="auto"/>
        <w:ind w:left="720"/>
      </w:pPr>
      <w:r>
        <w:rPr>
          <w:lang w:val="ha_NG" w:bidi="ha_NG"/>
        </w:rPr>
      </w:r>
      <w:r>
        <w:rPr>
          <w:lang w:val="ha_NG" w:bidi="ha_NG"/>
        </w:rPr>
        <w:t>Iliya</w:t>
      </w:r>
    </w:p>
    <w:p>
      <w:pPr>
        <w:pStyle w:val="ListBullet"/>
        <w:spacing w:line="240" w:lineRule="auto"/>
        <w:ind w:left="720"/>
      </w:pPr>
      <w:r>
        <w:rPr>
          <w:lang w:val="ha_NG" w:bidi="ha_NG"/>
        </w:rPr>
      </w:r>
      <w:r>
        <w:rPr>
          <w:lang w:val="ha_NG" w:bidi="ha_NG"/>
        </w:rPr>
        <w:t>Allah</w:t>
      </w:r>
    </w:p>
    <w:p>
      <w:pPr/>
      <w:r>
        <w:rPr>
          <w:lang w:val="ha_NG" w:bidi="ha_NG"/>
        </w:rPr>
      </w:r>
      <w:r>
        <w:rPr>
          <w:lang w:val="ha_NG" w:bidi="ha_NG"/>
        </w:rPr>
        <w:t>A cikin wannan zaman, sa rukunin su tsara labari, su zana, ko su yi amfani da wasu nau'ikan abubuwan da za a iya sarrafawa (abubuwan da za ka iya motsawa kamar duwatsu, sanduna, abubuwan wasan yara) don su fito da hoton labarin da ayyukan da ke cikinsa.</w:t>
      </w:r>
    </w:p>
    <w:p>
      <w:pPr/>
      <w:r>
        <w:rPr>
          <w:lang w:val="ha_NG" w:bidi="ha_NG"/>
        </w:rPr>
      </w:r>
      <w:r>
        <w:rPr>
          <w:lang w:val="ha_NG" w:bidi="ha_NG"/>
        </w:rPr>
        <w:t>Yana da muhimmanci a tuna cewa a tarihin Yahudawa duwatsu sun kasance wurin da Allah ya bayyana kansa.</w:t>
      </w:r>
    </w:p>
    <w:p>
      <w:pPr/>
      <w:r>
        <w:rPr>
          <w:lang w:val="ha_NG" w:bidi="ha_NG"/>
        </w:rPr>
      </w:r>
      <w:r>
        <w:rPr>
          <w:lang w:val="ha_NG" w:bidi="ha_NG"/>
        </w:rPr>
        <w:t>Yesu ya je dutse don yin addu'a. Ya tafi da Bitrus, Yakubu, da Yahaya tare da shi. Yayin da Yesu ke yin addu'a almajirai ukun suna barci. Fuskar Yesu da kamaninsa sun canja don nuna ɗaukakar Allah.</w:t>
      </w:r>
    </w:p>
    <w:p>
      <w:pPr/>
      <w:r>
        <w:rPr>
          <w:lang w:val="ha_NG" w:bidi="ha_NG"/>
        </w:rPr>
      </w:r>
      <w:r>
        <w:rPr>
          <w:lang w:val="ha_NG" w:bidi="ha_NG"/>
        </w:rPr>
        <w:t>Yana da mahimmanci a tuna cewa a al'adar Yahudawa, tufafi hanya ce ta bayyana matsayi. Fuskar Yesu da tufafinsa sun rikida. Wannan yana nuna asalin matsayin Yesu a matsayin Dan Allah.</w:t>
      </w:r>
    </w:p>
    <w:p>
      <w:pPr/>
      <w:r>
        <w:rPr>
          <w:lang w:val="ha_NG" w:bidi="ha_NG"/>
        </w:rPr>
      </w:r>
      <w:r>
        <w:rPr>
          <w:lang w:val="ha_NG" w:bidi="ha_NG"/>
        </w:rPr>
        <w:t>Musa da Iliya sun bayyana suka kuma fara tattaunawa da Yesu game da mutuwar da ke tafe gare shi. Almajirai uku sun farka kuma sun ga Yesu da Musa da Iliya suna haskakawa a cikin ɗaukakar Allah.</w:t>
      </w:r>
    </w:p>
    <w:p>
      <w:pPr/>
      <w:r>
        <w:rPr>
          <w:lang w:val="ha_NG" w:bidi="ha_NG"/>
        </w:rPr>
      </w:r>
      <w:r>
        <w:rPr>
          <w:lang w:val="ha_NG" w:bidi="ha_NG"/>
        </w:rPr>
        <w:t>Yana da muhimmanci a tuna cewa Musa da Iliya mutane ne masu muhimmanci sosai a tarihin Yahudawa. Sun kasance a duniya shekaru da dama kafin Manzanni. Musa ya wakilci Dokar da Allah ya ba wa mutanensa. Iliya yana wakiltar annabawa da Allah ya yi amfani da su don isar da saƙonni ga mutanensa. Bitrus da Yakubu da Yahaya ba su taɓa ganin Musa ko Iliya ba, amma ta wata hanya Bitrus da Yakubu da Yahaya sun gane su biyun.</w:t>
      </w:r>
    </w:p>
    <w:p>
      <w:pPr/>
      <w:r>
        <w:rPr>
          <w:lang w:val="ha_NG" w:bidi="ha_NG"/>
        </w:rPr>
      </w:r>
      <w:r>
        <w:rPr>
          <w:lang w:val="ha_NG" w:bidi="ha_NG"/>
        </w:rPr>
        <w:t>Bitrus yayi magana ba tare da tunanin ba. Ya ce su gina musa bukkoki guda uku. Kasancewar Allah ya yi musu inuwa a cikin gajimare. Almajiran suna jin tsoro.</w:t>
      </w:r>
    </w:p>
    <w:p>
      <w:pPr/>
      <w:r>
        <w:rPr>
          <w:lang w:val="ha_NG" w:bidi="ha_NG"/>
        </w:rPr>
      </w:r>
      <w:r>
        <w:rPr>
          <w:lang w:val="ha_NG" w:bidi="ha_NG"/>
        </w:rPr>
        <w:t>Yana da mahimmanci a kula cewa sauyin tsakanin abubuwan da ke faruwa yana da sauri sosai. Sa'ad da Musa da Iliya ke tafiya, Bitrus ya ba da shawarar gina bukkoki. Yayin da Bitrus yake magana, gajimare ya zo sai Allah ya yi magana da almajiran.</w:t>
      </w:r>
    </w:p>
    <w:p>
      <w:pPr/>
      <w:r>
        <w:rPr>
          <w:lang w:val="ha_NG" w:bidi="ha_NG"/>
        </w:rPr>
      </w:r>
      <w:r>
        <w:rPr>
          <w:lang w:val="ha_NG" w:bidi="ha_NG"/>
        </w:rPr>
        <w:t>Yana da muhimmanci a tuna cewa a al'adun Yahudawa gajimaren yana wakiltar kasancewar Allah. Yahudawa sun sani cewa ba za su iya tsayawa a gaban Allah ba, shi ya sa suka tsorata.</w:t>
      </w:r>
    </w:p>
    <w:p>
      <w:pPr/>
      <w:r>
        <w:rPr>
          <w:lang w:val="ha_NG" w:bidi="ha_NG"/>
        </w:rPr>
      </w:r>
      <w:r>
        <w:rPr>
          <w:lang w:val="ha_NG" w:bidi="ha_NG"/>
        </w:rPr>
        <w:t>Sai aka ji wata murya daga cikin gajimare tana cewa, "Wannan Ɗana ne, zaɓaɓɓena." Saurare shi."</w:t>
      </w:r>
    </w:p>
    <w:p>
      <w:pPr/>
      <w:r>
        <w:rPr>
          <w:lang w:val="ha_NG" w:bidi="ha_NG"/>
        </w:rPr>
      </w:r>
      <w:r>
        <w:rPr>
          <w:lang w:val="ha_NG" w:bidi="ha_NG"/>
        </w:rPr>
        <w:t>Yana da muhimmanci a tuna cewa muryar ta fito daga gajimare. Yahudawa su san cewa muryar muryar Allah ne.</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sassa guda hudu.</w:t>
      </w:r>
    </w:p>
    <w:p>
      <w:pPr/>
      <w:r>
        <w:rPr>
          <w:lang w:val="ha_NG" w:bidi="ha_NG"/>
        </w:rPr>
      </w:r>
      <w:r>
        <w:rPr>
          <w:lang w:val="ha_NG" w:bidi="ha_NG"/>
        </w:rPr>
        <w:t>Halaye a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Bitrus</w:t>
      </w:r>
    </w:p>
    <w:p>
      <w:pPr>
        <w:pStyle w:val="ListBullet"/>
        <w:spacing w:line="240" w:lineRule="auto"/>
        <w:ind w:left="720"/>
      </w:pPr>
      <w:r>
        <w:rPr>
          <w:lang w:val="ha_NG" w:bidi="ha_NG"/>
        </w:rPr>
      </w:r>
      <w:r>
        <w:rPr>
          <w:lang w:val="ha_NG" w:bidi="ha_NG"/>
        </w:rPr>
        <w:t>Yakubu</w:t>
      </w:r>
    </w:p>
    <w:p>
      <w:pPr>
        <w:pStyle w:val="ListBullet"/>
        <w:spacing w:line="240" w:lineRule="auto"/>
        <w:ind w:left="720"/>
      </w:pPr>
      <w:r>
        <w:rPr>
          <w:lang w:val="ha_NG" w:bidi="ha_NG"/>
        </w:rPr>
      </w:r>
      <w:r>
        <w:rPr>
          <w:lang w:val="ha_NG" w:bidi="ha_NG"/>
        </w:rPr>
        <w:t>Yahaya</w:t>
      </w:r>
    </w:p>
    <w:p>
      <w:pPr>
        <w:pStyle w:val="ListBullet"/>
        <w:spacing w:line="240" w:lineRule="auto"/>
        <w:ind w:left="720"/>
      </w:pPr>
      <w:r>
        <w:rPr>
          <w:lang w:val="ha_NG" w:bidi="ha_NG"/>
        </w:rPr>
      </w:r>
      <w:r>
        <w:rPr>
          <w:lang w:val="ha_NG" w:bidi="ha_NG"/>
        </w:rPr>
        <w:t>Musa</w:t>
      </w:r>
    </w:p>
    <w:p>
      <w:pPr>
        <w:pStyle w:val="ListBullet"/>
        <w:spacing w:line="240" w:lineRule="auto"/>
        <w:ind w:left="720"/>
      </w:pPr>
      <w:r>
        <w:rPr>
          <w:lang w:val="ha_NG" w:bidi="ha_NG"/>
        </w:rPr>
      </w:r>
      <w:r>
        <w:rPr>
          <w:lang w:val="ha_NG" w:bidi="ha_NG"/>
        </w:rPr>
        <w:t>Iliya</w:t>
      </w:r>
    </w:p>
    <w:p>
      <w:pPr>
        <w:pStyle w:val="ListBullet"/>
        <w:spacing w:line="240" w:lineRule="auto"/>
        <w:ind w:left="720"/>
      </w:pPr>
      <w:r>
        <w:rPr>
          <w:lang w:val="ha_NG" w:bidi="ha_NG"/>
        </w:rPr>
      </w:r>
      <w:r>
        <w:rPr>
          <w:lang w:val="ha_NG" w:bidi="ha_NG"/>
        </w:rPr>
        <w:t>Allah</w:t>
      </w:r>
    </w:p>
    <w:p>
      <w:pPr/>
      <w:r>
        <w:rPr>
          <w:lang w:val="ha_NG" w:bidi="ha_NG"/>
        </w:rPr>
      </w:r>
      <w:r>
        <w:rPr>
          <w:lang w:val="ha_NG" w:bidi="ha_NG"/>
        </w:rPr>
        <w:t>Sa ƙungiyar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da cewa ƙungiyar ta kwaikwayi Bitrus, Yakubu da Yahaya suna yin barci, da ƙyar suke a farke lokacin tattaunawa tsakanin Yesu, Musa da Iliya. Bitrus, Yaƙubu, da Yahaya ba su saurara da kyau game da tafiyar Yesu da za ta faru a Urushalima.</w:t>
      </w:r>
    </w:p>
    <w:p>
      <w:pPr/>
      <w:r>
        <w:rPr>
          <w:lang w:val="ha_NG" w:bidi="ha_NG"/>
        </w:rPr>
      </w:r>
      <w:r>
        <w:rPr>
          <w:lang w:val="ha_NG" w:bidi="ha_NG"/>
        </w:rPr>
        <w:t>Tabbatar cewa ƙungiyar ta kwaikwayi Bitrus ya farfaɗo gaba ɗaya yayin da Musa da Iliya suke barin dutsen. Bitrus, a kokarin sa na ya tsawaita wannan lokacin, ya ba da shawarar cewa almajiran su gina bukkoki guda uku.</w:t>
      </w:r>
    </w:p>
    <w:p>
      <w:pPr/>
      <w:r>
        <w:rPr>
          <w:lang w:val="ha_NG" w:bidi="ha_NG"/>
        </w:rPr>
      </w:r>
      <w:r>
        <w:rPr>
          <w:lang w:val="ha_NG" w:bidi="ha_NG"/>
        </w:rPr>
        <w:t>A tabbatar cewa ƙungiyar ta kwaikwayi Bitrus, Yakubu da Yahaya cikin tsoro lokacin da gajimare ya sauko a kansu. Murya da ke fitowa daga cikin gajimare muryar Allah ce.</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kwaikwayi Yesu na tafiya kan dutse tare da Bitrus, Yakubu da Yahaya Yesu na addu'a Bitrus da Yakubu da Yahaya kuma suna barci.</w:t>
      </w:r>
    </w:p>
    <w:p>
      <w:pPr/>
      <w:r>
        <w:rPr>
          <w:lang w:val="ha_NG" w:bidi="ha_NG"/>
        </w:rPr>
      </w:r>
      <w:r>
        <w:rPr>
          <w:lang w:val="ha_NG" w:bidi="ha_NG"/>
        </w:rPr>
        <w:t>Dakatar da wasan: Tambayi mai fitowa a matsayin Yahaya, "Yaya kake ji?" Za ku iya jin abubuwa kamar, "Ina farin cikin zuwa wani tsauni don yin addu'a da Yesu." "ina jin gajiya sosai," da kuma "ina jin kamar ina ba Yesu kunya, ba zan iya hana kai na barci ba." Sake aikin.</w:t>
      </w:r>
    </w:p>
    <w:p>
      <w:pPr/>
      <w:r>
        <w:rPr>
          <w:lang w:val="ha_NG" w:bidi="ha_NG"/>
        </w:rPr>
      </w:r>
      <w:r>
        <w:rPr>
          <w:lang w:val="ha_NG" w:bidi="ha_NG"/>
        </w:rPr>
        <w:t>A kwaikwayo yadda fuskar Yesu ta canza. Tufafinsa suka zama fari fat Musa da Iliya suna magana da Yesu game da tafiyar da Yesu zai yi a Urushalima.</w:t>
      </w:r>
    </w:p>
    <w:p>
      <w:pPr/>
      <w:r>
        <w:rPr>
          <w:lang w:val="ha_NG" w:bidi="ha_NG"/>
        </w:rPr>
      </w:r>
      <w:r>
        <w:rPr>
          <w:lang w:val="ha_NG" w:bidi="ha_NG"/>
        </w:rPr>
        <w:t>Dakatar da wasan: Tambayi mai fitowa a matsayin Musa, "Yaya kake ji?" Za ku ji abubuwa kamar, "Abin mamaki ne cewa Allah ya aiko da Ɗansa kadai ya yi rayuwa cikakkiya." "Yesu shugaba ne mai hakuri kwarai ga mabiyansa." "Daga karshe! Wanda ya cika ka'idodin Allah!" Tambayi mai fitowa a matsayin Iliya, "Yaya kake ji?" Za ku iya jin abubuwa kamar, Abin mamaki ne cewa shirin Allah yana faruwa. "Abin takaici ne, ya yi kama da tafiya mai wuya ga Yesu." Na san yadda ake ji idan an yi watsi da mutum." "Daga karshe! ’Yanci ga mutane, ’yanci daga mutuwa!" Sake aikin.</w:t>
      </w:r>
    </w:p>
    <w:p>
      <w:pPr/>
      <w:r>
        <w:rPr>
          <w:lang w:val="ha_NG" w:bidi="ha_NG"/>
        </w:rPr>
      </w:r>
      <w:r>
        <w:rPr>
          <w:lang w:val="ha_NG" w:bidi="ha_NG"/>
        </w:rPr>
        <w:t>Ku kwaikwayi Bitrus, Yakubu, da Yahaya suna farkawa sarai, suna ganin daukakar Yesu, kuma suna ganina mutane biyu a tsaye kusa da Yesu. Musa da Iliya sai suka fara tafiya. Sai Bitrus yayi magana da sauri. Bitrus bai san abin da yake faɗi ba. Bitrus ya gaya wa Yesu, "Maigida, yana da ban mamaki mu kasance a nan." Bari mu gina bukkoki uku: daya maka da daya ga Musa da daya ga Iliya."</w:t>
      </w:r>
    </w:p>
    <w:p>
      <w:pPr/>
      <w:r>
        <w:rPr>
          <w:lang w:val="ha_NG" w:bidi="ha_NG"/>
        </w:rPr>
      </w:r>
      <w:r>
        <w:rPr>
          <w:lang w:val="ha_NG" w:bidi="ha_NG"/>
        </w:rPr>
        <w:t>Dakatar da wasan: Tambayi mai fitowa a matsayin Bitrus, "Yaya kake ji?" Za ku iya jin abubuwa kamar, "Ina murna da nake nan don in ga manyan annabawa biyu tare da Yesu," "Ba na son wannan lokacin ya ƙare," da kuma "Ina so in yi wani abu domin in girmama su duka uku." Tambayi mai fitowa a matsayin Yahaya, "Yaya kake ji?" Za ku ji abubuwa kamar, "Abin alfahari ne gare ni in kasance a nan tare da Yesu a irin wannan muhimmin lokaci," "Ban san yadda Bitrus yake da irin wannan karfin halin yin magana a irin wannan lokacin ba," da kuma "Ba zan iya jira in gaya wa sauran abin da ya faru ba." Tambayi mai fitowa a matsayin Yakubu, "Yaya kake ji?" Za ku iya jin abubuwa kamar, "Ina cike da mamaki, siffar Yesu ta canza kwarai," "An karfafa, ra'ayin Bitrus yana da kyau sosai, bari mu zauna a nan," da kuma "Ina jin salama, muna nan tare da Musa da Iliya." Sake aikin.</w:t>
      </w:r>
    </w:p>
    <w:p>
      <w:pPr/>
      <w:r>
        <w:rPr>
          <w:lang w:val="ha_NG" w:bidi="ha_NG"/>
        </w:rPr>
      </w:r>
      <w:r>
        <w:rPr>
          <w:lang w:val="ha_NG" w:bidi="ha_NG"/>
        </w:rPr>
        <w:t>Yayin da Bitrus yake magana, sai gajimare ya rufe su, suka kuma tsorata sosai. Muryar daga cikin gajimare tana cewa, "Wannan shi ne ɗana, zaɓaɓɓena, ku saurare shi." Bayan muryar ta gama magana, sai aka tarar Yesu shi kaɗai ne. Almajiran ba su faɗi wani abu game da al'amarin ga kowa ba.</w:t>
      </w:r>
    </w:p>
    <w:p>
      <w:pPr/>
      <w:r>
        <w:rPr>
          <w:lang w:val="ha_NG" w:bidi="ha_NG"/>
        </w:rPr>
      </w:r>
      <w:r>
        <w:rPr>
          <w:lang w:val="ha_NG" w:bidi="ha_NG"/>
        </w:rPr>
        <w:t>Dakatar da wasan: Tambayi mai fitowa a matsayin Allah, "Yaya kake ji?" Za ku iya jin abubuwa kamar, "Ina alfahari da dana," "Dole ne in jimre rashin bangaskiyarsu," da kuma, "Suna bukatar su saurari Yesu don su fahimci shirye-shirye na a kansa."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 haura da uku daga cikin </w:t>
      </w:r>
      <w:r>
        <w:rPr>
          <w:b/>
          <w:lang w:val="ha_NG" w:bidi="ha_NG"/>
        </w:rPr>
        <w:t>almajiransa</w:t>
      </w:r>
      <w:r>
        <w:rPr>
          <w:lang w:val="ha_NG" w:bidi="ha_NG"/>
        </w:rPr>
        <w:t xml:space="preserve"> ko mabiyansa zuwa kan dutse. Ku tabbatar kun fassara almajiri yadda kuka yi a sauran wuraren da suka gabata. </w:t>
      </w:r>
      <w:r>
        <w:rPr>
          <w:b/>
          <w:lang w:val="ha_NG" w:bidi="ha_NG"/>
        </w:rPr>
        <w:t>Almajiri</w:t>
      </w:r>
      <w:r>
        <w:rPr>
          <w:lang w:val="ha_NG" w:bidi="ha_NG"/>
        </w:rPr>
        <w:t xml:space="preserve"> yana cikin Babban Jerin Kalmomi. Yesu ya tafi kan dutse don ya </w:t>
      </w:r>
      <w:r>
        <w:rPr>
          <w:b/>
          <w:lang w:val="ha_NG" w:bidi="ha_NG"/>
        </w:rPr>
        <w:t>yi addu'a</w:t>
      </w:r>
      <w:r>
        <w:rPr>
          <w:lang w:val="ha_NG" w:bidi="ha_NG"/>
        </w:rPr>
        <w:t xml:space="preserve">, ko ya yi magana da Allah. Ku tabbata kun fassara addu'a kamar yadda kuka yi a baya. </w:t>
      </w:r>
      <w:r>
        <w:rPr>
          <w:b/>
          <w:lang w:val="ha_NG" w:bidi="ha_NG"/>
        </w:rPr>
        <w:t>Addu'a</w:t>
      </w:r>
      <w:r>
        <w:rPr>
          <w:lang w:val="ha_NG" w:bidi="ha_NG"/>
        </w:rPr>
        <w:t xml:space="preserve"> tana cikin Babban Jerin Kalmomi.</w:t>
      </w:r>
    </w:p>
    <w:p>
      <w:pPr/>
      <w:r>
        <w:rPr>
          <w:lang w:val="ha_NG" w:bidi="ha_NG"/>
        </w:rPr>
      </w:r>
      <w:r>
        <w:rPr>
          <w:lang w:val="ha_NG" w:bidi="ha_NG"/>
        </w:rPr>
        <w:t xml:space="preserve">Musa da Iliya sun bayyana suka kuma yi magana da Yesu game da mutuwarsa da zai yi a </w:t>
      </w:r>
      <w:r>
        <w:rPr>
          <w:b/>
          <w:lang w:val="ha_NG" w:bidi="ha_NG"/>
        </w:rPr>
        <w:t>Urushalima</w:t>
      </w:r>
      <w:r>
        <w:rPr>
          <w:lang w:val="ha_NG" w:bidi="ha_NG"/>
        </w:rPr>
        <w:t xml:space="preserve">, ko babban birnin addini na Yahudawa. Ku tabbatar kun fassara Urushalima yadda kuka yi a wuraren da suka gabata. </w:t>
      </w:r>
      <w:r>
        <w:rPr>
          <w:b/>
          <w:lang w:val="ha_NG" w:bidi="ha_NG"/>
        </w:rPr>
        <w:t>Urushalima</w:t>
      </w:r>
      <w:r>
        <w:rPr>
          <w:lang w:val="ha_NG" w:bidi="ha_NG"/>
        </w:rPr>
        <w:t xml:space="preserve"> tana cikin Babban Jerin Kalmomi.</w:t>
      </w:r>
    </w:p>
    <w:p>
      <w:pPr/>
      <w:r>
        <w:rPr>
          <w:lang w:val="ha_NG" w:bidi="ha_NG"/>
        </w:rPr>
      </w:r>
      <w:r>
        <w:rPr>
          <w:lang w:val="ha_NG" w:bidi="ha_NG"/>
        </w:rPr>
        <w:t xml:space="preserve">Sa'ad da Bitrus da sauran almajiran suka farka, suka ga Yesu a </w:t>
      </w:r>
      <w:r>
        <w:rPr>
          <w:b/>
          <w:lang w:val="ha_NG" w:bidi="ha_NG"/>
        </w:rPr>
        <w:t>cikin ɗaukakarsa</w:t>
      </w:r>
      <w:r>
        <w:rPr>
          <w:lang w:val="ha_NG" w:bidi="ha_NG"/>
        </w:rPr>
        <w:t xml:space="preserve">. Daukaka tana nufin ikon Allah da haskensa, ko kuma kasancewar Allah. Ku tabbata kun fassara ɗaukaka kamar yadda aka yi ta a baya. </w:t>
      </w:r>
      <w:r>
        <w:rPr>
          <w:b/>
          <w:lang w:val="ha_NG" w:bidi="ha_NG"/>
        </w:rPr>
        <w:t>Daukaka</w:t>
      </w:r>
      <w:r>
        <w:rPr>
          <w:lang w:val="ha_NG" w:bidi="ha_NG"/>
        </w:rPr>
        <w:t xml:space="preserve"> tana cikin Babban Jerin kalmomi.</w:t>
      </w:r>
    </w:p>
    <w:p>
      <w:pPr/>
      <w:r>
        <w:rPr>
          <w:lang w:val="ha_NG" w:bidi="ha_NG"/>
        </w:rPr>
      </w:r>
      <w:r>
        <w:rPr>
          <w:lang w:val="ha_NG" w:bidi="ha_NG"/>
        </w:rPr>
        <w:t xml:space="preserve">Musa da Iliya sun bayyana don su yi magana da Yesu. Musa shi ne mutumin da Allah ya ba wa dokarsa tun da dadewa. Iliya annabi ne da ya yi al'ajubai da dama ta hanyar ikon Allah shekaru da yawa da suka gabata. Iliya bai taba mutuwa ba, amma Allah ya dauke shi kai tsaye zuwa sama. Da Bitrus ya ga Musa da Iliya, sai ya ba wa almajiran shawara cewa su </w:t>
      </w:r>
      <w:r>
        <w:rPr>
          <w:b/>
          <w:lang w:val="ha_NG" w:bidi="ha_NG"/>
        </w:rPr>
        <w:t>gina bukoki</w:t>
      </w:r>
      <w:r>
        <w:rPr>
          <w:lang w:val="ha_NG" w:bidi="ha_NG"/>
        </w:rPr>
        <w:t xml:space="preserve"> ma dukkan su uku. Bukoki wurare ne na kwana na ɗan lokaci da aka gina daga rassa, ganye, da sauran abubuwan da ke da sauƙin samu. An yi amfani da su don inuwa da kuma toshe iska.</w:t>
      </w:r>
    </w:p>
    <w:p>
      <w:pPr/>
      <w:r>
        <w:rPr>
          <w:lang w:val="ha_NG" w:bidi="ha_NG"/>
        </w:rPr>
      </w:r>
      <w:r>
        <w:rPr>
          <w:lang w:val="ha_NG" w:bidi="ha_NG"/>
        </w:rPr>
        <w:t xml:space="preserve">Bitrus ya kira Yesu "Maigida." </w:t>
      </w:r>
      <w:r>
        <w:rPr>
          <w:b/>
          <w:lang w:val="ha_NG" w:bidi="ha_NG"/>
        </w:rPr>
        <w:t>Maigida</w:t>
      </w:r>
      <w:r>
        <w:rPr>
          <w:lang w:val="ha_NG" w:bidi="ha_NG"/>
        </w:rPr>
        <w:t xml:space="preserve"> lakabi ne da ke nuna girmamawa ga mutum mai matsayi na sama. Ku tabbatar kun fassara kalmar "master" kamar yadda kuka yi a baya. </w:t>
      </w:r>
      <w:r>
        <w:rPr>
          <w:b/>
          <w:lang w:val="ha_NG" w:bidi="ha_NG"/>
        </w:rPr>
        <w:t>Maigida</w:t>
      </w:r>
      <w:r>
        <w:rPr>
          <w:lang w:val="ha_NG" w:bidi="ha_NG"/>
        </w:rPr>
        <w:t xml:space="preserve"> yana cikin Babban Jerin Kalmomi.</w:t>
      </w:r>
    </w:p>
    <w:p>
      <w:pPr/>
      <w:r>
        <w:rPr>
          <w:lang w:val="ha_NG" w:bidi="ha_NG"/>
        </w:rPr>
      </w:r>
      <w:r>
        <w:rPr>
          <w:lang w:val="ha_NG" w:bidi="ha_NG"/>
        </w:rPr>
        <w:t xml:space="preserve">A lokacin da gajimare ya bayyana kuma Allah ya yi magana daga cikinsa zuwa ga almajiran, Allah ya kira Yesu ɗansa. </w:t>
      </w:r>
      <w:r>
        <w:rPr>
          <w:b/>
          <w:lang w:val="ha_NG" w:bidi="ha_NG"/>
        </w:rPr>
        <w:t>Dan Allah</w:t>
      </w:r>
      <w:r>
        <w:rPr>
          <w:lang w:val="ha_NG" w:bidi="ha_NG"/>
        </w:rPr>
        <w:t xml:space="preserve"> yana nufin Yesu, kuma yana nuna dangantakarsa ta musamman da Allah. Yesu yana da hali da yanayi iri ɗaya da na Allah. Ku tabbatar kun fassara Dan Allah kamar yadda kuka fassara shi a wuraren da suka gabata. </w:t>
      </w:r>
      <w:r>
        <w:rPr>
          <w:b/>
          <w:lang w:val="ha_NG" w:bidi="ha_NG"/>
        </w:rPr>
        <w:t>Ɗan Allah</w:t>
      </w:r>
      <w:r>
        <w:rPr>
          <w:lang w:val="ha_NG" w:bidi="ha_NG"/>
        </w:rPr>
        <w:t xml:space="preserve"> yana cikin Babban Jerin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hadu a matsayin kungiya ku sake ba da labarin sashen a yarenku.</w:t>
      </w:r>
    </w:p>
    <w:p>
      <w:pPr/>
      <w:r>
        <w:rPr>
          <w:lang w:val="ha_NG" w:bidi="ha_NG"/>
        </w:rPr>
      </w:r>
      <w:r>
        <w:rPr>
          <w:lang w:val="ha_NG" w:bidi="ha_NG"/>
        </w:rPr>
        <w:t>Da farko, ya kamata dukan kungiyar su yi gwajin bayar da labarin a yarenku. Ku tuna ku sa abubuwan da kuka tsara a matakan da suka gabata, kamar jerin abubuwan da suka faru, kalmomi, jimloli, jin dadi ko bacin rai ko kowane abu da kuka tattauna.</w:t>
      </w:r>
    </w:p>
    <w:p>
      <w:pPr/>
      <w:r>
        <w:rPr>
          <w:lang w:val="ha_NG" w:bidi="ha_NG"/>
        </w:rPr>
      </w:r>
      <w:r>
        <w:rPr>
          <w:lang w:val="ha_NG" w:bidi="ha_NG"/>
        </w:rPr>
        <w:t>Daya daga cikin 'yan ƙungiyan ya faɗi wasu jimloli na nassin sannan ya dakata. Wani daga cikin kungiyar kuma ya fadi sashe na gaba sannan ya tsaya. Ku ci gaba da yin haka sai duk kungiyar sun maimaita dukan sashen.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 zai iya amfani da abubuwa barkatai, 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da kuka fi so. Kuna iya yanke shawarar cewa kun fi son yadda wani ɗan ƙungiya ya faɗi wani yanayi, amma kuma kun fi son yadda wani ɗan ƙungiyar na daban ya faɗi wani yanayin.</w:t>
      </w:r>
    </w:p>
    <w:p>
      <w:pPr/>
      <w:r>
        <w:rPr>
          <w:lang w:val="ha_NG" w:bidi="ha_NG"/>
        </w:rPr>
      </w:r>
      <w:r>
        <w:rPr>
          <w:lang w:val="ha_NG" w:bidi="ha_NG"/>
        </w:rPr>
        <w:t>Dakatar da wannan sautin a nan.</w:t>
      </w:r>
    </w:p>
    <w:p>
      <w:pPr/>
      <w:r>
        <w:rPr>
          <w:lang w:val="ha_NG" w:bidi="ha_NG"/>
        </w:rPr>
      </w:r>
      <w:r>
        <w:rPr>
          <w:lang w:val="ha_NG" w:bidi="ha_NG"/>
        </w:rPr>
        <w:t>A ƙarshe, ƙungiyar tana iya haɗa sigar ƙarshe ta sashen da kowa ya amince da ita. Ya kamata kowane dan kungiyar ya gwada fadar sigar karshe ta wannan sashen.</w:t>
      </w:r>
      <w:r>
        <w:rPr>
          <w:lang w:val="ha_NG" w:bidi="ha_NG"/>
        </w:rPr>
      </w:r>
      <w:r>
        <w:rPr>
          <w:lang w:val="ha_NG" w:bidi="ha_NG"/>
        </w:rPr>
      </w:r>
    </w:p>
    <w:p>
      <w:pPr/>
      <w:r>
        <w:rPr>
          <w:lang w:val="ha_NG" w:bidi="ha_NG"/>
        </w:rPr>
      </w:r>
    </w:p>
    <w:p>
      <w:pPr>
        <w:pStyle w:val="Heading2"/>
      </w:pPr>
      <w:r>
        <w:rPr>
          <w:lang w:val="ha_NG" w:bidi="ha_NG"/>
        </w:rPr>
        <w:t>Luke 9:37–45</w:t>
      </w:r>
      <w:r>
        <w:rPr>
          <w:lang w:val="ha_NG" w:bidi="ha_NG"/>
        </w:rPr>
      </w:r>
    </w:p>
    <w:p>
      <w:pPr>
        <w:pStyle w:val="Heading3"/>
      </w:pPr>
      <w:r>
        <w:rPr>
          <w:lang w:val="ha_NG" w:bidi="ha_NG"/>
        </w:rPr>
        <w:t>Step 1</w:t>
      </w:r>
    </w:p>
    <w:p>
      <w:pPr/>
      <w:r>
        <w:rPr>
          <w:lang w:val="ha_NG" w:bidi="ha_NG"/>
        </w:rPr>
      </w:r>
      <w:r>
        <w:rPr>
          <w:lang w:val="ha_NG" w:bidi="ha_NG"/>
        </w:rPr>
        <w:t>Ku saurari Luka 9:37–45 ku kuma sa shi a zuciyarku. Ku saurari nassin sau uku (a cikin fassarori mabanbanta guda uku idan zai yiwu). Sannan a ƙungiyance, ku tattauna waɗannan tambayoyin.</w:t>
      </w:r>
    </w:p>
    <w:p>
      <w:pPr>
        <w:pStyle w:val="ListBullet"/>
        <w:spacing w:line="240" w:lineRule="auto"/>
        <w:ind w:left="720"/>
      </w:pPr>
      <w:r>
        <w:rPr>
          <w:lang w:val="ha_NG" w:bidi="ha_NG"/>
        </w:rPr>
      </w:r>
      <w:r>
        <w:rPr>
          <w:lang w:val="ha_NG" w:bidi="ha_NG"/>
        </w:rPr>
        <w:t>Me kake so a cikin wannan labarin?</w:t>
      </w:r>
    </w:p>
    <w:p>
      <w:pPr>
        <w:pStyle w:val="ListBullet"/>
        <w:spacing w:line="240" w:lineRule="auto"/>
        <w:ind w:left="720"/>
      </w:pPr>
      <w:r>
        <w:rPr>
          <w:lang w:val="ha_NG" w:bidi="ha_NG"/>
        </w:rPr>
      </w:r>
      <w:r>
        <w:rPr>
          <w:lang w:val="ha_NG" w:bidi="ha_NG"/>
        </w:rPr>
        <w:t>Menene bai burge ku ba ko kuma baku gane ba?</w:t>
      </w:r>
    </w:p>
    <w:p>
      <w:pPr>
        <w:pStyle w:val="ListBullet"/>
        <w:spacing w:line="240" w:lineRule="auto"/>
        <w:ind w:left="720"/>
      </w:pPr>
      <w:r>
        <w:rPr>
          <w:lang w:val="ha_NG" w:bidi="ha_NG"/>
        </w:rPr>
      </w:r>
      <w:r>
        <w:rPr>
          <w:lang w:val="ha_NG" w:bidi="ha_NG"/>
        </w:rPr>
        <w:t>Menene labarin yake fada mana a game da Yesu?</w:t>
      </w:r>
    </w:p>
    <w:p>
      <w:pPr>
        <w:pStyle w:val="ListBullet"/>
        <w:spacing w:line="240" w:lineRule="auto"/>
        <w:ind w:left="720"/>
      </w:pPr>
      <w:r>
        <w:rPr>
          <w:lang w:val="ha_NG" w:bidi="ha_NG"/>
        </w:rPr>
      </w:r>
      <w:r>
        <w:rPr>
          <w:lang w:val="ha_NG" w:bidi="ha_NG"/>
        </w:rPr>
        <w:t>Me labarin yake gaya mana game da mutane?</w:t>
      </w:r>
    </w:p>
    <w:p>
      <w:pPr>
        <w:pStyle w:val="ListBullet"/>
        <w:spacing w:line="240" w:lineRule="auto"/>
        <w:ind w:left="720"/>
      </w:pPr>
      <w:r>
        <w:rPr>
          <w:lang w:val="ha_NG" w:bidi="ha_NG"/>
        </w:rPr>
      </w:r>
      <w:r>
        <w:rPr>
          <w:lang w:val="ha_NG" w:bidi="ha_NG"/>
        </w:rPr>
        <w:t>Ta yaya labarin yake da tasiri a kan rayuwarmu ta yau da kullum?</w:t>
      </w:r>
    </w:p>
    <w:p>
      <w:pPr>
        <w:pStyle w:val="ListBullet"/>
        <w:spacing w:line="240" w:lineRule="auto"/>
        <w:ind w:left="720"/>
      </w:pPr>
      <w:r>
        <w:rPr>
          <w:lang w:val="ha_NG" w:bidi="ha_NG"/>
        </w:rPr>
      </w:r>
      <w:r>
        <w:rPr>
          <w:lang w:val="ha_NG" w:bidi="ha_NG"/>
        </w:rPr>
        <w:t>Wanene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ya ba wa almajiransa ikon fitar da aljanu da warkar da cututtuka. Bayan da ya bayyana daukakarsa ga Bitrus, Yakubu, da Yahaya a kan wani babban dutse, Yesu ya sauko daga kan dutsen washegari sai ya tarar da taron jama'a na jiransa. Wani mutum ya roki Yesu ya fitar da aljani daga cikin dansa tilo domin almajiran da suka zauna a kasan dutsen sun kasa yin hakan. Yesu ya fitar da aljanin, sai mutane suka yi mamaki. Yesu ya tsawata wa mutanen domin ba su da bangaskiya, ya kuma tunatar da almajiransa cewa ya kusa barin su.</w:t>
      </w:r>
    </w:p>
    <w:p>
      <w:pPr/>
      <w:r>
        <w:rPr>
          <w:lang w:val="ha_NG" w:bidi="ha_NG"/>
        </w:rPr>
      </w:r>
      <w:r>
        <w:rPr>
          <w:lang w:val="ha_NG" w:bidi="ha_NG"/>
        </w:rPr>
        <w:t>Yesu da uku daga cikin almajiransa na kusa, Bitrus, Yakubu, da Yahaya, sun dawo daga kwana a kan wani babban dutse domin yin addu'a.</w:t>
      </w:r>
    </w:p>
    <w:p>
      <w:pPr/>
      <w:r>
        <w:rPr>
          <w:lang w:val="ha_NG" w:bidi="ha_NG"/>
        </w:rPr>
      </w:r>
      <w:r>
        <w:rPr>
          <w:lang w:val="ha_NG" w:bidi="ha_NG"/>
        </w:rPr>
        <w:t>Tsaya ka nuna hoton Dutsen Hebron.</w:t>
      </w:r>
    </w:p>
    <w:p>
      <w:pPr/>
      <w:r>
        <w:rPr>
          <w:lang w:val="ha_NG" w:bidi="ha_NG"/>
        </w:rPr>
      </w:r>
      <w:r>
        <w:rPr>
          <w:lang w:val="ha_NG" w:bidi="ha_NG"/>
        </w:rPr>
        <w:t>Da sassafe suka dawo suka tarar da taro da ke jiran Yesu a ƙasan dutsen. Wani mutum a cikin taron ya yi magana da babbar murya domin Yesu ya ji. Mutumin ya kira Yesu malami, wani take na girmamawa da ake amfani da shi ga shugabannin addinin Yahudawa. Mutumin yana rokon Yesu ya warkar da dansa, ko ya fitar da aljani, ko mugun ruhu, wanda yake sarrafa shi. A al'adar Yahudawa, mugun ruhu ya sa yaron ya zama marar tsarki ko kuma bai cancanci bauta wa Allah ba.</w:t>
      </w:r>
    </w:p>
    <w:p>
      <w:pPr/>
      <w:r>
        <w:rPr>
          <w:lang w:val="ha_NG" w:bidi="ha_NG"/>
        </w:rPr>
      </w:r>
      <w:r>
        <w:rPr>
          <w:lang w:val="ha_NG" w:bidi="ha_NG"/>
        </w:rPr>
        <w:t>Yaron shi ne ɗa tilo na mutumin. Hakan yana da matukar muhimmanci a al'adun Yahudawa tunda mutumin ba zai samu kowa da zai gaje shi ba ko wanda zai ci gaba da zuriyarsa idan ba a warkar da yaron ba. Mutumin ya bayyana yanayin ɗansa da kuma abin da mugun ruhun da yake sararsa ya sa shi ya yi. A duk lokacin da mugun ruhun ya kama yaron, sai ya yi kururuwa kuma ya fara samun farfadiya. Farfadiyar ta sa yaron ya yi birgima a kasa, ya rika jijjiga ba kakkautawa, kuma ya rika fitar da farar kumfa daga bakinsa. Mugun ruhun ya mallaki yaron a mafi yawan lokaci kuma yana ta cutar da shi sosai.</w:t>
      </w:r>
    </w:p>
    <w:p>
      <w:pPr/>
      <w:r>
        <w:rPr>
          <w:lang w:val="ha_NG" w:bidi="ha_NG"/>
        </w:rPr>
      </w:r>
      <w:r>
        <w:rPr>
          <w:lang w:val="ha_NG" w:bidi="ha_NG"/>
        </w:rPr>
        <w:t>Ku dakata ku tattauna da ƙungiyarku: Me mutane ke yi don shawo kan ko warkar da wanda ya nuna alamomi kamar yaron da ke cikin wannan nassi? Yaya wasu suke mu'amala da su? Wane irin abubuwa ne ba za su iya yi ba?</w:t>
      </w:r>
    </w:p>
    <w:p>
      <w:pPr/>
      <w:r>
        <w:rPr>
          <w:lang w:val="ha_NG" w:bidi="ha_NG"/>
        </w:rPr>
      </w:r>
      <w:r>
        <w:rPr>
          <w:lang w:val="ha_NG" w:bidi="ha_NG"/>
        </w:rPr>
        <w:t>Mutumin ya gaya wa Yesu cewa ya roki almajiransa su taimake shi amma ba su sami damar fitar da aljanin ba. Wannan na nufin almajiran tara da suka rage sun yi ƙoƙarin umartar mugun ruhu don ya bar yaron amma ba su yi nasara ba. Za ku tuna cewa Yesu ya riga ya ba almajiransa iko da kuma izinin fitar da dukan aljanu da warkar da masu rashin lafiya.</w:t>
      </w:r>
    </w:p>
    <w:p>
      <w:pPr/>
      <w:r>
        <w:rPr>
          <w:lang w:val="ha_NG" w:bidi="ha_NG"/>
        </w:rPr>
      </w:r>
      <w:r>
        <w:rPr>
          <w:lang w:val="ha_NG" w:bidi="ha_NG"/>
        </w:rPr>
        <w:t>Sa'an nan Yesu ya yi magana ba kawai ga almajiransa ko taron jama'a ba, har ma da dukan mutanen da suke sauraronsa. Yesu ya kira su "wata tsara marar bangaskiya kuma kangararriya". Kangararre na nufin bin hanyoyin da suka saba wa dabi'un kirki. Wannan furuci ne da Musa ya yi amfani da shi a cikin littafin Kubawar Shari'a don bayyana jama'ar Isra'ila, ko Yahudawa. Yayin da suke cikin jeji tare da Musa, mutanen Isra'ila sun kasa yin imani da dogara ga Allah sau da yawa. Wataƙila Yesu yana nufin cewa mutanen sun yi kama da kakanninsu. A cikin wannan mahallin, mutanen ba su da imani cewa Allah zai iya warkar da kuma aikata mu'ujiza ta wurin Yesu.</w:t>
      </w:r>
    </w:p>
    <w:p>
      <w:pPr/>
      <w:r>
        <w:rPr>
          <w:lang w:val="ha_NG" w:bidi="ha_NG"/>
        </w:rPr>
      </w:r>
      <w:r>
        <w:rPr>
          <w:lang w:val="ha_NG" w:bidi="ha_NG"/>
        </w:rPr>
        <w:t>Sa'an nan Yesu ya yi tambayar da bai sa ran a ba shi amsa ba. Yesu yana tambaya har yaushe ne zai zauna tare da su kuma ya yi haƙurin rashin bangaskiyarsu. Yesu ya ji takaicin mutanen domin ba su amince da Allah ba kuma ba su amince da shi ba. Yesu ya gaya wa mutumin ya kawo yaron, wanda zai kasance ɗa mai shekaru tsakanin 6 zuwa 13. Lokacin da yaron ya matso, ruhun mugunta ya sa yaron ya faɗi a ƙasa da ƙarfi kuma ya yi farfadiya. Yesu ya umurci mugun ruhun da tsanani ya fita daga jikin yaron, kuma ruhun ya yi biyayya. Yesu ya gabatar da yaron ga mahaifinsa. Jama'ar na mamakin yadda Yesu ya nuna ikon Allah.</w:t>
      </w:r>
    </w:p>
    <w:p>
      <w:pPr/>
      <w:r>
        <w:rPr>
          <w:lang w:val="ha_NG" w:bidi="ha_NG"/>
        </w:rPr>
      </w:r>
      <w:r>
        <w:rPr>
          <w:lang w:val="ha_NG" w:bidi="ha_NG"/>
        </w:rPr>
        <w:t>Daga nan Luka ya bayyana zancen Yesu da almajiransa game da mutuwarsa da ke tafe. Luka ya sanya wannan tattaunawar kai tsaye bayan mu'ujizar warkar da yaron. Ana yin haka ne domin a nuna bambanci tsakanin mamakin da mutane suka yi game da mu'ujizar da kuma sanin da Yesu yake da shi na wahalar da ya sani zai fuskanta.</w:t>
      </w:r>
    </w:p>
    <w:p>
      <w:pPr/>
      <w:r>
        <w:rPr>
          <w:lang w:val="ha_NG" w:bidi="ha_NG"/>
        </w:rPr>
      </w:r>
      <w:r>
        <w:rPr>
          <w:lang w:val="ha_NG" w:bidi="ha_NG"/>
        </w:rPr>
        <w:t>Yesu ya gaya wa almajiransa su saurara da kyau. Yesu ya kira kansa Ɗan Mutum, ko wanda Allah ya ba shi dukkan iko da sarauta. Yesu ya ce za a ci amanarsa, ko kuma a ba da shi ga ikon wani wanda zai cutar da shi. Yesu yana magana ne game da wani abu da zai faru a nan gaba.</w:t>
      </w:r>
    </w:p>
    <w:p>
      <w:pPr/>
      <w:r>
        <w:rPr>
          <w:lang w:val="ha_NG" w:bidi="ha_NG"/>
        </w:rPr>
      </w:r>
      <w:r>
        <w:rPr>
          <w:lang w:val="ha_NG" w:bidi="ha_NG"/>
        </w:rPr>
        <w:t>Ku dakata ku tattauna da tawagarku: A al'adarku, ta yaya mutane suke sanar da mummunan labari?</w:t>
      </w:r>
    </w:p>
    <w:p>
      <w:pPr/>
      <w:r>
        <w:rPr>
          <w:lang w:val="ha_NG" w:bidi="ha_NG"/>
        </w:rPr>
      </w:r>
      <w:r>
        <w:rPr>
          <w:lang w:val="ha_NG" w:bidi="ha_NG"/>
        </w:rPr>
        <w:t>Ko da yake nassin bai faɗi wanda zai ci amanar Yesu ba, mun sani daga wasu ayoyi na gaba cewa Yahuda ne, ɗaya daga cikin almajiran Yesu. Wannan zai cika shirin Allah. Ba kwa bukatar ambaton Allah ko Yahuda a nan. Amma ma'anar kalmomin Yesu ta kasance a ɓoye ga almajiran kuma ba su fahimta ba. Almajiran sun ji tsoro sosai har ba su iya tambayar Yesu abin da yake nufi ba.</w:t>
      </w:r>
    </w:p>
    <w:p>
      <w:pPr/>
      <w:r>
        <w:rPr>
          <w:lang w:val="ha_NG" w:bidi="ha_NG"/>
        </w:rPr>
      </w:r>
      <w:r>
        <w:rPr>
          <w:lang w:val="ha_NG" w:bidi="ha_NG"/>
        </w:rPr>
        <w:t>Luka ya nuna cewa Yesu yana shiri domin tafiyarsa ko kuma fita daga duniya. Ya riga ya gaya wa almajiransa cewa zai sha wahala, ya mutu, kuma a tayar da shi daga matattu. Yanzu ya gaya musu cewa za a ci amanarsa Ko da yake Yesu ya ba almajiran iko da kuma mulki, har yanzu ba su shirya don tafiyar Yesu ba.</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 Za ku taimaki ƙungiyar wajen bayyana yanayin wasa, mahalli, da jaruman cikin labarin.</w:t>
      </w:r>
    </w:p>
    <w:p>
      <w:pPr/>
      <w:r>
        <w:rPr>
          <w:lang w:val="ha_NG" w:bidi="ha_NG"/>
        </w:rPr>
      </w:r>
      <w:r>
        <w:rPr>
          <w:lang w:val="ha_NG" w:bidi="ha_NG"/>
        </w:rPr>
        <w:t>Wannan labarin yana da fage guda hudu.</w:t>
      </w:r>
    </w:p>
    <w:p>
      <w:pPr/>
      <w:r>
        <w:rPr>
          <w:lang w:val="ha_NG" w:bidi="ha_NG"/>
        </w:rPr>
      </w:r>
      <w:r>
        <w:rPr>
          <w:b/>
          <w:lang w:val="ha_NG" w:bidi="ha_NG"/>
        </w:rPr>
        <w:t>Yanayi na farko:</w:t>
      </w:r>
      <w:r>
        <w:rPr>
          <w:lang w:val="ha_NG" w:bidi="ha_NG"/>
        </w:rPr>
        <w:t xml:space="preserve"> An bar almajiran a ƙasan dutse yayin da Yesu, Bitrus, Yakubu, da Yahaya suka tafi yin addu'a. Akwai taron jama'a. Wani mutum a cikin taron ya roki almajirai su warkar da ɗansa ɗaya daga aljani. Almajiran sun yi kokarin umurci aljannin ya fita, amma aljannin bai saurare su ba kuma ya ci gaba da azabtar da yaron.</w:t>
      </w:r>
    </w:p>
    <w:p>
      <w:pPr/>
      <w:r>
        <w:rPr>
          <w:lang w:val="ha_NG" w:bidi="ha_NG"/>
        </w:rPr>
      </w:r>
      <w:r>
        <w:rPr>
          <w:b/>
          <w:lang w:val="ha_NG" w:bidi="ha_NG"/>
        </w:rPr>
        <w:t>Fani na biyu:</w:t>
      </w:r>
      <w:r>
        <w:rPr>
          <w:lang w:val="ha_NG" w:bidi="ha_NG"/>
        </w:rPr>
        <w:t xml:space="preserve"> Yesu, Bitrus, Yakubu da Yahaya sun dawo daga dutse. Taron jama'a na jiran su tare da suran almajirai. Mutumin ya yi kira ya roki Yesu ya warkar da dansa wanda aljani ya kama. Mutumin ya gaya wa Yesu cewa almajiran ba su iya warkar da shi ba.</w:t>
      </w:r>
    </w:p>
    <w:p>
      <w:pPr/>
      <w:r>
        <w:rPr>
          <w:lang w:val="ha_NG" w:bidi="ha_NG"/>
        </w:rPr>
      </w:r>
      <w:r>
        <w:rPr>
          <w:b/>
          <w:lang w:val="ha_NG" w:bidi="ha_NG"/>
        </w:rPr>
        <w:t>Fage na uku:</w:t>
      </w:r>
      <w:r>
        <w:rPr>
          <w:lang w:val="ha_NG" w:bidi="ha_NG"/>
        </w:rPr>
        <w:t xml:space="preserve"> Yesu ya tambaya har yaushe ne zai ci gaba da hakuri da rashin bangaskiyar mutane. Yesu ya tambayi mutumin ya kawo ɗansa. Aljanin ya jefa yaron a ƙasa yayin da yake kusantowa. Yesu ya kori aljanin. Yesu ya mika yaron ga mahaifinsa kuma mutane suka yi mamaki.</w:t>
      </w:r>
    </w:p>
    <w:p>
      <w:pPr/>
      <w:r>
        <w:rPr>
          <w:lang w:val="ha_NG" w:bidi="ha_NG"/>
        </w:rPr>
      </w:r>
      <w:r>
        <w:rPr>
          <w:b/>
          <w:lang w:val="ha_NG" w:bidi="ha_NG"/>
        </w:rPr>
        <w:t>Fage na hudu:</w:t>
      </w:r>
      <w:r>
        <w:rPr>
          <w:lang w:val="ha_NG" w:bidi="ha_NG"/>
        </w:rPr>
        <w:t xml:space="preserve"> Yesu ya yi magana da almajiransa kawai. Yesu ya gargaɗe su cewa lokacin da za a mika shi ga makiyansa ya kusa. Almajiransa ba su fahimta ba.</w:t>
      </w:r>
    </w:p>
    <w:p>
      <w:pPr/>
      <w:r>
        <w:rPr>
          <w:lang w:val="ha_NG" w:bidi="ha_NG"/>
        </w:rPr>
      </w:r>
      <w:r>
        <w:rPr>
          <w:lang w:val="ha_NG" w:bidi="ha_NG"/>
        </w:rPr>
        <w:t>Jarumai a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Bitrus</w:t>
      </w:r>
    </w:p>
    <w:p>
      <w:pPr>
        <w:pStyle w:val="ListBullet"/>
        <w:spacing w:line="240" w:lineRule="auto"/>
        <w:ind w:left="720"/>
      </w:pPr>
      <w:r>
        <w:rPr>
          <w:lang w:val="ha_NG" w:bidi="ha_NG"/>
        </w:rPr>
      </w:r>
      <w:r>
        <w:rPr>
          <w:lang w:val="ha_NG" w:bidi="ha_NG"/>
        </w:rPr>
        <w:t>Yakubu</w:t>
      </w:r>
    </w:p>
    <w:p>
      <w:pPr>
        <w:pStyle w:val="ListBullet"/>
        <w:spacing w:line="240" w:lineRule="auto"/>
        <w:ind w:left="720"/>
      </w:pPr>
      <w:r>
        <w:rPr>
          <w:lang w:val="ha_NG" w:bidi="ha_NG"/>
        </w:rPr>
      </w:r>
      <w:r>
        <w:rPr>
          <w:lang w:val="ha_NG" w:bidi="ha_NG"/>
        </w:rPr>
        <w:t>Yahaya</w:t>
      </w:r>
    </w:p>
    <w:p>
      <w:pPr>
        <w:pStyle w:val="ListBullet"/>
        <w:spacing w:line="240" w:lineRule="auto"/>
        <w:ind w:left="720"/>
      </w:pPr>
      <w:r>
        <w:rPr>
          <w:lang w:val="ha_NG" w:bidi="ha_NG"/>
        </w:rPr>
      </w:r>
      <w:r>
        <w:rPr>
          <w:lang w:val="ha_NG" w:bidi="ha_NG"/>
        </w:rPr>
        <w:t>Sauran almajiran da aka bari a ƙasan dutsen</w:t>
      </w:r>
    </w:p>
    <w:p>
      <w:pPr>
        <w:pStyle w:val="ListBullet"/>
        <w:spacing w:line="240" w:lineRule="auto"/>
        <w:ind w:left="720"/>
      </w:pPr>
      <w:r>
        <w:rPr>
          <w:lang w:val="ha_NG" w:bidi="ha_NG"/>
        </w:rPr>
      </w:r>
      <w:r>
        <w:rPr>
          <w:lang w:val="ha_NG" w:bidi="ha_NG"/>
        </w:rPr>
        <w:t>Taron jama'a</w:t>
      </w:r>
    </w:p>
    <w:p>
      <w:pPr>
        <w:pStyle w:val="ListBullet"/>
        <w:spacing w:line="240" w:lineRule="auto"/>
        <w:ind w:left="720"/>
      </w:pPr>
      <w:r>
        <w:rPr>
          <w:lang w:val="ha_NG" w:bidi="ha_NG"/>
        </w:rPr>
      </w:r>
      <w:r>
        <w:rPr>
          <w:lang w:val="ha_NG" w:bidi="ha_NG"/>
        </w:rPr>
        <w:t>Mutumin da yake rokon taimako</w:t>
      </w:r>
    </w:p>
    <w:p>
      <w:pPr>
        <w:pStyle w:val="ListBullet"/>
        <w:spacing w:line="240" w:lineRule="auto"/>
        <w:ind w:left="720"/>
      </w:pPr>
      <w:r>
        <w:rPr>
          <w:lang w:val="ha_NG" w:bidi="ha_NG"/>
        </w:rPr>
      </w:r>
      <w:r>
        <w:rPr>
          <w:lang w:val="ha_NG" w:bidi="ha_NG"/>
        </w:rPr>
        <w:t>Dan mutumin</w:t>
      </w:r>
    </w:p>
    <w:p>
      <w:pPr>
        <w:pStyle w:val="ListBullet"/>
        <w:spacing w:line="240" w:lineRule="auto"/>
        <w:ind w:left="720"/>
      </w:pPr>
      <w:r>
        <w:rPr>
          <w:lang w:val="ha_NG" w:bidi="ha_NG"/>
        </w:rPr>
      </w:r>
      <w:r>
        <w:rPr>
          <w:lang w:val="ha_NG" w:bidi="ha_NG"/>
        </w:rPr>
        <w:t>Aljani wanda ke sarrafa dan</w:t>
      </w:r>
    </w:p>
    <w:p>
      <w:pPr/>
      <w:r>
        <w:rPr>
          <w:lang w:val="ha_NG" w:bidi="ha_NG"/>
        </w:rPr>
      </w:r>
      <w:r>
        <w:rPr>
          <w:lang w:val="ha_NG" w:bidi="ha_NG"/>
        </w:rPr>
        <w:t>A cikin wannan zaman, sa rukunin su tsara labari, su zana, ko su yi amfani da wasu nau'ikan abubuwan da za a iya sarrafawa (abubuwan da za ka iya motsawa kamar duwatsu, sanduna, abubuwan wasan yara) don su fito da hoton labarin da ayyukan da ke cikinsa.</w:t>
      </w:r>
    </w:p>
    <w:p>
      <w:pPr/>
      <w:r>
        <w:rPr>
          <w:lang w:val="ha_NG" w:bidi="ha_NG"/>
        </w:rPr>
      </w:r>
      <w:r>
        <w:rPr>
          <w:lang w:val="ha_NG" w:bidi="ha_NG"/>
        </w:rPr>
        <w:t>Yesu ya tafi tare da Bitru, Yakubu da Yahaya zuwa dutse domin yin addu'a. Sauran almajiran sun tsaya a kasan dutse. Wani mutum a cikin taron ya roƙi almajirai su kori aljani daga makadaicin ɗansa. Almajiran sun yi ƙoƙari amma suka kasa.</w:t>
      </w:r>
    </w:p>
    <w:p>
      <w:pPr/>
      <w:r>
        <w:rPr>
          <w:lang w:val="ha_NG" w:bidi="ha_NG"/>
        </w:rPr>
      </w:r>
      <w:r>
        <w:rPr>
          <w:lang w:val="ha_NG" w:bidi="ha_NG"/>
        </w:rPr>
        <w:t>Yana da muhimmanci a tuna cewa Yesu ya riga ya ba almajiransa goma sha biyu iko da ikon hukuntawa don warkar da dukkan cututtuka da kuma fitar da dukkan aljanu kafin ya tura su zuwa ƙauyuka.</w:t>
      </w:r>
    </w:p>
    <w:p>
      <w:pPr/>
      <w:r>
        <w:rPr>
          <w:lang w:val="ha_NG" w:bidi="ha_NG"/>
        </w:rPr>
      </w:r>
      <w:r>
        <w:rPr>
          <w:lang w:val="ha_NG" w:bidi="ha_NG"/>
        </w:rPr>
        <w:t>Yesu da almajiransa uku sun sauko daga dutsen. Babban taro ya haɗu da Yesu. Wani mutum ya nemi taimakon Yesu. Mutumin ya bayyana cewa mugun ruhu ne yake sarrafa ɗansa. Mutumin ya ce ya roƙi almajiransa taimako, amma sun kasa fitar da mugun ruhu.</w:t>
      </w:r>
    </w:p>
    <w:p>
      <w:pPr/>
      <w:r>
        <w:rPr>
          <w:lang w:val="ha_NG" w:bidi="ha_NG"/>
        </w:rPr>
      </w:r>
      <w:r>
        <w:rPr>
          <w:lang w:val="ha_NG" w:bidi="ha_NG"/>
        </w:rPr>
        <w:t>Yesu ya ce, "Ya zamanin da ba ku da bangaskiya, karkatacce kuma, har yaushe zan zauna tare da ku, in kuma yi haƙuri da ku?" Sai Yesu ya nemi ya ga yaron. Yesu ya tsawatar wa mugun ruhu kuma ya warkar da yaron. Yesu ya mika yaron ga mahaifinsa. Kowa ya yi mamakin ikon Allah.</w:t>
      </w:r>
    </w:p>
    <w:p>
      <w:pPr/>
      <w:r>
        <w:rPr>
          <w:lang w:val="ha_NG" w:bidi="ha_NG"/>
        </w:rPr>
      </w:r>
      <w:r>
        <w:rPr>
          <w:lang w:val="ha_NG" w:bidi="ha_NG"/>
        </w:rPr>
        <w:t>Yana da mahimmanci a tuna cewa a cikin wannan sashe, Luka ya nuna bambanci tsakanin mutanen da ke cike da mamaki domin Yesu ya fitar da aljani, da kuma Yesu yana tunatar da almajiransa cewa wani zai ci amanarsa.</w:t>
      </w:r>
    </w:p>
    <w:p>
      <w:pPr/>
      <w:r>
        <w:rPr>
          <w:lang w:val="ha_NG" w:bidi="ha_NG"/>
        </w:rPr>
      </w:r>
      <w:r>
        <w:rPr>
          <w:lang w:val="ha_NG" w:bidi="ha_NG"/>
        </w:rPr>
        <w:t>Yana da muhimmanci a tuna cewa Yesu yana amfani da lakabin nan "Dan Mutum" don nufin kansa. Yesu ya yi amfani da kalmar "ba da" don nufin cin amana.</w:t>
      </w:r>
    </w:p>
    <w:p>
      <w:pPr/>
      <w:r>
        <w:rPr>
          <w:lang w:val="ha_NG" w:bidi="ha_NG"/>
        </w:rPr>
      </w:r>
      <w:r>
        <w:rPr>
          <w:lang w:val="ha_NG" w:bidi="ha_NG"/>
        </w:rPr>
        <w:t>Sa'ad da dukan mutane suka yi mamaki, Yesu ya ce wa almajiransa, "Ku saurara sosai ga maganganuna, za a mika Ɗan Mutum zuwa hannun mutane."</w:t>
      </w:r>
    </w:p>
    <w:p>
      <w:pPr/>
      <w:r>
        <w:rPr>
          <w:lang w:val="ha_NG" w:bidi="ha_NG"/>
        </w:rPr>
      </w:r>
      <w:r>
        <w:rPr>
          <w:lang w:val="ha_NG" w:bidi="ha_NG"/>
        </w:rPr>
        <w:t>Yana da muhimmanci a tuna cewa almajiran sun fahimci maganar Yesu, amma ba su fahimci ma'anar ba saboda an ɓoye musu ita.</w:t>
      </w:r>
    </w:p>
    <w:p>
      <w:pPr/>
      <w:r>
        <w:rPr>
          <w:lang w:val="ha_NG" w:bidi="ha_NG"/>
        </w:rPr>
      </w:r>
      <w:r>
        <w:rPr>
          <w:lang w:val="ha_NG" w:bidi="ha_NG"/>
        </w:rPr>
        <w:t>Almajiran ba su fahimci abin da Yesu ya fada ba. Sun ji tsoron su tambayi Yesu abin da yake nufi.</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sassa guda hudu.</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Bitrus</w:t>
      </w:r>
    </w:p>
    <w:p>
      <w:pPr>
        <w:pStyle w:val="ListBullet"/>
        <w:spacing w:line="240" w:lineRule="auto"/>
        <w:ind w:left="720"/>
      </w:pPr>
      <w:r>
        <w:rPr>
          <w:lang w:val="ha_NG" w:bidi="ha_NG"/>
        </w:rPr>
      </w:r>
      <w:r>
        <w:rPr>
          <w:lang w:val="ha_NG" w:bidi="ha_NG"/>
        </w:rPr>
        <w:t>Yakubu</w:t>
      </w:r>
    </w:p>
    <w:p>
      <w:pPr>
        <w:pStyle w:val="ListBullet"/>
        <w:spacing w:line="240" w:lineRule="auto"/>
        <w:ind w:left="720"/>
      </w:pPr>
      <w:r>
        <w:rPr>
          <w:lang w:val="ha_NG" w:bidi="ha_NG"/>
        </w:rPr>
      </w:r>
      <w:r>
        <w:rPr>
          <w:lang w:val="ha_NG" w:bidi="ha_NG"/>
        </w:rPr>
        <w:t>Yahaya</w:t>
      </w:r>
    </w:p>
    <w:p>
      <w:pPr>
        <w:pStyle w:val="ListBullet"/>
        <w:spacing w:line="240" w:lineRule="auto"/>
        <w:ind w:left="720"/>
      </w:pPr>
      <w:r>
        <w:rPr>
          <w:lang w:val="ha_NG" w:bidi="ha_NG"/>
        </w:rPr>
      </w:r>
      <w:r>
        <w:rPr>
          <w:lang w:val="ha_NG" w:bidi="ha_NG"/>
        </w:rPr>
        <w:t>Sauran almajiran da aka bari a kasan dutsen</w:t>
      </w:r>
    </w:p>
    <w:p>
      <w:pPr>
        <w:pStyle w:val="ListBullet"/>
        <w:spacing w:line="240" w:lineRule="auto"/>
        <w:ind w:left="720"/>
      </w:pPr>
      <w:r>
        <w:rPr>
          <w:lang w:val="ha_NG" w:bidi="ha_NG"/>
        </w:rPr>
      </w:r>
      <w:r>
        <w:rPr>
          <w:lang w:val="ha_NG" w:bidi="ha_NG"/>
        </w:rPr>
        <w:t>Taron jama'a</w:t>
      </w:r>
    </w:p>
    <w:p>
      <w:pPr>
        <w:pStyle w:val="ListBullet"/>
        <w:spacing w:line="240" w:lineRule="auto"/>
        <w:ind w:left="720"/>
      </w:pPr>
      <w:r>
        <w:rPr>
          <w:lang w:val="ha_NG" w:bidi="ha_NG"/>
        </w:rPr>
      </w:r>
      <w:r>
        <w:rPr>
          <w:lang w:val="ha_NG" w:bidi="ha_NG"/>
        </w:rPr>
        <w:t>Mutumin da yake rokon taimako</w:t>
      </w:r>
    </w:p>
    <w:p>
      <w:pPr>
        <w:pStyle w:val="ListBullet"/>
        <w:spacing w:line="240" w:lineRule="auto"/>
        <w:ind w:left="720"/>
      </w:pPr>
      <w:r>
        <w:rPr>
          <w:lang w:val="ha_NG" w:bidi="ha_NG"/>
        </w:rPr>
      </w:r>
      <w:r>
        <w:rPr>
          <w:lang w:val="ha_NG" w:bidi="ha_NG"/>
        </w:rPr>
        <w:t>Dan mutumin</w:t>
      </w:r>
    </w:p>
    <w:p>
      <w:pPr>
        <w:pStyle w:val="ListBullet"/>
        <w:spacing w:line="240" w:lineRule="auto"/>
        <w:ind w:left="720"/>
      </w:pPr>
      <w:r>
        <w:rPr>
          <w:lang w:val="ha_NG" w:bidi="ha_NG"/>
        </w:rPr>
      </w:r>
      <w:r>
        <w:rPr>
          <w:lang w:val="ha_NG" w:bidi="ha_NG"/>
        </w:rPr>
        <w:t>Aljani wanda ke sarrafa dan</w:t>
      </w:r>
    </w:p>
    <w:p>
      <w:pPr/>
      <w:r>
        <w:rPr>
          <w:lang w:val="ha_NG" w:bidi="ha_NG"/>
        </w:rPr>
      </w:r>
      <w:r>
        <w:rPr>
          <w:lang w:val="ha_NG" w:bidi="ha_NG"/>
        </w:rPr>
        <w:t>Yan kungiyar su nuna labarin a matsayin wasan kwaikwayo sau biyu. Da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Ku tabbatar cewa ƙungiyar ta kwaikwayi yadda Yesu yake kan dutse tare da Bitrus, Yakubu da Yahaya, yayin da sauran almajiransa ke ƙasan dutse.</w:t>
      </w:r>
    </w:p>
    <w:p>
      <w:pPr/>
      <w:r>
        <w:rPr>
          <w:lang w:val="ha_NG" w:bidi="ha_NG"/>
        </w:rPr>
      </w:r>
      <w:r>
        <w:rPr>
          <w:lang w:val="ha_NG" w:bidi="ha_NG"/>
        </w:rPr>
        <w:t>Ku tabbatar cewa ƙungiyar ta yi kwaikwayon wani mutum yana neman taimako ga almajiran Yesu. Almajiran Yesu sun yi kokarin fitar da mugun ruhun kafin Yesu ya iso, amma sun kasa.</w:t>
      </w:r>
    </w:p>
    <w:p>
      <w:pPr/>
      <w:r>
        <w:rPr>
          <w:lang w:val="ha_NG" w:bidi="ha_NG"/>
        </w:rPr>
      </w:r>
      <w:r>
        <w:rPr>
          <w:lang w:val="ha_NG" w:bidi="ha_NG"/>
        </w:rPr>
        <w:t>Ku tabbatar cewa ƙungiyar ta yi wasan kwaikwayon yadda Yesu yake yi wa kowa magana, ba taron jama'a kawai ba, kuma ba almajiransa kawai ba.</w:t>
      </w:r>
    </w:p>
    <w:p>
      <w:pPr/>
      <w:r>
        <w:rPr>
          <w:lang w:val="ha_NG" w:bidi="ha_NG"/>
        </w:rPr>
      </w:r>
      <w:r>
        <w:rPr>
          <w:lang w:val="ha_NG" w:bidi="ha_NG"/>
        </w:rPr>
        <w:t>Ku tabbatar cewa ƙungiyar ta kwaikwayi aljanin a matsayin wanda ke sarrafa ɗan. Dan wasan da ke fitowa a matsayin aljani ya kamata ya kasance shi ke sarrafa halayen yaron. Aljanin ya kamata ya kasance shi ne wanda zai jefa yaron a kasa.</w:t>
      </w:r>
    </w:p>
    <w:p>
      <w:pPr/>
      <w:r>
        <w:rPr>
          <w:lang w:val="ha_NG" w:bidi="ha_NG"/>
        </w:rPr>
      </w:r>
      <w:r>
        <w:rPr>
          <w:lang w:val="ha_NG" w:bidi="ha_NG"/>
        </w:rPr>
        <w:t>Ku tabbatar cewa ƙungiyar ta kwaikwayi yadda aljanin ya bar yaron, da kuma yadda Yesu ya mayar da shi ga mahaifinsa ba tare da aljanin ba.</w:t>
      </w:r>
    </w:p>
    <w:p>
      <w:pPr/>
      <w:r>
        <w:rPr>
          <w:lang w:val="ha_NG" w:bidi="ha_NG"/>
        </w:rPr>
      </w:r>
      <w:r>
        <w:rPr>
          <w:lang w:val="ha_NG" w:bidi="ha_NG"/>
        </w:rPr>
        <w:t>Ku tabbatar cewa ƙungiyar ta kwaikwayi yadda Yesu yake magana da almajiransa a ƙebe daga jama'a yayin da mutane suna mamaki. Yesu ya gaya musu game da cin amanar da zai fuskanta.</w:t>
      </w:r>
    </w:p>
    <w:p>
      <w:pPr/>
      <w:r>
        <w:rPr>
          <w:lang w:val="ha_NG" w:bidi="ha_NG"/>
        </w:rPr>
      </w:r>
      <w:r>
        <w:rPr>
          <w:lang w:val="ha_NG" w:bidi="ha_NG"/>
        </w:rPr>
        <w:t>Ku tabbatar da cewa ƙungiyar ta kwaikwayi almajiran yadda suka ji tsoron tambayar Yesu game da wannan batu.</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kwaikwayi Yesu, Bitrus, Yaƙubu da Yahaya a kan babban dutse. A kasan dutsen akwai taron jama'a. Wani mutum ya zo ya nemi taimako domin ɗansa. Mugayen ruhohi na sarrafa dansa. Wannan mutumin ya nemi taimakon almajiran Yesu da suke ƙasan dutsen. Almajiran ba za su iya taimakon yaron ba.</w:t>
      </w:r>
    </w:p>
    <w:p>
      <w:pPr/>
      <w:r>
        <w:rPr>
          <w:lang w:val="ha_NG" w:bidi="ha_NG"/>
        </w:rPr>
      </w:r>
      <w:r>
        <w:rPr>
          <w:lang w:val="ha_NG" w:bidi="ha_NG"/>
        </w:rPr>
        <w:t>Dakatar da wasan: Tambayi waɗanda ke fitowa a matsayin almajiran Yesu, "Yaya kuke ji?" Za ku ji abubuwa kamar, "Ina jin takaici, na zata Yesu ya ba mu iko mu fitar da aljanu," "Ina jin kunya. " Menene Yesu zai fada?" kuma "Ina mamakin abin da taron jama'a suke tunani game da mu?" Sake aikin.</w:t>
      </w:r>
    </w:p>
    <w:p>
      <w:pPr/>
      <w:r>
        <w:rPr>
          <w:lang w:val="ha_NG" w:bidi="ha_NG"/>
        </w:rPr>
      </w:r>
      <w:r>
        <w:rPr>
          <w:lang w:val="ha_NG" w:bidi="ha_NG"/>
        </w:rPr>
        <w:t>Yesu, Yakubu, Bitrus, da Yahaya sun sauka daga kan dutsen. Mutumin ya roƙi Yesu ya warkar da ɗansa. Mutumin ya ce almajiran ba su iya warkar da shi ba. Yesu ya ce "tsara mara bangaskiya da karkatacciya." Yesu ya gaya wa uban yaron ya kawo yaron.</w:t>
      </w:r>
    </w:p>
    <w:p>
      <w:pPr/>
      <w:r>
        <w:rPr>
          <w:lang w:val="ha_NG" w:bidi="ha_NG"/>
        </w:rPr>
      </w:r>
      <w:r>
        <w:rPr>
          <w:lang w:val="ha_NG" w:bidi="ha_NG"/>
        </w:rPr>
        <w:t>Dakatar da wasan kwaikwayon: Tambayi mai fitowa a matsayin taron jama'a, "Yaya kake ji?" Za ku iya jin abubuwa kamar, "Ina jin bacin rai." Me ya sa Yesu ya gaya mana hakan?" “Na yi bakin ciki cewa Yesu ya kira mu karkatattu,” da kuma “Ina jin ina da bege.” Yesu ya kira yaron." Sake aikin.</w:t>
      </w:r>
    </w:p>
    <w:p>
      <w:pPr/>
      <w:r>
        <w:rPr>
          <w:lang w:val="ha_NG" w:bidi="ha_NG"/>
        </w:rPr>
      </w:r>
      <w:r>
        <w:rPr>
          <w:lang w:val="ha_NG" w:bidi="ha_NG"/>
        </w:rPr>
        <w:t>Yaron na kan hanyarsa zuwa wurin Yesu. Aljani ya jefa shi a ƙasa, kuma yaron ya yi farfadiya. Yesu ya umarci aljanin ya fita, Yesu kuma ya warkar da yaron. Yesu ya mika yaron ga mahaifinsa. Kowa ya cika da mamaki.</w:t>
      </w:r>
    </w:p>
    <w:p>
      <w:pPr/>
      <w:r>
        <w:rPr>
          <w:lang w:val="ha_NG" w:bidi="ha_NG"/>
        </w:rPr>
      </w:r>
      <w:r>
        <w:rPr>
          <w:lang w:val="ha_NG" w:bidi="ha_NG"/>
        </w:rPr>
        <w:t>Dakatar da wasan kwaikwayon: Tambayi mai fitowa a matsayin Uban, "Yaya kake ji?" Za ku ji abubuwa kamar, "Ina jin daɗi da Yesu ya taimaki ɗana," "Duk jiran da aka yi masa ya dace," da kuma "Yesu ne ainihin amsar." Tambayi ɗan wasan da ke fitowa a matsayin ɗa, "Yaya kake ji?" Za ku iya jin abubuwa kamar, "Na samu sauki. "Na sami ƴanci daga aljani," "Yanzu zan iya sake kasancewa kusa da iyalina," da kuma "Ina matukar godiya da Yesu ya taimake ni." Sake aikin.</w:t>
      </w:r>
    </w:p>
    <w:p>
      <w:pPr/>
      <w:r>
        <w:rPr>
          <w:lang w:val="ha_NG" w:bidi="ha_NG"/>
        </w:rPr>
      </w:r>
      <w:r>
        <w:rPr>
          <w:lang w:val="ha_NG" w:bidi="ha_NG"/>
        </w:rPr>
        <w:t>Yayin da mutane ke cike da mamaki, Yesu ya gaya wa almajiransa a asirce cewa za a ba da shi ga hannun mutane. Almajiran ba su fahimci wannan ba. Almajiran sun ji tsoron tambayar Yesu game da shi.</w:t>
      </w:r>
    </w:p>
    <w:p>
      <w:pPr/>
      <w:r>
        <w:rPr>
          <w:lang w:val="ha_NG" w:bidi="ha_NG"/>
        </w:rPr>
      </w:r>
      <w:r>
        <w:rPr>
          <w:lang w:val="ha_NG" w:bidi="ha_NG"/>
        </w:rPr>
        <w:t>Dakatar da wasan: Tambayi mai fitowa a matsayin Yesu, "Yaya kake ji?" Kuna iya jin abubuwa kamar, "Har yanzu ba su fahimci manufata ba." Na faɗa musu wannan fiye da sau ɗaya," "Me ya sa suke jin tsoron tambaya? Zan amsa tambayoyin su," da kuma "Har na tsawon yaushe ne ba za ku amince da ni ba?"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 dawo tare da almajiransa uku da ka tsauni. Taron jama'a suna jiran shi. Wani mutum ya yi ihu daga cikin taron kuma ya </w:t>
      </w:r>
      <w:r>
        <w:rPr>
          <w:b/>
          <w:lang w:val="ha_NG" w:bidi="ha_NG"/>
        </w:rPr>
        <w:t>kira shi "Malam</w:t>
      </w:r>
      <w:r>
        <w:rPr>
          <w:lang w:val="ha_NG" w:bidi="ha_NG"/>
        </w:rPr>
        <w:t xml:space="preserve">. Malam lakabi ne na ban girma ga shugaban addini Yahudawa. Ku tabbatar kun fassara Malam yadda kuka yi a sauran wuraren da suka gabata. </w:t>
      </w:r>
      <w:r>
        <w:rPr>
          <w:b/>
          <w:lang w:val="ha_NG" w:bidi="ha_NG"/>
        </w:rPr>
        <w:t>Malam</w:t>
      </w:r>
      <w:r>
        <w:rPr>
          <w:lang w:val="ha_NG" w:bidi="ha_NG"/>
        </w:rPr>
        <w:t xml:space="preserve"> yana cikin kundin kalmomi na jagora.</w:t>
      </w:r>
    </w:p>
    <w:p>
      <w:pPr/>
      <w:r>
        <w:rPr>
          <w:lang w:val="ha_NG" w:bidi="ha_NG"/>
        </w:rPr>
      </w:r>
      <w:r>
        <w:rPr>
          <w:lang w:val="ha_NG" w:bidi="ha_NG"/>
        </w:rPr>
        <w:t xml:space="preserve">Mutumin ya roki Yesu ya warkar da dansa wanda ruhi ke sarrafa shi. A nan, </w:t>
      </w:r>
      <w:r>
        <w:rPr>
          <w:b/>
          <w:lang w:val="ha_NG" w:bidi="ha_NG"/>
        </w:rPr>
        <w:t>ruhun</w:t>
      </w:r>
      <w:r>
        <w:rPr>
          <w:lang w:val="ha_NG" w:bidi="ha_NG"/>
        </w:rPr>
        <w:t xml:space="preserve"> yana nufin mugun ruhu, ko aljani. Miyagun ruhohi halittun ne na ruhaniya mara tsarki wadanda ka bauta wa shidan. Suna iya sarrafa ayyuka da tunani na mutum. Ku tabbata kun fassara mugun ruhi ko aljani kamar yadda kuka yi a baya. Ana iya samun </w:t>
      </w:r>
      <w:r>
        <w:rPr>
          <w:b/>
          <w:lang w:val="ha_NG" w:bidi="ha_NG"/>
        </w:rPr>
        <w:t>Mugun ruhu</w:t>
      </w:r>
      <w:r>
        <w:rPr>
          <w:lang w:val="ha_NG" w:bidi="ha_NG"/>
        </w:rPr>
        <w:t xml:space="preserve"> da </w:t>
      </w:r>
      <w:r>
        <w:rPr>
          <w:b/>
          <w:lang w:val="ha_NG" w:bidi="ha_NG"/>
        </w:rPr>
        <w:t>aljani</w:t>
      </w:r>
      <w:r>
        <w:rPr>
          <w:lang w:val="ha_NG" w:bidi="ha_NG"/>
        </w:rPr>
        <w:t xml:space="preserve"> a cikin Babban Jerin Kalmomi.</w:t>
      </w:r>
    </w:p>
    <w:p>
      <w:pPr/>
      <w:r>
        <w:rPr>
          <w:lang w:val="ha_NG" w:bidi="ha_NG"/>
        </w:rPr>
      </w:r>
      <w:r>
        <w:rPr>
          <w:lang w:val="ha_NG" w:bidi="ha_NG"/>
        </w:rPr>
        <w:t xml:space="preserve">Mutumin ya fada wa Yesu cewa </w:t>
      </w:r>
      <w:r>
        <w:rPr>
          <w:b/>
          <w:lang w:val="ha_NG" w:bidi="ha_NG"/>
        </w:rPr>
        <w:t>almajiransa</w:t>
      </w:r>
      <w:r>
        <w:rPr>
          <w:lang w:val="ha_NG" w:bidi="ha_NG"/>
        </w:rPr>
        <w:t xml:space="preserve">, ko mabiyansa na kusa da shi, ba su sami damar fitar da mugun ruhu ba. Wannan na nufin sun umurci mugun ruhu ya tafi kuma basu yi nasara ba. Ku tabbata kun fassara almajiri kamar yadda kuka yi a baya. </w:t>
      </w:r>
      <w:r>
        <w:rPr>
          <w:b/>
          <w:lang w:val="ha_NG" w:bidi="ha_NG"/>
        </w:rPr>
        <w:t>Almajiri</w:t>
      </w:r>
      <w:r>
        <w:rPr>
          <w:lang w:val="ha_NG" w:bidi="ha_NG"/>
        </w:rPr>
        <w:t xml:space="preserve"> yana cikin kundin kalmomi na jagora.</w:t>
      </w:r>
    </w:p>
    <w:p>
      <w:pPr/>
      <w:r>
        <w:rPr>
          <w:lang w:val="ha_NG" w:bidi="ha_NG"/>
        </w:rPr>
      </w:r>
      <w:r>
        <w:rPr>
          <w:lang w:val="ha_NG" w:bidi="ha_NG"/>
        </w:rPr>
        <w:t xml:space="preserve">Sai Yesu ya yi wa kowa jawabi da ke sauraro, har da almajiransa da taron. Ya kira su marasa bangaskiya, da kangararru </w:t>
      </w:r>
      <w:r>
        <w:rPr>
          <w:b/>
          <w:lang w:val="ha_NG" w:bidi="ha_NG"/>
        </w:rPr>
        <w:t>na wannan zamani</w:t>
      </w:r>
      <w:r>
        <w:rPr>
          <w:lang w:val="ha_NG" w:bidi="ha_NG"/>
        </w:rPr>
        <w:t xml:space="preserve">. Zamani na nufin mutanen da ke raye a lokaci guda da juna. </w:t>
      </w:r>
      <w:r>
        <w:rPr>
          <w:b/>
          <w:lang w:val="ha_NG" w:bidi="ha_NG"/>
        </w:rPr>
        <w:t>Zamani</w:t>
      </w:r>
      <w:r>
        <w:rPr>
          <w:lang w:val="ha_NG" w:bidi="ha_NG"/>
        </w:rPr>
        <w:t xml:space="preserve"> yana cikin Jerin kalmomi na jagora.</w:t>
      </w:r>
    </w:p>
    <w:p>
      <w:pPr/>
      <w:r>
        <w:rPr>
          <w:lang w:val="ha_NG" w:bidi="ha_NG"/>
        </w:rPr>
      </w:r>
      <w:r>
        <w:rPr>
          <w:lang w:val="ha_NG" w:bidi="ha_NG"/>
        </w:rPr>
        <w:t xml:space="preserve">Yesu ya umarci aljani ya bar yaron ya kuma warkar da yaron. Taron suka yi mamaki. Yesu ya kira kansa </w:t>
      </w:r>
      <w:r>
        <w:rPr>
          <w:b/>
          <w:lang w:val="ha_NG" w:bidi="ha_NG"/>
        </w:rPr>
        <w:t>Dan Mutum</w:t>
      </w:r>
      <w:r>
        <w:rPr>
          <w:lang w:val="ha_NG" w:bidi="ha_NG"/>
        </w:rPr>
        <w:t xml:space="preserve"> kuma ya fada wa almajiransa cewa za a mika shi zuwa ga makiyansa a nan gaba. Ɗan Mutum lakabi ne da Yesu ke amfani da shi ya kwatanta kan sa a matsayin wanda Allah ya basa dukkan iko. Ku tabbata kun fassara Ɗan Mutum kamar yadda kuka fassara shi a baya. </w:t>
      </w:r>
      <w:r>
        <w:rPr>
          <w:b/>
          <w:lang w:val="ha_NG" w:bidi="ha_NG"/>
        </w:rPr>
        <w:t>Ɗan Mutum</w:t>
      </w:r>
      <w:r>
        <w:rPr>
          <w:lang w:val="ha_NG" w:bidi="ha_NG"/>
        </w:rPr>
        <w:t xml:space="preserve"> yana cikin Babban Kamus na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rukunin su yi gwajin bayyana nassin a yarenku. Ku tuna ku haɗa abubuwan da kuka yanke shawara a kansu a matakan da suka gabata, kamar tsarin lokaci, kalmomi, jimloli, motsin rai, ko kowane abu da kuka tattauna.</w:t>
      </w:r>
    </w:p>
    <w:p>
      <w:pPr/>
      <w:r>
        <w:rPr>
          <w:lang w:val="ha_NG" w:bidi="ha_NG"/>
        </w:rPr>
      </w:r>
      <w:r>
        <w:rPr>
          <w:lang w:val="ha_NG" w:bidi="ha_NG"/>
        </w:rPr>
        <w:t>Wani ɗan ƙungiya ya faɗi wasu jimloli na nassin sannan ya dakata. Wani daga cikin kungiyar kuma ya fadi sashe na gaba sannan ya tsaya. Ku ci gaba da yin haka har sai duk kungiyar ta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dan ƙungiya zai iya amfani da abubuwa daban-daban, motsi-motsi,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Kuna iya yanke shawarar cewa kun fi son yadda wani ɗan ƙungiya ya ba da wani sashe, amma kuma ka fi son yadda wani ɗan ƙungiyar na daban ya ba da wani sahen.</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nassin da kowa ya amince da ita.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9:46–62</w:t>
      </w:r>
      <w:r>
        <w:rPr>
          <w:lang w:val="ha_NG" w:bidi="ha_NG"/>
        </w:rPr>
      </w:r>
    </w:p>
    <w:p>
      <w:pPr>
        <w:pStyle w:val="Heading3"/>
      </w:pPr>
      <w:r>
        <w:rPr>
          <w:lang w:val="ha_NG" w:bidi="ha_NG"/>
        </w:rPr>
        <w:t>Step 1</w:t>
      </w:r>
    </w:p>
    <w:p>
      <w:pPr/>
      <w:r>
        <w:rPr>
          <w:lang w:val="ha_NG" w:bidi="ha_NG"/>
        </w:rPr>
      </w:r>
      <w:r>
        <w:rPr>
          <w:lang w:val="ha_NG" w:bidi="ha_NG"/>
        </w:rPr>
        <w:t>Ku saurari Luka 9:46–62 ku kuma kiyaye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kake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Bayan Yesu ya warkar da yaron da ke da aljani, almajiran suka yi jayayya a tsakaninsu game da wanda ya fi girma, sai Yesu ya koya musu darasi game da saukin kai. Luka bai gaya mana inda wannan magana ta faru ba, kodayake Markus ya sanya shi a Kafarnahum. Sai Yesu da almajiransa suka soma tafiya daga yankin Galili zuwa Urushalima. Yesu ya koyar da abin da ake bukata don bin sa.</w:t>
      </w:r>
    </w:p>
    <w:p>
      <w:pPr/>
      <w:r>
        <w:rPr>
          <w:lang w:val="ha_NG" w:bidi="ha_NG"/>
        </w:rPr>
      </w:r>
      <w:r>
        <w:rPr>
          <w:lang w:val="ha_NG" w:bidi="ha_NG"/>
        </w:rPr>
        <w:t>Almajiran na jayayya kan waye ya fi girma a tsakaninsu, ko kuma waye yake da matsayin mafi girma, amma Yesu ya san tunaninsu. Yesu ya kawo wani yaro da ke kusa domin ya tsaya kusa da shi. Kalmar Girkanci da aka yi amfani da ita wajen nufin "yaro" tana nufin yaro—namiji ko tamace—wanda bai kai shekaru goma ba. Yesu ya yi bayani cewa duk wanda ya karbi, ko kuma ya yarda da karamin yaro kamar wannan yana girmama Yesu. A duniyar Romawa, yara suna da matsayi mai ƙanƙanta sosai a cikin al'umma. Mafi yawan lokuta, ya kasance dole yara su yi ayyukan karbar baki kamar wanke ƙafafun bako. Yesu ya yi amfani da yaron don ya nuna cewa yana son almajiransa su darajanta waɗanda ba su da matsayi. Yesu ya ce karɓar shi ko ba shi girma, daidai yake da karɓar wanda ya aiko shi, wato Allah. Maganan Yesu yana nuna banbamci game da yadda mutane ke tunani da yadda Allah yake tunani. Mutane za su iya daukar wani a matsayin wanda ya fi kowa kankantar muhimmanci, amma a wajen Allah, mutumin zai iya zama mafi girma.</w:t>
      </w:r>
    </w:p>
    <w:p>
      <w:pPr/>
      <w:r>
        <w:rPr>
          <w:lang w:val="ha_NG" w:bidi="ha_NG"/>
        </w:rPr>
      </w:r>
      <w:r>
        <w:rPr>
          <w:lang w:val="ha_NG" w:bidi="ha_NG"/>
        </w:rPr>
        <w:t>Dakata ku tattauna da tawagarku: Su wane irin mutane ne ke da babban matsayi a al'adarku? Wadanne mutane ne suke da ƙaramin matsayi na zamantakewa? Menene bambance-bambancen yadda ake bi da su?</w:t>
      </w:r>
    </w:p>
    <w:p>
      <w:pPr/>
      <w:r>
        <w:rPr>
          <w:lang w:val="ha_NG" w:bidi="ha_NG"/>
        </w:rPr>
      </w:r>
      <w:r>
        <w:rPr>
          <w:lang w:val="ha_NG" w:bidi="ha_NG"/>
        </w:rPr>
        <w:t>Yahaya, ɗan'uwan Yakubu kuma almajirin Yesu, ya amsa wa Yesu ta wajen kiransa Maigida. Wannan lakabi ne na ladabi da ake amfani da shi ga wanda ke da matsayi mai girma. Yahaya ya ce wani mutum da ba daya daga cikin 12 ba, wanda ke fitar da aljanu ko mugayen ruhohi, daga mutane da sunan Yesu. Suna ƙoƙari su yi amfani da ikon Yesu da kansa. Almajiran sun gwada gaya wa mutumin ya daina fitar da aljanu, amma bai yi ba. Almajiran sun yi haka ne don ba su ga cewa mutumin yana da matsayi iri ɗaya da suka ba kansu a matsayin almajiran Yesu ba. Yesu ya ce bai kamata su dakatar da mutum da ke yin abubuwan kirki a sunan Yesu ba. Yesu ya ce duk wanda ba ya gaba da almajiran yana tare da su.</w:t>
      </w:r>
    </w:p>
    <w:p>
      <w:pPr/>
      <w:r>
        <w:rPr>
          <w:lang w:val="ha_NG" w:bidi="ha_NG"/>
        </w:rPr>
      </w:r>
      <w:r>
        <w:rPr>
          <w:lang w:val="ha_NG" w:bidi="ha_NG"/>
        </w:rPr>
        <w:t>A nan ne salon labarin ya sauya. Yesu ya soma tafiya zuwa Urushalima, babban birnin addinin Yahudawa. Yesu ya ƙuduri aniyar zuwa Urushalima, ko da yake ya san cewa zai sha wahala a can. Allah ya riga ya tsara ainihin lokacin da zai ɗauki Yesu zuwa sama, inda yake zaune. Lokacin yana gabatowa. A sashe na gaba, za mu ga martani daban-daban game da bin Yesu wasu masu kyau, wasu kuma mara kyau. Yesu ya aika wasu mutane a gaba gare shi domin shu shirya mutane saboda zuwansa. Sun iso cikin wani ƙauye na Samariyawa.</w:t>
      </w:r>
    </w:p>
    <w:p>
      <w:pPr/>
      <w:r>
        <w:rPr>
          <w:lang w:val="ha_NG" w:bidi="ha_NG"/>
        </w:rPr>
      </w:r>
      <w:r>
        <w:rPr>
          <w:lang w:val="ha_NG" w:bidi="ha_NG"/>
        </w:rPr>
        <w:t>Tsaya ku nuna wa ƙungiyarku taswirar Isra’ila da ta haɗa da Galili, Yahuza, Samariya, da kuma birnin Urushalima.</w:t>
      </w:r>
    </w:p>
    <w:p>
      <w:pPr/>
      <w:r>
        <w:rPr>
          <w:lang w:val="ha_NG" w:bidi="ha_NG"/>
        </w:rPr>
      </w:r>
      <w:r>
        <w:rPr>
          <w:lang w:val="ha_NG" w:bidi="ha_NG"/>
        </w:rPr>
        <w:t>Samariya yanki ne da ke tsakanin Galili da Yahudiya. Mutanen Samariya rabi jinin Yahudawa ne, rabi jinin Al'ummai ne wato wanda ba Yahudawa ba. Samariyawa suna bauta wa Allah daban da Yahudawa. Maimakon su yi bauta a haikali Urushalima, sai suka bauta a kan wani dutse kusa da su mai suna Dutsen Girazim.</w:t>
      </w:r>
    </w:p>
    <w:p>
      <w:pPr/>
      <w:r>
        <w:rPr>
          <w:lang w:val="ha_NG" w:bidi="ha_NG"/>
        </w:rPr>
      </w:r>
      <w:r>
        <w:rPr>
          <w:lang w:val="ha_NG" w:bidi="ha_NG"/>
        </w:rPr>
        <w:t>Samariyawa ba su so Yahudawa su bi ta ƙauyensu a kan hanyarsu ta zuwa bauta a Urushalima, saboda haka suka ƙi Yesu.</w:t>
      </w:r>
    </w:p>
    <w:p>
      <w:pPr/>
      <w:r>
        <w:rPr>
          <w:lang w:val="ha_NG" w:bidi="ha_NG"/>
        </w:rPr>
      </w:r>
      <w:r>
        <w:rPr>
          <w:lang w:val="ha_NG" w:bidi="ha_NG"/>
        </w:rPr>
        <w:t>Yesu da almajiransa na tafiya a kan hanya. Sa'ad da Yakubu da Yahaya suka ji game da martanin mutanen Samariya, sai suka tambayi Yesu ko yana son su ba da umarni wuta ta sauko daga wurin Allah a sama domin ta hallakar da mutanen Samariya. Yesu ya juya zuwa ga almajiran ya tsawata musu, ko ya bayyana musu cewa abin da suke son yi bai dace ba. Madadin haka, suka tafi wani kauye.</w:t>
      </w:r>
    </w:p>
    <w:p>
      <w:pPr/>
      <w:r>
        <w:rPr>
          <w:lang w:val="ha_NG" w:bidi="ha_NG"/>
        </w:rPr>
      </w:r>
      <w:r>
        <w:rPr>
          <w:lang w:val="ha_NG" w:bidi="ha_NG"/>
        </w:rPr>
        <w:t>Ko da yake Samariyawa sun ƙi shi, Yesu ya haɗu da mutane uku da suke son su bi shi a kan hanyar zuwa Urushalima. Yesu ya amsa ta hanyar gaya wa mutum na farko yadda yake da wuya a kasance almajirinsa. Yesu ya ce, diloli suna da ramummuka, tsuntsaye kuma suna da shekunsu, amma Ɗan Mutum ba shi da wurin da zai kwantar da kansa. Dilloli dabbobin daji ne waɗanda suke kama da ƙananan karnuka. Suna tashi daga wuri zuwa wuri amma suna zama a cikin maboya na dabi'a a cikin ƙasa ko a cikin koguna.</w:t>
      </w:r>
    </w:p>
    <w:p>
      <w:pPr/>
      <w:r>
        <w:rPr>
          <w:lang w:val="ha_NG" w:bidi="ha_NG"/>
        </w:rPr>
      </w:r>
      <w:r>
        <w:rPr>
          <w:lang w:val="ha_NG" w:bidi="ha_NG"/>
        </w:rPr>
        <w:t>Tsaya kuma nuna wa ƙungiyarka hoton Dila.</w:t>
      </w:r>
    </w:p>
    <w:p>
      <w:pPr/>
      <w:r>
        <w:rPr>
          <w:lang w:val="ha_NG" w:bidi="ha_NG"/>
        </w:rPr>
      </w:r>
      <w:r>
        <w:rPr>
          <w:lang w:val="ha_NG" w:bidi="ha_NG"/>
        </w:rPr>
        <w:t>Amma Yesu ya ce shi, Dan Mutum, da almajiransa ba su da inda za su kira gidansu kuma ba su da tabbataccen wurin kwana. Mutanen Nazarat, Samariyawa da sauran mutane da yawa sun riga sun ƙi Yesu.</w:t>
      </w:r>
    </w:p>
    <w:p>
      <w:pPr/>
      <w:r>
        <w:rPr>
          <w:lang w:val="ha_NG" w:bidi="ha_NG"/>
        </w:rPr>
      </w:r>
      <w:r>
        <w:rPr>
          <w:lang w:val="ha_NG" w:bidi="ha_NG"/>
        </w:rPr>
        <w:t>A misalin na gaba, Yesu ya kira wani mutum ya zo ya koya daga gare shi a matsayin almajirinsa. Amma mutumin yana so ya cika dawainiyarsa a matsayinsa na ɗa kuma ya binne mahaifinsa tukunna. Ba mu san ko mahaifinsa yana dab da mutuwa ba, ko ya mutu, ko kuma zai mutu, kawai dai mutumin ya ji cewa ya dace ya tsaya har sai ya cika dawainiyarsa.</w:t>
      </w:r>
    </w:p>
    <w:p>
      <w:pPr/>
      <w:r>
        <w:rPr>
          <w:lang w:val="ha_NG" w:bidi="ha_NG"/>
        </w:rPr>
      </w:r>
      <w:r>
        <w:rPr>
          <w:lang w:val="ha_NG" w:bidi="ha_NG"/>
        </w:rPr>
        <w:t>Ku dakata kuma ku tattauna da ƙungiyarku: Waɗanne haƙƙi ne ke kan yara ga iyayensu game da al'amuran jana'iza a al'adarku? Yaya ake gudanar da jana'izai a al'adarku?</w:t>
      </w:r>
    </w:p>
    <w:p>
      <w:pPr/>
      <w:r>
        <w:rPr>
          <w:lang w:val="ha_NG" w:bidi="ha_NG"/>
        </w:rPr>
      </w:r>
      <w:r>
        <w:rPr>
          <w:lang w:val="ha_NG" w:bidi="ha_NG"/>
        </w:rPr>
        <w:t>Yesu ya ce a bar matattu su binne matattunsu. Bai nufin wannan a zahiri ba, tunda matattu ba za su iya binne matattu ba. Yesu yana fadin cewa mutanen da suka mutu a cikin ruhaniya, ko kuma wadanda basu da ingantacciyar dangantaka da Allah, zasu iya binne irin su wadanda suka mutu a zahiri. Yesu ya gaya wa mutumin abin da ya fi muhimmanci shi ne ya je ya gaya wa mutane bisharar cewa Allah zai zo ya yi mulki a matsayin sarki.</w:t>
      </w:r>
    </w:p>
    <w:p>
      <w:pPr/>
      <w:r>
        <w:rPr>
          <w:lang w:val="ha_NG" w:bidi="ha_NG"/>
        </w:rPr>
      </w:r>
      <w:r>
        <w:rPr>
          <w:lang w:val="ha_NG" w:bidi="ha_NG"/>
        </w:rPr>
        <w:t>Mutum na uku ma yana so ya zama cikakken almajirin Yesu. Amma da fari, mutumin yana son ya yi wa iyalinsa ban kwana kafin ya zama almajiri. Wannan na iya haɗawa da kwanakin bukukuwa da kuma ziyara. Yesu ya ba da misalin noma na yin amfani da garma. Garma wani abun noma ne mai kaifi na itace da ake amfani da shi wajen huda kasa domin shuka iri. Doki ko shanu ne ke jan ta, yayin da manomin ya rike garamar don ta ci gaba da tafiya a kan layi mikakke.</w:t>
      </w:r>
    </w:p>
    <w:p>
      <w:pPr/>
      <w:r>
        <w:rPr>
          <w:lang w:val="ha_NG" w:bidi="ha_NG"/>
        </w:rPr>
      </w:r>
      <w:r>
        <w:rPr>
          <w:lang w:val="ha_NG" w:bidi="ha_NG"/>
        </w:rPr>
        <w:t>Dakata kuma ku nuna wa kungiyarku bidiyon garma da hudar da take yi a kasa. Ta yaya mutanen al'adarku suke shirya ƙasa don iri? Akwai wani kwatancin noma makamancin wannan da za a iya yi a yanayin da kuke ciki?</w:t>
      </w:r>
    </w:p>
    <w:p>
      <w:pPr/>
      <w:r>
        <w:rPr>
          <w:lang w:val="ha_NG" w:bidi="ha_NG"/>
        </w:rPr>
      </w:r>
      <w:r>
        <w:rPr>
          <w:lang w:val="ha_NG" w:bidi="ha_NG"/>
        </w:rPr>
        <w:t>Mutunin da yake yin noma da garma yana duba baya zai yi huda karkatacce. Haka kuma, duk mutumin da ya ce zai bi Yesu sannan kuma yake so ya koma hanyar rayuwarsa ta da, ba zai iya yin aiki mai amfani a mulkin Allah ba. Ba zai iya bauta wa Allah da kuma yi masa biyayya yadda ya kamata ba. Ba zai iya gaya wa mutane bisharar mulkin Allah ba.</w:t>
      </w:r>
    </w:p>
    <w:p>
      <w:pPr/>
      <w:r>
        <w:rPr>
          <w:lang w:val="ha_NG" w:bidi="ha_NG"/>
        </w:rPr>
      </w:r>
      <w:r>
        <w:rPr>
          <w:lang w:val="ha_NG" w:bidi="ha_NG"/>
        </w:rPr>
        <w:t>Masana da yawa suna kiran wannan sashin na Luka "Labarin Tafiya", saboda Luka ya fi mai da hankali ne kan kudurin Yesu na tafiya zuwa Urushalima. Yesu ya san lokaci ya yi da zai cika shirin ceto na Allah domin dukan mutane, kuma a yi watsi da shi saboda haka. Ku tuna da annabcin da Siman ya yi cewa Yesu zai bayyana zukatan mutane? Yanzu mun fara ganin cewa wasu mutane za su ƙi Yesu. Mun fara ganin yadda Yesu yake ƙoƙarin shirya almajiransa don lokacin da zai bar su.</w:t>
      </w:r>
      <w:r>
        <w:rPr>
          <w:lang w:val="ha_NG" w:bidi="ha_NG"/>
        </w:rPr>
      </w:r>
    </w:p>
    <w:p>
      <w:pPr>
        <w:pStyle w:val="Heading3"/>
      </w:pPr>
      <w:r>
        <w:rPr>
          <w:lang w:val="ha_NG" w:bidi="ha_NG"/>
        </w:rPr>
        <w:t>Step 3</w:t>
      </w:r>
    </w:p>
    <w:p>
      <w:pPr/>
      <w:r>
        <w:rPr>
          <w:lang w:val="ha_NG" w:bidi="ha_NG"/>
        </w:rPr>
      </w:r>
      <w:r>
        <w:rPr>
          <w:lang w:val="ha_NG" w:bidi="ha_NG"/>
        </w:rPr>
        <w:t>A wannan zaman, za ku taimaki ƙungiyar su hango wannan labari a zuciyarsu. Za ku taimaki ƙungiyar wajen bayyana sassan labari, mahalli, da jaruman cikin labarin.</w:t>
      </w:r>
    </w:p>
    <w:p>
      <w:pPr/>
      <w:r>
        <w:rPr>
          <w:lang w:val="ha_NG" w:bidi="ha_NG"/>
        </w:rPr>
      </w:r>
      <w:r>
        <w:rPr>
          <w:lang w:val="ha_NG" w:bidi="ha_NG"/>
        </w:rPr>
        <w:t>Wannan labarin yana da sassa hudu.</w:t>
      </w:r>
    </w:p>
    <w:p>
      <w:pPr/>
      <w:r>
        <w:rPr>
          <w:lang w:val="ha_NG" w:bidi="ha_NG"/>
        </w:rPr>
      </w:r>
      <w:r>
        <w:rPr>
          <w:b/>
          <w:lang w:val="ha_NG" w:bidi="ha_NG"/>
        </w:rPr>
        <w:t>Sashe na farko:</w:t>
      </w:r>
      <w:r>
        <w:rPr>
          <w:lang w:val="ha_NG" w:bidi="ha_NG"/>
        </w:rPr>
        <w:t xml:space="preserve"> Almajiran suna ta gardama a kan ko wane ne ya fi girma a tsakaninsu. Yesu ya koyar da tawali'u ta yin misali da yaro. Yesu ya gaya musu cewa wanda yake ƙarami a cikinsu shi ne mafi girma.</w:t>
      </w:r>
    </w:p>
    <w:p>
      <w:pPr/>
      <w:r>
        <w:rPr>
          <w:lang w:val="ha_NG" w:bidi="ha_NG"/>
        </w:rPr>
      </w:r>
      <w:r>
        <w:rPr>
          <w:b/>
          <w:lang w:val="ha_NG" w:bidi="ha_NG"/>
        </w:rPr>
        <w:t>Sashe na biyu:</w:t>
      </w:r>
      <w:r>
        <w:rPr>
          <w:lang w:val="ha_NG" w:bidi="ha_NG"/>
        </w:rPr>
        <w:t xml:space="preserve"> Yahaya ya nemi izini ya dakatar da wani mutum da ke amfani da sunan Yesu wajen fitar da aljanu. Yesu ya gaya wa Yahaya kada ya dakatar da shi, saboda wanda ba ya gāba da ku, yana tare da ku ne.</w:t>
      </w:r>
    </w:p>
    <w:p>
      <w:pPr/>
      <w:r>
        <w:rPr>
          <w:lang w:val="ha_NG" w:bidi="ha_NG"/>
        </w:rPr>
      </w:r>
      <w:r>
        <w:rPr>
          <w:b/>
          <w:lang w:val="ha_NG" w:bidi="ha_NG"/>
        </w:rPr>
        <w:t>Sashe na uku:</w:t>
      </w:r>
      <w:r>
        <w:rPr>
          <w:lang w:val="ha_NG" w:bidi="ha_NG"/>
        </w:rPr>
        <w:t xml:space="preserve"> Yesu da almajiransa suna kan hanyar zuwa Urushalima. Ƙauyen Samariyawa sun ki Yesu kuma ba sa son ya bi ta garinsu. Yakubu da Yahaya suka tambayi Yesu ko ya kamata su saukar da wuta daga sama su ƙona ƙauyen. Yesu ya tsauta wa Yakubu da Yahaya.</w:t>
      </w:r>
    </w:p>
    <w:p>
      <w:pPr/>
      <w:r>
        <w:rPr>
          <w:lang w:val="ha_NG" w:bidi="ha_NG"/>
        </w:rPr>
      </w:r>
      <w:r>
        <w:rPr>
          <w:b/>
          <w:lang w:val="ha_NG" w:bidi="ha_NG"/>
        </w:rPr>
        <w:t>Sashe na hudu:</w:t>
      </w:r>
      <w:r>
        <w:rPr>
          <w:lang w:val="ha_NG" w:bidi="ha_NG"/>
        </w:rPr>
        <w:t xml:space="preserve"> Yesu ya yi tattaunawa har sau uku da mutanen da za su iya zama mabiyansa. Yesu ya bayyana cewa yana da wuya a zama almajirin sa.</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Ɗan</w:t>
      </w:r>
    </w:p>
    <w:p>
      <w:pPr>
        <w:pStyle w:val="ListBullet"/>
        <w:spacing w:line="240" w:lineRule="auto"/>
        <w:ind w:left="720"/>
      </w:pPr>
      <w:r>
        <w:rPr>
          <w:lang w:val="ha_NG" w:bidi="ha_NG"/>
        </w:rPr>
      </w:r>
      <w:r>
        <w:rPr>
          <w:lang w:val="ha_NG" w:bidi="ha_NG"/>
        </w:rPr>
        <w:t>Yahaya</w:t>
      </w:r>
    </w:p>
    <w:p>
      <w:pPr>
        <w:pStyle w:val="ListBullet"/>
        <w:spacing w:line="240" w:lineRule="auto"/>
        <w:ind w:left="720"/>
      </w:pPr>
      <w:r>
        <w:rPr>
          <w:lang w:val="ha_NG" w:bidi="ha_NG"/>
        </w:rPr>
      </w:r>
      <w:r>
        <w:rPr>
          <w:lang w:val="ha_NG" w:bidi="ha_NG"/>
        </w:rPr>
        <w:t>Mutumin da ya ke fitar da aljanu cikin nasara.</w:t>
      </w:r>
    </w:p>
    <w:p>
      <w:pPr>
        <w:pStyle w:val="ListBullet"/>
        <w:spacing w:line="240" w:lineRule="auto"/>
        <w:ind w:left="720"/>
      </w:pPr>
      <w:r>
        <w:rPr>
          <w:lang w:val="ha_NG" w:bidi="ha_NG"/>
        </w:rPr>
      </w:r>
      <w:r>
        <w:rPr>
          <w:lang w:val="ha_NG" w:bidi="ha_NG"/>
        </w:rPr>
        <w:t>Masu aika</w:t>
      </w:r>
    </w:p>
    <w:p>
      <w:pPr>
        <w:pStyle w:val="ListBullet"/>
        <w:spacing w:line="240" w:lineRule="auto"/>
        <w:ind w:left="720"/>
      </w:pPr>
      <w:r>
        <w:rPr>
          <w:lang w:val="ha_NG" w:bidi="ha_NG"/>
        </w:rPr>
      </w:r>
      <w:r>
        <w:rPr>
          <w:lang w:val="ha_NG" w:bidi="ha_NG"/>
        </w:rPr>
        <w:t>Samariyawa</w:t>
      </w:r>
    </w:p>
    <w:p>
      <w:pPr>
        <w:pStyle w:val="ListBullet"/>
        <w:spacing w:line="240" w:lineRule="auto"/>
        <w:ind w:left="720"/>
      </w:pPr>
      <w:r>
        <w:rPr>
          <w:lang w:val="ha_NG" w:bidi="ha_NG"/>
        </w:rPr>
      </w:r>
      <w:r>
        <w:rPr>
          <w:lang w:val="ha_NG" w:bidi="ha_NG"/>
        </w:rPr>
        <w:t>Yakubu</w:t>
      </w:r>
    </w:p>
    <w:p>
      <w:pPr>
        <w:pStyle w:val="ListBullet"/>
        <w:spacing w:line="240" w:lineRule="auto"/>
        <w:ind w:left="720"/>
      </w:pPr>
      <w:r>
        <w:rPr>
          <w:lang w:val="ha_NG" w:bidi="ha_NG"/>
        </w:rPr>
      </w:r>
      <w:r>
        <w:rPr>
          <w:lang w:val="ha_NG" w:bidi="ha_NG"/>
        </w:rPr>
        <w:t>Maza uku da suke so su bi Yesu</w:t>
      </w:r>
    </w:p>
    <w:p>
      <w:pPr/>
      <w:r>
        <w:rPr>
          <w:lang w:val="ha_NG" w:bidi="ha_NG"/>
        </w:rPr>
      </w:r>
      <w:r>
        <w:rPr>
          <w:lang w:val="ha_NG" w:bidi="ha_NG"/>
        </w:rPr>
        <w:t>A cikin wannan zaman, sa rukunin su yi amfani da tsarin zane-zane (storyboard), su zana, ko su yi amfani da wasu nau'ikan abubuwan da za a iya sarrafawa da hannu (abubuwan da za ka iya motsawa kamar duwatsu, sanduna, abubuwan wasan yara) don su fito da hoton labarin da ayyukan da ke cikinsa.</w:t>
      </w:r>
    </w:p>
    <w:p>
      <w:pPr/>
      <w:r>
        <w:rPr>
          <w:lang w:val="ha_NG" w:bidi="ha_NG"/>
        </w:rPr>
      </w:r>
      <w:r>
        <w:rPr>
          <w:lang w:val="ha_NG" w:bidi="ha_NG"/>
        </w:rPr>
        <w:t>Yana da muhimmanci a tuna da cewa Luka ya ba da labarin ɗaukakar Yesu a kan dutse kuma ya ba da labarin yadda Yesu ya warkar da wani yaro da aljani ya mallaka. A cikin yanayi biyun duka, shaidun sun yi mamaki. Bayan wannan, Yesu ya sanar da cewa zai mutu kuma za a ci amanarsa, amma almajiran ba su fahimta ba. Sun yi tsammani cewa Yesu yana da girma sosai da ba za a ci amanarsa ko kuma ya mutu ba.</w:t>
      </w:r>
    </w:p>
    <w:p>
      <w:pPr/>
      <w:r>
        <w:rPr>
          <w:lang w:val="ha_NG" w:bidi="ha_NG"/>
        </w:rPr>
      </w:r>
      <w:r>
        <w:rPr>
          <w:lang w:val="ha_NG" w:bidi="ha_NG"/>
        </w:rPr>
        <w:t>Almajiran suka fara yin gardama a tsakaninsu game da wane ne ya fi girma.</w:t>
      </w:r>
    </w:p>
    <w:p>
      <w:pPr/>
      <w:r>
        <w:rPr>
          <w:lang w:val="ha_NG" w:bidi="ha_NG"/>
        </w:rPr>
      </w:r>
      <w:r>
        <w:rPr>
          <w:lang w:val="ha_NG" w:bidi="ha_NG"/>
        </w:rPr>
        <w:t>Yana da muhimmanci a tuna cewa a wancan lokacin, yaro yana matsayi mafi kaskanci ne a tsarin zamantakewar al'umma. Lokacin da Yesu ya dauki yaron kusa da shi, yana sanya yaron a matsayi mai daraja.</w:t>
      </w:r>
    </w:p>
    <w:p>
      <w:pPr/>
      <w:r>
        <w:rPr>
          <w:lang w:val="ha_NG" w:bidi="ha_NG"/>
        </w:rPr>
      </w:r>
      <w:r>
        <w:rPr>
          <w:lang w:val="ha_NG" w:bidi="ha_NG"/>
        </w:rPr>
        <w:t>Yesu ya san abin da almajiran suke sakawa a ransu. Yesu ya sa wani yaro kusa da shi.</w:t>
      </w:r>
    </w:p>
    <w:p>
      <w:pPr/>
      <w:r>
        <w:rPr>
          <w:lang w:val="ha_NG" w:bidi="ha_NG"/>
        </w:rPr>
      </w:r>
      <w:r>
        <w:rPr>
          <w:lang w:val="ha_NG" w:bidi="ha_NG"/>
        </w:rPr>
        <w:t>Yana da muhimmanci a tuna cewa a cikin al'umma, mutane suna maraba ne kawai da wanda suke da matsayi daya da su ko wanda ya fi su matsayi. Saboda haka, Yesu yana gaya musu cewa dole ne matsayinsu ya zama ƙasa ko daidai da na yaro domin su karɓi Yesu. Duk wanda ya karbi Yesu, ya karbi Allah Uba.</w:t>
      </w:r>
    </w:p>
    <w:p>
      <w:pPr/>
      <w:r>
        <w:rPr>
          <w:lang w:val="ha_NG" w:bidi="ha_NG"/>
        </w:rPr>
      </w:r>
      <w:r>
        <w:rPr>
          <w:lang w:val="ha_NG" w:bidi="ha_NG"/>
        </w:rPr>
        <w:t>Sai Yesu ya ce, duk wanda ya yi maraba da wannan yaro a madadina, ya yi maraba da ni, kuma duk wanda ya yi maraba da ni, ya yi maraba da Uban da ya aiko ni. Wanda ya fi kowa ƙanƙanta a cikinku, shi ne mafi girma.</w:t>
      </w:r>
    </w:p>
    <w:p>
      <w:pPr/>
      <w:r>
        <w:rPr>
          <w:lang w:val="ha_NG" w:bidi="ha_NG"/>
        </w:rPr>
      </w:r>
      <w:r>
        <w:rPr>
          <w:lang w:val="ha_NG" w:bidi="ha_NG"/>
        </w:rPr>
        <w:t>Yana da muhimmanci a tuna cewa akwai rukunin almajiran da koyaushe suke tare da Yesu. Almajiran ba su yi la'akari da yiwuwar cewa Allah yana aiki a wajen ƙungiyarsu ba.</w:t>
      </w:r>
    </w:p>
    <w:p>
      <w:pPr/>
      <w:r>
        <w:rPr>
          <w:lang w:val="ha_NG" w:bidi="ha_NG"/>
        </w:rPr>
      </w:r>
      <w:r>
        <w:rPr>
          <w:lang w:val="ha_NG" w:bidi="ha_NG"/>
        </w:rPr>
        <w:t>Yahaya ya ce wa Yesu wani yana amfani da sunan Yesu wajen fitar da aljanu kuma almajiran Yesu suka gaya masa ya daina. Yesu ya amsa da cewa kada a dakatar da shi, saboda wanda ba ya gaba da ku, yana tare da ku.</w:t>
      </w:r>
    </w:p>
    <w:p>
      <w:pPr/>
      <w:r>
        <w:rPr>
          <w:lang w:val="ha_NG" w:bidi="ha_NG"/>
        </w:rPr>
      </w:r>
      <w:r>
        <w:rPr>
          <w:lang w:val="ha_NG" w:bidi="ha_NG"/>
        </w:rPr>
        <w:t>Yana da muhimmanci a tuna cewa Yesu ya riga ya gaya wa almajiransa game da mutuwarsa da kuma cin amanar da zai fuskanta a Urushalima. Yesu ya san cewa lokacin cikar nufin Allah yana zuwa.</w:t>
      </w:r>
    </w:p>
    <w:p>
      <w:pPr/>
      <w:r>
        <w:rPr>
          <w:lang w:val="ha_NG" w:bidi="ha_NG"/>
        </w:rPr>
      </w:r>
      <w:r>
        <w:rPr>
          <w:lang w:val="ha_NG" w:bidi="ha_NG"/>
        </w:rPr>
        <w:t>Lokacin da Yesu zai koma sama ya yi kusa, saboda haka Yesu ya yanke shawarar tafiya Urushalima. Sai Yesu ya aika manzanni a gaba gare shi zuwa wani ƙauyen Samariya domin su shirya zuwansa.</w:t>
      </w:r>
    </w:p>
    <w:p>
      <w:pPr/>
      <w:r>
        <w:rPr>
          <w:lang w:val="ha_NG" w:bidi="ha_NG"/>
        </w:rPr>
      </w:r>
      <w:r>
        <w:rPr>
          <w:lang w:val="ha_NG" w:bidi="ha_NG"/>
        </w:rPr>
        <w:t>Yana da muhimmanci a tuna cewa Samariyawa ba Yahudawa ba ne, sun kasance rabinsu Yahudawa ne, rabinsu kuma Al'ummai, ko kuma wadanda ba Yahudawa ba. Samariyawa sun kasance suna bauta wa Allah daban da Yahudawa. Yahudawa suna yin sujada ga Allah a haikalin da ke Urushalima, kuma Samariyawa suna yin sujada a kan wani dutse. Samariyawa yawanci suna jin haushin Yahudawa da ke bi ta ƙauyensu don su yi sujada a Urushalima.</w:t>
      </w:r>
    </w:p>
    <w:p>
      <w:pPr/>
      <w:r>
        <w:rPr>
          <w:lang w:val="ha_NG" w:bidi="ha_NG"/>
        </w:rPr>
      </w:r>
      <w:r>
        <w:rPr>
          <w:lang w:val="ha_NG" w:bidi="ha_NG"/>
        </w:rPr>
        <w:t>Amma mutanen Samariya sun ƙi Yesu domin yana zuwa Urushalima. Yakubu da Yahaya suka tambayi Yesu ko ya kamata su sauko da wuta daga sama su ƙona su. Yesu ya tsauta musu. Bayan haka sai suka je wani kauye.</w:t>
      </w:r>
    </w:p>
    <w:p>
      <w:pPr/>
      <w:r>
        <w:rPr>
          <w:lang w:val="ha_NG" w:bidi="ha_NG"/>
        </w:rPr>
      </w:r>
      <w:r>
        <w:rPr>
          <w:lang w:val="ha_NG" w:bidi="ha_NG"/>
        </w:rPr>
        <w:t>Yana da muhimmanci mu tuna cewa Yesu yana kan hanyarsa zuwa Urushalima, kuma akwai wasu mutane a hanya da suke so su bi shi. Na farko yana marmarin ya bi Yesu duk inda zai je, amma Yesu ya gaya masa cewa bin Yesu zai yi wuya. Mutane biyu na gaba suna so su gudanar da wata hidima ta iyali da za ta sa su makara wajen bin Yesu.</w:t>
      </w:r>
    </w:p>
    <w:p>
      <w:pPr/>
      <w:r>
        <w:rPr>
          <w:lang w:val="ha_NG" w:bidi="ha_NG"/>
        </w:rPr>
      </w:r>
      <w:r>
        <w:rPr>
          <w:lang w:val="ha_NG" w:bidi="ha_NG"/>
        </w:rPr>
        <w:t>Yesu yana bakin hanya sai wani mutum ya ce masa, "Zan bi ka duk inda za ka." Yesu ya gaya wa mutumin cewa dabbobi suna da wurin da za su sauka, amma Yesu ba shi da wani wurin hutawa.</w:t>
      </w:r>
    </w:p>
    <w:p>
      <w:pPr/>
      <w:r>
        <w:rPr>
          <w:lang w:val="ha_NG" w:bidi="ha_NG"/>
        </w:rPr>
      </w:r>
      <w:r>
        <w:rPr>
          <w:lang w:val="ha_NG" w:bidi="ha_NG"/>
        </w:rPr>
        <w:t>Sai Yesu ya kira wani mutum cewa, "Bi ni." Mutumin yana so ya binne mahaifinsa tukunna.</w:t>
      </w:r>
    </w:p>
    <w:p>
      <w:pPr/>
      <w:r>
        <w:rPr>
          <w:lang w:val="ha_NG" w:bidi="ha_NG"/>
        </w:rPr>
      </w:r>
      <w:r>
        <w:rPr>
          <w:lang w:val="ha_NG" w:bidi="ha_NG"/>
        </w:rPr>
        <w:t>Yana da muhimmanci a tuna cewa Yesu yana kiran waɗanda ba sa bin sa "matattu a ruhaniya."</w:t>
      </w:r>
    </w:p>
    <w:p>
      <w:pPr/>
      <w:r>
        <w:rPr>
          <w:lang w:val="ha_NG" w:bidi="ha_NG"/>
        </w:rPr>
      </w:r>
      <w:r>
        <w:rPr>
          <w:lang w:val="ha_NG" w:bidi="ha_NG"/>
        </w:rPr>
        <w:t>Yesu ya amsa ta hanyar cewa, "A bar matattu su binne matattunsu." Ku tafi ku yi waʼazin mulkin Allah."</w:t>
      </w:r>
    </w:p>
    <w:p>
      <w:pPr/>
      <w:r>
        <w:rPr>
          <w:lang w:val="ha_NG" w:bidi="ha_NG"/>
        </w:rPr>
      </w:r>
      <w:r>
        <w:rPr>
          <w:lang w:val="ha_NG" w:bidi="ha_NG"/>
        </w:rPr>
        <w:t>Sai wani mutum ya ce, "Zan bi ka, ya Ubangiji, amma ka bar ni in je, in yi bankwana da iyali na."</w:t>
      </w:r>
    </w:p>
    <w:p>
      <w:pPr/>
      <w:r>
        <w:rPr>
          <w:lang w:val="ha_NG" w:bidi="ha_NG"/>
        </w:rPr>
      </w:r>
      <w:r>
        <w:rPr>
          <w:lang w:val="ha_NG" w:bidi="ha_NG"/>
        </w:rPr>
        <w:t>Yana da muhimmanci mu tuna cewa idan mutum na duba baya lokacin yana yin noma, hanyoyin da yake yinsu don shuke-shuke ba za su kasance a mikke ba.</w:t>
      </w:r>
    </w:p>
    <w:p>
      <w:pPr/>
      <w:r>
        <w:rPr>
          <w:lang w:val="ha_NG" w:bidi="ha_NG"/>
        </w:rPr>
      </w:r>
      <w:r>
        <w:rPr>
          <w:lang w:val="ha_NG" w:bidi="ha_NG"/>
        </w:rPr>
        <w:t>Yesu ya amsa da cewa, "Duk wanda ya sa hannunsa a kan garma kuma ya duba baya, bai dace da mulkin Allah ba."</w:t>
      </w:r>
      <w:r>
        <w:rPr>
          <w:lang w:val="ha_NG" w:bidi="ha_NG"/>
        </w:rPr>
      </w:r>
    </w:p>
    <w:p>
      <w:pPr>
        <w:pStyle w:val="Heading3"/>
      </w:pPr>
      <w:r>
        <w:rPr>
          <w:lang w:val="ha_NG" w:bidi="ha_NG"/>
        </w:rPr>
        <w:t>Step 4</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fage guda hudu.</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Yaron</w:t>
      </w:r>
    </w:p>
    <w:p>
      <w:pPr>
        <w:pStyle w:val="ListBullet"/>
        <w:spacing w:line="240" w:lineRule="auto"/>
        <w:ind w:left="720"/>
      </w:pPr>
      <w:r>
        <w:rPr>
          <w:lang w:val="ha_NG" w:bidi="ha_NG"/>
        </w:rPr>
      </w:r>
      <w:r>
        <w:rPr>
          <w:lang w:val="ha_NG" w:bidi="ha_NG"/>
        </w:rPr>
        <w:t>Yahaya</w:t>
      </w:r>
    </w:p>
    <w:p>
      <w:pPr>
        <w:pStyle w:val="ListBullet"/>
        <w:spacing w:line="240" w:lineRule="auto"/>
        <w:ind w:left="720"/>
      </w:pPr>
      <w:r>
        <w:rPr>
          <w:lang w:val="ha_NG" w:bidi="ha_NG"/>
        </w:rPr>
      </w:r>
      <w:r>
        <w:rPr>
          <w:lang w:val="ha_NG" w:bidi="ha_NG"/>
        </w:rPr>
        <w:t>Mutumin da ya ke fitar da aljanu cikin nasara.</w:t>
      </w:r>
    </w:p>
    <w:p>
      <w:pPr>
        <w:pStyle w:val="ListBullet"/>
        <w:spacing w:line="240" w:lineRule="auto"/>
        <w:ind w:left="720"/>
      </w:pPr>
      <w:r>
        <w:rPr>
          <w:lang w:val="ha_NG" w:bidi="ha_NG"/>
        </w:rPr>
      </w:r>
      <w:r>
        <w:rPr>
          <w:lang w:val="ha_NG" w:bidi="ha_NG"/>
        </w:rPr>
        <w:t>Manzannin</w:t>
      </w:r>
    </w:p>
    <w:p>
      <w:pPr>
        <w:pStyle w:val="ListBullet"/>
        <w:spacing w:line="240" w:lineRule="auto"/>
        <w:ind w:left="720"/>
      </w:pPr>
      <w:r>
        <w:rPr>
          <w:lang w:val="ha_NG" w:bidi="ha_NG"/>
        </w:rPr>
      </w:r>
      <w:r>
        <w:rPr>
          <w:lang w:val="ha_NG" w:bidi="ha_NG"/>
        </w:rPr>
        <w:t>Samariyawa</w:t>
      </w:r>
    </w:p>
    <w:p>
      <w:pPr>
        <w:pStyle w:val="ListBullet"/>
        <w:spacing w:line="240" w:lineRule="auto"/>
        <w:ind w:left="720"/>
      </w:pPr>
      <w:r>
        <w:rPr>
          <w:lang w:val="ha_NG" w:bidi="ha_NG"/>
        </w:rPr>
      </w:r>
      <w:r>
        <w:rPr>
          <w:lang w:val="ha_NG" w:bidi="ha_NG"/>
        </w:rPr>
        <w:t>Yakubu</w:t>
      </w:r>
    </w:p>
    <w:p>
      <w:pPr>
        <w:pStyle w:val="ListBullet"/>
        <w:spacing w:line="240" w:lineRule="auto"/>
        <w:ind w:left="720"/>
      </w:pPr>
      <w:r>
        <w:rPr>
          <w:lang w:val="ha_NG" w:bidi="ha_NG"/>
        </w:rPr>
      </w:r>
      <w:r>
        <w:rPr>
          <w:lang w:val="ha_NG" w:bidi="ha_NG"/>
        </w:rPr>
        <w:t>Maza uku da suke so su bi Yesu</w:t>
      </w:r>
    </w:p>
    <w:p>
      <w:pPr/>
      <w:r>
        <w:rPr>
          <w:lang w:val="ha_NG" w:bidi="ha_NG"/>
        </w:rPr>
      </w:r>
      <w:r>
        <w:rPr>
          <w:lang w:val="ha_NG" w:bidi="ha_NG"/>
        </w:rPr>
        <w:t>Sa ƙungiyar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Tabbatar da cewa ƙungiyar ta kwaikwayi yadda almajiran suka yi mamaki lokacin da Yesu ya ɗauki yaron zuwa kusa da shi.</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kwaikwayi almajirai suna jayayya a kan wanda ya fi girma. Yesu, da yake sanin tunaninsu, ya ɗauki ƙaramin yaro ya sa shi kusa da shi. Yesu ya gaya musu cewa duk wanda ya karɓi wannan yaron a madadin Yesu, yana karɓar Yesu da kansa. Ya kuma ce duk wanda ya karɓi Yesu, ya karɓi Uban da ya aiko da Yesu.</w:t>
      </w:r>
    </w:p>
    <w:p>
      <w:pPr/>
      <w:r>
        <w:rPr>
          <w:lang w:val="ha_NG" w:bidi="ha_NG"/>
        </w:rPr>
      </w:r>
      <w:r>
        <w:rPr>
          <w:lang w:val="ha_NG" w:bidi="ha_NG"/>
        </w:rPr>
        <w:t>Dakatar da abin da ake yi: Tambayi jarumin da ke fitowa a matsayin yaro, "Yaya kake ji?" Za ka iya jin abubuwa kamar, "Mai farin ciki. "Yesu yana kula da ni," "Abin alfahari ne. " "Yesu ya sanya ni a gefensa," da "Me ya sa kowa yake kallona haka?" Sake aikin.</w:t>
      </w:r>
    </w:p>
    <w:p>
      <w:pPr/>
      <w:r>
        <w:rPr>
          <w:lang w:val="ha_NG" w:bidi="ha_NG"/>
        </w:rPr>
      </w:r>
      <w:r>
        <w:rPr>
          <w:lang w:val="ha_NG" w:bidi="ha_NG"/>
        </w:rPr>
        <w:t>Yohaya ya gaya wa Yesu cewa sun ga wani da ke fitar da aljanu da sunan Yesu. Yohaya ya ce suna ƙoƙarin dakatar da shi ne domin wannan mutumin ba mabiyi ba ne kamar almajiran Yesu ya amsa da cewa wanda ba ya gāba da su, yana tare da su.</w:t>
      </w:r>
    </w:p>
    <w:p>
      <w:pPr/>
      <w:r>
        <w:rPr>
          <w:lang w:val="ha_NG" w:bidi="ha_NG"/>
        </w:rPr>
      </w:r>
      <w:r>
        <w:rPr>
          <w:lang w:val="ha_NG" w:bidi="ha_NG"/>
        </w:rPr>
        <w:t>Dakatar da aikin: Tambayi mai fitowa a matsayin Yahaya, "Yaya kake ji?" Za ku iya jin abubuwa kamar, "Ina jin kunya, bai kamata in so in hana shi ba," "Ina cikin ruɗani, shin Yesu ya ba wasu mutane iko da kuma mulki?" kuma "na yi tunanin mu ne kaɗai muke bin Yesu." Sake aikin.</w:t>
      </w:r>
    </w:p>
    <w:p>
      <w:pPr/>
      <w:r>
        <w:rPr>
          <w:lang w:val="ha_NG" w:bidi="ha_NG"/>
        </w:rPr>
      </w:r>
      <w:r>
        <w:rPr>
          <w:lang w:val="ha_NG" w:bidi="ha_NG"/>
        </w:rPr>
        <w:t>Ranar da Yesu zai je sama ta yi kusa. Yesu ya ƙuduri aniyar zuwa Urushalima. Yesu ya aika manzanni a gabansa. Waɗannan manzannin sun shiga wani ƙauye na Samariya don su shirya zuwan Yesu.</w:t>
      </w:r>
    </w:p>
    <w:p>
      <w:pPr/>
      <w:r>
        <w:rPr>
          <w:lang w:val="ha_NG" w:bidi="ha_NG"/>
        </w:rPr>
      </w:r>
      <w:r>
        <w:rPr>
          <w:lang w:val="ha_NG" w:bidi="ha_NG"/>
        </w:rPr>
        <w:t>Dakatar da aikin: Tambayi 'yan wasan da suke taka rawar manzanni, "Yaya kuke ji?" Za ku iya jin abubuwa kamar, "Komai zai kasance a shirye," "Za mu yi iya kokarinmu don ganin an shirya abubuwa," da kuma "Za su so samun Yesu tare da su." Sake aikin.</w:t>
      </w:r>
    </w:p>
    <w:p>
      <w:pPr/>
      <w:r>
        <w:rPr>
          <w:lang w:val="ha_NG" w:bidi="ha_NG"/>
        </w:rPr>
      </w:r>
      <w:r>
        <w:rPr>
          <w:lang w:val="ha_NG" w:bidi="ha_NG"/>
        </w:rPr>
        <w:t>Mutanen ƙauyen Samariya ba su karɓi Yesu ba saboda ya ƙuduri aniyar tafiya Urushalima. Yakubu da Yahaya suka ga wannan, suka tambayi Yesu, "Ya kamata mu kira wuta ta sauko daga sama ta cinye su?" Yesu ya tsawata musu, suka tafi ƙauyen da ke gaba.</w:t>
      </w:r>
    </w:p>
    <w:p>
      <w:pPr/>
      <w:r>
        <w:rPr>
          <w:lang w:val="ha_NG" w:bidi="ha_NG"/>
        </w:rPr>
      </w:r>
      <w:r>
        <w:rPr>
          <w:lang w:val="ha_NG" w:bidi="ha_NG"/>
        </w:rPr>
        <w:t>Dakatar da wasan: Tambayi mai fitowa a matsayin Yakubu, "Yaya kake ji?" Za ku iya jin abubuwa kamar, "A fusace. Yaya za su kuskura su ƙi Yesu! "Cike da ruɗani, shin ba su ji abin da Yesu zai iya yi ba?" kuma "da kunya." Da ya kamata in kasance mai tausayi kamar Yesu. Sake aikin.</w:t>
      </w:r>
    </w:p>
    <w:p>
      <w:pPr/>
      <w:r>
        <w:rPr>
          <w:lang w:val="ha_NG" w:bidi="ha_NG"/>
        </w:rPr>
      </w:r>
      <w:r>
        <w:rPr>
          <w:lang w:val="ha_NG" w:bidi="ha_NG"/>
        </w:rPr>
        <w:t>Yesu da almajiransa suna kan hanya. Wani mutum ya gaya wa Yesu, "Zan bi ka duk inda za ka." Yesu ya amsa, "Tsuntsaye da diloli suna da wurin hutawa, amma Yesu ba shi da wurin hutawa."</w:t>
      </w:r>
    </w:p>
    <w:p>
      <w:pPr/>
      <w:r>
        <w:rPr>
          <w:lang w:val="ha_NG" w:bidi="ha_NG"/>
        </w:rPr>
      </w:r>
      <w:r>
        <w:rPr>
          <w:lang w:val="ha_NG" w:bidi="ha_NG"/>
        </w:rPr>
        <w:t>Yesu ya gaya wa wani mutum ya bi shi. Wannan mutumin ya ce, "Ya Ubangiji, bari in je in binne mahaifina da farko." Yesu ya amsa yana cewa, "Ka bar matattu su binne matattunsu, amma kai ka tafi ka yi shelar mulkin Allah."</w:t>
      </w:r>
    </w:p>
    <w:p>
      <w:pPr/>
      <w:r>
        <w:rPr>
          <w:lang w:val="ha_NG" w:bidi="ha_NG"/>
        </w:rPr>
      </w:r>
      <w:r>
        <w:rPr>
          <w:lang w:val="ha_NG" w:bidi="ha_NG"/>
        </w:rPr>
        <w:t>Dakatar da wasan kwaikwayon: Tambayi dan wasan da ke taka rawar mutumin, "Yaya kake ji?" Za ka iya jin abubuwa kamar, "Mai yanke kauna. Amma dole in kula da mahaifina da farko! Na ruɗe, mene ne Yesu ke nufi da barin matattu su binne matattunsu? da "Ina bukatar in fahimci koyarwar Yesu sosai kafin in bi shi." Sake aikin.</w:t>
      </w:r>
    </w:p>
    <w:p>
      <w:pPr/>
      <w:r>
        <w:rPr>
          <w:lang w:val="ha_NG" w:bidi="ha_NG"/>
        </w:rPr>
      </w:r>
      <w:r>
        <w:rPr>
          <w:lang w:val="ha_NG" w:bidi="ha_NG"/>
        </w:rPr>
        <w:t>Wani kuma ya ce wa Yesu, "Zan bi ka, amma ka bar ni in yi bankwana da iyalina." Yesu ya amsa ya ce, "Babu wanda ya sa hannunsa a kan garma ya duba baya, kuma ya dace da Mulkin Allah."</w:t>
      </w:r>
    </w:p>
    <w:p>
      <w:pPr/>
      <w:r>
        <w:rPr>
          <w:lang w:val="ha_NG" w:bidi="ha_NG"/>
        </w:rPr>
      </w:r>
      <w:r>
        <w:rPr>
          <w:lang w:val="ha_NG" w:bidi="ha_NG"/>
        </w:rPr>
        <w:t>Dakatar da wasan kwaikwayon: Tambayi dan wasan da ke taka rawar almajirai, "Yaya kake ji?" Za ku iya jin abubuwa kamar, "Yesu yana magana kai tsaye." Shin baya son ya sami ƙarin mabiya? "Mulkin Allah ya fi muhimmanci fiye da hakkin iyali," kuma "Mun bar wasu abubuwa a baya. " Ina ganin mun cancanci mulkin Allah." Ka tambayi dan wasan da yake taka rawar Yesu, "Yaya kake ji?" Kuna iya jin abubuwa kamar, "Ba sa fahimtar yadda yake da wuya a bi ni," "Ina jin baƙin ciki game da abin da na sani dole ne in yi," da kuma "Na san cewa ni ne kawai wanda zai iya kammala nufin Ubana."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yana tare da </w:t>
      </w:r>
      <w:r>
        <w:rPr>
          <w:b/>
          <w:lang w:val="ha_NG" w:bidi="ha_NG"/>
        </w:rPr>
        <w:t>almajiransa</w:t>
      </w:r>
      <w:r>
        <w:rPr>
          <w:lang w:val="ha_NG" w:bidi="ha_NG"/>
        </w:rPr>
        <w:t xml:space="preserve">, ko mabiyansa na kusa. Ku tabbatar kun fassara almajirai kamar yadda kuka fassara su a sauran wuraren da suka gabata. </w:t>
      </w:r>
      <w:r>
        <w:rPr>
          <w:b/>
          <w:lang w:val="ha_NG" w:bidi="ha_NG"/>
        </w:rPr>
        <w:t>Almajiri</w:t>
      </w:r>
      <w:r>
        <w:rPr>
          <w:lang w:val="ha_NG" w:bidi="ha_NG"/>
        </w:rPr>
        <w:t xml:space="preserve"> yana cikin Babban Jerin Kalmomi. Almajiran suka soma jayayya a kan wane ne a cikinsu ya fi girma. Yesu ya nuna cewa tawali'u ita ce hanyar zama mai girma a idon Allah.</w:t>
      </w:r>
    </w:p>
    <w:p>
      <w:pPr/>
      <w:r>
        <w:rPr>
          <w:lang w:val="ha_NG" w:bidi="ha_NG"/>
        </w:rPr>
      </w:r>
      <w:r>
        <w:rPr>
          <w:lang w:val="ha_NG" w:bidi="ha_NG"/>
        </w:rPr>
        <w:t xml:space="preserve">Yahaya ya amsa ya kira Yesu, </w:t>
      </w:r>
      <w:r>
        <w:rPr>
          <w:b/>
          <w:lang w:val="ha_NG" w:bidi="ha_NG"/>
        </w:rPr>
        <w:t>Maigida</w:t>
      </w:r>
      <w:r>
        <w:rPr>
          <w:lang w:val="ha_NG" w:bidi="ha_NG"/>
        </w:rPr>
        <w:t xml:space="preserve">. Wannan lakabi ne da ya kasance yana nuna girmamawa ga mutum mai matsayi babba. Ku tabbata kun fassara Maigida kamar yadda kuka fassara ta a baya. </w:t>
      </w:r>
      <w:r>
        <w:rPr>
          <w:b/>
          <w:lang w:val="ha_NG" w:bidi="ha_NG"/>
        </w:rPr>
        <w:t>Maigida</w:t>
      </w:r>
      <w:r>
        <w:rPr>
          <w:lang w:val="ha_NG" w:bidi="ha_NG"/>
        </w:rPr>
        <w:t xml:space="preserve"> yana cikin Babban Jerin Kalmomi. Yahaya ya ce sun yi kokarin hana wani wanda yake fitar da </w:t>
      </w:r>
      <w:r>
        <w:rPr>
          <w:b/>
          <w:lang w:val="ha_NG" w:bidi="ha_NG"/>
        </w:rPr>
        <w:t>aljanu</w:t>
      </w:r>
      <w:r>
        <w:rPr>
          <w:lang w:val="ha_NG" w:bidi="ha_NG"/>
        </w:rPr>
        <w:t xml:space="preserve">, ko </w:t>
      </w:r>
      <w:r>
        <w:rPr>
          <w:b/>
          <w:lang w:val="ha_NG" w:bidi="ha_NG"/>
        </w:rPr>
        <w:t>mugayen ruhohi</w:t>
      </w:r>
      <w:r>
        <w:rPr>
          <w:lang w:val="ha_NG" w:bidi="ha_NG"/>
        </w:rPr>
        <w:t xml:space="preserve">, da sunan Yesu. "Kora" yana nufin bayar da umarnin fita. Ku tabbata kun fassara kalmar "aljani" kamar yadda kuka yi a baya. </w:t>
      </w:r>
      <w:r>
        <w:rPr>
          <w:b/>
          <w:lang w:val="ha_NG" w:bidi="ha_NG"/>
        </w:rPr>
        <w:t>Aljani</w:t>
      </w:r>
      <w:r>
        <w:rPr>
          <w:lang w:val="ha_NG" w:bidi="ha_NG"/>
        </w:rPr>
        <w:t xml:space="preserve"> yana cikin Babban Jerin Kalmomi. Yesu ya gaya masa cewa wanda ba ya gaba da su, yana tare da su.</w:t>
      </w:r>
    </w:p>
    <w:p>
      <w:pPr/>
      <w:r>
        <w:rPr>
          <w:lang w:val="ha_NG" w:bidi="ha_NG"/>
        </w:rPr>
      </w:r>
      <w:r>
        <w:rPr>
          <w:lang w:val="ha_NG" w:bidi="ha_NG"/>
        </w:rPr>
        <w:t xml:space="preserve">Lokacin yana gabatowa don Yesu ya koma </w:t>
      </w:r>
      <w:r>
        <w:rPr>
          <w:b/>
          <w:lang w:val="ha_NG" w:bidi="ha_NG"/>
        </w:rPr>
        <w:t>sama</w:t>
      </w:r>
      <w:r>
        <w:rPr>
          <w:lang w:val="ha_NG" w:bidi="ha_NG"/>
        </w:rPr>
        <w:t xml:space="preserve">, wato wurin da Allah yake zaune. Wannan furuci yana nufin hawan Yesu zuwa sama, ko kuma lokacin da Allah zai mayar da Yesu zuwa sama. Ku tabbata kun fassara sama kamar yadda kuka yi a baya. </w:t>
      </w:r>
      <w:r>
        <w:rPr>
          <w:b/>
          <w:lang w:val="ha_NG" w:bidi="ha_NG"/>
        </w:rPr>
        <w:t>Sama</w:t>
      </w:r>
      <w:r>
        <w:rPr>
          <w:lang w:val="ha_NG" w:bidi="ha_NG"/>
        </w:rPr>
        <w:t xml:space="preserve"> tana cikin Babban Jerin Kalmomi. Sai Yesu ya yanke shawarar fara tafiyarsa zuwa </w:t>
      </w:r>
      <w:r>
        <w:rPr>
          <w:b/>
          <w:lang w:val="ha_NG" w:bidi="ha_NG"/>
        </w:rPr>
        <w:t>Urushalima</w:t>
      </w:r>
      <w:r>
        <w:rPr>
          <w:lang w:val="ha_NG" w:bidi="ha_NG"/>
        </w:rPr>
        <w:t xml:space="preserve">, ko babban birnin addinin Yahudawa, inda ya san zai mutu kuma a tashe shi daga matattu. </w:t>
      </w:r>
      <w:r>
        <w:rPr>
          <w:b/>
          <w:lang w:val="ha_NG" w:bidi="ha_NG"/>
        </w:rPr>
        <w:t>Urushalima</w:t>
      </w:r>
      <w:r>
        <w:rPr>
          <w:lang w:val="ha_NG" w:bidi="ha_NG"/>
        </w:rPr>
        <w:t xml:space="preserve"> tana cikin Babban Jerin Kalmomi.</w:t>
      </w:r>
    </w:p>
    <w:p>
      <w:pPr/>
      <w:r>
        <w:rPr>
          <w:lang w:val="ha_NG" w:bidi="ha_NG"/>
        </w:rPr>
      </w:r>
      <w:r>
        <w:rPr>
          <w:lang w:val="ha_NG" w:bidi="ha_NG"/>
        </w:rPr>
        <w:t xml:space="preserve">Lokacin da wani ƙauyen Samariyawa ya ƙi karɓar Yesu a kan hanyarsa ta zuwa Urushalima, Yakubu da Yahaya suka kira Yesu </w:t>
      </w:r>
      <w:r>
        <w:rPr>
          <w:b/>
          <w:lang w:val="ha_NG" w:bidi="ha_NG"/>
        </w:rPr>
        <w:t>Ubangiji</w:t>
      </w:r>
      <w:r>
        <w:rPr>
          <w:lang w:val="ha_NG" w:bidi="ha_NG"/>
        </w:rPr>
        <w:t xml:space="preserve"> kuma suka tambaye shi ko yana so su roƙi Allah ya kashe Samariyawan da wuta daga sama. "Ubangiji", lakabin da almajiran suka yi amfani da shi ne don su nuna cewa Yesu Allah ne kuma yana da ikon sarauta a kansu. Ku tabbata kun fassara Ubangiji yadda kuka yi a sauran wuraren da suka gabata. </w:t>
      </w:r>
      <w:r>
        <w:rPr>
          <w:b/>
          <w:lang w:val="ha_NG" w:bidi="ha_NG"/>
        </w:rPr>
        <w:t>Ubangiji</w:t>
      </w:r>
      <w:r>
        <w:rPr>
          <w:lang w:val="ha_NG" w:bidi="ha_NG"/>
        </w:rPr>
        <w:t xml:space="preserve"> yana cikin Babban Jerin Kalmomi. Yesu ya tsawata musu, ko ya bayyana musu cewa abin da suka ba da shawara bai dace ba.</w:t>
      </w:r>
    </w:p>
    <w:p>
      <w:pPr/>
      <w:r>
        <w:rPr>
          <w:lang w:val="ha_NG" w:bidi="ha_NG"/>
        </w:rPr>
      </w:r>
      <w:r>
        <w:rPr>
          <w:lang w:val="ha_NG" w:bidi="ha_NG"/>
        </w:rPr>
        <w:t xml:space="preserve">Sa’ad da mutum yake so ya bi Yesu ya zama almajirinsa, Yesu ya yi bayanin abin da hakan zai ci masa. Yesu ya kira kansa </w:t>
      </w:r>
      <w:r>
        <w:rPr>
          <w:b/>
          <w:lang w:val="ha_NG" w:bidi="ha_NG"/>
        </w:rPr>
        <w:t>Ɗan Mutum</w:t>
      </w:r>
      <w:r>
        <w:rPr>
          <w:lang w:val="ha_NG" w:bidi="ha_NG"/>
        </w:rPr>
        <w:t xml:space="preserve">, laƙabin da ya yi amfani da shi don ya nuna cewa yana da dukan iko da kuma mulki. Ku tabbatar kun fassara Dan Mutum kamar yadda kuka fassara shi a wuraren da suka gabata. </w:t>
      </w:r>
      <w:r>
        <w:rPr>
          <w:b/>
          <w:lang w:val="ha_NG" w:bidi="ha_NG"/>
        </w:rPr>
        <w:t>Ɗan Mutum</w:t>
      </w:r>
      <w:r>
        <w:rPr>
          <w:lang w:val="ha_NG" w:bidi="ha_NG"/>
        </w:rPr>
        <w:t xml:space="preserve"> yana cikin Babban Jerin Kalmomi.</w:t>
      </w:r>
    </w:p>
    <w:p>
      <w:pPr/>
      <w:r>
        <w:rPr>
          <w:lang w:val="ha_NG" w:bidi="ha_NG"/>
        </w:rPr>
      </w:r>
      <w:r>
        <w:rPr>
          <w:lang w:val="ha_NG" w:bidi="ha_NG"/>
        </w:rPr>
        <w:t xml:space="preserve">Wani mutum kuma yana so ya bi Yesu amma ya ce yana buƙatar jira har sai ya binne mahaifinsa. Yesu ya gaya masa, "Ka bar matattu su binne matattunsu, amma kai ka tafi ka </w:t>
      </w:r>
      <w:r>
        <w:rPr>
          <w:b/>
          <w:lang w:val="ha_NG" w:bidi="ha_NG"/>
        </w:rPr>
        <w:t>yi shelar mulkin Allah</w:t>
      </w:r>
      <w:r>
        <w:rPr>
          <w:lang w:val="ha_NG" w:bidi="ha_NG"/>
        </w:rPr>
        <w:t xml:space="preserve">." Yesu yana gaya wa mutumin cewa ya fi kyau ya tafi ya gaya wa mutane a fili game da yadda Allah yake sarauta a zukatan mutane ta wurin bangaskiyarsu ga Yesu a matsayin Almasihu, ko Mai Ceton da aka yi alkawari. Ku tabbatar kun fassara "mulkin Allah" yadda kuka fassara shi a wuraren da suka gabata. </w:t>
      </w:r>
      <w:r>
        <w:rPr>
          <w:b/>
          <w:lang w:val="ha_NG" w:bidi="ha_NG"/>
        </w:rPr>
        <w:t>Mulkin Allah</w:t>
      </w:r>
      <w:r>
        <w:rPr>
          <w:lang w:val="ha_NG" w:bidi="ha_NG"/>
        </w:rPr>
        <w:t xml:space="preserve"> yana cikin Babban Jerin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rukunin su yi gwajin bayyana nassin a yarenku. Kada ku manta da haɗa abubuwan da kuka yanke shawara a kai a matakan da suka gabata, kamar tsarin lokaci, kalmomi, jimloli, motsin rai, ko kowane abu da kuka tattauna.</w:t>
      </w:r>
    </w:p>
    <w:p>
      <w:pPr/>
      <w:r>
        <w:rPr>
          <w:lang w:val="ha_NG" w:bidi="ha_NG"/>
        </w:rPr>
      </w:r>
      <w:r>
        <w:rPr>
          <w:lang w:val="ha_NG" w:bidi="ha_NG"/>
        </w:rPr>
        <w:t>Ya kamata wani ɗan ƙungiya ya faɗi wasu jimloli na nassin sannan ya dakata. Wani dan kungiyar ya kamata ya fadi sashe na gaba na nassin sannan ya tsaya. Ku ci gaba da yin haka har sai duk kungiyar ta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 zai iya amfani da abubuwa barkatai, 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Wataƙila ka ga cewa ka fi son yadda wani ɗan ƙungiya ya ba da wani fage, amma kuma ka fi son yadda wani ɗan ƙungiyar na daban ya ba da wani fage.</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rubutun da kowa ya amince da ita. Ya kamata kowane ɗan ƙungiyar ya yi gwajin faɗin wannan sigar ƙarshe ta rubutun.</w:t>
      </w:r>
      <w:r>
        <w:rPr>
          <w:lang w:val="ha_NG" w:bidi="ha_NG"/>
        </w:rPr>
      </w:r>
      <w:r>
        <w:rPr>
          <w:lang w:val="ha_NG" w:bidi="ha_NG"/>
        </w:rPr>
      </w:r>
    </w:p>
    <w:p>
      <w:pPr/>
      <w:r>
        <w:rPr>
          <w:lang w:val="ha_NG" w:bidi="ha_NG"/>
        </w:rPr>
      </w:r>
    </w:p>
    <w:p>
      <w:pPr>
        <w:pStyle w:val="Heading2"/>
      </w:pPr>
      <w:r>
        <w:rPr>
          <w:lang w:val="ha_NG" w:bidi="ha_NG"/>
        </w:rPr>
        <w:t>Luke 10:1–16</w:t>
      </w:r>
      <w:r>
        <w:rPr>
          <w:lang w:val="ha_NG" w:bidi="ha_NG"/>
        </w:rPr>
      </w:r>
    </w:p>
    <w:p>
      <w:pPr>
        <w:pStyle w:val="Heading3"/>
      </w:pPr>
      <w:r>
        <w:rPr>
          <w:lang w:val="ha_NG" w:bidi="ha_NG"/>
        </w:rPr>
        <w:t>Step 1</w:t>
      </w:r>
    </w:p>
    <w:p>
      <w:pPr/>
      <w:r>
        <w:rPr>
          <w:lang w:val="ha_NG" w:bidi="ha_NG"/>
        </w:rPr>
      </w:r>
      <w:r>
        <w:rPr>
          <w:lang w:val="ha_NG" w:bidi="ha_NG"/>
        </w:rPr>
        <w:t>Ku saurari Luka 10:1–16 kuma ku kiyaye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kake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A baya, Yesu ya aika almajiransa guda 12 da takamaiman umarni zuwa birane daban-daban don warkarwa da kuma sanar da mulkin Allah. Sa’an nan Yesu ya koya wa almajiransa abin da yake nufi a zama almajirinsa. Yanzu, Yesu ya aika da wata ƙungiyar almajirai mafi girma ta mutane 72 zuwa garuruwa da yawa don gano waɗanne garuruwa ne za su karɓi Yesu. Yesu ya aike waɗannan almajiran a hanyarsa zuwa Urushalima.</w:t>
      </w:r>
    </w:p>
    <w:p>
      <w:pPr/>
      <w:r>
        <w:rPr>
          <w:lang w:val="ha_NG" w:bidi="ha_NG"/>
        </w:rPr>
      </w:r>
      <w:r>
        <w:rPr>
          <w:lang w:val="ha_NG" w:bidi="ha_NG"/>
        </w:rPr>
        <w:t>Yesu ya zaɓi wasu almajiransa guda 72 ya aike su gaba zuwa garuruwan da yake shirin ziyarta. Ko da yake mun san cewa wataƙila Yesu ba zai je garuruwa 36 da kansa ba, Yesu yana so ya ga waɗanne garuruwa ne suke shirye su karɓi saƙonsa na Mulkin Allah. Luka yana amfani da taken "Ubangiji" ga Yesu. Wannan yana nufin "maigida," ko kuma wani wanda yake da iko a kan wasu. Yesu ya tura almajiransa biyu-biyu. Almajiran biyu-biyu sun tafi wani gari daban inda Yesu ya yi shirin zuwa. Kafin su tafi, Yesu ya ba su takamaiman umurni.</w:t>
      </w:r>
    </w:p>
    <w:p>
      <w:pPr/>
      <w:r>
        <w:rPr>
          <w:lang w:val="ha_NG" w:bidi="ha_NG"/>
        </w:rPr>
      </w:r>
      <w:r>
        <w:rPr>
          <w:lang w:val="ha_NG" w:bidi="ha_NG"/>
        </w:rPr>
        <w:t>Yesu ya kwatanta wa’azin saƙon Mulkin Allah da girbin amfanin gona. Yesu ya ce akwai amfanin gona mai yawa a shirye da za a girbe ko kuma a tara shi, amma ma'aikata kalilan ne ke aiki a fagen girbin amfanin gona. Girbin yana wakiltar mutanen da suke bukatar sauraron saƙon Yesu. Ma’aikatan suna wakiltar mutanen da suke gaya wa wasu saƙon Yesu. Yesu yana tura almajiransa su kasance kamar ma'aikata a gona, suna tattara amfanin gona. Almajiran Yesu su kan tattara sababbin almajirai.</w:t>
      </w:r>
    </w:p>
    <w:p>
      <w:pPr/>
      <w:r>
        <w:rPr>
          <w:lang w:val="ha_NG" w:bidi="ha_NG"/>
        </w:rPr>
      </w:r>
      <w:r>
        <w:rPr>
          <w:lang w:val="ha_NG" w:bidi="ha_NG"/>
        </w:rPr>
        <w:t>Ku dakata ku tattauna da tawagarku: Yaya girbin gona yake a cikin al'adarku? Mutane nawa ne yawanci ake bukata don girbi babbar gona guda daya? Mene ne zai faru idan ba a girbe amfanin gona cikin sauri ba?</w:t>
      </w:r>
    </w:p>
    <w:p>
      <w:pPr/>
      <w:r>
        <w:rPr>
          <w:lang w:val="ha_NG" w:bidi="ha_NG"/>
        </w:rPr>
      </w:r>
      <w:r>
        <w:rPr>
          <w:lang w:val="ha_NG" w:bidi="ha_NG"/>
        </w:rPr>
        <w:t>Yesu ya gaya musu su tambaye ko su roƙi Ubangijin girbi ya aiko da ƙarin ma'aikata. "Ubangijin girbi" yana da ma’ana biyu. Maigidan gonar shi ne mai shi wanda ke da alhakin nemo ma'aikata don girbin amfanin gonar. Amma kalmar Girkanci don mai mallaka ko shugaba guda ɗaya ce da Yahudawa suke amfani da ita wajen kiran Allah. Ko da yake Luka ya yi amfani da lakabin Ubangiji ga Yesu a da, a wannan misali, Ubangiji yana nufin Allah. An kwatanta Allah da mai gonar. Yesu ya gaya wa almajiransa su roƙi mai gonar ya aiko ƙarin ma’aikata don su yi girbin amfanin gonar. Hakan yana nufin cewa Yesu yana so almajiransa su roƙi Allah kuma su roƙe shi ya aika ƙarin mutane don su taimaka musu wajen gaya wa wasu game da Yesu.</w:t>
      </w:r>
    </w:p>
    <w:p>
      <w:pPr/>
      <w:r>
        <w:rPr>
          <w:lang w:val="ha_NG" w:bidi="ha_NG"/>
        </w:rPr>
      </w:r>
      <w:r>
        <w:rPr>
          <w:lang w:val="ha_NG" w:bidi="ha_NG"/>
        </w:rPr>
        <w:t>Yesu ya gargaɗi almajiransa cewa su kamar ƴan tumaki ne, wato tumaki marasa taimako. Wasu mutane kamar kyarkecai ne, ko karnukan daji. Za su yi tsayayya wa almajirai kuma su yi ƙoƙarin cutar da su kamar yadda kyarkecai suke ƙoƙarin cutar da ƙananan dabbobi.</w:t>
      </w:r>
    </w:p>
    <w:p>
      <w:pPr/>
      <w:r>
        <w:rPr>
          <w:lang w:val="ha_NG" w:bidi="ha_NG"/>
        </w:rPr>
      </w:r>
      <w:r>
        <w:rPr>
          <w:lang w:val="ha_NG" w:bidi="ha_NG"/>
        </w:rPr>
        <w:t>Ka tsaya ka nuna wa ƙungiyarka hotunan ɗan rago da kuma na kyarkeci. Idan ba ku da waɗannan dabbobi a al'adarku, waɗanne dabbobi za ku yi amfani da su wajen bayyana dabbar da take da rauni da kuma wadda take mafarauciya mai hatsari?</w:t>
      </w:r>
    </w:p>
    <w:p>
      <w:pPr/>
      <w:r>
        <w:rPr>
          <w:lang w:val="ha_NG" w:bidi="ha_NG"/>
        </w:rPr>
      </w:r>
      <w:r>
        <w:rPr>
          <w:lang w:val="ha_NG" w:bidi="ha_NG"/>
        </w:rPr>
        <w:t>Yesu ya ba almajiransa 72 irin umarnin da ya ba almajiransa 12 kafin ya tura su. Yesu ya ce musu kada su ɗauki kome na ƙari a tafiye-tafiyensu.</w:t>
      </w:r>
    </w:p>
    <w:p>
      <w:pPr/>
      <w:r>
        <w:rPr>
          <w:lang w:val="ha_NG" w:bidi="ha_NG"/>
        </w:rPr>
      </w:r>
      <w:r>
        <w:rPr>
          <w:lang w:val="ha_NG" w:bidi="ha_NG"/>
        </w:rPr>
        <w:t>Yesu sai ya gaya wa almajirai saba'in da biyu kada su gaishe da kowa kan hanya domin gaisuwa takan ɗauki lokaci mai tsawo. Yesu bai so su yi jinkiri wajen isa garuruwan da ya tura su ba. Sa’ad da almajiran suka isa wani gida inda suke so su zauna, Yesu yana so su albarkaci gidan kafin su yi wani abu. "Salama ga wannan gida" gaisuwa ce ta al'ada ta Yahudawa wadda ke nuna cewa mai magana yana roƙon Allah ya albarkaci mutanen da ke cikin gidan ta hanyar ba su salama. A cikin al'adar Yahudanci, zaman lafiya yana nufin rashin yaki da kuma yanayin tsaro, lafiya, da wadata. Allah shi ne tushen duk wadannan abubuwa ga wadanda ke da alaka da shi.</w:t>
      </w:r>
    </w:p>
    <w:p>
      <w:pPr/>
      <w:r>
        <w:rPr>
          <w:lang w:val="ha_NG" w:bidi="ha_NG"/>
        </w:rPr>
      </w:r>
      <w:r>
        <w:rPr>
          <w:lang w:val="ha_NG" w:bidi="ha_NG"/>
        </w:rPr>
        <w:t>Ku dakata ku tattauna da ƙungiyarku: Wane irin albarku ko gaisuwa ake yi a al'adarku idan kun shiga gidan wani? A al'adarku, me mutane ke yi don tarbar wani a cikin gidansu?</w:t>
      </w:r>
    </w:p>
    <w:p>
      <w:pPr/>
      <w:r>
        <w:rPr>
          <w:lang w:val="ha_NG" w:bidi="ha_NG"/>
        </w:rPr>
      </w:r>
      <w:r>
        <w:rPr>
          <w:lang w:val="ha_NG" w:bidi="ha_NG"/>
        </w:rPr>
        <w:t>Yesu ya gaya wa almajiransa cewa idan shugaban gidan namiji ne mai son zaman lafiya da Allah, to, zai karɓi albarkar almajiran kuma ya bar su su zauna a gidansa. Idan shugaban gidan bai karbi almajiran ba, to mutanen da ke cikin wannan gida ba za su sami albarkar zaman lafiya ta Allah ba. Sa’ad da almajiran suka sami mutumin zaman lafiya, Yesu ya so su kwana a wancan gidan da dare duk lokacin da suke cikin garin. "Ma'aikaci ya cancanci albashinsa" wata magana ce da wataƙila ake yawan faɗa a zamanin Yesu. Yesu ya yi amfani da shi don nuna cewa yana da kyau ga mabiyansa su karɓi abinci da abin sha daga masu masaukinsu ba tare da biya ba, tun da suna koyarwa kuma suna yi wa garin hidima.</w:t>
      </w:r>
    </w:p>
    <w:p>
      <w:pPr/>
      <w:r>
        <w:rPr>
          <w:lang w:val="ha_NG" w:bidi="ha_NG"/>
        </w:rPr>
      </w:r>
      <w:r>
        <w:rPr>
          <w:lang w:val="ha_NG" w:bidi="ha_NG"/>
        </w:rPr>
        <w:t>Ku dakata ku tattauna da tawagarku: Ta yaya za ku gano namiji ko mace mai zaman lafiya a al'adarku? Wadanne irin ayyuka ne mutanen da ke son zaman lafiya suke yi a al'adarku wadanda ke nuna kaunar su ga zaman lafiya?</w:t>
      </w:r>
    </w:p>
    <w:p>
      <w:pPr/>
      <w:r>
        <w:rPr>
          <w:lang w:val="ha_NG" w:bidi="ha_NG"/>
        </w:rPr>
      </w:r>
      <w:r>
        <w:rPr>
          <w:lang w:val="ha_NG" w:bidi="ha_NG"/>
        </w:rPr>
        <w:t>Yesu ya gaya wa almajiransa cewa idan mutanen garin suka karɓe su cikin murna, to su ci kowane abinci da mutane suka ba su, kuma su warkar da marasa lafiya a cikin garin. Yesu yana so almajiransa su gaya wa mutanen garin cewa nan ba da daɗewa ba Allah zai zo ya yi mulki a zuciyarsu. Yesu ya nuna ikon Allah ta wurin koyarwarsa da kuma al'ajibansa. Wannan ya nuna cewa Mulkin Allah ya zo! A wani ɓangaren kuma, Yesu ya gaya musu cewa idan wani gari ya ƙi su, su tafi wani wuri a fili a cikin garin inda mutane da yawa za su iya jin su. Yesu ya ce su karkade ƙurar wancan gari daga ƙafafunsu. Wannan alamar ta kasance gargadi—Allah zai zo ya yi wa garin hukunci idan ba su canza halayensu ba kuma suka bi Allah.</w:t>
      </w:r>
    </w:p>
    <w:p>
      <w:pPr/>
      <w:r>
        <w:rPr>
          <w:lang w:val="ha_NG" w:bidi="ha_NG"/>
        </w:rPr>
      </w:r>
      <w:r>
        <w:rPr>
          <w:lang w:val="ha_NG" w:bidi="ha_NG"/>
        </w:rPr>
        <w:t>Yanzu Yesu ya soma bayanin abin da zai faru da garuruwan da suke ƙin shi a ranar da Allah ya zo don ya yi wa duniya shari’a. Shekaru da dama a zamanin Ibrahim, mutanen garin Saduma wadanda ba Yahudawa ba ne, suka yi zunubai masu yawa. Amma idan mutanen garuruwa suka ƙi Yesu a yanzu, za a yi musu shari’a mafi tsanani fiye da ta Sodoma. Wasu garuruwan da ba na Yahudawa ba kamar Taya da Sidon ma sun yi zunubi ƙwarai, amma Yesu ya ce za a yi wa garuruwan Yahudawa, wato Kurazan da Baitasaida, horo mafi tsanani! Yesu yana baƙin ciki, domin ya koyar kuma ya yi mu'ujizai a Korazin da Betsaida, amma ba su tuba ba, ko su bar zunubansu. Amma da a ce Yesu ya yi mu'ujizai a Taya da Sidon, da sun tuba. Su kan sanya tufafi masu ƙauri kuma su zuba toka a kawunansu don nuna cewa suna baƙin cikin cewa sun yi zunubi.</w:t>
      </w:r>
    </w:p>
    <w:p>
      <w:pPr/>
      <w:r>
        <w:rPr>
          <w:lang w:val="ha_NG" w:bidi="ha_NG"/>
        </w:rPr>
      </w:r>
      <w:r>
        <w:rPr>
          <w:lang w:val="ha_NG" w:bidi="ha_NG"/>
        </w:rPr>
        <w:t>Dakata kuma ka nuna hoton tufafin buhu. Ta yaya mutane suke nuna baƙin ciki da nadama a fili a al'adarku? Me suke sawa?</w:t>
      </w:r>
    </w:p>
    <w:p>
      <w:pPr/>
      <w:r>
        <w:rPr>
          <w:lang w:val="ha_NG" w:bidi="ha_NG"/>
        </w:rPr>
      </w:r>
      <w:r>
        <w:rPr>
          <w:lang w:val="ha_NG" w:bidi="ha_NG"/>
        </w:rPr>
        <w:t>Har mutanen garin Kafarnahum suna tunanin cewa Allah zai daukaka su a sama. Amma Yesu ya ce domin mutane da yawa a wurin ba su gaskata da shi ba, za a jefa su cikin Hades, ko jahannama. Hakan yana nufi cewa Allah zai hukunta su kuma zai wulakantar da su.</w:t>
      </w:r>
    </w:p>
    <w:p>
      <w:pPr/>
      <w:r>
        <w:rPr>
          <w:lang w:val="ha_NG" w:bidi="ha_NG"/>
        </w:rPr>
      </w:r>
      <w:r>
        <w:rPr>
          <w:lang w:val="ha_NG" w:bidi="ha_NG"/>
        </w:rPr>
        <w:t>Yesu ya takaice koyarwarsa. Yana cewa idan wani ya karɓi almajiran, to daidai yake da ya karɓi Yesu. Idan suka ƙi Yesu, hakan yana nufin kamar sun ƙi Allah ne. Sa’ad da Yesu ya gama ba da waɗannan umurnai, almajiran nan guda 72 suka yi biyayya suka tafi tafiye-tafiyensu.</w:t>
      </w:r>
      <w:r>
        <w:rPr>
          <w:lang w:val="ha_NG" w:bidi="ha_NG"/>
        </w:rPr>
      </w:r>
    </w:p>
    <w:p>
      <w:pPr>
        <w:pStyle w:val="Heading3"/>
      </w:pPr>
      <w:r>
        <w:rPr>
          <w:lang w:val="ha_NG" w:bidi="ha_NG"/>
        </w:rPr>
        <w:t>Step 3</w:t>
      </w:r>
    </w:p>
    <w:p>
      <w:pPr/>
      <w:r>
        <w:rPr>
          <w:lang w:val="ha_NG" w:bidi="ha_NG"/>
        </w:rPr>
      </w:r>
      <w:r>
        <w:rPr>
          <w:lang w:val="ha_NG" w:bidi="ha_NG"/>
        </w:rPr>
        <w:t>Saurari rubutun sau daya a cikin juyi mafi saukin fahimta.</w:t>
      </w:r>
    </w:p>
    <w:p>
      <w:pPr/>
      <w:r>
        <w:rPr>
          <w:lang w:val="ha_NG" w:bidi="ha_NG"/>
        </w:rPr>
      </w:r>
      <w:r>
        <w:rPr>
          <w:lang w:val="ha_NG" w:bidi="ha_NG"/>
        </w:rPr>
        <w:t>A wannan zaman, za ku taimaki ƙungiyar su hango wannan labari. Za ku taimaki ƙungiyar wajen bayyana yanayin wasa, mahalli, da jaruman cikin labarin.</w:t>
      </w:r>
    </w:p>
    <w:p>
      <w:pPr/>
      <w:r>
        <w:rPr>
          <w:lang w:val="ha_NG" w:bidi="ha_NG"/>
        </w:rPr>
      </w:r>
      <w:r>
        <w:rPr>
          <w:lang w:val="ha_NG" w:bidi="ha_NG"/>
        </w:rPr>
        <w:t>Wannan labarin yana da sassa biyar.</w:t>
      </w:r>
    </w:p>
    <w:p>
      <w:pPr/>
      <w:r>
        <w:rPr>
          <w:lang w:val="ha_NG" w:bidi="ha_NG"/>
        </w:rPr>
      </w:r>
      <w:r>
        <w:rPr>
          <w:b/>
          <w:lang w:val="ha_NG" w:bidi="ha_NG"/>
        </w:rPr>
        <w:t xml:space="preserve">Sashe na farko: </w:t>
      </w:r>
      <w:r>
        <w:rPr>
          <w:lang w:val="ha_NG" w:bidi="ha_NG"/>
        </w:rPr>
        <w:t>Yesu da almajiransa suna hanyar zuwa Urushalima. Yesu ya tara almajiransa 72 domin ya aike su zuwa garuruwan da Yesu yake son zuwa. Kafin su tafi, Yesu ya ba su takamaiman umurni.</w:t>
      </w:r>
    </w:p>
    <w:p>
      <w:pPr/>
      <w:r>
        <w:rPr>
          <w:lang w:val="ha_NG" w:bidi="ha_NG"/>
        </w:rPr>
      </w:r>
      <w:r>
        <w:rPr>
          <w:b/>
          <w:lang w:val="ha_NG" w:bidi="ha_NG"/>
        </w:rPr>
        <w:t>Sashe na biyu:</w:t>
      </w:r>
      <w:r>
        <w:rPr>
          <w:lang w:val="ha_NG" w:bidi="ha_NG"/>
        </w:rPr>
        <w:t xml:space="preserve"> Yesu ya bayyana aikin almajiran ta hanyar yin amfani da misalin girbi. Yesu ya kwatanta almajiransa da 'yan tumaki da suke shiga tsakanin kyarketai.</w:t>
      </w:r>
    </w:p>
    <w:p>
      <w:pPr/>
      <w:r>
        <w:rPr>
          <w:lang w:val="ha_NG" w:bidi="ha_NG"/>
        </w:rPr>
      </w:r>
      <w:r>
        <w:rPr>
          <w:b/>
          <w:lang w:val="ha_NG" w:bidi="ha_NG"/>
        </w:rPr>
        <w:t>Sashe na uku:</w:t>
      </w:r>
      <w:r>
        <w:rPr>
          <w:lang w:val="ha_NG" w:bidi="ha_NG"/>
        </w:rPr>
        <w:t xml:space="preserve"> Yesu ya umarci almajiran game da abin da bai kamata su ɗauka ba, da kuma abin da za su yi sa'ad da aka karɓe su a wani gida.</w:t>
      </w:r>
    </w:p>
    <w:p>
      <w:pPr/>
      <w:r>
        <w:rPr>
          <w:lang w:val="ha_NG" w:bidi="ha_NG"/>
        </w:rPr>
      </w:r>
      <w:r>
        <w:rPr>
          <w:b/>
          <w:lang w:val="ha_NG" w:bidi="ha_NG"/>
        </w:rPr>
        <w:t xml:space="preserve">Sashe na hudu: </w:t>
      </w:r>
      <w:r>
        <w:rPr>
          <w:lang w:val="ha_NG" w:bidi="ha_NG"/>
        </w:rPr>
        <w:t>Yesu ya bayyana abin da za su yi idan aka ki su. Yesu ya kwatanta waɗannan birane da suka ƙi shi da birane sanannu a tarihin Yahudawa.</w:t>
      </w:r>
    </w:p>
    <w:p>
      <w:pPr/>
      <w:r>
        <w:rPr>
          <w:lang w:val="ha_NG" w:bidi="ha_NG"/>
        </w:rPr>
      </w:r>
      <w:r>
        <w:rPr>
          <w:b/>
          <w:lang w:val="ha_NG" w:bidi="ha_NG"/>
        </w:rPr>
        <w:t>Sashe na biyar:</w:t>
      </w:r>
      <w:r>
        <w:rPr>
          <w:lang w:val="ha_NG" w:bidi="ha_NG"/>
        </w:rPr>
        <w:t xml:space="preserve"> Yesu ya gaya wa almajiransa cewa mutanen da suka saurare su sun saurari Yesu, kuma waɗanda suka ƙi su sun ƙi Yesu kuma sun ƙi Allah.</w:t>
      </w:r>
    </w:p>
    <w:p>
      <w:pPr/>
      <w:r>
        <w:rPr>
          <w:lang w:val="ha_NG" w:bidi="ha_NG"/>
        </w:rPr>
      </w:r>
      <w:r>
        <w:rPr>
          <w:lang w:val="ha_NG" w:bidi="ha_NG"/>
        </w:rPr>
        <w:t>Halayenda suke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Ma'aikaci a cikin fili</w:t>
      </w:r>
    </w:p>
    <w:p>
      <w:pPr>
        <w:pStyle w:val="ListBullet"/>
        <w:spacing w:line="240" w:lineRule="auto"/>
        <w:ind w:left="720"/>
      </w:pPr>
      <w:r>
        <w:rPr>
          <w:lang w:val="ha_NG" w:bidi="ha_NG"/>
        </w:rPr>
      </w:r>
      <w:r>
        <w:rPr>
          <w:lang w:val="ha_NG" w:bidi="ha_NG"/>
        </w:rPr>
        <w:t>Mai fili.</w:t>
      </w:r>
    </w:p>
    <w:p>
      <w:pPr>
        <w:pStyle w:val="ListBullet"/>
        <w:spacing w:line="240" w:lineRule="auto"/>
        <w:ind w:left="720"/>
      </w:pPr>
      <w:r>
        <w:rPr>
          <w:lang w:val="ha_NG" w:bidi="ha_NG"/>
        </w:rPr>
      </w:r>
      <w:r>
        <w:rPr>
          <w:lang w:val="ha_NG" w:bidi="ha_NG"/>
        </w:rPr>
        <w:t>Dan rago</w:t>
      </w:r>
    </w:p>
    <w:p>
      <w:pPr>
        <w:pStyle w:val="ListBullet"/>
        <w:spacing w:line="240" w:lineRule="auto"/>
        <w:ind w:left="720"/>
      </w:pPr>
      <w:r>
        <w:rPr>
          <w:lang w:val="ha_NG" w:bidi="ha_NG"/>
        </w:rPr>
      </w:r>
      <w:r>
        <w:rPr>
          <w:lang w:val="ha_NG" w:bidi="ha_NG"/>
        </w:rPr>
        <w:t>Kyarketai</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Mutane a cikin gidan da ke da zaman salama</w:t>
      </w:r>
    </w:p>
    <w:p>
      <w:pPr>
        <w:pStyle w:val="ListBullet"/>
        <w:spacing w:line="240" w:lineRule="auto"/>
        <w:ind w:left="720"/>
      </w:pPr>
      <w:r>
        <w:rPr>
          <w:lang w:val="ha_NG" w:bidi="ha_NG"/>
        </w:rPr>
      </w:r>
      <w:r>
        <w:rPr>
          <w:lang w:val="ha_NG" w:bidi="ha_NG"/>
        </w:rPr>
        <w:t>Mutane a gidan da babu zaman salama.</w:t>
      </w:r>
    </w:p>
    <w:p>
      <w:pPr>
        <w:pStyle w:val="ListBullet"/>
        <w:spacing w:line="240" w:lineRule="auto"/>
        <w:ind w:left="720"/>
      </w:pPr>
      <w:r>
        <w:rPr>
          <w:lang w:val="ha_NG" w:bidi="ha_NG"/>
        </w:rPr>
      </w:r>
      <w:r>
        <w:rPr>
          <w:lang w:val="ha_NG" w:bidi="ha_NG"/>
        </w:rPr>
        <w:t>Mutane a garin da ke da karban baki.</w:t>
      </w:r>
    </w:p>
    <w:p>
      <w:pPr>
        <w:pStyle w:val="ListBullet"/>
        <w:spacing w:line="240" w:lineRule="auto"/>
        <w:ind w:left="720"/>
      </w:pPr>
      <w:r>
        <w:rPr>
          <w:lang w:val="ha_NG" w:bidi="ha_NG"/>
        </w:rPr>
      </w:r>
      <w:r>
        <w:rPr>
          <w:lang w:val="ha_NG" w:bidi="ha_NG"/>
        </w:rPr>
        <w:t>Mutane a garin da ba sa karɓar baki.</w:t>
      </w:r>
    </w:p>
    <w:p>
      <w:pPr/>
      <w:r>
        <w:rPr>
          <w:lang w:val="ha_NG" w:bidi="ha_NG"/>
        </w:rPr>
      </w:r>
      <w:r>
        <w:rPr>
          <w:lang w:val="ha_NG" w:bidi="ha_NG"/>
        </w:rPr>
        <w:t>A cikin wannan zaman, sa rukunin su tsara labari, su zana, ko su yi amfani da wasu nau'ikan abubuwan da za a iya sarrafawa (abubuwan da za ka iya motsawa kamar duwatsu, sanduna, abubuwan wasan yara) don ganin yadda labarin da ayyukan da ke cikinsa suke.</w:t>
      </w:r>
    </w:p>
    <w:p>
      <w:pPr/>
      <w:r>
        <w:rPr>
          <w:lang w:val="ha_NG" w:bidi="ha_NG"/>
        </w:rPr>
      </w:r>
      <w:r>
        <w:rPr>
          <w:lang w:val="ha_NG" w:bidi="ha_NG"/>
        </w:rPr>
        <w:t>Yana da muhimmanci a tuna cewa Yesu ya riga ya bayyana mene ne ma’anar zama almajiri.</w:t>
      </w:r>
    </w:p>
    <w:p>
      <w:pPr/>
      <w:r>
        <w:rPr>
          <w:lang w:val="ha_NG" w:bidi="ha_NG"/>
        </w:rPr>
      </w:r>
      <w:r>
        <w:rPr>
          <w:lang w:val="ha_NG" w:bidi="ha_NG"/>
        </w:rPr>
        <w:t>Yesu ya tara almajiransa 72 ya aike su zuwa garuruwa da wuraren da yake shirin zuwa.</w:t>
      </w:r>
    </w:p>
    <w:p>
      <w:pPr/>
      <w:r>
        <w:rPr>
          <w:lang w:val="ha_NG" w:bidi="ha_NG"/>
        </w:rPr>
      </w:r>
      <w:r>
        <w:rPr>
          <w:lang w:val="ha_NG" w:bidi="ha_NG"/>
        </w:rPr>
        <w:t>Yana da muhimmanci a tuna cewa Yesu yana soma ba da umurni da kuma yin amfani da misalin lokacin girbi inda "Ubangijin girbi" yake nufin Allah.</w:t>
      </w:r>
    </w:p>
    <w:p>
      <w:pPr/>
      <w:r>
        <w:rPr>
          <w:lang w:val="ha_NG" w:bidi="ha_NG"/>
        </w:rPr>
      </w:r>
      <w:r>
        <w:rPr>
          <w:lang w:val="ha_NG" w:bidi="ha_NG"/>
        </w:rPr>
        <w:t>Yesu ya ce girbin yana da yawa sosai, amma ma'aikata kalilan ne. Yesu ya ba almajiransa umarni.</w:t>
      </w:r>
    </w:p>
    <w:p>
      <w:pPr/>
      <w:r>
        <w:rPr>
          <w:lang w:val="ha_NG" w:bidi="ha_NG"/>
        </w:rPr>
      </w:r>
      <w:r>
        <w:rPr>
          <w:lang w:val="ha_NG" w:bidi="ha_NG"/>
        </w:rPr>
        <w:t>Yana da muhimmanci a tuna cewa 'yan tumaki kanana dabbobi ne wadanda kyarketai ke kai musu hari idan suka samu dama. Yesu ya kwatanta almajiransa da 'yan tumaki.</w:t>
      </w:r>
    </w:p>
    <w:p>
      <w:pPr/>
      <w:r>
        <w:rPr>
          <w:lang w:val="ha_NG" w:bidi="ha_NG"/>
        </w:rPr>
      </w:r>
      <w:r>
        <w:rPr>
          <w:lang w:val="ha_NG" w:bidi="ha_NG"/>
        </w:rPr>
        <w:t>Yana da muhimmanci a tuna cewa Yesu ba ya gaya musu su kasance masu rashin kunya ta hanyar rashin gaida mutane ba. Maimakon haka, Yesu yana gaya musu cewa kada su bata lokaci ta hanyar gaida mutane a kan hanya. Aikin da ya ba su yana bukatar hanzari ne.</w:t>
      </w:r>
    </w:p>
    <w:p>
      <w:pPr/>
      <w:r>
        <w:rPr>
          <w:lang w:val="ha_NG" w:bidi="ha_NG"/>
        </w:rPr>
      </w:r>
      <w:r>
        <w:rPr>
          <w:lang w:val="ha_NG" w:bidi="ha_NG"/>
        </w:rPr>
        <w:t>Yana da muhimmanci a tuna cewa Yesu yana ba da umarnin abin da za a yi idan aka karbi almajirai. Yesu ya sake komawa kan kwatancin aikin gona.</w:t>
      </w:r>
    </w:p>
    <w:p>
      <w:pPr/>
      <w:r>
        <w:rPr>
          <w:lang w:val="ha_NG" w:bidi="ha_NG"/>
        </w:rPr>
      </w:r>
      <w:r>
        <w:rPr>
          <w:lang w:val="ha_NG" w:bidi="ha_NG"/>
        </w:rPr>
        <w:t>Yesu ya gaya musu su zauna a gida ɗaya, suna ci da shan abin da aka ba su. Yesu ya ce ma'aikaci ya cancanci albashinsa.</w:t>
      </w:r>
    </w:p>
    <w:p>
      <w:pPr/>
      <w:r>
        <w:rPr>
          <w:lang w:val="ha_NG" w:bidi="ha_NG"/>
        </w:rPr>
      </w:r>
      <w:r>
        <w:rPr>
          <w:lang w:val="ha_NG" w:bidi="ha_NG"/>
        </w:rPr>
        <w:t>Yana da muhimmanci a tuna cewa Yesu yana ba da umurni game da abin da za a yi idan aka ki almajiran a wani gari.</w:t>
      </w:r>
    </w:p>
    <w:p>
      <w:pPr/>
      <w:r>
        <w:rPr>
          <w:lang w:val="ha_NG" w:bidi="ha_NG"/>
        </w:rPr>
      </w:r>
      <w:r>
        <w:rPr>
          <w:lang w:val="ha_NG" w:bidi="ha_NG"/>
        </w:rPr>
        <w:t>Yana da muhimmanci a tuna cewa matakin kade kura daga kafafu yana alamar shari'ar Allah da za ta sami wancan garin idan ba su canza ba.</w:t>
      </w:r>
    </w:p>
    <w:p>
      <w:pPr/>
      <w:r>
        <w:rPr>
          <w:lang w:val="ha_NG" w:bidi="ha_NG"/>
        </w:rPr>
      </w:r>
      <w:r>
        <w:rPr>
          <w:lang w:val="ha_NG" w:bidi="ha_NG"/>
        </w:rPr>
        <w:t>Yesu ya gaya musu, idan wani gari bai karbe ku ba, sai ku fita zuwa tituna ku ce, "Mun kade muku kurar kafafunmu a kanku." Mulkin Allah yayi kusa."</w:t>
      </w:r>
    </w:p>
    <w:p>
      <w:pPr/>
      <w:r>
        <w:rPr>
          <w:lang w:val="ha_NG" w:bidi="ha_NG"/>
        </w:rPr>
      </w:r>
      <w:r>
        <w:rPr>
          <w:lang w:val="ha_NG" w:bidi="ha_NG"/>
        </w:rPr>
        <w:t>Yana da mahimmanci a tuna cewa Yahudawa sun san labarin Saduma. A tarihin, Saduma birni ne da ya aikata babban zunubi. Faɗin wannan ya sa ƙin Yesu ya fi zunubin Saduma muni kwarai.</w:t>
      </w:r>
    </w:p>
    <w:p>
      <w:pPr/>
      <w:r>
        <w:rPr>
          <w:lang w:val="ha_NG" w:bidi="ha_NG"/>
        </w:rPr>
      </w:r>
      <w:r>
        <w:rPr>
          <w:lang w:val="ha_NG" w:bidi="ha_NG"/>
        </w:rPr>
        <w:t>Yana da mahimmanci a tuna cewa lokacin da Yesu ya ce "a ranar nan," yana magana ne a kan ranar da Allah zai yi wa dukan mutane shari'a.</w:t>
      </w:r>
    </w:p>
    <w:p>
      <w:pPr/>
      <w:r>
        <w:rPr>
          <w:lang w:val="ha_NG" w:bidi="ha_NG"/>
        </w:rPr>
      </w:r>
      <w:r>
        <w:rPr>
          <w:lang w:val="ha_NG" w:bidi="ha_NG"/>
        </w:rPr>
        <w:t>Yesu ya gaya musu cewa, a ranar nan, hukuncin Saduma zai fi sauki fiye da na garin da ya ki Yesu.</w:t>
      </w:r>
    </w:p>
    <w:p>
      <w:pPr/>
      <w:r>
        <w:rPr>
          <w:lang w:val="ha_NG" w:bidi="ha_NG"/>
        </w:rPr>
      </w:r>
      <w:r>
        <w:rPr>
          <w:lang w:val="ha_NG" w:bidi="ha_NG"/>
        </w:rPr>
        <w:t>Yana da mahimmanci a tuna cewa Yesu ya ambaci birane biyu da ya ziyarta. A kusa da Betsaida, Yesu ya ciyar da mutane dubu biyar. Yesu kuma ya ambaci Taya da Sidon, birane biyu da ba na Yahudawa ba.</w:t>
      </w:r>
    </w:p>
    <w:p>
      <w:pPr/>
      <w:r>
        <w:rPr>
          <w:lang w:val="ha_NG" w:bidi="ha_NG"/>
        </w:rPr>
      </w:r>
      <w:r>
        <w:rPr>
          <w:lang w:val="ha_NG" w:bidi="ha_NG"/>
        </w:rPr>
        <w:t>Yana da muhimmanci a tuna cewa Yesu ba cewa yake yi Taya da Sidon ba za su fuskanci shari'a ba, amma Betsaida da Korazin za su fuskanci hukunci mafi girma ne saboda sun ki Yesu da almajiransa.</w:t>
      </w:r>
    </w:p>
    <w:p>
      <w:pPr/>
      <w:r>
        <w:rPr>
          <w:lang w:val="ha_NG" w:bidi="ha_NG"/>
        </w:rPr>
      </w:r>
      <w:r>
        <w:rPr>
          <w:lang w:val="ha_NG" w:bidi="ha_NG"/>
        </w:rPr>
        <w:t>Yana da muhimmanci a tuna cewa Kafarnahum yana daya daga cikin biranen farko da Yesu ya yi abubuwan al'ajibi a cikinsu. Mutane da yawa a garin har yanzu ba su yi bangaskiya ga Yesu a matsayin Mai Ceto da Allah ya yi alkawari ba.</w:t>
      </w:r>
    </w:p>
    <w:p>
      <w:pPr/>
      <w:r>
        <w:rPr>
          <w:lang w:val="ha_NG" w:bidi="ha_NG"/>
        </w:rPr>
      </w:r>
      <w:r>
        <w:rPr>
          <w:lang w:val="ha_NG" w:bidi="ha_NG"/>
        </w:rPr>
        <w:t>Yesu ya ce, "Ke Kafarnahum, za a ɗaukaka ki har zuwa sama?" Za a saukar da kai zuwa wajen azaba."</w:t>
      </w:r>
    </w:p>
    <w:p>
      <w:pPr/>
      <w:r>
        <w:rPr>
          <w:lang w:val="ha_NG" w:bidi="ha_NG"/>
        </w:rPr>
      </w:r>
      <w:r>
        <w:rPr>
          <w:lang w:val="ha_NG" w:bidi="ha_NG"/>
        </w:rPr>
        <w:t>Yana da muhimmanci a tuna cewa Yesu yana ba wa almajiransa ikonsa idan za su yi magana. Hakanan yana da mahimmanci mu tuna cewa Allah ne ya aiko Yesu</w:t>
      </w:r>
      <w:r>
        <w:rPr>
          <w:lang w:val="ha_NG" w:bidi="ha_NG"/>
        </w:rPr>
      </w:r>
    </w:p>
    <w:p>
      <w:pPr>
        <w:pStyle w:val="Heading3"/>
      </w:pPr>
      <w:r>
        <w:rPr>
          <w:lang w:val="ha_NG" w:bidi="ha_NG"/>
        </w:rPr>
        <w:t>Step 4</w:t>
      </w:r>
    </w:p>
    <w:p>
      <w:pPr/>
      <w:r>
        <w:rPr>
          <w:lang w:val="ha_NG" w:bidi="ha_NG"/>
        </w:rPr>
      </w:r>
      <w:r>
        <w:rPr>
          <w:lang w:val="ha_NG" w:bidi="ha_NG"/>
        </w:rPr>
        <w:t>Saurari rubutun sau daya a cikin juyi mafi saukin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sassa biyar.</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Ma'aikatan cikin fili.</w:t>
      </w:r>
    </w:p>
    <w:p>
      <w:pPr>
        <w:pStyle w:val="ListBullet"/>
        <w:spacing w:line="240" w:lineRule="auto"/>
        <w:ind w:left="720"/>
      </w:pPr>
      <w:r>
        <w:rPr>
          <w:lang w:val="ha_NG" w:bidi="ha_NG"/>
        </w:rPr>
      </w:r>
      <w:r>
        <w:rPr>
          <w:lang w:val="ha_NG" w:bidi="ha_NG"/>
        </w:rPr>
        <w:t>Mai fili.</w:t>
      </w:r>
    </w:p>
    <w:p>
      <w:pPr>
        <w:pStyle w:val="ListBullet"/>
        <w:spacing w:line="240" w:lineRule="auto"/>
        <w:ind w:left="720"/>
      </w:pPr>
      <w:r>
        <w:rPr>
          <w:lang w:val="ha_NG" w:bidi="ha_NG"/>
        </w:rPr>
      </w:r>
      <w:r>
        <w:rPr>
          <w:lang w:val="ha_NG" w:bidi="ha_NG"/>
        </w:rPr>
        <w:t>Dan rago</w:t>
      </w:r>
    </w:p>
    <w:p>
      <w:pPr>
        <w:pStyle w:val="ListBullet"/>
        <w:spacing w:line="240" w:lineRule="auto"/>
        <w:ind w:left="720"/>
      </w:pPr>
      <w:r>
        <w:rPr>
          <w:lang w:val="ha_NG" w:bidi="ha_NG"/>
        </w:rPr>
      </w:r>
      <w:r>
        <w:rPr>
          <w:lang w:val="ha_NG" w:bidi="ha_NG"/>
        </w:rPr>
        <w:t>Kyarketai</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Mutane a gida mai zaman salama</w:t>
      </w:r>
    </w:p>
    <w:p>
      <w:pPr>
        <w:pStyle w:val="ListBullet"/>
        <w:spacing w:line="240" w:lineRule="auto"/>
        <w:ind w:left="720"/>
      </w:pPr>
      <w:r>
        <w:rPr>
          <w:lang w:val="ha_NG" w:bidi="ha_NG"/>
        </w:rPr>
      </w:r>
      <w:r>
        <w:rPr>
          <w:lang w:val="ha_NG" w:bidi="ha_NG"/>
        </w:rPr>
        <w:t>Mutanen a cikin gida wanda da babu zaman salama</w:t>
      </w:r>
    </w:p>
    <w:p>
      <w:pPr>
        <w:pStyle w:val="ListBullet"/>
        <w:spacing w:line="240" w:lineRule="auto"/>
        <w:ind w:left="720"/>
      </w:pPr>
      <w:r>
        <w:rPr>
          <w:lang w:val="ha_NG" w:bidi="ha_NG"/>
        </w:rPr>
      </w:r>
      <w:r>
        <w:rPr>
          <w:lang w:val="ha_NG" w:bidi="ha_NG"/>
        </w:rPr>
        <w:t>Mutane a garin da ke karba.</w:t>
      </w:r>
    </w:p>
    <w:p>
      <w:pPr>
        <w:pStyle w:val="ListBullet"/>
        <w:spacing w:line="240" w:lineRule="auto"/>
        <w:ind w:left="720"/>
      </w:pPr>
      <w:r>
        <w:rPr>
          <w:lang w:val="ha_NG" w:bidi="ha_NG"/>
        </w:rPr>
      </w:r>
      <w:r>
        <w:rPr>
          <w:lang w:val="ha_NG" w:bidi="ha_NG"/>
        </w:rPr>
        <w:t>Mutane a garin da ba saa karɓar baki.</w:t>
      </w:r>
    </w:p>
    <w:p>
      <w:pPr/>
      <w:r>
        <w:rPr>
          <w:lang w:val="ha_NG" w:bidi="ha_NG"/>
        </w:rPr>
      </w:r>
      <w:r>
        <w:rPr>
          <w:lang w:val="ha_NG" w:bidi="ha_NG"/>
        </w:rPr>
        <w:t>Yan kungiyar su nuna labarin a matsayin wasan kwaikwayo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Kungiyar za ta iya so ta kwaikwayi umurnin da Yesu ya bayar. Yayin da Yesu yake ba da umarni, ƙungiyar za ta iya kwaikwayi yanayin da Yesu yake bayyanawa a bayan fage.</w:t>
      </w:r>
    </w:p>
    <w:p>
      <w:pPr/>
      <w:r>
        <w:rPr>
          <w:lang w:val="ha_NG" w:bidi="ha_NG"/>
        </w:rPr>
      </w:r>
      <w:r>
        <w:rPr>
          <w:lang w:val="ha_NG" w:bidi="ha_NG"/>
        </w:rPr>
        <w:t>Kwaikwayi Yesu yana ba da umurni ga almajiransa yayin da kungiyar ke kwaikwayon umurnin da yake bayarwa.</w:t>
      </w:r>
    </w:p>
    <w:p>
      <w:pPr/>
      <w:r>
        <w:rPr>
          <w:lang w:val="ha_NG" w:bidi="ha_NG"/>
        </w:rPr>
      </w:r>
      <w:r>
        <w:rPr>
          <w:lang w:val="ha_NG" w:bidi="ha_NG"/>
        </w:rPr>
        <w:t>Kwaikwayi ma'aikaci a gona yana kallon yawan albarkar gona, yana rokon mai gonar ya aiko da karin ma'aikata saboda akwai aiki mai yawa da za a yi. Idan mai yiwuwa ne, ku kwaikwaiyi wasu 'yan tumaki suna shiga tsakanin kyarkecai. Ku kwaikwayi almajiran suna barin jakunan kudi, jakunan tafiya da karin takalma a baya. Yayin da almajiran suke tafiya a hanya, ba su tsaya don gaishe da mutane ba.</w:t>
      </w:r>
    </w:p>
    <w:p>
      <w:pPr/>
      <w:r>
        <w:rPr>
          <w:lang w:val="ha_NG" w:bidi="ha_NG"/>
        </w:rPr>
      </w:r>
      <w:r>
        <w:rPr>
          <w:lang w:val="ha_NG" w:bidi="ha_NG"/>
        </w:rPr>
        <w:t>Dakatar da wasan: Tambayi ɗan wasan da ya fito a matsayin ma'aikaci a gona, "Yaya kake ji?" Za ku iya jin abubuwa kamar, "Murna, gonar tana da girma kuma ta kai girbi," "Karayar zuci, ba mu da isassun ma'aikata da za su taimaka wajen girbi," da kuma "Kwarin gwiwa, mai gonar zai aiko da karin ma'aikata." Tambayi ɗan wasan da ya fito a matsayin almajirin da ya bar dukkan abubuwansa a baya, "Yaya kake ji?" Za ku iya jin abubuwa kamar, "Ina fatan ba zan bukaci waɗannan abubuwan ba," "Na amince Allah zai tanadar," kuma, "Ina murna da zan yi biyayya ga Yesu." Sake aikin.</w:t>
      </w:r>
    </w:p>
    <w:p>
      <w:pPr/>
      <w:r>
        <w:rPr>
          <w:lang w:val="ha_NG" w:bidi="ha_NG"/>
        </w:rPr>
      </w:r>
      <w:r>
        <w:rPr>
          <w:lang w:val="ha_NG" w:bidi="ha_NG"/>
        </w:rPr>
        <w:t>Kwaikwayi almajiran da suke shiga cikin gida suna cewa, "Salam ta tabbata a gare ku." Mutanen da ke zaune a gidan masu zaman lafiya ne, salama tana zaune tare da su. Ku kwikwayi wadansu almajirai biyu da suke tafiya zuwa wani gida inda mutanen da ke cikin gidan ba masu son zaman lafiya ba ne. Ba a karbi albarkarsu ba, kuma gidan ya ci gaba da kasancewa ba shi da salama. Ku kwaikwayi almajiran yadda ba za su riƙa bi gida-gida ba, amma za su karɓi baƙuncin mutum na farko da ya yi musu tayi. Ku kwaikwayi almajiran suna cin abin da aka ba su a matsayin ladan su.</w:t>
      </w:r>
    </w:p>
    <w:p>
      <w:pPr/>
      <w:r>
        <w:rPr>
          <w:lang w:val="ha_NG" w:bidi="ha_NG"/>
        </w:rPr>
      </w:r>
      <w:r>
        <w:rPr>
          <w:lang w:val="ha_NG" w:bidi="ha_NG"/>
        </w:rPr>
        <w:t>Dakatar da wasan: Tambayi ɗan wasan da ya fito a matsayin mutanen gidan da ba shi da salama, "Yaya kake ji?" Za ku ji abubuwa kamar, "Me suke so?" "Ba ni da lokacin baƙi," kuma "Shin ba su ne mabiyan wanda ke haifar da matsaloli a wasu garuruwa ba?" Tambayi ƴan wasan da suke fitowa a matsayin mutanen gidan salama, "Yaya kuke ji?" Za ku iya jin abubuwa kamar, "Ina murnar jin abin da mabiyan Yesu za su faɗa," "Ina godiya don albarkarsu," kuma "Yanzu na fahimci cewa Allah ya aiko Yesu a matsayin Mai Ceton Alkawari." Sake aikin.</w:t>
      </w:r>
    </w:p>
    <w:p>
      <w:pPr/>
      <w:r>
        <w:rPr>
          <w:lang w:val="ha_NG" w:bidi="ha_NG"/>
        </w:rPr>
      </w:r>
      <w:r>
        <w:rPr>
          <w:lang w:val="ha_NG" w:bidi="ha_NG"/>
        </w:rPr>
        <w:t>Kwaikwayi almajiran suna shiga wani gari. Garin sun karbe su. Almajiran suna cin duk abin da aka ajiye a gabansu. Almajiran sun warkar da marasa lafiya kuma suka gaya wa jama'a cewa mulkin Allah ya kusa. Ku yi kwaikwayon sauran almajiran da su ka je garin da a ka ki su. Sai su fita tituna su ce, "Mun kade kurar kafafunmu domin mu nuna cewa mun bar ku ga shari'ar Allah, amma ya kamata ku sani cewa Mulkin Allah ya kusa."</w:t>
      </w:r>
    </w:p>
    <w:p>
      <w:pPr/>
      <w:r>
        <w:rPr>
          <w:lang w:val="ha_NG" w:bidi="ha_NG"/>
        </w:rPr>
      </w:r>
      <w:r>
        <w:rPr>
          <w:lang w:val="ha_NG" w:bidi="ha_NG"/>
        </w:rPr>
        <w:t>Dakatar da wasan: Tambayi ɗan wasan da ya fito a matsayin mutanen garin da suka karɓa, "Yaya kuke ji?" Za ku iya jin abubuwa kamar, "Wannan labari ne mai kyau." Ba zan iya jira in ga Yesu ba," "Mun shafe shekaru muna jiran wannan," da kuma "Allah ya saurari addu'o'inmu, ana warkar da mutane." A tambayi ɗan wasan da yake wakiltar mutanen garin da suka ƙi karɓa, "Yaya kake ji?" Za ku iya jin abubuwa kamar, "Ya kamata a yi hukunci ga waɗannan mutane saboda suna yin ƙarya," "Wannan Yesu ba komai ba ne sai dai mai tada zaune tsaye," "Ba zan yi imani da su ba sai shugabannin addini sun amince." Sake aikin.</w:t>
      </w:r>
    </w:p>
    <w:p>
      <w:pPr/>
      <w:r>
        <w:rPr>
          <w:lang w:val="ha_NG" w:bidi="ha_NG"/>
        </w:rPr>
      </w:r>
      <w:r>
        <w:rPr>
          <w:lang w:val="ha_NG" w:bidi="ha_NG"/>
        </w:rPr>
        <w:t>A kwaikwayi Yesu yana kammala umurninsa ta wajen gaya wa almajiransa yadda a ranar Shari'a, Sodoma za ta fi garin da ya ƙi karɓe su sauƙi. Yesu ya ce, mutanen da ke Korazin da Betsaida suna bakin ciki. Ya ce mutanen garuruwan Al'ummai, wato wadanda ba Yahudawa ba , da sun tuba zuwa ga Allah da a ce an yi ayyukan al'ajibi na Yesu a cikin garuruwansu. Taya da Sidon, garuruwan Al'ummai za su fi samun saki a ranar shari'a. Yesu ya ce Kafarnahum ba ta da dalilin da za a ɗaukaka ta, maimakon haka za ta sauka zuwa inda matattu suke.</w:t>
      </w:r>
    </w:p>
    <w:p>
      <w:pPr/>
      <w:r>
        <w:rPr>
          <w:lang w:val="ha_NG" w:bidi="ha_NG"/>
        </w:rPr>
      </w:r>
      <w:r>
        <w:rPr>
          <w:lang w:val="ha_NG" w:bidi="ha_NG"/>
        </w:rPr>
        <w:t>Dakatar da wasan: Tambayi waɗanda ke fitowa a matsayin almajirai, "Yaya kuke ji?" Za ku iya jin abubuwa kamar, "Na dauka Mulkin Allah na dukan Yahudawa ne," "Amma Sodom gari ne mai cike da zunubi kwarai." Ina fatan garuruwa ba za su ki mu ba," da kuma "Ba zan iya tunanin Taya da Sidon za su juyo ga Allah ba." Ta yaya Al'ummai za su kasance marasa zunubi fiye da mutanenmu?" Tambayi mai fitowa a matsayin Yesu, "Yaya kake ji?" Za ku iya jin abubuwa kamar, "Ina bakin ciki da suka ga ikon Allah amma har yanzu ba su gaskata da ni ba." "Menene kuma suke bukata domin su gaskata da ni?" kuma "Dole ne na dogara ga Ubana." Sake aikin.</w:t>
      </w:r>
    </w:p>
    <w:p>
      <w:pPr/>
      <w:r>
        <w:rPr>
          <w:lang w:val="ha_NG" w:bidi="ha_NG"/>
        </w:rPr>
      </w:r>
      <w:r>
        <w:rPr>
          <w:lang w:val="ha_NG" w:bidi="ha_NG"/>
        </w:rPr>
        <w:t>Ku yi kwaikwayon yadda Yesu ya faɗa wa almajiransa cewa duk wanda ya karɓi saƙonninsu yana karɓar Yesu. Duk wanda ya ƙi almajirai ya ƙi Yesu, kuma duk wanda ya ƙi Yesu ya ƙi Allah, domin Allah ne ya aiko Yesu.</w:t>
      </w:r>
    </w:p>
    <w:p>
      <w:pPr/>
      <w:r>
        <w:rPr>
          <w:lang w:val="ha_NG" w:bidi="ha_NG"/>
        </w:rPr>
      </w:r>
      <w:r>
        <w:rPr>
          <w:lang w:val="ha_NG" w:bidi="ha_NG"/>
        </w:rPr>
        <w:t>Dakatar da wasan: Tambayi mai fitowa a matsayin Yesu, "Yaya kake ji?" Za ku iya jin abubuwa kamar, "Na sani za su fuskanci tsanantawa kamar yadda na fuskanta," "Kin amincewa zai iya zama da wuya, amma za su sami salama daga wurin Ubana," da kuma "Ina godiya saboda 'yan kalilan din da za su amshi sakona."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b/>
          <w:lang w:val="ha_NG" w:bidi="ha_NG"/>
        </w:rPr>
        <w:t>Ubangiji</w:t>
      </w:r>
      <w:r>
        <w:rPr>
          <w:lang w:val="ha_NG" w:bidi="ha_NG"/>
        </w:rPr>
        <w:t xml:space="preserve">, ko Yesu, ya zaɓi </w:t>
      </w:r>
      <w:r>
        <w:rPr>
          <w:b/>
          <w:lang w:val="ha_NG" w:bidi="ha_NG"/>
        </w:rPr>
        <w:t>almajirai</w:t>
      </w:r>
      <w:r>
        <w:rPr>
          <w:lang w:val="ha_NG" w:bidi="ha_NG"/>
        </w:rPr>
        <w:t xml:space="preserve"> 72, ko mabiya, don aiki na musamman. Luka ya yi amfani da take "Ubangiji" wajen kiran Yesu. Ku tabbatar kun fassara Ubangiji da almajirai kamar yadda kuka fassara su a sauran wuraren da suka gabata. Duk kalmomin biyu, </w:t>
      </w:r>
      <w:r>
        <w:rPr>
          <w:b/>
          <w:lang w:val="ha_NG" w:bidi="ha_NG"/>
        </w:rPr>
        <w:t>Ubangiji</w:t>
      </w:r>
      <w:r>
        <w:rPr>
          <w:lang w:val="ha_NG" w:bidi="ha_NG"/>
        </w:rPr>
        <w:t xml:space="preserve"> da kuma </w:t>
      </w:r>
      <w:r>
        <w:rPr>
          <w:b/>
          <w:lang w:val="ha_NG" w:bidi="ha_NG"/>
        </w:rPr>
        <w:t>almajiri</w:t>
      </w:r>
      <w:r>
        <w:rPr>
          <w:lang w:val="ha_NG" w:bidi="ha_NG"/>
        </w:rPr>
        <w:t>, suna cikin Babban Jerin Kalmomi.</w:t>
      </w:r>
    </w:p>
    <w:p>
      <w:pPr/>
      <w:r>
        <w:rPr>
          <w:lang w:val="ha_NG" w:bidi="ha_NG"/>
        </w:rPr>
      </w:r>
      <w:r>
        <w:rPr>
          <w:lang w:val="ha_NG" w:bidi="ha_NG"/>
        </w:rPr>
        <w:t xml:space="preserve">Yesu ya gaya wa almajirai su </w:t>
      </w:r>
      <w:r>
        <w:rPr>
          <w:b/>
          <w:lang w:val="ha_NG" w:bidi="ha_NG"/>
        </w:rPr>
        <w:t>roƙi</w:t>
      </w:r>
      <w:r>
        <w:rPr>
          <w:lang w:val="ha_NG" w:bidi="ha_NG"/>
        </w:rPr>
        <w:t>, ko su yi roƙo ga Ubangijin girbi ya aiko da ƙarin ma'aikata. A nan, "tambaya" na nufin roƙo ko addu'a. Yana da kyau mu yi amfani da kalmar da za ta iya nufin duka biyu.</w:t>
      </w:r>
    </w:p>
    <w:p>
      <w:pPr/>
      <w:r>
        <w:rPr>
          <w:lang w:val="ha_NG" w:bidi="ha_NG"/>
        </w:rPr>
      </w:r>
      <w:r>
        <w:rPr>
          <w:lang w:val="ha_NG" w:bidi="ha_NG"/>
        </w:rPr>
        <w:t>Yesu ya ba almajirai 72 umarni na musamman kafin su tafi gaba zuwa garuruwan da Yesu yake shirin zuwa. Ɗaya daga cikin waɗannan umarnin shi ne a ce "</w:t>
      </w:r>
      <w:r>
        <w:rPr>
          <w:b/>
          <w:lang w:val="ha_NG" w:bidi="ha_NG"/>
        </w:rPr>
        <w:t>Salama ga wannan gida</w:t>
      </w:r>
      <w:r>
        <w:rPr>
          <w:lang w:val="ha_NG" w:bidi="ha_NG"/>
        </w:rPr>
        <w:t xml:space="preserve">" lokacin da almajiran suka shiga gida su zauna a ciki. Wannan ita ce gaisuwar gargajiya ta Yahudawa sa’ad da suka shiga wani gida. Hakan na nuna cewa mai magana na roƙon Allah ya kawo salama ga mutanen da ke zaune a cikin gidan. Fahimtar Yahudawa game da zaman lafiya tana nufin rashin yaki da kuma yanayin jin dadi, tsaro, lafiya, da kuma wadata. Allah shi ne tushen duk wadannan abubuwa ga wadanda ke da alaka da shi. Ku tabbatar kun yi amfani da kalmar da ta ƙunshi ma'anoni daban-daban na kalmar "salama" gwargwadon iko. </w:t>
      </w:r>
      <w:r>
        <w:rPr>
          <w:b/>
          <w:lang w:val="ha_NG" w:bidi="ha_NG"/>
        </w:rPr>
        <w:t>Zaman lafiya</w:t>
      </w:r>
      <w:r>
        <w:rPr>
          <w:lang w:val="ha_NG" w:bidi="ha_NG"/>
        </w:rPr>
        <w:t xml:space="preserve"> yana cikin Babban Jerin Kalmomi.</w:t>
      </w:r>
    </w:p>
    <w:p>
      <w:pPr/>
      <w:r>
        <w:rPr>
          <w:lang w:val="ha_NG" w:bidi="ha_NG"/>
        </w:rPr>
      </w:r>
      <w:r>
        <w:rPr>
          <w:lang w:val="ha_NG" w:bidi="ha_NG"/>
        </w:rPr>
        <w:t xml:space="preserve">Yesu ya gaya wa almajiransa su </w:t>
      </w:r>
      <w:r>
        <w:rPr>
          <w:b/>
          <w:lang w:val="ha_NG" w:bidi="ha_NG"/>
        </w:rPr>
        <w:t>warkar da</w:t>
      </w:r>
      <w:r>
        <w:rPr>
          <w:lang w:val="ha_NG" w:bidi="ha_NG"/>
        </w:rPr>
        <w:t xml:space="preserve"> marasa lafiya kuma su gaya wa mutane cewa </w:t>
      </w:r>
      <w:r>
        <w:rPr>
          <w:b/>
          <w:lang w:val="ha_NG" w:bidi="ha_NG"/>
        </w:rPr>
        <w:t>Mulkin Allah</w:t>
      </w:r>
      <w:r>
        <w:rPr>
          <w:lang w:val="ha_NG" w:bidi="ha_NG"/>
        </w:rPr>
        <w:t xml:space="preserve"> ya kusa da su. A nan, warkarwa na nufin maida mutanen da suka yi rashin lafiya su sake samun lafiya a jikinsu. Mulkin Allah yana nufin sarautar Allah a cikin zukatan mutanensa ta wurin bangaskiyarsu ga Yesu. Ku tabbata kun fassara warkar da mulkin Allah kamar yadda kuka fassara shi a baya. </w:t>
      </w:r>
      <w:r>
        <w:rPr>
          <w:b/>
          <w:lang w:val="ha_NG" w:bidi="ha_NG"/>
        </w:rPr>
        <w:t>Mulkin Allah</w:t>
      </w:r>
      <w:r>
        <w:rPr>
          <w:lang w:val="ha_NG" w:bidi="ha_NG"/>
        </w:rPr>
        <w:t xml:space="preserve"> yana cikin Babban Jerin Kalmomi.</w:t>
      </w:r>
    </w:p>
    <w:p>
      <w:pPr/>
      <w:r>
        <w:rPr>
          <w:lang w:val="ha_NG" w:bidi="ha_NG"/>
        </w:rPr>
      </w:r>
      <w:r>
        <w:rPr>
          <w:lang w:val="ha_NG" w:bidi="ha_NG"/>
        </w:rPr>
        <w:t xml:space="preserve">Yesu ya nuna baƙin cikinsa kan biranen da suka ƙi shi. Ko da yake sun ga </w:t>
      </w:r>
      <w:r>
        <w:rPr>
          <w:b/>
          <w:lang w:val="ha_NG" w:bidi="ha_NG"/>
        </w:rPr>
        <w:t>al'ajiban</w:t>
      </w:r>
      <w:r>
        <w:rPr>
          <w:lang w:val="ha_NG" w:bidi="ha_NG"/>
        </w:rPr>
        <w:t xml:space="preserve"> Yesu, har yanzu ba su gaskata da shi ba. Ayyukan ban al'ajabi na nufin ayyuka masu iko wanda Allah ne kadai zai iya yin su. Ku tabbata kun fassara al'ajibi yadda kuka yi a sauran wuraren da suka gabata. </w:t>
      </w:r>
      <w:r>
        <w:rPr>
          <w:b/>
          <w:lang w:val="ha_NG" w:bidi="ha_NG"/>
        </w:rPr>
        <w:t>Al'ajabi</w:t>
      </w:r>
      <w:r>
        <w:rPr>
          <w:lang w:val="ha_NG" w:bidi="ha_NG"/>
        </w:rPr>
        <w:t xml:space="preserve"> yana cikin Babban Jerin kalmomi. Yesu ya ce idan garuruwan Al'ummai sun ga irin waɗannan mu'ujizai, to da sun </w:t>
      </w:r>
      <w:r>
        <w:rPr>
          <w:b/>
          <w:lang w:val="ha_NG" w:bidi="ha_NG"/>
        </w:rPr>
        <w:t>tuba</w:t>
      </w:r>
      <w:r>
        <w:rPr>
          <w:lang w:val="ha_NG" w:bidi="ha_NG"/>
        </w:rPr>
        <w:t xml:space="preserve"> tun da daɗewa. Tuba na nufin daina yin zunubi da kuma biyayya ga Allah. Ku tabbata kun fassara kalmar 'tuba' kamar yadda kuka yi a baya. </w:t>
      </w:r>
      <w:r>
        <w:rPr>
          <w:b/>
          <w:lang w:val="ha_NG" w:bidi="ha_NG"/>
        </w:rPr>
        <w:t>Tuba</w:t>
      </w:r>
      <w:r>
        <w:rPr>
          <w:lang w:val="ha_NG" w:bidi="ha_NG"/>
        </w:rPr>
        <w:t xml:space="preserve"> yana cikin Babban Jerin kalmomi.</w:t>
      </w:r>
    </w:p>
    <w:p>
      <w:pPr/>
      <w:r>
        <w:rPr>
          <w:lang w:val="ha_NG" w:bidi="ha_NG"/>
        </w:rPr>
      </w:r>
      <w:r>
        <w:rPr>
          <w:lang w:val="ha_NG" w:bidi="ha_NG"/>
        </w:rPr>
        <w:t xml:space="preserve">Yesu ya ambata cewa sa tufafin buhu hanya ce ta nuna baƙin ciki. </w:t>
      </w:r>
      <w:r>
        <w:rPr>
          <w:b/>
          <w:lang w:val="ha_NG" w:bidi="ha_NG"/>
        </w:rPr>
        <w:t>Tufafin makoki</w:t>
      </w:r>
      <w:r>
        <w:rPr>
          <w:lang w:val="ha_NG" w:bidi="ha_NG"/>
        </w:rPr>
        <w:t xml:space="preserve"> yana nufin tufafi mai kauri wanda yake da rashin dadi sosai idan aka saka shi. Yawanci ana yin sa ne daga gashin dabba.</w:t>
      </w:r>
    </w:p>
    <w:p>
      <w:pPr/>
      <w:r>
        <w:rPr>
          <w:lang w:val="ha_NG" w:bidi="ha_NG"/>
        </w:rPr>
      </w:r>
      <w:r>
        <w:rPr>
          <w:lang w:val="ha_NG" w:bidi="ha_NG"/>
        </w:rPr>
        <w:t>Ku dakata kuma ku nuna hoton tufafin makoki idan ba ku yi hakan ba tukuna.</w:t>
      </w:r>
    </w:p>
    <w:p>
      <w:pPr/>
      <w:r>
        <w:rPr>
          <w:lang w:val="ha_NG" w:bidi="ha_NG"/>
        </w:rPr>
      </w:r>
      <w:r>
        <w:rPr>
          <w:lang w:val="ha_NG" w:bidi="ha_NG"/>
        </w:rPr>
        <w:t xml:space="preserve">Yesu ya yi magana game da </w:t>
      </w:r>
      <w:r>
        <w:rPr>
          <w:b/>
          <w:lang w:val="ha_NG" w:bidi="ha_NG"/>
        </w:rPr>
        <w:t>Kafarnahum</w:t>
      </w:r>
      <w:r>
        <w:rPr>
          <w:lang w:val="ha_NG" w:bidi="ha_NG"/>
        </w:rPr>
        <w:t xml:space="preserve">, wurin da ya yi yawancin hidimarsa a </w:t>
      </w:r>
      <w:r>
        <w:rPr>
          <w:b/>
          <w:lang w:val="ha_NG" w:bidi="ha_NG"/>
        </w:rPr>
        <w:t>Galili</w:t>
      </w:r>
      <w:r>
        <w:rPr>
          <w:lang w:val="ha_NG" w:bidi="ha_NG"/>
        </w:rPr>
        <w:t xml:space="preserve">. Ya ce suna tunanin za a ɗauke su zuwa </w:t>
      </w:r>
      <w:r>
        <w:rPr>
          <w:b/>
          <w:lang w:val="ha_NG" w:bidi="ha_NG"/>
        </w:rPr>
        <w:t>sammai</w:t>
      </w:r>
      <w:r>
        <w:rPr>
          <w:lang w:val="ha_NG" w:bidi="ha_NG"/>
        </w:rPr>
        <w:t xml:space="preserve">, ko wurin da Allah ke zaune. Maimakon haka, Yesu ya ce za a kai su lahira, ko jahannama. </w:t>
      </w:r>
      <w:r>
        <w:rPr>
          <w:b/>
          <w:lang w:val="ha_NG" w:bidi="ha_NG"/>
        </w:rPr>
        <w:t>Hades</w:t>
      </w:r>
      <w:r>
        <w:rPr>
          <w:lang w:val="ha_NG" w:bidi="ha_NG"/>
        </w:rPr>
        <w:t xml:space="preserve"> na iya nufin wurin matattu, wurin azaba, ko wurin matattu marasa adalci. A wannan yanayin, akasin sama da daraja ne kuma wataƙila yana nufin jahannama, wurin da ake azabtar da waɗanda ba su yi imani ba kuma ake wulakanta su bayan sun mutu. Ku tabbata kun fassara sama kamar yadda kuka yi a sauran wuraren da suka gabata. </w:t>
      </w:r>
      <w:r>
        <w:rPr>
          <w:b/>
          <w:lang w:val="ha_NG" w:bidi="ha_NG"/>
        </w:rPr>
        <w:t>Sama</w:t>
      </w:r>
      <w:r>
        <w:rPr>
          <w:lang w:val="ha_NG" w:bidi="ha_NG"/>
        </w:rPr>
        <w:t xml:space="preserve"> da </w:t>
      </w:r>
      <w:r>
        <w:rPr>
          <w:b/>
          <w:lang w:val="ha_NG" w:bidi="ha_NG"/>
        </w:rPr>
        <w:t>Lahira</w:t>
      </w:r>
      <w:r>
        <w:rPr>
          <w:lang w:val="ha_NG" w:bidi="ha_NG"/>
        </w:rPr>
        <w:t xml:space="preserve"> suna cikin Babban Jerin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rukunin su yi gwajin bayyana nassin a yarensu. Kada ku manta da haɗa abubuwan da kuka yanke shawara a kansu a matakan da suka gabata, kamar tsarin lokaci, kalmomi, jimloli, motsin rai, ko kowane abu da kuka tattauna.</w:t>
      </w:r>
    </w:p>
    <w:p>
      <w:pPr/>
      <w:r>
        <w:rPr>
          <w:lang w:val="ha_NG" w:bidi="ha_NG"/>
        </w:rPr>
      </w:r>
      <w:r>
        <w:rPr>
          <w:lang w:val="ha_NG" w:bidi="ha_NG"/>
        </w:rPr>
        <w:t>Ya kamata wani ɗan ƙungiya ya faɗi wasu jimloli na nassin sannan ya dakata. Wani memba na kungiyar ya kamata ya faɗi sashe na gaba na nassin sannan ya tsaya. Ku ci gaba da yin haka har sai duk kungiyar ta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Memban ƙungiya zai iya amfani da abubuwa daban-daban, motsi-motsi,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Kana iya yanke shawarar cewa ka fi son yadda wani ɗan ƙungiya ya ba da wani sashe, amma kuma ka fi son yadda wani ɗan ƙungiyar na daban ya ba da wani sashen.</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nassin da kowa ya amince da ita.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10:17–24</w:t>
      </w:r>
      <w:r>
        <w:rPr>
          <w:lang w:val="ha_NG" w:bidi="ha_NG"/>
        </w:rPr>
      </w:r>
    </w:p>
    <w:p>
      <w:pPr>
        <w:pStyle w:val="Heading3"/>
      </w:pPr>
      <w:r>
        <w:rPr>
          <w:lang w:val="ha_NG" w:bidi="ha_NG"/>
        </w:rPr>
        <w:t>Step 1</w:t>
      </w:r>
    </w:p>
    <w:p>
      <w:pPr/>
      <w:r>
        <w:rPr>
          <w:lang w:val="ha_NG" w:bidi="ha_NG"/>
        </w:rPr>
      </w:r>
      <w:r>
        <w:rPr>
          <w:lang w:val="ha_NG" w:bidi="ha_NG"/>
        </w:rPr>
        <w:t>Ku saurari Luka 10:17–24 ku kuma kiyaye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kake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yana tafiya tare da almajiransa a kan hanyar zuwa Urushalim inda ya san zai mutu kuma ya sake rayuwa. Yesu ya aika almajiransa 72, ko mabiyansa, da takamaiman umarni su riga shi zuwa garuruwan da yake shirin zuwa. Wannan labarin ya fara ne sa'ad da almajiran suka dawo wurin Yesu cikin farin ciki saboda abubuwan da suka faru a garuruwa daban-daban.</w:t>
      </w:r>
    </w:p>
    <w:p>
      <w:pPr/>
      <w:r>
        <w:rPr>
          <w:lang w:val="ha_NG" w:bidi="ha_NG"/>
        </w:rPr>
      </w:r>
      <w:r>
        <w:rPr>
          <w:lang w:val="ha_NG" w:bidi="ha_NG"/>
        </w:rPr>
        <w:t>Almajiran 72 sun koma wurin Yesu daga garuruwa daban-daban da suka ziyarta kafin isowar Yesu. Sun yi farin ciki ƙwarai game da abin da ya faru a tafiyarsu. Sai suka gaya wa Yesu cewa sun sami damar fitar da aljanu, ko mugayen ruhohi, duk inda suka je saboda sun yi amfani da sunan Yesu. Wannan yana nufin cewa aljanun sun san da ikon da Yesu ya ba almajiransa. Sa'ad da almajiran suka yi amfani da ikon sunan Yesu wajen gaya wa aljanu su fita, aljanun dole ne suka yi biyayya.</w:t>
      </w:r>
    </w:p>
    <w:p>
      <w:pPr/>
      <w:r>
        <w:rPr>
          <w:lang w:val="ha_NG" w:bidi="ha_NG"/>
        </w:rPr>
      </w:r>
      <w:r>
        <w:rPr>
          <w:lang w:val="ha_NG" w:bidi="ha_NG"/>
        </w:rPr>
        <w:t>Yesu ya amsa wa almajiran kuma ya nuna cewa tuni yana da iko akan Shaiɗan, ko kuma shugaban dukkan aljanu. Yesu ya ce, "Na ga Shaidan ya fado daga samaniya, ko sama kamar walkiya." Yesu yana cewa yayin da almajiran ke fitar da aljanu da sunan Yesu, shaidan, shugaban dukkan mugayen ruhohi, ya rasa ikonsa. A wannan labarin, Shaidan ya rasa ikonsa da sauri kamar yadda walkiya take buga kasa.</w:t>
      </w:r>
    </w:p>
    <w:p>
      <w:pPr/>
      <w:r>
        <w:rPr>
          <w:lang w:val="ha_NG" w:bidi="ha_NG"/>
        </w:rPr>
      </w:r>
      <w:r>
        <w:rPr>
          <w:lang w:val="ha_NG" w:bidi="ha_NG"/>
        </w:rPr>
        <w:t>Dakata ku kuma tattauna da ƙungiyarku: Ta yaya ake kallon shugaban dukkan mugayen ruhohi a al'adarku? Wane ne ya fi wannan shugaba iko kuma/ko ta yaya za a iya dakatar da shi?</w:t>
      </w:r>
    </w:p>
    <w:p>
      <w:pPr/>
      <w:r>
        <w:rPr>
          <w:lang w:val="ha_NG" w:bidi="ha_NG"/>
        </w:rPr>
      </w:r>
      <w:r>
        <w:rPr>
          <w:lang w:val="ha_NG" w:bidi="ha_NG"/>
        </w:rPr>
        <w:t>Yesu ya gaya wa almajiransa cewa kafin su tafi tafiyarsu, ya ba su iko don su wakilce shi kuma su yi abubuwan da ba za su iya yi da kansu ba. Daya daga cikin wadancan abubuwa shi ne taka macizai da kunamai masu guba. Sau da yawa, ana amfani da macizai a cikin Littafi Mai Tsarki don nuna Shaidan. Kunamai kananan halittu ne masu taurin jiki da tsawonsu zai iya kaiwa santimita 20, ko inci 8, na tsayi. Suna da ƙafafu takwas da kuma ƙaba a wutsiyarsu wadda ke iya janyo tsananin zafi. Yesu ya yi amfani da waɗannan dabbobin a matsayin kwatanci ga yadda almajiran za su taka ko su ci nasara a kan aljanu. Kamar macizai da kunamai, aljannu suna da hatsari kuma suna cutar da mutane.</w:t>
      </w:r>
    </w:p>
    <w:p>
      <w:pPr/>
      <w:r>
        <w:rPr>
          <w:lang w:val="ha_NG" w:bidi="ha_NG"/>
        </w:rPr>
      </w:r>
      <w:r>
        <w:rPr>
          <w:lang w:val="ha_NG" w:bidi="ha_NG"/>
        </w:rPr>
        <w:t>Tsaya kuma nuna wa ƙungiyarka hoton kunama da maciji. Idan ba ku da kunamai a yankinku, za ku iya amfani da kalma mafi fadi kamar "halittu masu hadari masu harbi."</w:t>
      </w:r>
    </w:p>
    <w:p>
      <w:pPr/>
      <w:r>
        <w:rPr>
          <w:lang w:val="ha_NG" w:bidi="ha_NG"/>
        </w:rPr>
      </w:r>
      <w:r>
        <w:rPr>
          <w:lang w:val="ha_NG" w:bidi="ha_NG"/>
        </w:rPr>
        <w:t>Yesu kuma ya gaya wa almajiransa cewa ya ba su iko wanda ya fi ikon makiyi, ko kuma Shaiɗan. Shaidan ana kiransa maƙiyi domin yana gaba da Allah, Yesu, da kuma dukan mabiyansu. Saboda Yesu ya ba da wannan ikon, makiyin ba zai cutar da almajirai ba.</w:t>
      </w:r>
    </w:p>
    <w:p>
      <w:pPr/>
      <w:r>
        <w:rPr>
          <w:lang w:val="ha_NG" w:bidi="ha_NG"/>
        </w:rPr>
      </w:r>
      <w:r>
        <w:rPr>
          <w:lang w:val="ha_NG" w:bidi="ha_NG"/>
        </w:rPr>
        <w:t>Sai Yesu ya kwatanta abubuwa biyu da ya kamata su yi murna ko su yi farin ciki. Lokacin da Yesu ya gaya wa almajirai "kada ku yi farin ciki domin ruhohin sun yi muku biyayya," ba ya nufin cewa almajiran ba za su yi farin ciki ba domin aljanu sun yi musu biyayya. Maimakon haka, Yesu yana cewa ya kamata su fi yin farin ciki domin an rubuta sunayensu a sama, wato inda Allah yake. Wannan bayani yana nufin cewa Allah ne ya rubuta sunayen almajiran. Allah ya rubuta sunayensu a sama. Wannan yana nufin cewa Allah ya rubuta a wani wuri sunayen dukan mutanen da za su zauna tare da shi har abada.</w:t>
      </w:r>
    </w:p>
    <w:p>
      <w:pPr/>
      <w:r>
        <w:rPr>
          <w:lang w:val="ha_NG" w:bidi="ha_NG"/>
        </w:rPr>
      </w:r>
      <w:r>
        <w:rPr>
          <w:lang w:val="ha_NG" w:bidi="ha_NG"/>
        </w:rPr>
        <w:t>Ku dakata ku tattauna da ƙungiyarku: A al'adarku, yaya hukuma ko shugabanni ke adana bayanan mutanen da ke zaune a al'umma?</w:t>
      </w:r>
    </w:p>
    <w:p>
      <w:pPr/>
      <w:r>
        <w:rPr>
          <w:lang w:val="ha_NG" w:bidi="ha_NG"/>
        </w:rPr>
      </w:r>
      <w:r>
        <w:rPr>
          <w:lang w:val="ha_NG" w:bidi="ha_NG"/>
        </w:rPr>
        <w:t>A lokacin da Yesu ke magana da almajiransa, Ruhu na Allah ya sa Yesu ya cika da farin ciki, ko murna sosai.</w:t>
      </w:r>
    </w:p>
    <w:p>
      <w:pPr/>
      <w:r>
        <w:rPr>
          <w:lang w:val="ha_NG" w:bidi="ha_NG"/>
        </w:rPr>
      </w:r>
      <w:r>
        <w:rPr>
          <w:lang w:val="ha_NG" w:bidi="ha_NG"/>
        </w:rPr>
        <w:t>Yesu yana magana da Allah kuma yana kiransa da Uba, Ubangiji na sammai da ƙasa — sarki na dukan abubuwa. Yesu yana farin ciki kuma yana gode wa Allah da ya bayyana gaskiya game da Mulkin Allah ga mutane masu sauƙin kai da talakawa—mutane waɗanda ke kama da ƙananan yara ta wannan hanyar. Waɗannan mutane masu sauƙin kai da talakawa sune almajirai 72 da suka fita. Sun kasance a shirye su saurari koyarwar Yesu, saboda haka Allah ya ba su ilimi. Amma Allah bai ba da ilimi game da mulkinsa ga waɗanda suka ɗauka cewa su masu hikima ne.</w:t>
      </w:r>
    </w:p>
    <w:p>
      <w:pPr/>
      <w:r>
        <w:rPr>
          <w:lang w:val="ha_NG" w:bidi="ha_NG"/>
        </w:rPr>
      </w:r>
      <w:r>
        <w:rPr>
          <w:lang w:val="ha_NG" w:bidi="ha_NG"/>
        </w:rPr>
        <w:t>Ku tsaya ku tattauna da ƙungiyarku: Ta yaya ake ɗaukar yara a al'adarku? Wane irin matsayi suke da shi? Mene ne ma'anar kwatanta mutum da yaro a al'adarku?</w:t>
      </w:r>
    </w:p>
    <w:p>
      <w:pPr/>
      <w:r>
        <w:rPr>
          <w:lang w:val="ha_NG" w:bidi="ha_NG"/>
        </w:rPr>
      </w:r>
      <w:r>
        <w:rPr>
          <w:lang w:val="ha_NG" w:bidi="ha_NG"/>
        </w:rPr>
        <w:t>Sai Yesu ya juya yana yi wa almajiransa da sauran mutane da suke wurin magana. Yesu ya ce Allah ya ba shi dukan ilimi, iko da mulki wadanda Allah da kansa yake da su. Wannan ya ba Yesu damar bayyana ko raba wannan ilimin da ikon nan da duk wanda ya so. Yesu ya ce babu wanda ya fahimci dangantakarsa da Allah sosai sai Allah, Ubansa. Hakika, kuma Yesu, Ɗan, yasan yadda ubansa yake Ubansa. Duk da haka, da yake shi ne Dan, Yesu zai iya bayyana ko kuma sa a san Allah da gaske ga duk wanda ya zaba.</w:t>
      </w:r>
    </w:p>
    <w:p>
      <w:pPr/>
      <w:r>
        <w:rPr>
          <w:lang w:val="ha_NG" w:bidi="ha_NG"/>
        </w:rPr>
      </w:r>
      <w:r>
        <w:rPr>
          <w:lang w:val="ha_NG" w:bidi="ha_NG"/>
        </w:rPr>
        <w:t>Kuma, Yesu ya sake canza masu sauraronsa, ya yi magana da almajiransa kawai. Wannan zai iya nufin cewa ya juya baya ga taron jama'a kuma ya yi magana cikin murya ƙasa-ƙasa. Yesu ya gaya musu cewa su masu albarka ne, ko kuma sun samu babban girma daga wurin Allah. Su masu albarka ne sabida sun yi tafiya tare da Yesu a duk tsawon lokacin nan kuma sun ga dukan al'ajibin da ya yi! Ko da manyan shugabanni a dā, kamar sarakuna da annabawa, ko kuma manzannin Allah, ba su sami zarafi su ga Yesu ba. Wadannan shugabanni sun bukaci ganin Yesu da sauraron koyarwarsa saboda shi ne Almasihu, wato Mai Ceton da Allah ya yi alkawari. Amma sun mutu da daɗewa kafin haihuwar Yesu.</w:t>
      </w:r>
    </w:p>
    <w:p>
      <w:pPr/>
      <w:r>
        <w:rPr>
          <w:lang w:val="ha_NG" w:bidi="ha_NG"/>
        </w:rPr>
      </w:r>
      <w:r>
        <w:rPr>
          <w:lang w:val="ha_NG" w:bidi="ha_NG"/>
        </w:rPr>
        <w:t>Wannan sashe ya nuna yadda babban rukunin almajirai suka zama wani ɓangare na aikin Yesu. Suna aiki ne a matsayin wakilansa kuma da ikonsa. Sun fahimci muhimmancin gaya wa kowa game da mulkin Allah, ko an karbi sakon Yesu ko ba a karba ba.</w:t>
      </w:r>
      <w:r>
        <w:rPr>
          <w:lang w:val="ha_NG" w:bidi="ha_NG"/>
        </w:rPr>
      </w:r>
    </w:p>
    <w:p>
      <w:pPr>
        <w:pStyle w:val="Heading3"/>
      </w:pPr>
      <w:r>
        <w:rPr>
          <w:lang w:val="ha_NG" w:bidi="ha_NG"/>
        </w:rPr>
        <w:t>Step 3</w:t>
      </w:r>
    </w:p>
    <w:p>
      <w:pPr/>
      <w:r>
        <w:rPr>
          <w:lang w:val="ha_NG" w:bidi="ha_NG"/>
        </w:rPr>
      </w:r>
      <w:r>
        <w:rPr>
          <w:lang w:val="ha_NG" w:bidi="ha_NG"/>
        </w:rPr>
        <w:t>Saurari rubutun sau daya a cikin juyi mafi saukin fahimta.</w:t>
      </w:r>
    </w:p>
    <w:p>
      <w:pPr/>
      <w:r>
        <w:rPr>
          <w:lang w:val="ha_NG" w:bidi="ha_NG"/>
        </w:rPr>
      </w:r>
      <w:r>
        <w:rPr>
          <w:lang w:val="ha_NG" w:bidi="ha_NG"/>
        </w:rPr>
        <w:t>A wannan zaman, za ku taimaki ƙungiyar su hango wannan labari. Za ku taimaki kungiyar wajen bayyana wurare, fannoni, da mutanen cikin labarin.</w:t>
      </w:r>
    </w:p>
    <w:p>
      <w:pPr/>
      <w:r>
        <w:rPr>
          <w:lang w:val="ha_NG" w:bidi="ha_NG"/>
        </w:rPr>
      </w:r>
      <w:r>
        <w:rPr>
          <w:lang w:val="ha_NG" w:bidi="ha_NG"/>
        </w:rPr>
        <w:t>Wannan labarin yana da fage guda hudu.</w:t>
      </w:r>
    </w:p>
    <w:p>
      <w:pPr/>
      <w:r>
        <w:rPr>
          <w:lang w:val="ha_NG" w:bidi="ha_NG"/>
        </w:rPr>
      </w:r>
      <w:r>
        <w:rPr>
          <w:b/>
          <w:lang w:val="ha_NG" w:bidi="ha_NG"/>
        </w:rPr>
        <w:t>Fani na farko:</w:t>
      </w:r>
      <w:r>
        <w:rPr>
          <w:lang w:val="ha_NG" w:bidi="ha_NG"/>
        </w:rPr>
        <w:t xml:space="preserve"> Almajirai 72 sunyi biyayya da umurnin Yesu kuma suna dawo wa. Almajiran sun yi mamaki domin aljannun sun san da ikon sunan Yesu. Yesu ya gaya musu cewa Yesu ya ga Shaiɗan ya faɗo ƙasa. Yesu ya fada musu game da ikon da Yesu ya basu. Yesu ya gaya musu cewa ba za a cutar da su ba. Yesu ya gaya wa almajiran kada su yi murna saboda aljanu suna yi musu biyayya, amma su yi murna domin Allah ya rubuta sunayensu.</w:t>
      </w:r>
    </w:p>
    <w:p>
      <w:pPr/>
      <w:r>
        <w:rPr>
          <w:lang w:val="ha_NG" w:bidi="ha_NG"/>
        </w:rPr>
      </w:r>
      <w:r>
        <w:rPr>
          <w:b/>
          <w:lang w:val="ha_NG" w:bidi="ha_NG"/>
        </w:rPr>
        <w:t>Fani na biyu:</w:t>
      </w:r>
      <w:r>
        <w:rPr>
          <w:lang w:val="ha_NG" w:bidi="ha_NG"/>
        </w:rPr>
        <w:t xml:space="preserve"> Yesu yana addu'a, yana godiya ga Allah domin ya ɓoye waɗannan abubuwa daga masu hikima da masu wayo kuma ya bayyana waɗannan ga waɗanda suke kamar yara.</w:t>
      </w:r>
    </w:p>
    <w:p>
      <w:pPr/>
      <w:r>
        <w:rPr>
          <w:lang w:val="ha_NG" w:bidi="ha_NG"/>
        </w:rPr>
      </w:r>
      <w:r>
        <w:rPr>
          <w:b/>
          <w:lang w:val="ha_NG" w:bidi="ha_NG"/>
        </w:rPr>
        <w:t>Fani na uku:</w:t>
      </w:r>
      <w:r>
        <w:rPr>
          <w:lang w:val="ha_NG" w:bidi="ha_NG"/>
        </w:rPr>
        <w:t xml:space="preserve"> Yesu ya gaya wa jama'a cewa ba wanda ya san dan sai Uba, kuma ba wanda ya san Uba sai dan, da kuma waɗanda dan ya zaɓa don nuna musu Uban.</w:t>
      </w:r>
    </w:p>
    <w:p>
      <w:pPr/>
      <w:r>
        <w:rPr>
          <w:lang w:val="ha_NG" w:bidi="ha_NG"/>
        </w:rPr>
      </w:r>
      <w:r>
        <w:rPr>
          <w:b/>
          <w:lang w:val="ha_NG" w:bidi="ha_NG"/>
        </w:rPr>
        <w:t>Fani na hudu:</w:t>
      </w:r>
      <w:r>
        <w:rPr>
          <w:lang w:val="ha_NG" w:bidi="ha_NG"/>
        </w:rPr>
        <w:t xml:space="preserve"> Yesu ya juya ya kalli almajiransa lokacin da suke su kadai, ya gaya musu cewa su masu albarka ne domin sun ga abin da sarakuna da annabawa suka so su gani amma ba su gani ba.</w:t>
      </w:r>
    </w:p>
    <w:p>
      <w:pPr/>
      <w:r>
        <w:rPr>
          <w:lang w:val="ha_NG" w:bidi="ha_NG"/>
        </w:rPr>
      </w:r>
      <w:r>
        <w:rPr>
          <w:lang w:val="ha_NG" w:bidi="ha_NG"/>
        </w:rPr>
        <w:t>Jarumai a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Ruhu mai Tsarki</w:t>
      </w:r>
    </w:p>
    <w:p>
      <w:pPr>
        <w:pStyle w:val="ListBullet"/>
        <w:spacing w:line="240" w:lineRule="auto"/>
        <w:ind w:left="720"/>
      </w:pPr>
      <w:r>
        <w:rPr>
          <w:lang w:val="ha_NG" w:bidi="ha_NG"/>
        </w:rPr>
      </w:r>
      <w:r>
        <w:rPr>
          <w:lang w:val="ha_NG" w:bidi="ha_NG"/>
        </w:rPr>
        <w:t>Mugayen Ruhohi</w:t>
      </w:r>
    </w:p>
    <w:p>
      <w:pPr>
        <w:pStyle w:val="ListBullet"/>
        <w:spacing w:line="240" w:lineRule="auto"/>
        <w:ind w:left="720"/>
      </w:pPr>
      <w:r>
        <w:rPr>
          <w:lang w:val="ha_NG" w:bidi="ha_NG"/>
        </w:rPr>
      </w:r>
      <w:r>
        <w:rPr>
          <w:lang w:val="ha_NG" w:bidi="ha_NG"/>
        </w:rPr>
        <w:t>Mugayen ruhohi da aka wakilta da kunamai da macizai.</w:t>
      </w:r>
    </w:p>
    <w:p>
      <w:pPr>
        <w:pStyle w:val="ListBullet"/>
        <w:spacing w:line="240" w:lineRule="auto"/>
        <w:ind w:left="720"/>
      </w:pPr>
      <w:r>
        <w:rPr>
          <w:lang w:val="ha_NG" w:bidi="ha_NG"/>
        </w:rPr>
      </w:r>
      <w:r>
        <w:rPr>
          <w:lang w:val="ha_NG" w:bidi="ha_NG"/>
        </w:rPr>
        <w:t>Jama'a</w:t>
      </w:r>
    </w:p>
    <w:p>
      <w:pPr/>
      <w:r>
        <w:rPr>
          <w:lang w:val="ha_NG" w:bidi="ha_NG"/>
        </w:rPr>
      </w:r>
      <w:r>
        <w:rPr>
          <w:lang w:val="ha_NG" w:bidi="ha_NG"/>
        </w:rPr>
        <w:t>A cikin wannan zaman, sa rukunin su tsara labari, su zana, ko su yi amfani da wasu nau'ikan abubuwan da za a iya sarrafawa (abubuwan da za ka iya motsawa kamar duwatsu, sanduna, abubuwan wasan yara) don su fito da hoton labarin da ayyukan da ke cikinsa.</w:t>
      </w:r>
    </w:p>
    <w:p>
      <w:pPr/>
      <w:r>
        <w:rPr>
          <w:lang w:val="ha_NG" w:bidi="ha_NG"/>
        </w:rPr>
      </w:r>
      <w:r>
        <w:rPr>
          <w:lang w:val="ha_NG" w:bidi="ha_NG"/>
        </w:rPr>
        <w:t>Yana da muhimmanci a tuna cewa an aika almajirai kuma sun yi abin da Yesu ya umurce su. Kungiyar za ta iya kwaikwayon almajiran suna umurtar aljanu su fita daga mutane a cikin sunan Yesu. Ƙungiyar za ta iya kwaikwayon almajiran suna tafiya a tsakiyar mugayen ruhohi waɗanda macizai da kunamai ke wakilta ba tare da an cutar da su ko an ji musu rauni ba.</w:t>
      </w:r>
    </w:p>
    <w:p>
      <w:pPr/>
      <w:r>
        <w:rPr>
          <w:lang w:val="ha_NG" w:bidi="ha_NG"/>
        </w:rPr>
      </w:r>
      <w:r>
        <w:rPr>
          <w:lang w:val="ha_NG" w:bidi="ha_NG"/>
        </w:rPr>
        <w:t>Yana da muhimmanci a tuna da cewa almajiran sun jaddada ikon Yesu lokacin da suka ce sun yi amfani da sunan Yesu.</w:t>
      </w:r>
    </w:p>
    <w:p>
      <w:pPr/>
      <w:r>
        <w:rPr>
          <w:lang w:val="ha_NG" w:bidi="ha_NG"/>
        </w:rPr>
      </w:r>
      <w:r>
        <w:rPr>
          <w:lang w:val="ha_NG" w:bidi="ha_NG"/>
        </w:rPr>
        <w:t>Saba'in da biyu suka dawo da farin ciki suka ce har aljanu suna yi musu biyayya ta wurin sunan Yesu.</w:t>
      </w:r>
    </w:p>
    <w:p>
      <w:pPr/>
      <w:r>
        <w:rPr>
          <w:lang w:val="ha_NG" w:bidi="ha_NG"/>
        </w:rPr>
      </w:r>
      <w:r>
        <w:rPr>
          <w:lang w:val="ha_NG" w:bidi="ha_NG"/>
        </w:rPr>
        <w:t>Yana da mahimmanci a tuna cewa macizai da kunamai alama ce ta mugunta, Shaiɗan da aljannu. Yesu ba ya nuna cewa suna da iko su halaka Shaiɗan da aljanu ba, amma za su yi nasara a kansu ba tare da an ji musu rauni ba.</w:t>
      </w:r>
    </w:p>
    <w:p>
      <w:pPr/>
      <w:r>
        <w:rPr>
          <w:lang w:val="ha_NG" w:bidi="ha_NG"/>
        </w:rPr>
      </w:r>
      <w:r>
        <w:rPr>
          <w:lang w:val="ha_NG" w:bidi="ha_NG"/>
        </w:rPr>
        <w:t>Yesu ya gaya musu cewa ya ga Shaidan yana faɗuwa farat ɗaya kamar walƙiya. Yesu ya gaya musu cewa ya ba su iko a kan dukan ikon maƙiyi, kuma za su murkushe macizai da kunamai sa’ad da suka yi tafiya a tsakaninsu. Yesu kuma yana gaya musu cewa ba abin da zai cutar da su.</w:t>
      </w:r>
    </w:p>
    <w:p>
      <w:pPr/>
      <w:r>
        <w:rPr>
          <w:lang w:val="ha_NG" w:bidi="ha_NG"/>
        </w:rPr>
      </w:r>
      <w:r>
        <w:rPr>
          <w:lang w:val="ha_NG" w:bidi="ha_NG"/>
        </w:rPr>
        <w:t>Yana da muhimmanci mu tuna cewa lokacin da Yesu ya ce an rubuta sunayensu cikin sama, yana nufin cewa Allah yana da sunayensu a rubuce.</w:t>
      </w:r>
    </w:p>
    <w:p>
      <w:pPr/>
      <w:r>
        <w:rPr>
          <w:lang w:val="ha_NG" w:bidi="ha_NG"/>
        </w:rPr>
      </w:r>
      <w:r>
        <w:rPr>
          <w:lang w:val="ha_NG" w:bidi="ha_NG"/>
        </w:rPr>
        <w:t>Yesu kuma ya gaya musu cewa kada su yi murna domin mugayen ruhohi suna yi musu biyayya, amma domin an rubuta sunayensu a sama.</w:t>
      </w:r>
    </w:p>
    <w:p>
      <w:pPr/>
      <w:r>
        <w:rPr>
          <w:lang w:val="ha_NG" w:bidi="ha_NG"/>
        </w:rPr>
      </w:r>
      <w:r>
        <w:rPr>
          <w:lang w:val="ha_NG" w:bidi="ha_NG"/>
        </w:rPr>
        <w:t>Yana da muhimmanci a tuna cewa lokacin da Yesu ya yi farin ciki, bangare na farko shi ne inda Yesu yake magana da Ubansa a sama. Bayan haka Yesu ya bayyana wa masu sauraron sa cewa shi ne yake zaban wanda zai bayyana wa Uban a gare shi. Ruhun Allah ya ba Yesu farin ciki sai ya yi addu'a ga Ubansa. Yesu ya gode wa Allah don ya ɓoye iliminsa ga waɗanda suke tsammanin su masu hikima ne, ya kuma bayyana shi ga waɗanda suke kamar yara. Yesu ya bayyana wa masu sauraro cewa shi ne kawai ya san ainihin yadda Allah yake kuma Allah ne kawai yake da cikakken fahimtar Yesu a matsayin Ɗansa. Yesu ne zai zaɓi waɗanda zai bayyana musu Allah.</w:t>
      </w:r>
    </w:p>
    <w:p>
      <w:pPr/>
      <w:r>
        <w:rPr>
          <w:lang w:val="ha_NG" w:bidi="ha_NG"/>
        </w:rPr>
      </w:r>
      <w:r>
        <w:rPr>
          <w:lang w:val="ha_NG" w:bidi="ha_NG"/>
        </w:rPr>
        <w:t>Lokacin da Yesu ya kasance shi kaɗai tare da almajiransa, Yesu ya gaya musu cewa almajiran masu albarka ne domin sun ga abin da annabawa da sarakuna suke so su gani kuma su ji amma ba su gani ba, ba su kuma ji ba.</w:t>
      </w:r>
      <w:r>
        <w:rPr>
          <w:lang w:val="ha_NG" w:bidi="ha_NG"/>
        </w:rPr>
      </w:r>
    </w:p>
    <w:p>
      <w:pPr>
        <w:pStyle w:val="Heading3"/>
      </w:pPr>
      <w:r>
        <w:rPr>
          <w:lang w:val="ha_NG" w:bidi="ha_NG"/>
        </w:rPr>
        <w:t>Step 4</w:t>
      </w:r>
    </w:p>
    <w:p>
      <w:pPr/>
      <w:r>
        <w:rPr>
          <w:lang w:val="ha_NG" w:bidi="ha_NG"/>
        </w:rPr>
      </w:r>
      <w:r>
        <w:rPr>
          <w:lang w:val="ha_NG" w:bidi="ha_NG"/>
        </w:rPr>
        <w:t>Saurari rubutun sau daya a cikin juyi mafi saukin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fage guda hudu.</w:t>
      </w:r>
    </w:p>
    <w:p>
      <w:pPr/>
      <w:r>
        <w:rPr>
          <w:lang w:val="ha_NG" w:bidi="ha_NG"/>
        </w:rPr>
      </w:r>
      <w:r>
        <w:rPr>
          <w:lang w:val="ha_NG" w:bidi="ha_NG"/>
        </w:rPr>
        <w:t>Jarumai a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Ruhu mai Tsarki</w:t>
      </w:r>
    </w:p>
    <w:p>
      <w:pPr>
        <w:pStyle w:val="ListBullet"/>
        <w:spacing w:line="240" w:lineRule="auto"/>
        <w:ind w:left="720"/>
      </w:pPr>
      <w:r>
        <w:rPr>
          <w:lang w:val="ha_NG" w:bidi="ha_NG"/>
        </w:rPr>
      </w:r>
      <w:r>
        <w:rPr>
          <w:lang w:val="ha_NG" w:bidi="ha_NG"/>
        </w:rPr>
        <w:t>Mugayen Ruhohi</w:t>
      </w:r>
    </w:p>
    <w:p>
      <w:pPr>
        <w:pStyle w:val="ListBullet"/>
        <w:spacing w:line="240" w:lineRule="auto"/>
        <w:ind w:left="720"/>
      </w:pPr>
      <w:r>
        <w:rPr>
          <w:lang w:val="ha_NG" w:bidi="ha_NG"/>
        </w:rPr>
      </w:r>
      <w:r>
        <w:rPr>
          <w:lang w:val="ha_NG" w:bidi="ha_NG"/>
        </w:rPr>
        <w:t>Mugayen ruhohi da aka wakilta da kunamai da macizai.</w:t>
      </w:r>
    </w:p>
    <w:p>
      <w:pPr>
        <w:pStyle w:val="ListBullet"/>
        <w:spacing w:line="240" w:lineRule="auto"/>
        <w:ind w:left="720"/>
      </w:pPr>
      <w:r>
        <w:rPr>
          <w:lang w:val="ha_NG" w:bidi="ha_NG"/>
        </w:rPr>
      </w:r>
      <w:r>
        <w:rPr>
          <w:lang w:val="ha_NG" w:bidi="ha_NG"/>
        </w:rPr>
        <w:t>Jama'a</w:t>
      </w:r>
    </w:p>
    <w:p>
      <w:pPr/>
      <w:r>
        <w:rPr>
          <w:lang w:val="ha_NG" w:bidi="ha_NG"/>
        </w:rPr>
      </w:r>
      <w:r>
        <w:rPr>
          <w:lang w:val="ha_NG" w:bidi="ha_NG"/>
        </w:rPr>
        <w:t>Yan kungiyar su nuna labarin a matsayin wasan kwaikwayo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da cewa ƙungiyar ta kwaikwayi yadda almajiran suka yi amfani da sunan Yesu wajen fitar da aljannu.</w:t>
      </w:r>
    </w:p>
    <w:p>
      <w:pPr/>
      <w:r>
        <w:rPr>
          <w:lang w:val="ha_NG" w:bidi="ha_NG"/>
        </w:rPr>
      </w:r>
      <w:r>
        <w:rPr>
          <w:lang w:val="ha_NG" w:bidi="ha_NG"/>
        </w:rPr>
        <w:t>Tabbatar cewa ƙungiyar ta kwaikwayi almajiran suna tafiya tsakanin macizai da kunamai. Ana iya wakiltar macizai da kunaman ta hanyar mutane da ke kwaikwayon mugayen ruhohi da ke ƙoƙarin kai wa almajiran hari amma ba su iya cutar da su ba.</w:t>
      </w:r>
    </w:p>
    <w:p>
      <w:pPr/>
      <w:r>
        <w:rPr>
          <w:lang w:val="ha_NG" w:bidi="ha_NG"/>
        </w:rPr>
      </w:r>
      <w:r>
        <w:rPr>
          <w:lang w:val="ha_NG" w:bidi="ha_NG"/>
        </w:rPr>
        <w:t>A tabbatar da cewa ƙungiyar ta kwaikwayi yadda Ruhu Mai Tsarki yake motsa Yesu ya yi addu'a ga Uba. Ƙungiyar tana iya yanke shawarar yadda za ta bayyana wannan yanayin. Idan zai yiwu, mutum ɗaya zai iya kasancewa a matsayin Ruhu Mai Tsarki yana yi wa Yesu raɗa yayin da yake yin addu'a.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kwaikwayi almajiran yadda suka yi biyayya ga umurnin Yesu, sannan suka dawo da murna. Sun gaya wa Yesu yadda aljanu suka yi musu biyayya lokacin da suka yi amfani da sunan Yesu.</w:t>
      </w:r>
    </w:p>
    <w:p>
      <w:pPr/>
      <w:r>
        <w:rPr>
          <w:lang w:val="ha_NG" w:bidi="ha_NG"/>
        </w:rPr>
      </w:r>
      <w:r>
        <w:rPr>
          <w:lang w:val="ha_NG" w:bidi="ha_NG"/>
        </w:rPr>
        <w:t>Dakatar da wasan: Tambayi mai fitowa a matsayin Yesu, "Yaya kake ji?" Za ku iya jin abubuwa kamar, "Na yi murna cewa sun sami bangaskiya," "Sun yi farin ciki sosai, ina fatan wannan zai taimaka musu wajen shirya abubuwan da ke zuwa," "Ina fatan ba za su manta cewa makiya ba su cutar da su ba." Tambayi jaruman da ke fitowa a matsayin almajirai, "Yaya kuke ji?" Za ku iya jin abubuwa kamar, "Na yi mamakin ikon da muke da shi," "Na ji daɗi kuma an girmama ni da Yesu ya zaɓe ni don taimaka masa a muhimmin aikinsa," "Ina farin ciki domin mutane sun fara ganin ko wane ne Yesu." Sake aikin.</w:t>
      </w:r>
    </w:p>
    <w:p>
      <w:pPr/>
      <w:r>
        <w:rPr>
          <w:lang w:val="ha_NG" w:bidi="ha_NG"/>
        </w:rPr>
      </w:r>
      <w:r>
        <w:rPr>
          <w:lang w:val="ha_NG" w:bidi="ha_NG"/>
        </w:rPr>
        <w:t>Ku yi kwaikwayon Yesu yana gaya musu game da ikon da suke da shi a kan dukan ikon makiyi da kuma yadda kunamai da macizai ba za su cutar da su ba.</w:t>
      </w:r>
    </w:p>
    <w:p>
      <w:pPr/>
      <w:r>
        <w:rPr>
          <w:lang w:val="ha_NG" w:bidi="ha_NG"/>
        </w:rPr>
      </w:r>
      <w:r>
        <w:rPr>
          <w:lang w:val="ha_NG" w:bidi="ha_NG"/>
        </w:rPr>
        <w:t>Dakatar da wasan kwaikwayon: Tambayi mai fitowa a matsayin mugayen ruhohi, "Yaya kake ji?" Za ku iya jin abubuwa kamar, "Ta yaya suke da iko haka?" "Ba zan iya bijire wa umarninsu ba," kuma "Ina fushi saboda dole in tafi." Sake aikin.</w:t>
      </w:r>
    </w:p>
    <w:p>
      <w:pPr/>
      <w:r>
        <w:rPr>
          <w:lang w:val="ha_NG" w:bidi="ha_NG"/>
        </w:rPr>
      </w:r>
      <w:r>
        <w:rPr>
          <w:lang w:val="ha_NG" w:bidi="ha_NG"/>
        </w:rPr>
        <w:t>Kwaikwayi Yesu yana gaya wa almajiransa cewa su yi farin ciki, ba don mugayen ruhohi sun yi musu biyayya ba, amma domin an rubuta sunayensu a sama.</w:t>
      </w:r>
    </w:p>
    <w:p>
      <w:pPr/>
      <w:r>
        <w:rPr>
          <w:lang w:val="ha_NG" w:bidi="ha_NG"/>
        </w:rPr>
      </w:r>
      <w:r>
        <w:rPr>
          <w:lang w:val="ha_NG" w:bidi="ha_NG"/>
        </w:rPr>
        <w:t>Dakatar da wasan: Tambayi masu fitowa a matsayin almajiran, "Yaya kuke ji?" Za ku iya jin abubuwa kamar, "Yesu yana da gaskiya." Babu abin da ya fi zama tare da Allah har abada," "Ba zan iya jira har sai na je sama ba," da kuma "Na yi farin ciki cewa kullum Yesu yana tuna mini abin da ya fi muhimmanci." Sake aikin.</w:t>
      </w:r>
    </w:p>
    <w:p>
      <w:pPr/>
      <w:r>
        <w:rPr>
          <w:lang w:val="ha_NG" w:bidi="ha_NG"/>
        </w:rPr>
      </w:r>
      <w:r>
        <w:rPr>
          <w:lang w:val="ha_NG" w:bidi="ha_NG"/>
        </w:rPr>
        <w:t>Kwaikwayi Yesu yana yin addu’a bayan ya sami kwarin gwiwa daga farin cikin Ruhu Mai Tsarki. Yesu yana godiya ga Allah domin Allah ya ɓoye waɗannan abubuwa daga mutane da ke ganin kansu masu hikima da masu wayo. Allah ya zaɓi ya bayyana waɗannan abubuwa ga waɗanda suke kamar yara.</w:t>
      </w:r>
    </w:p>
    <w:p>
      <w:pPr/>
      <w:r>
        <w:rPr>
          <w:lang w:val="ha_NG" w:bidi="ha_NG"/>
        </w:rPr>
      </w:r>
      <w:r>
        <w:rPr>
          <w:lang w:val="ha_NG" w:bidi="ha_NG"/>
        </w:rPr>
        <w:t>Dakatar da wasan kwaikwayon: Tambayi mai fitowa a matsayin Ruhu Mai Tsarki, "Yaya kake ji?" Za ku ji abubuwa kamar, "Ina cike da farin ciki cewa Yesu yana shirya almajiran domin nufin Allah," "Ina farin ciki da kasancewa cikin dangantaka da Allah Uba da kuma Yesu Ɗan," kuma "Ina alfahari da yadda Yesu ya ƙasƙantar da kansa kuma ya koya wa wasu game da Allah." Sake aikin.</w:t>
      </w:r>
    </w:p>
    <w:p>
      <w:pPr/>
      <w:r>
        <w:rPr>
          <w:lang w:val="ha_NG" w:bidi="ha_NG"/>
        </w:rPr>
      </w:r>
      <w:r>
        <w:rPr>
          <w:lang w:val="ha_NG" w:bidi="ha_NG"/>
        </w:rPr>
        <w:t>Kwaikwayi Yesu yana gaya wa mutanen da ke kewaye da shi cewa Uban sa ya ba shi dukkan ilimi da iko. Yesu ya gaya musu cewa babu wanda ya san Ɗan sai Uban. Ya ce ba wanda ya san Uba sai Dan, da kuma mutanen da Dan ya zaɓa ya bayyana musu Uban.</w:t>
      </w:r>
    </w:p>
    <w:p>
      <w:pPr/>
      <w:r>
        <w:rPr>
          <w:lang w:val="ha_NG" w:bidi="ha_NG"/>
        </w:rPr>
      </w:r>
      <w:r>
        <w:rPr>
          <w:lang w:val="ha_NG" w:bidi="ha_NG"/>
        </w:rPr>
        <w:t>Dakatar da wasan kwaikwayon: Tambayi mai fitowa a matsayin mutane masu sauraro, "Yaya kake ji?" Za ku ji abubuwa kamar, "Kaina ya daure," "Ina so Yesu ya nuna mini Uban," da kuma "Me ya sa Yesu yake yawan magana a misalai?" Sake aikin.</w:t>
      </w:r>
    </w:p>
    <w:p>
      <w:pPr/>
      <w:r>
        <w:rPr>
          <w:lang w:val="ha_NG" w:bidi="ha_NG"/>
        </w:rPr>
      </w:r>
      <w:r>
        <w:rPr>
          <w:lang w:val="ha_NG" w:bidi="ha_NG"/>
        </w:rPr>
        <w:t>Kwaikwayi Yesu yana tare da almajiransa su kadai, yana gaya musu cewa suna da albarka domin sun ga kuma sun ji abin da sarakuna da annabawa suka so su gani da kuma ji, amma ba su gani ba kuma ba su ji ba.</w:t>
      </w:r>
    </w:p>
    <w:p>
      <w:pPr/>
      <w:r>
        <w:rPr>
          <w:lang w:val="ha_NG" w:bidi="ha_NG"/>
        </w:rPr>
      </w:r>
      <w:r>
        <w:rPr>
          <w:lang w:val="ha_NG" w:bidi="ha_NG"/>
        </w:rPr>
        <w:t>Dakatar da wasan: Tambayi mai fitowa a matsayin almajirai, "Yaya kake ji?" Za ku ji abubuwa kamar, "Abin alfahari ne," "Ba zan iya yarda cewa Yesu ya zabe ni ba," da kuma "Gaskiya ne!" Nassosi koyaushe sun yi magana game da Mai Ceton da aka yi Alkawari." Sake aikin.</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Bayan da Yesu ya aike su, </w:t>
      </w:r>
      <w:r>
        <w:rPr>
          <w:b/>
          <w:lang w:val="ha_NG" w:bidi="ha_NG"/>
        </w:rPr>
        <w:t>almajiran</w:t>
      </w:r>
      <w:r>
        <w:rPr>
          <w:lang w:val="ha_NG" w:bidi="ha_NG"/>
        </w:rPr>
        <w:t xml:space="preserve"> 72, ko kuwa mabiyan Yesu, sun dawo da farin ciki. Ku tabbatar kun fassara almajiri yadda kuka yi a sauran wuraren da suka gabata. </w:t>
      </w:r>
      <w:r>
        <w:rPr>
          <w:b/>
          <w:lang w:val="ha_NG" w:bidi="ha_NG"/>
        </w:rPr>
        <w:t>Almajiri</w:t>
      </w:r>
      <w:r>
        <w:rPr>
          <w:lang w:val="ha_NG" w:bidi="ha_NG"/>
        </w:rPr>
        <w:t xml:space="preserve"> yana cikin jerin kalmomi na jagora. Almajiran suna jin murna kuma suna kiran Yesu </w:t>
      </w:r>
      <w:r>
        <w:rPr>
          <w:b/>
          <w:lang w:val="ha_NG" w:bidi="ha_NG"/>
        </w:rPr>
        <w:t>Ubangiji</w:t>
      </w:r>
      <w:r>
        <w:rPr>
          <w:lang w:val="ha_NG" w:bidi="ha_NG"/>
        </w:rPr>
        <w:t xml:space="preserve">. Wannan lakabi mai daraja yana nufin abu guda da maigida ko wanda ke da iko. Ita ce kalmar da Yahudawa suke amfani da ita wajen kiran Allah. Ku tabbata kun fassara kalmar "Ubangiji" kamar yadda kuka yi a baya. </w:t>
      </w:r>
      <w:r>
        <w:rPr>
          <w:b/>
          <w:lang w:val="ha_NG" w:bidi="ha_NG"/>
        </w:rPr>
        <w:t>Ubangiji</w:t>
      </w:r>
      <w:r>
        <w:rPr>
          <w:lang w:val="ha_NG" w:bidi="ha_NG"/>
        </w:rPr>
        <w:t xml:space="preserve"> yana cikin babban jerin Kalmomi. </w:t>
      </w:r>
    </w:p>
    <w:p>
      <w:pPr/>
      <w:r>
        <w:rPr>
          <w:lang w:val="ha_NG" w:bidi="ha_NG"/>
        </w:rPr>
      </w:r>
      <w:r>
        <w:rPr>
          <w:lang w:val="ha_NG" w:bidi="ha_NG"/>
        </w:rPr>
        <w:t xml:space="preserve">Almajiran suna cike da farin ciki domin </w:t>
      </w:r>
      <w:r>
        <w:rPr>
          <w:b/>
          <w:lang w:val="ha_NG" w:bidi="ha_NG"/>
        </w:rPr>
        <w:t>aljanu</w:t>
      </w:r>
      <w:r>
        <w:rPr>
          <w:lang w:val="ha_NG" w:bidi="ha_NG"/>
        </w:rPr>
        <w:t xml:space="preserve">, ko kuma mugayen ruhohi, sun yi musu biyayya lokacin da suka yi amfani da sunan Yesu mai iko. Ku tabbata kun fassara aljani yadda kuka fassara shi a baya. </w:t>
      </w:r>
      <w:r>
        <w:rPr>
          <w:b/>
          <w:lang w:val="ha_NG" w:bidi="ha_NG"/>
        </w:rPr>
        <w:t>Aljani</w:t>
      </w:r>
      <w:r>
        <w:rPr>
          <w:lang w:val="ha_NG" w:bidi="ha_NG"/>
        </w:rPr>
        <w:t xml:space="preserve"> yana cikin Babban Jerin kalmomi.</w:t>
      </w:r>
    </w:p>
    <w:p>
      <w:pPr/>
      <w:r>
        <w:rPr>
          <w:lang w:val="ha_NG" w:bidi="ha_NG"/>
        </w:rPr>
      </w:r>
      <w:r>
        <w:rPr>
          <w:lang w:val="ha_NG" w:bidi="ha_NG"/>
        </w:rPr>
        <w:t xml:space="preserve">Yesu ya amsa ya ce ya ga </w:t>
      </w:r>
      <w:r>
        <w:rPr>
          <w:b/>
          <w:lang w:val="ha_NG" w:bidi="ha_NG"/>
        </w:rPr>
        <w:t>Shaidan</w:t>
      </w:r>
      <w:r>
        <w:rPr>
          <w:lang w:val="ha_NG" w:bidi="ha_NG"/>
        </w:rPr>
        <w:t xml:space="preserve"> ya fadi kamar walkiya daga </w:t>
      </w:r>
      <w:r>
        <w:rPr>
          <w:b/>
          <w:lang w:val="ha_NG" w:bidi="ha_NG"/>
        </w:rPr>
        <w:t>samaniya</w:t>
      </w:r>
      <w:r>
        <w:rPr>
          <w:lang w:val="ha_NG" w:bidi="ha_NG"/>
        </w:rPr>
        <w:t xml:space="preserve">. Shaidan shi ne shugaban dukan miyagun ruhohi, kuma sama wajen da Allah yake. A wannan yanayin, sama ita ce sararin da walkiya ke fadowa. Ku tabbatar kun fassara Shaidan da sama kamar yadda kuka yi a sauran wuraren a baya. Duk kalmomin biyu, </w:t>
      </w:r>
      <w:r>
        <w:rPr>
          <w:b/>
          <w:lang w:val="ha_NG" w:bidi="ha_NG"/>
        </w:rPr>
        <w:t>Shaidan</w:t>
      </w:r>
      <w:r>
        <w:rPr>
          <w:lang w:val="ha_NG" w:bidi="ha_NG"/>
        </w:rPr>
        <w:t xml:space="preserve"> da </w:t>
      </w:r>
      <w:r>
        <w:rPr>
          <w:b/>
          <w:lang w:val="ha_NG" w:bidi="ha_NG"/>
        </w:rPr>
        <w:t>sama</w:t>
      </w:r>
      <w:r>
        <w:rPr>
          <w:lang w:val="ha_NG" w:bidi="ha_NG"/>
        </w:rPr>
        <w:t>, suna cikin Babban Jerin Kalmomi. Yesu yana cewa ya ga an kayar da Shaidan da sauri.</w:t>
      </w:r>
    </w:p>
    <w:p>
      <w:pPr/>
      <w:r>
        <w:rPr>
          <w:lang w:val="ha_NG" w:bidi="ha_NG"/>
        </w:rPr>
      </w:r>
      <w:r>
        <w:rPr>
          <w:lang w:val="ha_NG" w:bidi="ha_NG"/>
        </w:rPr>
        <w:t xml:space="preserve">Yesu ya ce ya ba almajiran </w:t>
      </w:r>
      <w:r>
        <w:rPr>
          <w:b/>
          <w:lang w:val="ha_NG" w:bidi="ha_NG"/>
        </w:rPr>
        <w:t>iko</w:t>
      </w:r>
      <w:r>
        <w:rPr>
          <w:lang w:val="ha_NG" w:bidi="ha_NG"/>
        </w:rPr>
        <w:t xml:space="preserve">, ko damar yin aiki, kafin su tafi birane daban-daban. Ku tabbata kun fassara iko, kamar yadda a ka yi shi a baya. </w:t>
      </w:r>
      <w:r>
        <w:rPr>
          <w:b/>
          <w:lang w:val="ha_NG" w:bidi="ha_NG"/>
        </w:rPr>
        <w:t>Iko</w:t>
      </w:r>
      <w:r>
        <w:rPr>
          <w:lang w:val="ha_NG" w:bidi="ha_NG"/>
        </w:rPr>
        <w:t xml:space="preserve"> yana cikin Babban Jerin Kalmomi. Yesu ya ce an rubuta sunayen almajiran a </w:t>
      </w:r>
      <w:r>
        <w:rPr>
          <w:b/>
          <w:lang w:val="ha_NG" w:bidi="ha_NG"/>
        </w:rPr>
        <w:t>sama</w:t>
      </w:r>
      <w:r>
        <w:rPr>
          <w:lang w:val="ha_NG" w:bidi="ha_NG"/>
        </w:rPr>
        <w:t xml:space="preserve">. A nan, yana nufin wurin da Allah yake zaune. Ku tabbata kun fassara sama kamar yadda kuka yi a baya. </w:t>
      </w:r>
      <w:r>
        <w:rPr>
          <w:b/>
          <w:lang w:val="ha_NG" w:bidi="ha_NG"/>
        </w:rPr>
        <w:t>Sama</w:t>
      </w:r>
      <w:r>
        <w:rPr>
          <w:lang w:val="ha_NG" w:bidi="ha_NG"/>
        </w:rPr>
        <w:t xml:space="preserve"> tana cikin Babban Jerin Kalmomi.</w:t>
      </w:r>
    </w:p>
    <w:p>
      <w:pPr/>
      <w:r>
        <w:rPr>
          <w:lang w:val="ha_NG" w:bidi="ha_NG"/>
        </w:rPr>
      </w:r>
      <w:r>
        <w:rPr>
          <w:lang w:val="ha_NG" w:bidi="ha_NG"/>
        </w:rPr>
        <w:t xml:space="preserve">Luka ya ce Yesu ya cika da farin ciki ta wurin </w:t>
      </w:r>
      <w:r>
        <w:rPr>
          <w:b/>
          <w:lang w:val="ha_NG" w:bidi="ha_NG"/>
        </w:rPr>
        <w:t>Ruhu Mai Tsarki</w:t>
      </w:r>
      <w:r>
        <w:rPr>
          <w:lang w:val="ha_NG" w:bidi="ha_NG"/>
        </w:rPr>
        <w:t xml:space="preserve">. Ruhu Mai Tsarki yana nufin Ruhun Allah. Ruhun Allah na iya ba mutane hikima, ƙarfi, da iko na musamman don su yi ayyuka na ban mamaki. Ku tabbata kun fassara Ruhu Mai Tsarki kamar yadda kuka yi a baya. </w:t>
      </w:r>
      <w:r>
        <w:rPr>
          <w:b/>
          <w:lang w:val="ha_NG" w:bidi="ha_NG"/>
        </w:rPr>
        <w:t>Ruhu Mai Tsarki</w:t>
      </w:r>
      <w:r>
        <w:rPr>
          <w:lang w:val="ha_NG" w:bidi="ha_NG"/>
        </w:rPr>
        <w:t xml:space="preserve"> yana cikin babban Jerin Kalmomi.</w:t>
      </w:r>
    </w:p>
    <w:p>
      <w:pPr/>
      <w:r>
        <w:rPr>
          <w:lang w:val="ha_NG" w:bidi="ha_NG"/>
        </w:rPr>
      </w:r>
      <w:r>
        <w:rPr>
          <w:lang w:val="ha_NG" w:bidi="ha_NG"/>
        </w:rPr>
        <w:t xml:space="preserve">Yesu ya kira almajiransa </w:t>
      </w:r>
      <w:r>
        <w:rPr>
          <w:b/>
          <w:lang w:val="ha_NG" w:bidi="ha_NG"/>
        </w:rPr>
        <w:t>masu albarka</w:t>
      </w:r>
      <w:r>
        <w:rPr>
          <w:lang w:val="ha_NG" w:bidi="ha_NG"/>
        </w:rPr>
        <w:t xml:space="preserve"> don sun gan shi ya yi al'ajibai kuma sun saurari koyarwarsa. Mai albarka yana nufin cewa Allah ya nuna musu alherinsa. Ku tabbata kun fassara kalmar nan 'bless' kamar yadda kuka fassara ta a baya. </w:t>
      </w:r>
      <w:r>
        <w:rPr>
          <w:b/>
          <w:lang w:val="ha_NG" w:bidi="ha_NG"/>
        </w:rPr>
        <w:t>Albarka</w:t>
      </w:r>
      <w:r>
        <w:rPr>
          <w:lang w:val="ha_NG" w:bidi="ha_NG"/>
        </w:rPr>
        <w:t xml:space="preserve"> tana cikin Babban Jerin Kalmom. Yesu ya ce </w:t>
      </w:r>
      <w:r>
        <w:rPr>
          <w:b/>
          <w:lang w:val="ha_NG" w:bidi="ha_NG"/>
        </w:rPr>
        <w:t>annabawa</w:t>
      </w:r>
      <w:r>
        <w:rPr>
          <w:lang w:val="ha_NG" w:bidi="ha_NG"/>
        </w:rPr>
        <w:t xml:space="preserve"> da yawa, ko manzannin Allah, da sarakuna sun so su ga kuma su ji abin da almajiran suka gani kuma suka ji. Ku tabbata kun fassara "annabi" kamar yadda kuka fassara shi a sauran wuraren da suka gabata. </w:t>
      </w:r>
      <w:r>
        <w:rPr>
          <w:b/>
          <w:lang w:val="ha_NG" w:bidi="ha_NG"/>
        </w:rPr>
        <w:t>Annabi</w:t>
      </w:r>
      <w:r>
        <w:rPr>
          <w:lang w:val="ha_NG" w:bidi="ha_NG"/>
        </w:rPr>
        <w:t xml:space="preserve"> yana cikin Babban Jerin Kalmomi.</w:t>
      </w:r>
    </w:p>
    <w:p>
      <w:pPr/>
      <w:r>
        <w:rPr>
          <w:lang w:val="ha_NG" w:bidi="ha_NG"/>
        </w:rPr>
      </w:r>
      <w:r>
        <w:rPr>
          <w:lang w:val="ha_NG" w:bidi="ha_NG"/>
        </w:rPr>
        <w:t xml:space="preserve">Lokacin da Yesu yake magana game da Allah a matsayin Ubansa, yana kiran kansa Ɗan. Wannan yana nufin </w:t>
      </w:r>
      <w:r>
        <w:rPr>
          <w:b/>
          <w:lang w:val="ha_NG" w:bidi="ha_NG"/>
        </w:rPr>
        <w:t>Dan Allah</w:t>
      </w:r>
      <w:r>
        <w:rPr>
          <w:lang w:val="ha_NG" w:bidi="ha_NG"/>
        </w:rPr>
        <w:t xml:space="preserve">. Wannan lakabi yana nuna cewa, Yesu yana da hali da yanayi iri ɗaya da na Allah. Ku tabbata kun fassara Ɗan Allah kamar yadda kuka fassara shi a baya. </w:t>
      </w:r>
      <w:r>
        <w:rPr>
          <w:b/>
          <w:lang w:val="ha_NG" w:bidi="ha_NG"/>
        </w:rPr>
        <w:t>Ɗan Allah</w:t>
      </w:r>
      <w:r>
        <w:rPr>
          <w:lang w:val="ha_NG" w:bidi="ha_NG"/>
        </w:rPr>
        <w:t xml:space="preserve"> yana cikin Babban Jerin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rukunin su yi gwajin bayyana nassin a yarenku. Ku tuna ku haɗa abubuwan da kuka yanke shawara a matakan da suka gabata, kamar tsarin lokaci, kalmomi, jimloli, motsin rai, ko kowane abu da kuka tattauna.</w:t>
      </w:r>
    </w:p>
    <w:p>
      <w:pPr/>
      <w:r>
        <w:rPr>
          <w:lang w:val="ha_NG" w:bidi="ha_NG"/>
        </w:rPr>
      </w:r>
      <w:r>
        <w:rPr>
          <w:lang w:val="ha_NG" w:bidi="ha_NG"/>
        </w:rPr>
        <w:t>Daya daga cikin ƴan ƙungiyar ya faɗi wasu jimloli na sashin sannan ya dakata. Wani daga cikin kungiyar kuma ya fadi sashe na gaba sannan ya tsaya. Ku ci gaba da yin haka har sai duk kungiyar ta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Memban ƙungiya zai iya amfani da abubuwa daban-daban, motsi-motsi,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Wataƙila ka ga cewa ka fi son yadda wani ɗan ƙungiya ya ba da wani fage, amma kuma ka fi son yadda wani ɗan ƙungiyar na daban ya ba da wani fage.</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rubutun da kowa ya amince da ita. Ya kamata kowane ɗan ƙungiyar ya yi gwajin faɗin wannan sigar ƙarshe ta nassin.</w:t>
      </w:r>
      <w:r>
        <w:rPr>
          <w:lang w:val="ha_NG" w:bidi="ha_NG"/>
        </w:rPr>
      </w:r>
      <w:r>
        <w:rPr>
          <w:lang w:val="ha_NG" w:bidi="ha_NG"/>
        </w:rPr>
      </w:r>
    </w:p>
    <w:p>
      <w:pPr/>
      <w:r>
        <w:rPr>
          <w:lang w:val="ha_NG" w:bidi="ha_NG"/>
        </w:rPr>
      </w:r>
    </w:p>
    <w:p>
      <w:pPr>
        <w:pStyle w:val="Heading2"/>
      </w:pPr>
      <w:r>
        <w:rPr>
          <w:lang w:val="ha_NG" w:bidi="ha_NG"/>
        </w:rPr>
        <w:t>Luke 10:25–37</w:t>
      </w:r>
      <w:r>
        <w:rPr>
          <w:lang w:val="ha_NG" w:bidi="ha_NG"/>
        </w:rPr>
      </w:r>
    </w:p>
    <w:p>
      <w:pPr>
        <w:pStyle w:val="Heading3"/>
      </w:pPr>
      <w:r>
        <w:rPr>
          <w:lang w:val="ha_NG" w:bidi="ha_NG"/>
        </w:rPr>
        <w:t>Step 1</w:t>
      </w:r>
    </w:p>
    <w:p>
      <w:pPr/>
      <w:r>
        <w:rPr>
          <w:lang w:val="ha_NG" w:bidi="ha_NG"/>
        </w:rPr>
      </w:r>
      <w:r>
        <w:rPr>
          <w:lang w:val="ha_NG" w:bidi="ha_NG"/>
        </w:rPr>
        <w:t>Ku saurari Luka 10:25–37 ku kuma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kake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wannan labarin yake gaya mana game da Allah ko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A nassin da ya gabata, almajirai 72 sun dawo daga aikinsu sannan suka ba Yesu rahoton abin da ya faru. Yesu da almajiransa suna ci gaba da tafiyarsu zuwa Urushalima. A kan hanya, Yesu ya tsaya domin ya koyar da wadansu mutane, ya kuma tattauna da wani masanin shari'ar addinin Yahudawa. Yesu ya yi amfani da misali, ko labari na musamman, don amsa tambayar mutumin.</w:t>
      </w:r>
    </w:p>
    <w:p>
      <w:pPr/>
      <w:r>
        <w:rPr>
          <w:lang w:val="ha_NG" w:bidi="ha_NG"/>
        </w:rPr>
      </w:r>
      <w:r>
        <w:rPr>
          <w:lang w:val="ha_NG" w:bidi="ha_NG"/>
        </w:rPr>
        <w:t>Luka ya fara da "wata rana" ko a wasu fassarori "kuma ga shi!" Waɗannan jimlolin suna gabatar da wani sabon lamari da Luka yake son ya jaddada kuma ya tabbatar da cewa masu sauraron sa suna kulawa. Luka yana gabatar da masanin shari’a a matsayin wani muhimmin mutum a cikin labarin. Malamin shari'a shi ne wanda ya kasance yana nazari, yana fassara, kuma yana koyar da shari'ar Allah ga mutane. "Shari'ar Allah" na nufin littattafai biyar na Tsohon Alkawari waɗanda ke bayanin dokokin da Allah ya ba wa Musa. Wannan masanin shari'a yana ɗaya daga cikin rukunin mutanen da Luka yake kira "malaman shari'a."</w:t>
      </w:r>
    </w:p>
    <w:p>
      <w:pPr/>
      <w:r>
        <w:rPr>
          <w:lang w:val="ha_NG" w:bidi="ha_NG"/>
        </w:rPr>
      </w:r>
      <w:r>
        <w:rPr>
          <w:lang w:val="ha_NG" w:bidi="ha_NG"/>
        </w:rPr>
        <w:t>Yesu yana koyar da rukunin mutane sa’ad da masanin ya tashi tsaye. Yawanci dalibai sukan zauna ne yayin da suke sauraron malami. Lokacin da wani yake son yin tambaya, sai ya tashi tsaye.</w:t>
      </w:r>
    </w:p>
    <w:p>
      <w:pPr/>
      <w:r>
        <w:rPr>
          <w:lang w:val="ha_NG" w:bidi="ha_NG"/>
        </w:rPr>
      </w:r>
      <w:r>
        <w:rPr>
          <w:lang w:val="ha_NG" w:bidi="ha_NG"/>
        </w:rPr>
        <w:t>Ku dakata ku tattauna da ƙungiyarku: Waɗanne al'adun zamantakewa ne tsakanin malami mai kima da masu sauraronsa a al'adarku? Wace hanya ce wadda ta dace mutum ya tambaya ko kalubalanci abin da malamin ke fada?</w:t>
      </w:r>
    </w:p>
    <w:p>
      <w:pPr/>
      <w:r>
        <w:rPr>
          <w:lang w:val="ha_NG" w:bidi="ha_NG"/>
        </w:rPr>
      </w:r>
      <w:r>
        <w:rPr>
          <w:lang w:val="ha_NG" w:bidi="ha_NG"/>
        </w:rPr>
        <w:t>Masanin yana so ya jarraba yadda Yesu yake koyarwa da kuma bayyana dokar Allah. Masanin ya kira Yesu "Malami." Wannan lakabi ne na ladabi da aka yi amfani da shi ga shugaban addinin Yahudawa. Mutumin yana so ya san abin da ya kamata ya aikata domin ya gaji, ko ya sami, rai madawwami tare da Allah. Wannan yana nufin zama har abada tare da Allah a sama, ko wurin da Allah ke zaune.</w:t>
      </w:r>
    </w:p>
    <w:p>
      <w:pPr/>
      <w:r>
        <w:rPr>
          <w:lang w:val="ha_NG" w:bidi="ha_NG"/>
        </w:rPr>
      </w:r>
      <w:r>
        <w:rPr>
          <w:lang w:val="ha_NG" w:bidi="ha_NG"/>
        </w:rPr>
        <w:t>Yesu ya amsa tambayar mutumin da wata tambaya. Yesu ya tambaya, "Menene aka rubuta a cikin Attaura?" Sa'adda Yesu ya tambaya, "Ta yaya kake karanta shi?" Yana tambayar mutumin ya bayyana abin da yake ganin dokar Allah ta ce game da batun. Masanin ya amsa ta hanyar kawo zance daga daya daga cikin littattafan Attaura. Ya ce ka ƙaunaci Ubangiji Allahnka da dukan zuciyarka, da dukan ranka, da dukan ƙarfinka, da dukan hankalinka. Idan wani ya ƙaunaci Allah da dukan zuciyarsa, da ransa, da ƙarfinsa, da kuma hankalinsa, to yana ƙaunar Allah da dukan iyawarsa. Wannan ya kasance umarni ga dukan Yahudawa. Ubangiji shine sunan Allah da kansa. Ubangiji Allahnku yana nufin Allah wanda mutane ke da dangantaka da shi.</w:t>
      </w:r>
    </w:p>
    <w:p>
      <w:pPr/>
      <w:r>
        <w:rPr>
          <w:lang w:val="ha_NG" w:bidi="ha_NG"/>
        </w:rPr>
      </w:r>
      <w:r>
        <w:rPr>
          <w:lang w:val="ha_NG" w:bidi="ha_NG"/>
        </w:rPr>
        <w:t>Masanin ya kuma ambaci wani littafin dokar, wato Littafin Firistoci. Wannan doka ta ce ya kamata ka ƙaunaci maƙwabcinka, ko kuma duk wanda yake zaune kusa da kai, kamar yadda ka ƙaunaci kanka. Yahudawa da yawa sun ɗauka cewa maƙwabci yana nufin sauran Yahudawa kawai.</w:t>
      </w:r>
    </w:p>
    <w:p>
      <w:pPr/>
      <w:r>
        <w:rPr>
          <w:lang w:val="ha_NG" w:bidi="ha_NG"/>
        </w:rPr>
      </w:r>
      <w:r>
        <w:rPr>
          <w:lang w:val="ha_NG" w:bidi="ha_NG"/>
        </w:rPr>
        <w:t>Yesu ya amsa kuma ya ce mutumin ya amsa daidai. Yesu ya gaya wa mutumin ya bi dokokin da ya ambata, kuma ta haka zai yi rayuwa madawwamiya tare da Allah. Mutumin ya yarda da Yesu, amma yana so ya nuna kansa a matsayin mai hikima, saboda haka ya yi wata tambayar. "Wanene makwabcina?" Mutumin yana so ya san abin da Yesu yake tunani game da wanda ake sa ran ya nuna ƙauna gare shi.</w:t>
      </w:r>
    </w:p>
    <w:p>
      <w:pPr/>
      <w:r>
        <w:rPr>
          <w:lang w:val="ha_NG" w:bidi="ha_NG"/>
        </w:rPr>
      </w:r>
      <w:r>
        <w:rPr>
          <w:lang w:val="ha_NG" w:bidi="ha_NG"/>
        </w:rPr>
        <w:t>Ku dakata ku tattauna da ƙungiyarku: Ta yaya mutum yake nuna kansa a matsayin mai hikima a al'adarku? Wane irin ilimi ko kwarewa ne mai hikima yake da shi?</w:t>
      </w:r>
    </w:p>
    <w:p>
      <w:pPr/>
      <w:r>
        <w:rPr>
          <w:lang w:val="ha_NG" w:bidi="ha_NG"/>
        </w:rPr>
      </w:r>
      <w:r>
        <w:rPr>
          <w:lang w:val="ha_NG" w:bidi="ha_NG"/>
        </w:rPr>
        <w:t>Yesu ya amsa tambayar mutumin ta wajen ba da misali. Misali wani nau'in labari ne na musamman wanda Yesu ya bayar don koyar da zurfafan ma'anonin Allah. Misalai sun kasance da wuyar fahimta sai dai idan mutane sun saurara da gaske. Labarin da Yesu ya bayar game da wani mutum ne da ke tafiya daga Urushalima zuwa Yariko. Yariko tana da nisan kilomita 27, ko kuma mil 17, daga Urushalima kuma tana kusa da Kogin Urdun. Urushalima tana kan tudu. Kowane mutum da ke tafiya akan hanyar yana bukatar ya sauko daga tudun. Hanyar zuwa Yariko tana da gangare kuma ta ratsa ta wurare masu duwatsu da ke keɓe inda barayi suke ɓuya suna jiran su kai hari ga matafiya.</w:t>
      </w:r>
    </w:p>
    <w:p>
      <w:pPr/>
      <w:r>
        <w:rPr>
          <w:lang w:val="ha_NG" w:bidi="ha_NG"/>
        </w:rPr>
      </w:r>
      <w:r>
        <w:rPr>
          <w:lang w:val="ha_NG" w:bidi="ha_NG"/>
        </w:rPr>
        <w:t>Dakata kuma ku nuna wa kungiyarku taswirar hanyar Urushalima zuwa Yariko. Nuna hoton hanyar mai duwatsu, keɓaɓɓiya.</w:t>
      </w:r>
    </w:p>
    <w:p>
      <w:pPr/>
      <w:r>
        <w:rPr>
          <w:lang w:val="ha_NG" w:bidi="ha_NG"/>
        </w:rPr>
      </w:r>
      <w:r>
        <w:rPr>
          <w:lang w:val="ha_NG" w:bidi="ha_NG"/>
        </w:rPr>
        <w:t>Mutumin yana tafiya ne zuwa Yariko lokacin da ’yan fashi suka kai masa hari. Sun doke shi kuma suka kwace komai nasa, ciki har da tufafinsa. Yana kwance a gefen hanya, kusan ya mutu. Da fari wani firist ya wuce, ya ƙetare kan hanya, ya kuma wuce zuwa ɗaya gefen. Sai wani Ba-lawi, ma’aikacin addini wanda yake taimaka wa firistoci, shi ma ya wuce ta gefe ɗaya. Dukansu waɗannan maza ma'aikatan addini ne masu babban matsayi. Wasu mutanen da ke sauraren wannan labarin da sun yarda cewa wadannan mutane masu muhimmanci ba su da bukatar su tsaya don su taimaki mutum da ke cikin matsala.</w:t>
      </w:r>
    </w:p>
    <w:p>
      <w:pPr/>
      <w:r>
        <w:rPr>
          <w:lang w:val="ha_NG" w:bidi="ha_NG"/>
        </w:rPr>
      </w:r>
      <w:r>
        <w:rPr>
          <w:lang w:val="ha_NG" w:bidi="ha_NG"/>
        </w:rPr>
        <w:t>Sai wani mutumin Basamare yana tafiya a kan hanya. Samariyawa da Yahudawa sun ƙi juna saboda Samariyawa zuriyar Yahudawa ne waɗanda suka auri baƙi.</w:t>
      </w:r>
    </w:p>
    <w:p>
      <w:pPr/>
      <w:r>
        <w:rPr>
          <w:lang w:val="ha_NG" w:bidi="ha_NG"/>
        </w:rPr>
      </w:r>
      <w:r>
        <w:rPr>
          <w:lang w:val="ha_NG" w:bidi="ha_NG"/>
        </w:rPr>
        <w:t>Lokacin da Basamariye ya ga mutumin da aka ji wa rauni, ya ji tausayin sa. Ba-Samariyan ya matso kusa da mutumin ya kuma kula da raunukansa. Wannan yana nufin ya zuba man da ruwan inabi a kan raunukan. A wancan lokaci, mutane sun kasance suna amfani da man zaitun da ruwan inabi a matsayin magunguna. Barasar da ke cikin ruwan inabi ta wanke raunin. Daga nan kuma ya nannade raunukan da tsirin tsumma.</w:t>
      </w:r>
    </w:p>
    <w:p>
      <w:pPr/>
      <w:r>
        <w:rPr>
          <w:lang w:val="ha_NG" w:bidi="ha_NG"/>
        </w:rPr>
      </w:r>
      <w:r>
        <w:rPr>
          <w:lang w:val="ha_NG" w:bidi="ha_NG"/>
        </w:rPr>
        <w:t>Ku dakata kuma ku tattauna da tawagarku: Yaya mutane ke kula da raunuka a al'adarku? Idan mutane ba sa amfani da mai da ruwan inabi, me mutane ke amfani da su a matsayin madadin magunguna a inda ku ke rayuwa?</w:t>
      </w:r>
    </w:p>
    <w:p>
      <w:pPr/>
      <w:r>
        <w:rPr>
          <w:lang w:val="ha_NG" w:bidi="ha_NG"/>
        </w:rPr>
      </w:r>
      <w:r>
        <w:rPr>
          <w:lang w:val="ha_NG" w:bidi="ha_NG"/>
        </w:rPr>
        <w:t xml:space="preserve">Sa'an nan Basamariyen ya ɗauki mutumin da ya ji ciwo ya sa shi a kan jakinsa. Jaki dabba ne da zai iya ɗaukar kaya ko mutum. </w:t>
      </w:r>
    </w:p>
    <w:p>
      <w:pPr/>
      <w:r>
        <w:rPr>
          <w:lang w:val="ha_NG" w:bidi="ha_NG"/>
        </w:rPr>
      </w:r>
      <w:r>
        <w:rPr>
          <w:lang w:val="ha_NG" w:bidi="ha_NG"/>
        </w:rPr>
        <w:t>Tsaya kuma ku nuna hoton jaki idan ba ku da irin wadannan dabbobi a wurin da ku ke zama.</w:t>
      </w:r>
    </w:p>
    <w:p>
      <w:pPr/>
      <w:r>
        <w:rPr>
          <w:lang w:val="ha_NG" w:bidi="ha_NG"/>
        </w:rPr>
      </w:r>
      <w:r>
        <w:rPr>
          <w:lang w:val="ha_NG" w:bidi="ha_NG"/>
        </w:rPr>
        <w:t>Sai Ba-Samariye ya ja jakin zuwa wani masauki ko gidan baƙi. Masauki wuri ne da ya kasance matafiya suna iya biya don hutawa da cin abinci. Ba-Samariya ya ci gaba da kula da mutumin a masaukin. Ba-Samariyân ya kwana, sa'an nan ya biya mai masaukin, ko kuma mai gidan baƙi, domin ya ci gaba da kula da wanda ya ji rauni. Basamariyen ya biya mai masaukin baki dinari biyu, ko kuma tsabar kudin azurfa biyu na Romawa. Wannan ya yi daidai da aikin kwana biyu. Basamariyen bai san ko mai masaukin zai kashe fiye da tsabar kudi biyu don kula da mutumin ba. Ya faɗa wa mai masauki cewa zai biya shi duk abin da aka ƙara kashewa lokacin da ya dawo. Wannan shi ne ƙarshen misalin.</w:t>
      </w:r>
    </w:p>
    <w:p>
      <w:pPr/>
      <w:r>
        <w:rPr>
          <w:lang w:val="ha_NG" w:bidi="ha_NG"/>
        </w:rPr>
      </w:r>
      <w:r>
        <w:rPr>
          <w:lang w:val="ha_NG" w:bidi="ha_NG"/>
        </w:rPr>
        <w:t>Sai Yesu ya tambayi masanin wanne ne cikin mutanen ukun ya zama makwabci ga mutumin da ya ji rauni. Masanin ya amsa cewa ainihin makwabcin shi ne mutumin nan—Samariyan—wanda ya nuna jinƙai ko tausayi ga waɗanda suke wahala ko kuma suke cikin bukata. Yesu ya gaya wa masanin shari'ar ya tafi ya yi kamar yadda mutumin Ba-Samariye ya yi.</w:t>
      </w:r>
      <w:r>
        <w:rPr>
          <w:lang w:val="ha_NG" w:bidi="ha_NG"/>
        </w:rPr>
      </w:r>
    </w:p>
    <w:p>
      <w:pPr>
        <w:pStyle w:val="Heading3"/>
      </w:pPr>
      <w:r>
        <w:rPr>
          <w:lang w:val="ha_NG" w:bidi="ha_NG"/>
        </w:rPr>
        <w:t>Step 3</w:t>
      </w:r>
    </w:p>
    <w:p>
      <w:pPr/>
      <w:r>
        <w:rPr>
          <w:lang w:val="ha_NG" w:bidi="ha_NG"/>
        </w:rPr>
      </w:r>
      <w:r>
        <w:rPr>
          <w:lang w:val="ha_NG" w:bidi="ha_NG"/>
        </w:rPr>
        <w:t>Saurari rubutun sau ɗaya kuma a cikin juyi mafi sauƙin fahimta.</w:t>
      </w:r>
    </w:p>
    <w:p>
      <w:pPr/>
      <w:r>
        <w:rPr>
          <w:lang w:val="ha_NG" w:bidi="ha_NG"/>
        </w:rPr>
      </w:r>
      <w:r>
        <w:rPr>
          <w:lang w:val="ha_NG" w:bidi="ha_NG"/>
        </w:rPr>
        <w:t>A wannan zaman, za ku taimaki ƙungiyar su hango wannan labari a zuciyarsu. Za ku taimaki ƙungiyar wajen bayyana yanayi, mahalli, da halayen da ke cikin labarin.</w:t>
      </w:r>
    </w:p>
    <w:p>
      <w:pPr/>
      <w:r>
        <w:rPr>
          <w:lang w:val="ha_NG" w:bidi="ha_NG"/>
        </w:rPr>
      </w:r>
      <w:r>
        <w:rPr>
          <w:lang w:val="ha_NG" w:bidi="ha_NG"/>
        </w:rPr>
        <w:t>Wannan labarin na da sassan wasan kwaikwayo guda shida.</w:t>
      </w:r>
    </w:p>
    <w:p>
      <w:pPr/>
      <w:r>
        <w:rPr>
          <w:lang w:val="ha_NG" w:bidi="ha_NG"/>
        </w:rPr>
      </w:r>
      <w:r>
        <w:rPr>
          <w:b/>
          <w:lang w:val="ha_NG" w:bidi="ha_NG"/>
        </w:rPr>
        <w:t>Sashe na farko:</w:t>
      </w:r>
      <w:r>
        <w:rPr>
          <w:lang w:val="ha_NG" w:bidi="ha_NG"/>
        </w:rPr>
        <w:t xml:space="preserve"> Yesu da almajiransa suna hanyar zuwa Urushalima. Yesu ya tsaya domin ya koyar wa taron jama'a. Masanin shari'a yana cikin taron jama'a.</w:t>
      </w:r>
    </w:p>
    <w:p>
      <w:pPr/>
      <w:r>
        <w:rPr>
          <w:lang w:val="ha_NG" w:bidi="ha_NG"/>
        </w:rPr>
      </w:r>
      <w:r>
        <w:rPr>
          <w:b/>
          <w:lang w:val="ha_NG" w:bidi="ha_NG"/>
        </w:rPr>
        <w:t>Sashe na biyu:</w:t>
      </w:r>
      <w:r>
        <w:rPr>
          <w:lang w:val="ha_NG" w:bidi="ha_NG"/>
        </w:rPr>
        <w:t xml:space="preserve"> Masanin ya tsaya ya yi wa Yesu tambaya domin ya gwada shi. Yesu ya amsa da wata tambayar. Masanin ya ba da amsa daidai kuma su duka biyun sun yarda. Sa'an nan masanin ya tambaya, "Wanene makwabcina?" Yesu ya amsa ta wajen ba da misali.</w:t>
      </w:r>
    </w:p>
    <w:p>
      <w:pPr/>
      <w:r>
        <w:rPr>
          <w:lang w:val="ha_NG" w:bidi="ha_NG"/>
        </w:rPr>
      </w:r>
      <w:r>
        <w:rPr>
          <w:b/>
          <w:lang w:val="ha_NG" w:bidi="ha_NG"/>
        </w:rPr>
        <w:t>Sashe na uku:</w:t>
      </w:r>
      <w:r>
        <w:rPr>
          <w:lang w:val="ha_NG" w:bidi="ha_NG"/>
        </w:rPr>
        <w:t xml:space="preserve"> Wani matafiyi yana tafiya a kan hanyar daga Urushalima zuwa Yariko sai aka kawo masa hari, aka yi masa dukan tsiya, sannan aka yi masa fashi. Barayin sun bar shi tsirara kuma a raunane sosai a kan hanya.</w:t>
      </w:r>
    </w:p>
    <w:p>
      <w:pPr/>
      <w:r>
        <w:rPr>
          <w:lang w:val="ha_NG" w:bidi="ha_NG"/>
        </w:rPr>
      </w:r>
      <w:r>
        <w:rPr>
          <w:b/>
          <w:lang w:val="ha_NG" w:bidi="ha_NG"/>
        </w:rPr>
        <w:t>Sashe na huɗu:</w:t>
      </w:r>
      <w:r>
        <w:rPr>
          <w:lang w:val="ha_NG" w:bidi="ha_NG"/>
        </w:rPr>
        <w:t xml:space="preserve"> Wani firist na yahudawa ya wuce ta kusa da mutumin da aka ji wa ciwo, ya ketare hanyar bai taimake shi ba. Bayan haka, wani Balawi ma ya yi hakan. A ƙarshe, wani Basamariya ya ga mutumin, ya taimaka masa, kuma ya kai shi wani masauki.</w:t>
      </w:r>
    </w:p>
    <w:p>
      <w:pPr/>
      <w:r>
        <w:rPr>
          <w:lang w:val="ha_NG" w:bidi="ha_NG"/>
        </w:rPr>
      </w:r>
      <w:r>
        <w:rPr>
          <w:b/>
          <w:lang w:val="ha_NG" w:bidi="ha_NG"/>
        </w:rPr>
        <w:t>Sashe na biyar:</w:t>
      </w:r>
      <w:r>
        <w:rPr>
          <w:lang w:val="ha_NG" w:bidi="ha_NG"/>
        </w:rPr>
        <w:t xml:space="preserve"> Basamariya ya iso masauki. Ya kwana tare da mutumin da aka ji wa rauni. Washegari ya biya mai masauki domin ya kula da mutumin.</w:t>
      </w:r>
    </w:p>
    <w:p>
      <w:pPr/>
      <w:r>
        <w:rPr>
          <w:lang w:val="ha_NG" w:bidi="ha_NG"/>
        </w:rPr>
      </w:r>
      <w:r>
        <w:rPr>
          <w:b/>
          <w:lang w:val="ha_NG" w:bidi="ha_NG"/>
        </w:rPr>
        <w:t>Sashe na shida:</w:t>
      </w:r>
      <w:r>
        <w:rPr>
          <w:lang w:val="ha_NG" w:bidi="ha_NG"/>
        </w:rPr>
        <w:t xml:space="preserve"> Yesu ya tambayi masanin wani mutum ne ya kasance makwabci mai kyau. Masanin ya amsa, "Wanda ya yi jinkai." Yesu ya ce masa ya tafi ya yi hakan.</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Taron jama'a</w:t>
      </w:r>
    </w:p>
    <w:p>
      <w:pPr>
        <w:pStyle w:val="ListBullet"/>
        <w:spacing w:line="240" w:lineRule="auto"/>
        <w:ind w:left="720"/>
      </w:pPr>
      <w:r>
        <w:rPr>
          <w:lang w:val="ha_NG" w:bidi="ha_NG"/>
        </w:rPr>
      </w:r>
      <w:r>
        <w:rPr>
          <w:lang w:val="ha_NG" w:bidi="ha_NG"/>
        </w:rPr>
        <w:t>Masanin shari'a</w:t>
      </w:r>
    </w:p>
    <w:p>
      <w:pPr>
        <w:pStyle w:val="ListBullet"/>
        <w:spacing w:line="240" w:lineRule="auto"/>
        <w:ind w:left="720"/>
      </w:pPr>
      <w:r>
        <w:rPr>
          <w:lang w:val="ha_NG" w:bidi="ha_NG"/>
        </w:rPr>
      </w:r>
      <w:r>
        <w:rPr>
          <w:lang w:val="ha_NG" w:bidi="ha_NG"/>
        </w:rPr>
        <w:t>Matafiyi</w:t>
      </w:r>
    </w:p>
    <w:p>
      <w:pPr>
        <w:pStyle w:val="ListBullet"/>
        <w:spacing w:line="240" w:lineRule="auto"/>
        <w:ind w:left="720"/>
      </w:pPr>
      <w:r>
        <w:rPr>
          <w:lang w:val="ha_NG" w:bidi="ha_NG"/>
        </w:rPr>
      </w:r>
      <w:r>
        <w:rPr>
          <w:lang w:val="ha_NG" w:bidi="ha_NG"/>
        </w:rPr>
        <w:t>Firist</w:t>
      </w:r>
    </w:p>
    <w:p>
      <w:pPr>
        <w:pStyle w:val="ListBullet"/>
        <w:spacing w:line="240" w:lineRule="auto"/>
        <w:ind w:left="720"/>
      </w:pPr>
      <w:r>
        <w:rPr>
          <w:lang w:val="ha_NG" w:bidi="ha_NG"/>
        </w:rPr>
      </w:r>
      <w:r>
        <w:rPr>
          <w:lang w:val="ha_NG" w:bidi="ha_NG"/>
        </w:rPr>
        <w:t>Bala'wi</w:t>
      </w:r>
    </w:p>
    <w:p>
      <w:pPr>
        <w:pStyle w:val="ListBullet"/>
        <w:spacing w:line="240" w:lineRule="auto"/>
        <w:ind w:left="720"/>
      </w:pPr>
      <w:r>
        <w:rPr>
          <w:lang w:val="ha_NG" w:bidi="ha_NG"/>
        </w:rPr>
      </w:r>
      <w:r>
        <w:rPr>
          <w:lang w:val="ha_NG" w:bidi="ha_NG"/>
        </w:rPr>
        <w:t>Basamariya</w:t>
      </w:r>
    </w:p>
    <w:p>
      <w:pPr>
        <w:pStyle w:val="ListBullet"/>
        <w:spacing w:line="240" w:lineRule="auto"/>
        <w:ind w:left="720"/>
      </w:pPr>
      <w:r>
        <w:rPr>
          <w:lang w:val="ha_NG" w:bidi="ha_NG"/>
        </w:rPr>
      </w:r>
      <w:r>
        <w:rPr>
          <w:lang w:val="ha_NG" w:bidi="ha_NG"/>
        </w:rPr>
        <w:t>Mai masauki</w:t>
      </w:r>
    </w:p>
    <w:p>
      <w:pPr/>
      <w:r>
        <w:rPr>
          <w:lang w:val="ha_NG" w:bidi="ha_NG"/>
        </w:rPr>
      </w:r>
      <w:r>
        <w:rPr>
          <w:lang w:val="ha_NG" w:bidi="ha_NG"/>
        </w:rPr>
        <w:t>A cikin wannan zaman, sa rukunin su yi amfani da tsarin zane-zane (storyboard), su zana, ko su yi amfani da wasu nau'ikan abubuwan da za a iya sarrafawa da hannu (abubuwan da za ka iya motsawa kamar duwatsu, sanduna, abubuwan wasan yara) don su fito da hoton labarin da ayyukan da ke cikinsa.</w:t>
      </w:r>
    </w:p>
    <w:p>
      <w:pPr/>
      <w:r>
        <w:rPr>
          <w:lang w:val="ha_NG" w:bidi="ha_NG"/>
        </w:rPr>
      </w:r>
      <w:r>
        <w:rPr>
          <w:lang w:val="ha_NG" w:bidi="ha_NG"/>
        </w:rPr>
        <w:t>Yana da muhimmanci a tuna cewa a al'adun Yahudawa, mutane sukan zauna yayin da malami yake magana don nuna tawali'u da marmarin koya.</w:t>
      </w:r>
    </w:p>
    <w:p>
      <w:pPr/>
      <w:r>
        <w:rPr>
          <w:lang w:val="ha_NG" w:bidi="ha_NG"/>
        </w:rPr>
      </w:r>
      <w:r>
        <w:rPr>
          <w:lang w:val="ha_NG" w:bidi="ha_NG"/>
        </w:rPr>
        <w:t>Yesu yana tare da almajiransa. Ya tsaya domin ya koyar da taron jama'a. Suna zaune suna sauraronsa a lokacin da masanin shari'a ya tashi tsaye ya tambayi Yesu abin da ya kamata ya yi don ya sami rai madawwami tare da Allah.</w:t>
      </w:r>
    </w:p>
    <w:p>
      <w:pPr/>
      <w:r>
        <w:rPr>
          <w:lang w:val="ha_NG" w:bidi="ha_NG"/>
        </w:rPr>
      </w:r>
      <w:r>
        <w:rPr>
          <w:lang w:val="ha_NG" w:bidi="ha_NG"/>
        </w:rPr>
        <w:t>Yana da muhimmanci a tuna cewa masanin shari'ar ya kasance cikin rukunin daya da malaman shari'ar. Wannan kungiyar shugabannin addini ta yi nazari, ta fassara kuma ta koyar da dokar Allah. Luka ya riga ya yi mana gargadi cewa wannan rukunin na mutane ne zai haifar da kin da za a yi wa Yesu da kuma wahalarsa.</w:t>
      </w:r>
    </w:p>
    <w:p>
      <w:pPr/>
      <w:r>
        <w:rPr>
          <w:lang w:val="ha_NG" w:bidi="ha_NG"/>
        </w:rPr>
      </w:r>
      <w:r>
        <w:rPr>
          <w:lang w:val="ha_NG" w:bidi="ha_NG"/>
        </w:rPr>
        <w:t>Sai Yesu ya tambaye shi, "Mene ne dokar Allah ta ce?" Masanin ya amsa ta hanyar ambaton dokar Allah ga Yesu. Yesu ya ce ya amsa daidai. Amma saboda masanin ya so ya nuna kansa mai hikima ne, sai ya tambayi Yesu ko wane ne makwabcinsa. Yesu ya amsa ta wajen ba da misali.</w:t>
      </w:r>
    </w:p>
    <w:p>
      <w:pPr/>
      <w:r>
        <w:rPr>
          <w:lang w:val="ha_NG" w:bidi="ha_NG"/>
        </w:rPr>
      </w:r>
      <w:r>
        <w:rPr>
          <w:lang w:val="ha_NG" w:bidi="ha_NG"/>
        </w:rPr>
        <w:t>Yana da muhimmanci a tuna cewa Yesu ya yi amfani da misalai, ko gajerun labarai, domin ya koyar da ma'anoni masu zurfi game da Allah. Yesu ya ba da misalin don ya amsa tambayar masanin. Misalai na Yesu sun bukaci mutane su saurara da kyau domin su fahimta da gaske.</w:t>
      </w:r>
    </w:p>
    <w:p>
      <w:pPr/>
      <w:r>
        <w:rPr>
          <w:lang w:val="ha_NG" w:bidi="ha_NG"/>
        </w:rPr>
      </w:r>
      <w:r>
        <w:rPr>
          <w:lang w:val="ha_NG" w:bidi="ha_NG"/>
        </w:rPr>
        <w:t>Misalin Yesu ya shafi wani mai tafiya da masu fashi suka kai wa hari a hanyar Urushalima zuwa Yariko.</w:t>
      </w:r>
    </w:p>
    <w:p>
      <w:pPr/>
      <w:r>
        <w:rPr>
          <w:lang w:val="ha_NG" w:bidi="ha_NG"/>
        </w:rPr>
      </w:r>
      <w:r>
        <w:rPr>
          <w:lang w:val="ha_NG" w:bidi="ha_NG"/>
        </w:rPr>
        <w:t>Abu ne mai mahimmanci a tuna cewa hanyar daga Urushalima zuwa Yariko gangara ce kuma akwai hatsari.</w:t>
      </w:r>
    </w:p>
    <w:p>
      <w:pPr/>
      <w:r>
        <w:rPr>
          <w:lang w:val="ha_NG" w:bidi="ha_NG"/>
        </w:rPr>
      </w:r>
      <w:r>
        <w:rPr>
          <w:lang w:val="ha_NG" w:bidi="ha_NG"/>
        </w:rPr>
        <w:t>Wani firist da kuma wani balawi suka ga mutumin da aka ji wa rauni, amma sai suka ketare zuwa daya bangaren hanyar, suka wuce abinsu ba tare da taimakonsa ba.</w:t>
      </w:r>
    </w:p>
    <w:p>
      <w:pPr/>
      <w:r>
        <w:rPr>
          <w:lang w:val="ha_NG" w:bidi="ha_NG"/>
        </w:rPr>
      </w:r>
      <w:r>
        <w:rPr>
          <w:lang w:val="ha_NG" w:bidi="ha_NG"/>
        </w:rPr>
        <w:t>Yana da muhimmanci a tuna cewa Urushalima ce wajen da haikali, wato wurin ibadar Yahudawa yake. Wannan yana nufin cewa wataƙila firist ɗin da Lawin suna tafiya ne a kan hanya bayan sun gama gudanar da ayyukansu a haikali.</w:t>
      </w:r>
    </w:p>
    <w:p>
      <w:pPr/>
      <w:r>
        <w:rPr>
          <w:lang w:val="ha_NG" w:bidi="ha_NG"/>
        </w:rPr>
      </w:r>
      <w:r>
        <w:rPr>
          <w:lang w:val="ha_NG" w:bidi="ha_NG"/>
        </w:rPr>
        <w:t>Wani Basamare yana tafiya a kan hanya guda. Da ya ga mutumin, sai ya naɗe masa raunukansa kuma ya yi musu magani da mai da ruwan inabi. Mutumin ya nada masa bandaji ne bayan ya zuba man da ruwan inabin a kan raunukan. Wataƙila za ka ga ya fi sauƙi ka sake tsara abubuwan da suka faru domin a fi fahimtar jerin yadda Basamare ya kula da mutumin.</w:t>
      </w:r>
    </w:p>
    <w:p>
      <w:pPr/>
      <w:r>
        <w:rPr>
          <w:lang w:val="ha_NG" w:bidi="ha_NG"/>
        </w:rPr>
      </w:r>
      <w:r>
        <w:rPr>
          <w:lang w:val="ha_NG" w:bidi="ha_NG"/>
        </w:rPr>
        <w:t>Yana da muhimmanci a tuna da cewa mutane suna amfani da mai da ruwan inabi a matsayin magani. Basamariyan ya fara zuba man da ruwan inabi a kan raunukan don ya tsaftace su kafin ya nade su da tsumma a matsayin bandaji.</w:t>
      </w:r>
    </w:p>
    <w:p>
      <w:pPr/>
      <w:r>
        <w:rPr>
          <w:lang w:val="ha_NG" w:bidi="ha_NG"/>
        </w:rPr>
      </w:r>
      <w:r>
        <w:rPr>
          <w:lang w:val="ha_NG" w:bidi="ha_NG"/>
        </w:rPr>
        <w:t>Ba-Samariye ya ɗora mutumin a kan jakinsa ya kai shi masauki. Ya kwana. Washegari da safe, Basamariyen ya biya mai masaukin don ya kula da mutumin. Ya ce zai dawo ya biya mai masaukin ƙarin kuɗi idan kuɗin da ya bayar bai isa a kula da mutumin ba.</w:t>
      </w:r>
    </w:p>
    <w:p>
      <w:pPr/>
      <w:r>
        <w:rPr>
          <w:lang w:val="ha_NG" w:bidi="ha_NG"/>
        </w:rPr>
      </w:r>
      <w:r>
        <w:rPr>
          <w:lang w:val="ha_NG" w:bidi="ha_NG"/>
        </w:rPr>
        <w:t>Yana da mahimmanci a tuna cewa misalin ya tsaya a nan. Yanzu, Yesu ya daina ba da labarin kuma ya tambayi masanin addini, "Wanne daga cikin wadannan ukun ya zama makwabci mai kyau?"</w:t>
      </w:r>
    </w:p>
    <w:p>
      <w:pPr/>
      <w:r>
        <w:rPr>
          <w:lang w:val="ha_NG" w:bidi="ha_NG"/>
        </w:rPr>
      </w:r>
      <w:r>
        <w:rPr>
          <w:lang w:val="ha_NG" w:bidi="ha_NG"/>
        </w:rPr>
        <w:t>Yesu ya tambayi masanin wane ne makwabci mai kyau a cikin labarin. Masanin ya amsa, "Mutumin da ya nuna jinkai."</w:t>
      </w:r>
      <w:r>
        <w:rPr>
          <w:lang w:val="ha_NG" w:bidi="ha_NG"/>
        </w:rPr>
      </w:r>
    </w:p>
    <w:p>
      <w:pPr>
        <w:pStyle w:val="Heading3"/>
      </w:pPr>
      <w:r>
        <w:rPr>
          <w:lang w:val="ha_NG" w:bidi="ha_NG"/>
        </w:rPr>
        <w:t>Step 4</w:t>
      </w:r>
    </w:p>
    <w:p>
      <w:pPr/>
      <w:r>
        <w:rPr>
          <w:lang w:val="ha_NG" w:bidi="ha_NG"/>
        </w:rPr>
      </w:r>
      <w:r>
        <w:rPr>
          <w:lang w:val="ha_NG" w:bidi="ha_NG"/>
        </w:rPr>
        <w:t>Saurari rubutun sau ɗaya kuma a cikin sigar da ta fi sauƙin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na da sassan wasan kwaikwayo guda shida.</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Taron jama'a</w:t>
      </w:r>
    </w:p>
    <w:p>
      <w:pPr>
        <w:pStyle w:val="ListBullet"/>
        <w:spacing w:line="240" w:lineRule="auto"/>
        <w:ind w:left="720"/>
      </w:pPr>
      <w:r>
        <w:rPr>
          <w:lang w:val="ha_NG" w:bidi="ha_NG"/>
        </w:rPr>
      </w:r>
      <w:r>
        <w:rPr>
          <w:lang w:val="ha_NG" w:bidi="ha_NG"/>
        </w:rPr>
        <w:t>Masanin shari'a</w:t>
      </w:r>
    </w:p>
    <w:p>
      <w:pPr>
        <w:pStyle w:val="ListBullet"/>
        <w:spacing w:line="240" w:lineRule="auto"/>
        <w:ind w:left="720"/>
      </w:pPr>
      <w:r>
        <w:rPr>
          <w:lang w:val="ha_NG" w:bidi="ha_NG"/>
        </w:rPr>
      </w:r>
      <w:r>
        <w:rPr>
          <w:lang w:val="ha_NG" w:bidi="ha_NG"/>
        </w:rPr>
        <w:t>Matafiyi</w:t>
      </w:r>
    </w:p>
    <w:p>
      <w:pPr>
        <w:pStyle w:val="ListBullet"/>
        <w:spacing w:line="240" w:lineRule="auto"/>
        <w:ind w:left="720"/>
      </w:pPr>
      <w:r>
        <w:rPr>
          <w:lang w:val="ha_NG" w:bidi="ha_NG"/>
        </w:rPr>
      </w:r>
      <w:r>
        <w:rPr>
          <w:lang w:val="ha_NG" w:bidi="ha_NG"/>
        </w:rPr>
        <w:t>Firist</w:t>
      </w:r>
    </w:p>
    <w:p>
      <w:pPr>
        <w:pStyle w:val="ListBullet"/>
        <w:spacing w:line="240" w:lineRule="auto"/>
        <w:ind w:left="720"/>
      </w:pPr>
      <w:r>
        <w:rPr>
          <w:lang w:val="ha_NG" w:bidi="ha_NG"/>
        </w:rPr>
      </w:r>
      <w:r>
        <w:rPr>
          <w:lang w:val="ha_NG" w:bidi="ha_NG"/>
        </w:rPr>
        <w:t>Bala'wi</w:t>
      </w:r>
    </w:p>
    <w:p>
      <w:pPr>
        <w:pStyle w:val="ListBullet"/>
        <w:spacing w:line="240" w:lineRule="auto"/>
        <w:ind w:left="720"/>
      </w:pPr>
      <w:r>
        <w:rPr>
          <w:lang w:val="ha_NG" w:bidi="ha_NG"/>
        </w:rPr>
      </w:r>
      <w:r>
        <w:rPr>
          <w:lang w:val="ha_NG" w:bidi="ha_NG"/>
        </w:rPr>
        <w:t>Basamariya</w:t>
      </w:r>
    </w:p>
    <w:p>
      <w:pPr>
        <w:pStyle w:val="ListBullet"/>
        <w:spacing w:line="240" w:lineRule="auto"/>
        <w:ind w:left="720"/>
      </w:pPr>
      <w:r>
        <w:rPr>
          <w:lang w:val="ha_NG" w:bidi="ha_NG"/>
        </w:rPr>
      </w:r>
      <w:r>
        <w:rPr>
          <w:lang w:val="ha_NG" w:bidi="ha_NG"/>
        </w:rPr>
        <w:t>Mai masauki</w:t>
      </w:r>
    </w:p>
    <w:p>
      <w:pPr/>
      <w:r>
        <w:rPr>
          <w:lang w:val="ha_NG" w:bidi="ha_NG"/>
        </w:rPr>
      </w:r>
      <w:r>
        <w:rPr>
          <w:lang w:val="ha_NG" w:bidi="ha_NG"/>
        </w:rPr>
        <w:t>Sa ƙungiyar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Ku tabbatar da cewa ƙungiyar ta kwaikwayi Yesu yana koyar da taron jama'a a lokacin da ya amsa tambayar masanin ta hanyar ba da labari. Masu wasan za su iya nuna misalin yayin da Yesu yake ba da labarin, tare da taron jama'a da masanin shari'a suna ci gaba da kallo.</w:t>
      </w:r>
    </w:p>
    <w:p>
      <w:pPr/>
      <w:r>
        <w:rPr>
          <w:lang w:val="ha_NG" w:bidi="ha_NG"/>
        </w:rPr>
      </w:r>
      <w:r>
        <w:rPr>
          <w:lang w:val="ha_NG" w:bidi="ha_NG"/>
        </w:rPr>
        <w:t>Ku tabbatar kun kwaikwayi yadda taron suka nuna kyama ko kiyayya lokacin da aka ambaci Ba-samariye a cikin labarin Yesu. Sa'an nan kwaikwayi mamakin su yayin da Basamariye ya tsaya don ya taimaki mutumin.</w:t>
      </w:r>
    </w:p>
    <w:p>
      <w:pPr/>
      <w:r>
        <w:rPr>
          <w:lang w:val="ha_NG" w:bidi="ha_NG"/>
        </w:rPr>
      </w:r>
      <w:r>
        <w:rPr>
          <w:lang w:val="ha_NG" w:bidi="ha_NG"/>
        </w:rPr>
        <w:t>Tawagar za ta iya son sake tsara jerin lokutan ayyukan Basamariyen yayin da yake jinyar raunukan mutumin. Da farko ya zuba man da ruwan inabi a kan raunukan, sannan ya nade raunukan da tufafi.</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kwaikwayi Yesu yana tafiya tare da almajiransa. Ya tsaya domin ya koyar da taron jama'a. Suna zaune suna sauraron sa lokacin da wani masanin shari'a ya tashi. Ya jarraba Yesu kuma ya tambaye shi abin da ya kamata ya yi domin ya sami rai madawwami tare da Allah.</w:t>
      </w:r>
    </w:p>
    <w:p>
      <w:pPr/>
      <w:r>
        <w:rPr>
          <w:lang w:val="ha_NG" w:bidi="ha_NG"/>
        </w:rPr>
      </w:r>
      <w:r>
        <w:rPr>
          <w:lang w:val="ha_NG" w:bidi="ha_NG"/>
        </w:rPr>
        <w:t>Dakatar da wasan: Tambayi wanda ke taka rawar masani, "Yaya kake/kike ji?" Za ku iya jin abubuwa kamar, "Ina fatan zai faɗi wani abu da zai nuna wa mutane cewa ya yi kuskure," "Wataƙila zan iya sa Yesu ya yi kuskure a ƙarshe," da kuma "Ina son sanin abin da zai ce." Sake aikin.</w:t>
      </w:r>
    </w:p>
    <w:p>
      <w:pPr/>
      <w:r>
        <w:rPr>
          <w:lang w:val="ha_NG" w:bidi="ha_NG"/>
        </w:rPr>
      </w:r>
      <w:r>
        <w:rPr>
          <w:lang w:val="ha_NG" w:bidi="ha_NG"/>
        </w:rPr>
        <w:t>Sai Yesu ya tambaye shi, "Mene ne dokar Allah ta ce?" Masanin ya amsa ta hanyar ambaton dokar Allah ga Yesu. Yesu ya ce ya amsa daidai. Amma saboda masanin ya so ya nuna kansa mai hikima ne, sai ya tambayi Yesu ko wane ne makwabcinsa. Yesu ya amsa ta hanyar faɗin labarin game da matafiyi. Masu fashi sun kai wa matafiyin hari a hanyar daga Urushalima zuwa Yariko. Wani firist da kuma wani balawi suka ga mutumin da aka ji wa rauni, amma suka wuce ba tare da taimaka masa ba.</w:t>
      </w:r>
    </w:p>
    <w:p>
      <w:pPr/>
      <w:r>
        <w:rPr>
          <w:lang w:val="ha_NG" w:bidi="ha_NG"/>
        </w:rPr>
      </w:r>
      <w:r>
        <w:rPr>
          <w:lang w:val="ha_NG" w:bidi="ha_NG"/>
        </w:rPr>
        <w:t>Dakatar da abin da ake yi: Tambayi dan wasan da ke taka rawar firist, "Yaya kake ji?" Za ku iya jin abubuwa kamar, "Na san wannan hanyar tana da hatsari!" Ina bukatar in ci gaba," "An takura mini. Ba na son in zama mara tsarki idan na taba shi," da kuma "Wancan mutum mara galihu." Na tabbata wani daban zai taimake shi." Tambayi dan wasan da ya fito a matsayin mutumin da ke gefen hanya, "Yaya kake ji?" Za ka iya jin abubuwa kamar, "Cike da tsananin bukata." "Babu shakka suna son su taimaka mini!" "Ba bege, ba wanda zai taimake ni," da kuma "Jin zafi da tsoro." Sake aikin.</w:t>
      </w:r>
    </w:p>
    <w:p>
      <w:pPr/>
      <w:r>
        <w:rPr>
          <w:lang w:val="ha_NG" w:bidi="ha_NG"/>
        </w:rPr>
      </w:r>
      <w:r>
        <w:rPr>
          <w:lang w:val="ha_NG" w:bidi="ha_NG"/>
        </w:rPr>
        <w:t>Wani Basamare yana tafiya a kan hanya guda. Da ya ga mutumin, sai ya daure masa raunukansa kuma ya yi musu magani da mai da ruwan inabi.</w:t>
      </w:r>
    </w:p>
    <w:p>
      <w:pPr/>
      <w:r>
        <w:rPr>
          <w:lang w:val="ha_NG" w:bidi="ha_NG"/>
        </w:rPr>
      </w:r>
      <w:r>
        <w:rPr>
          <w:lang w:val="ha_NG" w:bidi="ha_NG"/>
        </w:rPr>
        <w:t>Dakatar da aikin: Tambayi wanda yake taka rawar Basamariye, "Yaya kake ji?" Za ku ji abubuwa kamar, "Ina jin tausayinsa. "Yana da bukatar taimako," "Ina bakin ciki yadda mutane da yawa ke samun rauni a wannan hanyar," da kuma "Ina fatan zai samu sauki." Sake aikin.</w:t>
      </w:r>
    </w:p>
    <w:p>
      <w:pPr/>
      <w:r>
        <w:rPr>
          <w:lang w:val="ha_NG" w:bidi="ha_NG"/>
        </w:rPr>
      </w:r>
      <w:r>
        <w:rPr>
          <w:lang w:val="ha_NG" w:bidi="ha_NG"/>
        </w:rPr>
        <w:t>Ba-Samariye ya ɗora mutumin a kan jakinsa ya kai shi masauki. Ya kwana sai ya biya mai masaukin don ya kula da mutumin. Ya ce zai dawo ya biya mai masaukin ƙarin kuɗi idan kuɗin da ya bayar bai isa a kula da mutumin ba.</w:t>
      </w:r>
    </w:p>
    <w:p>
      <w:pPr/>
      <w:r>
        <w:rPr>
          <w:lang w:val="ha_NG" w:bidi="ha_NG"/>
        </w:rPr>
      </w:r>
      <w:r>
        <w:rPr>
          <w:lang w:val="ha_NG" w:bidi="ha_NG"/>
        </w:rPr>
        <w:t>Dakatar da aikin: Tambayi dan wasan da ke taka rawar jama'a, "Yaya kake ji?" Za ku iya jin abubuwa kamar, "Ba zan iya tunanin Basamariye zai so ya taimaki kowa ba," "Me Yesu yake ƙoƙarin faɗa?" kuma "Ba zan iya yarda cewa Yesu yana yabon Basamariye ba." Tambayi mai wasa da ke fitowa a matsayin masani, "Yaya ka ke ji?" Za ka iya jin abubuwa kamar, "Cikin takaici. Na san abin da Yesu zai ce:" "Ta yaya ba zan iya amsa wa ba yadda Yesu yake so?" kuma "Yesu na lura idan yana magana Sake aikin.</w:t>
      </w:r>
    </w:p>
    <w:p>
      <w:pPr/>
      <w:r>
        <w:rPr>
          <w:lang w:val="ha_NG" w:bidi="ha_NG"/>
        </w:rPr>
      </w:r>
      <w:r>
        <w:rPr>
          <w:lang w:val="ha_NG" w:bidi="ha_NG"/>
        </w:rPr>
        <w:t>Yesu ya tambayi masanin, "Wane ne ya kasance makwabci na gari a cikin labarin?" Masanin ya amsa, "Mutumin da ya nuna jinkai."</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yana kan hanyar zuwa Urushalima. Yana koyar da taron mutane. Wani </w:t>
      </w:r>
      <w:r>
        <w:rPr>
          <w:b/>
          <w:lang w:val="ha_NG" w:bidi="ha_NG"/>
        </w:rPr>
        <w:t>masanin shari'a</w:t>
      </w:r>
      <w:r>
        <w:rPr>
          <w:lang w:val="ha_NG" w:bidi="ha_NG"/>
        </w:rPr>
        <w:t xml:space="preserve"> ya tashi domin ya yi wa Yesu tambaya. Masanin shari'a shi ne wanda ya yi nazari, ya fassara, kuma ya koyar da dokar Allah ga mutane. Shari'ar Allah na nufin littattafai biyar na farko na Tsohon Alkawari ne waɗanda ke ɗauke da dokar da Allah ya ba Musa ga mutanen Yahudawa. Zuwan wannan masanin ya nuna cewa ya kasance a wurin don ya ga ko Yesu yana koyar da dokar Allah daidai. Wannan masanin shari'a yana ɗaya daga cikin rukunin mutane da ake kira malaman shari'a. </w:t>
      </w:r>
      <w:r>
        <w:rPr>
          <w:b/>
          <w:lang w:val="ha_NG" w:bidi="ha_NG"/>
        </w:rPr>
        <w:t>Malaman shari'a</w:t>
      </w:r>
      <w:r>
        <w:rPr>
          <w:lang w:val="ha_NG" w:bidi="ha_NG"/>
        </w:rPr>
        <w:t xml:space="preserve"> ana iya samun su a cikin Babban Jerin Kalmomi.</w:t>
      </w:r>
    </w:p>
    <w:p>
      <w:pPr/>
      <w:r>
        <w:rPr>
          <w:lang w:val="ha_NG" w:bidi="ha_NG"/>
        </w:rPr>
      </w:r>
      <w:r>
        <w:rPr>
          <w:lang w:val="ha_NG" w:bidi="ha_NG"/>
        </w:rPr>
        <w:t>Wasu fassarori suna amfani da kalmar lauya a maimakon masanin shari'a. Ka tuna cewa wannan masani ya bambanta da lauya na yau, domin dokar tana nufin dokar addini ne, wato dokar Musa.</w:t>
      </w:r>
    </w:p>
    <w:p>
      <w:pPr/>
      <w:r>
        <w:rPr>
          <w:lang w:val="ha_NG" w:bidi="ha_NG"/>
        </w:rPr>
      </w:r>
      <w:r>
        <w:rPr>
          <w:lang w:val="ha_NG" w:bidi="ha_NG"/>
        </w:rPr>
        <w:t>Kodayake masanin yana so ya jarraba Yesu, har yanzu yana kiran sa "</w:t>
      </w:r>
      <w:r>
        <w:rPr>
          <w:b/>
          <w:lang w:val="ha_NG" w:bidi="ha_NG"/>
        </w:rPr>
        <w:t>Malami</w:t>
      </w:r>
      <w:r>
        <w:rPr>
          <w:lang w:val="ha_NG" w:bidi="ha_NG"/>
        </w:rPr>
        <w:t xml:space="preserve">," wanda kalma ce ta ladabi ga shugabannin addinin Yahudawa. Ku tabbatar kun fassara Malam yadda kuka yi a sauran wuraren da suka gabata. </w:t>
      </w:r>
      <w:r>
        <w:rPr>
          <w:b/>
          <w:lang w:val="ha_NG" w:bidi="ha_NG"/>
        </w:rPr>
        <w:t>Malami</w:t>
      </w:r>
      <w:r>
        <w:rPr>
          <w:lang w:val="ha_NG" w:bidi="ha_NG"/>
        </w:rPr>
        <w:t xml:space="preserve"> yana cikin Babban Jerin Kalmomi</w:t>
      </w:r>
    </w:p>
    <w:p>
      <w:pPr/>
      <w:r>
        <w:rPr>
          <w:lang w:val="ha_NG" w:bidi="ha_NG"/>
        </w:rPr>
      </w:r>
      <w:r>
        <w:rPr>
          <w:lang w:val="ha_NG" w:bidi="ha_NG"/>
        </w:rPr>
        <w:t xml:space="preserve">Masanin ya tambayi Yesu me ya kamata ya yi domin ya </w:t>
      </w:r>
      <w:r>
        <w:rPr>
          <w:b/>
          <w:lang w:val="ha_NG" w:bidi="ha_NG"/>
        </w:rPr>
        <w:t>samu rai madawwami</w:t>
      </w:r>
      <w:r>
        <w:rPr>
          <w:lang w:val="ha_NG" w:bidi="ha_NG"/>
        </w:rPr>
        <w:t xml:space="preserve">. Rai madawwami yana nufin rayuwar da ba ta ƙarewa. A nan, yana nufin rayuwa har abada tare da Allah inda yake zaune, a sama. </w:t>
      </w:r>
      <w:r>
        <w:rPr>
          <w:b/>
          <w:lang w:val="ha_NG" w:bidi="ha_NG"/>
        </w:rPr>
        <w:t>Rai madawwami</w:t>
      </w:r>
      <w:r>
        <w:rPr>
          <w:lang w:val="ha_NG" w:bidi="ha_NG"/>
        </w:rPr>
        <w:t xml:space="preserve"> yana cikin Babban Jerin Kalmomi.</w:t>
      </w:r>
    </w:p>
    <w:p>
      <w:pPr/>
      <w:r>
        <w:rPr>
          <w:lang w:val="ha_NG" w:bidi="ha_NG"/>
        </w:rPr>
      </w:r>
      <w:r>
        <w:rPr>
          <w:lang w:val="ha_NG" w:bidi="ha_NG"/>
        </w:rPr>
        <w:t xml:space="preserve">Yesu ya tambayi masanin abin da </w:t>
      </w:r>
      <w:r>
        <w:rPr>
          <w:b/>
          <w:lang w:val="ha_NG" w:bidi="ha_NG"/>
        </w:rPr>
        <w:t>doka</w:t>
      </w:r>
      <w:r>
        <w:rPr>
          <w:lang w:val="ha_NG" w:bidi="ha_NG"/>
        </w:rPr>
        <w:t xml:space="preserve"> ta ce game da tambayarsa. Ku tabbata kun fassara shari'a kamar yadda kuka yi a baya. </w:t>
      </w:r>
      <w:r>
        <w:rPr>
          <w:b/>
          <w:lang w:val="ha_NG" w:bidi="ha_NG"/>
        </w:rPr>
        <w:t>Doka</w:t>
      </w:r>
      <w:r>
        <w:rPr>
          <w:lang w:val="ha_NG" w:bidi="ha_NG"/>
        </w:rPr>
        <w:t xml:space="preserve"> tana cikin Babban Jerin Kalmomi.</w:t>
      </w:r>
    </w:p>
    <w:p>
      <w:pPr/>
      <w:r>
        <w:rPr>
          <w:lang w:val="ha_NG" w:bidi="ha_NG"/>
        </w:rPr>
      </w:r>
      <w:r>
        <w:rPr>
          <w:lang w:val="ha_NG" w:bidi="ha_NG"/>
        </w:rPr>
        <w:t xml:space="preserve">Masanin ya amsa cewa ya ka ƙaunaci </w:t>
      </w:r>
      <w:r>
        <w:rPr>
          <w:b/>
          <w:lang w:val="ha_NG" w:bidi="ha_NG"/>
        </w:rPr>
        <w:t>Ubangiji</w:t>
      </w:r>
      <w:r>
        <w:rPr>
          <w:lang w:val="ha_NG" w:bidi="ha_NG"/>
        </w:rPr>
        <w:t xml:space="preserve"> Allahnka da </w:t>
      </w:r>
      <w:r>
        <w:rPr>
          <w:b/>
          <w:lang w:val="ha_NG" w:bidi="ha_NG"/>
        </w:rPr>
        <w:t>dukan zuciyarka, da dukan kuruwarka, da dukan ƙarfinka, da dukan hankalinka,</w:t>
      </w:r>
      <w:r>
        <w:rPr>
          <w:lang w:val="ha_NG" w:bidi="ha_NG"/>
        </w:rPr>
        <w:t xml:space="preserve"> ko kuma ka ƙaunaci Allah da dukan halittarka. Waɗannan kalmomi huɗu ba a yi nufin su bayyana takamaiman sassan mutum ba. Madadin haka, suna aiki tare a matsayin halayyar mutum da kuma iyawarsa.</w:t>
      </w:r>
    </w:p>
    <w:p>
      <w:pPr/>
      <w:r>
        <w:rPr>
          <w:lang w:val="ha_NG" w:bidi="ha_NG"/>
        </w:rPr>
      </w:r>
      <w:r>
        <w:rPr>
          <w:lang w:val="ha_NG" w:bidi="ha_NG"/>
        </w:rPr>
        <w:t>A cikin yarenku, wataƙila a sami fiye ko ƙasa da sassa huɗu na mutum don bayyana wannan. Ku tabbatar kun yi amfani da salon magana da zai kasance na asali a yarenku. Abin da ya fi muhimmanci shi ne a nuna cewa ya kamata mutum ya ƙaunaci Allah da dukan kasancewarsa.</w:t>
      </w:r>
    </w:p>
    <w:p>
      <w:pPr/>
      <w:r>
        <w:rPr>
          <w:lang w:val="ha_NG" w:bidi="ha_NG"/>
        </w:rPr>
      </w:r>
      <w:r>
        <w:rPr>
          <w:lang w:val="ha_NG" w:bidi="ha_NG"/>
        </w:rPr>
        <w:t xml:space="preserve">Anan, </w:t>
      </w:r>
      <w:r>
        <w:rPr>
          <w:b/>
          <w:lang w:val="ha_NG" w:bidi="ha_NG"/>
        </w:rPr>
        <w:t>Ubangiji</w:t>
      </w:r>
      <w:r>
        <w:rPr>
          <w:lang w:val="ha_NG" w:bidi="ha_NG"/>
        </w:rPr>
        <w:t xml:space="preserve"> shine ainihin sunan Allah. Ku tabbata kun fassara Ubangiji yadda kuka yi a sauran wuraren da suka gabata. </w:t>
      </w:r>
      <w:r>
        <w:rPr>
          <w:b/>
          <w:lang w:val="ha_NG" w:bidi="ha_NG"/>
        </w:rPr>
        <w:t>Ubangiji</w:t>
      </w:r>
      <w:r>
        <w:rPr>
          <w:lang w:val="ha_NG" w:bidi="ha_NG"/>
        </w:rPr>
        <w:t xml:space="preserve"> yana cikin Babban Jerin Kalmomi.</w:t>
      </w:r>
    </w:p>
    <w:p>
      <w:pPr/>
      <w:r>
        <w:rPr>
          <w:lang w:val="ha_NG" w:bidi="ha_NG"/>
        </w:rPr>
      </w:r>
      <w:r>
        <w:rPr>
          <w:lang w:val="ha_NG" w:bidi="ha_NG"/>
        </w:rPr>
        <w:t xml:space="preserve">Masanin ya kuma ce ka </w:t>
      </w:r>
      <w:r>
        <w:rPr>
          <w:b/>
          <w:lang w:val="ha_NG" w:bidi="ha_NG"/>
        </w:rPr>
        <w:t>kaunaci maƙwabcinka</w:t>
      </w:r>
      <w:r>
        <w:rPr>
          <w:lang w:val="ha_NG" w:bidi="ha_NG"/>
        </w:rPr>
        <w:t>. Makwabciɗa na nufi duk wanda yake zaune kusa da kai Haka kuma, yana iya nufin mutanen da ke cikin rukunin jama'a guda waɗanda ke jin yare ɗaya. Yahudawa sun dauka cewa hakan yana nufin 'yan uwansu Yahudawa kawai. Wannan yana nufin suna tunanin cewa ana bukatar su ƙaunaci sauran Yahudawa ne kawai. Sai dai Yesu ya bayyana cikin misalinsa cewa maƙwabci yana iya nufin kowane ɗan Adam. Ku tabbatar kun fassara makwabci ta hanyar da ta hada kowa.</w:t>
      </w:r>
    </w:p>
    <w:p>
      <w:pPr/>
      <w:r>
        <w:rPr>
          <w:lang w:val="ha_NG" w:bidi="ha_NG"/>
        </w:rPr>
      </w:r>
      <w:r>
        <w:rPr>
          <w:lang w:val="ha_NG" w:bidi="ha_NG"/>
        </w:rPr>
        <w:t xml:space="preserve">A cikin labarinsa, Yesu ya bayyana wani mutum da yake tafiya daga </w:t>
      </w:r>
      <w:r>
        <w:rPr>
          <w:b/>
          <w:lang w:val="ha_NG" w:bidi="ha_NG"/>
        </w:rPr>
        <w:t>Urushalima</w:t>
      </w:r>
      <w:r>
        <w:rPr>
          <w:lang w:val="ha_NG" w:bidi="ha_NG"/>
        </w:rPr>
        <w:t xml:space="preserve"> zuwa Yariko yayin da barayi suka kai masa hari. Urushalima ita ce babban birnin addinin Yahudawa yake. Ku tabbatar kun fassara Urushalima yadda kuka yi a wuraren da suka gabata. </w:t>
      </w:r>
      <w:r>
        <w:rPr>
          <w:b/>
          <w:lang w:val="ha_NG" w:bidi="ha_NG"/>
        </w:rPr>
        <w:t>Urushalima</w:t>
      </w:r>
      <w:r>
        <w:rPr>
          <w:lang w:val="ha_NG" w:bidi="ha_NG"/>
        </w:rPr>
        <w:t xml:space="preserve"> tana cikin Babban Jerin Kalmomi.</w:t>
      </w:r>
    </w:p>
    <w:p>
      <w:pPr/>
      <w:r>
        <w:rPr>
          <w:lang w:val="ha_NG" w:bidi="ha_NG"/>
        </w:rPr>
      </w:r>
      <w:r>
        <w:rPr>
          <w:lang w:val="ha_NG" w:bidi="ha_NG"/>
        </w:rPr>
        <w:t xml:space="preserve">Yesu ya ce </w:t>
      </w:r>
      <w:r>
        <w:rPr>
          <w:b/>
          <w:lang w:val="ha_NG" w:bidi="ha_NG"/>
        </w:rPr>
        <w:t>wani</w:t>
      </w:r>
      <w:r>
        <w:rPr>
          <w:lang w:val="ha_NG" w:bidi="ha_NG"/>
        </w:rPr>
        <w:t xml:space="preserve"> firist ya wuce ta kusa da mutumin da aka ji wa ciwo ba tare da ya taimaka masa ba. Wataƙila firist ɗin yana tafiya ne daga birnin bayan ya kammala ayyukansa a haikali. Ku tabbatar kun fassara firist yadda kuka yi a sauran wuraren da suka gabata. </w:t>
      </w:r>
      <w:r>
        <w:rPr>
          <w:b/>
          <w:lang w:val="ha_NG" w:bidi="ha_NG"/>
        </w:rPr>
        <w:t>Firist</w:t>
      </w:r>
      <w:r>
        <w:rPr>
          <w:lang w:val="ha_NG" w:bidi="ha_NG"/>
        </w:rPr>
        <w:t xml:space="preserve"> yana cikin Babban Jerin Kalmomi.</w:t>
      </w:r>
    </w:p>
    <w:p>
      <w:pPr/>
      <w:r>
        <w:rPr>
          <w:lang w:val="ha_NG" w:bidi="ha_NG"/>
        </w:rPr>
      </w:r>
      <w:r>
        <w:rPr>
          <w:lang w:val="ha_NG" w:bidi="ha_NG"/>
        </w:rPr>
        <w:t xml:space="preserve">Wani </w:t>
      </w:r>
      <w:r>
        <w:rPr>
          <w:b/>
          <w:lang w:val="ha_NG" w:bidi="ha_NG"/>
        </w:rPr>
        <w:t>Ba Lawi</w:t>
      </w:r>
      <w:r>
        <w:rPr>
          <w:lang w:val="ha_NG" w:bidi="ha_NG"/>
        </w:rPr>
        <w:t xml:space="preserve"> shi ma ya wuce ta kusa da shi ba tare da ya taimaka masa ba. </w:t>
      </w:r>
      <w:r>
        <w:rPr>
          <w:b/>
          <w:lang w:val="ha_NG" w:bidi="ha_NG"/>
        </w:rPr>
        <w:t>Lawiyawa</w:t>
      </w:r>
      <w:r>
        <w:rPr>
          <w:lang w:val="ha_NG" w:bidi="ha_NG"/>
        </w:rPr>
        <w:t xml:space="preserve"> ma'aikatan addini ne waɗanda suke taimaka wa firistoci a haikali. Suna daga cikin ɗaya daga cikin kabilu 12 na Isra’ila da ake kira Lawi. Lawiyawa zuriyar ɗan Yakubu ne mai suna Lawi. A al'adar Yahudanci, Lawiyawa suna da matsayi mai girma amma ba kamar firist ba.</w:t>
      </w:r>
    </w:p>
    <w:p>
      <w:pPr/>
      <w:r>
        <w:rPr>
          <w:lang w:val="ha_NG" w:bidi="ha_NG"/>
        </w:rPr>
      </w:r>
      <w:r>
        <w:rPr>
          <w:lang w:val="ha_NG" w:bidi="ha_NG"/>
        </w:rPr>
        <w:t xml:space="preserve">Basamariyen da ke cikin labarin ya ji tausayin mutumin da aka ji wa ciwo kuma ya taimaka masa. Ya kai mutumin zuwa </w:t>
      </w:r>
      <w:r>
        <w:rPr>
          <w:b/>
          <w:lang w:val="ha_NG" w:bidi="ha_NG"/>
        </w:rPr>
        <w:t>masauki</w:t>
      </w:r>
      <w:r>
        <w:rPr>
          <w:lang w:val="ha_NG" w:bidi="ha_NG"/>
        </w:rPr>
        <w:t xml:space="preserve">, ko gidan baki. Ku tabbata kun fassara masauki yadda kuka yi a sauran wuraren da suka gabata. </w:t>
      </w:r>
      <w:r>
        <w:rPr>
          <w:b/>
          <w:lang w:val="ha_NG" w:bidi="ha_NG"/>
        </w:rPr>
        <w:t>Masauki</w:t>
      </w:r>
      <w:r>
        <w:rPr>
          <w:lang w:val="ha_NG" w:bidi="ha_NG"/>
        </w:rPr>
        <w:t xml:space="preserve"> yana cikin Babban Jerin Kalmomi. Basamariyen ya biya mai masaukin tsabar azurfa biyu, ko dinari, don ya kula da mutumin. Ku tabbata kun fassara </w:t>
      </w:r>
      <w:r>
        <w:rPr>
          <w:b/>
          <w:lang w:val="ha_NG" w:bidi="ha_NG"/>
        </w:rPr>
        <w:t>dinari</w:t>
      </w:r>
      <w:r>
        <w:rPr>
          <w:lang w:val="ha_NG" w:bidi="ha_NG"/>
        </w:rPr>
        <w:t xml:space="preserve"> yadda kuka yi a sauran wuraren da suka gabata. </w:t>
      </w:r>
      <w:r>
        <w:rPr>
          <w:b/>
          <w:lang w:val="ha_NG" w:bidi="ha_NG"/>
        </w:rPr>
        <w:t>Dinari</w:t>
      </w:r>
      <w:r>
        <w:rPr>
          <w:lang w:val="ha_NG" w:bidi="ha_NG"/>
        </w:rPr>
        <w:t xml:space="preserve"> yana cikin Babban Jerin Kalmomi.</w:t>
      </w:r>
    </w:p>
    <w:p>
      <w:pPr/>
      <w:r>
        <w:rPr>
          <w:lang w:val="ha_NG" w:bidi="ha_NG"/>
        </w:rPr>
      </w:r>
      <w:r>
        <w:rPr>
          <w:lang w:val="ha_NG" w:bidi="ha_NG"/>
        </w:rPr>
        <w:t xml:space="preserve">Lokacin da Yesu ya tambayi masanin ko wane ne makwabci nagari, masanin ya amsa cewa mutumin da ya nuna jinkai ne. </w:t>
      </w:r>
      <w:r>
        <w:rPr>
          <w:b/>
          <w:lang w:val="ha_NG" w:bidi="ha_NG"/>
        </w:rPr>
        <w:t>Jinkai</w:t>
      </w:r>
      <w:r>
        <w:rPr>
          <w:lang w:val="ha_NG" w:bidi="ha_NG"/>
        </w:rPr>
        <w:t xml:space="preserve"> yana nufin jin tausayin wadanda suke shan wahala ko suke cikin bukata. Ku tabbata kun fassara jinkai yadda kuka yi a sauran wuraren da suka gabata. </w:t>
      </w:r>
      <w:r>
        <w:rPr>
          <w:b/>
          <w:lang w:val="ha_NG" w:bidi="ha_NG"/>
        </w:rPr>
        <w:t>Jinkai</w:t>
      </w:r>
      <w:r>
        <w:rPr>
          <w:lang w:val="ha_NG" w:bidi="ha_NG"/>
        </w:rPr>
        <w:t xml:space="preserve"> yana cikin Babban Jerin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rukunin su yi gwajin bayyana nassin a yarenku. Kada ku manta da haɗa abubuwan da kuka yanke shawara a kansu a matakan da suka gabata, kamar tsarin lokaci, kalmomi, jimloli, motsin rai, ko kowane abu da kuka tattauna.</w:t>
      </w:r>
    </w:p>
    <w:p>
      <w:pPr/>
      <w:r>
        <w:rPr>
          <w:lang w:val="ha_NG" w:bidi="ha_NG"/>
        </w:rPr>
      </w:r>
      <w:r>
        <w:rPr>
          <w:lang w:val="ha_NG" w:bidi="ha_NG"/>
        </w:rPr>
        <w:t>Ya kamata wani ɗan ƙungiya ya faɗi wasu jimloli na nassin sannan ya dakata. Wani memba na ƙungiyar daban ya kamata ya faɗi sashe na gaba na nassin sannan ya tsaya. Ku ci gaba da yin haka har sai duk kungiyar ta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 zai iya amfani da abubuwa barkatai, motsi-motsi,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Kuna iya yanke shawarar cewa kun fi son yadda wani ɗan ƙungiya ya faɗi wani yanayi, amma kuma kun fi son yadda wani ɗan ƙungiyar na daban ya faɗi wani yanayin.</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nassin da kowa ya amince da ita. Ya kamata kowane dan kungiyar ya gwada fadar sigar karshe ta wannan nassin.</w:t>
      </w:r>
      <w:r>
        <w:rPr>
          <w:lang w:val="ha_NG" w:bidi="ha_NG"/>
        </w:rPr>
      </w:r>
      <w:r>
        <w:rPr>
          <w:lang w:val="ha_NG" w:bidi="ha_NG"/>
        </w:rPr>
      </w:r>
    </w:p>
    <w:p>
      <w:pPr/>
      <w:r>
        <w:rPr>
          <w:lang w:val="ha_NG" w:bidi="ha_NG"/>
        </w:rPr>
      </w:r>
    </w:p>
    <w:p>
      <w:pPr>
        <w:pStyle w:val="Heading2"/>
      </w:pPr>
      <w:r>
        <w:rPr>
          <w:lang w:val="ha_NG" w:bidi="ha_NG"/>
        </w:rPr>
        <w:t>Luke 10:38–42</w:t>
      </w:r>
      <w:r>
        <w:rPr>
          <w:lang w:val="ha_NG" w:bidi="ha_NG"/>
        </w:rPr>
      </w:r>
    </w:p>
    <w:p>
      <w:pPr>
        <w:pStyle w:val="Heading3"/>
      </w:pPr>
      <w:r>
        <w:rPr>
          <w:lang w:val="ha_NG" w:bidi="ha_NG"/>
        </w:rPr>
        <w:t>Step 1</w:t>
      </w:r>
    </w:p>
    <w:p>
      <w:pPr/>
      <w:r>
        <w:rPr>
          <w:lang w:val="ha_NG" w:bidi="ha_NG"/>
        </w:rPr>
      </w:r>
      <w:r>
        <w:rPr>
          <w:lang w:val="ha_NG" w:bidi="ha_NG"/>
        </w:rPr>
        <w:t>Ku saurari Luka 10:38–42 ku kuma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kake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A labarin da ya gabata, Yesu ya koya wa masanin shari'a cewa kowane mutum maƙwabcinmu ne, ba Yahudawa kawai ba. Daga baya, Yesu da almajiransa, ko mabiyansa, suka ci gaba da yin tafiya daga wani gari zuwa wani a kan hanyarsu ta zuwa Urushalima. Lokacin tafiye-tafiyensu, sukan ziyarci gidan ’yan’uwa mata biyu, Maryamu da Marta.</w:t>
      </w:r>
    </w:p>
    <w:p>
      <w:pPr/>
      <w:r>
        <w:rPr>
          <w:lang w:val="ha_NG" w:bidi="ha_NG"/>
        </w:rPr>
      </w:r>
      <w:r>
        <w:rPr>
          <w:lang w:val="ha_NG" w:bidi="ha_NG"/>
        </w:rPr>
        <w:t>Yesu da almajiransa suna kan hanyarsu zuwa Urushalima lokacin da suka tsaya a wani gida. Mun sani daga Linjilar Yohanna cewa gidan Martha yana a Betanya.</w:t>
      </w:r>
    </w:p>
    <w:p>
      <w:pPr/>
      <w:r>
        <w:rPr>
          <w:lang w:val="ha_NG" w:bidi="ha_NG"/>
        </w:rPr>
      </w:r>
      <w:r>
        <w:rPr>
          <w:lang w:val="ha_NG" w:bidi="ha_NG"/>
        </w:rPr>
        <w:t>Tsaya, sannan ka nuna wa ƙungiyarka inda Betanya yake a kan taswira idan aka kwatanta da Urushalima.</w:t>
      </w:r>
    </w:p>
    <w:p>
      <w:pPr/>
      <w:r>
        <w:rPr>
          <w:lang w:val="ha_NG" w:bidi="ha_NG"/>
        </w:rPr>
      </w:r>
      <w:r>
        <w:rPr>
          <w:lang w:val="ha_NG" w:bidi="ha_NG"/>
        </w:rPr>
        <w:t>Marta ta gayyaci Yesu da almajiransa su sauka a gidanta a matsayin bakinta. Yesu da almajiransa suka sauka a wurin Marta kamar yadda Yesu ya koya wa almajiransa su yi lokacin da ya aike su. Marta tana da kanwa mai suna Maryamu wadda suke zaune a gida ɗaya. Mun sani daga Linjilar Yahaya cewa suna da ɗan'uwansu mai suna Li'azaru. Nan da nan Marta ta fara shirya musu abinci. Sa'ad da take hidima, Yesu ya koyar da mutanen da ke cikin gidan, ciki har da almajiransa. Maryamu ta zauna kusa da ƙafafun Yesu tana sauraron koyarwarsa. Luka ya kira Yesu "Ubangiji" a wannan labarin. A nan, "Ubangiji" wani lakabi ne na Yesu wanda yake nufin maigida ko mutumin da ke da iko. A al'adar Yahudawa, ɗalibai ko almajirai sukan zauna a ƙafafun malami don nuna tawali'u da marmarin koyo.</w:t>
      </w:r>
    </w:p>
    <w:p>
      <w:pPr/>
      <w:r>
        <w:rPr>
          <w:lang w:val="ha_NG" w:bidi="ha_NG"/>
        </w:rPr>
      </w:r>
      <w:r>
        <w:rPr>
          <w:lang w:val="ha_NG" w:bidi="ha_NG"/>
        </w:rPr>
        <w:t>Luka ya yi amfani da kalmar 'amma' don nuna bambanci tsakanin abin da 'yan'uwan mata biyu suke yi. Yan'uwan mata sun dauki abubuwa daban-daban a matsayin masu muhimmanci. Yayin da Maryamu take zaune tana sauraron Yesu, Marta kuwa tana cikin damuwa kuma tana ta aiki da dukan abubuwan da ya kamata a yi. Aikin zai haɗa da shirya da kuma ba da abinci don girmama baƙinsu. Saboda shagaltuwarta, Marta ba ta iya sauraron koyarwar Yesu ba.</w:t>
      </w:r>
    </w:p>
    <w:p>
      <w:pPr/>
      <w:r>
        <w:rPr>
          <w:lang w:val="ha_NG" w:bidi="ha_NG"/>
        </w:rPr>
      </w:r>
      <w:r>
        <w:rPr>
          <w:lang w:val="ha_NG" w:bidi="ha_NG"/>
        </w:rPr>
        <w:t>Ku dakata ku tattauna da ƙungiyarku: A al'adarku, menene nauyin da ke kan mata idan za su karɓi baƙo? Yaya matar gida take ji idan mutane suka zo gidanta ba zato ba tsammani?</w:t>
      </w:r>
    </w:p>
    <w:p>
      <w:pPr/>
      <w:r>
        <w:rPr>
          <w:lang w:val="ha_NG" w:bidi="ha_NG"/>
        </w:rPr>
      </w:r>
      <w:r>
        <w:rPr>
          <w:lang w:val="ha_NG" w:bidi="ha_NG"/>
        </w:rPr>
        <w:t>Marta ta zo wurin Yesu kuma ta yi masa tambayar da ba ta sa ran zai amsa ba. Ta daɗe tana aiki ita kaɗai. Marta ta kira Yesu Ubangiji, ko Maigida, kuma ta tambaye shi idan ya damu cewa Maryamu ba ta taimaka mata da aikin ba. Marta ta yi tambayar ne don nuna bacin ranta cewa Yesu ya bar ƴar'uwarta ba ta taimaka mata da aikin ba. Marta tana jin cewa rashin adalci ne kuma tana tsammanin Yesu zai roƙi Maryamu ta taimake ta. Ku tabbatar da cewa fassararku ta nuna roƙo cikin ladabi, ba kamar Martha tana ba wa Yesu umarni ya yi wani abu ba.</w:t>
      </w:r>
    </w:p>
    <w:p>
      <w:pPr/>
      <w:r>
        <w:rPr>
          <w:lang w:val="ha_NG" w:bidi="ha_NG"/>
        </w:rPr>
      </w:r>
      <w:r>
        <w:rPr>
          <w:lang w:val="ha_NG" w:bidi="ha_NG"/>
        </w:rPr>
        <w:t>Ku tsaya kuma ku tattauna da kungiyarku: A al'adarku, yaya kuke ji game da mutane idan suka koka wa mai iko?</w:t>
      </w:r>
    </w:p>
    <w:p>
      <w:pPr/>
      <w:r>
        <w:rPr>
          <w:lang w:val="ha_NG" w:bidi="ha_NG"/>
        </w:rPr>
      </w:r>
      <w:r>
        <w:rPr>
          <w:lang w:val="ha_NG" w:bidi="ha_NG"/>
        </w:rPr>
        <w:t>Yesu ya amsa da kiran sunan Marta sau biyu. Yana yin hakan don ya nuna damuwarsa da ƙaunarsa a gare ta, ko da yake yana gyara mata cikin tausasawa. Yesu ya gaya mata cewa tana damuwa kuma tana cikin tashin hankali game da abubuwa da yawa. Duk da haka, Yesu ya gaya mata cewa abu ɗaya ne kawai da ke da muhimmanci a rayuwar mutum. Kodayake Yesu bai bayyana a fili abin da wannan abin yake ba, yanayin da aka faɗi maganar ya nuna cewa yana magana ne game da abin da Maryamu ta zaɓa ta yi - sauraren koyarwar Yesu game da Allah da kuma mulkinsa, ko kuma yadda Allah yake sarauta a zukatan mutane ta wata sabuwar hanya. Yesu ya ce Maryamu ta zaɓi ta fara sauraronsa kafin ta yi ayyuka. Wannan shi ne abu mai kyau da za a yi. Gata ne a saurari Yesu, kuma kada wani ya ƙwace haka daga wurin Maryamu. Wannan yana nuna cewa Yesu ba zai sa Maryamu ta taimaka da aikin ba a lokacin da take son ta saurari maganarsa.</w:t>
      </w:r>
      <w:r>
        <w:rPr>
          <w:lang w:val="ha_NG" w:bidi="ha_NG"/>
        </w:rPr>
      </w:r>
    </w:p>
    <w:p>
      <w:pPr>
        <w:pStyle w:val="Heading3"/>
      </w:pPr>
      <w:r>
        <w:rPr>
          <w:lang w:val="ha_NG" w:bidi="ha_NG"/>
        </w:rPr>
        <w:t>Step 3</w:t>
      </w:r>
    </w:p>
    <w:p>
      <w:pPr/>
      <w:r>
        <w:rPr>
          <w:lang w:val="ha_NG" w:bidi="ha_NG"/>
        </w:rPr>
      </w:r>
      <w:r>
        <w:rPr>
          <w:lang w:val="ha_NG" w:bidi="ha_NG"/>
        </w:rPr>
        <w:t>Saurari rubutun sau daya a cikin juyi mafi saukin fahimta.</w:t>
      </w:r>
    </w:p>
    <w:p>
      <w:pPr/>
      <w:r>
        <w:rPr>
          <w:lang w:val="ha_NG" w:bidi="ha_NG"/>
        </w:rPr>
      </w:r>
      <w:r>
        <w:rPr>
          <w:lang w:val="ha_NG" w:bidi="ha_NG"/>
        </w:rPr>
        <w:t>A wannan zaman, za ku taimaki ƙungiyar su hango wannan labari. Za ku taimaki ƙungiyar wajen bayyana yanayin wasa, mahalli, da jaruman cikin labarin.</w:t>
      </w:r>
    </w:p>
    <w:p>
      <w:pPr/>
      <w:r>
        <w:rPr>
          <w:lang w:val="ha_NG" w:bidi="ha_NG"/>
        </w:rPr>
      </w:r>
      <w:r>
        <w:rPr>
          <w:lang w:val="ha_NG" w:bidi="ha_NG"/>
        </w:rPr>
        <w:t>Wannan labarin yana da sassa guda uku.</w:t>
      </w:r>
    </w:p>
    <w:p>
      <w:pPr/>
      <w:r>
        <w:rPr>
          <w:lang w:val="ha_NG" w:bidi="ha_NG"/>
        </w:rPr>
      </w:r>
      <w:r>
        <w:rPr>
          <w:b/>
          <w:lang w:val="ha_NG" w:bidi="ha_NG"/>
        </w:rPr>
        <w:t>Sashe na farko:</w:t>
      </w:r>
      <w:r>
        <w:rPr>
          <w:lang w:val="ha_NG" w:bidi="ha_NG"/>
        </w:rPr>
        <w:t xml:space="preserve"> Yesu da almajiransa suna hanyar zuwa Urushalim. Sun tsaya a gidan Marta. Marta ta marabci Yesu da almajiransa a matsayin bakinta. 'Yar'uwar Martha, Maryamu, ita ma tana zaune a gidan.</w:t>
      </w:r>
    </w:p>
    <w:p>
      <w:pPr/>
      <w:r>
        <w:rPr>
          <w:lang w:val="ha_NG" w:bidi="ha_NG"/>
        </w:rPr>
      </w:r>
      <w:r>
        <w:rPr>
          <w:b/>
          <w:lang w:val="ha_NG" w:bidi="ha_NG"/>
        </w:rPr>
        <w:t xml:space="preserve"> Sashe na biyu:</w:t>
      </w:r>
      <w:r>
        <w:rPr>
          <w:lang w:val="ha_NG" w:bidi="ha_NG"/>
        </w:rPr>
        <w:t xml:space="preserve"> Yesu na koyar da mutane a cikin gidan yayin da Marta ke aiki kuma tana shirya babban abinci. Maryamu ta zauna a ƙafafun Yesu tana sauraron koyarwarsa.</w:t>
      </w:r>
    </w:p>
    <w:p>
      <w:pPr/>
      <w:r>
        <w:rPr>
          <w:lang w:val="ha_NG" w:bidi="ha_NG"/>
        </w:rPr>
      </w:r>
      <w:r>
        <w:rPr>
          <w:b/>
          <w:lang w:val="ha_NG" w:bidi="ha_NG"/>
        </w:rPr>
        <w:t>Sashe na uku:</w:t>
      </w:r>
      <w:r>
        <w:rPr>
          <w:lang w:val="ha_NG" w:bidi="ha_NG"/>
        </w:rPr>
        <w:t xml:space="preserve"> Martha na cikin takaici. Marta ta tambayi Yesu ko bai damu ba cewa ƙanwarta ba ta taimaka mata. Yesu ya amsa ya ce mata Mary ta zaɓi abu mai kyau.</w:t>
      </w:r>
    </w:p>
    <w:p>
      <w:pPr/>
      <w:r>
        <w:rPr>
          <w:lang w:val="ha_NG" w:bidi="ha_NG"/>
        </w:rPr>
      </w:r>
      <w:r>
        <w:rPr>
          <w:lang w:val="ha_NG" w:bidi="ha_NG"/>
        </w:rPr>
        <w:t>halayenda ke cikin wannan labarin sun ƙunshi:</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Maryamu</w:t>
      </w:r>
    </w:p>
    <w:p>
      <w:pPr>
        <w:pStyle w:val="ListBullet"/>
        <w:spacing w:line="240" w:lineRule="auto"/>
        <w:ind w:left="720"/>
      </w:pPr>
      <w:r>
        <w:rPr>
          <w:lang w:val="ha_NG" w:bidi="ha_NG"/>
        </w:rPr>
      </w:r>
      <w:r>
        <w:rPr>
          <w:lang w:val="ha_NG" w:bidi="ha_NG"/>
        </w:rPr>
        <w:t>Marta</w:t>
      </w:r>
    </w:p>
    <w:p>
      <w:pPr/>
      <w:r>
        <w:rPr>
          <w:lang w:val="ha_NG" w:bidi="ha_NG"/>
        </w:rPr>
      </w:r>
      <w:r>
        <w:rPr>
          <w:lang w:val="ha_NG" w:bidi="ha_NG"/>
        </w:rPr>
        <w:t>A cikin wannan zaman, sa rukunin su tsara labari, su zana, ko su yi amfani da wasu nau'ikan abubuwan da za a iya sarrafawa (abubuwan da za ka iya motsawa kamar duwatsu, sanduna, abubuwan wasan yara) don ganin yadda labarin da ayyukan da ke cikinsa suke.</w:t>
      </w:r>
    </w:p>
    <w:p>
      <w:pPr/>
      <w:r>
        <w:rPr>
          <w:lang w:val="ha_NG" w:bidi="ha_NG"/>
        </w:rPr>
      </w:r>
      <w:r>
        <w:rPr>
          <w:lang w:val="ha_NG" w:bidi="ha_NG"/>
        </w:rPr>
        <w:t>Yana da muhimmanci a tuna cewa ko da yake Luka bai ambace su ba, almajiran suna tare da Yesu.</w:t>
      </w:r>
    </w:p>
    <w:p>
      <w:pPr/>
      <w:r>
        <w:rPr>
          <w:lang w:val="ha_NG" w:bidi="ha_NG"/>
        </w:rPr>
      </w:r>
      <w:r>
        <w:rPr>
          <w:lang w:val="ha_NG" w:bidi="ha_NG"/>
        </w:rPr>
        <w:t>Yesu yana kan hanyar zuwa Urushalima. Ya tsaya a gidan Marta. Marta ta marabci Yesu da almajiransa a matsayin bakinta. 'Yar'uwar Martha, Maryamu, ita ma tana zaune a gidan.</w:t>
      </w:r>
    </w:p>
    <w:p>
      <w:pPr/>
      <w:r>
        <w:rPr>
          <w:lang w:val="ha_NG" w:bidi="ha_NG"/>
        </w:rPr>
      </w:r>
      <w:r>
        <w:rPr>
          <w:lang w:val="ha_NG" w:bidi="ha_NG"/>
        </w:rPr>
        <w:t>Yana da mahimmanci a tuna cewa Yesu ya koya wa almajiransa abin da za su yi idan gida ya marabce su. Marta misali ce ta gidan da ke maraba da Yesu da almajiransa.</w:t>
      </w:r>
    </w:p>
    <w:p>
      <w:pPr/>
      <w:r>
        <w:rPr>
          <w:lang w:val="ha_NG" w:bidi="ha_NG"/>
        </w:rPr>
      </w:r>
      <w:r>
        <w:rPr>
          <w:lang w:val="ha_NG" w:bidi="ha_NG"/>
        </w:rPr>
        <w:t>Yesu yana koyar da mutane a cikin gidan yayin da Marta take aiki kuma tana shirya babban abinci. Maryamu tana sauraron koyarwar Yesu.</w:t>
      </w:r>
    </w:p>
    <w:p>
      <w:pPr/>
      <w:r>
        <w:rPr>
          <w:lang w:val="ha_NG" w:bidi="ha_NG"/>
        </w:rPr>
      </w:r>
      <w:r>
        <w:rPr>
          <w:lang w:val="ha_NG" w:bidi="ha_NG"/>
        </w:rPr>
        <w:t>Yana da muhimmanci a tuna cewa wataƙila Maryamu tana zaune a ƙasa kusa da ƙafafun Yesu yayin da yake koyar da ƙungiyar da ke cikin gidan.</w:t>
      </w:r>
    </w:p>
    <w:p>
      <w:pPr/>
      <w:r>
        <w:rPr>
          <w:lang w:val="ha_NG" w:bidi="ha_NG"/>
        </w:rPr>
      </w:r>
      <w:r>
        <w:rPr>
          <w:lang w:val="ha_NG" w:bidi="ha_NG"/>
        </w:rPr>
        <w:t>Yana da mahimmanci a tuna cewa cin abinci tare wani muhimmin sashi ne na karimcin Yahudawa. Wannan wata hanya ce ta girmama baki na musamman kamar Yesu.</w:t>
      </w:r>
    </w:p>
    <w:p>
      <w:pPr/>
      <w:r>
        <w:rPr>
          <w:lang w:val="ha_NG" w:bidi="ha_NG"/>
        </w:rPr>
      </w:r>
      <w:r>
        <w:rPr>
          <w:lang w:val="ha_NG" w:bidi="ha_NG"/>
        </w:rPr>
        <w:t>Marta na cikin takaici. Marta ta tambayi Yesu ko bai damu ba cewa 'yar'uwarta ba ta taimaka mata ba.</w:t>
      </w:r>
    </w:p>
    <w:p>
      <w:pPr/>
      <w:r>
        <w:rPr>
          <w:lang w:val="ha_NG" w:bidi="ha_NG"/>
        </w:rPr>
      </w:r>
      <w:r>
        <w:rPr>
          <w:lang w:val="ha_NG" w:bidi="ha_NG"/>
        </w:rPr>
        <w:t>Yana da muhimmanci a tuna cewa Marta ta yi wa Yesu tambayar ne saboda tana tsammanin Yesu zai sa Maryamu ta taimaka mata da aikin.</w:t>
      </w:r>
    </w:p>
    <w:p>
      <w:pPr/>
      <w:r>
        <w:rPr>
          <w:lang w:val="ha_NG" w:bidi="ha_NG"/>
        </w:rPr>
      </w:r>
      <w:r>
        <w:rPr>
          <w:lang w:val="ha_NG" w:bidi="ha_NG"/>
        </w:rPr>
        <w:t>Yesu ya amsa ta hanyar gaya mata cewa Maryamu ta zaɓi abu mafi mahimmanci. Maryam ta zaɓa ta saurare shi maimakon ta damu da yi wa Yesu abubuwa.</w:t>
      </w:r>
      <w:r>
        <w:rPr>
          <w:lang w:val="ha_NG" w:bidi="ha_NG"/>
        </w:rPr>
      </w:r>
    </w:p>
    <w:p>
      <w:pPr>
        <w:pStyle w:val="Heading3"/>
      </w:pPr>
      <w:r>
        <w:rPr>
          <w:lang w:val="ha_NG" w:bidi="ha_NG"/>
        </w:rPr>
        <w:t>Step 4</w:t>
      </w:r>
    </w:p>
    <w:p>
      <w:pPr/>
      <w:r>
        <w:rPr>
          <w:lang w:val="ha_NG" w:bidi="ha_NG"/>
        </w:rPr>
      </w:r>
      <w:r>
        <w:rPr>
          <w:lang w:val="ha_NG" w:bidi="ha_NG"/>
        </w:rPr>
        <w:t>Saurari rubutun sau daya a cikin juyi mafi saukin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Labarin yana da sassa guda uku.</w:t>
      </w:r>
    </w:p>
    <w:p>
      <w:pPr/>
      <w:r>
        <w:rPr>
          <w:lang w:val="ha_NG" w:bidi="ha_NG"/>
        </w:rPr>
      </w:r>
      <w:r>
        <w:rPr>
          <w:lang w:val="ha_NG" w:bidi="ha_NG"/>
        </w:rPr>
        <w:t>Halayenda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Maryamu</w:t>
      </w:r>
    </w:p>
    <w:p>
      <w:pPr>
        <w:pStyle w:val="ListBullet"/>
        <w:spacing w:line="240" w:lineRule="auto"/>
        <w:ind w:left="720"/>
      </w:pPr>
      <w:r>
        <w:rPr>
          <w:lang w:val="ha_NG" w:bidi="ha_NG"/>
        </w:rPr>
      </w:r>
      <w:r>
        <w:rPr>
          <w:lang w:val="ha_NG" w:bidi="ha_NG"/>
        </w:rPr>
        <w:t>Martha</w:t>
      </w:r>
    </w:p>
    <w:p>
      <w:pPr/>
      <w:r>
        <w:rPr>
          <w:lang w:val="ha_NG" w:bidi="ha_NG"/>
        </w:rPr>
      </w:r>
      <w:r>
        <w:rPr>
          <w:lang w:val="ha_NG" w:bidi="ha_NG"/>
        </w:rPr>
        <w:t>Yan kungiyar su nuna labarin a matsayin wasan kwaikwayo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Tabbatar cewa ƙungiyar ta kwaikwayi yadda almajiran suka tafi gidan kuma suka shiga tare da Yesu lokacin da Marta ta gayyace su su zama baƙinta.</w:t>
      </w:r>
    </w:p>
    <w:p>
      <w:pPr/>
      <w:r>
        <w:rPr>
          <w:lang w:val="ha_NG" w:bidi="ha_NG"/>
        </w:rPr>
      </w:r>
      <w:r>
        <w:rPr>
          <w:lang w:val="ha_NG" w:bidi="ha_NG"/>
        </w:rPr>
        <w:t>Tabbatar an kwaikwayi Marta tana kokari sosai wajen shirya abinci ga bakonta mai martaba, yayin da Maryamu ke zaune kusa da kafafun Yesu, tana sauraron kowace kalmar da yake fada.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kwaikwayi Yesu da almajiransa suna tafiya zuwa Urushalima. Sun tsaya a wani gida. Mai gidan, Martha, tana marabtar su a matsayin bakinta.</w:t>
      </w:r>
    </w:p>
    <w:p>
      <w:pPr/>
      <w:r>
        <w:rPr>
          <w:lang w:val="ha_NG" w:bidi="ha_NG"/>
        </w:rPr>
      </w:r>
      <w:r>
        <w:rPr>
          <w:lang w:val="ha_NG" w:bidi="ha_NG"/>
        </w:rPr>
        <w:t>Dakatar da wasan: Tambayi mai fitowa a matsayin Marta, "Yaya kike ji?" Za ku iya jin abubuwa kamar, "Ina matukar farin ciki da cewa Yesu yana gidana!" "Ina son in girmama shi ta hanyar dafa babban abinci," da kuma "Ina bukatar in dage sosai domin ciyar da mutane da yawa a lokaci daya. "Ban shirya wa ziyararsu ba." Sake aikin.</w:t>
      </w:r>
    </w:p>
    <w:p>
      <w:pPr/>
      <w:r>
        <w:rPr>
          <w:lang w:val="ha_NG" w:bidi="ha_NG"/>
        </w:rPr>
      </w:r>
      <w:r>
        <w:rPr>
          <w:lang w:val="ha_NG" w:bidi="ha_NG"/>
        </w:rPr>
        <w:t>Kwaikwayi Yesu yana koyar da mutane a cikin gidan yayin da Marta take aiki kuma take shirya babban abinci. Maryamu, ƙanwar Marta, ba ta taimaka mata ba. Maimakon haka, tana zaune a ƙafafun Yesu, tana sauraron kowace magana da ya faɗa.</w:t>
      </w:r>
    </w:p>
    <w:p>
      <w:pPr/>
      <w:r>
        <w:rPr>
          <w:lang w:val="ha_NG" w:bidi="ha_NG"/>
        </w:rPr>
      </w:r>
      <w:r>
        <w:rPr>
          <w:lang w:val="ha_NG" w:bidi="ha_NG"/>
        </w:rPr>
        <w:t>Dakatar da wasan: Tambayi mai fitowa a matsayin Maryamu, "Yaya kike ji?" Za ku iya jin abubuwa kamar, "Ban taba jin kowa yana koyarwa kamar Yesu ba," "Gaskiya, shi ne wanda muke jira—Mai Ceton da Allah ya alkawarta," da kuma "Yaya nake da albarka da nake a gabansa." Ina so in bi shi duk inda zai tafi. Tambayi jarumar da ke fitowa a matsayin Martha, "Yaya kike ji?" Za ka iya jin abubuwa kamar, "Cikin takaici. Me yasa Maryamu ba ta taimaka mini?" "Damuwa. " Ban tsammani mutane da yawa za su kasance a gidana ba," kuma "Rai a ɓace. Ina so in saurari Yesu ni ma, amma dole ne wani ya yi dukan aikin. Sake aikin.</w:t>
      </w:r>
    </w:p>
    <w:p>
      <w:pPr/>
      <w:r>
        <w:rPr>
          <w:lang w:val="ha_NG" w:bidi="ha_NG"/>
        </w:rPr>
      </w:r>
      <w:r>
        <w:rPr>
          <w:lang w:val="ha_NG" w:bidi="ha_NG"/>
        </w:rPr>
        <w:t>Marta na cikin takaici. Marta ta tambayi Yesu idan bai damu ba cewa yar'uwarta ba ta taimakonta. Yesu ya amsa ta hanyar gaya mata cewa Maryamu ta zaɓi abu mafi mahimmanci. Maryam ta zaɓa ta saurare shi maimakon ta damu da ti wa Yesu abubuwa.</w:t>
      </w:r>
    </w:p>
    <w:p>
      <w:pPr/>
      <w:r>
        <w:rPr>
          <w:lang w:val="ha_NG" w:bidi="ha_NG"/>
        </w:rPr>
      </w:r>
      <w:r>
        <w:rPr>
          <w:lang w:val="ha_NG" w:bidi="ha_NG"/>
        </w:rPr>
        <w:t>Dakatar da wasan: Tambayi mai fitowa a matsayin Marta, "Yaya kike ji?" Za ku iya jin abubuwa kamar, "Kunya. " Yesu yana da gaskiya, na shagala sosai wajen yi masa hidima har ban ji dadin ziyararsa ba," "Cikin jin kunya. Na yi saurin magana sosai, amma Yesu ya nuna mini alheri ƙwarai lokacin da ya amsa mini," da kuma "Ƙila ina bukatar sauraron Yesu akai-akai." Tambayi mai fitowa a matsayin Yesu, "Yaya kake ji?" Za ku iya jin abubuwa kamar, "Na sani Marta tana so ta yi mini hidima, amma ba na so ta damu," "Ina godiya da cewa Marta ta karbe mu a gidanta," da kuma "Ina son Marta ta fahimci abin da ya fi muhimmanci."</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da </w:t>
      </w:r>
      <w:r>
        <w:rPr>
          <w:b/>
          <w:lang w:val="ha_NG" w:bidi="ha_NG"/>
        </w:rPr>
        <w:t>almajiransa</w:t>
      </w:r>
      <w:r>
        <w:rPr>
          <w:lang w:val="ha_NG" w:bidi="ha_NG"/>
        </w:rPr>
        <w:t xml:space="preserve">, ko mabiyansa, suna tafiya sa’ad da suka tsaya a wani gida. Gidan na wata mata ne mai suna Marta. Ka tabbata ka fassara kalmar nan "almajirai" kamar yadda ka fassara ta a baya. </w:t>
      </w:r>
      <w:r>
        <w:rPr>
          <w:b/>
          <w:lang w:val="ha_NG" w:bidi="ha_NG"/>
        </w:rPr>
        <w:t>Almajiri</w:t>
      </w:r>
      <w:r>
        <w:rPr>
          <w:lang w:val="ha_NG" w:bidi="ha_NG"/>
        </w:rPr>
        <w:t xml:space="preserve"> yana cikin Babban Kundin Kalmomi. Suna tafiya zuwa Urushalima, babban birnin Yahudawa inda haikalin yake. </w:t>
      </w:r>
      <w:r>
        <w:rPr>
          <w:b/>
          <w:lang w:val="ha_NG" w:bidi="ha_NG"/>
        </w:rPr>
        <w:t>Urushalima</w:t>
      </w:r>
      <w:r>
        <w:rPr>
          <w:lang w:val="ha_NG" w:bidi="ha_NG"/>
        </w:rPr>
        <w:t xml:space="preserve"> tana cikin Babban Ƙamus.</w:t>
      </w:r>
    </w:p>
    <w:p>
      <w:pPr/>
      <w:r>
        <w:rPr>
          <w:lang w:val="ha_NG" w:bidi="ha_NG"/>
        </w:rPr>
      </w:r>
      <w:r>
        <w:rPr>
          <w:lang w:val="ha_NG" w:bidi="ha_NG"/>
        </w:rPr>
        <w:t xml:space="preserve">Martha </w:t>
      </w:r>
      <w:r>
        <w:rPr>
          <w:b/>
          <w:lang w:val="ha_NG" w:bidi="ha_NG"/>
        </w:rPr>
        <w:t>ta buɗe musu gidanta</w:t>
      </w:r>
      <w:r>
        <w:rPr>
          <w:lang w:val="ha_NG" w:bidi="ha_NG"/>
        </w:rPr>
        <w:t xml:space="preserve">, ko kuma ta yi musu maraba a cikin gidanta kuma ta fara yi musu hidima ta hanyar shirya abinci. Tana da 'yar'uwa mai suna Maryamu Yayin da Yesu yake koyarwa a cikin gida, Maryamu tana zaune a ƙafafun Ubangiji. </w:t>
      </w:r>
      <w:r>
        <w:rPr>
          <w:b/>
          <w:lang w:val="ha_NG" w:bidi="ha_NG"/>
        </w:rPr>
        <w:t>Ubangiji</w:t>
      </w:r>
      <w:r>
        <w:rPr>
          <w:lang w:val="ha_NG" w:bidi="ha_NG"/>
        </w:rPr>
        <w:t xml:space="preserve"> yana nufin Yesu kuma yana nufin maigida ko wanda ke da iko. Ku tabbata kun fassara kalmar Ubangiji kamar yadda kuka yi a baya. </w:t>
      </w:r>
      <w:r>
        <w:rPr>
          <w:b/>
          <w:lang w:val="ha_NG" w:bidi="ha_NG"/>
        </w:rPr>
        <w:t>Ubangiji</w:t>
      </w:r>
      <w:r>
        <w:rPr>
          <w:lang w:val="ha_NG" w:bidi="ha_NG"/>
        </w:rPr>
        <w:t xml:space="preserve"> yana cikin Babban Kamus.</w:t>
      </w:r>
    </w:p>
    <w:p>
      <w:pPr/>
      <w:r>
        <w:rPr>
          <w:lang w:val="ha_NG" w:bidi="ha_NG"/>
        </w:rPr>
      </w:r>
      <w:r>
        <w:rPr>
          <w:lang w:val="ha_NG" w:bidi="ha_NG"/>
        </w:rPr>
        <w:t>Lokacin da Marta take cikin takaici cewa Maryamu ba ta taimaka mata ba. Yesu ya gaya mata, "</w:t>
      </w:r>
      <w:r>
        <w:rPr>
          <w:b/>
          <w:lang w:val="ha_NG" w:bidi="ha_NG"/>
        </w:rPr>
        <w:t>Abu ɗaya kawai ake bukata</w:t>
      </w:r>
      <w:r>
        <w:rPr>
          <w:lang w:val="ha_NG" w:bidi="ha_NG"/>
        </w:rPr>
        <w:t>." Yanayin maganar yana nuna cewa Yesu yana gaya wa Martha cewa abu mafi muhimmanci da mutum zai iya yi shi ne ya saurare shi. Yesu ya nuna cewa saurarensa ya fi muhimmanci fiye da damuwa da kuma yin abubuwa da yawa.</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rukunin su yi gwajin bayyana nassin a yarenku. Ku tuna ku haɗa abubuwan da kuka yanke shawara a matakan da suka gabata, kamar jerin abubuwan da suka faru, kalmomi, jimloli, motsin rai, ko kowane abu da kuka tattauna.</w:t>
      </w:r>
    </w:p>
    <w:p>
      <w:pPr/>
      <w:r>
        <w:rPr>
          <w:lang w:val="ha_NG" w:bidi="ha_NG"/>
        </w:rPr>
      </w:r>
      <w:r>
        <w:rPr>
          <w:lang w:val="ha_NG" w:bidi="ha_NG"/>
        </w:rPr>
        <w:t>Wani ɗan ƙungiya ya faɗi wasu jimloli na sashin sannan ya dakata. Wani daga cikin kungiyar kuma ya fadi sashe na gaba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Memban ƙungiya zai iya amfani da abubuwa daban-daban, motsi-motsi,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Wataƙila ka ga cewa ka fi son yadda wani ɗan ƙungiya ya ba da wani sashe, amma kuma ka fi son yadda wani ɗan ƙungiyar na daban ya ba da wani sashen.</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rubutun da kowa ya amince da ita. Ya kamata kowane ɗan ƙungiyar ya yi gwajin faɗin wannan sigar ƙarshe ta rubutun.</w:t>
      </w:r>
      <w:r>
        <w:rPr>
          <w:lang w:val="ha_NG" w:bidi="ha_NG"/>
        </w:rPr>
      </w:r>
      <w:r>
        <w:rPr>
          <w:lang w:val="ha_NG" w:bidi="ha_NG"/>
        </w:rPr>
      </w:r>
    </w:p>
    <w:p>
      <w:pPr/>
      <w:r>
        <w:rPr>
          <w:lang w:val="ha_NG" w:bidi="ha_NG"/>
        </w:rPr>
      </w:r>
    </w:p>
    <w:p>
      <w:pPr>
        <w:pStyle w:val="Heading2"/>
      </w:pPr>
      <w:r>
        <w:rPr>
          <w:lang w:val="ha_NG" w:bidi="ha_NG"/>
        </w:rPr>
        <w:t>Luke 11:1–13</w:t>
      </w:r>
      <w:r>
        <w:rPr>
          <w:lang w:val="ha_NG" w:bidi="ha_NG"/>
        </w:rPr>
      </w:r>
    </w:p>
    <w:p>
      <w:pPr>
        <w:pStyle w:val="Heading3"/>
      </w:pPr>
      <w:r>
        <w:rPr>
          <w:lang w:val="ha_NG" w:bidi="ha_NG"/>
        </w:rPr>
        <w:t>Step 1</w:t>
      </w:r>
    </w:p>
    <w:p>
      <w:pPr/>
      <w:r>
        <w:rPr>
          <w:lang w:val="ha_NG" w:bidi="ha_NG"/>
        </w:rPr>
      </w:r>
      <w:r>
        <w:rPr>
          <w:lang w:val="ha_NG" w:bidi="ha_NG"/>
        </w:rPr>
        <w:t>Ku saurari Luka 11:1–13 ku kuma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A labarin da ya gabata, Yesu da almajiransa ko kuma mabiyansa, sun tsaya a gidan Marta da Maryamu. Yesu ya koya wa Martha muhimmancin sauraron koyarwarsa. Sa'an nan, Yesu yana koya wa almajiransa game da addu'a.</w:t>
      </w:r>
    </w:p>
    <w:p>
      <w:pPr/>
      <w:r>
        <w:rPr>
          <w:lang w:val="ha_NG" w:bidi="ha_NG"/>
        </w:rPr>
      </w:r>
      <w:r>
        <w:rPr>
          <w:lang w:val="ha_NG" w:bidi="ha_NG"/>
        </w:rPr>
        <w:t>Luka bai gaya mana inda ko lokacin da wannan labarin ya faru ba. Yesu yana addu'a ko magana da Allah. Domin Yesu ya kan yi addu’a sosai, almajiransa suka bukaci ya koya musu yadda za su yi addu’a. A al’adun Yahudawa, yana da kyau malamin addini ya koya wa ɗalibansa addu’a mai sauƙi da za su riƙa yi a ko wani lokaci. Yahaya Maibaftisma ya koyar da almajiransa yadda ake yin addu’a, saboda haka almajiran Yesu suna so Yesu ya koya musu yadda za su yi addu’a. Yesu ya amsa musu ta hanyar ba su addu'ar koyi. Misali ne na irin abubuwan da ya kamata almajiran Yesu su yi addu’a a kai. Mutane da yawa suna kiran wannan addu'ar da "Addu'ar Ubangiji." Ana iya samun wannan addu'ar a cikin bisharar Matiyu, amma sigar Luka ta fi gajere.</w:t>
      </w:r>
    </w:p>
    <w:p>
      <w:pPr/>
      <w:r>
        <w:rPr>
          <w:lang w:val="ha_NG" w:bidi="ha_NG"/>
        </w:rPr>
      </w:r>
      <w:r>
        <w:rPr>
          <w:lang w:val="ha_NG" w:bidi="ha_NG"/>
        </w:rPr>
        <w:t>Ku dakata ku tattauna da kungiyarku: Ta yaya mutane ke gudanar da addu'a a al'adarku?</w:t>
      </w:r>
    </w:p>
    <w:p>
      <w:pPr/>
      <w:r>
        <w:rPr>
          <w:lang w:val="ha_NG" w:bidi="ha_NG"/>
        </w:rPr>
      </w:r>
      <w:r>
        <w:rPr>
          <w:lang w:val="ha_NG" w:bidi="ha_NG"/>
        </w:rPr>
        <w:t>Yesu ya fara addu'arsa da kiran Allah, "Uba." Yesu ya yi amfani da wannan lakabi wa Allah a matsayin tsarin misali don waɗanda ke biye da shi. Kawai Yesu da mabiyansa ne suke da daman yin amfani da wannan sunan ma Allah. Sai Yesu ya yi addu'a, "A tsarkake sunanka." Hallow yana nufin mai da wani abu ya zama mai tsarki. A al'adun Yahudawa, girmama sunan mutum ya zama daidai da girmama mutumin da kansa. Yesu yana so Allah ya sa a ɗaukaka sunansa ko a tsarkake shi. Tsarki yana nufin kasancewa daban da halittarsa da kuma zama cikakke ta fuskar dabi'a. Allah yana tsarkake sunansa ta wajen bayyana wa mutane cewa shi mai tsarki ne. Mutane suna tsarkake sunan Allah ta wajen yi masa biyayya da kuma bauta masa.</w:t>
      </w:r>
    </w:p>
    <w:p>
      <w:pPr/>
      <w:r>
        <w:rPr>
          <w:lang w:val="ha_NG" w:bidi="ha_NG"/>
        </w:rPr>
      </w:r>
      <w:r>
        <w:rPr>
          <w:lang w:val="ha_NG" w:bidi="ha_NG"/>
        </w:rPr>
        <w:t>Ku dakata kuma ku tattauna da tawagarku: Ta yaya mutanen al'adarku ke magana game da Allah? Wanne lakabi ko waɗanne kalmomi suke amfani da su wajen kwatanta Allah?</w:t>
      </w:r>
    </w:p>
    <w:p>
      <w:pPr/>
      <w:r>
        <w:rPr>
          <w:lang w:val="ha_NG" w:bidi="ha_NG"/>
        </w:rPr>
      </w:r>
      <w:r>
        <w:rPr>
          <w:lang w:val="ha_NG" w:bidi="ha_NG"/>
        </w:rPr>
        <w:t>Yesu ya yi addu'a cewa mulkin Allah ya zo. Mun san daga sassan da suka gabata cewa mulkin Allah na nufin Allah yana sarauta cikin zukatan mutane. Wannan wani abu ne wanda yake faruwa a yanzu yayin da mutane suka karɓi Yesu a matsayin Mai Ceton da aka yi alkawarinsa. Amma Yesu yana kuma magana game da abin da zai zo nan gaba lokacin da Allah ya kafa sarautarsa bisa dukan duniya. Sai Yesu ya yi addu’a cewa Allah zai tanada abinci da ake bukata kowace rana. A al'adar Yahudawa, gurasa tana wakiltar dukkan abinci.</w:t>
      </w:r>
    </w:p>
    <w:p>
      <w:pPr/>
      <w:r>
        <w:rPr>
          <w:lang w:val="ha_NG" w:bidi="ha_NG"/>
        </w:rPr>
      </w:r>
      <w:r>
        <w:rPr>
          <w:lang w:val="ha_NG" w:bidi="ha_NG"/>
        </w:rPr>
        <w:t>Yesu ya roƙi Allah ya "gafarta mana zunubanmu". Wannan abin koyi ne ga almajiransa domin Yesu bai taɓa yin zunubi ba. Kalmar bashi yawanci tana nufin bin bashi, amma sau da yawa Yahudawa sun yi amfani da bashi don nufin abu ɗaya da zunubi. Gafarta wa mutum zunubansa na nufin Allah ya zaɓi ba zai azabtar da shi ba saboda mugayen abubuwan da ya aikata. Allah yana goge laifin ko bashin mutumin, kuma yana bi da shi kamar bai taba yi masa rashin biyayya ba. Yesu yana nufin cewa mabiyansa za su iya neman gafara daga Allah da gaba gaɗi domin mutane masu zunubi ma sukan gafarta wa wasu.</w:t>
      </w:r>
    </w:p>
    <w:p>
      <w:pPr/>
      <w:r>
        <w:rPr>
          <w:lang w:val="ha_NG" w:bidi="ha_NG"/>
        </w:rPr>
      </w:r>
      <w:r>
        <w:rPr>
          <w:lang w:val="ha_NG" w:bidi="ha_NG"/>
        </w:rPr>
        <w:t>Ku dakata kuma ku tattauna da tawagarku: Ta yaya mutanen da kuke bin bashi suke bi da mutane a al'adarku? Me zai faru idan mutum ya kasa biyan bashinsa?</w:t>
      </w:r>
    </w:p>
    <w:p>
      <w:pPr/>
      <w:r>
        <w:rPr>
          <w:lang w:val="ha_NG" w:bidi="ha_NG"/>
        </w:rPr>
      </w:r>
      <w:r>
        <w:rPr>
          <w:lang w:val="ha_NG" w:bidi="ha_NG"/>
        </w:rPr>
        <w:t>Yesu yana roƙon Allah ya kāre su, ko kuma ya nesantar da su daga yanayi ko mutanen da za su iya jarraba su su yi zunubi. Wannan ba ya nufin Allah da kansa ya jarraba mutane.</w:t>
      </w:r>
    </w:p>
    <w:p>
      <w:pPr/>
      <w:r>
        <w:rPr>
          <w:lang w:val="ha_NG" w:bidi="ha_NG"/>
        </w:rPr>
      </w:r>
      <w:r>
        <w:rPr>
          <w:lang w:val="ha_NG" w:bidi="ha_NG"/>
        </w:rPr>
        <w:t>Yesu ya gama addu’arsa, sa’an nan ya ba wa almajiransa labari. A yaren Girka, "a ce ɗaya daga cikinku" tambaya ce a zahiri. Yesu ya fara labarin da tambayar da ba ya tsammanin za a ba da amsarta ba. Wannan gabatarwar ta nuna cewa labarin da Yesu yake bayarwa bai faru da gaske ba. Yesu ya ambata labarin wani da ya roƙi abokinsa ya ba shi gurasa. Mutumin ya sami wani baƙon da bai zata ba wanda yake shirin zama a gidansa. Ba shi da isasshen abincin da zai ciyar da baƙonsa. A al'adar Yahudawa, ya kasance wajibi a kan masu masauki su ciyar da bakinsu. Yesu ya tambayi almajiransa ko mutumin da ke cikin gida zai amsa ta hanyar cewa, "Kada ka dame ni." Almajirai sun san amsar "a'a" ce. Abokin da ke cikin gidan ya ba mutumin abin da ya roka duk da cewa tsakiyar dare ne. A yadda aka saba, iyalan Yahudawa suna kwana a daki daya ne a kan tabarmai. Buɗe ƙofa da daddare lokacin da kowa ya riga ya yi barci babban takura ne. Yesu ya ce ko da mutumin da ke cikin gida ba zai taimaka saboda abokantaka ba, to lalle zai taimaka domin ya guji aikata abin kunya. Abin kunya ne rashin taimaka wa makwabci wanda yake bukatar abinci don karbar bako. Wannan zai kawo kunya ga duk garin.</w:t>
      </w:r>
    </w:p>
    <w:p>
      <w:pPr/>
      <w:r>
        <w:rPr>
          <w:lang w:val="ha_NG" w:bidi="ha_NG"/>
        </w:rPr>
      </w:r>
      <w:r>
        <w:rPr>
          <w:lang w:val="ha_NG" w:bidi="ha_NG"/>
        </w:rPr>
        <w:t>Ku dakata kuma ku tattauna da ƙungiyarku: A al'adarku, mene ne ya kamata mai masauki ya wa bakinsa? Ina za su je su aro abinci domin su ciyar da baƙinsu?</w:t>
      </w:r>
    </w:p>
    <w:p>
      <w:pPr/>
      <w:r>
        <w:rPr>
          <w:lang w:val="ha_NG" w:bidi="ha_NG"/>
        </w:rPr>
      </w:r>
      <w:r>
        <w:rPr>
          <w:lang w:val="ha_NG" w:bidi="ha_NG"/>
        </w:rPr>
        <w:t>Yesu yana amfani da jumlar nan "Ina gaya muku" don jaddada. Yana so almajiransa su kula. Yesu ya gaya wa almajiransa abin da yake son su koya daga labarin. Yesu yana nuna a kaikaice ta hanyoyi uku daban-daban cewa Allah zai ba su abin da suke bukata idan suka roƙe shi ta wurin addu'a. "Ku kwankwasa, za a bude muku kofa" yana kwatanta rokon Allah da kwankwasa kofa. A al'adar Yahudawa, mutane sukan ƙwanƙwasa ƙofa idan sun isa gidan wani. Yesu ya ce Allah zai buɗe ƙofar ko kuma ya amsa addu'o'in waɗanda suka ƙwanƙwasa.</w:t>
      </w:r>
    </w:p>
    <w:p>
      <w:pPr/>
      <w:r>
        <w:rPr>
          <w:lang w:val="ha_NG" w:bidi="ha_NG"/>
        </w:rPr>
      </w:r>
      <w:r>
        <w:rPr>
          <w:lang w:val="ha_NG" w:bidi="ha_NG"/>
        </w:rPr>
        <w:t>Yesu ya ba da misalai biyu na uba ɗan adam da yaronsa. Yesu ya ba da misalan nan ta hanyar yin tambayoyin da bai sa ran a ba da amsarsu ba saboda amsar a bayyane take. Uba na dan adam ba zai ba wa dansa abin da zai cutar da shi ba, kamar maciji ko kunama, idan dansa ya tambaye shi abu mai kyau da zai ci. Macizai da kunamai suna da hatsari kuma ba su da kyau a ci.</w:t>
      </w:r>
    </w:p>
    <w:p>
      <w:pPr/>
      <w:r>
        <w:rPr>
          <w:lang w:val="ha_NG" w:bidi="ha_NG"/>
        </w:rPr>
      </w:r>
      <w:r>
        <w:rPr>
          <w:lang w:val="ha_NG" w:bidi="ha_NG"/>
        </w:rPr>
        <w:t>Ku tsaya kuma ku nuna hoton maciji da kunama idan waɗannan dabbobin ba sa zama a yankinku.</w:t>
      </w:r>
    </w:p>
    <w:p>
      <w:pPr/>
      <w:r>
        <w:rPr>
          <w:lang w:val="ha_NG" w:bidi="ha_NG"/>
        </w:rPr>
      </w:r>
      <w:r>
        <w:rPr>
          <w:lang w:val="ha_NG" w:bidi="ha_NG"/>
        </w:rPr>
        <w:t>Yesu ya ce mutanen da suke da zunubi sun san yadda za su ba 'ya'yansu kyaututtuka masu kyau. Don haka Allah, wanda shi Uba ne na sama, ya fi son ya ba da kyaututtuka masu kyau ga waɗanda suka roƙe shi. Aljanna na nufin wurin da Allah yake zama. Allah a shirye yake ya ba wa waɗanda suka roƙe shi kyauta mafi kyau wato Ruhunsa.</w:t>
      </w:r>
      <w:r>
        <w:rPr>
          <w:lang w:val="ha_NG" w:bidi="ha_NG"/>
        </w:rPr>
      </w:r>
    </w:p>
    <w:p>
      <w:pPr>
        <w:pStyle w:val="Heading3"/>
      </w:pPr>
      <w:r>
        <w:rPr>
          <w:lang w:val="ha_NG" w:bidi="ha_NG"/>
        </w:rPr>
        <w:t>Step 3</w:t>
      </w:r>
    </w:p>
    <w:p>
      <w:pPr/>
      <w:r>
        <w:rPr>
          <w:lang w:val="ha_NG" w:bidi="ha_NG"/>
        </w:rPr>
      </w:r>
      <w:r>
        <w:rPr>
          <w:lang w:val="ha_NG" w:bidi="ha_NG"/>
        </w:rPr>
        <w:t>Saurari rubutun sau daya a cikin juyi mafi saukin fahimta.</w:t>
      </w:r>
    </w:p>
    <w:p>
      <w:pPr/>
      <w:r>
        <w:rPr>
          <w:lang w:val="ha_NG" w:bidi="ha_NG"/>
        </w:rPr>
      </w:r>
      <w:r>
        <w:rPr>
          <w:lang w:val="ha_NG" w:bidi="ha_NG"/>
        </w:rPr>
        <w:t>A wannan zaman, za ku taimaki ƙungiyar su hango wannan labari a zuciyarsu. Za ku taimaki ƙungiyar wajen bayyana sassan labari, mahalli, da jaruman cikin labarin.</w:t>
      </w:r>
    </w:p>
    <w:p>
      <w:pPr/>
      <w:r>
        <w:rPr>
          <w:lang w:val="ha_NG" w:bidi="ha_NG"/>
        </w:rPr>
      </w:r>
      <w:r>
        <w:rPr>
          <w:lang w:val="ha_NG" w:bidi="ha_NG"/>
        </w:rPr>
        <w:t>Wannan labarin yana da yanayi guda hudu.</w:t>
      </w:r>
    </w:p>
    <w:p>
      <w:pPr/>
      <w:r>
        <w:rPr>
          <w:lang w:val="ha_NG" w:bidi="ha_NG"/>
        </w:rPr>
      </w:r>
      <w:r>
        <w:rPr>
          <w:b/>
          <w:lang w:val="ha_NG" w:bidi="ha_NG"/>
        </w:rPr>
        <w:t>Yanayi na farko:</w:t>
      </w:r>
      <w:r>
        <w:rPr>
          <w:lang w:val="ha_NG" w:bidi="ha_NG"/>
        </w:rPr>
        <w:t xml:space="preserve"> Yesu yana addu'a. Yesu ya gama addu'a sai almajiri ya zo wurinsa. Almajirin ya tambayi Yesu ya koya musu yadda ake addu'a Yesu ya ba su misali na yin addu'a.</w:t>
      </w:r>
    </w:p>
    <w:p>
      <w:pPr/>
      <w:r>
        <w:rPr>
          <w:lang w:val="ha_NG" w:bidi="ha_NG"/>
        </w:rPr>
      </w:r>
      <w:r>
        <w:rPr>
          <w:b/>
          <w:lang w:val="ha_NG" w:bidi="ha_NG"/>
        </w:rPr>
        <w:t>Yanayi na biyu:</w:t>
      </w:r>
      <w:r>
        <w:rPr>
          <w:lang w:val="ha_NG" w:bidi="ha_NG"/>
        </w:rPr>
        <w:t xml:space="preserve"> Yesu ya ba da misali na wani mutum da ya roƙi abokinsa gurasa domin yana da baƙo. Abokin ya ba shi abin da mutumin ya roka duk da cewa hakan akwai matsuwa ne.</w:t>
      </w:r>
    </w:p>
    <w:p>
      <w:pPr/>
      <w:r>
        <w:rPr>
          <w:lang w:val="ha_NG" w:bidi="ha_NG"/>
        </w:rPr>
      </w:r>
      <w:r>
        <w:rPr>
          <w:b/>
          <w:lang w:val="ha_NG" w:bidi="ha_NG"/>
        </w:rPr>
        <w:t>Yanayi na uku:</w:t>
      </w:r>
      <w:r>
        <w:rPr>
          <w:lang w:val="ha_NG" w:bidi="ha_NG"/>
        </w:rPr>
        <w:t xml:space="preserve"> Yesu ya ba da karshen misalin da ya bayar. Yesu ya maimaita kammalawar ta hanyoyi uku daban-daban.</w:t>
      </w:r>
    </w:p>
    <w:p>
      <w:pPr/>
      <w:r>
        <w:rPr>
          <w:lang w:val="ha_NG" w:bidi="ha_NG"/>
        </w:rPr>
      </w:r>
      <w:r>
        <w:rPr>
          <w:b/>
          <w:lang w:val="ha_NG" w:bidi="ha_NG"/>
        </w:rPr>
        <w:t xml:space="preserve"> Yanayi na hudu:</w:t>
      </w:r>
      <w:r>
        <w:rPr>
          <w:lang w:val="ha_NG" w:bidi="ha_NG"/>
        </w:rPr>
        <w:t xml:space="preserve"> Yesu ya bayyana cewa har ma da iyayen da suke da zunubi suna ba yaransu abubuwa masu kyau. Yesu ya ce Uba da ke Sama zai ba da Ruhu Mai Tsarki ga mutanen da suka roke Shi.</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Almajiran Yesu</w:t>
      </w:r>
    </w:p>
    <w:p>
      <w:pPr>
        <w:pStyle w:val="ListBullet"/>
        <w:spacing w:line="240" w:lineRule="auto"/>
        <w:ind w:left="720"/>
      </w:pPr>
      <w:r>
        <w:rPr>
          <w:lang w:val="ha_NG" w:bidi="ha_NG"/>
        </w:rPr>
      </w:r>
      <w:r>
        <w:rPr>
          <w:lang w:val="ha_NG" w:bidi="ha_NG"/>
        </w:rPr>
        <w:t>Mutum mai tambayar gurasa</w:t>
      </w:r>
    </w:p>
    <w:p>
      <w:pPr>
        <w:pStyle w:val="ListBullet"/>
        <w:spacing w:line="240" w:lineRule="auto"/>
        <w:ind w:left="720"/>
      </w:pPr>
      <w:r>
        <w:rPr>
          <w:lang w:val="ha_NG" w:bidi="ha_NG"/>
        </w:rPr>
      </w:r>
      <w:r>
        <w:rPr>
          <w:lang w:val="ha_NG" w:bidi="ha_NG"/>
        </w:rPr>
        <w:t>Baƙo</w:t>
      </w:r>
    </w:p>
    <w:p>
      <w:pPr>
        <w:pStyle w:val="ListBullet"/>
        <w:spacing w:line="240" w:lineRule="auto"/>
        <w:ind w:left="720"/>
      </w:pPr>
      <w:r>
        <w:rPr>
          <w:lang w:val="ha_NG" w:bidi="ha_NG"/>
        </w:rPr>
      </w:r>
      <w:r>
        <w:rPr>
          <w:lang w:val="ha_NG" w:bidi="ha_NG"/>
        </w:rPr>
        <w:t>Aboki mai gurasar</w:t>
      </w:r>
    </w:p>
    <w:p>
      <w:pPr>
        <w:pStyle w:val="ListBullet"/>
        <w:spacing w:line="240" w:lineRule="auto"/>
        <w:ind w:left="720"/>
      </w:pPr>
      <w:r>
        <w:rPr>
          <w:lang w:val="ha_NG" w:bidi="ha_NG"/>
        </w:rPr>
      </w:r>
      <w:r>
        <w:rPr>
          <w:lang w:val="ha_NG" w:bidi="ha_NG"/>
        </w:rPr>
        <w:t>Iyalin abokin da yake da gurasa</w:t>
      </w:r>
    </w:p>
    <w:p>
      <w:pPr>
        <w:pStyle w:val="ListBullet"/>
        <w:spacing w:line="240" w:lineRule="auto"/>
        <w:ind w:left="720"/>
      </w:pPr>
      <w:r>
        <w:rPr>
          <w:lang w:val="ha_NG" w:bidi="ha_NG"/>
        </w:rPr>
      </w:r>
      <w:r>
        <w:rPr>
          <w:lang w:val="ha_NG" w:bidi="ha_NG"/>
        </w:rPr>
        <w:t>Mai tambaya, mai nema, kuma mai kwankwasawa</w:t>
      </w:r>
    </w:p>
    <w:p>
      <w:pPr>
        <w:pStyle w:val="ListBullet"/>
        <w:spacing w:line="240" w:lineRule="auto"/>
        <w:ind w:left="720"/>
      </w:pPr>
      <w:r>
        <w:rPr>
          <w:lang w:val="ha_NG" w:bidi="ha_NG"/>
        </w:rPr>
      </w:r>
      <w:r>
        <w:rPr>
          <w:lang w:val="ha_NG" w:bidi="ha_NG"/>
        </w:rPr>
        <w:t>Wani Uba</w:t>
      </w:r>
    </w:p>
    <w:p>
      <w:pPr>
        <w:pStyle w:val="ListBullet"/>
        <w:spacing w:line="240" w:lineRule="auto"/>
        <w:ind w:left="720"/>
      </w:pPr>
      <w:r>
        <w:rPr>
          <w:lang w:val="ha_NG" w:bidi="ha_NG"/>
        </w:rPr>
      </w:r>
      <w:r>
        <w:rPr>
          <w:lang w:val="ha_NG" w:bidi="ha_NG"/>
        </w:rPr>
        <w:t>Yaro mai tambayar kifi da kwai.</w:t>
      </w:r>
    </w:p>
    <w:p>
      <w:pPr/>
      <w:r>
        <w:rPr>
          <w:lang w:val="ha_NG" w:bidi="ha_NG"/>
        </w:rPr>
      </w:r>
      <w:r>
        <w:rPr>
          <w:lang w:val="ha_NG" w:bidi="ha_NG"/>
        </w:rPr>
        <w:t>A cikin wannan zaman, sa rukunin su tsara labari, su zana, ko su yi amfani da wasu nau'ikan abubuwan da za a iya sarrafawa (abubuwan da za ka iya motsawa kamar duwatsu, sanduna, abubuwan wasan yara) don ganin yadda labarin da ayyukan da ke cikinsa suke.</w:t>
      </w:r>
    </w:p>
    <w:p>
      <w:pPr/>
      <w:r>
        <w:rPr>
          <w:lang w:val="ha_NG" w:bidi="ha_NG"/>
        </w:rPr>
      </w:r>
      <w:r>
        <w:rPr>
          <w:lang w:val="ha_NG" w:bidi="ha_NG"/>
        </w:rPr>
        <w:t>Yana da muhimmanci a tuna cewa almajiran ba neman dabaran yin addu'a ba ne suke yi, amma suna neman addu'a ce ta kebantu ga almajiran Yesu. Haka ma Yahaya Maibaftism ya koya wa almajiransa wata addu'a ta musamman.</w:t>
      </w:r>
    </w:p>
    <w:p>
      <w:pPr/>
      <w:r>
        <w:rPr>
          <w:lang w:val="ha_NG" w:bidi="ha_NG"/>
        </w:rPr>
      </w:r>
      <w:r>
        <w:rPr>
          <w:lang w:val="ha_NG" w:bidi="ha_NG"/>
        </w:rPr>
        <w:t>Watakila Yesu yana addu'a ne a wani wuri kebantacce. Bayan Yesu ya gama yin addu'a, sai ɗaya daga cikin almajiransa ya ce ya koya wa almajiran yadda za su yi addu'a.</w:t>
      </w:r>
    </w:p>
    <w:p>
      <w:pPr/>
      <w:r>
        <w:rPr>
          <w:lang w:val="ha_NG" w:bidi="ha_NG"/>
        </w:rPr>
      </w:r>
      <w:r>
        <w:rPr>
          <w:lang w:val="ha_NG" w:bidi="ha_NG"/>
        </w:rPr>
        <w:t>Yana da muhimmanci a tuna cewa sa'ad da Yesu ya ce, "Ya kamata ku yi addu'a," Yesu ya yi amfani da "ku" a matsayin jam'i. Lokacin da kuke yin wasan kwaikwayo, ku yi amfani da kalma, motsi na hannu, ko aiki wanda ke nuna cewa ya shafi dukan almajiran.</w:t>
      </w:r>
    </w:p>
    <w:p>
      <w:pPr/>
      <w:r>
        <w:rPr>
          <w:lang w:val="ha_NG" w:bidi="ha_NG"/>
        </w:rPr>
      </w:r>
      <w:r>
        <w:rPr>
          <w:lang w:val="ha_NG" w:bidi="ha_NG"/>
        </w:rPr>
        <w:t>Sai Yesu ya nuna musu yadda ya kamata su yi addu’a.</w:t>
      </w:r>
    </w:p>
    <w:p>
      <w:pPr/>
      <w:r>
        <w:rPr>
          <w:lang w:val="ha_NG" w:bidi="ha_NG"/>
        </w:rPr>
      </w:r>
      <w:r>
        <w:rPr>
          <w:lang w:val="ha_NG" w:bidi="ha_NG"/>
        </w:rPr>
        <w:t>Yana da muhimmanci a tuna cewa lokacin da Yesu ya ce "ka gafarta mana zunubanmu," Yesu ba neman gafara yake yi don kansa ba domin Yesu bai yi zunubi ba.</w:t>
      </w:r>
    </w:p>
    <w:p>
      <w:pPr/>
      <w:r>
        <w:rPr>
          <w:lang w:val="ha_NG" w:bidi="ha_NG"/>
        </w:rPr>
      </w:r>
      <w:r>
        <w:rPr>
          <w:lang w:val="ha_NG" w:bidi="ha_NG"/>
        </w:rPr>
        <w:t>Yana da muhimmanci a tuna yadda aka jaddada kalmar Uba yayin da Yesu yake koyar da mabiyansa yadda za su yi addu'a. Yesu ya yi amfani da misalin ubanci domin ya bayyana addu'a sosai. Mabiyan Yesu za su iya kiran Allah "Uba"</w:t>
      </w:r>
    </w:p>
    <w:p>
      <w:pPr/>
      <w:r>
        <w:rPr>
          <w:lang w:val="ha_NG" w:bidi="ha_NG"/>
        </w:rPr>
      </w:r>
      <w:r>
        <w:rPr>
          <w:lang w:val="ha_NG" w:bidi="ha_NG"/>
        </w:rPr>
        <w:t>Yana da muhimmanci a tuna cewa addu'a tana da sassa uku. Yesu ya ba da daraja ga Uban. Yesu ya roƙi mulkin ya zo ba da daɗewa ba. Mulkin yana nufin yaduwar mulkin Allah na yanzu, har da na nan gaba lokacin da Allah zai yi sarauta bisa dukan mutane. A ƙarshe Yesu ya ambaci bukatu guda uku na 'yan adam: abinci, gafara, da kuma kariya daga jaraba.</w:t>
      </w:r>
    </w:p>
    <w:p>
      <w:pPr/>
      <w:r>
        <w:rPr>
          <w:lang w:val="ha_NG" w:bidi="ha_NG"/>
        </w:rPr>
      </w:r>
      <w:r>
        <w:rPr>
          <w:lang w:val="ha_NG" w:bidi="ha_NG"/>
        </w:rPr>
        <w:t>Yana da muhimmanci a tuna cewa masu sauraro sun san dokokin karimcin Yahudawa. Wajibi ya kasance ga maigida ya samar da abinci ga bako.</w:t>
      </w:r>
    </w:p>
    <w:p>
      <w:pPr/>
      <w:r>
        <w:rPr>
          <w:lang w:val="ha_NG" w:bidi="ha_NG"/>
        </w:rPr>
      </w:r>
      <w:r>
        <w:rPr>
          <w:lang w:val="ha_NG" w:bidi="ha_NG"/>
        </w:rPr>
        <w:t>Tawagar za ta iya son sake tsara jerin abubuwan da suka faru a sashi na farko na labarin da Yesu ya ba da. Ku yi tunanin cewa wani aboki ya zo ya ziyarci ɗaya daga cikin almajiransa. Almajirin ya tafi wajen daya daga cikin abokansa da ke yankin, ya kuma bayyana masa cewa yana da bako. Almajirin yana bayyana cewa ba shi da abin da zai ci. Almajirin ya nemi ya aro gurasa guda uku.</w:t>
      </w:r>
    </w:p>
    <w:p>
      <w:pPr/>
      <w:r>
        <w:rPr>
          <w:lang w:val="ha_NG" w:bidi="ha_NG"/>
        </w:rPr>
      </w:r>
      <w:r>
        <w:rPr>
          <w:lang w:val="ha_NG" w:bidi="ha_NG"/>
        </w:rPr>
        <w:t>Yana da muhimmanci a tuna cewa a al'adance, dukan iyali sukan kwana a daki daya a kan tabarmai. Buɗe ƙofa da daddare lokacin da kowa ya riga ya yi barci babban abin damuwa ne ga wani.</w:t>
      </w:r>
    </w:p>
    <w:p>
      <w:pPr/>
      <w:r>
        <w:rPr>
          <w:lang w:val="ha_NG" w:bidi="ha_NG"/>
        </w:rPr>
      </w:r>
      <w:r>
        <w:rPr>
          <w:lang w:val="ha_NG" w:bidi="ha_NG"/>
        </w:rPr>
        <w:t>Yana da muhimmanci mu tuna cewa Yesu bai ba da umurni ba don yin roƙo, nema, da kuma kwankwasawa, amma yana ba da gayyata ne don yin hakan.</w:t>
      </w:r>
    </w:p>
    <w:p>
      <w:pPr/>
      <w:r>
        <w:rPr>
          <w:lang w:val="ha_NG" w:bidi="ha_NG"/>
        </w:rPr>
      </w:r>
      <w:r>
        <w:rPr>
          <w:lang w:val="ha_NG" w:bidi="ha_NG"/>
        </w:rPr>
        <w:t>Yana da muhimmanci a tuna cewa Yesu ya nuna yadda uba zai kula da 'yayansa.</w:t>
      </w:r>
    </w:p>
    <w:p>
      <w:pPr/>
      <w:r>
        <w:rPr>
          <w:lang w:val="ha_NG" w:bidi="ha_NG"/>
        </w:rPr>
      </w:r>
      <w:r>
        <w:rPr>
          <w:lang w:val="ha_NG" w:bidi="ha_NG"/>
        </w:rPr>
        <w:t>A karshe, Yesu ya bayyana yadda Allah yake Uba na sama.</w:t>
      </w:r>
      <w:r>
        <w:rPr>
          <w:lang w:val="ha_NG" w:bidi="ha_NG"/>
        </w:rPr>
      </w:r>
    </w:p>
    <w:p>
      <w:pPr>
        <w:pStyle w:val="Heading3"/>
      </w:pPr>
      <w:r>
        <w:rPr>
          <w:lang w:val="ha_NG" w:bidi="ha_NG"/>
        </w:rPr>
        <w:t>Step 4</w:t>
      </w:r>
    </w:p>
    <w:p>
      <w:pPr/>
      <w:r>
        <w:rPr>
          <w:lang w:val="ha_NG" w:bidi="ha_NG"/>
        </w:rPr>
      </w:r>
      <w:r>
        <w:rPr>
          <w:lang w:val="ha_NG" w:bidi="ha_NG"/>
        </w:rPr>
        <w:t>Saurari rubutun sau daya a cikin juyi mafi saukin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sassa guda hudu.</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Almajiran Yesu</w:t>
      </w:r>
    </w:p>
    <w:p>
      <w:pPr>
        <w:pStyle w:val="ListBullet"/>
        <w:spacing w:line="240" w:lineRule="auto"/>
        <w:ind w:left="720"/>
      </w:pPr>
      <w:r>
        <w:rPr>
          <w:lang w:val="ha_NG" w:bidi="ha_NG"/>
        </w:rPr>
      </w:r>
      <w:r>
        <w:rPr>
          <w:lang w:val="ha_NG" w:bidi="ha_NG"/>
        </w:rPr>
        <w:t>Mutum mai tambayan gurasa</w:t>
      </w:r>
    </w:p>
    <w:p>
      <w:pPr>
        <w:pStyle w:val="ListBullet"/>
        <w:spacing w:line="240" w:lineRule="auto"/>
        <w:ind w:left="720"/>
      </w:pPr>
      <w:r>
        <w:rPr>
          <w:lang w:val="ha_NG" w:bidi="ha_NG"/>
        </w:rPr>
      </w:r>
      <w:r>
        <w:rPr>
          <w:lang w:val="ha_NG" w:bidi="ha_NG"/>
        </w:rPr>
        <w:t>Baƙo</w:t>
      </w:r>
    </w:p>
    <w:p>
      <w:pPr>
        <w:pStyle w:val="ListBullet"/>
        <w:spacing w:line="240" w:lineRule="auto"/>
        <w:ind w:left="720"/>
      </w:pPr>
      <w:r>
        <w:rPr>
          <w:lang w:val="ha_NG" w:bidi="ha_NG"/>
        </w:rPr>
      </w:r>
      <w:r>
        <w:rPr>
          <w:lang w:val="ha_NG" w:bidi="ha_NG"/>
        </w:rPr>
        <w:t>Aboki mai gurasar</w:t>
      </w:r>
    </w:p>
    <w:p>
      <w:pPr>
        <w:pStyle w:val="ListBullet"/>
        <w:spacing w:line="240" w:lineRule="auto"/>
        <w:ind w:left="720"/>
      </w:pPr>
      <w:r>
        <w:rPr>
          <w:lang w:val="ha_NG" w:bidi="ha_NG"/>
        </w:rPr>
      </w:r>
      <w:r>
        <w:rPr>
          <w:lang w:val="ha_NG" w:bidi="ha_NG"/>
        </w:rPr>
        <w:t>Iyalin abokin da yake da gurasa</w:t>
      </w:r>
    </w:p>
    <w:p>
      <w:pPr>
        <w:pStyle w:val="ListBullet"/>
        <w:spacing w:line="240" w:lineRule="auto"/>
        <w:ind w:left="720"/>
      </w:pPr>
      <w:r>
        <w:rPr>
          <w:lang w:val="ha_NG" w:bidi="ha_NG"/>
        </w:rPr>
      </w:r>
      <w:r>
        <w:rPr>
          <w:lang w:val="ha_NG" w:bidi="ha_NG"/>
        </w:rPr>
        <w:t>Mai tambaya, mai nema, kuma mai kwankwasawa</w:t>
      </w:r>
    </w:p>
    <w:p>
      <w:pPr>
        <w:pStyle w:val="ListBullet"/>
        <w:spacing w:line="240" w:lineRule="auto"/>
        <w:ind w:left="720"/>
      </w:pPr>
      <w:r>
        <w:rPr>
          <w:lang w:val="ha_NG" w:bidi="ha_NG"/>
        </w:rPr>
      </w:r>
      <w:r>
        <w:rPr>
          <w:lang w:val="ha_NG" w:bidi="ha_NG"/>
        </w:rPr>
        <w:t>Wani uba</w:t>
      </w:r>
    </w:p>
    <w:p>
      <w:pPr>
        <w:pStyle w:val="ListBullet"/>
        <w:spacing w:line="240" w:lineRule="auto"/>
        <w:ind w:left="720"/>
      </w:pPr>
      <w:r>
        <w:rPr>
          <w:lang w:val="ha_NG" w:bidi="ha_NG"/>
        </w:rPr>
      </w:r>
      <w:r>
        <w:rPr>
          <w:lang w:val="ha_NG" w:bidi="ha_NG"/>
        </w:rPr>
        <w:t>Wani yaro mai tambayar kifi da kwai.</w:t>
      </w:r>
    </w:p>
    <w:p>
      <w:pPr/>
      <w:r>
        <w:rPr>
          <w:lang w:val="ha_NG" w:bidi="ha_NG"/>
        </w:rPr>
      </w:r>
      <w:r>
        <w:rPr>
          <w:lang w:val="ha_NG" w:bidi="ha_NG"/>
        </w:rPr>
        <w:t>Sa ƙungiyar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cewa ƙungiyar ta kwaikwayi Yesu yana yin addu'a shi kaɗai a farko.</w:t>
      </w:r>
    </w:p>
    <w:p>
      <w:pPr/>
      <w:r>
        <w:rPr>
          <w:lang w:val="ha_NG" w:bidi="ha_NG"/>
        </w:rPr>
      </w:r>
      <w:r>
        <w:rPr>
          <w:lang w:val="ha_NG" w:bidi="ha_NG"/>
        </w:rPr>
        <w:t>A tabbata cewa akwai almajiri ɗaya kawai da ya zo wurin Yesu ya roƙe shi ya koya wa almajiran yadda za su yi addu'a.</w:t>
      </w:r>
    </w:p>
    <w:p>
      <w:pPr/>
      <w:r>
        <w:rPr>
          <w:lang w:val="ha_NG" w:bidi="ha_NG"/>
        </w:rPr>
      </w:r>
      <w:r>
        <w:rPr>
          <w:lang w:val="ha_NG" w:bidi="ha_NG"/>
        </w:rPr>
        <w:t>Ku tabbatar da cewa ƙungiyar ta kwaikwayi yadda Yesu ya ba almajiransa misalin addu'a. Ku tabbata an gane cewa Yesu ba ya neman gafarar zunubansa ba, tunda bai taɓa yin zunubi ba. Maimakon haka, Yesu yana nuna wa almajiransa yadda za su nemi gafara.</w:t>
      </w:r>
    </w:p>
    <w:p>
      <w:pPr/>
      <w:r>
        <w:rPr>
          <w:lang w:val="ha_NG" w:bidi="ha_NG"/>
        </w:rPr>
      </w:r>
      <w:r>
        <w:rPr>
          <w:lang w:val="ha_NG" w:bidi="ha_NG"/>
        </w:rPr>
        <w:t>Ku tabbatar da cewa ƙungiyar ta kwaikwayi mutumin da yake da gurasar, tare da dukan iyalinsa a kwance a ƙasa suna barci a kan tabarma, wanda hakan ya sa ba zai iya ba da gurasar ba cikin sauƙi.</w:t>
      </w:r>
    </w:p>
    <w:p>
      <w:pPr/>
      <w:r>
        <w:rPr>
          <w:lang w:val="ha_NG" w:bidi="ha_NG"/>
        </w:rPr>
      </w:r>
      <w:r>
        <w:rPr>
          <w:lang w:val="ha_NG" w:bidi="ha_NG"/>
        </w:rPr>
        <w:t>Ku tabbatar da cewa ƙungiyar ta kwaikwayi mahaifin da ke da zaɓuɓɓuka don ba wa ɗansa kifin ko macijin. Mahaifin ya bada kifin. Haka nan, mahaifi yana da zaɓuɓɓuka don ba da ƙwai ko kunama. Uban yana ba da ƙwai ɗin ga ɗansa.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Yi kwaikwayon Yesu yana yin addu'a. Wani almajiri ya zo wurin Yesu. Almajirin ya ce Yahaya ya koya wa almajiransa yin addu’a. Don haka ya tambayi Yesu ya koya musu yadda ake yin addu'a.</w:t>
      </w:r>
    </w:p>
    <w:p>
      <w:pPr/>
      <w:r>
        <w:rPr>
          <w:lang w:val="ha_NG" w:bidi="ha_NG"/>
        </w:rPr>
      </w:r>
      <w:r>
        <w:rPr>
          <w:lang w:val="ha_NG" w:bidi="ha_NG"/>
        </w:rPr>
        <w:t>Dakatar da wasan: Tambayi jarumin da ke fitowa a matsayin almajirai, "Yaya kake ji?" Za ku iya jin abubuwa kamar, "Ina so in san yadda zan yi magana da Allah," "Yesu koyaushe yana yin addu'a." "Muna so mu zama kamar Yesu," kuma "Me yasa har yanzu Yesu bai koya mana addu'a ba?" Sake aikin.</w:t>
      </w:r>
    </w:p>
    <w:p>
      <w:pPr/>
      <w:r>
        <w:rPr>
          <w:lang w:val="ha_NG" w:bidi="ha_NG"/>
        </w:rPr>
      </w:r>
      <w:r>
        <w:rPr>
          <w:lang w:val="ha_NG" w:bidi="ha_NG"/>
        </w:rPr>
        <w:t>Yesu ya gaya musu yadda ya kamata su yi addu'a.</w:t>
      </w:r>
    </w:p>
    <w:p>
      <w:pPr/>
      <w:r>
        <w:rPr>
          <w:lang w:val="ha_NG" w:bidi="ha_NG"/>
        </w:rPr>
      </w:r>
      <w:r>
        <w:rPr>
          <w:lang w:val="ha_NG" w:bidi="ha_NG"/>
        </w:rPr>
        <w:t>Dakatar da abin da ake yi: Tambayi mai fitowa a matsayin Yesu, "Yaya kake ji?" Kuna iya jin abubuwa kamar, "Ina farin ciki cewa suna son koyo," "Suna bukatar su san halin da ya dace a lokacin addu'a," da kuma "Ina so su kasance da kwarin gwiwa da sanin cewa Allah shi ne Ubansu." Sake aikin.</w:t>
      </w:r>
    </w:p>
    <w:p>
      <w:pPr/>
      <w:r>
        <w:rPr>
          <w:lang w:val="ha_NG" w:bidi="ha_NG"/>
        </w:rPr>
      </w:r>
      <w:r>
        <w:rPr>
          <w:lang w:val="ha_NG" w:bidi="ha_NG"/>
        </w:rPr>
        <w:t>Yesu ya koya musu ƙarin bayani game da addu'a ta wurin ba da labari. Yana gaya wa almajiransa su yi tunanin cewa wani aboki yana zuwa ya ziyarci ɗaya daga cikinsu, kuma almajirin ya tafi wurin abokinsa da ke yankin. Almajirin ya yi bayanin cewa ba shi da abincin da zai ba baƙonsa. Almajirin ya roƙi abokinsa gurasa guda uku.</w:t>
      </w:r>
    </w:p>
    <w:p>
      <w:pPr/>
      <w:r>
        <w:rPr>
          <w:lang w:val="ha_NG" w:bidi="ha_NG"/>
        </w:rPr>
      </w:r>
      <w:r>
        <w:rPr>
          <w:lang w:val="ha_NG" w:bidi="ha_NG"/>
        </w:rPr>
        <w:t>Dakatar da abin da ake yi: Tambayi mai fitowa a matsayin Almajiri, "Yaya kake ji?" Za ku iya jin abubuwa kamar, "Na shiga matsanancin hali, ba ni da abinci ga baƙona," "Ina jin kunya, menene baƙona zai yi tunani a kaina idan ban ciyar da su ba?" kuma "Ina jin ina da bege. Ina tunanin aboki na zai iya taimaka mini. Sake aikin.</w:t>
      </w:r>
    </w:p>
    <w:p>
      <w:pPr/>
      <w:r>
        <w:rPr>
          <w:lang w:val="ha_NG" w:bidi="ha_NG"/>
        </w:rPr>
      </w:r>
      <w:r>
        <w:rPr>
          <w:lang w:val="ha_NG" w:bidi="ha_NG"/>
        </w:rPr>
        <w:t>Abokin almajirin ya amsa daga gida cewa an kulle kofar kuma kowa ya riga ya kwanta. Abokin ya ce ba zai iya taimakawa ba. Almajirin ya ci gaba da neman gurasa har sai ya samu. A lokaci guda kuma, Yesu yana bayyana labarin yana cewa, idan ya ci gaba da ƙwanƙwasawa na dogon lokaci, abokin zai ba wa almajirin gurasa ba saboda abokantaka ba, sai don gudun kada ya nuna halin kunya.</w:t>
      </w:r>
    </w:p>
    <w:p>
      <w:pPr/>
      <w:r>
        <w:rPr>
          <w:lang w:val="ha_NG" w:bidi="ha_NG"/>
        </w:rPr>
      </w:r>
      <w:r>
        <w:rPr>
          <w:lang w:val="ha_NG" w:bidi="ha_NG"/>
        </w:rPr>
        <w:t>Dakatar da abin da ake yi: Tambayi dan wasan da ke taka rawar aboki, "Yaya kake ji?" Za ku iya jin abubuwa kamar, "Ina jin haushi, wannan ba lokaci ba ne don roƙon alheri," "Takaici. Iyalina sun riga sun kwanta, zai tayar musu," da kuma "Idan ban taimaki wannan abokina ba, baƙin zai dauka ba mu da kirki a wajen karɓan baƙi." Sake aikin.</w:t>
      </w:r>
    </w:p>
    <w:p>
      <w:pPr/>
      <w:r>
        <w:rPr>
          <w:lang w:val="ha_NG" w:bidi="ha_NG"/>
        </w:rPr>
      </w:r>
      <w:r>
        <w:rPr>
          <w:lang w:val="ha_NG" w:bidi="ha_NG"/>
        </w:rPr>
        <w:t>Yesu ya bayyana cewa ya kamata mutum ya ci gaba da roƙo, ya ci gaba da nema, kuma ya ci gaba da ƙwanƙwasawa, domin mutumin zai karɓa, zai kuma samu, sannan za a buɗe masa ƙofa.</w:t>
      </w:r>
    </w:p>
    <w:p>
      <w:pPr/>
      <w:r>
        <w:rPr>
          <w:lang w:val="ha_NG" w:bidi="ha_NG"/>
        </w:rPr>
      </w:r>
      <w:r>
        <w:rPr>
          <w:lang w:val="ha_NG" w:bidi="ha_NG"/>
        </w:rPr>
        <w:t>Dakatar da wasan: Tambayi jarumin da ke fitowa a matsayin almajirai, "Yaya kake ji?" Za ku iya jin abubuwa kamar, "Ina jin farin ciki cewa muna iya ci gaba da yin roƙo," "Allah, Ubana lallai yana da haƙuri da ni ƙwarai," da kuma "Ina jin girmamawa cewa Allah yana jin addu’ata." Sake aikin.</w:t>
      </w:r>
    </w:p>
    <w:p>
      <w:pPr/>
      <w:r>
        <w:rPr>
          <w:lang w:val="ha_NG" w:bidi="ha_NG"/>
        </w:rPr>
      </w:r>
      <w:r>
        <w:rPr>
          <w:lang w:val="ha_NG" w:bidi="ha_NG"/>
        </w:rPr>
        <w:t>Yesu ya bayyana halin uba ta wajen cewa, idan yaro ya nemi kifi ko kwai, ubanni na duniya waɗanda suke masu zunubi ba za su ba da maciji ko kunama ba. Su ma sun san yadda za su bayar da kyaututtuka masu kyau. Babu shakka Uba na Sama zai ba da Ruhu Mai Tsarki ga mutanen da suka roke Shi.</w:t>
      </w:r>
    </w:p>
    <w:p>
      <w:pPr/>
      <w:r>
        <w:rPr>
          <w:lang w:val="ha_NG" w:bidi="ha_NG"/>
        </w:rPr>
      </w:r>
      <w:r>
        <w:rPr>
          <w:lang w:val="ha_NG" w:bidi="ha_NG"/>
        </w:rPr>
        <w:t>Dakatar da abin da ake yi: Tambayi mai fitowa a matsayin Yesu, "Yaya kake ji?" Wataƙila za ka ji abubuwa kamar, "Ina jin ƙwarin gwiwa cewa suna son su koya game da addu'a," "Ina so mabiyana su sani cewa Allah ma Ubansu ne," da kuma "Ina so su fahimci cewa Ruhu Mai Tsarki shi ne kyauta mafi kyau da za su iya karɓa daga wurin Allah."</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yana </w:t>
      </w:r>
      <w:r>
        <w:rPr>
          <w:b/>
          <w:lang w:val="ha_NG" w:bidi="ha_NG"/>
        </w:rPr>
        <w:t>addu'a</w:t>
      </w:r>
      <w:r>
        <w:rPr>
          <w:lang w:val="ha_NG" w:bidi="ha_NG"/>
        </w:rPr>
        <w:t xml:space="preserve">, ko magana da Allah. Ku tabbata kun fassara addu'a kamar yadda kuka yi a baya. </w:t>
      </w:r>
      <w:r>
        <w:rPr>
          <w:b/>
          <w:lang w:val="ha_NG" w:bidi="ha_NG"/>
        </w:rPr>
        <w:t>Yi addu'a</w:t>
      </w:r>
      <w:r>
        <w:rPr>
          <w:lang w:val="ha_NG" w:bidi="ha_NG"/>
        </w:rPr>
        <w:t xml:space="preserve"> yana cikin Babban kamus Yesu yana tare da </w:t>
      </w:r>
      <w:r>
        <w:rPr>
          <w:b/>
          <w:lang w:val="ha_NG" w:bidi="ha_NG"/>
        </w:rPr>
        <w:t>almajiransa</w:t>
      </w:r>
      <w:r>
        <w:rPr>
          <w:lang w:val="ha_NG" w:bidi="ha_NG"/>
        </w:rPr>
        <w:t xml:space="preserve">, ko mabiyansa. Ku tabbata kun fassara kalmar "almajiri" kamar yadda kuka yi a baya. </w:t>
      </w:r>
      <w:r>
        <w:rPr>
          <w:b/>
          <w:lang w:val="ha_NG" w:bidi="ha_NG"/>
        </w:rPr>
        <w:t>Almajiri</w:t>
      </w:r>
      <w:r>
        <w:rPr>
          <w:lang w:val="ha_NG" w:bidi="ha_NG"/>
        </w:rPr>
        <w:t xml:space="preserve"> yana cikin Babban kamus</w:t>
      </w:r>
    </w:p>
    <w:p>
      <w:pPr/>
      <w:r>
        <w:rPr>
          <w:lang w:val="ha_NG" w:bidi="ha_NG"/>
        </w:rPr>
      </w:r>
      <w:r>
        <w:rPr>
          <w:lang w:val="ha_NG" w:bidi="ha_NG"/>
        </w:rPr>
        <w:t xml:space="preserve">Almajiran suna kiran Yesu </w:t>
      </w:r>
      <w:r>
        <w:rPr>
          <w:b/>
          <w:lang w:val="ha_NG" w:bidi="ha_NG"/>
        </w:rPr>
        <w:t>Ubangiji</w:t>
      </w:r>
      <w:r>
        <w:rPr>
          <w:lang w:val="ha_NG" w:bidi="ha_NG"/>
        </w:rPr>
        <w:t xml:space="preserve"> kuma suna tambayarsa yadda za su yi addu’a. Ubangiji lakabi ne na girmamawa ga wanda yake da iko. Ku tabbata kun fassara Ubangiji kamar yadda kuka yi a baya. </w:t>
      </w:r>
      <w:r>
        <w:rPr>
          <w:b/>
          <w:lang w:val="ha_NG" w:bidi="ha_NG"/>
        </w:rPr>
        <w:t>Ubangiji</w:t>
      </w:r>
      <w:r>
        <w:rPr>
          <w:lang w:val="ha_NG" w:bidi="ha_NG"/>
        </w:rPr>
        <w:t xml:space="preserve"> yana cikin Babban Ƙamus.</w:t>
      </w:r>
    </w:p>
    <w:p>
      <w:pPr/>
      <w:r>
        <w:rPr>
          <w:lang w:val="ha_NG" w:bidi="ha_NG"/>
        </w:rPr>
      </w:r>
      <w:r>
        <w:rPr>
          <w:lang w:val="ha_NG" w:bidi="ha_NG"/>
        </w:rPr>
        <w:t xml:space="preserve">Yesu ya ba wa almajiransa misali don su bi lokacin da suke yin addu’a. Yana kiran Allah da Uba kuma yana cewa "A tsarkake sunanka." </w:t>
      </w:r>
      <w:r>
        <w:rPr>
          <w:b/>
          <w:lang w:val="ha_NG" w:bidi="ha_NG"/>
        </w:rPr>
        <w:t>Tsarkakakke</w:t>
      </w:r>
      <w:r>
        <w:rPr>
          <w:lang w:val="ha_NG" w:bidi="ha_NG"/>
        </w:rPr>
        <w:t xml:space="preserve"> yana nufin mai da abu </w:t>
      </w:r>
      <w:r>
        <w:rPr>
          <w:b/>
          <w:lang w:val="ha_NG" w:bidi="ha_NG"/>
        </w:rPr>
        <w:t>tsarkakke</w:t>
      </w:r>
      <w:r>
        <w:rPr>
          <w:lang w:val="ha_NG" w:bidi="ha_NG"/>
        </w:rPr>
        <w:t xml:space="preserve">. Sa’ad da kalmar nan tsarki take nufin Allah, tana nufin cewa shi kamiltacce ne a ɓangaren ɗabi’a, kuma tana nufin ikonsa da girmansa. Ku tabbata kun fassara "tsarki" kamar yadda kuka fassara ta a sauran wuraren da suka gabata. </w:t>
      </w:r>
      <w:r>
        <w:rPr>
          <w:b/>
          <w:lang w:val="ha_NG" w:bidi="ha_NG"/>
        </w:rPr>
        <w:t>Mai tsarki</w:t>
      </w:r>
      <w:r>
        <w:rPr>
          <w:lang w:val="ha_NG" w:bidi="ha_NG"/>
        </w:rPr>
        <w:t xml:space="preserve"> yana cikin Babban Kundin kalmomi.</w:t>
      </w:r>
    </w:p>
    <w:p>
      <w:pPr/>
      <w:r>
        <w:rPr>
          <w:lang w:val="ha_NG" w:bidi="ha_NG"/>
        </w:rPr>
      </w:r>
      <w:r>
        <w:rPr>
          <w:lang w:val="ha_NG" w:bidi="ha_NG"/>
        </w:rPr>
        <w:t xml:space="preserve">Yesu ya yi addu'a cewa "Bari mulkinka ya zo." Mulki yana nufin </w:t>
      </w:r>
      <w:r>
        <w:rPr>
          <w:b/>
          <w:lang w:val="ha_NG" w:bidi="ha_NG"/>
        </w:rPr>
        <w:t>mulkin Allah</w:t>
      </w:r>
      <w:r>
        <w:rPr>
          <w:lang w:val="ha_NG" w:bidi="ha_NG"/>
        </w:rPr>
        <w:t xml:space="preserve">, ko kuma Allah yana sarauta cikin zukatan mutanensa. Musamman, Yesu yana magana ne game da lokacin da ke tafe bayan mutuwarsa da tashinsa daga matattu. Wata rana Yesu zai dawo ya yi sarauta a kan dukan duniya a cikin cikakken mulkin Allah. Ba za a ƙara samun wahala ko mugunta ba, kuma dukan mutane za su yi masa biyayya. Ku tabbata kun fassara mulkin Allah kamar yadda kuka fassara shi a baya. </w:t>
      </w:r>
      <w:r>
        <w:rPr>
          <w:b/>
          <w:lang w:val="ha_NG" w:bidi="ha_NG"/>
        </w:rPr>
        <w:t>Mulkin Allah</w:t>
      </w:r>
      <w:r>
        <w:rPr>
          <w:lang w:val="ha_NG" w:bidi="ha_NG"/>
        </w:rPr>
        <w:t xml:space="preserve"> yana cikin Babban Kundin Kalmomi.</w:t>
      </w:r>
    </w:p>
    <w:p>
      <w:pPr/>
      <w:r>
        <w:rPr>
          <w:lang w:val="ha_NG" w:bidi="ha_NG"/>
        </w:rPr>
      </w:r>
      <w:r>
        <w:rPr>
          <w:lang w:val="ha_NG" w:bidi="ha_NG"/>
        </w:rPr>
        <w:t xml:space="preserve">Lokacin da Yesu ya ce "ka ba mu </w:t>
      </w:r>
      <w:r>
        <w:rPr>
          <w:b/>
          <w:lang w:val="ha_NG" w:bidi="ha_NG"/>
        </w:rPr>
        <w:t>gurasa</w:t>
      </w:r>
      <w:r>
        <w:rPr>
          <w:lang w:val="ha_NG" w:bidi="ha_NG"/>
        </w:rPr>
        <w:t xml:space="preserve"> ta yau da kullum," yana nufin abinci. Abin da aka saba da shi ne a al’adun Yahudawa a yi amfani da kalmar gurasa don nufin abinci gaba ɗaya, tun da ana cin gurasa akai-akai.</w:t>
      </w:r>
    </w:p>
    <w:p>
      <w:pPr/>
      <w:r>
        <w:rPr>
          <w:lang w:val="ha_NG" w:bidi="ha_NG"/>
        </w:rPr>
      </w:r>
      <w:r>
        <w:rPr>
          <w:lang w:val="ha_NG" w:bidi="ha_NG"/>
        </w:rPr>
        <w:t xml:space="preserve">Yesu yana addu’a "ka </w:t>
      </w:r>
      <w:r>
        <w:rPr>
          <w:b/>
          <w:lang w:val="ha_NG" w:bidi="ha_NG"/>
        </w:rPr>
        <w:t>gafarta</w:t>
      </w:r>
      <w:r>
        <w:rPr>
          <w:lang w:val="ha_NG" w:bidi="ha_NG"/>
        </w:rPr>
        <w:t xml:space="preserve"> mana </w:t>
      </w:r>
      <w:r>
        <w:rPr>
          <w:b/>
          <w:lang w:val="ha_NG" w:bidi="ha_NG"/>
        </w:rPr>
        <w:t>zunubanmu</w:t>
      </w:r>
      <w:r>
        <w:rPr>
          <w:lang w:val="ha_NG" w:bidi="ha_NG"/>
        </w:rPr>
        <w:t xml:space="preserve">," ko kuma rashin biyayya ga Allah. Allah yana gafartawa idan ya zaɓi kada ya azabtar da mutum kamar yadda ya dace da shi. A wurin Allah, akwai gafara ga dukkan mutane da suka daina yin mugunta kuma suka juya zuwa ga Allah. Sai dangantakar da ke tsakanin Allah da su ta gyaru. A cikin al’adun Yahudawa, idan wani ya yi laifi ko ya yi wani abu da ba daidai ba ga wani, to shi ne yake bin mutumin bashi. Lokacin da mutum ya gafarta wa wani, mutumin da aka gafarta wa ba ya ƙara bin sa komai. Ku tabbata kun fassara yafewa da zunubi kamar yadda kuka yi a baya. Duk kalmomin biyu, </w:t>
      </w:r>
      <w:r>
        <w:rPr>
          <w:b/>
          <w:lang w:val="ha_NG" w:bidi="ha_NG"/>
        </w:rPr>
        <w:t>yafewa</w:t>
      </w:r>
      <w:r>
        <w:rPr>
          <w:lang w:val="ha_NG" w:bidi="ha_NG"/>
        </w:rPr>
        <w:t xml:space="preserve"> da </w:t>
      </w:r>
      <w:r>
        <w:rPr>
          <w:b/>
          <w:lang w:val="ha_NG" w:bidi="ha_NG"/>
        </w:rPr>
        <w:t>zunubai</w:t>
      </w:r>
      <w:r>
        <w:rPr>
          <w:lang w:val="ha_NG" w:bidi="ha_NG"/>
        </w:rPr>
        <w:t>, suna cikin Babban Ƙamus.</w:t>
      </w:r>
    </w:p>
    <w:p>
      <w:pPr/>
      <w:r>
        <w:rPr>
          <w:lang w:val="ha_NG" w:bidi="ha_NG"/>
        </w:rPr>
      </w:r>
      <w:r>
        <w:rPr>
          <w:lang w:val="ha_NG" w:bidi="ha_NG"/>
        </w:rPr>
        <w:t>Don ƙara fahimtar yafewa, gwada sa ƙungiyar fassararku ta kwaikwayi wani yanayi inda wani yake yafe wa wani. Kalla ayyukan da suke yi don nuna gafara. Tambayi masu kirkirar su bayyana yadda kowane hali yake ji a wannan yanayin.</w:t>
      </w:r>
    </w:p>
    <w:p>
      <w:pPr/>
      <w:r>
        <w:rPr>
          <w:lang w:val="ha_NG" w:bidi="ha_NG"/>
        </w:rPr>
      </w:r>
      <w:r>
        <w:rPr>
          <w:lang w:val="ha_NG" w:bidi="ha_NG"/>
        </w:rPr>
        <w:t xml:space="preserve">Yesu ya ba da labarin wani mutum da ya roƙi maƙwabcinsa ya ba shi </w:t>
      </w:r>
      <w:r>
        <w:rPr>
          <w:b/>
          <w:lang w:val="ha_NG" w:bidi="ha_NG"/>
        </w:rPr>
        <w:t>gurasa</w:t>
      </w:r>
      <w:r>
        <w:rPr>
          <w:lang w:val="ha_NG" w:bidi="ha_NG"/>
        </w:rPr>
        <w:t xml:space="preserve"> guda uku. A nan, gurasa tana nufin gurasar da aka gasa a shimfiɗe wadda yawanci ita ce babban abin da ake ci a abinci. Ba ya nuni ga abinci gaba daya ba.</w:t>
      </w:r>
    </w:p>
    <w:p>
      <w:pPr/>
      <w:r>
        <w:rPr>
          <w:lang w:val="ha_NG" w:bidi="ha_NG"/>
        </w:rPr>
      </w:r>
      <w:r>
        <w:rPr>
          <w:lang w:val="ha_NG" w:bidi="ha_NG"/>
        </w:rPr>
        <w:t xml:space="preserve">Yesu ya ce mutumin da ke cikin gida zai ba mutumin da ke kofar abin da ya roka saboda </w:t>
      </w:r>
      <w:r>
        <w:rPr>
          <w:b/>
          <w:lang w:val="ha_NG" w:bidi="ha_NG"/>
        </w:rPr>
        <w:t>dagewarsa</w:t>
      </w:r>
      <w:r>
        <w:rPr>
          <w:lang w:val="ha_NG" w:bidi="ha_NG"/>
        </w:rPr>
        <w:t xml:space="preserve"> ko rashin kunyarsa. Wasu masana sun yi imanin cewa wannan kalmar ta shafi mutumin da yake ƙwanƙwasa da kuma dagewarsa wajen ci gaba da ƙwanƙwasawa. Duk da haka, bisa ga al'adar Yahudawa, ya fi yiwuwa cewa rashin kunya tana bayyana mutumin da ke cikin gida ne domin yana son guje wa abin kunya. Karimcin mutum guda ya wakilci karimcin dukkanin al'ummar Yahudawa. Saboda haka, idan mutumin da ke ciki bai ba abokinsa gurasa ba, mutanen garinsa za su ɗauke shi a matsayin abin kunya. Zai jawo kunya idan bai taimaka wa abokinsa ya zama mai karbar baki nagari ga bakonsa ba.</w:t>
      </w:r>
    </w:p>
    <w:p>
      <w:pPr/>
      <w:r>
        <w:rPr>
          <w:lang w:val="ha_NG" w:bidi="ha_NG"/>
        </w:rPr>
      </w:r>
      <w:r>
        <w:rPr>
          <w:lang w:val="ha_NG" w:bidi="ha_NG"/>
        </w:rPr>
        <w:t xml:space="preserve">Yesu ya ce har mutane masu zunubi ba sa ba ’ya’yansu abubuwa masu cutarwa kamar </w:t>
      </w:r>
      <w:r>
        <w:rPr>
          <w:b/>
          <w:lang w:val="ha_NG" w:bidi="ha_NG"/>
        </w:rPr>
        <w:t>macizai</w:t>
      </w:r>
      <w:r>
        <w:rPr>
          <w:lang w:val="ha_NG" w:bidi="ha_NG"/>
        </w:rPr>
        <w:t xml:space="preserve"> da </w:t>
      </w:r>
      <w:r>
        <w:rPr>
          <w:b/>
          <w:lang w:val="ha_NG" w:bidi="ha_NG"/>
        </w:rPr>
        <w:t>kunamu</w:t>
      </w:r>
      <w:r>
        <w:rPr>
          <w:lang w:val="ha_NG" w:bidi="ha_NG"/>
        </w:rPr>
        <w:t xml:space="preserve"> sa’ad da suka roƙi abincin da za su ci. Macizai sun kasance masu guba, kuma kunama kananan halittu ne masu kariya a jikinsu wadanda suke da harbi a wutsiyarsu. Duk dabbobin biyu masu hatsari ne kuma ba su da kyau a ci.</w:t>
      </w:r>
    </w:p>
    <w:p>
      <w:pPr/>
      <w:r>
        <w:rPr>
          <w:lang w:val="ha_NG" w:bidi="ha_NG"/>
        </w:rPr>
      </w:r>
      <w:r>
        <w:rPr>
          <w:lang w:val="ha_NG" w:bidi="ha_NG"/>
        </w:rPr>
        <w:t>Ku tsaya kuma ku nuna wa ƙungiyar ku hoton maciji da kunama idan ba ku riga kun yi ba.</w:t>
      </w:r>
    </w:p>
    <w:p>
      <w:pPr/>
      <w:r>
        <w:rPr>
          <w:lang w:val="ha_NG" w:bidi="ha_NG"/>
        </w:rPr>
      </w:r>
      <w:r>
        <w:rPr>
          <w:lang w:val="ha_NG" w:bidi="ha_NG"/>
        </w:rPr>
        <w:t xml:space="preserve">Yesu ya kwatanta iyaye na duniya da Ubansu na sama, wato Allah wanda ke </w:t>
      </w:r>
      <w:r>
        <w:rPr>
          <w:b/>
          <w:lang w:val="ha_NG" w:bidi="ha_NG"/>
        </w:rPr>
        <w:t>sama</w:t>
      </w:r>
      <w:r>
        <w:rPr>
          <w:lang w:val="ha_NG" w:bidi="ha_NG"/>
        </w:rPr>
        <w:t xml:space="preserve">. Aljanna ita ce wurin da Allah yake zama. </w:t>
      </w:r>
      <w:r>
        <w:rPr>
          <w:b/>
          <w:lang w:val="ha_NG" w:bidi="ha_NG"/>
        </w:rPr>
        <w:t>Sama</w:t>
      </w:r>
      <w:r>
        <w:rPr>
          <w:lang w:val="ha_NG" w:bidi="ha_NG"/>
        </w:rPr>
        <w:t xml:space="preserve"> tana cikin Babban Jerin Kalmomi. Yesu ya ce Allah zai bayar da </w:t>
      </w:r>
      <w:r>
        <w:rPr>
          <w:b/>
          <w:lang w:val="ha_NG" w:bidi="ha_NG"/>
        </w:rPr>
        <w:t>Ruhu Mai Tsarki</w:t>
      </w:r>
      <w:r>
        <w:rPr>
          <w:lang w:val="ha_NG" w:bidi="ha_NG"/>
        </w:rPr>
        <w:t xml:space="preserve">, ko ruhin Allah, ga wadanda suka roke shi. Ku tabbata kun fassara Ruhu Mai Tsarki kamar yadda kuka yi a baya. </w:t>
      </w:r>
      <w:r>
        <w:rPr>
          <w:b/>
          <w:lang w:val="ha_NG" w:bidi="ha_NG"/>
        </w:rPr>
        <w:t>Ruhu Mai Tsarki</w:t>
      </w:r>
      <w:r>
        <w:rPr>
          <w:lang w:val="ha_NG" w:bidi="ha_NG"/>
        </w:rPr>
        <w:t xml:space="preserve"> yana cikin Babban Ƙamus.</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hadu a matsayin kungiya ku sake ba da labarin sashin a yarenku.</w:t>
      </w:r>
    </w:p>
    <w:p>
      <w:pPr/>
      <w:r>
        <w:rPr>
          <w:lang w:val="ha_NG" w:bidi="ha_NG"/>
        </w:rPr>
      </w:r>
      <w:r>
        <w:rPr>
          <w:lang w:val="ha_NG" w:bidi="ha_NG"/>
        </w:rPr>
        <w:t>Da farko, ya kamata dukan rukunin su yi gwajin bayyana nassin a yarenku. Kada ku manta da haɗa abubuwan da kuka yanke shawara a kansu a matakan da suka gabata, kamar tsarin lokaci, kalmomi, jimloli, motsin rai, ko kowane abu da kuka tattauna.</w:t>
      </w:r>
    </w:p>
    <w:p>
      <w:pPr/>
      <w:r>
        <w:rPr>
          <w:lang w:val="ha_NG" w:bidi="ha_NG"/>
        </w:rPr>
      </w:r>
      <w:r>
        <w:rPr>
          <w:lang w:val="ha_NG" w:bidi="ha_NG"/>
        </w:rPr>
        <w:t>Daya daga 'yan ƙungiyan ya faɗi wasu jimloli na nassin sannan ya dakata. Wani memba na kungiyar ya kamata ya bayyana sashe na gaba na nassin sannan ya tsaya. Ku ci gaba da yin haka har sai duk kungiyar ta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 zai iya amfani da abubuwa barkatai, 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Wataƙila ka ga cewa ka fi son yadda wani ɗan ƙungiya ya ba da wani sashe, amma kuma ka fi son yadda wani ɗan ƙungiyar na daban ya ba da wani sashen.</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nassin da kowa ya amince da ita. Ya kamata kowane dan kungiyar ya gwada ba da labarin wannan sigar karshe ta nassin.</w:t>
      </w:r>
      <w:r>
        <w:rPr>
          <w:lang w:val="ha_NG" w:bidi="ha_NG"/>
        </w:rPr>
      </w:r>
      <w:r>
        <w:rPr>
          <w:lang w:val="ha_NG" w:bidi="ha_NG"/>
        </w:rPr>
      </w:r>
    </w:p>
    <w:p>
      <w:pPr/>
      <w:r>
        <w:rPr>
          <w:lang w:val="ha_NG" w:bidi="ha_NG"/>
        </w:rPr>
      </w:r>
    </w:p>
    <w:p>
      <w:pPr>
        <w:pStyle w:val="Heading2"/>
      </w:pPr>
      <w:r>
        <w:rPr>
          <w:lang w:val="ha_NG" w:bidi="ha_NG"/>
        </w:rPr>
        <w:t>Luke 11:14–32</w:t>
      </w:r>
      <w:r>
        <w:rPr>
          <w:lang w:val="ha_NG" w:bidi="ha_NG"/>
        </w:rPr>
      </w:r>
    </w:p>
    <w:p>
      <w:pPr>
        <w:pStyle w:val="Heading3"/>
      </w:pPr>
      <w:r>
        <w:rPr>
          <w:lang w:val="ha_NG" w:bidi="ha_NG"/>
        </w:rPr>
        <w:t>Step 1</w:t>
      </w:r>
    </w:p>
    <w:p>
      <w:pPr/>
      <w:r>
        <w:rPr>
          <w:lang w:val="ha_NG" w:bidi="ha_NG"/>
        </w:rPr>
      </w:r>
      <w:r>
        <w:rPr>
          <w:lang w:val="ha_NG" w:bidi="ha_NG"/>
        </w:rPr>
        <w:t>Ku saurari Luka 11:14–32 kuma ku kiyaye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kake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da almajiransa ko mabiyansa na tafiya zuwa Urushalima. A labarin da ya gabata Yesu ya koyawa almajiransa game da addu'a. Sa'an nan, Yesu ya fitar da mugun ruhu daga wani mutum a cikin taron jama'a, mutane kuma suna tunanin yana amfani da ikon Shaidan. Wasu mutane suna roƙon alama. Yesu ya gyara tunaninsu kuma ya ba su wani labari da ya nuna cewa ya fi Shaidan ƙarfi. Yesu ya ba da alamar Yunana.</w:t>
      </w:r>
    </w:p>
    <w:p>
      <w:pPr/>
      <w:r>
        <w:rPr>
          <w:lang w:val="ha_NG" w:bidi="ha_NG"/>
        </w:rPr>
      </w:r>
      <w:r>
        <w:rPr>
          <w:lang w:val="ha_NG" w:bidi="ha_NG"/>
        </w:rPr>
        <w:t>Luka bai gaya mana lokacin ko inda wannan labarin ya faru ba. Akwai wani aljani, ko mugun ruhu, wanda yake sarrafa wani mutum kuma ya sa shi ya zama bebe, ko kuma ya kasa magana. Yesu ya kori mugun ruhun, kuma mutumin ya sake samun damar magana. Mutanen da ke cikin taron suna mayar da martani ta hanyoyi daban-daban. Kamar yadda a da, wasu sun yi mamaki, amma wasu sun ce Yesu yana amfani da iko na Beelzebul, ko kuma Shaiɗan, don fitar da aljanin. Wannan da ya nuna cewa Yesu annabi na ƙarya ne kuma ba ya amfani da ikon Allah. Wasu da ke cikin taron suna so su gwada Yesu ko su nuna cewa ya yi kuskure. Sun yi haka ne ta wurin neman wata alama daga sama, ko wurin da Allah yake zaune. A wannan yanayin, sama tana nufin Allah da kansa. Wadannan mutanen sun so Yesu ya yi abin al’ajabi domin ya tabbatar da cewa ikonsa daga Allah yake.</w:t>
      </w:r>
    </w:p>
    <w:p>
      <w:pPr/>
      <w:r>
        <w:rPr>
          <w:lang w:val="ha_NG" w:bidi="ha_NG"/>
        </w:rPr>
      </w:r>
      <w:r>
        <w:rPr>
          <w:lang w:val="ha_NG" w:bidi="ha_NG"/>
        </w:rPr>
        <w:t>Ku dakata ku tattauna tare da tawagar ku: Wane ne ya fi karfi a duniyar ruhaniya a cikin al'adarku? Ba da labarin wani lokaci da wani ya sami wata alama daga wurin Allah game da wani abu. Wadanne irin abubuwa mutane suke ɗauka a matsayin "alama" daga Allah?</w:t>
      </w:r>
    </w:p>
    <w:p>
      <w:pPr/>
      <w:r>
        <w:rPr>
          <w:lang w:val="ha_NG" w:bidi="ha_NG"/>
        </w:rPr>
      </w:r>
      <w:r>
        <w:rPr>
          <w:lang w:val="ha_NG" w:bidi="ha_NG"/>
        </w:rPr>
        <w:t>Yesu ya san abin da jama’a suke fada da kuma abin da ke cikin zuciyarsu wanda ba sa furtawa. Yesu ya kare kansa ta wajen cewa idan yana amfani da ikon Shaiɗan ne, to da Shaiɗan yana yaƙar aljanunsa ke nan, tunda Shaiɗan shi ne shugaban dukan mugayen ruhohi. Wannan rarrabuwa za ta kasance tana lalata gidan ko mulkin Shaiɗan. Lokacin da Yesu ya tambaya, "Ta yaya mulkin Shaiɗan zai iya tsayawa?" Yesu yana tambayar yadda mulkin Shaiɗan zai ci gaba da wanzuwa. Yesu bai yi tsammani a amsa tambayarsa ba.</w:t>
      </w:r>
    </w:p>
    <w:p>
      <w:pPr/>
      <w:r>
        <w:rPr>
          <w:lang w:val="ha_NG" w:bidi="ha_NG"/>
        </w:rPr>
      </w:r>
      <w:r>
        <w:rPr>
          <w:lang w:val="ha_NG" w:bidi="ha_NG"/>
        </w:rPr>
        <w:t>Yesu yana cewa da a ce yana amfani da ikon Shaidan, to da sai masu zarginsa sun bayyana dalilin da ya sa ba sa zargin nasu mabiyan, waɗanda suke fitar da aljanu, da amfani da ikon Shaidan. A cewar Matta, Farisiyawa, ko shugabannin addini, su ne suke sukar Yesu. Wataƙila Yesu yana nufin mabiya shugabannin addini. Mabiyan suna fitar da aljanu yadda shugabannin addini suka nuna musu, kuma Yesu yana yin hakan. Saboda haka, idan shugabannin suka ce ta ikon Shaiɗan ne, mabiyan za su yi hukunci akan shugabannin addini kamar yadda shugabannin suke yanke hukunci akan Yesu.</w:t>
      </w:r>
    </w:p>
    <w:p>
      <w:pPr/>
      <w:r>
        <w:rPr>
          <w:lang w:val="ha_NG" w:bidi="ha_NG"/>
        </w:rPr>
      </w:r>
      <w:r>
        <w:rPr>
          <w:lang w:val="ha_NG" w:bidi="ha_NG"/>
        </w:rPr>
        <w:t>Dakata kuma ku tattauna da kungiyarku: A al'adarku, wane irin mutane ne suke da iko a kan ruhohin mugaye?</w:t>
      </w:r>
    </w:p>
    <w:p>
      <w:pPr/>
      <w:r>
        <w:rPr>
          <w:lang w:val="ha_NG" w:bidi="ha_NG"/>
        </w:rPr>
      </w:r>
      <w:r>
        <w:rPr>
          <w:lang w:val="ha_NG" w:bidi="ha_NG"/>
        </w:rPr>
        <w:t>Yesu ya ce idan yana fitar da aljannu da yatsan Allah, to, Mulkin Allah ya zo kusa da mutane. 'Yatsan Allah' wata magana ce da aka saba amfani da ita wadda take nufin ikon Allah mai aiki. Yesu yana cewa Allah ya riga ya fara sarautarsa a zukatan mutanen da yake magana da su. Allah yana amfani da ikonsa da kuma ikon mallaka ta hannun Yesu, shi ya sa Yesu ya iya fitar da aljanin.</w:t>
      </w:r>
    </w:p>
    <w:p>
      <w:pPr/>
      <w:r>
        <w:rPr>
          <w:lang w:val="ha_NG" w:bidi="ha_NG"/>
        </w:rPr>
      </w:r>
      <w:r>
        <w:rPr>
          <w:lang w:val="ha_NG" w:bidi="ha_NG"/>
        </w:rPr>
        <w:t>Yesu ya yi magana game da mutane biyu masu ƙarfi domin ya koyar da darasi game da kansa da kuma Shaiɗan. Yesu ya kwatanta Shaiɗan da wani mutum mai ƙarfi wanda yake sanye da sulke kuma yana ɗauke da makamai. Yana kare mutanen da yake da iko a kansu.</w:t>
      </w:r>
    </w:p>
    <w:p>
      <w:pPr/>
      <w:r>
        <w:rPr>
          <w:lang w:val="ha_NG" w:bidi="ha_NG"/>
        </w:rPr>
      </w:r>
      <w:r>
        <w:rPr>
          <w:lang w:val="ha_NG" w:bidi="ha_NG"/>
        </w:rPr>
        <w:t>A tsaya a nuna hoton kayan yaki idan wannan ba sanannen abu ba ne a al'adarku.</w:t>
      </w:r>
    </w:p>
    <w:p>
      <w:pPr/>
      <w:r>
        <w:rPr>
          <w:lang w:val="ha_NG" w:bidi="ha_NG"/>
        </w:rPr>
      </w:r>
      <w:r>
        <w:rPr>
          <w:lang w:val="ha_NG" w:bidi="ha_NG"/>
        </w:rPr>
        <w:t>Yesu ya kwatanta kansa da mutum mafi ƙarfi wanda yake gwagwarmaya da mutum mai ƙarfi kuma ya sami nasara. Yakan ƙwace sulke da makaman gwarzon mutum, kuma ya raba ganimar sa, wato dukiyar maƙiyin da aka ci nasara a kansa. Haka ma, Yesu yake cire ikon Shaiɗan a kan mutane. Ta wajen fitar da aljannu, Yesu ya nuna cewa ya fi aljannu ƙarfi da kuma shugabansu, Shaiɗan. Yesu yana kawo wa mutumin albarka bayan aljanin ya tafi. Bayan ya ba da kwatancin, Yesu yana nuna cewa duk wanda ba abokin Yesu ba, to abokin Shaiɗan ne. Yesu kuma yana amfani da misalin tattarawa da watsawa don ya nuna cewa waɗanda ba sa taimaka masa wajen tara mutane zuwa ga Allah, a haƙiƙa suna kora su ne daga wurin Allah.</w:t>
      </w:r>
    </w:p>
    <w:p>
      <w:pPr/>
      <w:r>
        <w:rPr>
          <w:lang w:val="ha_NG" w:bidi="ha_NG"/>
        </w:rPr>
      </w:r>
      <w:r>
        <w:rPr>
          <w:lang w:val="ha_NG" w:bidi="ha_NG"/>
        </w:rPr>
        <w:t>Sai Yesu ya yi magana game da mutanen da aka kubutar daga mugayen ruhohi. Lokacin da mugun ruhu ya fita daga jikin mutum, yana yawo a wuraren da babu kowa kuma ba ya son ya zauna. A maimakon haka, mugun ruhun yana so ya koma ga mutumin da yake sarrafa shi a da. Yesu ya kwatanta gida mai tsabta da mutumin da yake fanko a ruhaniya kuma a buɗe yake ga ruhu, ko mai kyau ko mara kyau. Lokacin da mugun ruhu ya koma ga mutumin da ya taɓa zama a cikinsa kuma ya tarar da shi babu komai a ciki ta fuskar ruhaniya, sai ya tafi ya ɗauko wasu ruhohi bakwai da suka fi shi mugunta. Dukkan ruhohin takwas sukan mallake mutumin, ko kuma su zauna a cikin gidan, kuma suna sa abubuwa mafi muni su faru ga wanda ruhohin suka mallaka.</w:t>
      </w:r>
    </w:p>
    <w:p>
      <w:pPr/>
      <w:r>
        <w:rPr>
          <w:lang w:val="ha_NG" w:bidi="ha_NG"/>
        </w:rPr>
      </w:r>
      <w:r>
        <w:rPr>
          <w:lang w:val="ha_NG" w:bidi="ha_NG"/>
        </w:rPr>
        <w:t>Ku dakata ku tattauna da tawagarku: Me mutane suka yi imani da shi game da ruhohi a al'adarku? Ina ruhohi suke zaune? Wane irin ruhohi ne suke nan, kuma mene ne suke sa mutane su riƙa yi?</w:t>
      </w:r>
    </w:p>
    <w:p>
      <w:pPr/>
      <w:r>
        <w:rPr>
          <w:lang w:val="ha_NG" w:bidi="ha_NG"/>
        </w:rPr>
      </w:r>
      <w:r>
        <w:rPr>
          <w:lang w:val="ha_NG" w:bidi="ha_NG"/>
        </w:rPr>
        <w:t>Sa’ad da Yesu yake koyarwa, wata mata ta yi kururuwa da babbar muryarta cewa mahaifiyar Yesu tana da albarka, ko kuma tana da tagomashin Allah. Ta kasance tana yabon Yesu. Yesu bai karyata ta ba, amma da ladabi ya gyara ta ta hanyar gaya mata abin da ya fi muhimmanci—mutanen da suke jin saƙon Allah kuma suke kiyaye shi.</w:t>
      </w:r>
    </w:p>
    <w:p>
      <w:pPr/>
      <w:r>
        <w:rPr>
          <w:lang w:val="ha_NG" w:bidi="ha_NG"/>
        </w:rPr>
      </w:r>
      <w:r>
        <w:rPr>
          <w:lang w:val="ha_NG" w:bidi="ha_NG"/>
        </w:rPr>
        <w:t>Mutane da yawa suna ta zuwa don su saurari Yesu. Yesu ya amsa wa mutanen da suka neme shi da wata alama don tabbatar da cewa shi daga Allah ne ta hanyar kiransu da miyagu. Ko da yake ya riga ya yi mu'ujizai a gare su, har yanzu ba su gaskata cewa daga Allah yake ba. Yesu ya ce Allah zai hukunta su don rashin imaninsu. Yesu ya ba da alamar Yunana. Yunusa annabin Allah ne wanda ya rayu daɗewa kafin Yesu. Babban kifi ya haɗiye shi, amma bayan kwanaki uku Allah ya sa kifin ya amai da Yunusa a kan ƙasa. Linjila ta Matiyu ta ce labarin Yunana misali ne na abin da zai faru da Yesu a nan gaba. Yesu zai mutu kuma a binne shi na tsawon kwanaki uku kafin ya tashi daga matattu. Abubuwan da Yunana ya fuskanta sun tabbatar wa mutanen Nineba cewa sakonsa daga Allah ne. Yesu ya kwatanta Yunana da kansa, Ɗan Mutum. Allah ya cece Yunusa daga mutuwa, kuma Allah zai rayar da Yesu ta wurin tada shi daga matattu. Wadannan abubuwan al'ajabi alamu ne da ke nuna cewa Yunusa da Yesu suna magana da ikon Allah.</w:t>
      </w:r>
    </w:p>
    <w:p>
      <w:pPr/>
      <w:r>
        <w:rPr>
          <w:lang w:val="ha_NG" w:bidi="ha_NG"/>
        </w:rPr>
      </w:r>
      <w:r>
        <w:rPr>
          <w:lang w:val="ha_NG" w:bidi="ha_NG"/>
        </w:rPr>
        <w:t>Yesu ya tunatar da su cewa Sarauniyar Sheba ta fito ne daga ƙasar waje domin ta ji kuma ta amsa maganganun Sulemanu. Sulemanu wani sarkin Yahudawa ne da aka san shi da hikima. Dole ne Sarauniyar ta yi tafiya mai nisa sosai daga ƙasarta.</w:t>
      </w:r>
    </w:p>
    <w:p>
      <w:pPr/>
      <w:r>
        <w:rPr>
          <w:lang w:val="ha_NG" w:bidi="ha_NG"/>
        </w:rPr>
      </w:r>
      <w:r>
        <w:rPr>
          <w:lang w:val="ha_NG" w:bidi="ha_NG"/>
        </w:rPr>
        <w:t>Dakatu, ku nuna wa ƙungiyar ku taswirar Isra'ila, Nineba, da kuma Sheba.</w:t>
      </w:r>
    </w:p>
    <w:p>
      <w:pPr/>
      <w:r>
        <w:rPr>
          <w:lang w:val="ha_NG" w:bidi="ha_NG"/>
        </w:rPr>
      </w:r>
      <w:r>
        <w:rPr>
          <w:lang w:val="ha_NG" w:bidi="ha_NG"/>
        </w:rPr>
        <w:t>Yesu ya ce sarauniyar da mutanen Nineba za su tashi su zargi waɗanda ba su ba da gaskiya ga Yesu ba a ranar hukunci, ko lokacin ƙarshen duniya lokacin da Allah ke yin hukunci ga kowa. Mutanen zamanin Yesu sun sami gata na ganin Allah yana bayyana kansa a yanayi mafi girma, amma duk da haka ba su yi imani ba.</w:t>
      </w:r>
      <w:r>
        <w:rPr>
          <w:lang w:val="ha_NG" w:bidi="ha_NG"/>
        </w:rPr>
      </w:r>
    </w:p>
    <w:p>
      <w:pPr>
        <w:pStyle w:val="Heading3"/>
      </w:pPr>
      <w:r>
        <w:rPr>
          <w:lang w:val="ha_NG" w:bidi="ha_NG"/>
        </w:rPr>
        <w:t>Step 3</w:t>
      </w:r>
    </w:p>
    <w:p>
      <w:pPr/>
      <w:r>
        <w:rPr>
          <w:lang w:val="ha_NG" w:bidi="ha_NG"/>
        </w:rPr>
      </w:r>
      <w:r>
        <w:rPr>
          <w:lang w:val="ha_NG" w:bidi="ha_NG"/>
        </w:rPr>
        <w:t>Saurari rubutun sau daya a cikin juyi mafi saukin fahimta.</w:t>
      </w:r>
    </w:p>
    <w:p>
      <w:pPr/>
      <w:r>
        <w:rPr>
          <w:lang w:val="ha_NG" w:bidi="ha_NG"/>
        </w:rPr>
      </w:r>
      <w:r>
        <w:rPr>
          <w:lang w:val="ha_NG" w:bidi="ha_NG"/>
        </w:rPr>
        <w:t>A wannan zaman, za ku taimaki ƙungiyar su hango wannan labari a zuciyarsu. Za ku taimaki ƙungiyar wajen bayyana sassan labari, mahalli, da jaruman cikin labarin.</w:t>
      </w:r>
    </w:p>
    <w:p>
      <w:pPr/>
      <w:r>
        <w:rPr>
          <w:lang w:val="ha_NG" w:bidi="ha_NG"/>
        </w:rPr>
      </w:r>
      <w:r>
        <w:rPr>
          <w:lang w:val="ha_NG" w:bidi="ha_NG"/>
        </w:rPr>
        <w:t>Wannan labarin yana da fage guda hudu.</w:t>
      </w:r>
    </w:p>
    <w:p>
      <w:pPr/>
      <w:r>
        <w:rPr>
          <w:lang w:val="ha_NG" w:bidi="ha_NG"/>
        </w:rPr>
      </w:r>
      <w:r>
        <w:rPr>
          <w:b/>
          <w:lang w:val="ha_NG" w:bidi="ha_NG"/>
        </w:rPr>
        <w:t>Fage na farko:</w:t>
      </w:r>
      <w:r>
        <w:rPr>
          <w:lang w:val="ha_NG" w:bidi="ha_NG"/>
        </w:rPr>
        <w:t xml:space="preserve"> Yesu da almajiransa suna tafiya zuwa Urushalima. Jama'a sun taru. Wani aljani ya shiga jikin wani mutum, ya sa ya kasa yin magana Yesu ya kori aljanin, sai mutumin ya sake iya magana. Taron jama'a sun nuna martani daban-daban guda uku.</w:t>
      </w:r>
    </w:p>
    <w:p>
      <w:pPr/>
      <w:r>
        <w:rPr>
          <w:lang w:val="ha_NG" w:bidi="ha_NG"/>
        </w:rPr>
      </w:r>
      <w:r>
        <w:rPr>
          <w:b/>
          <w:lang w:val="ha_NG" w:bidi="ha_NG"/>
        </w:rPr>
        <w:t>Fage na biyu:</w:t>
      </w:r>
      <w:r>
        <w:rPr>
          <w:lang w:val="ha_NG" w:bidi="ha_NG"/>
        </w:rPr>
        <w:t xml:space="preserve"> Yesu ya amsa wa mutanen da suke tunanin cewa yana amfani da ikon Shaidan. Yesu ya ba da misali da maza biyu masu karfi.</w:t>
      </w:r>
    </w:p>
    <w:p>
      <w:pPr/>
      <w:r>
        <w:rPr>
          <w:lang w:val="ha_NG" w:bidi="ha_NG"/>
        </w:rPr>
      </w:r>
      <w:r>
        <w:rPr>
          <w:b/>
          <w:lang w:val="ha_NG" w:bidi="ha_NG"/>
        </w:rPr>
        <w:t>Sashe na uku:</w:t>
      </w:r>
      <w:r>
        <w:rPr>
          <w:lang w:val="ha_NG" w:bidi="ha_NG"/>
        </w:rPr>
        <w:t xml:space="preserve"> Yesu yana magana game da wadanda aljanu suka taba shiga. Aljani ya fita daga cikin mutum zuwa jeji. Sai ta koma wajen mutumin da ta saba yin iko da shi, ta same shi yana da tsabta, sai ta kawo wasu mugayen ruhohi guda bakwai domin su mallaki mutumin. Wata mace ta yi ihu tana yabon koyarwar Yesu. Yesu ya gaya mata abin da ya fi muhimmanci.</w:t>
      </w:r>
    </w:p>
    <w:p>
      <w:pPr/>
      <w:r>
        <w:rPr>
          <w:lang w:val="ha_NG" w:bidi="ha_NG"/>
        </w:rPr>
      </w:r>
      <w:r>
        <w:rPr>
          <w:b/>
          <w:lang w:val="ha_NG" w:bidi="ha_NG"/>
        </w:rPr>
        <w:t>Fage na hudu:</w:t>
      </w:r>
      <w:r>
        <w:rPr>
          <w:lang w:val="ha_NG" w:bidi="ha_NG"/>
        </w:rPr>
        <w:t xml:space="preserve"> Yesu ya yi magana a kan alamar Yunana. Yunusa ya je wurin mutanen Nineba kuma sun saurari sakonsa. Sarauniyar Sheba ta je wurin Sulemanu kuma ta saurari sakonsa. Yesu yana magana da mutane, amma ba su saurari saƙonsa ba.</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Jama'a</w:t>
      </w:r>
    </w:p>
    <w:p>
      <w:pPr>
        <w:pStyle w:val="ListBullet"/>
        <w:spacing w:line="240" w:lineRule="auto"/>
        <w:ind w:left="720"/>
      </w:pPr>
      <w:r>
        <w:rPr>
          <w:lang w:val="ha_NG" w:bidi="ha_NG"/>
        </w:rPr>
      </w:r>
      <w:r>
        <w:rPr>
          <w:lang w:val="ha_NG" w:bidi="ha_NG"/>
        </w:rPr>
        <w:t>Mutum mai mugun ruhu</w:t>
      </w:r>
    </w:p>
    <w:p>
      <w:pPr>
        <w:pStyle w:val="ListBullet"/>
        <w:spacing w:line="240" w:lineRule="auto"/>
        <w:ind w:left="720"/>
      </w:pPr>
      <w:r>
        <w:rPr>
          <w:lang w:val="ha_NG" w:bidi="ha_NG"/>
        </w:rPr>
      </w:r>
      <w:r>
        <w:rPr>
          <w:lang w:val="ha_NG" w:bidi="ha_NG"/>
        </w:rPr>
        <w:t>Aljani</w:t>
      </w:r>
    </w:p>
    <w:p>
      <w:pPr>
        <w:pStyle w:val="ListBullet"/>
        <w:spacing w:line="240" w:lineRule="auto"/>
        <w:ind w:left="720"/>
      </w:pPr>
      <w:r>
        <w:rPr>
          <w:lang w:val="ha_NG" w:bidi="ha_NG"/>
        </w:rPr>
      </w:r>
      <w:r>
        <w:rPr>
          <w:lang w:val="ha_NG" w:bidi="ha_NG"/>
        </w:rPr>
        <w:t>Shugabannin Addini</w:t>
      </w:r>
    </w:p>
    <w:p>
      <w:pPr>
        <w:pStyle w:val="ListBullet"/>
        <w:spacing w:line="240" w:lineRule="auto"/>
        <w:ind w:left="720"/>
      </w:pPr>
      <w:r>
        <w:rPr>
          <w:lang w:val="ha_NG" w:bidi="ha_NG"/>
        </w:rPr>
      </w:r>
      <w:r>
        <w:rPr>
          <w:lang w:val="ha_NG" w:bidi="ha_NG"/>
        </w:rPr>
        <w:t>Mabiyin shugabannin addini</w:t>
      </w:r>
    </w:p>
    <w:p>
      <w:pPr>
        <w:pStyle w:val="ListBullet"/>
        <w:spacing w:line="240" w:lineRule="auto"/>
        <w:ind w:left="720"/>
      </w:pPr>
      <w:r>
        <w:rPr>
          <w:lang w:val="ha_NG" w:bidi="ha_NG"/>
        </w:rPr>
      </w:r>
      <w:r>
        <w:rPr>
          <w:lang w:val="ha_NG" w:bidi="ha_NG"/>
        </w:rPr>
        <w:t>Waɗanda ke tambayar alama</w:t>
      </w:r>
    </w:p>
    <w:p>
      <w:pPr>
        <w:pStyle w:val="ListBullet"/>
        <w:spacing w:line="240" w:lineRule="auto"/>
        <w:ind w:left="720"/>
      </w:pPr>
      <w:r>
        <w:rPr>
          <w:lang w:val="ha_NG" w:bidi="ha_NG"/>
        </w:rPr>
      </w:r>
      <w:r>
        <w:rPr>
          <w:lang w:val="ha_NG" w:bidi="ha_NG"/>
        </w:rPr>
        <w:t>Shaiɗan</w:t>
      </w:r>
    </w:p>
    <w:p>
      <w:pPr>
        <w:pStyle w:val="ListBullet"/>
        <w:spacing w:line="240" w:lineRule="auto"/>
        <w:ind w:left="720"/>
      </w:pPr>
      <w:r>
        <w:rPr>
          <w:lang w:val="ha_NG" w:bidi="ha_NG"/>
        </w:rPr>
      </w:r>
      <w:r>
        <w:rPr>
          <w:lang w:val="ha_NG" w:bidi="ha_NG"/>
        </w:rPr>
        <w:t>Mugayen ruhohi takwas</w:t>
      </w:r>
    </w:p>
    <w:p>
      <w:pPr>
        <w:pStyle w:val="ListBullet"/>
        <w:spacing w:line="240" w:lineRule="auto"/>
        <w:ind w:left="720"/>
      </w:pPr>
      <w:r>
        <w:rPr>
          <w:lang w:val="ha_NG" w:bidi="ha_NG"/>
        </w:rPr>
      </w:r>
      <w:r>
        <w:rPr>
          <w:lang w:val="ha_NG" w:bidi="ha_NG"/>
        </w:rPr>
        <w:t>Mutumin da aljanin ya dawo gare shi</w:t>
      </w:r>
    </w:p>
    <w:p>
      <w:pPr>
        <w:pStyle w:val="ListBullet"/>
        <w:spacing w:line="240" w:lineRule="auto"/>
        <w:ind w:left="720"/>
      </w:pPr>
      <w:r>
        <w:rPr>
          <w:lang w:val="ha_NG" w:bidi="ha_NG"/>
        </w:rPr>
      </w:r>
      <w:r>
        <w:rPr>
          <w:lang w:val="ha_NG" w:bidi="ha_NG"/>
        </w:rPr>
        <w:t>Mace wadda take kira</w:t>
      </w:r>
    </w:p>
    <w:p>
      <w:pPr>
        <w:pStyle w:val="ListBullet"/>
        <w:spacing w:line="240" w:lineRule="auto"/>
        <w:ind w:left="720"/>
      </w:pPr>
      <w:r>
        <w:rPr>
          <w:lang w:val="ha_NG" w:bidi="ha_NG"/>
        </w:rPr>
      </w:r>
      <w:r>
        <w:rPr>
          <w:lang w:val="ha_NG" w:bidi="ha_NG"/>
        </w:rPr>
        <w:t>Mutanen Nineba</w:t>
      </w:r>
    </w:p>
    <w:p>
      <w:pPr>
        <w:pStyle w:val="ListBullet"/>
        <w:spacing w:line="240" w:lineRule="auto"/>
        <w:ind w:left="720"/>
      </w:pPr>
      <w:r>
        <w:rPr>
          <w:lang w:val="ha_NG" w:bidi="ha_NG"/>
        </w:rPr>
      </w:r>
      <w:r>
        <w:rPr>
          <w:lang w:val="ha_NG" w:bidi="ha_NG"/>
        </w:rPr>
        <w:t>Yunana</w:t>
      </w:r>
    </w:p>
    <w:p>
      <w:pPr>
        <w:pStyle w:val="ListBullet"/>
        <w:spacing w:line="240" w:lineRule="auto"/>
        <w:ind w:left="720"/>
      </w:pPr>
      <w:r>
        <w:rPr>
          <w:lang w:val="ha_NG" w:bidi="ha_NG"/>
        </w:rPr>
      </w:r>
      <w:r>
        <w:rPr>
          <w:lang w:val="ha_NG" w:bidi="ha_NG"/>
        </w:rPr>
        <w:t>Sulemanu</w:t>
      </w:r>
    </w:p>
    <w:p>
      <w:pPr>
        <w:pStyle w:val="ListBullet"/>
        <w:spacing w:line="240" w:lineRule="auto"/>
        <w:ind w:left="720"/>
      </w:pPr>
      <w:r>
        <w:rPr>
          <w:lang w:val="ha_NG" w:bidi="ha_NG"/>
        </w:rPr>
      </w:r>
      <w:r>
        <w:rPr>
          <w:lang w:val="ha_NG" w:bidi="ha_NG"/>
        </w:rPr>
        <w:t>Sarauniya ta Sheba</w:t>
      </w:r>
    </w:p>
    <w:p>
      <w:pPr/>
      <w:r>
        <w:rPr>
          <w:lang w:val="ha_NG" w:bidi="ha_NG"/>
        </w:rPr>
      </w:r>
      <w:r>
        <w:rPr>
          <w:lang w:val="ha_NG" w:bidi="ha_NG"/>
        </w:rPr>
        <w:t>A cikin wannan zaman, sa rukunin su tsara labari, su zana, ko su yi amfani da wasu nau'ikan abubuwan da za a iya sarrafawa (abubuwan da za ka iya motsawa kamar duwatsu, sanduna, abubuwan wasan yara) don ganin yadda labarin da ayyukan da ke cikinsa suke.</w:t>
      </w:r>
    </w:p>
    <w:p>
      <w:pPr/>
      <w:r>
        <w:rPr>
          <w:lang w:val="ha_NG" w:bidi="ha_NG"/>
        </w:rPr>
      </w:r>
      <w:r>
        <w:rPr>
          <w:lang w:val="ha_NG" w:bidi="ha_NG"/>
        </w:rPr>
        <w:t>Yana da muhimmanci a tuna cewa mutumin ba zai iya magana ba saboda aljanin.</w:t>
      </w:r>
    </w:p>
    <w:p>
      <w:pPr/>
      <w:r>
        <w:rPr>
          <w:lang w:val="ha_NG" w:bidi="ha_NG"/>
        </w:rPr>
      </w:r>
      <w:r>
        <w:rPr>
          <w:lang w:val="ha_NG" w:bidi="ha_NG"/>
        </w:rPr>
        <w:t xml:space="preserve">Yana da muhimmanci a tuna cewa fage na biyu ya fara da Yesu yana amsa abin da ya sani mutane suke tunani. Yesu ya bayyana cewa gida ko mulki da aka raba kansa ba zai iya tsayawa ba. Sai Yesu ya yi amfani da wata kalma kamar "yanzu", don nuna cewa yana canja batun. Yesu ya nuna cewa idan suna zaton yana amfani da ikon Shaidan wajen fitar da aljanu, to lallai su ma dole ne su kasance suna amfani da wani irin iko wajen fitar da aljanu. Wanene yake bayar da ikon da suke amfani da shi wajen fitar da aljanu? Mabiyan shugabannin addinan da suke fitar da aljanu za su tabbatar da cewa abin da shugabannin addinan suka ce game da Yesu ba daidai ba ne. Sai Yesu ya zo kan batunsa tare da kalmar haɗawa: </w:t>
      </w:r>
      <w:r>
        <w:rPr>
          <w:b/>
          <w:lang w:val="ha_NG" w:bidi="ha_NG"/>
        </w:rPr>
        <w:t>amma</w:t>
      </w:r>
      <w:r>
        <w:rPr>
          <w:lang w:val="ha_NG" w:bidi="ha_NG"/>
        </w:rPr>
        <w:t xml:space="preserve"> idan Yesu yana fitar da aljanu ne ta hanyar ikon Allah, to Mulkin Allah ya zo.</w:t>
      </w:r>
    </w:p>
    <w:p>
      <w:pPr/>
      <w:r>
        <w:rPr>
          <w:lang w:val="ha_NG" w:bidi="ha_NG"/>
        </w:rPr>
      </w:r>
      <w:r>
        <w:rPr>
          <w:lang w:val="ha_NG" w:bidi="ha_NG"/>
        </w:rPr>
        <w:t>Tsaya a nan kuma ka saurari hujjar Yesu. Yaya kuke nuna a yarenku cewa mutum yana gabatar da sababbin hujjoji a cikin wata muhawara?</w:t>
      </w:r>
    </w:p>
    <w:p>
      <w:pPr/>
      <w:r>
        <w:rPr>
          <w:lang w:val="ha_NG" w:bidi="ha_NG"/>
        </w:rPr>
      </w:r>
      <w:r>
        <w:rPr>
          <w:lang w:val="ha_NG" w:bidi="ha_NG"/>
        </w:rPr>
        <w:t>Yana da muhimmanci mu tuna cewa sa'ad da Yesu yake magana game da mutane biyu masu ƙarfi, yana kwatanta Shaiɗan da kansa. Misalin Yesu ya nuna mulkoki biyu ne da ke adawa da juna, mulkin Shaidan da kuma mulkin Allah. An nuna Shaiɗan a matsayin kwamanda na rundunonin aljanu, kuma Yesu a matsayin wanda ya ci shi a filin daga, inda ya kwace kayansa. Yesu ya nuna cewa Mulkin Allah ko gidansa zai yi nasara a karshe.</w:t>
      </w:r>
    </w:p>
    <w:p>
      <w:pPr/>
      <w:r>
        <w:rPr>
          <w:lang w:val="ha_NG" w:bidi="ha_NG"/>
        </w:rPr>
      </w:r>
      <w:r>
        <w:rPr>
          <w:lang w:val="ha_NG" w:bidi="ha_NG"/>
        </w:rPr>
        <w:t>Yana da muhimmanci a tuna cewa mutanen da suke neman alama suna so su gwada Yesu. Ba su yarda da gaske cewa Yesu yana amfani da ikon Allah ba.</w:t>
      </w:r>
    </w:p>
    <w:p>
      <w:pPr/>
      <w:r>
        <w:rPr>
          <w:lang w:val="ha_NG" w:bidi="ha_NG"/>
        </w:rPr>
      </w:r>
      <w:r>
        <w:rPr>
          <w:lang w:val="ha_NG" w:bidi="ha_NG"/>
        </w:rPr>
        <w:t>Yana da muhimmanci a tuna cewa Yesu yana kwatanta abin da yake cikin mutum da gida. Idan mutum ba gidan Ruhun Allah ba ne, to wannan mutumin zai iya zama gidan mugayen ruhohi.</w:t>
      </w:r>
    </w:p>
    <w:p>
      <w:pPr/>
      <w:r>
        <w:rPr>
          <w:lang w:val="ha_NG" w:bidi="ha_NG"/>
        </w:rPr>
      </w:r>
      <w:r>
        <w:rPr>
          <w:lang w:val="ha_NG" w:bidi="ha_NG"/>
        </w:rPr>
        <w:t>Yana da muhimmanci a tuna cewa Yunusa ya shafe kwanaki uku a cikin wani babban kifi a kasan teku kafin Allah ya sa kifin ya amayar da shi a bakin teku. Nan gaba, Yesu zai kasance a cikin kabari na tsawon kwana uku kafin Allah ya rayar da shi. Wannan alamar Yunusa ce.</w:t>
      </w:r>
    </w:p>
    <w:p>
      <w:pPr/>
      <w:r>
        <w:rPr>
          <w:lang w:val="ha_NG" w:bidi="ha_NG"/>
        </w:rPr>
      </w:r>
      <w:r>
        <w:rPr>
          <w:lang w:val="ha_NG" w:bidi="ha_NG"/>
        </w:rPr>
        <w:t>Yana da mahimmanci a tuna cewa mutanen Nineba da sarauniyar Sheba al'ummai ne, ko kuma wadanda ba Yahudawa ba. Yesu yana amfani da kwatanci ɗaya don ya yi magana game da mutanen Nineba da Sarauniyar Sheba. A duka yanayin biyun, za su "tashi domin yin hukunci" kuma Yesu ya ce "akwai abin da ya fi girma a nan."</w:t>
      </w:r>
      <w:r>
        <w:rPr>
          <w:lang w:val="ha_NG" w:bidi="ha_NG"/>
        </w:rPr>
      </w:r>
    </w:p>
    <w:p>
      <w:pPr>
        <w:pStyle w:val="Heading3"/>
      </w:pPr>
      <w:r>
        <w:rPr>
          <w:lang w:val="ha_NG" w:bidi="ha_NG"/>
        </w:rPr>
        <w:t>Step 4</w:t>
      </w:r>
    </w:p>
    <w:p>
      <w:pPr/>
      <w:r>
        <w:rPr>
          <w:lang w:val="ha_NG" w:bidi="ha_NG"/>
        </w:rPr>
      </w:r>
      <w:r>
        <w:rPr>
          <w:lang w:val="ha_NG" w:bidi="ha_NG"/>
        </w:rPr>
        <w:t>Saurari rubutun sau daya a cikin juyi mafi saukin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 yana da fage guda hudu.</w:t>
      </w:r>
    </w:p>
    <w:p>
      <w:pPr/>
      <w:r>
        <w:rPr>
          <w:lang w:val="ha_NG" w:bidi="ha_NG"/>
        </w:rPr>
      </w:r>
      <w:r>
        <w:rPr>
          <w:lang w:val="ha_NG" w:bidi="ha_NG"/>
        </w:rPr>
        <w:t>Waɗanda suke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Jama'a</w:t>
      </w:r>
    </w:p>
    <w:p>
      <w:pPr>
        <w:pStyle w:val="ListBullet"/>
        <w:spacing w:line="240" w:lineRule="auto"/>
        <w:ind w:left="720"/>
      </w:pPr>
      <w:r>
        <w:rPr>
          <w:lang w:val="ha_NG" w:bidi="ha_NG"/>
        </w:rPr>
      </w:r>
      <w:r>
        <w:rPr>
          <w:lang w:val="ha_NG" w:bidi="ha_NG"/>
        </w:rPr>
        <w:t>Mutum mai mugun ruhu</w:t>
      </w:r>
    </w:p>
    <w:p>
      <w:pPr>
        <w:pStyle w:val="ListBullet"/>
        <w:spacing w:line="240" w:lineRule="auto"/>
        <w:ind w:left="720"/>
      </w:pPr>
      <w:r>
        <w:rPr>
          <w:lang w:val="ha_NG" w:bidi="ha_NG"/>
        </w:rPr>
      </w:r>
      <w:r>
        <w:rPr>
          <w:lang w:val="ha_NG" w:bidi="ha_NG"/>
        </w:rPr>
        <w:t>Aljani</w:t>
      </w:r>
    </w:p>
    <w:p>
      <w:pPr>
        <w:pStyle w:val="ListBullet"/>
        <w:spacing w:line="240" w:lineRule="auto"/>
        <w:ind w:left="720"/>
      </w:pPr>
      <w:r>
        <w:rPr>
          <w:lang w:val="ha_NG" w:bidi="ha_NG"/>
        </w:rPr>
      </w:r>
      <w:r>
        <w:rPr>
          <w:lang w:val="ha_NG" w:bidi="ha_NG"/>
        </w:rPr>
        <w:t>Shugabannin Addini</w:t>
      </w:r>
    </w:p>
    <w:p>
      <w:pPr>
        <w:pStyle w:val="ListBullet"/>
        <w:spacing w:line="240" w:lineRule="auto"/>
        <w:ind w:left="720"/>
      </w:pPr>
      <w:r>
        <w:rPr>
          <w:lang w:val="ha_NG" w:bidi="ha_NG"/>
        </w:rPr>
      </w:r>
      <w:r>
        <w:rPr>
          <w:lang w:val="ha_NG" w:bidi="ha_NG"/>
        </w:rPr>
        <w:t>Mabiyin shugabannin addini</w:t>
      </w:r>
    </w:p>
    <w:p>
      <w:pPr>
        <w:pStyle w:val="ListBullet"/>
        <w:spacing w:line="240" w:lineRule="auto"/>
        <w:ind w:left="720"/>
      </w:pPr>
      <w:r>
        <w:rPr>
          <w:lang w:val="ha_NG" w:bidi="ha_NG"/>
        </w:rPr>
      </w:r>
      <w:r>
        <w:rPr>
          <w:lang w:val="ha_NG" w:bidi="ha_NG"/>
        </w:rPr>
        <w:t>Waɗanda ke tambayar alama</w:t>
      </w:r>
    </w:p>
    <w:p>
      <w:pPr>
        <w:pStyle w:val="ListBullet"/>
        <w:spacing w:line="240" w:lineRule="auto"/>
        <w:ind w:left="720"/>
      </w:pPr>
      <w:r>
        <w:rPr>
          <w:lang w:val="ha_NG" w:bidi="ha_NG"/>
        </w:rPr>
      </w:r>
      <w:r>
        <w:rPr>
          <w:lang w:val="ha_NG" w:bidi="ha_NG"/>
        </w:rPr>
        <w:t>Shaiɗan</w:t>
      </w:r>
    </w:p>
    <w:p>
      <w:pPr>
        <w:pStyle w:val="ListBullet"/>
        <w:spacing w:line="240" w:lineRule="auto"/>
        <w:ind w:left="720"/>
      </w:pPr>
      <w:r>
        <w:rPr>
          <w:lang w:val="ha_NG" w:bidi="ha_NG"/>
        </w:rPr>
      </w:r>
      <w:r>
        <w:rPr>
          <w:lang w:val="ha_NG" w:bidi="ha_NG"/>
        </w:rPr>
        <w:t>Mugayen ruhohi takwas</w:t>
      </w:r>
    </w:p>
    <w:p>
      <w:pPr>
        <w:pStyle w:val="ListBullet"/>
        <w:spacing w:line="240" w:lineRule="auto"/>
        <w:ind w:left="720"/>
      </w:pPr>
      <w:r>
        <w:rPr>
          <w:lang w:val="ha_NG" w:bidi="ha_NG"/>
        </w:rPr>
      </w:r>
      <w:r>
        <w:rPr>
          <w:lang w:val="ha_NG" w:bidi="ha_NG"/>
        </w:rPr>
        <w:t>Mutumin da aljanin ya dawo gare shi</w:t>
      </w:r>
    </w:p>
    <w:p>
      <w:pPr>
        <w:pStyle w:val="ListBullet"/>
        <w:spacing w:line="240" w:lineRule="auto"/>
        <w:ind w:left="720"/>
      </w:pPr>
      <w:r>
        <w:rPr>
          <w:lang w:val="ha_NG" w:bidi="ha_NG"/>
        </w:rPr>
      </w:r>
      <w:r>
        <w:rPr>
          <w:lang w:val="ha_NG" w:bidi="ha_NG"/>
        </w:rPr>
        <w:t>Mace wadda take kira</w:t>
      </w:r>
    </w:p>
    <w:p>
      <w:pPr>
        <w:pStyle w:val="ListBullet"/>
        <w:spacing w:line="240" w:lineRule="auto"/>
        <w:ind w:left="720"/>
      </w:pPr>
      <w:r>
        <w:rPr>
          <w:lang w:val="ha_NG" w:bidi="ha_NG"/>
        </w:rPr>
      </w:r>
      <w:r>
        <w:rPr>
          <w:lang w:val="ha_NG" w:bidi="ha_NG"/>
        </w:rPr>
        <w:t>Mutanen Nineba</w:t>
      </w:r>
    </w:p>
    <w:p>
      <w:pPr>
        <w:pStyle w:val="ListBullet"/>
        <w:spacing w:line="240" w:lineRule="auto"/>
        <w:ind w:left="720"/>
      </w:pPr>
      <w:r>
        <w:rPr>
          <w:lang w:val="ha_NG" w:bidi="ha_NG"/>
        </w:rPr>
      </w:r>
      <w:r>
        <w:rPr>
          <w:lang w:val="ha_NG" w:bidi="ha_NG"/>
        </w:rPr>
        <w:t>Yunana</w:t>
      </w:r>
    </w:p>
    <w:p>
      <w:pPr>
        <w:pStyle w:val="ListBullet"/>
        <w:spacing w:line="240" w:lineRule="auto"/>
        <w:ind w:left="720"/>
      </w:pPr>
      <w:r>
        <w:rPr>
          <w:lang w:val="ha_NG" w:bidi="ha_NG"/>
        </w:rPr>
      </w:r>
      <w:r>
        <w:rPr>
          <w:lang w:val="ha_NG" w:bidi="ha_NG"/>
        </w:rPr>
        <w:t>Sulemanu</w:t>
      </w:r>
    </w:p>
    <w:p>
      <w:pPr>
        <w:pStyle w:val="ListBullet"/>
        <w:spacing w:line="240" w:lineRule="auto"/>
        <w:ind w:left="720"/>
      </w:pPr>
      <w:r>
        <w:rPr>
          <w:lang w:val="ha_NG" w:bidi="ha_NG"/>
        </w:rPr>
      </w:r>
      <w:r>
        <w:rPr>
          <w:lang w:val="ha_NG" w:bidi="ha_NG"/>
        </w:rPr>
        <w:t>Sarauniya ta Sheba</w:t>
      </w:r>
    </w:p>
    <w:p>
      <w:pPr/>
      <w:r>
        <w:rPr>
          <w:lang w:val="ha_NG" w:bidi="ha_NG"/>
        </w:rPr>
      </w:r>
      <w:r>
        <w:rPr>
          <w:lang w:val="ha_NG" w:bidi="ha_NG"/>
        </w:rPr>
        <w:t>Sa ƙungiyar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Ku tabbatar cewa kungiyarku ta kwaikwayi misalan Yesu yadda ya kwatanta su ga taron jama'a. Misali, yayin da Yesu yake magana da taron jama'a, ƙungiyar tana iya kwaikwayon mutanen biyu masu ƙarfi suna fada. Sannan za su iya kwaikwayon aljanin da aka fitar daga jikin mutum ba da jimawa ba. Aljanin ya tafi jejin kuma ya koma wurin mutumin. Sannan suka kawo ƙarin mugayen aljanu guda 7 don su mallaki wannan mutumin. A ƙarshe, ƙungiyar za ta iya yin wasan kwaikwayo na wa'azin Yunusa ga mutanen Nineba da kuma yadda suka koma ga Allah, da kuma yadda Sarauniyar Sheba ta yi tafiya mai nisa don ta saurari Sarki Sulemanu.</w:t>
      </w:r>
    </w:p>
    <w:p>
      <w:pPr/>
      <w:r>
        <w:rPr>
          <w:lang w:val="ha_NG" w:bidi="ha_NG"/>
        </w:rPr>
      </w:r>
      <w:r>
        <w:rPr>
          <w:lang w:val="ha_NG" w:bidi="ha_NG"/>
        </w:rPr>
        <w:t>Ku tabbatar cewa Yesu ya juya zuwa ga jama'a yayin da yake magana game da kasancewar wani wanda ya fi Sulemanu a wurin.</w:t>
      </w:r>
    </w:p>
    <w:p>
      <w:pPr/>
      <w:r>
        <w:rPr>
          <w:lang w:val="ha_NG" w:bidi="ha_NG"/>
        </w:rPr>
      </w:r>
      <w:r>
        <w:rPr>
          <w:lang w:val="ha_NG" w:bidi="ha_NG"/>
        </w:rPr>
        <w:t>Tawagar na iya son sake tsara jerin abubuwan da suka faru a labarin yayin da suke wasan kwaikwayon sa don ya fi nuna ainihin abin da ya faru. Tawagar na iya nuna mutumin da ba zai iya magana ba wanda aljanu suka mallaka. Yesu ya kori aljanin, sai mutumin ya koma magana. Jama'a sun samu ra'ayoyi daban-daban, Yesu kuma ya fara yi musu koyarwa.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Kwaikwayi yadda mutum da aljani ya mallaka wanda ba zai iya magana ba. Yesu ya kori aljanin daga jikin mutumin, kuma mutumin ya sake iya magana. Wasu daga cikin taron suna mamaki. Wasu kuma suna tsammanin cewa Yesu yana amfani da ikon Shaidan. Wasu suna so Yesu ya ba su wata alama don ya nuna cewa yana amfani da ikon Allah.</w:t>
      </w:r>
    </w:p>
    <w:p>
      <w:pPr/>
      <w:r>
        <w:rPr>
          <w:lang w:val="ha_NG" w:bidi="ha_NG"/>
        </w:rPr>
      </w:r>
      <w:r>
        <w:rPr>
          <w:lang w:val="ha_NG" w:bidi="ha_NG"/>
        </w:rPr>
        <w:t>Dakatar da wasan: Tambayi dan wasan da ke taka rawar mutumin da zai iya magana, "Yaya kake ji?" Za ku iya jin abubuwa kamar, "A karshe na kubuta daga ikon aljani," "Ta yaya za su yi tunanin cewa Yesu yana amfani da ikon Shaidan?" Na san ikonsa kuma ba komai ba ne idan aka kwatanta da ikon Yesu, "da kuma" Godiya. Zan yabi Allah don abin da Yesu ya yi." Sake aikin.</w:t>
      </w:r>
    </w:p>
    <w:p>
      <w:pPr/>
      <w:r>
        <w:rPr>
          <w:lang w:val="ha_NG" w:bidi="ha_NG"/>
        </w:rPr>
      </w:r>
      <w:r>
        <w:rPr>
          <w:lang w:val="ha_NG" w:bidi="ha_NG"/>
        </w:rPr>
        <w:t>Yi kwaikwayon yadda Yesu ya kare kansa ta hanyar cewa gida ba zai iya tsayuwa ba idan mutanen da ke ciki suna fada da juna. Yesu ya ce ba shi da amfani ga Shaidan ya raba masarautarsa ta yin yaƙi da aljanunsa. Yesu ya tambayi dalilin da ya sa shugabannin addini ba sa zargin mabiyansu da suke fitar da aljanu da yin amfani da ikon Shaidan ba.</w:t>
      </w:r>
    </w:p>
    <w:p>
      <w:pPr/>
      <w:r>
        <w:rPr>
          <w:lang w:val="ha_NG" w:bidi="ha_NG"/>
        </w:rPr>
      </w:r>
      <w:r>
        <w:rPr>
          <w:lang w:val="ha_NG" w:bidi="ha_NG"/>
        </w:rPr>
        <w:t>Dakatar da wasan: Tambayi mai fitowa a matsayin masu zargi, "Yaya kake ji?" Za ka iya jin abubuwa kamar, "Bacin rai. Yesu a ko da yaushe yana da amsar komai!" "Na yi tunanin tabbas mutane za su yarda cewa yana amfani da ikon Shaiɗan," kuma "na san cewa mabiyana suna amfani da ikon Allah." Ba na son su yi mini tambayoyi. Sake aikin.</w:t>
      </w:r>
    </w:p>
    <w:p>
      <w:pPr/>
      <w:r>
        <w:rPr>
          <w:lang w:val="ha_NG" w:bidi="ha_NG"/>
        </w:rPr>
      </w:r>
      <w:r>
        <w:rPr>
          <w:lang w:val="ha_NG" w:bidi="ha_NG"/>
        </w:rPr>
        <w:t>Yi kwaikwayon Yesu yana ba da misalin mutane masu ƙarfi suna faɗa. mutumin da ya fi karfi zai yi nasara a kan mutumin da ke da sulke da makamai. An 'yanta mutanen da yake karewa. Yesu ya ce duk wanda ba ya tare da shi yana gaba da shi.</w:t>
      </w:r>
    </w:p>
    <w:p>
      <w:pPr/>
      <w:r>
        <w:rPr>
          <w:lang w:val="ha_NG" w:bidi="ha_NG"/>
        </w:rPr>
      </w:r>
      <w:r>
        <w:rPr>
          <w:lang w:val="ha_NG" w:bidi="ha_NG"/>
        </w:rPr>
        <w:t>Dakatar da wasan: Tambayi dan wasan da ke taka rawar mutanen da aka yantar, "Yaya kuke ji?" Za ka iya jin abubuwa kamar, "Mamaki. A ƙarshe muna da ‘yanci!" "Ban taɓa yin tunanin cewa akwai wanda ya fi Shaiɗan ƙarfi ba," da "Ina so in bi mutumin da ya fi ƙarfi." Ina jin kwanciyar hankali tare da shi." Sake aikin.</w:t>
      </w:r>
    </w:p>
    <w:p>
      <w:pPr/>
      <w:r>
        <w:rPr>
          <w:lang w:val="ha_NG" w:bidi="ha_NG"/>
        </w:rPr>
      </w:r>
      <w:r>
        <w:rPr>
          <w:lang w:val="ha_NG" w:bidi="ha_NG"/>
        </w:rPr>
        <w:t>Ka kwaikwayi yadda Yesu ya nuna misalin fitar da aljani daga jikin mutum. Aljanin yakan tafi cikin jeji, ya dawo, sannan ya kawo wasu mugayen ruhohi bakwai domin su mallake mutumin da ya taba zama a cikinsa. Mutumin ya fi muni fiye da da.</w:t>
      </w:r>
    </w:p>
    <w:p>
      <w:pPr/>
      <w:r>
        <w:rPr>
          <w:lang w:val="ha_NG" w:bidi="ha_NG"/>
        </w:rPr>
      </w:r>
      <w:r>
        <w:rPr>
          <w:lang w:val="ha_NG" w:bidi="ha_NG"/>
        </w:rPr>
        <w:t>Dakatar da aikin: Tambayi dan wasan da ke taka rawar mutumin da ya taba shigar aljanu, "Yaya kake ji?" Za ku iya jin abubuwa kamar, "Ban yi tsammani zai fi muni ba fiye da aljanin da ke zaune a cikina a da," "Tsoro. Ba na so aljannu su dawo gare ni," da kuma "Cike da yanke kauna. Ina so in sami ruhun Allah. Ya fi Shaidan ƙarfi sosai." Sake aikin.</w:t>
      </w:r>
    </w:p>
    <w:p>
      <w:pPr/>
      <w:r>
        <w:rPr>
          <w:lang w:val="ha_NG" w:bidi="ha_NG"/>
        </w:rPr>
      </w:r>
      <w:r>
        <w:rPr>
          <w:lang w:val="ha_NG" w:bidi="ha_NG"/>
        </w:rPr>
        <w:t>Kwaikwayi mace mai ihu cewa mahaifiyar Yesu mai albarka ce. Yesu ya gaya mata cewa sauraron Maganar Allah da kuma yin biyayya da ita ya fi muhimmanci. Yesu yana kiran mutanen da suka nemi alama da mugaye. Ya ba su alamar Yunana. Yesu ya ce akwai wani wanda ya fi Yunana da Sulemanu yana nan.</w:t>
      </w:r>
    </w:p>
    <w:p>
      <w:pPr/>
      <w:r>
        <w:rPr>
          <w:lang w:val="ha_NG" w:bidi="ha_NG"/>
        </w:rPr>
      </w:r>
      <w:r>
        <w:rPr>
          <w:lang w:val="ha_NG" w:bidi="ha_NG"/>
        </w:rPr>
        <w:t>Dakatar da wasan: Tambayi dan wasan da ke taka rawar jama'a, "Yaya kake ji?" Za ku iya jin abubuwa kamar, "Bacin rai. Me yasa ya kira mu mugaye?" A fusace. Ta yaya Yesu zai yaba wa waɗanda ba Yahudawa ba saboda bangaskiyarsu ga Allah? da "a ruɗe. Wanene zai iya zama mafi girma fiye da sarkin Isra'ila mafi hikima? Wace alama ce Yesu yake magana a kai?</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 fitar da </w:t>
      </w:r>
      <w:r>
        <w:rPr>
          <w:b/>
          <w:lang w:val="ha_NG" w:bidi="ha_NG"/>
        </w:rPr>
        <w:t>aljani</w:t>
      </w:r>
      <w:r>
        <w:rPr>
          <w:lang w:val="ha_NG" w:bidi="ha_NG"/>
        </w:rPr>
        <w:t xml:space="preserve">, ko </w:t>
      </w:r>
      <w:r>
        <w:rPr>
          <w:b/>
          <w:lang w:val="ha_NG" w:bidi="ha_NG"/>
        </w:rPr>
        <w:t>mugun ruhu</w:t>
      </w:r>
      <w:r>
        <w:rPr>
          <w:lang w:val="ha_NG" w:bidi="ha_NG"/>
        </w:rPr>
        <w:t xml:space="preserve">, daga mutumin da ba ya iya yin magana. Ku tabbata kun fassara aljani kamar yadda kuka yi a sauran wuraren da suka gabata. </w:t>
      </w:r>
      <w:r>
        <w:rPr>
          <w:b/>
          <w:lang w:val="ha_NG" w:bidi="ha_NG"/>
        </w:rPr>
        <w:t>Aljani</w:t>
      </w:r>
      <w:r>
        <w:rPr>
          <w:lang w:val="ha_NG" w:bidi="ha_NG"/>
        </w:rPr>
        <w:t xml:space="preserve"> yana cikin Jerin kalmomi na jagora. Jama'a suna da ra'ayoyi daban-daban game da al'ajibin da Yesu ya yi. Wasu mutane sun yi tunanin cewa Yesu yana amfani </w:t>
      </w:r>
      <w:r>
        <w:rPr>
          <w:b/>
          <w:lang w:val="ha_NG" w:bidi="ha_NG"/>
        </w:rPr>
        <w:t>da iko na Beelzebul, shugaban aljannu</w:t>
      </w:r>
      <w:r>
        <w:rPr>
          <w:lang w:val="ha_NG" w:bidi="ha_NG"/>
        </w:rPr>
        <w:t xml:space="preserve">. Beelzebul ya nufin wani allahn arna, amma mutanen suna amfani da shi wajen yin nuni ga </w:t>
      </w:r>
      <w:r>
        <w:rPr>
          <w:b/>
          <w:lang w:val="ha_NG" w:bidi="ha_NG"/>
        </w:rPr>
        <w:t>Shaidan</w:t>
      </w:r>
      <w:r>
        <w:rPr>
          <w:lang w:val="ha_NG" w:bidi="ha_NG"/>
        </w:rPr>
        <w:t xml:space="preserve">, shugaban dukan miyagun ruhohi da kuma makiyin Allah. Ku tabbata kun fassara Shaidan yadda kuka fassara shi a baya. </w:t>
      </w:r>
      <w:r>
        <w:rPr>
          <w:b/>
          <w:lang w:val="ha_NG" w:bidi="ha_NG"/>
        </w:rPr>
        <w:t>Shaidan</w:t>
      </w:r>
      <w:r>
        <w:rPr>
          <w:lang w:val="ha_NG" w:bidi="ha_NG"/>
        </w:rPr>
        <w:t xml:space="preserve"> yana cikin Babban Jerin Kalmomi.</w:t>
      </w:r>
    </w:p>
    <w:p>
      <w:pPr/>
      <w:r>
        <w:rPr>
          <w:lang w:val="ha_NG" w:bidi="ha_NG"/>
        </w:rPr>
      </w:r>
      <w:r>
        <w:rPr>
          <w:lang w:val="ha_NG" w:bidi="ha_NG"/>
        </w:rPr>
        <w:t xml:space="preserve">Ku tattauna da masu fassara ko mayar da kalmar beelzebul da a ke amfani da ita a wajen kiran shaidan zai fi sauki a cikin yarenku. </w:t>
      </w:r>
    </w:p>
    <w:p>
      <w:pPr/>
      <w:r>
        <w:rPr>
          <w:lang w:val="ha_NG" w:bidi="ha_NG"/>
        </w:rPr>
      </w:r>
      <w:r>
        <w:rPr>
          <w:lang w:val="ha_NG" w:bidi="ha_NG"/>
        </w:rPr>
        <w:t xml:space="preserve">Wasu mutane kuma a cikin taron sun gwada Yesu, suna tambayarsa ya ba su wata </w:t>
      </w:r>
      <w:r>
        <w:rPr>
          <w:b/>
          <w:lang w:val="ha_NG" w:bidi="ha_NG"/>
        </w:rPr>
        <w:t>alama</w:t>
      </w:r>
      <w:r>
        <w:rPr>
          <w:lang w:val="ha_NG" w:bidi="ha_NG"/>
        </w:rPr>
        <w:t xml:space="preserve"> daga </w:t>
      </w:r>
      <w:r>
        <w:rPr>
          <w:b/>
          <w:lang w:val="ha_NG" w:bidi="ha_NG"/>
        </w:rPr>
        <w:t>sama</w:t>
      </w:r>
      <w:r>
        <w:rPr>
          <w:lang w:val="ha_NG" w:bidi="ha_NG"/>
        </w:rPr>
        <w:t xml:space="preserve">, ko wurin da Allah yake zaune. A wannan yanayin, sama tana nufin Allah da kansa. Alama ita ce wata shaida ko nuni da ke nuna cewa wani abu gaskiya ne ko zai faru. Wadannan mutanen suna son Yesu ya yi abin al'ajibi domin ya tabbatar da cewa yana amfani da ikon Allah. Ku tabbatar kun fassara alama da sama kamar yadda kuka yi a sauran wuraren a baya. Duk kalmomin biyu, </w:t>
      </w:r>
      <w:r>
        <w:rPr>
          <w:b/>
          <w:lang w:val="ha_NG" w:bidi="ha_NG"/>
        </w:rPr>
        <w:t>alama</w:t>
      </w:r>
      <w:r>
        <w:rPr>
          <w:lang w:val="ha_NG" w:bidi="ha_NG"/>
        </w:rPr>
        <w:t xml:space="preserve"> da </w:t>
      </w:r>
      <w:r>
        <w:rPr>
          <w:b/>
          <w:lang w:val="ha_NG" w:bidi="ha_NG"/>
        </w:rPr>
        <w:t>sama</w:t>
      </w:r>
      <w:r>
        <w:rPr>
          <w:lang w:val="ha_NG" w:bidi="ha_NG"/>
        </w:rPr>
        <w:t>, suna cikin Kundin Kalmomi na Jagora.</w:t>
      </w:r>
    </w:p>
    <w:p>
      <w:pPr/>
      <w:r>
        <w:rPr>
          <w:lang w:val="ha_NG" w:bidi="ha_NG"/>
        </w:rPr>
      </w:r>
      <w:r>
        <w:rPr>
          <w:lang w:val="ha_NG" w:bidi="ha_NG"/>
        </w:rPr>
        <w:t xml:space="preserve">Yesu yana magana ne game da </w:t>
      </w:r>
      <w:r>
        <w:rPr>
          <w:b/>
          <w:lang w:val="ha_NG" w:bidi="ha_NG"/>
        </w:rPr>
        <w:t>mulkin</w:t>
      </w:r>
      <w:r>
        <w:rPr>
          <w:lang w:val="ha_NG" w:bidi="ha_NG"/>
        </w:rPr>
        <w:t xml:space="preserve"> da ya rabu gida biyu yana gaba da kansa. Wannan na iya nufin kasa wadda kungiyoyi daban-daban a cikinta suke yaki da juna. Amma Yesu ba ya magana ne game da kasar da sarki yake mulka. Maimakon haka yana magana ne a dunkule. Kowace ƙasa ko kabila da ta yi yaƙi da kanta za ta lalace, ko kuma a bar mutane kaɗan ne kawai da rai a cikin ƙasar. Mulkin Shaiɗan yana nuna ikonsa da sarautarsa a kan dukan aljannu. Idan shaidan yana yaki da aljanunsa, yana raba mulkinsa ne. Ku tabbata kun fassara Mulki yadda kuka yi a sauran wuraren da suka gabata. </w:t>
      </w:r>
      <w:r>
        <w:rPr>
          <w:b/>
          <w:lang w:val="ha_NG" w:bidi="ha_NG"/>
        </w:rPr>
        <w:t>Mulki</w:t>
      </w:r>
      <w:r>
        <w:rPr>
          <w:lang w:val="ha_NG" w:bidi="ha_NG"/>
        </w:rPr>
        <w:t xml:space="preserve"> yana cikin Babban Kundin Kalmomi.</w:t>
      </w:r>
    </w:p>
    <w:p>
      <w:pPr/>
      <w:r>
        <w:rPr>
          <w:lang w:val="ha_NG" w:bidi="ha_NG"/>
        </w:rPr>
      </w:r>
      <w:r>
        <w:rPr>
          <w:lang w:val="ha_NG" w:bidi="ha_NG"/>
        </w:rPr>
        <w:t xml:space="preserve">Yesu ya ce idan yana amfani da ikon Allah to, </w:t>
      </w:r>
      <w:r>
        <w:rPr>
          <w:b/>
          <w:lang w:val="ha_NG" w:bidi="ha_NG"/>
        </w:rPr>
        <w:t>Mulkin Allah yi kusa da</w:t>
      </w:r>
      <w:r>
        <w:rPr>
          <w:lang w:val="ha_NG" w:bidi="ha_NG"/>
        </w:rPr>
        <w:t xml:space="preserve"> su. A nan, Mulkin Allah yana nufin Allah yana sarauta a zukatan mutane ta wurin bangaskiyarsu ga Yesu a matsayin Mai Ceton da aka yi Alkawarinsa. Ku tabbata kun fassara mulkin Allah kamar yadda kuka fassara shi a baya. </w:t>
      </w:r>
      <w:r>
        <w:rPr>
          <w:b/>
          <w:lang w:val="ha_NG" w:bidi="ha_NG"/>
        </w:rPr>
        <w:t>Mulkin Allah</w:t>
      </w:r>
      <w:r>
        <w:rPr>
          <w:lang w:val="ha_NG" w:bidi="ha_NG"/>
        </w:rPr>
        <w:t xml:space="preserve"> yana cikin Babban Kundin Kalmomi.</w:t>
      </w:r>
    </w:p>
    <w:p>
      <w:pPr/>
      <w:r>
        <w:rPr>
          <w:lang w:val="ha_NG" w:bidi="ha_NG"/>
        </w:rPr>
      </w:r>
      <w:r>
        <w:rPr>
          <w:lang w:val="ha_NG" w:bidi="ha_NG"/>
        </w:rPr>
        <w:t>Yesu ya ce, "</w:t>
      </w:r>
      <w:r>
        <w:rPr>
          <w:b/>
          <w:lang w:val="ha_NG" w:bidi="ha_NG"/>
        </w:rPr>
        <w:t>duk wanda bai tara tare da ni ba, yake watsarwa</w:t>
      </w:r>
      <w:r>
        <w:rPr>
          <w:lang w:val="ha_NG" w:bidi="ha_NG"/>
        </w:rPr>
        <w:t>." Yesu bai nufi wannan a zahiri ba amma yana nufin cewa duk wanda ba ya kiran mutane zuwa ga Allah, a zahiri yana ture su daga Allah.</w:t>
      </w:r>
    </w:p>
    <w:p>
      <w:pPr/>
      <w:r>
        <w:rPr>
          <w:lang w:val="ha_NG" w:bidi="ha_NG"/>
        </w:rPr>
      </w:r>
      <w:r>
        <w:rPr>
          <w:lang w:val="ha_NG" w:bidi="ha_NG"/>
        </w:rPr>
        <w:t>Tattauna da masu fassarar ku hanyar mafi kyau ta fassara wannan hoton. Za ku iya amfani da misali na musamman, kamar tattara tumaki ko amfanin gona. Ko kuma zai fi kyau a fassara kalmar tattarawa a ma'ana ta gaba daya, kamar haka, "Wanda ba ya aiki tare da ni yana adawa da ni."</w:t>
      </w:r>
    </w:p>
    <w:p>
      <w:pPr/>
      <w:r>
        <w:rPr>
          <w:lang w:val="ha_NG" w:bidi="ha_NG"/>
        </w:rPr>
      </w:r>
      <w:r>
        <w:rPr>
          <w:lang w:val="ha_NG" w:bidi="ha_NG"/>
        </w:rPr>
        <w:t>Lokacin da Yesu ya ce "</w:t>
      </w:r>
      <w:r>
        <w:rPr>
          <w:b/>
          <w:lang w:val="ha_NG" w:bidi="ha_NG"/>
        </w:rPr>
        <w:t>ruhu marar tsarki</w:t>
      </w:r>
      <w:r>
        <w:rPr>
          <w:lang w:val="ha_NG" w:bidi="ha_NG"/>
        </w:rPr>
        <w:t xml:space="preserve">," wannan kuma yana nufin aljani, ko mugun ruhu, wanda a al'adar Yahudawa ake ɗaukarsa marar tsarki ko wanda bai dace da yin hidima ga Allah ba. Yesu Ya ce sa'ad da mugun ruhu ya koma wurin mutumin da yake mallake shi a da, sai ya tarar da gidan </w:t>
      </w:r>
      <w:r>
        <w:rPr>
          <w:b/>
          <w:lang w:val="ha_NG" w:bidi="ha_NG"/>
        </w:rPr>
        <w:t>an share shi tsaf</w:t>
      </w:r>
      <w:r>
        <w:rPr>
          <w:lang w:val="ha_NG" w:bidi="ha_NG"/>
        </w:rPr>
        <w:t>. Share gida yana nufin tsaftace ƙasa ta hanyar share ta da tsintsiya.</w:t>
      </w:r>
    </w:p>
    <w:p>
      <w:pPr/>
      <w:r>
        <w:rPr>
          <w:lang w:val="ha_NG" w:bidi="ha_NG"/>
        </w:rPr>
      </w:r>
      <w:r>
        <w:rPr>
          <w:lang w:val="ha_NG" w:bidi="ha_NG"/>
        </w:rPr>
        <w:t xml:space="preserve">Wata mace a cikin taron ta yi kira ta ce mahaifiyar Yesu tana da </w:t>
      </w:r>
      <w:r>
        <w:rPr>
          <w:b/>
          <w:lang w:val="ha_NG" w:bidi="ha_NG"/>
        </w:rPr>
        <w:t>albarka</w:t>
      </w:r>
      <w:r>
        <w:rPr>
          <w:lang w:val="ha_NG" w:bidi="ha_NG"/>
        </w:rPr>
        <w:t xml:space="preserve">, ko tana da tagomashin Allah. Ku tabbata kun fassara "blessed" kamar yadda kuka yi a baya. </w:t>
      </w:r>
      <w:r>
        <w:rPr>
          <w:b/>
          <w:lang w:val="ha_NG" w:bidi="ha_NG"/>
        </w:rPr>
        <w:t>Mai albarka</w:t>
      </w:r>
      <w:r>
        <w:rPr>
          <w:lang w:val="ha_NG" w:bidi="ha_NG"/>
        </w:rPr>
        <w:t xml:space="preserve"> yana cikin Babban Kundin Kalmomi. Yesu ya yi mata gyara ta hanyar cewa mutanen da suke sauraron </w:t>
      </w:r>
      <w:r>
        <w:rPr>
          <w:b/>
          <w:lang w:val="ha_NG" w:bidi="ha_NG"/>
        </w:rPr>
        <w:t>maganar Allah</w:t>
      </w:r>
      <w:r>
        <w:rPr>
          <w:lang w:val="ha_NG" w:bidi="ha_NG"/>
        </w:rPr>
        <w:t xml:space="preserve"> kuma suke yin biyayya da ita suna da albarka. Kalmar Allah na nufin saƙon da Allah ya bayyana ta wajen Yesu da kuma rubutattun Nassosi. Ku tabbata kun fassara Kalmar Allah kamar yadda kuka fassara ta a baya. </w:t>
      </w:r>
      <w:r>
        <w:rPr>
          <w:b/>
          <w:lang w:val="ha_NG" w:bidi="ha_NG"/>
        </w:rPr>
        <w:t>Kalmar Allah yana</w:t>
      </w:r>
      <w:r>
        <w:rPr>
          <w:lang w:val="ha_NG" w:bidi="ha_NG"/>
        </w:rPr>
        <w:t xml:space="preserve"> cikin Babban Jerin Kalmomi.</w:t>
      </w:r>
    </w:p>
    <w:p>
      <w:pPr/>
      <w:r>
        <w:rPr>
          <w:lang w:val="ha_NG" w:bidi="ha_NG"/>
        </w:rPr>
      </w:r>
      <w:r>
        <w:rPr>
          <w:lang w:val="ha_NG" w:bidi="ha_NG"/>
        </w:rPr>
        <w:t xml:space="preserve">Yesu ya ce " Wannan </w:t>
      </w:r>
      <w:r>
        <w:rPr>
          <w:b/>
          <w:lang w:val="ha_NG" w:bidi="ha_NG"/>
        </w:rPr>
        <w:t>muguwar zamani ce</w:t>
      </w:r>
      <w:r>
        <w:rPr>
          <w:lang w:val="ha_NG" w:bidi="ha_NG"/>
        </w:rPr>
        <w:t xml:space="preserve">." A nan, zamani na nufin mutanen da ke raye a lokaci guda da juna. Ku tabbata kun fassara zamani kamar yadda kuka yi a sauran wuraren da suka gabata. </w:t>
      </w:r>
      <w:r>
        <w:rPr>
          <w:b/>
          <w:lang w:val="ha_NG" w:bidi="ha_NG"/>
        </w:rPr>
        <w:t>Zamani</w:t>
      </w:r>
      <w:r>
        <w:rPr>
          <w:lang w:val="ha_NG" w:bidi="ha_NG"/>
        </w:rPr>
        <w:t xml:space="preserve"> yana cikin Jerin kalmomi na jagora.</w:t>
      </w:r>
    </w:p>
    <w:p>
      <w:pPr/>
      <w:r>
        <w:rPr>
          <w:lang w:val="ha_NG" w:bidi="ha_NG"/>
        </w:rPr>
      </w:r>
      <w:r>
        <w:rPr>
          <w:lang w:val="ha_NG" w:bidi="ha_NG"/>
        </w:rPr>
        <w:t xml:space="preserve">Yesu ya yi magana game da Yunana, wanda aka aika domin ya yi wa </w:t>
      </w:r>
      <w:r>
        <w:rPr>
          <w:b/>
          <w:lang w:val="ha_NG" w:bidi="ha_NG"/>
        </w:rPr>
        <w:t>mutanen Nineba</w:t>
      </w:r>
      <w:r>
        <w:rPr>
          <w:lang w:val="ha_NG" w:bidi="ha_NG"/>
        </w:rPr>
        <w:t xml:space="preserve"> wa’azi, wato mutanen da ke zaune a birnin Nineba. Nineba ita ce babban birnin Assuriya kuma tana arewa maso gabashin Isra'ila. Yesu ya ce </w:t>
      </w:r>
      <w:r>
        <w:rPr>
          <w:b/>
          <w:lang w:val="ha_NG" w:bidi="ha_NG"/>
        </w:rPr>
        <w:t>Ɗan Mutum</w:t>
      </w:r>
      <w:r>
        <w:rPr>
          <w:lang w:val="ha_NG" w:bidi="ha_NG"/>
        </w:rPr>
        <w:t xml:space="preserve"> zai zama alama ga mutanen zamaninsa, kamar yadda Yunana ya zama alama ga mutanen Nineba. Yesu ya yi amfani da lakabi Ɗan Mutum wajen nufin kansa a matsayin wanda yake da dukan iko da sarauta. Ku tabbatar kun fassara Dan Mutum kamar yadda kuka fassara shi a wuraren da suka gabata. </w:t>
      </w:r>
      <w:r>
        <w:rPr>
          <w:b/>
          <w:lang w:val="ha_NG" w:bidi="ha_NG"/>
        </w:rPr>
        <w:t>Ɗan Mutum</w:t>
      </w:r>
      <w:r>
        <w:rPr>
          <w:lang w:val="ha_NG" w:bidi="ha_NG"/>
        </w:rPr>
        <w:t xml:space="preserve"> yana cikin Babban Kamus na Kalmomi.</w:t>
      </w:r>
    </w:p>
    <w:p>
      <w:pPr/>
      <w:r>
        <w:rPr>
          <w:lang w:val="ha_NG" w:bidi="ha_NG"/>
        </w:rPr>
      </w:r>
      <w:r>
        <w:rPr>
          <w:lang w:val="ha_NG" w:bidi="ha_NG"/>
        </w:rPr>
        <w:t xml:space="preserve">Yesu ya kuma ambaci </w:t>
      </w:r>
      <w:r>
        <w:rPr>
          <w:b/>
          <w:lang w:val="ha_NG" w:bidi="ha_NG"/>
        </w:rPr>
        <w:t>Sarauniyar Kudu</w:t>
      </w:r>
      <w:r>
        <w:rPr>
          <w:lang w:val="ha_NG" w:bidi="ha_NG"/>
        </w:rPr>
        <w:t xml:space="preserve"> ko Sarauniyar Sheba. Ta rayu kusan shekaru 1000 da suka wuce kuma ta yi mulki a kan wata ƙasa da ke kudancin Isra'ila. Watakila ta yi mulki a kasar da a yau take kasar Habasha. Lokacin da Yesu ya ce ta zo daga </w:t>
      </w:r>
      <w:r>
        <w:rPr>
          <w:b/>
          <w:lang w:val="ha_NG" w:bidi="ha_NG"/>
        </w:rPr>
        <w:t>iyakar duniya</w:t>
      </w:r>
      <w:r>
        <w:rPr>
          <w:lang w:val="ha_NG" w:bidi="ha_NG"/>
        </w:rPr>
        <w:t>, yana nufin kawai cewa ta zo ne daga wurin mai nisa sosai.</w:t>
      </w:r>
    </w:p>
    <w:p>
      <w:pPr/>
      <w:r>
        <w:rPr>
          <w:lang w:val="ha_NG" w:bidi="ha_NG"/>
        </w:rPr>
      </w:r>
      <w:r>
        <w:rPr>
          <w:lang w:val="ha_NG" w:bidi="ha_NG"/>
        </w:rPr>
        <w:t>Dakata ku nuna wa kungiyar ku taswirar Isra'ila, Nineba, da kuma Sheba idan ba ku yi hakan ba tukuna.</w:t>
      </w:r>
    </w:p>
    <w:p>
      <w:pPr/>
      <w:r>
        <w:rPr>
          <w:lang w:val="ha_NG" w:bidi="ha_NG"/>
        </w:rPr>
      </w:r>
      <w:r>
        <w:rPr>
          <w:lang w:val="ha_NG" w:bidi="ha_NG"/>
        </w:rPr>
        <w:t xml:space="preserve">Ta zo ne domin ta saurari hikimar </w:t>
      </w:r>
      <w:r>
        <w:rPr>
          <w:b/>
          <w:lang w:val="ha_NG" w:bidi="ha_NG"/>
        </w:rPr>
        <w:t>Saki</w:t>
      </w:r>
      <w:r>
        <w:rPr>
          <w:lang w:val="ha_NG" w:bidi="ha_NG"/>
        </w:rPr>
        <w:t xml:space="preserve"> Suleimanu ko tunaninsa da suke na gaskiya. Allah ne kaɗai zai iya ba wa mutum hikima. </w:t>
      </w:r>
      <w:r>
        <w:rPr>
          <w:b/>
          <w:lang w:val="ha_NG" w:bidi="ha_NG"/>
        </w:rPr>
        <w:t>Hikima</w:t>
      </w:r>
      <w:r>
        <w:rPr>
          <w:lang w:val="ha_NG" w:bidi="ha_NG"/>
        </w:rPr>
        <w:t xml:space="preserve"> tana cikin jerin kalmomi na jagora.</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kungiya, a yarenku.</w:t>
      </w:r>
    </w:p>
    <w:p>
      <w:pPr/>
      <w:r>
        <w:rPr>
          <w:lang w:val="ha_NG" w:bidi="ha_NG"/>
        </w:rPr>
      </w:r>
      <w:r>
        <w:rPr>
          <w:lang w:val="ha_NG" w:bidi="ha_NG"/>
        </w:rPr>
        <w:t>Da farko, ya kamata dukan rukunin su yi gwajin bayyana nassin a yarenku. Ku tuna ku haɗa abubuwan da kuka yanke shawara a kansu a matakan da suka gabata, kamar tsarin lokaci, kalmomi, jimloli, motsin rai, ko kowane abu da kuka tattauna.</w:t>
      </w:r>
    </w:p>
    <w:p>
      <w:pPr/>
      <w:r>
        <w:rPr>
          <w:lang w:val="ha_NG" w:bidi="ha_NG"/>
        </w:rPr>
      </w:r>
      <w:r>
        <w:rPr>
          <w:lang w:val="ha_NG" w:bidi="ha_NG"/>
        </w:rPr>
        <w:t>Ya kamata wani ɗan ƙungiya ya faɗi wasu jimloli na nassin sannan ya dakata. Wani daga cikin kungiyar kuma ya fadi sashe na gaba sannan ya tsaya. Ku ci gaba da yin haka har sai duk kungiyar ta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Memban ƙungiya zai iya amfani da abubuwa daban-daban, motsi-motsi, ko zanen labari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Wataƙila ka ga cewa ka fi son yadda wani ɗan ƙungiya ya ba da wani fage, amma kuma ka fi son yadda wani ɗan ƙungiyar na daban ya ba da wani fage.</w:t>
      </w:r>
    </w:p>
    <w:p>
      <w:pPr/>
      <w:r>
        <w:rPr>
          <w:lang w:val="ha_NG" w:bidi="ha_NG"/>
        </w:rPr>
      </w:r>
      <w:r>
        <w:rPr>
          <w:lang w:val="ha_NG" w:bidi="ha_NG"/>
        </w:rPr>
        <w:t>Dakatar da wannan sautin a nan.</w:t>
      </w:r>
    </w:p>
    <w:p>
      <w:pPr/>
      <w:r>
        <w:rPr>
          <w:lang w:val="ha_NG" w:bidi="ha_NG"/>
        </w:rPr>
      </w:r>
      <w:r>
        <w:rPr>
          <w:lang w:val="ha_NG" w:bidi="ha_NG"/>
        </w:rPr>
        <w:t>A ƙarshe, ƙungiyar tana iya haɗa sigar ƙarshe ta nassin da kowa ya amince da ita. Ya kamata kowane dan kungiyar ya gwada ba da labarin wannan sigar karshe ta nassin.</w:t>
      </w:r>
      <w:r>
        <w:rPr>
          <w:lang w:val="ha_NG" w:bidi="ha_NG"/>
        </w:rPr>
      </w:r>
      <w:r>
        <w:rPr>
          <w:lang w:val="ha_NG" w:bidi="ha_NG"/>
        </w:rPr>
      </w:r>
    </w:p>
    <w:p>
      <w:pPr/>
      <w:r>
        <w:rPr>
          <w:lang w:val="ha_NG" w:bidi="ha_NG"/>
        </w:rPr>
      </w:r>
    </w:p>
    <w:p>
      <w:pPr>
        <w:pStyle w:val="Heading2"/>
      </w:pPr>
      <w:r>
        <w:rPr>
          <w:lang w:val="ha_NG" w:bidi="ha_NG"/>
        </w:rPr>
        <w:t>Luke 11:33–54</w:t>
      </w:r>
      <w:r>
        <w:rPr>
          <w:lang w:val="ha_NG" w:bidi="ha_NG"/>
        </w:rPr>
      </w:r>
    </w:p>
    <w:p>
      <w:pPr>
        <w:pStyle w:val="Heading3"/>
      </w:pPr>
      <w:r>
        <w:rPr>
          <w:lang w:val="ha_NG" w:bidi="ha_NG"/>
        </w:rPr>
        <w:t>Step 1</w:t>
      </w:r>
    </w:p>
    <w:p>
      <w:pPr/>
      <w:r>
        <w:rPr>
          <w:lang w:val="ha_NG" w:bidi="ha_NG"/>
        </w:rPr>
      </w:r>
      <w:r>
        <w:rPr>
          <w:lang w:val="ha_NG" w:bidi="ha_NG"/>
        </w:rPr>
        <w:t>Ku saurari Luka 11:33–54 ku kuma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wannan labarin yake koya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yana tare da almajiransa yana koyar da taron jama'a a kan hanyar zuwa Urushalima. A labarin da ya gabata, ya fitar da wani aljani kuma mutane suka ce ya yi amfani da ikon Shaiɗan. Yesu ya bayyana cewa shi ya fi Shaiɗan iko. Yesu ya ce Allah ya aiko shi a matsayin wanda ya fi girma, amma sun ƙi karɓarsa. A cikin wannan labarin, wani shugaban addini ya gayyaci Yesu zuwa gidansa. Yesu ya tsawata wa shugabannin addini saboda ba su gaskata da koyarwarsa ba, sai suka fusata.</w:t>
      </w:r>
    </w:p>
    <w:p>
      <w:pPr/>
      <w:r>
        <w:rPr>
          <w:lang w:val="ha_NG" w:bidi="ha_NG"/>
        </w:rPr>
      </w:r>
      <w:r>
        <w:rPr>
          <w:lang w:val="ha_NG" w:bidi="ha_NG"/>
        </w:rPr>
        <w:t>Yesu yana ci gaba da koya wa taron jama'a. Yesu ya yi amfani da kamannin fitila guda biyu don yin magana game da koyarwarsa da kuma yadda mutane suke karɓarta. A zamanin Yesu, fitila karamar tukunya ce da mutane suke zuba mai a ciki. Ya kasance yana da zaren fitila wanda suke kunnawa da dare domin su haskaka gidajensu.</w:t>
      </w:r>
    </w:p>
    <w:p>
      <w:pPr/>
      <w:r>
        <w:rPr>
          <w:lang w:val="ha_NG" w:bidi="ha_NG"/>
        </w:rPr>
      </w:r>
      <w:r>
        <w:rPr>
          <w:lang w:val="ha_NG" w:bidi="ha_NG"/>
        </w:rPr>
        <w:t>Dakata kuma ka nuna wa ƙungiyarka hoton fitilar mai.</w:t>
      </w:r>
    </w:p>
    <w:p>
      <w:pPr/>
      <w:r>
        <w:rPr>
          <w:lang w:val="ha_NG" w:bidi="ha_NG"/>
        </w:rPr>
      </w:r>
      <w:r>
        <w:rPr>
          <w:lang w:val="ha_NG" w:bidi="ha_NG"/>
        </w:rPr>
        <w:t>Fitila a kan matashin fitila kwatanci ne da Yesu ya yi amfani da shi a baya, amma a nan ya yi amfani da shi ne don koyar da wata gaskiyar ruhaniya dabam. Fitilar da hasken suna wakiltar Yesu da kuma koyarwarsa. Rayuwar Yesu da koyarwarsa suna bayyana Allah ga waɗanda suke kewaye da shi kamar yadda fitila take haskaka ɗaki. Yesu ya koyar a fili inda mutane za su iya ganinsa kuma su ji shi. Koyarwarsa ba a ɓoye take ba kamar fitilar da aka sa a ƙarƙashin kwano. A cikin misali na biyu, Yesu ya kwatanta idon mutum, ko kuma ra’ayinsa a game da shi, da fitila. Fitilar tana bai wa mutum haske, ko fahimtar ruhaniya. Idan idanun mutum suna da lafiya, to yana karɓar saƙon Yesu kuma yana cike da haske. Sun fahimci gaskiyar Yesu kuma suna aikata ta. Mutanen da suke da mugun ido suna ƙin koyarwar Yesu kuma ba su iya karɓar gaskiya game da Yesu ba. Yesu ya yi wa mutane gargaɗi su tabbata cewa hasken da suke tsammani suna da shi, ba duhu ba ne a zahiri. Yesu yana so su tabbata cewa abin da suka sani game da shi daidai ne. Idan hasken Allah ya cika mutum kuma ya fahimci gaskiya game da Yesu daidai, to duk rayuwarsa za ta haskaka kamar haske mai ƙarfi da ke haskakawa a kan mutum.</w:t>
      </w:r>
    </w:p>
    <w:p>
      <w:pPr/>
      <w:r>
        <w:rPr>
          <w:lang w:val="ha_NG" w:bidi="ha_NG"/>
        </w:rPr>
      </w:r>
      <w:r>
        <w:rPr>
          <w:lang w:val="ha_NG" w:bidi="ha_NG"/>
        </w:rPr>
        <w:t>Ku dakata kuma ku tattauna da tawagarku: Ta yaya mutanen al'adarku suke magana game da "haske" da "duhu"? Waɗanne sauran alamu ne mutane a cikin alʼummarku suke amfani da su wajen yin magana game da koyarwa da fahimta?</w:t>
      </w:r>
    </w:p>
    <w:p>
      <w:pPr/>
      <w:r>
        <w:rPr>
          <w:lang w:val="ha_NG" w:bidi="ha_NG"/>
        </w:rPr>
      </w:r>
      <w:r>
        <w:rPr>
          <w:lang w:val="ha_NG" w:bidi="ha_NG"/>
        </w:rPr>
        <w:t>Lokacin da Yesu ya dakata da koyarwarsa, wani Bafarisi, ko kuma shugaban addini, ya gayyaci Yesu zuwa gidansa don cin abinci. Yesu ya kasance baƙon da ake girmamawa wanda ake tsammanin zai yi magana. Ya jingina a kan matashi a gefen tebur maras tsayi, kamar yadda al'adar Yahudawa ta kasance. Al'adar Farisawa ce su wanke hannayensu da kuma hannuwansu da ruwa kafin su ci abinci. Sun yi wannan ne domin su tsarkake kansu, ko kuma su cancanci bauta wa Allah. Bafarisin ya yi mamaki a lokacin da ya ga Yesu bai wanke hannayensa ba. Ubangiji, ko kuma Yesu, ya mayar da martani ga tunanin Bafarisin din. Yesu ya ce Farisiyawa suna damuwa game da al'adar tsarkake waje, amma ba sa kula da kwadayi da mugunta da ke cikin zukatansu da tunaninsu. Yesu ya kwatanta hakan da yadda Farisiyawa suke wanke wajen kofunansu da kwanonansu amma suke kasa tsabtace cikinsu.</w:t>
      </w:r>
    </w:p>
    <w:p>
      <w:pPr/>
      <w:r>
        <w:rPr>
          <w:lang w:val="ha_NG" w:bidi="ha_NG"/>
        </w:rPr>
      </w:r>
      <w:r>
        <w:rPr>
          <w:lang w:val="ha_NG" w:bidi="ha_NG"/>
        </w:rPr>
        <w:t>Yesu yana kiran Farisiyawa wawaye, ko kuma mutanen da ba su yin tunani da kyau. Yesu ya yi tambayar da bai sa ran a ba shi amsa ba, "Shin ba Allah ne ya halicci ciki da wajen mutane ba?" Cikin mutum na nufin tunaninsa, da kuma abin da yake so da kuma nufinsa, yayin da waje kuma yake nufin jikin mutum. Yesu yana nuna cewa yana da muhimmanci ga Allah mutum ya kasance da tsabta a cikin zuciyarsa, ko kuma ya kasance a shirye don yin hidima ga Allah. Maimakon su damu da tsarkin addini, ya kamata su yi amfani da abin da suke da shi wajen taimakon matalauta. Yesu yana cewa idan sun kasance masu karimci ga matalauta, to Allah zai yarda da su ko sun wanke hannayensu ko ba su wanke ba.</w:t>
      </w:r>
    </w:p>
    <w:p>
      <w:pPr/>
      <w:r>
        <w:rPr>
          <w:lang w:val="ha_NG" w:bidi="ha_NG"/>
        </w:rPr>
      </w:r>
      <w:r>
        <w:rPr>
          <w:lang w:val="ha_NG" w:bidi="ha_NG"/>
        </w:rPr>
        <w:t>Ku dakata ku tattauna da ƙungiyarku: Waɗanne ka'idoji ne na tsabta a al'adarku? Yaya mutane suke mu'amala da wadanda ba su da tsabta? Yaya mutum zai zama tsarkakakke a ruhaniya?</w:t>
      </w:r>
    </w:p>
    <w:p>
      <w:pPr/>
      <w:r>
        <w:rPr>
          <w:lang w:val="ha_NG" w:bidi="ha_NG"/>
        </w:rPr>
      </w:r>
      <w:r>
        <w:rPr>
          <w:lang w:val="ha_NG" w:bidi="ha_NG"/>
        </w:rPr>
        <w:t>Yesu ya ce "kaito" don nuna baƙin ciki a kan hukuncin da Allah zai yi wa Farisiyawa. Farisawa sun kasance masu himma wajen bayar da zakka, ko kuma bayar da kashi goma, na ganyen na'a-na'a, da na ruta, da sauran ganyen lambunsu ga Allah, amma ba su bi da wasu da adalci ko ƙauna ba. Kamar yadda dokar Ubangiji ta tanada, an bukaci Yahudawa su ba Ubangiji kashi goma daga dukkan abin da suka samu daga dabbobinsu, amfanin gona, ko 'ya'yan itatuwa na lambu. Yesu yana cewa bayar da zakkar ƙananan tsirrai ba shi da muhimmanci kamar kyautata wa mutane. Ya kamata Farisiyawa su bi da mutane da adalci yayin da suke ci gaba da bayar da zakka. Yesu yana nuna baƙin ciki saboda girman kan Farisawa: suna son zama a kujerun girmamawa a wuraren bauta na Yahudawa kuma mutane su gaishe su da girmamawa a gaban jama'a.</w:t>
      </w:r>
    </w:p>
    <w:p>
      <w:pPr/>
      <w:r>
        <w:rPr>
          <w:lang w:val="ha_NG" w:bidi="ha_NG"/>
        </w:rPr>
      </w:r>
      <w:r>
        <w:rPr>
          <w:lang w:val="ha_NG" w:bidi="ha_NG"/>
        </w:rPr>
        <w:t>Yesu ya kwatanta Farisawa da kaburbura da ba su da alama. Yesu ba yana magana ne game da kogon binne gawa ba, sai dai game da kaburburan da suke nuna inda aka binne gawarwaki a ƙasa. A al'adance, an kan fenti kaburbura da farin launi ne a da don mutane su san inda suke.</w:t>
      </w:r>
    </w:p>
    <w:p>
      <w:pPr/>
      <w:r>
        <w:rPr>
          <w:lang w:val="ha_NG" w:bidi="ha_NG"/>
        </w:rPr>
      </w:r>
      <w:r>
        <w:rPr>
          <w:lang w:val="ha_NG" w:bidi="ha_NG"/>
        </w:rPr>
        <w:t>Ku tsaya ku nuna wa ƙungiyarku hoton kabarin Yahudawa. Ta yaya ake yi wa kaburbura alama a cikin al'adarku?</w:t>
      </w:r>
    </w:p>
    <w:p>
      <w:pPr/>
      <w:r>
        <w:rPr>
          <w:lang w:val="ha_NG" w:bidi="ha_NG"/>
        </w:rPr>
      </w:r>
      <w:r>
        <w:rPr>
          <w:lang w:val="ha_NG" w:bidi="ha_NG"/>
        </w:rPr>
        <w:t>Yesu yana magana ne game da kaburburan da ba a sanya musu alama ba. Lokacin da mutane suka taka waɗannan kaburburan ba tare da sun gane cewa akwai gawa a ƙarƙashinsu ba, sai suka zama marasa tsarki ba tare da sani ba, ko kuma marasa cancantar bauta wa Allah. Bayan taɓa kabari, Bayahude ya kasance marar tsarki na kwana bakwai. Farisiyawan sun kasance kamar waɗannan kaburbura marasa alama domin suna sa mutanen da suke girmama su su zama marasa tsarki (najasa) ba tare da sun sani ba. Waɗannan mutane sun koyi munanan hanyoyin tunani da kuma ayyukan Farisiyawa.</w:t>
      </w:r>
    </w:p>
    <w:p>
      <w:pPr/>
      <w:r>
        <w:rPr>
          <w:lang w:val="ha_NG" w:bidi="ha_NG"/>
        </w:rPr>
      </w:r>
      <w:r>
        <w:rPr>
          <w:lang w:val="ha_NG" w:bidi="ha_NG"/>
        </w:rPr>
        <w:t>Wani malamin shari'a, ko kuma ƙwararre wajen fassara dokar Allah, ya gaya wa Yesu cewa yana kunyata su ma. Malaman shari'a da yawa su ma Farisiyawa ne. Amma Yesu ya ce Allah kuma zai hukunta malaman shari'a. Kamar wanda ya ba wani abu wanda ya fi ƙarfin ɗauka, sun koya wa mutane cewa dole su kiyaye dokoki masu wuyar bi domin su faranta wa Allah rai. Allah ya ba da dokarsa domin a yi biyayya, amma malaman addini sun ƙara dokoki da yawa a kan dokar Allah waɗanda suka sa yin biyayya ta yi wuya. Masana shari'a ba su yi ko ƙwaƙwaran motsi ba, ko kuma ba su yi wani ƙoƙari na taimaka wa wasu wajen bin dokokinsu ba.</w:t>
      </w:r>
    </w:p>
    <w:p>
      <w:pPr/>
      <w:r>
        <w:rPr>
          <w:lang w:val="ha_NG" w:bidi="ha_NG"/>
        </w:rPr>
      </w:r>
      <w:r>
        <w:rPr>
          <w:lang w:val="ha_NG" w:bidi="ha_NG"/>
        </w:rPr>
        <w:t>Ku dakata ku tattauna da ƙungiyarku: A al'adarku, waye ke kirkirar dokoki ko ka'idoji? Wanene yake yanke hukunci idan wani ya keta doka? Ta yaya mutane suke fassara dokar a yanayi daban-daban?</w:t>
      </w:r>
    </w:p>
    <w:p>
      <w:pPr/>
      <w:r>
        <w:rPr>
          <w:lang w:val="ha_NG" w:bidi="ha_NG"/>
        </w:rPr>
      </w:r>
      <w:r>
        <w:rPr>
          <w:lang w:val="ha_NG" w:bidi="ha_NG"/>
        </w:rPr>
        <w:t>Yesu ya soki masanan shari'a saboda suna gina makabartai ga annabawa ko kuma manzannin Allah, alhali ba su daraja annabawa ta wajen biyayya da abin da suka koyar ba. Kaburburan annabawa sun kasance abubuwan tunawa na dutse masu kayatarwa waɗanda suka bambanta sosai da yadda Yesu ya kwatanta Farisawa da kaburburan da ba su da alama. Madadin haka, masana sun yarda cewa ya kamata annabawan su zama matattu. Allah cikin hikima ya ce zai aiko da ƙarin annabawa da manzanni, ko waɗanda aka aike, ga mutanensa, amma Isra'ila za ta tsananta wa wasu kuma ta kashe waɗansu. Yesu ya ce Allah zai hukunta mutanen da suke rayuwa a zamaninsa saboda kisan dukan annabawan da aka yi tsakanin mutuwar Habila da kuma mutuwar Zakariya. Habeel, ɗan Adamu, shi ne mutum na farko da aka kashe, kuma Zikariya, wani firist wanda Yahudawa suka kashe don faɗin maganar Allah, shi ne na ƙarshe. Kakannin Yahudawan sun kashe Zakariya a farfajiyar haikali a tsakanin bagadin hadaya da kuma ginin haikalin. Yesu ya kwatanta ilimi da wani gida da aka kulle. Wannan maballin yana wakiltar hanyar sanin Allah. Shugabannin addini sun karbe mabuɗin daga hannun mutane ta hanyar hana su sanin Allah. Yesu ya ce masanan da kansu ba su san Allah da gaske ba.</w:t>
      </w:r>
    </w:p>
    <w:p>
      <w:pPr/>
      <w:r>
        <w:rPr>
          <w:lang w:val="ha_NG" w:bidi="ha_NG"/>
        </w:rPr>
      </w:r>
      <w:r>
        <w:rPr>
          <w:lang w:val="ha_NG" w:bidi="ha_NG"/>
        </w:rPr>
        <w:t>Yesu ya bar gidan Bafarisiyen. Shugabannin addini sun ji haushi Tun daga ranar, suka ɗauki Yesu a matsayin maƙiyinsu. Sun yi wa Yesu tambayoyi masu wuya suna ƙoƙarin su kama shi da faɗin wani abu ba daidai ba.</w:t>
      </w:r>
      <w:r>
        <w:rPr>
          <w:lang w:val="ha_NG" w:bidi="ha_NG"/>
        </w:rPr>
      </w:r>
    </w:p>
    <w:p>
      <w:pPr>
        <w:pStyle w:val="Heading3"/>
      </w:pPr>
      <w:r>
        <w:rPr>
          <w:lang w:val="ha_NG" w:bidi="ha_NG"/>
        </w:rPr>
        <w:t>Step 3</w:t>
      </w:r>
    </w:p>
    <w:p>
      <w:pPr/>
      <w:r>
        <w:rPr>
          <w:lang w:val="ha_NG" w:bidi="ha_NG"/>
        </w:rPr>
      </w:r>
      <w:r>
        <w:rPr>
          <w:lang w:val="ha_NG" w:bidi="ha_NG"/>
        </w:rPr>
        <w:t>Saurari rubutun sau ɗaya kuma a cikin juyi mafi sauƙin fahimta.</w:t>
      </w:r>
    </w:p>
    <w:p>
      <w:pPr/>
      <w:r>
        <w:rPr>
          <w:lang w:val="ha_NG" w:bidi="ha_NG"/>
        </w:rPr>
      </w:r>
      <w:r>
        <w:rPr>
          <w:lang w:val="ha_NG" w:bidi="ha_NG"/>
        </w:rPr>
        <w:t>A wannan zaman, za ku taimaki ƙungiyar su hango wannan labari. Za ku taimaki kungiyar wajen tsara wuraren da labarin zai gudana, yanayin labarin, da kuma jaruman labarin.</w:t>
      </w:r>
    </w:p>
    <w:p>
      <w:pPr/>
      <w:r>
        <w:rPr>
          <w:lang w:val="ha_NG" w:bidi="ha_NG"/>
        </w:rPr>
      </w:r>
      <w:r>
        <w:rPr>
          <w:lang w:val="ha_NG" w:bidi="ha_NG"/>
        </w:rPr>
        <w:t>Wannan labarin yana da sassa guda hudu.</w:t>
      </w:r>
    </w:p>
    <w:p>
      <w:pPr/>
      <w:r>
        <w:rPr>
          <w:lang w:val="ha_NG" w:bidi="ha_NG"/>
        </w:rPr>
      </w:r>
      <w:r>
        <w:rPr>
          <w:b/>
          <w:lang w:val="ha_NG" w:bidi="ha_NG"/>
        </w:rPr>
        <w:t>Fani na farko:</w:t>
      </w:r>
      <w:r>
        <w:rPr>
          <w:lang w:val="ha_NG" w:bidi="ha_NG"/>
        </w:rPr>
        <w:t xml:space="preserve"> Yesu yana koyar da taron jama'a tare da almajiransa a kan hanyar zuwa Urushalima. Wani Bafarisi yana gayyatar Yesu don ya ci abinci a gidansa. Yesu ya amince ya tafi gidansa.</w:t>
      </w:r>
    </w:p>
    <w:p>
      <w:pPr/>
      <w:r>
        <w:rPr>
          <w:lang w:val="ha_NG" w:bidi="ha_NG"/>
        </w:rPr>
      </w:r>
      <w:r>
        <w:rPr>
          <w:b/>
          <w:lang w:val="ha_NG" w:bidi="ha_NG"/>
        </w:rPr>
        <w:t>Fani na biyu:</w:t>
      </w:r>
      <w:r>
        <w:rPr>
          <w:lang w:val="ha_NG" w:bidi="ha_NG"/>
        </w:rPr>
        <w:t xml:space="preserve"> Yesu yana zaune a teburin gidan Bafarisiyen. Yana ci ba tare da wanke hannuwansa ba. Bafarisin ya yi mamaki. Yesu ya tsauta wa Farisawa ta wurin kwatanta su da kwanoni marasa tsabta da kuma kaburbura marasa alama.</w:t>
      </w:r>
    </w:p>
    <w:p>
      <w:pPr/>
      <w:r>
        <w:rPr>
          <w:lang w:val="ha_NG" w:bidi="ha_NG"/>
        </w:rPr>
      </w:r>
      <w:r>
        <w:rPr>
          <w:b/>
          <w:lang w:val="ha_NG" w:bidi="ha_NG"/>
        </w:rPr>
        <w:t>Fani na uku:</w:t>
      </w:r>
      <w:r>
        <w:rPr>
          <w:lang w:val="ha_NG" w:bidi="ha_NG"/>
        </w:rPr>
        <w:t xml:space="preserve"> Wani masanin shari'a ya ce Yesu yana zagin masanan shari'ar ma. Yesu ya soki masu ilimin shari'a saboda ba su ba da gaskiya ga annabawa ba kuma ba su ba da gaskiya gare shi ba. Yesu ya ce tsararsu za ta zama mai alhakin dukan kisan annabawa.</w:t>
      </w:r>
    </w:p>
    <w:p>
      <w:pPr/>
      <w:r>
        <w:rPr>
          <w:lang w:val="ha_NG" w:bidi="ha_NG"/>
        </w:rPr>
      </w:r>
      <w:r>
        <w:rPr>
          <w:b/>
          <w:lang w:val="ha_NG" w:bidi="ha_NG"/>
        </w:rPr>
        <w:t>Fage na huɗu:</w:t>
      </w:r>
      <w:r>
        <w:rPr>
          <w:lang w:val="ha_NG" w:bidi="ha_NG"/>
        </w:rPr>
        <w:t xml:space="preserve"> Yesu ya bar gidan Bafarisin kuma shugabannin addini suna fushi. Tun daga ranar, suke ɗaukar Yesu a matsayin maƙiyinsu. Suna yi masa tambayoyi masu wuya don ƙoƙarin kama shi da faɗin wani abu ba daidai ba.</w:t>
      </w:r>
    </w:p>
    <w:p>
      <w:pPr/>
      <w:r>
        <w:rPr>
          <w:lang w:val="ha_NG" w:bidi="ha_NG"/>
        </w:rPr>
      </w:r>
      <w:r>
        <w:rPr>
          <w:lang w:val="ha_NG" w:bidi="ha_NG"/>
        </w:rPr>
        <w:t>Jaruman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Jama'a</w:t>
      </w:r>
    </w:p>
    <w:p>
      <w:pPr>
        <w:pStyle w:val="ListBullet"/>
        <w:spacing w:line="240" w:lineRule="auto"/>
        <w:ind w:left="720"/>
      </w:pPr>
      <w:r>
        <w:rPr>
          <w:lang w:val="ha_NG" w:bidi="ha_NG"/>
        </w:rPr>
      </w:r>
      <w:r>
        <w:rPr>
          <w:lang w:val="ha_NG" w:bidi="ha_NG"/>
        </w:rPr>
        <w:t>Bafarisi da ya gayaci Yesu</w:t>
      </w:r>
    </w:p>
    <w:p>
      <w:pPr>
        <w:pStyle w:val="ListBullet"/>
        <w:spacing w:line="240" w:lineRule="auto"/>
        <w:ind w:left="720"/>
      </w:pPr>
      <w:r>
        <w:rPr>
          <w:lang w:val="ha_NG" w:bidi="ha_NG"/>
        </w:rPr>
      </w:r>
      <w:r>
        <w:rPr>
          <w:lang w:val="ha_NG" w:bidi="ha_NG"/>
        </w:rPr>
        <w:t>Masanin shari'a</w:t>
      </w:r>
    </w:p>
    <w:p>
      <w:pPr/>
      <w:r>
        <w:rPr>
          <w:lang w:val="ha_NG" w:bidi="ha_NG"/>
        </w:rPr>
      </w:r>
      <w:r>
        <w:rPr>
          <w:lang w:val="ha_NG" w:bidi="ha_NG"/>
        </w:rPr>
        <w:t>A cikin wannan zaman, sa rukunin su yi amfani da dabarar zane-zane (storyboard), su zana, ko su yi amfani da wasu nau'ikan kayan aiki (abubuwan da za ka iya motsawa kamar duwatsu, sanduna, kayan wasan yara) don nuna labarin da ayyukan da ke cikinsa.</w:t>
      </w:r>
    </w:p>
    <w:p>
      <w:pPr/>
      <w:r>
        <w:rPr>
          <w:lang w:val="ha_NG" w:bidi="ha_NG"/>
        </w:rPr>
      </w:r>
      <w:r>
        <w:rPr>
          <w:lang w:val="ha_NG" w:bidi="ha_NG"/>
        </w:rPr>
        <w:t>Yesu yana koyar da taron jama'a ta wajen amfani da misalin fitila.</w:t>
      </w:r>
    </w:p>
    <w:p>
      <w:pPr/>
      <w:r>
        <w:rPr>
          <w:lang w:val="ha_NG" w:bidi="ha_NG"/>
        </w:rPr>
      </w:r>
      <w:r>
        <w:rPr>
          <w:lang w:val="ha_NG" w:bidi="ha_NG"/>
        </w:rPr>
        <w:t>Yana da muhimmanci a tuna cewa Yesu yana bayyana cewa, aikin da fitila ke yi shi ne ba da haske. A wannan kwatancin, fitilar ita ce Yesu kuma hasken shi ne koyarwarsa. Ido mai koshin lafiya yana wakiltar mutumin da yake ganin fitilar kuma yake karɓar hasken a rayuwarsa. Ido marar lafiya yana karɓar duhu ne kawai domin ba ya karɓar koyarwar Yesu.</w:t>
      </w:r>
    </w:p>
    <w:p>
      <w:pPr/>
      <w:r>
        <w:rPr>
          <w:lang w:val="ha_NG" w:bidi="ha_NG"/>
        </w:rPr>
      </w:r>
      <w:r>
        <w:rPr>
          <w:lang w:val="ha_NG" w:bidi="ha_NG"/>
        </w:rPr>
        <w:t>Yesu ya gama koyarwa, sai wani Bafarisiya ya gayyace shi zuwa gidansa don cin abinci. Dukan mutane suna gab da cin abinci, amma Yesu bai wanke hannunsa ba. Farisiyawa sun yi mamaki.</w:t>
      </w:r>
    </w:p>
    <w:p>
      <w:pPr/>
      <w:r>
        <w:rPr>
          <w:lang w:val="ha_NG" w:bidi="ha_NG"/>
        </w:rPr>
      </w:r>
      <w:r>
        <w:rPr>
          <w:lang w:val="ha_NG" w:bidi="ha_NG"/>
        </w:rPr>
        <w:t>Yana da muhimmanci a tuna cewa Yahudawa sun kiyaye al'adar wanke hannu. Farisiyawan sun manne wa wannan al'ada sosai, amma ba su fahimci abin da zama da tsarki yake nufi ba. Yesu ya gaya musu abin da yake nufi a zama tsarkakakke da gaske, ko kuma a dace domin bauta wa Allah.</w:t>
      </w:r>
    </w:p>
    <w:p>
      <w:pPr/>
      <w:r>
        <w:rPr>
          <w:lang w:val="ha_NG" w:bidi="ha_NG"/>
        </w:rPr>
      </w:r>
      <w:r>
        <w:rPr>
          <w:lang w:val="ha_NG" w:bidi="ha_NG"/>
        </w:rPr>
        <w:t>Yesu ya san tunanin Bafarasin. Yesu ya tsawata wa shugabannin addinai saboda suna nuna kamar ba su da laifi alhali kuwa zuciyarsu muguwa ce. Yesu ya ce suna batar da mutane.</w:t>
      </w:r>
    </w:p>
    <w:p>
      <w:pPr/>
      <w:r>
        <w:rPr>
          <w:lang w:val="ha_NG" w:bidi="ha_NG"/>
        </w:rPr>
      </w:r>
      <w:r>
        <w:rPr>
          <w:lang w:val="ha_NG" w:bidi="ha_NG"/>
        </w:rPr>
        <w:t>Yana da muhimmanci a tuna cewa Yesu ya jaddada cewa ya kamata Farisawa su bayar da zakka. Duk da haka, Yesu ya gaya musu cewa bayar da zakka ba ya maye gurbin adalci da ƙaunar Allah.</w:t>
      </w:r>
    </w:p>
    <w:p>
      <w:pPr/>
      <w:r>
        <w:rPr>
          <w:lang w:val="ha_NG" w:bidi="ha_NG"/>
        </w:rPr>
      </w:r>
      <w:r>
        <w:rPr>
          <w:lang w:val="ha_NG" w:bidi="ha_NG"/>
        </w:rPr>
        <w:t>Yana da muhimmanci a tuna cewa a al'adar Yahudawa, taka kabari yana sa mutum ya zama maras tsarki na tsawon kwanaki bakwai domin yana taka gawa ne. Yesu ya yi amfani da wannan misali don ya kira Farisiyawan marasa tsafta da matattu a ciki.</w:t>
      </w:r>
    </w:p>
    <w:p>
      <w:pPr/>
      <w:r>
        <w:rPr>
          <w:lang w:val="ha_NG" w:bidi="ha_NG"/>
        </w:rPr>
      </w:r>
      <w:r>
        <w:rPr>
          <w:lang w:val="ha_NG" w:bidi="ha_NG"/>
        </w:rPr>
        <w:t>Wani masanin shari'a ya gaya wa Yesu cewa yana zagin masanan shari'a ma. Sai Yesu ya amsa cewa Allah zai hukunta su saboda kashe annabawan Yahudawa. Yesu ya ce suna hana mutane sanin gaskiya game da mulkin Allah domin suna sa bin dokar Allah ya zama da wuya sosai.</w:t>
      </w:r>
    </w:p>
    <w:p>
      <w:pPr/>
      <w:r>
        <w:rPr>
          <w:lang w:val="ha_NG" w:bidi="ha_NG"/>
        </w:rPr>
      </w:r>
      <w:r>
        <w:rPr>
          <w:lang w:val="ha_NG" w:bidi="ha_NG"/>
        </w:rPr>
        <w:t>Yana da muhimmanci a tuna cewa masana shari'a suna fassara dokar Allah ga mutane. Ta wannan hanyar suka ba da dokoki ko hanyoyin hali da ake tsammanin za su taimaka wa mutane su yi biyayya da dokar Allah. Amma saboda sun ƙara dokoki da yawa, hakan ya zama babban nauyi ga mutane. Ba su taimaka ko kadan ba.</w:t>
      </w:r>
    </w:p>
    <w:p>
      <w:pPr/>
      <w:r>
        <w:rPr>
          <w:lang w:val="ha_NG" w:bidi="ha_NG"/>
        </w:rPr>
      </w:r>
      <w:r>
        <w:rPr>
          <w:lang w:val="ha_NG" w:bidi="ha_NG"/>
        </w:rPr>
        <w:t>Yana da muhimmanci a tuna cewa Yesu yana gaya wa shugabannin addini cewa suna yin kamar suna girmama annabawa, amma ba sa bin ko mai da hankali ga abin da annabawan suka koyar. Don haka Allah zai hukunta su a matsayin masu kisan annabawa kamar kakanninsu.</w:t>
      </w:r>
    </w:p>
    <w:p>
      <w:pPr/>
      <w:r>
        <w:rPr>
          <w:lang w:val="ha_NG" w:bidi="ha_NG"/>
        </w:rPr>
      </w:r>
      <w:r>
        <w:rPr>
          <w:lang w:val="ha_NG" w:bidi="ha_NG"/>
        </w:rPr>
        <w:t>Yana da muhimmanci a tuna cewa lokacin da Yesu ya ce masana shari'ar addini sun cire mabuɗin ilimi, Yesu yana nufin cewa sun san abin da annabawa suka faɗa game da Yesu, amma ba su gaskata da annabawan ba. Ba sa raba wannan ilimin da mutanen.</w:t>
      </w:r>
    </w:p>
    <w:p>
      <w:pPr/>
      <w:r>
        <w:rPr>
          <w:lang w:val="ha_NG" w:bidi="ha_NG"/>
        </w:rPr>
      </w:r>
      <w:r>
        <w:rPr>
          <w:lang w:val="ha_NG" w:bidi="ha_NG"/>
        </w:rPr>
        <w:t>Yesu ya bar gidan, sai shugabannin addinai suka yi fushi sosai.</w:t>
      </w:r>
      <w:r>
        <w:rPr>
          <w:lang w:val="ha_NG" w:bidi="ha_NG"/>
        </w:rPr>
      </w:r>
    </w:p>
    <w:p>
      <w:pPr>
        <w:pStyle w:val="Heading3"/>
      </w:pPr>
      <w:r>
        <w:rPr>
          <w:lang w:val="ha_NG" w:bidi="ha_NG"/>
        </w:rPr>
        <w:t>Step 4</w:t>
      </w:r>
    </w:p>
    <w:p>
      <w:pPr/>
      <w:r>
        <w:rPr>
          <w:lang w:val="ha_NG" w:bidi="ha_NG"/>
        </w:rPr>
      </w:r>
      <w:r>
        <w:rPr>
          <w:lang w:val="ha_NG" w:bidi="ha_NG"/>
        </w:rPr>
        <w:t>Sake saurari rubutun a cikin sigar da ta fi sauƙin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 yana da fage guda hudu.</w:t>
      </w:r>
    </w:p>
    <w:p>
      <w:pPr/>
      <w:r>
        <w:rPr>
          <w:lang w:val="ha_NG" w:bidi="ha_NG"/>
        </w:rPr>
      </w:r>
      <w:r>
        <w:rPr>
          <w:lang w:val="ha_NG" w:bidi="ha_NG"/>
        </w:rPr>
        <w:t>Jaruman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Jama'a</w:t>
      </w:r>
    </w:p>
    <w:p>
      <w:pPr>
        <w:pStyle w:val="ListBullet"/>
        <w:spacing w:line="240" w:lineRule="auto"/>
        <w:ind w:left="720"/>
      </w:pPr>
      <w:r>
        <w:rPr>
          <w:lang w:val="ha_NG" w:bidi="ha_NG"/>
        </w:rPr>
      </w:r>
      <w:r>
        <w:rPr>
          <w:lang w:val="ha_NG" w:bidi="ha_NG"/>
        </w:rPr>
        <w:t>Bafarisi da ya gayaci Yesu</w:t>
      </w:r>
    </w:p>
    <w:p>
      <w:pPr>
        <w:pStyle w:val="ListBullet"/>
        <w:spacing w:line="240" w:lineRule="auto"/>
        <w:ind w:left="720"/>
      </w:pPr>
      <w:r>
        <w:rPr>
          <w:lang w:val="ha_NG" w:bidi="ha_NG"/>
        </w:rPr>
      </w:r>
      <w:r>
        <w:rPr>
          <w:lang w:val="ha_NG" w:bidi="ha_NG"/>
        </w:rPr>
        <w:t>Masanin shari'a</w:t>
      </w:r>
    </w:p>
    <w:p>
      <w:pPr/>
      <w:r>
        <w:rPr>
          <w:lang w:val="ha_NG" w:bidi="ha_NG"/>
        </w:rPr>
      </w:r>
      <w:r>
        <w:rPr>
          <w:lang w:val="ha_NG" w:bidi="ha_NG"/>
        </w:rPr>
        <w:t>Sa ƙungiyar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Tabbatar da cewa ƙungiyar tana amfani da kayan wasan kwaikwayo don nuna yadda haske yake kawar da duhu. Ƙungiyar na iya rufe duk tagogin kuma ta kashe duk fitilun a cikin wani daki. Sannan wani zai iya kunna kyandir, fitila, ko mashal kuma ya nuna yadda kowa zai iya sake gani.</w:t>
      </w:r>
    </w:p>
    <w:p>
      <w:pPr/>
      <w:r>
        <w:rPr>
          <w:lang w:val="ha_NG" w:bidi="ha_NG"/>
        </w:rPr>
      </w:r>
      <w:r>
        <w:rPr>
          <w:lang w:val="ha_NG" w:bidi="ha_NG"/>
        </w:rPr>
        <w:t>A nuna yadda idanu da ba su da koshin lafiya suke sa mutum ya yi ta tafiya cikin duhu. Ana iya yin wannan ta hanyar sa mutum ya yi tafiya da idanunsa a rufe.</w:t>
      </w:r>
    </w:p>
    <w:p>
      <w:pPr/>
      <w:r>
        <w:rPr>
          <w:lang w:val="ha_NG" w:bidi="ha_NG"/>
        </w:rPr>
      </w:r>
      <w:r>
        <w:rPr>
          <w:lang w:val="ha_NG" w:bidi="ha_NG"/>
        </w:rPr>
        <w:t>Ku tabbatar cewa ƙungiyar ta kwaikwayi shugabannin addini suna wanke hannayensu da gwiwar hannayensu da ruwa kafin cin abinci. Yesu bai wanke hannunsa ba kafin cin abinci kuma shugabannin addini sun yi mamakin.</w:t>
      </w:r>
    </w:p>
    <w:p>
      <w:pPr/>
      <w:r>
        <w:rPr>
          <w:lang w:val="ha_NG" w:bidi="ha_NG"/>
        </w:rPr>
      </w:r>
      <w:r>
        <w:rPr>
          <w:lang w:val="ha_NG" w:bidi="ha_NG"/>
        </w:rPr>
        <w:t>Tabbatar da cewa ƙungiyar tana amfani da kofi ko faranti a matsayin kayan wasa. Wani Bafarisi zai iya wanke waje sosai, amma ciki kuwa yana da datti ƙwarai. A lokaci guda, tabbatar da cewa ƙungiyar ta nuna a aikace yadda Yesu ya ce ta hanyar taimaka wa matalauta, za su kasance tsarkakakku gaba ɗaya.</w:t>
      </w:r>
    </w:p>
    <w:p>
      <w:pPr/>
      <w:r>
        <w:rPr>
          <w:lang w:val="ha_NG" w:bidi="ha_NG"/>
        </w:rPr>
      </w:r>
      <w:r>
        <w:rPr>
          <w:lang w:val="ha_NG" w:bidi="ha_NG"/>
        </w:rPr>
        <w:t>Ku tabbatar cewa ƙungiyar ta nuna yadda Farisiyawa suke zama marasa adalci ta hanyar rashin taimakon matalauta yayin da suke ba da zakkar ƙananan ganye da himma. Yesu ya gaya musu cewa Farisiyawa suna bayar da zakka amma ba sa taimaka wa matalauta, alhali taimaka wa matalautan shi ne abu mafi muhimmanci.</w:t>
      </w:r>
    </w:p>
    <w:p>
      <w:pPr/>
      <w:r>
        <w:rPr>
          <w:lang w:val="ha_NG" w:bidi="ha_NG"/>
        </w:rPr>
      </w:r>
      <w:r>
        <w:rPr>
          <w:lang w:val="ha_NG" w:bidi="ha_NG"/>
        </w:rPr>
        <w:t>Tabbatar cewa ƙungiyar ta kwaikwayi yadda Farisiyawa suke neman a girmama su a fili, amma a ɓoye, a ciki ba su da tsabta. Yesu ya kwatanta su da kaburbura marasa alama waɗanda suke sa waɗanda suka taka su su zama marasa tsarki.</w:t>
      </w:r>
    </w:p>
    <w:p>
      <w:pPr/>
      <w:r>
        <w:rPr>
          <w:lang w:val="ha_NG" w:bidi="ha_NG"/>
        </w:rPr>
      </w:r>
      <w:r>
        <w:rPr>
          <w:lang w:val="ha_NG" w:bidi="ha_NG"/>
        </w:rPr>
        <w:t>Ku tabbatar da cewa ƙungiyar ta kwaikwayi wani masanin dokar addini wanda yake jin haushi domin yana jin an wulakanta shi saboda Yesu.</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Yi wasan kwaikwayo na koyarwar Yesu game da fitila da ke ba da haske don a gani a cikin gida. Da farko, Yesu ya kwatanta fitila da kansa da kuma koyarwarsa. Sa'an nan Yesu ya kwatanta idanu da kasancewa fitila. Yesu ya yi bayanin cewa idanu marasa kyau suna sa jiki ya kasance cikin duhu.</w:t>
      </w:r>
    </w:p>
    <w:p>
      <w:pPr/>
      <w:r>
        <w:rPr>
          <w:lang w:val="ha_NG" w:bidi="ha_NG"/>
        </w:rPr>
      </w:r>
      <w:r>
        <w:rPr>
          <w:lang w:val="ha_NG" w:bidi="ha_NG"/>
        </w:rPr>
        <w:t>Dakatar da wasan: Tambayi jarumin da ya fito a matsayin almajiri, "Yaya kake ji?" Kuna iya jin abubuwa kamar, "Ina son misalin Yesu" Na san koyarwarsa ta bayyana min abubuwa game da rayuwa ta," "Da na so mutane su fahimci wane ne Yesu da gaske," da kuma "Abin takaici." Mutane da yawa sun zaɓi su zauna cikin duhu domin ba su karɓi Yesu ba. Sake aikin.</w:t>
      </w:r>
    </w:p>
    <w:p>
      <w:pPr/>
      <w:r>
        <w:rPr>
          <w:lang w:val="ha_NG" w:bidi="ha_NG"/>
        </w:rPr>
      </w:r>
      <w:r>
        <w:rPr>
          <w:lang w:val="ha_NG" w:bidi="ha_NG"/>
        </w:rPr>
        <w:t>Yi kwaikwayon wani Bafarisi da ya gayyaci Yesu cin abinci a gidansa. Yesu bai wanke hannunsa ba kafin ya zauna a teburin kamar yadda Farisawa suka yi.</w:t>
      </w:r>
    </w:p>
    <w:p>
      <w:pPr/>
      <w:r>
        <w:rPr>
          <w:lang w:val="ha_NG" w:bidi="ha_NG"/>
        </w:rPr>
      </w:r>
      <w:r>
        <w:rPr>
          <w:lang w:val="ha_NG" w:bidi="ha_NG"/>
        </w:rPr>
        <w:t>Dakatar da abin da ake yi: Tambayi mai fitowa a matsayin Bafarasi, "Yaya kake ji?" Za ka iya jin abubuwa kamar, "Abin ya ba da mamaki. Yaya zai ce shi malamin addini ne amma ba ya bin doka? "Yesu yana aikata abubuwa daban da yadda muke yi sosai. Ya sha bamban da kowane malamin addini da na sani," da kuma "Na damu." Ba zan iya yarda cewa mutane da yawa suna bin Yesu ba a yayin da shi kuma ba ya bin dokokinmu. Sake aikin.</w:t>
      </w:r>
    </w:p>
    <w:p>
      <w:pPr/>
      <w:r>
        <w:rPr>
          <w:lang w:val="ha_NG" w:bidi="ha_NG"/>
        </w:rPr>
      </w:r>
      <w:r>
        <w:rPr>
          <w:lang w:val="ha_NG" w:bidi="ha_NG"/>
        </w:rPr>
        <w:t>Ku kwaikwayi yadda Yesu yake gaya musu cewa suna kula sosai wajen wanke wajen kofi, amma suna barin ciki da datti. Yesu ya gaya wa Farisiyawa cewa kashin da ke jiran su domin ko da yake suna ba da zakka, suna watsi da adalci. Yesu ya gaya musu su zama masu tsabta da gaske ta hanyar ba wa matalauta. Yesu ya ce suna sa mutane su zama marasa tsarki ba tare da sun sani ba, kamar kaburbura da ba su da alama.</w:t>
      </w:r>
    </w:p>
    <w:p>
      <w:pPr/>
      <w:r>
        <w:rPr>
          <w:lang w:val="ha_NG" w:bidi="ha_NG"/>
        </w:rPr>
      </w:r>
      <w:r>
        <w:rPr>
          <w:lang w:val="ha_NG" w:bidi="ha_NG"/>
        </w:rPr>
        <w:t>Dakatar da wasan: Tambayi dan wasan da ke taka rawar shugabannin addini, "Yaya kake ji?" Za ku iya jin abubuwa kamar, "Fushi mai tsanani. "Yana zagin mu duka," "Amma ni ina rayuwa ta tsoron Allah." Ni misali ne mai kyau ga mutane! kuma "Ba zan iya yarda cewa Yesu ya faɗi haka ba alhalin shi ne baƙo mai daraja." Sake aikin.</w:t>
      </w:r>
    </w:p>
    <w:p>
      <w:pPr/>
      <w:r>
        <w:rPr>
          <w:lang w:val="ha_NG" w:bidi="ha_NG"/>
        </w:rPr>
      </w:r>
      <w:r>
        <w:rPr>
          <w:lang w:val="ha_NG" w:bidi="ha_NG"/>
        </w:rPr>
        <w:t>Masanan Attaura sun ji haushin kalaman Yesu. Yesu ya gaya musu cewa kaitonku yana jiran su ma, domin da yadda suke fassara dokar, suna ɗora wa mutane nauyi mai girma. Ba sa taimaka wa mutane su yi biyayya da dokar Allah. Yesu yana gaya musu cewa su masu laifin kisan annabawa ne a tarihin Yahudawa.</w:t>
      </w:r>
    </w:p>
    <w:p>
      <w:pPr/>
      <w:r>
        <w:rPr>
          <w:lang w:val="ha_NG" w:bidi="ha_NG"/>
        </w:rPr>
      </w:r>
      <w:r>
        <w:rPr>
          <w:lang w:val="ha_NG" w:bidi="ha_NG"/>
        </w:rPr>
        <w:t>Dakatar da wasan: Tambayi dan wasan da yake taka rawar masanan shari'a, "Yaya kake ji?" Zaku iya ji abubuwa kamar, "Ta yaya zai fada haka?" "Zan iya kawo maganar dukan annabawa," "Amma dokar Allah abu ne mai kyau da ya kamata a bi! " Ba laifina ba ne idan mutane ba su da isasshen tsarki," kuma "Wane ne Yesu da zai yanke mana hukunci? " Allah ne kawai zai iya yin hukunci a gare mu. Sake aikin.</w:t>
      </w:r>
    </w:p>
    <w:p>
      <w:pPr/>
      <w:r>
        <w:rPr>
          <w:lang w:val="ha_NG" w:bidi="ha_NG"/>
        </w:rPr>
      </w:r>
      <w:r>
        <w:rPr>
          <w:lang w:val="ha_NG" w:bidi="ha_NG"/>
        </w:rPr>
        <w:t>Yesu yana gaya musu cewa suna ɗauke maƙullin ilimi daga mutane. Yesu yana gaya musu cewa ba za su shiga mulkin sama ba kuma cewa suna hana wasu shiga.</w:t>
      </w:r>
    </w:p>
    <w:p>
      <w:pPr/>
      <w:r>
        <w:rPr>
          <w:lang w:val="ha_NG" w:bidi="ha_NG"/>
        </w:rPr>
      </w:r>
      <w:r>
        <w:rPr>
          <w:lang w:val="ha_NG" w:bidi="ha_NG"/>
        </w:rPr>
        <w:t>Dakatar da wasan: Tambayi mai fitowa a matsayin Yesu, "Yaya kake ji?" Za ka iya jin abubuwa kamar, "Bakin ciki. Ba su gane dalilin da ya sa Allah ya ba da doka tun farko ba," "Bacin rai. Suna amfani da dokar don su nuna cewa su nagari ne alhali ba sa taimaka wa wasu ko ƙaunarsu," da kuma "Na sani cewa dole ne su ƙi ni a matsayin wani ɓangare na shirin Uba na." Sake aikin.</w:t>
      </w:r>
    </w:p>
    <w:p>
      <w:pPr/>
      <w:r>
        <w:rPr>
          <w:lang w:val="ha_NG" w:bidi="ha_NG"/>
        </w:rPr>
      </w:r>
      <w:r>
        <w:rPr>
          <w:lang w:val="ha_NG" w:bidi="ha_NG"/>
        </w:rPr>
        <w:t>Farisiyawan da masanan ilimin shari'a sun yi fushi. Suna ƙoƙarin sa wa Yesu tarko ta hanyar tambayoyi da yawa.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yana koya wa taron ta hanyar kwatanta kansa da kuma koyarwarsa da </w:t>
      </w:r>
      <w:r>
        <w:rPr>
          <w:b/>
          <w:lang w:val="ha_NG" w:bidi="ha_NG"/>
        </w:rPr>
        <w:t>fitila</w:t>
      </w:r>
      <w:r>
        <w:rPr>
          <w:lang w:val="ha_NG" w:bidi="ha_NG"/>
        </w:rPr>
        <w:t xml:space="preserve">. A zamanin Yesu, fitila tana nufin </w:t>
      </w:r>
      <w:r>
        <w:rPr>
          <w:b/>
          <w:lang w:val="ha_NG" w:bidi="ha_NG"/>
        </w:rPr>
        <w:t>fitilar mai</w:t>
      </w:r>
      <w:r>
        <w:rPr>
          <w:lang w:val="ha_NG" w:bidi="ha_NG"/>
        </w:rPr>
        <w:t>. Yahudawa sun sanya mai a cikin karamar tukunya mai zaren fitila wanda suke kunnawa da dare. An sanya fitilar a wani wuri mai tsayi don ba da haske ga gidan. Ku tabbata kun fassara fitila kamar yadda kuka yi a baya.</w:t>
      </w:r>
    </w:p>
    <w:p>
      <w:pPr/>
      <w:r>
        <w:rPr>
          <w:lang w:val="ha_NG" w:bidi="ha_NG"/>
        </w:rPr>
      </w:r>
      <w:r>
        <w:rPr>
          <w:lang w:val="ha_NG" w:bidi="ha_NG"/>
        </w:rPr>
        <w:t>Dakata kuma ku nuna wa kungiyarku hoton fitilar mai idan ba ku yi hakan ba tukuna. Idan babu kalmar da ke nufin fitila a al'adarku, za ku iya amfani da kalmar da ke nufin kyandir, fanus, ko kuma wutar tocila.</w:t>
      </w:r>
    </w:p>
    <w:p>
      <w:pPr/>
      <w:r>
        <w:rPr>
          <w:lang w:val="ha_NG" w:bidi="ha_NG"/>
        </w:rPr>
      </w:r>
      <w:r>
        <w:rPr>
          <w:lang w:val="ha_NG" w:bidi="ha_NG"/>
        </w:rPr>
        <w:t xml:space="preserve">Sa’ad da Yesu ya gama koyarwa, sai wani </w:t>
      </w:r>
      <w:r>
        <w:rPr>
          <w:b/>
          <w:lang w:val="ha_NG" w:bidi="ha_NG"/>
        </w:rPr>
        <w:t>Farisi</w:t>
      </w:r>
      <w:r>
        <w:rPr>
          <w:lang w:val="ha_NG" w:bidi="ha_NG"/>
        </w:rPr>
        <w:t xml:space="preserve">, ko kuma wani shugaban addini na Yahudawa, ya gayyaci Yesu zuwa gidansa don cin abinci. Ku tabbatar kun fassara kalmar "Farisi" kamar yadda kuka yi a baya. </w:t>
      </w:r>
      <w:r>
        <w:rPr>
          <w:b/>
          <w:lang w:val="ha_NG" w:bidi="ha_NG"/>
        </w:rPr>
        <w:t>Farisi</w:t>
      </w:r>
      <w:r>
        <w:rPr>
          <w:lang w:val="ha_NG" w:bidi="ha_NG"/>
        </w:rPr>
        <w:t xml:space="preserve"> yana cikin Babban jerin kalmomi. Luka ya yi amfani da taken </w:t>
      </w:r>
      <w:r>
        <w:rPr>
          <w:b/>
          <w:lang w:val="ha_NG" w:bidi="ha_NG"/>
        </w:rPr>
        <w:t>Ubangiji</w:t>
      </w:r>
      <w:r>
        <w:rPr>
          <w:lang w:val="ha_NG" w:bidi="ha_NG"/>
        </w:rPr>
        <w:t xml:space="preserve"> don ya ambaci Yesu lokacin da ya amsa tunanin Bafarisin. Kalmar "Ubangiji" na nufin "maigida" ko kuma "wanda yake da iko." Yahudawa kuma sun yi amfani da kalmar Ubangiji wajen kiran Allah. Ku tabbata kun fassara kalmar "Ubangiji" kamar yadda kuka yi a baya. </w:t>
      </w:r>
      <w:r>
        <w:rPr>
          <w:b/>
          <w:lang w:val="ha_NG" w:bidi="ha_NG"/>
        </w:rPr>
        <w:t>Ubangiji</w:t>
      </w:r>
      <w:r>
        <w:rPr>
          <w:lang w:val="ha_NG" w:bidi="ha_NG"/>
        </w:rPr>
        <w:t xml:space="preserve"> yana cikin Babban Ƙamus.</w:t>
      </w:r>
    </w:p>
    <w:p>
      <w:pPr/>
      <w:r>
        <w:rPr>
          <w:lang w:val="ha_NG" w:bidi="ha_NG"/>
        </w:rPr>
      </w:r>
      <w:r>
        <w:rPr>
          <w:lang w:val="ha_NG" w:bidi="ha_NG"/>
        </w:rPr>
        <w:t xml:space="preserve">Yesu ya yi amfani da kwatanci don ya gaya wa Farisawa cewa suna son su kasance da </w:t>
      </w:r>
      <w:r>
        <w:rPr>
          <w:b/>
          <w:lang w:val="ha_NG" w:bidi="ha_NG"/>
        </w:rPr>
        <w:t>tsabta</w:t>
      </w:r>
      <w:r>
        <w:rPr>
          <w:lang w:val="ha_NG" w:bidi="ha_NG"/>
        </w:rPr>
        <w:t xml:space="preserve"> a waje, amma cikinsu cike yake da </w:t>
      </w:r>
      <w:r>
        <w:rPr>
          <w:b/>
          <w:lang w:val="ha_NG" w:bidi="ha_NG"/>
        </w:rPr>
        <w:t>kwadayi</w:t>
      </w:r>
      <w:r>
        <w:rPr>
          <w:lang w:val="ha_NG" w:bidi="ha_NG"/>
        </w:rPr>
        <w:t xml:space="preserve"> da mugunta. A nan, tsabta tana nufin tsarkakewa ko kuma yin tsarki ta hanyar al’ada. Idan wani ya tsarkaka, ya dace da bauta wa Allah. Ku tabbata kun yi fassarar tsafta kamar yadda kuka yi a baya. </w:t>
      </w:r>
      <w:r>
        <w:rPr>
          <w:b/>
          <w:lang w:val="ha_NG" w:bidi="ha_NG"/>
        </w:rPr>
        <w:t>Tsafta</w:t>
      </w:r>
      <w:r>
        <w:rPr>
          <w:lang w:val="ha_NG" w:bidi="ha_NG"/>
        </w:rPr>
        <w:t xml:space="preserve"> tana cikin Babban Jerin Kalmomi. Lokacin da Yesu ya ce Farisawa cike suke da kwaɗayi, yana nufin cewa suna da sha'awar ɗaukar abubuwan mutane da ƙarfi.</w:t>
      </w:r>
    </w:p>
    <w:p>
      <w:pPr/>
      <w:r>
        <w:rPr>
          <w:lang w:val="ha_NG" w:bidi="ha_NG"/>
        </w:rPr>
      </w:r>
      <w:r>
        <w:rPr>
          <w:lang w:val="ha_NG" w:bidi="ha_NG"/>
        </w:rPr>
        <w:t xml:space="preserve">Lokacin da Yesu ya yi amfani da kalmar </w:t>
      </w:r>
      <w:r>
        <w:rPr>
          <w:b/>
          <w:lang w:val="ha_NG" w:bidi="ha_NG"/>
        </w:rPr>
        <w:t>kaito</w:t>
      </w:r>
      <w:r>
        <w:rPr>
          <w:lang w:val="ha_NG" w:bidi="ha_NG"/>
        </w:rPr>
        <w:t xml:space="preserve">, yana bayyana baƙin ciki ne game da shari'ar Allah mai zuwa. Ku tabbatar kun fassara kalmar 'kaiton' kamar yadda kuka yi a baya. Yesu ya ce Farisiyawa sun bayar da kashi daya cikin goma, ko kuma zakka, na </w:t>
      </w:r>
      <w:r>
        <w:rPr>
          <w:b/>
          <w:lang w:val="ha_NG" w:bidi="ha_NG"/>
        </w:rPr>
        <w:t>na'a-na'a</w:t>
      </w:r>
      <w:r>
        <w:rPr>
          <w:lang w:val="ha_NG" w:bidi="ha_NG"/>
        </w:rPr>
        <w:t xml:space="preserve"> da </w:t>
      </w:r>
      <w:r>
        <w:rPr>
          <w:b/>
          <w:lang w:val="ha_NG" w:bidi="ha_NG"/>
        </w:rPr>
        <w:t>ruta</w:t>
      </w:r>
      <w:r>
        <w:rPr>
          <w:lang w:val="ha_NG" w:bidi="ha_NG"/>
        </w:rPr>
        <w:t xml:space="preserve"> amma ba sa yi wa mutane adalci. Na'a-na'a da ruta sun kasance ganyayyaki ko ƙananan tsirrai da mutane suke amfani da su don ƙara ɗanɗano a abincinsu. An kuma yi amfani da su a matsayin magani.</w:t>
      </w:r>
    </w:p>
    <w:p>
      <w:pPr/>
      <w:r>
        <w:rPr>
          <w:lang w:val="ha_NG" w:bidi="ha_NG"/>
        </w:rPr>
      </w:r>
      <w:r>
        <w:rPr>
          <w:lang w:val="ha_NG" w:bidi="ha_NG"/>
        </w:rPr>
        <w:t xml:space="preserve">Yesu ya ce Farisawa suna son zama a kujerun girmamawa a </w:t>
      </w:r>
      <w:r>
        <w:rPr>
          <w:b/>
          <w:lang w:val="ha_NG" w:bidi="ha_NG"/>
        </w:rPr>
        <w:t>majami'u</w:t>
      </w:r>
      <w:r>
        <w:rPr>
          <w:lang w:val="ha_NG" w:bidi="ha_NG"/>
        </w:rPr>
        <w:t xml:space="preserve">, ko wuraren bauta na Yahudawa. Ka tabbata ka fassara kalmar majami'a kamar yadda ka fassara ta a baya. </w:t>
      </w:r>
      <w:r>
        <w:rPr>
          <w:b/>
          <w:lang w:val="ha_NG" w:bidi="ha_NG"/>
        </w:rPr>
        <w:t>Majami'a</w:t>
      </w:r>
      <w:r>
        <w:rPr>
          <w:lang w:val="ha_NG" w:bidi="ha_NG"/>
        </w:rPr>
        <w:t xml:space="preserve"> tana cikin Babban Kundin Kalmomi. Bayan Yesu ya tsawata wa Farisawa, </w:t>
      </w:r>
      <w:r>
        <w:rPr>
          <w:b/>
          <w:lang w:val="ha_NG" w:bidi="ha_NG"/>
        </w:rPr>
        <w:t>wani masanin shari'a</w:t>
      </w:r>
      <w:r>
        <w:rPr>
          <w:lang w:val="ha_NG" w:bidi="ha_NG"/>
        </w:rPr>
        <w:t xml:space="preserve"> ya ce Yesu yana zaginsu ma. Masana attaura sun yi karatu, sun fassara, kuma sun koyar da dokar Allah ga mutane. Kalmar masana shari'a tana nufin gungun mutanen da ake kira malaman shari'a. Ku tabbata kun fassara malaman shari'a kamar yadda kuka fassara su a baya. </w:t>
      </w:r>
      <w:r>
        <w:rPr>
          <w:b/>
          <w:lang w:val="ha_NG" w:bidi="ha_NG"/>
        </w:rPr>
        <w:t>Malaman shari'a</w:t>
      </w:r>
      <w:r>
        <w:rPr>
          <w:lang w:val="ha_NG" w:bidi="ha_NG"/>
        </w:rPr>
        <w:t xml:space="preserve"> yana cikin Babban Jerin Kalmomi.</w:t>
      </w:r>
    </w:p>
    <w:p>
      <w:pPr/>
      <w:r>
        <w:rPr>
          <w:lang w:val="ha_NG" w:bidi="ha_NG"/>
        </w:rPr>
      </w:r>
      <w:r>
        <w:rPr>
          <w:lang w:val="ha_NG" w:bidi="ha_NG"/>
        </w:rPr>
        <w:t xml:space="preserve">Mai ilimin shari'a ya kira Yesu, </w:t>
      </w:r>
      <w:r>
        <w:rPr>
          <w:b/>
          <w:lang w:val="ha_NG" w:bidi="ha_NG"/>
        </w:rPr>
        <w:t>Malami</w:t>
      </w:r>
      <w:r>
        <w:rPr>
          <w:lang w:val="ha_NG" w:bidi="ha_NG"/>
        </w:rPr>
        <w:t xml:space="preserve">. 'Malami' ya kasance laƙabi na ladabi ga shugaban addinin Yahudawa. Ku tabbata kun fassara kalmar "Malami" kamar yadda kuka yi a baya. </w:t>
      </w:r>
      <w:r>
        <w:rPr>
          <w:b/>
          <w:lang w:val="ha_NG" w:bidi="ha_NG"/>
        </w:rPr>
        <w:t>Malam</w:t>
      </w:r>
      <w:r>
        <w:rPr>
          <w:lang w:val="ha_NG" w:bidi="ha_NG"/>
        </w:rPr>
        <w:t xml:space="preserve"> yana cikin Babban Kamus. Yesu yana cewa shugabannin addini sun gina </w:t>
      </w:r>
      <w:r>
        <w:rPr>
          <w:b/>
          <w:lang w:val="ha_NG" w:bidi="ha_NG"/>
        </w:rPr>
        <w:t>kaburbura</w:t>
      </w:r>
      <w:r>
        <w:rPr>
          <w:lang w:val="ha_NG" w:bidi="ha_NG"/>
        </w:rPr>
        <w:t xml:space="preserve"> don </w:t>
      </w:r>
      <w:r>
        <w:rPr>
          <w:b/>
          <w:lang w:val="ha_NG" w:bidi="ha_NG"/>
        </w:rPr>
        <w:t>annabawa</w:t>
      </w:r>
      <w:r>
        <w:rPr>
          <w:lang w:val="ha_NG" w:bidi="ha_NG"/>
        </w:rPr>
        <w:t xml:space="preserve"> ko kuma manzannin Allah. A nan, kalmar kabari tana nufin wani kyakkyawan gini na dutse. Ya kasance daban da kogon binne gawa. Ku tabbata kun fassara "annabi" kamar yadda kuka yi a baya. </w:t>
      </w:r>
      <w:r>
        <w:rPr>
          <w:b/>
          <w:lang w:val="ha_NG" w:bidi="ha_NG"/>
        </w:rPr>
        <w:t>Annabi</w:t>
      </w:r>
      <w:r>
        <w:rPr>
          <w:lang w:val="ha_NG" w:bidi="ha_NG"/>
        </w:rPr>
        <w:t xml:space="preserve"> yana cikin Babban jerin kalmomi. Yesu ya ce sun gina makabartun ne domin suna tunanin </w:t>
      </w:r>
      <w:r>
        <w:rPr>
          <w:b/>
          <w:lang w:val="ha_NG" w:bidi="ha_NG"/>
        </w:rPr>
        <w:t>kakanninsu</w:t>
      </w:r>
      <w:r>
        <w:rPr>
          <w:lang w:val="ha_NG" w:bidi="ha_NG"/>
        </w:rPr>
        <w:t>, ko kuma magabatansu, sun yi daidai wajen kashe annabawa.</w:t>
      </w:r>
    </w:p>
    <w:p>
      <w:pPr/>
      <w:r>
        <w:rPr>
          <w:lang w:val="ha_NG" w:bidi="ha_NG"/>
        </w:rPr>
      </w:r>
      <w:r>
        <w:rPr>
          <w:lang w:val="ha_NG" w:bidi="ha_NG"/>
        </w:rPr>
        <w:t xml:space="preserve">Yesu yana amfani da maganar nan "Allah cikin </w:t>
      </w:r>
      <w:r>
        <w:rPr>
          <w:b/>
          <w:lang w:val="ha_NG" w:bidi="ha_NG"/>
        </w:rPr>
        <w:t>hikimarsa</w:t>
      </w:r>
      <w:r>
        <w:rPr>
          <w:lang w:val="ha_NG" w:bidi="ha_NG"/>
        </w:rPr>
        <w:t xml:space="preserve"> ya ce." Yana magana game da hikimar Allah kamar dai ita mutum ce. Hikima tana nufin tunani na gaskiya. Allah ya san kome kuma saboda haka hikima ta gaskiya za ta iya zuwa ne kawai daga gare shi. Ku tabbata kun fassara hikima kamar yadda kuka yi a baya. </w:t>
      </w:r>
      <w:r>
        <w:rPr>
          <w:b/>
          <w:lang w:val="ha_NG" w:bidi="ha_NG"/>
        </w:rPr>
        <w:t>Hikima</w:t>
      </w:r>
      <w:r>
        <w:rPr>
          <w:lang w:val="ha_NG" w:bidi="ha_NG"/>
        </w:rPr>
        <w:t xml:space="preserve"> tana cikin Babban Kamus. Allah ya faɗa cikin hikima cewa zai aiko da ƙarin annabawa da </w:t>
      </w:r>
      <w:r>
        <w:rPr>
          <w:b/>
          <w:lang w:val="ha_NG" w:bidi="ha_NG"/>
        </w:rPr>
        <w:t>manzanni</w:t>
      </w:r>
      <w:r>
        <w:rPr>
          <w:lang w:val="ha_NG" w:bidi="ha_NG"/>
        </w:rPr>
        <w:t xml:space="preserve">, ko waɗanda aka aike, amma su ma za a tsananta musu kuma wasu ma za a kashe su. Ku tabbatar kun fassara kalmar nan ta manzo yadda kuka yi a sauran wuraren da suka gabata. </w:t>
      </w:r>
      <w:r>
        <w:rPr>
          <w:b/>
          <w:lang w:val="ha_NG" w:bidi="ha_NG"/>
        </w:rPr>
        <w:t>Manzo</w:t>
      </w:r>
      <w:r>
        <w:rPr>
          <w:lang w:val="ha_NG" w:bidi="ha_NG"/>
        </w:rPr>
        <w:t xml:space="preserve"> yana cikin Babban Jerin Kalmomi.</w:t>
      </w:r>
    </w:p>
    <w:p>
      <w:pPr/>
      <w:r>
        <w:rPr>
          <w:lang w:val="ha_NG" w:bidi="ha_NG"/>
        </w:rPr>
      </w:r>
      <w:r>
        <w:rPr>
          <w:lang w:val="ha_NG" w:bidi="ha_NG"/>
        </w:rPr>
        <w:t xml:space="preserve">Yesu ya ce mutanen wannan </w:t>
      </w:r>
      <w:r>
        <w:rPr>
          <w:b/>
          <w:lang w:val="ha_NG" w:bidi="ha_NG"/>
        </w:rPr>
        <w:t>tsarar</w:t>
      </w:r>
      <w:r>
        <w:rPr>
          <w:lang w:val="ha_NG" w:bidi="ha_NG"/>
        </w:rPr>
        <w:t xml:space="preserve">, ko kuma dukan mutanen da suka rayu a lokacin, za su zama masu alhakin kisan dukan annabawa. Ku tabbata kun fassara zamani kamar yadda kuka yi a baya. </w:t>
      </w:r>
      <w:r>
        <w:rPr>
          <w:b/>
          <w:lang w:val="ha_NG" w:bidi="ha_NG"/>
        </w:rPr>
        <w:t>Zamani</w:t>
      </w:r>
      <w:r>
        <w:rPr>
          <w:lang w:val="ha_NG" w:bidi="ha_NG"/>
        </w:rPr>
        <w:t xml:space="preserve"> yana cikin Babban Kamus.</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kungiyar su yi gwajin ba da labarin a yarenku. Ku tuna ku haɗa abubuwan da kuka yanke shawara a kai a matakan da suka gabata, kamar jerin lokuta, kalmomi, jimloli, motsin zuciyoyi, ko kowane abu da kuka tattauna.</w:t>
      </w:r>
    </w:p>
    <w:p>
      <w:pPr/>
      <w:r>
        <w:rPr>
          <w:lang w:val="ha_NG" w:bidi="ha_NG"/>
        </w:rPr>
      </w:r>
      <w:r>
        <w:rPr>
          <w:lang w:val="ha_NG" w:bidi="ha_NG"/>
        </w:rPr>
        <w:t>Ya kamata wani ɗan ƙungiya ya faɗi wasu jimloli na nassin sannan ya dakata. Wani memba na ƙungiyar daban ya kamata ya faɗi sashe na gaba na nassin sannan ya tsaya. Ku ci gaba da yin haka har sai duk kungiyar ta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Ɗan ƙungiya zai iya amfani da abubuwan da suka zo a bazuwa, ko motsi-motsi, ko kuma zanen labarinsa don taimaka masa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Wataƙila ka ga cewa ka fi son yadda wani ɗan ƙungiya ya ba da wani fage, amma kuma ka fi son yadda wani ɗan ƙungiyar na daban ya ba da wani fage.</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rubutun da kowa ya amince da ita. Ya kamata kowane ɗan ƙungiyar ya yi gwajin faɗin wannan sigar ƙarshe ta rubutun.</w:t>
      </w:r>
      <w:r>
        <w:rPr>
          <w:lang w:val="ha_NG" w:bidi="ha_NG"/>
        </w:rPr>
      </w:r>
      <w:r>
        <w:rPr>
          <w:lang w:val="ha_NG" w:bidi="ha_NG"/>
        </w:rPr>
      </w:r>
    </w:p>
    <w:p>
      <w:pPr/>
      <w:r>
        <w:rPr>
          <w:lang w:val="ha_NG" w:bidi="ha_NG"/>
        </w:rPr>
      </w:r>
    </w:p>
    <w:p>
      <w:pPr>
        <w:pStyle w:val="Heading2"/>
      </w:pPr>
      <w:r>
        <w:rPr>
          <w:lang w:val="ha_NG" w:bidi="ha_NG"/>
        </w:rPr>
        <w:t>Luke 12:1–12</w:t>
      </w:r>
      <w:r>
        <w:rPr>
          <w:lang w:val="ha_NG" w:bidi="ha_NG"/>
        </w:rPr>
      </w:r>
    </w:p>
    <w:p>
      <w:pPr>
        <w:pStyle w:val="Heading3"/>
      </w:pPr>
      <w:r>
        <w:rPr>
          <w:lang w:val="ha_NG" w:bidi="ha_NG"/>
        </w:rPr>
        <w:t>Step 1</w:t>
      </w:r>
    </w:p>
    <w:p>
      <w:pPr/>
      <w:r>
        <w:rPr>
          <w:lang w:val="ha_NG" w:bidi="ha_NG"/>
        </w:rPr>
      </w:r>
      <w:r>
        <w:rPr>
          <w:lang w:val="ha_NG" w:bidi="ha_NG"/>
        </w:rPr>
        <w:t>Ku saurari Luka 12:1–12 kuma ku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A cikin labarin da ya gabata, Yesu ya soki shugabannin addini yayin da yake cin abinci a gidan wani Farisa, ko kuma shugaban addini. Lokacin da Yesu ya tafi, shugabannin addini sun yi fushi da shi kuma suna neman hanyar da za su hukunta shi. Dubban mutane suna wajen gidan, suna ƙoƙarin zuwa kusa da Yesu. Yesu ya juya ga almajiransa ya koya musu game da tsanantawa, ko kuma wasu su sa su shan wahala domin suna bin sa.</w:t>
      </w:r>
    </w:p>
    <w:p>
      <w:pPr/>
      <w:r>
        <w:rPr>
          <w:lang w:val="ha_NG" w:bidi="ha_NG"/>
        </w:rPr>
      </w:r>
      <w:r>
        <w:rPr>
          <w:lang w:val="ha_NG" w:bidi="ha_NG"/>
        </w:rPr>
        <w:t>Cikin gidan Bafarisiyen, Yesu ya tsawata wa shugabannin addini don ba su gaskata da shi ba kuma don suna batar da mutanen da ke binsu. Shugabannin addinin sun yi fushi ƙwarai kuma suna so su nemo hanyar hukunta Yesu. A lokacin da Yesu yake cikin gidan, taron ya ci gaba da yawaita a waje har sai da yawan mutanen suka kai dubbai suna taka juna yayin da suke ƙoƙarin zuwa kusa da Yesu. Luka ya yi amfani da taron jama'a don ya nuna wa Teyofilus cewa ko da yake shugabannin addini ba su karɓi Yesu ba, Yesu ya shahara a tsakanin taron jama'a. Da fari Yesu ya juya ga almajiransa ya koya musu game da tsanantawa kafin ya yi magana da taron. Taron har yanzu yana iya jin Yesu yayin da yake koyar da almajiransa.</w:t>
      </w:r>
    </w:p>
    <w:p>
      <w:pPr/>
      <w:r>
        <w:rPr>
          <w:lang w:val="ha_NG" w:bidi="ha_NG"/>
        </w:rPr>
      </w:r>
      <w:r>
        <w:rPr>
          <w:lang w:val="ha_NG" w:bidi="ha_NG"/>
        </w:rPr>
        <w:t>Ku tsaya ku tattauna da ƙungiyarku: Ta yaya ake kallon taron mutane a al'adarku? Shin suna da taimako ko suna da cutarwa? Me ke sa jama'a su taru a inda kake zaune?</w:t>
      </w:r>
    </w:p>
    <w:p>
      <w:pPr/>
      <w:r>
        <w:rPr>
          <w:lang w:val="ha_NG" w:bidi="ha_NG"/>
        </w:rPr>
      </w:r>
      <w:r>
        <w:rPr>
          <w:lang w:val="ha_NG" w:bidi="ha_NG"/>
        </w:rPr>
        <w:t>Yesu ya yi gargaɗi ga almajiransa game da munafunci, wato halin mutumin da yake nuna kansa daban da yadda yake a zahiri. Yesu ya kwatanta munafurcin Farisawa, ko kuma shugabannin addini, da yisti. Ana ƙara yisti a cikin kullu don ya kumbura kuma ya tashi. Yesu ya kwatanta wannan da Farisiyawa waɗanda suke magana kuma suke nuna kamar ba su da laifi kuma suna ƙaunar Allah, amma ainihin dalilansu cike da zunubi suke. Kamar yadda yisti yake yaɗuwa da sauri a cikin kullu, haka halayen Farisiyawa za su iya shafar waɗanda suka bi su da sauri. Yesu ya yi amfani da karin magana guda biyu na Yahudawa da aka sani sosai don ya bayyana abu guda—cewa Allah zai bayyana kome da mutum yake ɓoye. A ranar sakamako, Allah zai bayyana ainihin manufofi ko niyyofin kowane mutum.</w:t>
      </w:r>
    </w:p>
    <w:p>
      <w:pPr/>
      <w:r>
        <w:rPr>
          <w:lang w:val="ha_NG" w:bidi="ha_NG"/>
        </w:rPr>
      </w:r>
      <w:r>
        <w:rPr>
          <w:lang w:val="ha_NG" w:bidi="ha_NG"/>
        </w:rPr>
        <w:t>Ku tsaya ku tattauna da ƙungiyarku: A al'adarku, ta yaya mutane suke martani idan abin da suka yi a ɓoye an gano shi kuma aka bayyana shi a bainar jama'a?</w:t>
      </w:r>
    </w:p>
    <w:p>
      <w:pPr/>
      <w:r>
        <w:rPr>
          <w:lang w:val="ha_NG" w:bidi="ha_NG"/>
        </w:rPr>
      </w:r>
      <w:r>
        <w:rPr>
          <w:lang w:val="ha_NG" w:bidi="ha_NG"/>
        </w:rPr>
        <w:t>Sa’ad da Yesu ya ce "Abin da kuke faɗa cikin duhu za a ji shi a cikin hasken rana," yana nufin cewa abin da almajiran suke faɗa a ɓoye, mutane da yawa za su ji shi a fili. Yesu ya yi amfani da misalin al'ada—abin da kuka rada a cikin daki, za a yi shelar sa daga kan rufin gidaje. A cikin al'adar Yahudawa, 'ɗakin ciki' yana nufin ɗaki da ke cikin gida. Gidajen Yahudawa suna da siraran bango a da, don haka mutanen da suke wucewa su kan iya jin abin da ake faɗa a ciki. Rufuffukan gidajen Yahudawa sun kasance lebur Lokacin da wani yake son ya sanar da al'umma wani muhimmin abu, sai ya tsaya a kan rufi ya yi magana da babbar murya ga mutanen da ke kan titi.</w:t>
      </w:r>
    </w:p>
    <w:p>
      <w:pPr/>
      <w:r>
        <w:rPr>
          <w:lang w:val="ha_NG" w:bidi="ha_NG"/>
        </w:rPr>
      </w:r>
      <w:r>
        <w:rPr>
          <w:lang w:val="ha_NG" w:bidi="ha_NG"/>
        </w:rPr>
        <w:t>Dakata kuma ku nuna wa kungiyarku gidan Yahudawa mai rufin lebur.</w:t>
      </w:r>
    </w:p>
    <w:p>
      <w:pPr/>
      <w:r>
        <w:rPr>
          <w:lang w:val="ha_NG" w:bidi="ha_NG"/>
        </w:rPr>
      </w:r>
      <w:r>
        <w:rPr>
          <w:lang w:val="ha_NG" w:bidi="ha_NG"/>
        </w:rPr>
        <w:t>Yesu ya ce "Ina gaya muku" don ya jaddada abin da ya kusan faɗa. Yesu yana gaya wa duk waɗanda suke saurare cewa kada su ji tsoron mutane waɗanda za su iya cutar ko kashe jikin mutum kawai, saboda ba su da iko a kan inda mutum zai je bayan ya mutu. Maimakon haka, ya kamata su ji tsoron Allah wanda yake da iko da kuma hurumi na hukunta mutanen da suka cancanci horo ta wurin jefa su cikin Jahannama, ko kuma wutar jahannama. Wannan amfani da tsoro yana nufin tsoron fushin Allah.</w:t>
      </w:r>
    </w:p>
    <w:p>
      <w:pPr/>
      <w:r>
        <w:rPr>
          <w:lang w:val="ha_NG" w:bidi="ha_NG"/>
        </w:rPr>
      </w:r>
      <w:r>
        <w:rPr>
          <w:lang w:val="ha_NG" w:bidi="ha_NG"/>
        </w:rPr>
        <w:t>Sai Yesu ya ƙarfafa gwiwar almajiransa ta hanyar yi musu tambayar da bai sa ran a ba shi amsa ba: "Ashe ba a sayar da ƙananan tsuntsaye guda biyar a kan kuɗi biyu ba?" Tsuntsayen gida ƙananan tsuntsaye ne da ake sayarwa a kasuwa don abinci. Denarii tsabar kudin Romawa ne wadanda darajarsu ta kai kashi daya cikin goma sha shida na albashin kwana daya. Yesu yana nuna cewa tsuntsayen daji ba su da daraja sosai, duk da haka, Allah yana kula da kowannensu.</w:t>
      </w:r>
    </w:p>
    <w:p>
      <w:pPr/>
      <w:r>
        <w:rPr>
          <w:lang w:val="ha_NG" w:bidi="ha_NG"/>
        </w:rPr>
      </w:r>
      <w:r>
        <w:rPr>
          <w:lang w:val="ha_NG" w:bidi="ha_NG"/>
        </w:rPr>
        <w:t>Ku dakata ku nuna wa ƙungiyarku hoton tsuntsun gida</w:t>
      </w:r>
    </w:p>
    <w:p>
      <w:pPr/>
      <w:r>
        <w:rPr>
          <w:lang w:val="ha_NG" w:bidi="ha_NG"/>
        </w:rPr>
      </w:r>
      <w:r>
        <w:rPr>
          <w:lang w:val="ha_NG" w:bidi="ha_NG"/>
        </w:rPr>
        <w:t>Sa’ad da Yesu ya ce "Lalle," yana kwatanta bambancin yadda Allah yake kula da tsuntsaye da kuma yadda yake kula da almajirai. Allah ya daraja almajirai fiye da tsuntsaye. Har ma ya san adadin gashin da suke da shi a kansu! Yesu ya gaya musu haka don kada su ji tsoron tsanantar da za su fuskanta a duniya, sai dai su amince da cewa Allah zai kula da su.</w:t>
      </w:r>
    </w:p>
    <w:p>
      <w:pPr/>
      <w:r>
        <w:rPr>
          <w:lang w:val="ha_NG" w:bidi="ha_NG"/>
        </w:rPr>
      </w:r>
      <w:r>
        <w:rPr>
          <w:lang w:val="ha_NG" w:bidi="ha_NG"/>
        </w:rPr>
        <w:t>Yesu ya yi magana akan mutumin da ya bayyana a fili cewa yana bin Almasihu da aka yi alkawarinsa, ko kuma Yesu. A gaban Allah da mala'ikunsa, Ɗan Mutum, ko Yesu, zai kira wancan mutumin nasa. Yesu ya kira kansa Ɗan Mutum don ya nuna cewa shi mutum ne na gaskiya kuma yana wakiltar dukan mutane. Amma kuma, Yesu daga Allah yake kuma yana da ikon Allah. Mutum yana shaida Yesu ba kawai ta wurin gaya wa mutane a bayyane cewa yana bin Yesu ba, har ma da rayuwa ta biyayya ga dokokin Allah. Amma duk wanda ya ƙi Yesu a fili, Yesu ma zai ƙi shi a gaban Allah da mala’ikunsa, wanda hakan zai haifar da sakamako na har abada. Mutanen da suka yi magana gāba da Yesu ko suka musanta shi, har yanzu Allah zai iya gafarta musu idan suka koma gare shi. Amma idan wani ya wulakanta Ruhun Allah, to Allah ba zai gafarce shi ba. Bisharar Matta ta ce misali ɗaya na mutanen da suka saɓa wa ruhun Allah su ne waɗanda suka ga aikinsa suka ce ikon Shaiɗan ne. Wannan ya faru ne jim kadan lokacin da Yesu ya fitar da aljani daga jikin mutumin da ba ya iya magana.</w:t>
      </w:r>
    </w:p>
    <w:p>
      <w:pPr/>
      <w:r>
        <w:rPr>
          <w:lang w:val="ha_NG" w:bidi="ha_NG"/>
        </w:rPr>
      </w:r>
      <w:r>
        <w:rPr>
          <w:lang w:val="ha_NG" w:bidi="ha_NG"/>
        </w:rPr>
        <w:t>Ku tsaya ku tattauna da ƙungiyarku: A al'adarku, ta yaya mutane suke martani idan aka ƙi su? Ta yaya mutane za su yi sulhu a tsakaninsu? A wanne irin yanayi ne ba za a gyara wata dangantaka ba?</w:t>
      </w:r>
    </w:p>
    <w:p>
      <w:pPr/>
      <w:r>
        <w:rPr>
          <w:lang w:val="ha_NG" w:bidi="ha_NG"/>
        </w:rPr>
      </w:r>
      <w:r>
        <w:rPr>
          <w:lang w:val="ha_NG" w:bidi="ha_NG"/>
        </w:rPr>
        <w:t>Yesu ya gaya wa almajiransa kada su damu lokacin da aka kama su kuma aka yi musu shari'a a cikin majami'u, ko wuraren taro na Yahudawa. Wannan ya nuna cewa shugabannin addini za su yi adawa da almajiran a nan gaba. Shugabannin Yahudawa su kan kai su majami'a domin su yanke shawarar ko ya kamata a yi musu hukunci don sun kasance masu aminci ga Yesu.</w:t>
      </w:r>
    </w:p>
    <w:p>
      <w:pPr/>
      <w:r>
        <w:rPr>
          <w:lang w:val="ha_NG" w:bidi="ha_NG"/>
        </w:rPr>
      </w:r>
      <w:r>
        <w:rPr>
          <w:lang w:val="ha_NG" w:bidi="ha_NG"/>
        </w:rPr>
        <w:t>Ku dakata ku nuna wa ƙungiyarku hoton majami'a.</w:t>
      </w:r>
    </w:p>
    <w:p>
      <w:pPr/>
      <w:r>
        <w:rPr>
          <w:lang w:val="ha_NG" w:bidi="ha_NG"/>
        </w:rPr>
      </w:r>
      <w:r>
        <w:rPr>
          <w:lang w:val="ha_NG" w:bidi="ha_NG"/>
        </w:rPr>
        <w:t>Yesu ya gaya musu kada su damu game da yadda za su kare kansu a kotu domin Ruhun Allah zai taimaka musu su san abin da za su fada a lokacin.</w:t>
      </w:r>
      <w:r>
        <w:rPr>
          <w:lang w:val="ha_NG" w:bidi="ha_NG"/>
        </w:rPr>
      </w:r>
    </w:p>
    <w:p>
      <w:pPr>
        <w:pStyle w:val="Heading3"/>
      </w:pPr>
      <w:r>
        <w:rPr>
          <w:lang w:val="ha_NG" w:bidi="ha_NG"/>
        </w:rPr>
        <w:t>Step 3</w:t>
      </w:r>
    </w:p>
    <w:p>
      <w:pPr/>
      <w:r>
        <w:rPr>
          <w:lang w:val="ha_NG" w:bidi="ha_NG"/>
        </w:rPr>
      </w:r>
      <w:r>
        <w:rPr>
          <w:lang w:val="ha_NG" w:bidi="ha_NG"/>
        </w:rPr>
        <w:t>Saurari rubutun sau ɗaya kuma a cikin juyi mafi sauƙin fahimta.</w:t>
      </w:r>
    </w:p>
    <w:p>
      <w:pPr/>
      <w:r>
        <w:rPr>
          <w:lang w:val="ha_NG" w:bidi="ha_NG"/>
        </w:rPr>
      </w:r>
      <w:r>
        <w:rPr>
          <w:lang w:val="ha_NG" w:bidi="ha_NG"/>
        </w:rPr>
        <w:t>A wannan zaman, za ku taimaki ƙungiyar su hango wannan labari a zuciyarsu. Za ku taimaki kungiyar wajen tsara fage, muhallin, da kuma jaruman labarin.</w:t>
      </w:r>
    </w:p>
    <w:p>
      <w:pPr/>
      <w:r>
        <w:rPr>
          <w:lang w:val="ha_NG" w:bidi="ha_NG"/>
        </w:rPr>
      </w:r>
      <w:r>
        <w:rPr>
          <w:lang w:val="ha_NG" w:bidi="ha_NG"/>
        </w:rPr>
        <w:t>Wannan labarin yana da fage guda hudu.</w:t>
      </w:r>
    </w:p>
    <w:p>
      <w:pPr/>
      <w:r>
        <w:rPr>
          <w:lang w:val="ha_NG" w:bidi="ha_NG"/>
        </w:rPr>
      </w:r>
      <w:r>
        <w:rPr>
          <w:b/>
          <w:lang w:val="ha_NG" w:bidi="ha_NG"/>
        </w:rPr>
        <w:t>Fani na farko:</w:t>
      </w:r>
      <w:r>
        <w:rPr>
          <w:lang w:val="ha_NG" w:bidi="ha_NG"/>
        </w:rPr>
        <w:t xml:space="preserve"> Taron jama'a sun taru a waje yayin da Yesu yana cikin gidan Bafarisi. Yesu ya fito kuma ya koya wa almajiransa game da munafurci.</w:t>
      </w:r>
    </w:p>
    <w:p>
      <w:pPr/>
      <w:r>
        <w:rPr>
          <w:lang w:val="ha_NG" w:bidi="ha_NG"/>
        </w:rPr>
      </w:r>
      <w:r>
        <w:rPr>
          <w:b/>
          <w:lang w:val="ha_NG" w:bidi="ha_NG"/>
        </w:rPr>
        <w:t>Fani na biyu:</w:t>
      </w:r>
      <w:r>
        <w:rPr>
          <w:lang w:val="ha_NG" w:bidi="ha_NG"/>
        </w:rPr>
        <w:t xml:space="preserve"> Yesu yana koyar da almajiransa cewa ya kamata su ji tsoron Allah. Yesu kuma ya gaya musu cewa su masu muhimmanci ne.</w:t>
      </w:r>
    </w:p>
    <w:p>
      <w:pPr/>
      <w:r>
        <w:rPr>
          <w:lang w:val="ha_NG" w:bidi="ha_NG"/>
        </w:rPr>
      </w:r>
      <w:r>
        <w:rPr>
          <w:b/>
          <w:lang w:val="ha_NG" w:bidi="ha_NG"/>
        </w:rPr>
        <w:t>Sashe na uku:</w:t>
      </w:r>
      <w:r>
        <w:rPr>
          <w:lang w:val="ha_NG" w:bidi="ha_NG"/>
        </w:rPr>
        <w:t xml:space="preserve"> Yesu yana koya wa almajiransa su shaida shi a gaban wasu. Yesu ya bayyana cewa saɓa wa Ruhu Mai Tsarki laifi ne da ba a gafartawa.</w:t>
      </w:r>
    </w:p>
    <w:p>
      <w:pPr/>
      <w:r>
        <w:rPr>
          <w:lang w:val="ha_NG" w:bidi="ha_NG"/>
        </w:rPr>
      </w:r>
      <w:r>
        <w:rPr>
          <w:b/>
          <w:lang w:val="ha_NG" w:bidi="ha_NG"/>
        </w:rPr>
        <w:t>Yanayin wasan na hudu:</w:t>
      </w:r>
      <w:r>
        <w:rPr>
          <w:lang w:val="ha_NG" w:bidi="ha_NG"/>
        </w:rPr>
        <w:t xml:space="preserve"> Yesu ya koyar da yadda almajiransa za su kasance a lokacin da suka fuskanci fitina a majami'u a gaban shugabanni da hukumomi. Yesu ya gaya musu kada su ji tsoro saboda Ruhu Mai Tsarki zai gaya musu abin da za su faɗa.</w:t>
      </w:r>
    </w:p>
    <w:p>
      <w:pPr/>
      <w:r>
        <w:rPr>
          <w:lang w:val="ha_NG" w:bidi="ha_NG"/>
        </w:rPr>
      </w:r>
      <w:r>
        <w:rPr>
          <w:lang w:val="ha_NG" w:bidi="ha_NG"/>
        </w:rPr>
        <w:t>Jaruman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Farisiyawa</w:t>
      </w:r>
    </w:p>
    <w:p>
      <w:pPr>
        <w:pStyle w:val="ListBullet"/>
        <w:spacing w:line="240" w:lineRule="auto"/>
        <w:ind w:left="720"/>
      </w:pPr>
      <w:r>
        <w:rPr>
          <w:lang w:val="ha_NG" w:bidi="ha_NG"/>
        </w:rPr>
      </w:r>
      <w:r>
        <w:rPr>
          <w:lang w:val="ha_NG" w:bidi="ha_NG"/>
        </w:rPr>
        <w:t>Babban taron jama'a</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Allah</w:t>
      </w:r>
    </w:p>
    <w:p>
      <w:pPr>
        <w:pStyle w:val="ListBullet"/>
        <w:spacing w:line="240" w:lineRule="auto"/>
        <w:ind w:left="720"/>
      </w:pPr>
      <w:r>
        <w:rPr>
          <w:lang w:val="ha_NG" w:bidi="ha_NG"/>
        </w:rPr>
      </w:r>
      <w:r>
        <w:rPr>
          <w:lang w:val="ha_NG" w:bidi="ha_NG"/>
        </w:rPr>
        <w:t>Mala'ikun Allah</w:t>
      </w:r>
    </w:p>
    <w:p>
      <w:pPr>
        <w:pStyle w:val="ListBullet"/>
        <w:spacing w:line="240" w:lineRule="auto"/>
        <w:ind w:left="720"/>
      </w:pPr>
      <w:r>
        <w:rPr>
          <w:lang w:val="ha_NG" w:bidi="ha_NG"/>
        </w:rPr>
      </w:r>
      <w:r>
        <w:rPr>
          <w:lang w:val="ha_NG" w:bidi="ha_NG"/>
        </w:rPr>
        <w:t>Mutumin da yaki yarda da Yesu</w:t>
      </w:r>
    </w:p>
    <w:p>
      <w:pPr>
        <w:pStyle w:val="ListBullet"/>
        <w:spacing w:line="240" w:lineRule="auto"/>
        <w:ind w:left="720"/>
      </w:pPr>
      <w:r>
        <w:rPr>
          <w:lang w:val="ha_NG" w:bidi="ha_NG"/>
        </w:rPr>
      </w:r>
      <w:r>
        <w:rPr>
          <w:lang w:val="ha_NG" w:bidi="ha_NG"/>
        </w:rPr>
        <w:t>Mutum da ya gane Yesu</w:t>
      </w:r>
    </w:p>
    <w:p>
      <w:pPr>
        <w:pStyle w:val="ListBullet"/>
        <w:spacing w:line="240" w:lineRule="auto"/>
        <w:ind w:left="720"/>
      </w:pPr>
      <w:r>
        <w:rPr>
          <w:lang w:val="ha_NG" w:bidi="ha_NG"/>
        </w:rPr>
      </w:r>
      <w:r>
        <w:rPr>
          <w:lang w:val="ha_NG" w:bidi="ha_NG"/>
        </w:rPr>
        <w:t>Ruhu mai Tsarki</w:t>
      </w:r>
    </w:p>
    <w:p>
      <w:pPr/>
      <w:r>
        <w:rPr>
          <w:lang w:val="ha_NG" w:bidi="ha_NG"/>
        </w:rPr>
      </w:r>
      <w:r>
        <w:rPr>
          <w:lang w:val="ha_NG" w:bidi="ha_NG"/>
        </w:rPr>
        <w:t>A cikin wannan zaman, sa rukunin su tsara labari, su zana, ko su yi amfani da wasu nau'ikan abubuwan da za a iya sarrafawa (abubuwan da za ka iya motsawa kamar duwatsu, sanduna, abubuwan wasan yara) don ganin yadda labarin da ayyukan da ke cikinsa suke.</w:t>
      </w:r>
    </w:p>
    <w:p>
      <w:pPr/>
      <w:r>
        <w:rPr>
          <w:lang w:val="ha_NG" w:bidi="ha_NG"/>
        </w:rPr>
      </w:r>
      <w:r>
        <w:rPr>
          <w:lang w:val="ha_NG" w:bidi="ha_NG"/>
        </w:rPr>
        <w:t>Abu ne mai muhimmanci a tuna cewa yanayi guda biyu na faruwa a lokaci guda. Yesu yana tare da shugabannin addini a cikin gida yayin da mutane suke taruwa a waje.</w:t>
      </w:r>
    </w:p>
    <w:p>
      <w:pPr/>
      <w:r>
        <w:rPr>
          <w:lang w:val="ha_NG" w:bidi="ha_NG"/>
        </w:rPr>
      </w:r>
      <w:r>
        <w:rPr>
          <w:lang w:val="ha_NG" w:bidi="ha_NG"/>
        </w:rPr>
        <w:t>Yesu ya bar gidan wani Farisi ya fara koya wa almajiransa game da munafurci. Wani babban taro na sauraro a kusa.</w:t>
      </w:r>
    </w:p>
    <w:p>
      <w:pPr/>
      <w:r>
        <w:rPr>
          <w:lang w:val="ha_NG" w:bidi="ha_NG"/>
        </w:rPr>
      </w:r>
      <w:r>
        <w:rPr>
          <w:lang w:val="ha_NG" w:bidi="ha_NG"/>
        </w:rPr>
        <w:t>Yana da muhimmanci a tuna cewa Yesu yana gaya wa almajiransa cewa yin munafunci zai iya shafar su ma. Don haka dole ne su yi hankali domin duk abin da aka yi a ɓoye, za a bayyana shi a fili.</w:t>
      </w:r>
    </w:p>
    <w:p>
      <w:pPr/>
      <w:r>
        <w:rPr>
          <w:lang w:val="ha_NG" w:bidi="ha_NG"/>
        </w:rPr>
      </w:r>
      <w:r>
        <w:rPr>
          <w:lang w:val="ha_NG" w:bidi="ha_NG"/>
        </w:rPr>
        <w:t>Yesu ya koyar cewa Allah yana daraja almajiransa. Idan Allah yana kula da gwauron tsuntsu, to tabbas zai kula da su.</w:t>
      </w:r>
    </w:p>
    <w:p>
      <w:pPr/>
      <w:r>
        <w:rPr>
          <w:lang w:val="ha_NG" w:bidi="ha_NG"/>
        </w:rPr>
      </w:r>
      <w:r>
        <w:rPr>
          <w:lang w:val="ha_NG" w:bidi="ha_NG"/>
        </w:rPr>
        <w:t>Yana da muhimmanci a tuna cewa ana sayar da tsuntsayen gida a kasuwanni don a ci su. Abincin ya kasance mai kyau kuma mai rahusa. Yesu ya ce Allah ba ya mantawa da tsuntsayen gida duk da cewa ana ta sayar da su domin a ci.</w:t>
      </w:r>
    </w:p>
    <w:p>
      <w:pPr/>
      <w:r>
        <w:rPr>
          <w:lang w:val="ha_NG" w:bidi="ha_NG"/>
        </w:rPr>
      </w:r>
      <w:r>
        <w:rPr>
          <w:lang w:val="ha_NG" w:bidi="ha_NG"/>
        </w:rPr>
        <w:t>Yesu ya ce idan wani ya amince da shi a fili, zai ce yana nasa ne a gaban Allah da mala’iku. Amma duk wanda ya musanta Yesu a duniya, Yesu ma zai musanta shi a sama. Yesu ya ce Allah zai iya gafarta wa waɗanda suka ƙaryata shi, amma Allah ba zai gafarta wa waɗanda suka ƙaryata Ruhu Mai Tsarki ba.</w:t>
      </w:r>
    </w:p>
    <w:p>
      <w:pPr/>
      <w:r>
        <w:rPr>
          <w:lang w:val="ha_NG" w:bidi="ha_NG"/>
        </w:rPr>
      </w:r>
      <w:r>
        <w:rPr>
          <w:lang w:val="ha_NG" w:bidi="ha_NG"/>
        </w:rPr>
        <w:t>Yana da muhimmanci a tuna cewa Yesu yana magana ne game da sakamakon har abada na musun shi ko kuma amincewa da shi a gaban mutane a duniya. Yesu kuma ya ce yin saɓo ga Ruhu Mai Tsarki ba za a gafarta ba, har ma ya fi yin saɓo ga Yesu.</w:t>
      </w:r>
    </w:p>
    <w:p>
      <w:pPr/>
      <w:r>
        <w:rPr>
          <w:lang w:val="ha_NG" w:bidi="ha_NG"/>
        </w:rPr>
      </w:r>
      <w:r>
        <w:rPr>
          <w:lang w:val="ha_NG" w:bidi="ha_NG"/>
        </w:rPr>
        <w:t>Yesu ya gaya wa almajiransa cewa za su fuskanci tsanani, amma ya ce Ruhu Mai Tsarki zai koya musu abin da za su faɗa a wannan lokacin.</w:t>
      </w:r>
    </w:p>
    <w:p>
      <w:pPr/>
      <w:r>
        <w:rPr>
          <w:lang w:val="ha_NG" w:bidi="ha_NG"/>
        </w:rPr>
      </w:r>
      <w:r>
        <w:rPr>
          <w:lang w:val="ha_NG" w:bidi="ha_NG"/>
        </w:rPr>
        <w:t>Yana da muhimmanci a tuna cewa Yesu yana gaya musu cewa Ruhu Mai Tsarki zai jagorance su su faɗi kalmomin da suka dace. Lokacin da Yesu ya ce a koyar, ba ya nufin koyar da ɗalibai a cikin aji ba, a’a, yana nufin ba da kalmomin da almajiran za su faɗa a lokacin gwaji.</w:t>
      </w:r>
      <w:r>
        <w:rPr>
          <w:lang w:val="ha_NG" w:bidi="ha_NG"/>
        </w:rPr>
      </w:r>
    </w:p>
    <w:p>
      <w:pPr>
        <w:pStyle w:val="Heading3"/>
      </w:pPr>
      <w:r>
        <w:rPr>
          <w:lang w:val="ha_NG" w:bidi="ha_NG"/>
        </w:rPr>
        <w:t>Step 4</w:t>
      </w:r>
    </w:p>
    <w:p>
      <w:pPr/>
      <w:r>
        <w:rPr>
          <w:lang w:val="ha_NG" w:bidi="ha_NG"/>
        </w:rPr>
      </w:r>
      <w:r>
        <w:rPr>
          <w:lang w:val="ha_NG" w:bidi="ha_NG"/>
        </w:rPr>
        <w:t>Saurari rubutun kuma sau ɗaya a cikin sigar da ta fi sauƙin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 yana da fage guda hudu.</w:t>
      </w:r>
    </w:p>
    <w:p>
      <w:pPr/>
      <w:r>
        <w:rPr>
          <w:lang w:val="ha_NG" w:bidi="ha_NG"/>
        </w:rPr>
      </w:r>
      <w:r>
        <w:rPr>
          <w:lang w:val="ha_NG" w:bidi="ha_NG"/>
        </w:rPr>
        <w:t>Waɗanda suke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Farisiyawa</w:t>
      </w:r>
    </w:p>
    <w:p>
      <w:pPr>
        <w:pStyle w:val="ListBullet"/>
        <w:spacing w:line="240" w:lineRule="auto"/>
        <w:ind w:left="720"/>
      </w:pPr>
      <w:r>
        <w:rPr>
          <w:lang w:val="ha_NG" w:bidi="ha_NG"/>
        </w:rPr>
      </w:r>
      <w:r>
        <w:rPr>
          <w:lang w:val="ha_NG" w:bidi="ha_NG"/>
        </w:rPr>
        <w:t>Babban taron jama'a</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Allah</w:t>
      </w:r>
    </w:p>
    <w:p>
      <w:pPr>
        <w:pStyle w:val="ListBullet"/>
        <w:spacing w:line="240" w:lineRule="auto"/>
        <w:ind w:left="720"/>
      </w:pPr>
      <w:r>
        <w:rPr>
          <w:lang w:val="ha_NG" w:bidi="ha_NG"/>
        </w:rPr>
      </w:r>
      <w:r>
        <w:rPr>
          <w:lang w:val="ha_NG" w:bidi="ha_NG"/>
        </w:rPr>
        <w:t>Mala'ikun Allah</w:t>
      </w:r>
    </w:p>
    <w:p>
      <w:pPr>
        <w:pStyle w:val="ListBullet"/>
        <w:spacing w:line="240" w:lineRule="auto"/>
        <w:ind w:left="720"/>
      </w:pPr>
      <w:r>
        <w:rPr>
          <w:lang w:val="ha_NG" w:bidi="ha_NG"/>
        </w:rPr>
      </w:r>
      <w:r>
        <w:rPr>
          <w:lang w:val="ha_NG" w:bidi="ha_NG"/>
        </w:rPr>
        <w:t>Mutumin da yaki yarda da Yesu</w:t>
      </w:r>
    </w:p>
    <w:p>
      <w:pPr>
        <w:pStyle w:val="ListBullet"/>
        <w:spacing w:line="240" w:lineRule="auto"/>
        <w:ind w:left="720"/>
      </w:pPr>
      <w:r>
        <w:rPr>
          <w:lang w:val="ha_NG" w:bidi="ha_NG"/>
        </w:rPr>
      </w:r>
      <w:r>
        <w:rPr>
          <w:lang w:val="ha_NG" w:bidi="ha_NG"/>
        </w:rPr>
        <w:t>Mutum da ya gane Yesu</w:t>
      </w:r>
    </w:p>
    <w:p>
      <w:pPr>
        <w:pStyle w:val="ListBullet"/>
        <w:spacing w:line="240" w:lineRule="auto"/>
        <w:ind w:left="720"/>
      </w:pPr>
      <w:r>
        <w:rPr>
          <w:lang w:val="ha_NG" w:bidi="ha_NG"/>
        </w:rPr>
      </w:r>
      <w:r>
        <w:rPr>
          <w:lang w:val="ha_NG" w:bidi="ha_NG"/>
        </w:rPr>
        <w:t>Ruhu mai Tsarki</w:t>
      </w:r>
    </w:p>
    <w:p>
      <w:pPr/>
      <w:r>
        <w:rPr>
          <w:lang w:val="ha_NG" w:bidi="ha_NG"/>
        </w:rPr>
      </w:r>
      <w:r>
        <w:rPr>
          <w:lang w:val="ha_NG" w:bidi="ha_NG"/>
        </w:rPr>
        <w:t>Sa ƙungiyar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Ku tabbatar ƙungiyar tana kwaikwayon mutanen da suke taruwa yayin da Yesu yake gidan Bafarisi. Yayin da Yesu yake magana da almajiransa, ƙungiyar za ta iya kwaikwayon wani Farisiyi da ke neman a girmama shi, amma a asirce yana watsi da mutane. Sa’anda Yesu yake koyarwa game da yadda Allah yake bayyana abin da aka faɗa a asirce, tawagar na iya kwaikwayon wani Bafarisiye yana raɗa, kuma wani mutum yana ihu da abin da ya faɗa ga kowa.</w:t>
      </w:r>
    </w:p>
    <w:p>
      <w:pPr/>
      <w:r>
        <w:rPr>
          <w:lang w:val="ha_NG" w:bidi="ha_NG"/>
        </w:rPr>
      </w:r>
      <w:r>
        <w:rPr>
          <w:lang w:val="ha_NG" w:bidi="ha_NG"/>
        </w:rPr>
        <w:t>Tabbatar cewa ƙungiyar ta nuna wani yana musanta Yesu, kuma wani kuma yana gane shi. Sa'an nan ku nuna yadda Yesu ya musanta mutumin da ya musanta shi gaban Allah da mala'ikunsa. Haka kuma a nuna Yesu yana gane mutumin da ya gane shi a gaban Allah da malaikunsa.</w:t>
      </w:r>
    </w:p>
    <w:p>
      <w:pPr/>
      <w:r>
        <w:rPr>
          <w:lang w:val="ha_NG" w:bidi="ha_NG"/>
        </w:rPr>
      </w:r>
      <w:r>
        <w:rPr>
          <w:lang w:val="ha_NG" w:bidi="ha_NG"/>
        </w:rPr>
        <w:t>Tabbatar cewa ƙungiyar ta nuna Ruhu Mai Tsarki yana ƙoƙarin jagorantar rayuwar mutum, amma mutumin ya yi tsayayya da Ruhu Mai Tsarki, don nuna ƙin Ruhu Mai Tsarki.</w:t>
      </w:r>
    </w:p>
    <w:p>
      <w:pPr/>
      <w:r>
        <w:rPr>
          <w:lang w:val="ha_NG" w:bidi="ha_NG"/>
        </w:rPr>
      </w:r>
      <w:r>
        <w:rPr>
          <w:lang w:val="ha_NG" w:bidi="ha_NG"/>
        </w:rPr>
        <w:t>Tabbatar da cewa ƙungiyar ta kwaikwayi Ruhu Mai Tsarki yana rada kalmomin ga ɗaya daga cikin almajiran lokacin da ake shari'ar sa.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Yi wasan kwaikwayo na Yesu yana cin abinci tare da shugabannin addini yayin da jama'a masu yawa suke taruwa a waje. Yesu ya fita daga gidan, kuma duk mutanen sun taru a wurin. Yesu ya fara magana da mabiyansa yana gaya musu su yi hankali da yisti na Farisiyawa, wato munafurcinsu. Yesu ya jaddada cewa Allah zai bayyana komai da ke ɓoye, duk abin da ake faɗi a bayan kofofi za a ji shi a bainar jama’a.</w:t>
      </w:r>
    </w:p>
    <w:p>
      <w:pPr/>
      <w:r>
        <w:rPr>
          <w:lang w:val="ha_NG" w:bidi="ha_NG"/>
        </w:rPr>
      </w:r>
      <w:r>
        <w:rPr>
          <w:lang w:val="ha_NG" w:bidi="ha_NG"/>
        </w:rPr>
        <w:t>Dakatar da wasan: Tambayi dan wasan da ke taka rawar almajirai, "Yaya kake ji?" Za ku iya jin abubuwa kamar, "Ba na jin cewa mu kamar Farisawa ne," "Ina jin kunyar cewa mutane za su san sirrina," da kuma "Ina bukatar in kasance mai bayyana komai a cikin dukan abin da nake yi." Sake aikin.</w:t>
      </w:r>
    </w:p>
    <w:p>
      <w:pPr/>
      <w:r>
        <w:rPr>
          <w:lang w:val="ha_NG" w:bidi="ha_NG"/>
        </w:rPr>
      </w:r>
      <w:r>
        <w:rPr>
          <w:lang w:val="ha_NG" w:bidi="ha_NG"/>
        </w:rPr>
        <w:t>Yi kwaikwayon yadda Yesu yake gaya wa almajiransa kada su ji tsoron wanda zai iya kashe jiki, amma Allah ne yake da ikon halaka rai da jefa shi cikin Jahannama. Yesu ya bayyana cewa Allah yana kula da tsuntsaye marasa daraja waɗanda ba su da tsada. Mutane sun fi muhimmanci ga Allah fiye da waɗannan tsuntsayen. Yesu ya ce Allah ya san dukkan gashin kansu. Yesu ya gaya musu kada su ji tsoro.</w:t>
      </w:r>
    </w:p>
    <w:p>
      <w:pPr/>
      <w:r>
        <w:rPr>
          <w:lang w:val="ha_NG" w:bidi="ha_NG"/>
        </w:rPr>
      </w:r>
      <w:r>
        <w:rPr>
          <w:lang w:val="ha_NG" w:bidi="ha_NG"/>
        </w:rPr>
        <w:t>Dakatar da wasan: Tambayi dan wasan da ke taka rawar jama'a, "Yaya kake ji?" Za ku iya jin abubuwa kamar, "Ba na so in je Jahannama," "Ina jin daraja," da "Allah ya san ni fiye da kaina." Sake aikin.</w:t>
      </w:r>
    </w:p>
    <w:p>
      <w:pPr/>
      <w:r>
        <w:rPr>
          <w:lang w:val="ha_NG" w:bidi="ha_NG"/>
        </w:rPr>
      </w:r>
      <w:r>
        <w:rPr>
          <w:lang w:val="ha_NG" w:bidi="ha_NG"/>
        </w:rPr>
        <w:t>Yi kwaikwayon Yesu yana bayani cewa, "Duk wanda ya shaida ni a nan duniya, ni ma zan shaida shi a gaban mala'ikun Allah." Idan wani ya musanta ni a nan duniya, ni ma zan musanta shi a gaban Mala'ikun Allah. Duk wanda ya yi magana akasin Yesu za a iya gafarta masa, amma duk wanda ya yi wa Ruhu Mai Tsarki baƙar magana ba za a gafarta masa ba.</w:t>
      </w:r>
    </w:p>
    <w:p>
      <w:pPr/>
      <w:r>
        <w:rPr>
          <w:lang w:val="ha_NG" w:bidi="ha_NG"/>
        </w:rPr>
      </w:r>
      <w:r>
        <w:rPr>
          <w:lang w:val="ha_NG" w:bidi="ha_NG"/>
        </w:rPr>
        <w:t>Dakatar da wasan: Tambayi mai fitowa a matsayin mala'iku, "Yaya kake ji?" Wataƙila za ka ji abubuwa kamar, "Abin mamaki ne yadda wasu mutane ba sa son bin Yesu," "Sun musanta Yesu, ta yaya za su yi tsammanin Yesu zai gane su a nan?" kuma "muna farin ciki cewa ba su taɓa musun Yesu ba a cikin gwajinsu da kuma matsalolinsu." Abin farin ciki ne da Yesu ya gane su a nan." Sake aikin.</w:t>
      </w:r>
    </w:p>
    <w:p>
      <w:pPr/>
      <w:r>
        <w:rPr>
          <w:lang w:val="ha_NG" w:bidi="ha_NG"/>
        </w:rPr>
      </w:r>
      <w:r>
        <w:rPr>
          <w:lang w:val="ha_NG" w:bidi="ha_NG"/>
        </w:rPr>
        <w:t>Yi wasan kwaikwayo inda Yesu yake gaya wa almajiransa cewa idan an kai su kotu, kada su damu da abin da za su faɗa, Ruhu Mai Tsarki zai koya musu abin da za su faɗa a wannan lokacin.</w:t>
      </w:r>
    </w:p>
    <w:p>
      <w:pPr/>
      <w:r>
        <w:rPr>
          <w:lang w:val="ha_NG" w:bidi="ha_NG"/>
        </w:rPr>
      </w:r>
      <w:r>
        <w:rPr>
          <w:lang w:val="ha_NG" w:bidi="ha_NG"/>
        </w:rPr>
        <w:t>Dakatar da wasan: Tambayi mai fitowa a matsayin Ruhu Mai Tsarki, "Yaya kake ji?" Kana iya jin abubuwa kamar, "Ina farin ciki da suka kula da abin da Yesu ya ce, za su iya amfani da waɗannan kalmomi yanzu," "Ina gamsu da Yesu. "Za su bi sawuna," da "A wannan lokacin ne suke bukatar su saurara kuma su maimaita." Ku tambayi ɗan wasan da ke fitowa a matsayin almajiri da ake yi wa shari'a, "Yaya kake ji?" Za a iya jin abubuwa kamar, "Abin takaici ne, amma na tuna abin da Yesu ya faɗa mini," "Ina jin girmamawa da zan wahala kamar Yesu," da kuma "Ina da tabbaci game da abin da nake buƙatar faɗa saboda Ruhu Mai Tsarki yana ba ni kalmominsa."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Bayan Yesu ya soki shugabannin addini, ya koyar da </w:t>
      </w:r>
      <w:r>
        <w:rPr>
          <w:b/>
          <w:lang w:val="ha_NG" w:bidi="ha_NG"/>
        </w:rPr>
        <w:t>almajiransa</w:t>
      </w:r>
      <w:r>
        <w:rPr>
          <w:lang w:val="ha_NG" w:bidi="ha_NG"/>
        </w:rPr>
        <w:t xml:space="preserve">, ko mabiyansa, game da </w:t>
      </w:r>
      <w:r>
        <w:rPr>
          <w:b/>
          <w:lang w:val="ha_NG" w:bidi="ha_NG"/>
        </w:rPr>
        <w:t>tsanantawa</w:t>
      </w:r>
      <w:r>
        <w:rPr>
          <w:lang w:val="ha_NG" w:bidi="ha_NG"/>
        </w:rPr>
        <w:t xml:space="preserve">, ko wasu mutane da suke sa mutanen Allah su sha wahala. Ka tabbata ka fassara kalmar nan "almajirai" kamar yadda ka fassara ta a baya. </w:t>
      </w:r>
      <w:r>
        <w:rPr>
          <w:b/>
          <w:lang w:val="ha_NG" w:bidi="ha_NG"/>
        </w:rPr>
        <w:t>Almajiri</w:t>
      </w:r>
      <w:r>
        <w:rPr>
          <w:lang w:val="ha_NG" w:bidi="ha_NG"/>
        </w:rPr>
        <w:t xml:space="preserve"> da </w:t>
      </w:r>
      <w:r>
        <w:rPr>
          <w:b/>
          <w:lang w:val="ha_NG" w:bidi="ha_NG"/>
        </w:rPr>
        <w:t>tsanantawa</w:t>
      </w:r>
      <w:r>
        <w:rPr>
          <w:lang w:val="ha_NG" w:bidi="ha_NG"/>
        </w:rPr>
        <w:t xml:space="preserve"> suna cikin Babban Kamus.</w:t>
      </w:r>
    </w:p>
    <w:p>
      <w:pPr/>
      <w:r>
        <w:rPr>
          <w:lang w:val="ha_NG" w:bidi="ha_NG"/>
        </w:rPr>
      </w:r>
      <w:r>
        <w:rPr>
          <w:lang w:val="ha_NG" w:bidi="ha_NG"/>
        </w:rPr>
        <w:t xml:space="preserve">Yesu ya gargaɗi almajiransa da kada su yi </w:t>
      </w:r>
      <w:r>
        <w:rPr>
          <w:b/>
          <w:lang w:val="ha_NG" w:bidi="ha_NG"/>
        </w:rPr>
        <w:t>munafurci</w:t>
      </w:r>
      <w:r>
        <w:rPr>
          <w:lang w:val="ha_NG" w:bidi="ha_NG"/>
        </w:rPr>
        <w:t xml:space="preserve"> kamar </w:t>
      </w:r>
      <w:r>
        <w:rPr>
          <w:b/>
          <w:lang w:val="ha_NG" w:bidi="ha_NG"/>
        </w:rPr>
        <w:t>Farisawa</w:t>
      </w:r>
      <w:r>
        <w:rPr>
          <w:lang w:val="ha_NG" w:bidi="ha_NG"/>
        </w:rPr>
        <w:t xml:space="preserve">, ko kuma shugabannin addini na Yahudawa. Munafuki shi ne mutumin da ba shi da gaskiya. Suna cewa wani abu amma ba sa gaskata shi da gaske. Ku tabbata kun fassara "Farisi" da "munafurci" kamar yadda kuka yi a baya. Kalmomin biyu, </w:t>
      </w:r>
      <w:r>
        <w:rPr>
          <w:b/>
          <w:lang w:val="ha_NG" w:bidi="ha_NG"/>
        </w:rPr>
        <w:t>Farisi</w:t>
      </w:r>
      <w:r>
        <w:rPr>
          <w:lang w:val="ha_NG" w:bidi="ha_NG"/>
        </w:rPr>
        <w:t xml:space="preserve"> da kuma </w:t>
      </w:r>
      <w:r>
        <w:rPr>
          <w:b/>
          <w:lang w:val="ha_NG" w:bidi="ha_NG"/>
        </w:rPr>
        <w:t>munafurci</w:t>
      </w:r>
      <w:r>
        <w:rPr>
          <w:lang w:val="ha_NG" w:bidi="ha_NG"/>
        </w:rPr>
        <w:t>, suna cikin Babban Ƙamus.</w:t>
      </w:r>
    </w:p>
    <w:p>
      <w:pPr/>
      <w:r>
        <w:rPr>
          <w:lang w:val="ha_NG" w:bidi="ha_NG"/>
        </w:rPr>
      </w:r>
      <w:r>
        <w:rPr>
          <w:lang w:val="ha_NG" w:bidi="ha_NG"/>
        </w:rPr>
        <w:t xml:space="preserve">Yesu ya gaya wa mabiyansa cewa kada su ji tsoron mutanen da za su iya cutar da su ko su kashe su, domin waɗannan mutanen ba za su iya ƙayyade inda mabiyan Yesu za su tafi bayan mutuwa ba. Duk da haka, ya kamata su </w:t>
      </w:r>
      <w:r>
        <w:rPr>
          <w:b/>
          <w:lang w:val="ha_NG" w:bidi="ha_NG"/>
        </w:rPr>
        <w:t>ji tsoron</w:t>
      </w:r>
      <w:r>
        <w:rPr>
          <w:lang w:val="ha_NG" w:bidi="ha_NG"/>
        </w:rPr>
        <w:t xml:space="preserve"> Allah. A nan, </w:t>
      </w:r>
      <w:r>
        <w:rPr>
          <w:b/>
          <w:lang w:val="ha_NG" w:bidi="ha_NG"/>
        </w:rPr>
        <w:t>tsoro</w:t>
      </w:r>
      <w:r>
        <w:rPr>
          <w:lang w:val="ha_NG" w:bidi="ha_NG"/>
        </w:rPr>
        <w:t xml:space="preserve"> yana nufin kasancewa cikin girmamawa da kwarjinin Allah da kuma rayuwa cikin biyayya ga Allah saboda wannan tsoron. Yesu ya gaya wa mabiyansa cewa Allah kaɗai ne yake da </w:t>
      </w:r>
      <w:r>
        <w:rPr>
          <w:b/>
          <w:lang w:val="ha_NG" w:bidi="ha_NG"/>
        </w:rPr>
        <w:t>iko</w:t>
      </w:r>
      <w:r>
        <w:rPr>
          <w:lang w:val="ha_NG" w:bidi="ha_NG"/>
        </w:rPr>
        <w:t xml:space="preserve">, ko kuma damar yin aiki, na tura mutane zuwa </w:t>
      </w:r>
      <w:r>
        <w:rPr>
          <w:b/>
          <w:lang w:val="ha_NG" w:bidi="ha_NG"/>
        </w:rPr>
        <w:t>jahannama</w:t>
      </w:r>
      <w:r>
        <w:rPr>
          <w:lang w:val="ha_NG" w:bidi="ha_NG"/>
        </w:rPr>
        <w:t xml:space="preserve">. Ku tabbata kun fassara kalmar "authority" kamar yadda kuka yi a baya. </w:t>
      </w:r>
      <w:r>
        <w:rPr>
          <w:b/>
          <w:lang w:val="ha_NG" w:bidi="ha_NG"/>
        </w:rPr>
        <w:t>Iko</w:t>
      </w:r>
      <w:r>
        <w:rPr>
          <w:lang w:val="ha_NG" w:bidi="ha_NG"/>
        </w:rPr>
        <w:t xml:space="preserve"> yana cikin Babban Kundin Kalmomi.</w:t>
      </w:r>
    </w:p>
    <w:p>
      <w:pPr/>
      <w:r>
        <w:rPr>
          <w:lang w:val="ha_NG" w:bidi="ha_NG"/>
        </w:rPr>
      </w:r>
      <w:r>
        <w:rPr>
          <w:lang w:val="ha_NG" w:bidi="ha_NG"/>
        </w:rPr>
        <w:t xml:space="preserve">A nan, kalmar </w:t>
      </w:r>
      <w:r>
        <w:rPr>
          <w:b/>
          <w:lang w:val="ha_NG" w:bidi="ha_NG"/>
        </w:rPr>
        <w:t>jahannama</w:t>
      </w:r>
      <w:r>
        <w:rPr>
          <w:lang w:val="ha_NG" w:bidi="ha_NG"/>
        </w:rPr>
        <w:t xml:space="preserve"> a zahiri tana nufin sunan Ibrananci na Kwarin Hinom. Wannan kwarin ya kasance a kudancin </w:t>
      </w:r>
      <w:r>
        <w:rPr>
          <w:b/>
          <w:lang w:val="ha_NG" w:bidi="ha_NG"/>
        </w:rPr>
        <w:t>Urushalima</w:t>
      </w:r>
      <w:r>
        <w:rPr>
          <w:lang w:val="ha_NG" w:bidi="ha_NG"/>
        </w:rPr>
        <w:t xml:space="preserve"> inda mutane suke jefa shara da gawarwakin masu laifi. Ga Yahudawa, kwarin ya kasance alamar wurin da Allah zai hukunta miyagun mutane bayan sun mutu. Ku tabbatar kun fassara kalmar nan ta jahannama yadda kuka yi a sauran wuraren da suka gabata. </w:t>
      </w:r>
      <w:r>
        <w:rPr>
          <w:b/>
          <w:lang w:val="ha_NG" w:bidi="ha_NG"/>
        </w:rPr>
        <w:t>Jihanama</w:t>
      </w:r>
      <w:r>
        <w:rPr>
          <w:lang w:val="ha_NG" w:bidi="ha_NG"/>
        </w:rPr>
        <w:t xml:space="preserve"> tana cikin Babban Kamus.</w:t>
      </w:r>
    </w:p>
    <w:p>
      <w:pPr/>
      <w:r>
        <w:rPr>
          <w:lang w:val="ha_NG" w:bidi="ha_NG"/>
        </w:rPr>
      </w:r>
      <w:r>
        <w:rPr>
          <w:lang w:val="ha_NG" w:bidi="ha_NG"/>
        </w:rPr>
        <w:t xml:space="preserve">Yesu ya ce duk wanda ya furta a fili cewa yana bin Yesu kuma yana biyayya da koyarwarsa, to </w:t>
      </w:r>
      <w:r>
        <w:rPr>
          <w:b/>
          <w:lang w:val="ha_NG" w:bidi="ha_NG"/>
        </w:rPr>
        <w:t>Ɗan Mutum</w:t>
      </w:r>
      <w:r>
        <w:rPr>
          <w:lang w:val="ha_NG" w:bidi="ha_NG"/>
        </w:rPr>
        <w:t xml:space="preserve"> ma zai tsaya a gaban Allah da </w:t>
      </w:r>
      <w:r>
        <w:rPr>
          <w:b/>
          <w:lang w:val="ha_NG" w:bidi="ha_NG"/>
        </w:rPr>
        <w:t>mala'iku</w:t>
      </w:r>
      <w:r>
        <w:rPr>
          <w:lang w:val="ha_NG" w:bidi="ha_NG"/>
        </w:rPr>
        <w:t xml:space="preserve"> ya ce wancan mutumin nasa ne. A nan, Ɗan Mutum laƙabi ne da yake nuni ga Yesu a matsayin wanda yake da dukan iko da kuma mulki. Mala'iku su ne halittu na ruhaniya waɗanda suke manzannin Allah. Ku tabbata kun fassara Ɗan Mutum da mala'iku kamar yadda kuka fassara su a baya. Duk kalmomin biyu, </w:t>
      </w:r>
      <w:r>
        <w:rPr>
          <w:b/>
          <w:lang w:val="ha_NG" w:bidi="ha_NG"/>
        </w:rPr>
        <w:t>Dan Mutum</w:t>
      </w:r>
      <w:r>
        <w:rPr>
          <w:lang w:val="ha_NG" w:bidi="ha_NG"/>
        </w:rPr>
        <w:t xml:space="preserve"> da kuma </w:t>
      </w:r>
      <w:r>
        <w:rPr>
          <w:b/>
          <w:lang w:val="ha_NG" w:bidi="ha_NG"/>
        </w:rPr>
        <w:t>mala'iku</w:t>
      </w:r>
      <w:r>
        <w:rPr>
          <w:lang w:val="ha_NG" w:bidi="ha_NG"/>
        </w:rPr>
        <w:t>, suna cikin Babban Kamus.</w:t>
      </w:r>
    </w:p>
    <w:p>
      <w:pPr/>
      <w:r>
        <w:rPr>
          <w:lang w:val="ha_NG" w:bidi="ha_NG"/>
        </w:rPr>
      </w:r>
      <w:r>
        <w:rPr>
          <w:lang w:val="ha_NG" w:bidi="ha_NG"/>
        </w:rPr>
        <w:t xml:space="preserve">Yesu ya koyar da cewa duk wanda ya musanta Yesu, Allah zai iya </w:t>
      </w:r>
      <w:r>
        <w:rPr>
          <w:b/>
          <w:lang w:val="ha_NG" w:bidi="ha_NG"/>
        </w:rPr>
        <w:t>gafarta masa</w:t>
      </w:r>
      <w:r>
        <w:rPr>
          <w:lang w:val="ha_NG" w:bidi="ha_NG"/>
        </w:rPr>
        <w:t xml:space="preserve">. Gafara yana nufin cewa Allah ba zai hukunta mutum kamar yadda ya cancanta ba idan ya daina aikata mugunta kuma ya koma gare shi. Amma, Yesu ya ce mutanen da suka </w:t>
      </w:r>
      <w:r>
        <w:rPr>
          <w:b/>
          <w:lang w:val="ha_NG" w:bidi="ha_NG"/>
        </w:rPr>
        <w:t>saɓa wa</w:t>
      </w:r>
      <w:r>
        <w:rPr>
          <w:lang w:val="ha_NG" w:bidi="ha_NG"/>
        </w:rPr>
        <w:t xml:space="preserve"> </w:t>
      </w:r>
      <w:r>
        <w:rPr>
          <w:b/>
          <w:lang w:val="ha_NG" w:bidi="ha_NG"/>
        </w:rPr>
        <w:t>Ruhu Mai Tsarki</w:t>
      </w:r>
      <w:r>
        <w:rPr>
          <w:lang w:val="ha_NG" w:bidi="ha_NG"/>
        </w:rPr>
        <w:t xml:space="preserve">, ko Ruhun Allah, ba za a gafarta musu ba. Zagin Allah yana nufin rashin girmama Allah. Misali na wulakanta Ruhun Allah zai iya kasancewa ganin aikin Ruhun Allah da cewa ta wurin ikon Shaiɗan, ko kuma maƙiyin Allah, aka yi shi. Ku tabbatar kun fassara gafartawa, saɓo, da Ruhu Mai Tsarki kamar yadda kuka fassara su a sauran wuraren da suka gabata. Dukkan kalmomi guda uku, </w:t>
      </w:r>
      <w:r>
        <w:rPr>
          <w:b/>
          <w:lang w:val="ha_NG" w:bidi="ha_NG"/>
        </w:rPr>
        <w:t>gafartawa</w:t>
      </w:r>
      <w:r>
        <w:rPr>
          <w:lang w:val="ha_NG" w:bidi="ha_NG"/>
        </w:rPr>
        <w:t xml:space="preserve">, </w:t>
      </w:r>
      <w:r>
        <w:rPr>
          <w:b/>
          <w:lang w:val="ha_NG" w:bidi="ha_NG"/>
        </w:rPr>
        <w:t>yi sabo</w:t>
      </w:r>
      <w:r>
        <w:rPr>
          <w:lang w:val="ha_NG" w:bidi="ha_NG"/>
        </w:rPr>
        <w:t xml:space="preserve">, da </w:t>
      </w:r>
      <w:r>
        <w:rPr>
          <w:b/>
          <w:lang w:val="ha_NG" w:bidi="ha_NG"/>
        </w:rPr>
        <w:t>Ruhu Mai Tsarki</w:t>
      </w:r>
      <w:r>
        <w:rPr>
          <w:lang w:val="ha_NG" w:bidi="ha_NG"/>
        </w:rPr>
        <w:t>, suna cikin Babban Kamus.</w:t>
      </w:r>
    </w:p>
    <w:p>
      <w:pPr/>
      <w:r>
        <w:rPr>
          <w:lang w:val="ha_NG" w:bidi="ha_NG"/>
        </w:rPr>
      </w:r>
      <w:r>
        <w:rPr>
          <w:lang w:val="ha_NG" w:bidi="ha_NG"/>
        </w:rPr>
        <w:t xml:space="preserve">Yesu ya ce almajiransa kada su damu lokacin da aka yi musu shari'a a </w:t>
      </w:r>
      <w:r>
        <w:rPr>
          <w:b/>
          <w:lang w:val="ha_NG" w:bidi="ha_NG"/>
        </w:rPr>
        <w:t>majami'u</w:t>
      </w:r>
      <w:r>
        <w:rPr>
          <w:lang w:val="ha_NG" w:bidi="ha_NG"/>
        </w:rPr>
        <w:t xml:space="preserve">, ko wuraren bautar Yahudawa. Ka tabbata ka fassara kalmar nan "majami'a" kamar yadda ka fassara ta a baya. </w:t>
      </w:r>
      <w:r>
        <w:rPr>
          <w:b/>
          <w:lang w:val="ha_NG" w:bidi="ha_NG"/>
        </w:rPr>
        <w:t>Majami'a</w:t>
      </w:r>
      <w:r>
        <w:rPr>
          <w:lang w:val="ha_NG" w:bidi="ha_NG"/>
        </w:rPr>
        <w:t xml:space="preserve"> tana cikin Babban Kundin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kungiyar su yi gwajin bayyana nassin a yarenku. Ku tuna ku haɗa abubuwan da kuka yanke shawara a kansu a matakan da suka gabata, kamar tsarin lokaci, kalmomi, jimloli, motsin rai, ko kowane abu da kuka tattauna.</w:t>
      </w:r>
    </w:p>
    <w:p>
      <w:pPr/>
      <w:r>
        <w:rPr>
          <w:lang w:val="ha_NG" w:bidi="ha_NG"/>
        </w:rPr>
      </w:r>
      <w:r>
        <w:rPr>
          <w:lang w:val="ha_NG" w:bidi="ha_NG"/>
        </w:rPr>
        <w:t>Ya kamata wani ɗan ƙungiya ya faɗi wasu jimloli na nassin sannan ya dakata. Wani memba na kungiyar ya kamata ya karanta sashe na gaba na nassin sannan ya tsaya. Ku ci gaba da yin haka har sai duk kungiyar ta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Ɗan ƙungiya zai iya amfani da abubuwan da suka zo masa a bazata, ko motsi-motsi, ko kuma zanen labarinsa don taimaka masa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Wataƙila ka ga cewa ka fi son yadda wani ɗan ƙungiya ya ba da wani fage, amma kuma ka fi son yadda wani ɗan ƙungiyar na daban ya ba da wani fage.</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rubutun da kowa ya amince da ita. Ya kamata kowane ɗan ƙungiyar ya yi gwajin faɗin wannan sigar ƙarshe ta rubutun.</w:t>
      </w:r>
      <w:r>
        <w:rPr>
          <w:lang w:val="ha_NG" w:bidi="ha_NG"/>
        </w:rPr>
      </w:r>
      <w:r>
        <w:rPr>
          <w:lang w:val="ha_NG" w:bidi="ha_NG"/>
        </w:rPr>
      </w:r>
    </w:p>
    <w:p>
      <w:pPr/>
      <w:r>
        <w:rPr>
          <w:lang w:val="ha_NG" w:bidi="ha_NG"/>
        </w:rPr>
      </w:r>
    </w:p>
    <w:p>
      <w:pPr>
        <w:pStyle w:val="Heading2"/>
      </w:pPr>
      <w:r>
        <w:rPr>
          <w:lang w:val="ha_NG" w:bidi="ha_NG"/>
        </w:rPr>
        <w:t>Luke 12:13–21</w:t>
      </w:r>
      <w:r>
        <w:rPr>
          <w:lang w:val="ha_NG" w:bidi="ha_NG"/>
        </w:rPr>
      </w:r>
    </w:p>
    <w:p>
      <w:pPr>
        <w:pStyle w:val="Heading3"/>
      </w:pPr>
      <w:r>
        <w:rPr>
          <w:lang w:val="ha_NG" w:bidi="ha_NG"/>
        </w:rPr>
        <w:t>Step 1</w:t>
      </w:r>
    </w:p>
    <w:p>
      <w:pPr/>
      <w:r>
        <w:rPr>
          <w:lang w:val="ha_NG" w:bidi="ha_NG"/>
        </w:rPr>
      </w:r>
      <w:r>
        <w:rPr>
          <w:lang w:val="ha_NG" w:bidi="ha_NG"/>
        </w:rPr>
        <w:t>Ku saurari Luka 12:13–21 kuma ku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A labarin da ya gabata, Yesu ya bar gidan shugabannin addini masu fushi wadanda suke neman hanyar da za su hukunta shi. A lokaci guda, dubun dubatar mutane sun taru a wajen gidan suna ƙoƙari su kusanci Yesu. Da fari Yesu ya ɗauki lokaci yana koya wa almajiransa game da tsanantawa, kuma ya yi musu gargaɗi game da munafuncin Farisawa. Yayin da yake koyarwa, wani mutum a cikin taron ya kira shi yana son ya warware wata gardamar fili. Yesu ya yi amfani da tambayar mutumin don ya koyar game da kwadayi ta hanyar amfani da misali, ko kuma takaitaccen labari.</w:t>
      </w:r>
    </w:p>
    <w:p>
      <w:pPr/>
      <w:r>
        <w:rPr>
          <w:lang w:val="ha_NG" w:bidi="ha_NG"/>
        </w:rPr>
      </w:r>
      <w:r>
        <w:rPr>
          <w:lang w:val="ha_NG" w:bidi="ha_NG"/>
        </w:rPr>
        <w:t>Mutumin ya katse Yesu ya kuma kira shi "Malami," ko kuma wani laƙabi mai daraja na shugaban addinin Yahudawa. Mutumin yana da babban ɗan'uwa kuma mahaifinsa ya mutu. A al'adar Yahudawa, idan namiji ya mutu, sai ya bar gado, ko dukkanin gonarsa, kuɗi, da kayayyaki ga 'ya'yansa maza. A al'adance, babban ɗa ya kan karɓi ninki biyu na abin da sauran 'ya'yan suka samu. Mutumin da ke cikin taron yana gunaguni ne saboda babban ɗan'uwansa ba ya raba dukiyar gado. Mutumin yana so Yesu ya yi amfani da ikonsa, ko kuma damar yin aiki, don ya taimake shi ya sami abin da yake ganin shi ne rabonsa na gado.</w:t>
      </w:r>
    </w:p>
    <w:p>
      <w:pPr/>
      <w:r>
        <w:rPr>
          <w:lang w:val="ha_NG" w:bidi="ha_NG"/>
        </w:rPr>
      </w:r>
      <w:r>
        <w:rPr>
          <w:lang w:val="ha_NG" w:bidi="ha_NG"/>
        </w:rPr>
        <w:t>Ku dakata ku tattauna da tawagarku: Menene yake faruwa ga kayan mutum idan ya mutu? Yaya mutane a al'adarku suke yanke shawarar wa zai gaji me lokacin da mutum ya mutu idan an sami rigima?</w:t>
      </w:r>
    </w:p>
    <w:p>
      <w:pPr/>
      <w:r>
        <w:rPr>
          <w:lang w:val="ha_NG" w:bidi="ha_NG"/>
        </w:rPr>
      </w:r>
      <w:r>
        <w:rPr>
          <w:lang w:val="ha_NG" w:bidi="ha_NG"/>
        </w:rPr>
        <w:t>Yesu ya ce, "Kai mutum, wa ya naɗa ni alƙali ko mai raba gardama a tsakaninku?" Alƙali da mai sasantawa mutane ne da suka kasance suna da ikon magance takaddamar ƙasa da raba dukiya yadda ya kamata. Tambayar Yesu ba a yi ta don a ba da amsa ba, amma hakan ya nuna cewa bai amince da buƙatar mutumin ba. Yesu ya kira shi "mutum," wanda hanya ce ta gama-gari ta yi magana da wanda ba a sani ba. Mutane sukan je wurin shugabannin addini ne don su sasanta rashin fahimtar juna, amma Yesu ya ƙi amincewa da wannan matsayi.</w:t>
      </w:r>
    </w:p>
    <w:p>
      <w:pPr/>
      <w:r>
        <w:rPr>
          <w:lang w:val="ha_NG" w:bidi="ha_NG"/>
        </w:rPr>
      </w:r>
      <w:r>
        <w:rPr>
          <w:lang w:val="ha_NG" w:bidi="ha_NG"/>
        </w:rPr>
        <w:t>Yesu ya yi magana ga dukan mutanen da suke sauraronsa kuma ya gargaɗe su. Yesu ya gargaɗe su da ƙarfi su yi taka tsantsan kada su zama masu kwadayi ta kowace hanya. Kwadayi yana nufin tsananin sha'awar samun ƙarin abubuwa da yawa. Kwadayi ba kawai yana nufin son ƙarin kuɗi ba ne, har ma da tsananin sha'awar mutane su ɗauke ka a matsayin mutum mai muhimmanci. A game da mutumin, mallakar ƙarin filaye zai ba shi damar jin daɗin matsayi mafi girma a cikin al'umma. Yesu ya nuna cewa mallakar abubuwa da yawa ba ya ƙara ƙimar ko muhimmancin rayuwar mutum.</w:t>
      </w:r>
    </w:p>
    <w:p>
      <w:pPr/>
      <w:r>
        <w:rPr>
          <w:lang w:val="ha_NG" w:bidi="ha_NG"/>
        </w:rPr>
      </w:r>
      <w:r>
        <w:rPr>
          <w:lang w:val="ha_NG" w:bidi="ha_NG"/>
        </w:rPr>
        <w:t>Yesu ya ba da misali, ko kuma takaitaccen labari, game da manomi mai kwadayi. Akwai wani mutum mai arziki sosai wanda yake da filayen da ke samar da amfanin gona mai yawa. Wataƙila filayen sun kasance filayen hatsi ne na alkama ko kuma sha'ir. Saboda gonakin mutumin sun ba da amfanin gona mai kyau, dole ya yanke shawarar abin da zai yi da shi. Mutumin yana da rumbuna, ko gine-ginen da ake amfani da su wajen ajiye kaya, amma sun cika sosai har babu wurin ajiye amfanin gonarsa.</w:t>
      </w:r>
    </w:p>
    <w:p>
      <w:pPr/>
      <w:r>
        <w:rPr>
          <w:lang w:val="ha_NG" w:bidi="ha_NG"/>
        </w:rPr>
      </w:r>
      <w:r>
        <w:rPr>
          <w:lang w:val="ha_NG" w:bidi="ha_NG"/>
        </w:rPr>
        <w:t>Tsaya kuma ka nuna hoton rumbu. Yaya mutane a cikin al'adarku suke ajiye abinci ko kaya?</w:t>
      </w:r>
    </w:p>
    <w:p>
      <w:pPr/>
      <w:r>
        <w:rPr>
          <w:lang w:val="ha_NG" w:bidi="ha_NG"/>
        </w:rPr>
      </w:r>
      <w:r>
        <w:rPr>
          <w:lang w:val="ha_NG" w:bidi="ha_NG"/>
        </w:rPr>
        <w:t>Mutumin yana tunani a zuciyarsa cewa zai gaya wa bayinsa su rushe rumbuna kuma su maye gurbinsu da manyan rumbuna domin ya iya adana dukkan hatsinsa da abubuwan da yake da su. Mutumin ya yi tunani a ransa cewa zai taya kansa murna a nan gaba lokacin da ya sami sabbin rumbuna da aka cika da isassun abubuwa masu kyau da za su ishe shi na tsawon shekaru da yawa. Mutumin yana tunanin idan ya yi haka, zai iya ci, ya sha, kuma ya ji daɗi. A takaice dai, zai iya rayuwa cikin sauki a nan gaba kuma ya ji dadin rayuwarsa a bukukuwa da shagulgula.</w:t>
      </w:r>
    </w:p>
    <w:p>
      <w:pPr/>
      <w:r>
        <w:rPr>
          <w:lang w:val="ha_NG" w:bidi="ha_NG"/>
        </w:rPr>
      </w:r>
      <w:r>
        <w:rPr>
          <w:lang w:val="ha_NG" w:bidi="ha_NG"/>
        </w:rPr>
        <w:t>Ku dakata ku tattauna da tawagarku: Yaya za ku bayyana mutumin da yake magana da kansa a zuciyarsa a al'adarku? Yaya mutane suke tsara makomarsu a cikin al'adarku?</w:t>
      </w:r>
    </w:p>
    <w:p>
      <w:pPr/>
      <w:r>
        <w:rPr>
          <w:lang w:val="ha_NG" w:bidi="ha_NG"/>
        </w:rPr>
      </w:r>
      <w:r>
        <w:rPr>
          <w:lang w:val="ha_NG" w:bidi="ha_NG"/>
        </w:rPr>
        <w:t>Amma kalmomin Allah sun katse abin da mutumin yake tunani a zuciyarsa. Allah yana kiransa wawa, ko kuma mutumin da ba ya yin tunani da kyau. Lokacin da Allah ya ce "Ana neman ranka," Allah yana gaya wa mutumin cewa zai ɗauki rayuwarsa, ko kuma cewa mutumin zai mutu, a wannan daren. Allah ya tambaya, "Wa zai sami abin da ka shirya wa kanka?" Ya yi wannan tambayar ne don ya jaddada cewa dukan dukiyar da mutumin ya tara don kansa, za a bar wa wani daban. Yesu ya kammala misalin kuma ya yi wa almajiransa da taron jama'a jawabin ƙarshe.</w:t>
      </w:r>
    </w:p>
    <w:p>
      <w:pPr/>
      <w:r>
        <w:rPr>
          <w:lang w:val="ha_NG" w:bidi="ha_NG"/>
        </w:rPr>
      </w:r>
      <w:r>
        <w:rPr>
          <w:lang w:val="ha_NG" w:bidi="ha_NG"/>
        </w:rPr>
        <w:t>Yesu ya ce duk wanda ya tara dukiya a duniya don kansa, zai ƙare kamar manomin nan mai arziki. Za su mutu, su bar dukiyoyinsu ga wani, kuma Allah zai ɗauke su wawaye. Yesu ya ce sun yi kama da manomi domin ba su da wadata a wurin Allah. Wannan yana nufin cewa ba sa yin abin da Allah yake ɗauka da ƙima. Ba su amince da Allah ba kuma suna yin amfani da abin da suke da shi don yi wa Allah da waɗansu hidima.</w:t>
      </w:r>
    </w:p>
    <w:p>
      <w:pPr/>
      <w:r>
        <w:rPr>
          <w:lang w:val="ha_NG" w:bidi="ha_NG"/>
        </w:rPr>
      </w:r>
      <w:r>
        <w:rPr>
          <w:lang w:val="ha_NG" w:bidi="ha_NG"/>
        </w:rPr>
        <w:t>Ku dakata ku tattauna da ƙungiyarku: Waɗanne ne hanyoyin da mutane a al'adarku suke amfani da abin da suke da shi don su bauta wa Ubangiji da wasu?</w:t>
      </w:r>
      <w:r>
        <w:rPr>
          <w:lang w:val="ha_NG" w:bidi="ha_NG"/>
        </w:rPr>
      </w:r>
    </w:p>
    <w:p>
      <w:pPr>
        <w:pStyle w:val="Heading3"/>
      </w:pPr>
      <w:r>
        <w:rPr>
          <w:lang w:val="ha_NG" w:bidi="ha_NG"/>
        </w:rPr>
        <w:t>Step 3</w:t>
      </w:r>
    </w:p>
    <w:p>
      <w:pPr/>
      <w:r>
        <w:rPr>
          <w:lang w:val="ha_NG" w:bidi="ha_NG"/>
        </w:rPr>
      </w:r>
      <w:r>
        <w:rPr>
          <w:lang w:val="ha_NG" w:bidi="ha_NG"/>
        </w:rPr>
        <w:t>Saurari rubutun sau ɗaya kuma a cikin juyi mafi sauƙin fahimta.</w:t>
      </w:r>
    </w:p>
    <w:p>
      <w:pPr/>
      <w:r>
        <w:rPr>
          <w:lang w:val="ha_NG" w:bidi="ha_NG"/>
        </w:rPr>
      </w:r>
      <w:r>
        <w:rPr>
          <w:lang w:val="ha_NG" w:bidi="ha_NG"/>
        </w:rPr>
        <w:t>A wannan zaman, za ku taimaki ƙungiyar su hango wannan labari a zuciyarsu. Za ku taimaki kungiyar wajen tsara fage, muhallin, da kuma jaruman labarin.</w:t>
      </w:r>
    </w:p>
    <w:p>
      <w:pPr/>
      <w:r>
        <w:rPr>
          <w:lang w:val="ha_NG" w:bidi="ha_NG"/>
        </w:rPr>
      </w:r>
      <w:r>
        <w:rPr>
          <w:lang w:val="ha_NG" w:bidi="ha_NG"/>
        </w:rPr>
        <w:t>Wannan labarin yana da fage guda biyu.</w:t>
      </w:r>
    </w:p>
    <w:p>
      <w:pPr/>
      <w:r>
        <w:rPr>
          <w:lang w:val="ha_NG" w:bidi="ha_NG"/>
        </w:rPr>
      </w:r>
      <w:r>
        <w:rPr>
          <w:b/>
          <w:lang w:val="ha_NG" w:bidi="ha_NG"/>
        </w:rPr>
        <w:t>Farkon fage:</w:t>
      </w:r>
      <w:r>
        <w:rPr>
          <w:lang w:val="ha_NG" w:bidi="ha_NG"/>
        </w:rPr>
        <w:t xml:space="preserve"> Wani mutum a cikin taron jama'a ya katse Yesu yayin da yake koyar da almajiransa don warware wani sabani game da gado. Yesu ya ƙi matsayin mai sulhu a tsakanin 'yan'uwa. Yesu ya yi wa kowa gargadi game da kwaɗayi.</w:t>
      </w:r>
    </w:p>
    <w:p>
      <w:pPr/>
      <w:r>
        <w:rPr>
          <w:lang w:val="ha_NG" w:bidi="ha_NG"/>
        </w:rPr>
      </w:r>
      <w:r>
        <w:rPr>
          <w:b/>
          <w:lang w:val="ha_NG" w:bidi="ha_NG"/>
        </w:rPr>
        <w:t>Fage na biyu:</w:t>
      </w:r>
      <w:r>
        <w:rPr>
          <w:lang w:val="ha_NG" w:bidi="ha_NG"/>
        </w:rPr>
        <w:t xml:space="preserve"> Yesu ya bayar da misali game da wani mutum mai arziki. Kasar attajirin ta yi amfanin gona mai yawa. Attajirin ya shirya ya lalata kuma ya sake gina rumbunansa don adana dukkan amfanin gona da kuma kayansa. Allah ya kira shi ya tambaye shi wa zai mallaki dukan abubuwan da ya bari. Yesu ya kammala da cewa mai arziki yana kama da mutumin da yake tara dukiya don kansa amma ba ya dogara ga Allah ba.</w:t>
      </w:r>
    </w:p>
    <w:p>
      <w:pPr/>
      <w:r>
        <w:rPr>
          <w:lang w:val="ha_NG" w:bidi="ha_NG"/>
        </w:rPr>
      </w:r>
      <w:r>
        <w:rPr>
          <w:lang w:val="ha_NG" w:bidi="ha_NG"/>
        </w:rPr>
        <w:t>Jaruman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Babban taron jama'a</w:t>
      </w:r>
    </w:p>
    <w:p>
      <w:pPr>
        <w:pStyle w:val="ListBullet"/>
        <w:spacing w:line="240" w:lineRule="auto"/>
        <w:ind w:left="720"/>
      </w:pPr>
      <w:r>
        <w:rPr>
          <w:lang w:val="ha_NG" w:bidi="ha_NG"/>
        </w:rPr>
      </w:r>
      <w:r>
        <w:rPr>
          <w:lang w:val="ha_NG" w:bidi="ha_NG"/>
        </w:rPr>
        <w:t>Mutum daga taron jama'a</w:t>
      </w:r>
    </w:p>
    <w:p>
      <w:pPr>
        <w:pStyle w:val="ListBullet"/>
        <w:spacing w:line="240" w:lineRule="auto"/>
        <w:ind w:left="720"/>
      </w:pPr>
      <w:r>
        <w:rPr>
          <w:lang w:val="ha_NG" w:bidi="ha_NG"/>
        </w:rPr>
      </w:r>
      <w:r>
        <w:rPr>
          <w:lang w:val="ha_NG" w:bidi="ha_NG"/>
        </w:rPr>
        <w:t>Dan'uwan mutumin</w:t>
      </w:r>
    </w:p>
    <w:p>
      <w:pPr>
        <w:pStyle w:val="ListBullet"/>
        <w:spacing w:line="240" w:lineRule="auto"/>
        <w:ind w:left="720"/>
      </w:pPr>
      <w:r>
        <w:rPr>
          <w:lang w:val="ha_NG" w:bidi="ha_NG"/>
        </w:rPr>
      </w:r>
      <w:r>
        <w:rPr>
          <w:lang w:val="ha_NG" w:bidi="ha_NG"/>
        </w:rPr>
        <w:t>Mutum mai arziki</w:t>
      </w:r>
    </w:p>
    <w:p>
      <w:pPr>
        <w:pStyle w:val="ListBullet"/>
        <w:spacing w:line="240" w:lineRule="auto"/>
        <w:ind w:left="720"/>
      </w:pPr>
      <w:r>
        <w:rPr>
          <w:lang w:val="ha_NG" w:bidi="ha_NG"/>
        </w:rPr>
      </w:r>
      <w:r>
        <w:rPr>
          <w:lang w:val="ha_NG" w:bidi="ha_NG"/>
        </w:rPr>
        <w:t>Allah</w:t>
      </w:r>
    </w:p>
    <w:p>
      <w:pPr/>
      <w:r>
        <w:rPr>
          <w:lang w:val="ha_NG" w:bidi="ha_NG"/>
        </w:rPr>
      </w:r>
      <w:r>
        <w:rPr>
          <w:lang w:val="ha_NG" w:bidi="ha_NG"/>
        </w:rPr>
        <w:t>A cikin wannan zaman, sa rukunin su yi amfani da dabarar zane-zane (storyboard), su zana, ko su yi amfani da wasu nau'ikan kayan aiki (abubuwan da za ka iya motsawa kamar duwatsu, sanduna, kayan wasan yara) don nuna labarin da ayyukan da ke cikinsa.</w:t>
      </w:r>
    </w:p>
    <w:p>
      <w:pPr/>
      <w:r>
        <w:rPr>
          <w:lang w:val="ha_NG" w:bidi="ha_NG"/>
        </w:rPr>
      </w:r>
      <w:r>
        <w:rPr>
          <w:lang w:val="ha_NG" w:bidi="ha_NG"/>
        </w:rPr>
        <w:t>Yana da muhimmanci a tuna cewa wannan har yanzu taron mutanen ne daga sashen da ya gabata.</w:t>
      </w:r>
    </w:p>
    <w:p>
      <w:pPr/>
      <w:r>
        <w:rPr>
          <w:lang w:val="ha_NG" w:bidi="ha_NG"/>
        </w:rPr>
      </w:r>
      <w:r>
        <w:rPr>
          <w:lang w:val="ha_NG" w:bidi="ha_NG"/>
        </w:rPr>
        <w:t>Yana da muhimmanci a tuna cewa mutumin yana roƙon Yesu ya gaya wa ɗan'uwansa ya yi abin da doka ta ce game da gādo, wato kuɗi, mallaka, da dukiyar da uban mutumin ya bari.</w:t>
      </w:r>
    </w:p>
    <w:p>
      <w:pPr/>
      <w:r>
        <w:rPr>
          <w:lang w:val="ha_NG" w:bidi="ha_NG"/>
        </w:rPr>
      </w:r>
      <w:r>
        <w:rPr>
          <w:lang w:val="ha_NG" w:bidi="ha_NG"/>
        </w:rPr>
        <w:t>Wani mutum daga cikin taron ya roki Yesu ya gaya wa ɗan'uwansa ya raba gādon tare da shi.</w:t>
      </w:r>
    </w:p>
    <w:p>
      <w:pPr/>
      <w:r>
        <w:rPr>
          <w:lang w:val="ha_NG" w:bidi="ha_NG"/>
        </w:rPr>
      </w:r>
      <w:r>
        <w:rPr>
          <w:lang w:val="ha_NG" w:bidi="ha_NG"/>
        </w:rPr>
        <w:t>Yana da muhimmanci a tuna cewa Yesu ba ya ƙin ƙa'idar yin yanke shawara mai kyau saʼad da ake jayayya. Maimakon haka, ya ƙi buƙatar mutumin saboda kwaɗayinsa.</w:t>
      </w:r>
    </w:p>
    <w:p>
      <w:pPr/>
      <w:r>
        <w:rPr>
          <w:lang w:val="ha_NG" w:bidi="ha_NG"/>
        </w:rPr>
      </w:r>
      <w:r>
        <w:rPr>
          <w:lang w:val="ha_NG" w:bidi="ha_NG"/>
        </w:rPr>
        <w:t>Yesu ya gaya wa mutumin cewa ba a naɗa shi ya zama alƙali a kan irin wannan saɓani ba. Yesu ya gaya musu cewa rayuwa ta fi dukiya, kuma su yi hankali da kwaɗayi.</w:t>
      </w:r>
    </w:p>
    <w:p>
      <w:pPr/>
      <w:r>
        <w:rPr>
          <w:lang w:val="ha_NG" w:bidi="ha_NG"/>
        </w:rPr>
      </w:r>
      <w:r>
        <w:rPr>
          <w:lang w:val="ha_NG" w:bidi="ha_NG"/>
        </w:rPr>
        <w:t>Yana da muhimmanci a tuna cewa attajirin yana da wani wuri don ajiye amfanin gonarsa, amma babu isasshen sarari don dukkan amfanin gonar. Mutumin ya samu amfanin gona fiye da yadda rumbunan sa za su iya adanawa.</w:t>
      </w:r>
    </w:p>
    <w:p>
      <w:pPr/>
      <w:r>
        <w:rPr>
          <w:lang w:val="ha_NG" w:bidi="ha_NG"/>
        </w:rPr>
      </w:r>
      <w:r>
        <w:rPr>
          <w:lang w:val="ha_NG" w:bidi="ha_NG"/>
        </w:rPr>
        <w:t>Yesu ya faɗi wani labari game da wani mutum mai arziki. Wannan mai arziki yana da wani yanki na kasa a da. Kayayyakin da aka samar sun yi yawa. Mutumin yana tunanin rushe rumbunan da kuma gina wasu da suka fi girma domin adana amfanin gonarsa.</w:t>
      </w:r>
    </w:p>
    <w:p>
      <w:pPr/>
      <w:r>
        <w:rPr>
          <w:lang w:val="ha_NG" w:bidi="ha_NG"/>
        </w:rPr>
      </w:r>
      <w:r>
        <w:rPr>
          <w:lang w:val="ha_NG" w:bidi="ha_NG"/>
        </w:rPr>
        <w:t>Yana da muhimmanci a tuna cewa manufar mai arzikin ita ce ya more abin da ya tara a nan gaba.</w:t>
      </w:r>
    </w:p>
    <w:p>
      <w:pPr/>
      <w:r>
        <w:rPr>
          <w:lang w:val="ha_NG" w:bidi="ha_NG"/>
        </w:rPr>
      </w:r>
      <w:r>
        <w:rPr>
          <w:lang w:val="ha_NG" w:bidi="ha_NG"/>
        </w:rPr>
        <w:t>Sai mutumin ya ce yana da isasshen abin da zai sa ya ji dadin rayuwa ba tare da ya yi aiki ba.</w:t>
      </w:r>
    </w:p>
    <w:p>
      <w:pPr/>
      <w:r>
        <w:rPr>
          <w:lang w:val="ha_NG" w:bidi="ha_NG"/>
        </w:rPr>
      </w:r>
      <w:r>
        <w:rPr>
          <w:lang w:val="ha_NG" w:bidi="ha_NG"/>
        </w:rPr>
        <w:t>Yana da muhimmanci a tuna cewa Allah yana gaya masa cewa zai mutu. Allah ya yi amfani da tambaya don ya nuna masa cewa dukkan dukiyarsa za ta koma ga wani.</w:t>
      </w:r>
    </w:p>
    <w:p>
      <w:pPr/>
      <w:r>
        <w:rPr>
          <w:lang w:val="ha_NG" w:bidi="ha_NG"/>
        </w:rPr>
      </w:r>
      <w:r>
        <w:rPr>
          <w:lang w:val="ha_NG" w:bidi="ha_NG"/>
        </w:rPr>
        <w:t>Sai kuma a cikin misalin, Allah ya gaya wa mutumin cewa zai bukaci ransa a wannan daren. Allah ya tambaye shi wa zai mallaki dukkan abubuwansa.</w:t>
      </w:r>
    </w:p>
    <w:p>
      <w:pPr/>
      <w:r>
        <w:rPr>
          <w:lang w:val="ha_NG" w:bidi="ha_NG"/>
        </w:rPr>
      </w:r>
      <w:r>
        <w:rPr>
          <w:lang w:val="ha_NG" w:bidi="ha_NG"/>
        </w:rPr>
        <w:t>A ƙarshe, Yesu ya ce duk wanda yake tara dukiya ga kansa kuma ba shi da wadata a wurin Allah, to, ya yi kama da wannan mai arziki.</w:t>
      </w:r>
      <w:r>
        <w:rPr>
          <w:lang w:val="ha_NG" w:bidi="ha_NG"/>
        </w:rPr>
      </w:r>
    </w:p>
    <w:p>
      <w:pPr>
        <w:pStyle w:val="Heading3"/>
      </w:pPr>
      <w:r>
        <w:rPr>
          <w:lang w:val="ha_NG" w:bidi="ha_NG"/>
        </w:rPr>
        <w:t>Step 4</w:t>
      </w:r>
    </w:p>
    <w:p>
      <w:pPr/>
      <w:r>
        <w:rPr>
          <w:lang w:val="ha_NG" w:bidi="ha_NG"/>
        </w:rPr>
      </w:r>
      <w:r>
        <w:rPr>
          <w:lang w:val="ha_NG" w:bidi="ha_NG"/>
        </w:rPr>
        <w:t>Saurari rubutun sau ɗaya kuma a cikin sigar da ta fi sauƙin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fage guda biyu.</w:t>
      </w:r>
    </w:p>
    <w:p>
      <w:pPr/>
      <w:r>
        <w:rPr>
          <w:lang w:val="ha_NG" w:bidi="ha_NG"/>
        </w:rPr>
      </w:r>
      <w:r>
        <w:rPr>
          <w:lang w:val="ha_NG" w:bidi="ha_NG"/>
        </w:rPr>
        <w:t>Halayen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Babban taron jama'a</w:t>
      </w:r>
    </w:p>
    <w:p>
      <w:pPr>
        <w:pStyle w:val="ListBullet"/>
        <w:spacing w:line="240" w:lineRule="auto"/>
        <w:ind w:left="720"/>
      </w:pPr>
      <w:r>
        <w:rPr>
          <w:lang w:val="ha_NG" w:bidi="ha_NG"/>
        </w:rPr>
      </w:r>
      <w:r>
        <w:rPr>
          <w:lang w:val="ha_NG" w:bidi="ha_NG"/>
        </w:rPr>
        <w:t>Mutum daga taron jama'a</w:t>
      </w:r>
    </w:p>
    <w:p>
      <w:pPr>
        <w:pStyle w:val="ListBullet"/>
        <w:spacing w:line="240" w:lineRule="auto"/>
        <w:ind w:left="720"/>
      </w:pPr>
      <w:r>
        <w:rPr>
          <w:lang w:val="ha_NG" w:bidi="ha_NG"/>
        </w:rPr>
      </w:r>
      <w:r>
        <w:rPr>
          <w:lang w:val="ha_NG" w:bidi="ha_NG"/>
        </w:rPr>
        <w:t>Dan'uwan mutumin</w:t>
      </w:r>
    </w:p>
    <w:p>
      <w:pPr>
        <w:pStyle w:val="ListBullet"/>
        <w:spacing w:line="240" w:lineRule="auto"/>
        <w:ind w:left="720"/>
      </w:pPr>
      <w:r>
        <w:rPr>
          <w:lang w:val="ha_NG" w:bidi="ha_NG"/>
        </w:rPr>
      </w:r>
      <w:r>
        <w:rPr>
          <w:lang w:val="ha_NG" w:bidi="ha_NG"/>
        </w:rPr>
        <w:t>Mutum mai arziki</w:t>
      </w:r>
    </w:p>
    <w:p>
      <w:pPr>
        <w:pStyle w:val="ListBullet"/>
        <w:spacing w:line="240" w:lineRule="auto"/>
        <w:ind w:left="720"/>
      </w:pPr>
      <w:r>
        <w:rPr>
          <w:lang w:val="ha_NG" w:bidi="ha_NG"/>
        </w:rPr>
      </w:r>
      <w:r>
        <w:rPr>
          <w:lang w:val="ha_NG" w:bidi="ha_NG"/>
        </w:rPr>
        <w:t>Allah</w:t>
      </w:r>
    </w:p>
    <w:p>
      <w:pPr/>
      <w:r>
        <w:rPr>
          <w:lang w:val="ha_NG" w:bidi="ha_NG"/>
        </w:rPr>
      </w:r>
      <w:r>
        <w:rPr>
          <w:lang w:val="ha_NG" w:bidi="ha_NG"/>
        </w:rPr>
        <w:t>Sa ƙungiyar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Ku tabbatar cewa ƙungiyar ta kwaikwayi irin gungun mutanen da aka ambata a cikin nassin da ya gabata.</w:t>
      </w:r>
    </w:p>
    <w:p>
      <w:pPr/>
      <w:r>
        <w:rPr>
          <w:lang w:val="ha_NG" w:bidi="ha_NG"/>
        </w:rPr>
      </w:r>
      <w:r>
        <w:rPr>
          <w:lang w:val="ha_NG" w:bidi="ha_NG"/>
        </w:rPr>
        <w:t>Ku tabbatar cewa ƙungiyar ta kwaikwayi mutumin da ke cikin taron jama'a wanda ba ya roƙon adalci, sai dai yana yin hakan ne da sha'awar abubuwan duniya.</w:t>
      </w:r>
    </w:p>
    <w:p>
      <w:pPr/>
      <w:r>
        <w:rPr>
          <w:lang w:val="ha_NG" w:bidi="ha_NG"/>
        </w:rPr>
      </w:r>
      <w:r>
        <w:rPr>
          <w:lang w:val="ha_NG" w:bidi="ha_NG"/>
        </w:rPr>
        <w:t>Ku tabbatar cewa ƙungiyar ta kwaikwayi yadda Yesu ya mai da hankali wajen yi musu gargaɗi game da kwaɗayi. Yesu ba ya watsi da roƙo na gaskiya.</w:t>
      </w:r>
    </w:p>
    <w:p>
      <w:pPr/>
      <w:r>
        <w:rPr>
          <w:lang w:val="ha_NG" w:bidi="ha_NG"/>
        </w:rPr>
      </w:r>
      <w:r>
        <w:rPr>
          <w:lang w:val="ha_NG" w:bidi="ha_NG"/>
        </w:rPr>
        <w:t>Ku tabbata cewa ƙungiyar ta nuna yadda mutumin nan mai arziki yake mai da hankali ga kansa da kuma yadda zai ji daɗin dukiyarsa, a daidai lokacin da Yesu yake ba da kwatancin.</w:t>
      </w:r>
    </w:p>
    <w:p>
      <w:pPr/>
      <w:r>
        <w:rPr>
          <w:lang w:val="ha_NG" w:bidi="ha_NG"/>
        </w:rPr>
      </w:r>
      <w:r>
        <w:rPr>
          <w:lang w:val="ha_NG" w:bidi="ha_NG"/>
        </w:rPr>
        <w:t>Ku tabbatar cewa ƙungiyar ta nuna yadda Allah ya yi tambaya game da wanda zai mallaki dukan abubuwan nasa. Allah ba ya sa ran amsa ga tambayarsa.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Yi kwaikwayon wani mutum da yake roƙon Yesu ya gaya wa ɗan'uwansa ya raba gadon. Yesu ya ƙi ya yanke hukunci game da wannan yanayin. Yesu ya gaya wa jama'a cewa suna bukatar su yi hattara da kwaɗayi saboda rayuwa ba ta dogara ga abubuwan da mutum ya mallaka ba.</w:t>
      </w:r>
    </w:p>
    <w:p>
      <w:pPr/>
      <w:r>
        <w:rPr>
          <w:lang w:val="ha_NG" w:bidi="ha_NG"/>
        </w:rPr>
      </w:r>
      <w:r>
        <w:rPr>
          <w:lang w:val="ha_NG" w:bidi="ha_NG"/>
        </w:rPr>
        <w:t>Dakatar da kwaikwayon: Tambayi dan wasan da ke taka rawar mutumin da ya katse Yesu, "Yaya kake ji?" Za ku iya jin abubuwa kamar, "Ban gane ba. Abin adalci ne kawai in samu rabona na gado. Shin Yesu ba ya kula da adalci ba ne? "Ina jin haushi da Yesu ya nuna cewa ni mai son abin duniya ne," da kuma "Ina jin laifin kaina, wataƙila dalilaina ba su da tsarki." Sake aikin.</w:t>
      </w:r>
    </w:p>
    <w:p>
      <w:pPr/>
      <w:r>
        <w:rPr>
          <w:lang w:val="ha_NG" w:bidi="ha_NG"/>
        </w:rPr>
      </w:r>
      <w:r>
        <w:rPr>
          <w:lang w:val="ha_NG" w:bidi="ha_NG"/>
        </w:rPr>
        <w:t>Ku yi kwaikwayon yadda Yesu yake ba su kwatanci. Yesu ya ba da labarin wani attajiri wanda ƙasarsa ta yi amfanin gona da yawa. Wannan attajirin ya yi tunani game da yadda zai ajiye duk amfanin gonarsa da sauran abubuwan da yake da su. Sai ya yi shirin rushe gine-ginensa ya kuma gina wasu mafi girma don maye gurbinsu. Ya shirya adana duk amfanin gona da kayayyaki a can. Mutumin yana tunani a cikin zuciyarsa cewa zai ce, "Ina da isassun abubuwa da zan rayu har na tsawon shekaru da yawa." Zan huta, in ci, in sha, kuma in yi farin ciki.</w:t>
      </w:r>
    </w:p>
    <w:p>
      <w:pPr/>
      <w:r>
        <w:rPr>
          <w:lang w:val="ha_NG" w:bidi="ha_NG"/>
        </w:rPr>
      </w:r>
      <w:r>
        <w:rPr>
          <w:lang w:val="ha_NG" w:bidi="ha_NG"/>
        </w:rPr>
        <w:t>Dakatar da abin da ake yi: Tambayi dan wasan da yake taka rawar mai kudi, "Yaya kake ji?" Za ku iya jin abubuwa kamar, "Ina jin gamsuwa, dukkan wannan aikin tukuru zai ba ni damar shakatawa," "Ina jin cewa na yi abin da ya kamata, kuma lokaci ya yi da zan huta," da kuma "Na cancanci more rayuwa yanzu." Sake aikin.</w:t>
      </w:r>
    </w:p>
    <w:p>
      <w:pPr/>
      <w:r>
        <w:rPr>
          <w:lang w:val="ha_NG" w:bidi="ha_NG"/>
        </w:rPr>
      </w:r>
      <w:r>
        <w:rPr>
          <w:lang w:val="ha_NG" w:bidi="ha_NG"/>
        </w:rPr>
        <w:t>Ku kwaikwayi yadda Yesu yake ci gaba da ba da misalin. Yesu ya ce Allah ya gaya wa mutumin cewa shi wawa ne. Allah yana cewa, "A daran yau za ka mutu. Wa zai karbi abubuwan da ka tanada? Yesu ya kammala da cewa mutumin da yake tara wa kansa dukiya amma ba shi da wadata a wurin Allah, yana kama da mai arzikin da ke cikin labarin.</w:t>
      </w:r>
    </w:p>
    <w:p>
      <w:pPr/>
      <w:r>
        <w:rPr>
          <w:lang w:val="ha_NG" w:bidi="ha_NG"/>
        </w:rPr>
      </w:r>
      <w:r>
        <w:rPr>
          <w:lang w:val="ha_NG" w:bidi="ha_NG"/>
        </w:rPr>
        <w:t>Dakatar da abin da ake yi: Tambayi dan wasan da ke taka rawar Allah, "Yaya kake ji?" Za ku iya jin abubuwa kamar, "Me yasa kuke ganin duk waɗannan abubuwan za su ba ku farin ciki?" "Ko tunanina ma ba ka yi ba lokacin da ka samu amfanin gona mai yawa," da kuma "Ba ka da lokacin da za ka canja ayyukanka kafin dare."</w:t>
      </w:r>
      <w:r>
        <w:rPr>
          <w:lang w:val="ha_NG" w:bidi="ha_NG"/>
        </w:rPr>
      </w:r>
    </w:p>
    <w:p>
      <w:pPr>
        <w:pStyle w:val="Heading3"/>
      </w:pPr>
      <w:r>
        <w:rPr>
          <w:lang w:val="ha_NG" w:bidi="ha_NG"/>
        </w:rPr>
        <w:t>Step 5</w:t>
      </w:r>
    </w:p>
    <w:p>
      <w:pPr/>
      <w:r>
        <w:rPr>
          <w:lang w:val="ha_NG" w:bidi="ha_NG"/>
        </w:rPr>
      </w:r>
      <w:r>
        <w:rPr>
          <w:lang w:val="ha_NG" w:bidi="ha_NG"/>
        </w:rPr>
        <w:t>Saurari rubutun sau ɗaya a sigar da ta fi kowace sauƙin fahimta.</w:t>
      </w:r>
    </w:p>
    <w:p>
      <w:pPr/>
      <w:r>
        <w:rPr>
          <w:lang w:val="ha_NG" w:bidi="ha_NG"/>
        </w:rPr>
      </w:r>
      <w:r>
        <w:rPr>
          <w:lang w:val="ha_NG" w:bidi="ha_NG"/>
        </w:rPr>
        <w:t xml:space="preserve">Yesu yana koyar da mabiyansa sa’ad da wani mutum ya katse shi ya kira shi, "Malami." </w:t>
      </w:r>
      <w:r>
        <w:rPr>
          <w:b/>
          <w:lang w:val="ha_NG" w:bidi="ha_NG"/>
        </w:rPr>
        <w:t>Malam</w:t>
      </w:r>
      <w:r>
        <w:rPr>
          <w:lang w:val="ha_NG" w:bidi="ha_NG"/>
        </w:rPr>
        <w:t xml:space="preserve"> lakabi ne na ladabi da aka yi amfani da shi ga shugaban addinin Yahudawa. Ku tabbata kun fassara kalmomin nan 'almajiri' da 'malami' kamar yadda kuka yi a baya. Duk kalmomin biyu, </w:t>
      </w:r>
      <w:r>
        <w:rPr>
          <w:b/>
          <w:lang w:val="ha_NG" w:bidi="ha_NG"/>
        </w:rPr>
        <w:t>almajiri</w:t>
      </w:r>
      <w:r>
        <w:rPr>
          <w:lang w:val="ha_NG" w:bidi="ha_NG"/>
        </w:rPr>
        <w:t xml:space="preserve"> da </w:t>
      </w:r>
      <w:r>
        <w:rPr>
          <w:b/>
          <w:lang w:val="ha_NG" w:bidi="ha_NG"/>
        </w:rPr>
        <w:t>malami</w:t>
      </w:r>
      <w:r>
        <w:rPr>
          <w:lang w:val="ha_NG" w:bidi="ha_NG"/>
        </w:rPr>
        <w:t>, suna cikin Babban Ƙamus.</w:t>
      </w:r>
    </w:p>
    <w:p>
      <w:pPr/>
      <w:r>
        <w:rPr>
          <w:lang w:val="ha_NG" w:bidi="ha_NG"/>
        </w:rPr>
      </w:r>
      <w:r>
        <w:rPr>
          <w:lang w:val="ha_NG" w:bidi="ha_NG"/>
        </w:rPr>
        <w:t xml:space="preserve">Mutumin ya roki Yesu ya gaya wa ɗan'uwansa ya ba shi </w:t>
      </w:r>
      <w:r>
        <w:rPr>
          <w:b/>
          <w:lang w:val="ha_NG" w:bidi="ha_NG"/>
        </w:rPr>
        <w:t>gadonsa</w:t>
      </w:r>
      <w:r>
        <w:rPr>
          <w:lang w:val="ha_NG" w:bidi="ha_NG"/>
        </w:rPr>
        <w:t>, ko kuma rabonsa na ƙasar mahaifinsa, da kuɗinsa, da kuma dukiyarsa. Ku tabbata kun fassara gado kamar yadda kuka yi a baya. Yesu ya gaya masa cewa shi ba mai yanke hukunci ba ne kan takaddamar filaye.</w:t>
      </w:r>
    </w:p>
    <w:p>
      <w:pPr/>
      <w:r>
        <w:rPr>
          <w:lang w:val="ha_NG" w:bidi="ha_NG"/>
        </w:rPr>
      </w:r>
      <w:r>
        <w:rPr>
          <w:lang w:val="ha_NG" w:bidi="ha_NG"/>
        </w:rPr>
        <w:t>Sa'ad da Yesu ya amsa, ya kira mutumin, "Mutum." A cikin al’adun Yahudanci, wannan ta kasance wata hanya ta yi wa wanda ba a sani ba magana. Ba rashin girmamawa ba ne, amma a wannan mahallin, yana nuna cewa Yesu bai amince da bukatar mutumin ba.</w:t>
      </w:r>
    </w:p>
    <w:p>
      <w:pPr/>
      <w:r>
        <w:rPr>
          <w:lang w:val="ha_NG" w:bidi="ha_NG"/>
        </w:rPr>
      </w:r>
      <w:r>
        <w:rPr>
          <w:lang w:val="ha_NG" w:bidi="ha_NG"/>
        </w:rPr>
        <w:t>Ku tattauna da ƙungiyarku game da laƙabin da ya fi dacewa a yi amfani da shi ga baƙo a wannan yanayin a cikin harshenku.</w:t>
      </w:r>
    </w:p>
    <w:p>
      <w:pPr/>
      <w:r>
        <w:rPr>
          <w:lang w:val="ha_NG" w:bidi="ha_NG"/>
        </w:rPr>
      </w:r>
      <w:r>
        <w:rPr>
          <w:lang w:val="ha_NG" w:bidi="ha_NG"/>
        </w:rPr>
        <w:t xml:space="preserve">Maimakon haka, Yesu ya ba da </w:t>
      </w:r>
      <w:r>
        <w:rPr>
          <w:b/>
          <w:lang w:val="ha_NG" w:bidi="ha_NG"/>
        </w:rPr>
        <w:t>kwatanci</w:t>
      </w:r>
      <w:r>
        <w:rPr>
          <w:lang w:val="ha_NG" w:bidi="ha_NG"/>
        </w:rPr>
        <w:t xml:space="preserve">, ko kuma gajeren labari da aka nufa don koyar da gaskiyoyi masu zurfi game da Allah. Ku tabbatar kun fassara kalmar nan ta misalin magana yadda kuka yi a sauran wuraren da suka gabata. </w:t>
      </w:r>
      <w:r>
        <w:rPr>
          <w:b/>
          <w:lang w:val="ha_NG" w:bidi="ha_NG"/>
        </w:rPr>
        <w:t>Misali</w:t>
      </w:r>
      <w:r>
        <w:rPr>
          <w:lang w:val="ha_NG" w:bidi="ha_NG"/>
        </w:rPr>
        <w:t xml:space="preserve"> yana cikin Babban Kundin Kalmomi.</w:t>
      </w:r>
    </w:p>
    <w:p>
      <w:pPr/>
      <w:r>
        <w:rPr>
          <w:lang w:val="ha_NG" w:bidi="ha_NG"/>
        </w:rPr>
      </w:r>
      <w:r>
        <w:rPr>
          <w:lang w:val="ha_NG" w:bidi="ha_NG"/>
        </w:rPr>
        <w:t xml:space="preserve">Manomi mai kwadayi a cikin labarin yana son ya rushe </w:t>
      </w:r>
      <w:r>
        <w:rPr>
          <w:b/>
          <w:lang w:val="ha_NG" w:bidi="ha_NG"/>
        </w:rPr>
        <w:t>rumbunansa</w:t>
      </w:r>
      <w:r>
        <w:rPr>
          <w:lang w:val="ha_NG" w:bidi="ha_NG"/>
        </w:rPr>
        <w:t xml:space="preserve"> ya kuma gina wasu da suka fi su girma. Rumbuna wurare ne da ake amfani da su wajen ajiye amfanin gona da kaya.</w:t>
      </w:r>
    </w:p>
    <w:p>
      <w:pPr/>
      <w:r>
        <w:rPr>
          <w:lang w:val="ha_NG" w:bidi="ha_NG"/>
        </w:rPr>
      </w:r>
      <w:r>
        <w:rPr>
          <w:lang w:val="ha_NG" w:bidi="ha_NG"/>
        </w:rPr>
        <w:t>Dakata sannan ka nuna hoton rumbu idan ba ka riga ka yi hakan ba.</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rukunin su yi gwajin bayyana nassin a yarensu. Kada ku manta da haɗa abubuwan da kuka yanke shawara a kansu a matakan da suka gabata, kamar tsarin lokaci, kalmomi, jimloli, motsin rai, ko kowane abu da kuka tattauna.</w:t>
      </w:r>
    </w:p>
    <w:p>
      <w:pPr/>
      <w:r>
        <w:rPr>
          <w:lang w:val="ha_NG" w:bidi="ha_NG"/>
        </w:rPr>
      </w:r>
      <w:r>
        <w:rPr>
          <w:lang w:val="ha_NG" w:bidi="ha_NG"/>
        </w:rPr>
        <w:t>Ya kamata wani ɗan ƙungiya ya faɗi wasu jimloli na nassin sannan ya dakata. Wani memba na kungiyar ya kamata ya karanta sashe na gaba na nassin sannan ya tsaya. Ku ci gaba da yin haka har sai duk kungiyar ta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ɗan ƙungiya zai iya amfani da abubuwan da suka zo a ransa, motsi-motsi, ko zanen labarinsu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Wataƙila ka ga cewa ka fi son yadda wani ɗan ƙungiya ya ba da wani fage, amma kuma ka fi son yadda wani ɗan ƙungiyar na daban ya ba da wani fage.</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rubutun da kowa ya amince da ita. Ya kamata kowane ɗan ƙungiyar ya yi gwajin faɗin wannan sigar ƙarshe ta rubutun.</w:t>
      </w:r>
      <w:r>
        <w:rPr>
          <w:lang w:val="ha_NG" w:bidi="ha_NG"/>
        </w:rPr>
      </w:r>
      <w:r>
        <w:rPr>
          <w:lang w:val="ha_NG" w:bidi="ha_NG"/>
        </w:rPr>
      </w:r>
    </w:p>
    <w:p>
      <w:pPr/>
      <w:r>
        <w:rPr>
          <w:lang w:val="ha_NG" w:bidi="ha_NG"/>
        </w:rPr>
      </w:r>
    </w:p>
    <w:p>
      <w:pPr>
        <w:pStyle w:val="Heading2"/>
      </w:pPr>
      <w:r>
        <w:rPr>
          <w:lang w:val="ha_NG" w:bidi="ha_NG"/>
        </w:rPr>
        <w:t>Luke 12:22–34</w:t>
      </w:r>
      <w:r>
        <w:rPr>
          <w:lang w:val="ha_NG" w:bidi="ha_NG"/>
        </w:rPr>
      </w:r>
    </w:p>
    <w:p>
      <w:pPr>
        <w:pStyle w:val="Heading3"/>
      </w:pPr>
      <w:r>
        <w:rPr>
          <w:lang w:val="ha_NG" w:bidi="ha_NG"/>
        </w:rPr>
        <w:t>Step 1</w:t>
      </w:r>
    </w:p>
    <w:p>
      <w:pPr/>
      <w:r>
        <w:rPr>
          <w:lang w:val="ha_NG" w:bidi="ha_NG"/>
        </w:rPr>
      </w:r>
      <w:r>
        <w:rPr>
          <w:lang w:val="ha_NG" w:bidi="ha_NG"/>
        </w:rPr>
        <w:t>Ku saurari Luka 12:22–34 ku kuma sa shi a zuciyarku. Ku saurari nassin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wannan labarin yake koya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A dā, Yesu ya koyar da almajiransa da kuma wani babban taro game da kwaɗayi ta wajen ba da labarin wani manomi. Manomin bai amince da Allah game da rayuwarsa ba, maimakon haka ya yi ƙoƙarin adana dukan dukiyarsa don kansa. Haka kuma, Yesu yana koya wa almajiransa kada su damu game da yadda za su biya bukatunsu domin Allah zai kula da su kuma ya ba su dukkan abin da suke bukata.</w:t>
      </w:r>
    </w:p>
    <w:p>
      <w:pPr/>
      <w:r>
        <w:rPr>
          <w:lang w:val="ha_NG" w:bidi="ha_NG"/>
        </w:rPr>
      </w:r>
      <w:r>
        <w:rPr>
          <w:lang w:val="ha_NG" w:bidi="ha_NG"/>
        </w:rPr>
        <w:t>Yesu yana magana da almajiransa, ko kuma mabiyansa na kusa, amma kuma akwai babban taro a kusa suna sauraron koyarwarsa. Yesu yana ba mabiyansa shawara mai muhimmanci bayan ya ba da labarin wani wawan manomi. Almajiran ba sa bukatar damuwa kan abin da za su ci ko irin tufafin da za su sa. Yesu yana nuna cewa Allah ne ya ba su ransu, don haka tabbas za su iya dogara ga Allah ya tanadar musu da abubuwan da ba su da muhimmanci kamar abinci da tufafi.</w:t>
      </w:r>
    </w:p>
    <w:p>
      <w:pPr/>
      <w:r>
        <w:rPr>
          <w:lang w:val="ha_NG" w:bidi="ha_NG"/>
        </w:rPr>
      </w:r>
      <w:r>
        <w:rPr>
          <w:lang w:val="ha_NG" w:bidi="ha_NG"/>
        </w:rPr>
        <w:t>Ku dakata kuma ku tattauna da tawagarku: Ta yaya mutanen al'adarku suke shiryawa don bukatun gaba? Yaushe kuma me ya sa mutane suke tunanin makomarsu?</w:t>
      </w:r>
    </w:p>
    <w:p>
      <w:pPr/>
      <w:r>
        <w:rPr>
          <w:lang w:val="ha_NG" w:bidi="ha_NG"/>
        </w:rPr>
      </w:r>
      <w:r>
        <w:rPr>
          <w:lang w:val="ha_NG" w:bidi="ha_NG"/>
        </w:rPr>
        <w:t>A wata koyarwa da ya gabata, Yesu ya gaya wa almajiransa cewa sun fi tsuntsaye daraja, kuma Allah ya san adadin gashin da ke a kan kowannensu. Har ila yau, Yesu ya koya wa almajiransa cewa Allah yana daraja su, kuma zai tanadar musu da abubuwan da suke bukata na zahiri. Yesu ya yi amfani da misali na hankaka, ko manyan tsuntsaye baƙaƙe waɗanda Yahudawa suka ɗauka ba su da wani amfani tunda ba za a iya cin su ba. Hankaki ba su shuka ko girbe ba. Shuka shi ne aikin watsa iri da hannu, yayin da girbe shi ne aikin tattara amfanin gona da ya nuna daga gona. Hankaki ba sa samar da abinci don kansu. Amma har yanzu Allah yana kula da su ta wurin ba su abinci. Yesu ya ce almajiransa sun fi tsuntsaye daraja ƙwarai a wurin Allah.</w:t>
      </w:r>
    </w:p>
    <w:p>
      <w:pPr/>
      <w:r>
        <w:rPr>
          <w:lang w:val="ha_NG" w:bidi="ha_NG"/>
        </w:rPr>
      </w:r>
      <w:r>
        <w:rPr>
          <w:lang w:val="ha_NG" w:bidi="ha_NG"/>
        </w:rPr>
        <w:t>Ku tsaya ku nuna wa ƙungiyarku hoton hankaka da rumbu.</w:t>
      </w:r>
    </w:p>
    <w:p>
      <w:pPr/>
      <w:r>
        <w:rPr>
          <w:lang w:val="ha_NG" w:bidi="ha_NG"/>
        </w:rPr>
      </w:r>
      <w:r>
        <w:rPr>
          <w:lang w:val="ha_NG" w:bidi="ha_NG"/>
        </w:rPr>
        <w:t>Yesu ya yi tambaya don jaddada cewa babu wanda zai iya ƙara tsawon hannu ɗaya, ko sa'a ɗaya, ga rayuwarsa ta hanyar damuwa da shi. Dira’i ma’aunin tsayi ne wanda ya kai kusan santimita 45 ko inci 18. A wannan mahallin, yana nufin ɗan gajeren lokaci, kamar na sa'a ɗaya. Yesu ya yi wa almajiransa gargaɗi a hankali ta wajen tambayarsu: "Me ya sa kuke damuwa da sauran?" don jaddada cewa damuwa ba ta da wani amfani. Idan wani bai iya yin ƙaramin abu irin ƙara awa ɗaya a rayuwarsa ba, to kada ya damu da sauran abubuwa.</w:t>
      </w:r>
    </w:p>
    <w:p>
      <w:pPr/>
      <w:r>
        <w:rPr>
          <w:lang w:val="ha_NG" w:bidi="ha_NG"/>
        </w:rPr>
      </w:r>
      <w:r>
        <w:rPr>
          <w:lang w:val="ha_NG" w:bidi="ha_NG"/>
        </w:rPr>
        <w:t>Ku dakata ku tattauna da ƙungiyarku: Menene mutane ke yi a al'adarku don ƙoƙarin tsawaita rayuwarsu ko yin dogon rai?</w:t>
      </w:r>
    </w:p>
    <w:p>
      <w:pPr/>
      <w:r>
        <w:rPr>
          <w:lang w:val="ha_NG" w:bidi="ha_NG"/>
        </w:rPr>
      </w:r>
      <w:r>
        <w:rPr>
          <w:lang w:val="ha_NG" w:bidi="ha_NG"/>
        </w:rPr>
        <w:t>Yesu ya yi amfani da wani misali. A wannan karon yana magana game da lili, ko kyawawan furanni da suka bunƙasa cikin daji. Wataƙila Yesu ya nuna wasu furanni da ke kusa sa’ad da yake magana game da su.</w:t>
      </w:r>
    </w:p>
    <w:p>
      <w:pPr/>
      <w:r>
        <w:rPr>
          <w:lang w:val="ha_NG" w:bidi="ha_NG"/>
        </w:rPr>
      </w:r>
      <w:r>
        <w:rPr>
          <w:lang w:val="ha_NG" w:bidi="ha_NG"/>
        </w:rPr>
        <w:t>Ku dakata kuma ku nuna wa ƙungiyarku hoto na wani furen daji da ke tsiro a cikin ciyayi na Isra'ila.</w:t>
      </w:r>
    </w:p>
    <w:p>
      <w:pPr/>
      <w:r>
        <w:rPr>
          <w:lang w:val="ha_NG" w:bidi="ha_NG"/>
        </w:rPr>
      </w:r>
      <w:r>
        <w:rPr>
          <w:lang w:val="ha_NG" w:bidi="ha_NG"/>
        </w:rPr>
        <w:t>Yesu ya ce furanni ba su yi aiki ba kuma ba su kadi zaren da za a saƙa tufafi ba. Duk da haka, Yesu ya ce furannin sun fi Sarki Sulaiman kyau wajen ado! Wannan ya kasance abin mamaki domin Sarki Sulemanu ya shahara a tsakanin Yahudawa a matsayin sarki mafi arziki da kuma mafi hikima a cikin dukan sarakunan Isra'ila. Sulemanu ya rayu da dadewa kafin zamanin Yesu, amma kowa ya san yadda yake nuna dukiyarsa ta hanyar sanya tufafi masu tsada da kyau.</w:t>
      </w:r>
    </w:p>
    <w:p>
      <w:pPr/>
      <w:r>
        <w:rPr>
          <w:lang w:val="ha_NG" w:bidi="ha_NG"/>
        </w:rPr>
      </w:r>
      <w:r>
        <w:rPr>
          <w:lang w:val="ha_NG" w:bidi="ha_NG"/>
        </w:rPr>
        <w:t>Yesu ya koyar da cewa idan Allah ya ba wa ciyawar daji marar daraja kyau sosai, to, tabbas zai tanadar wa almajiransa, waɗanda su ne ’ya’yansa. Sa'adda Yesu ya ce "Allah yana kawatad da ciyawar fili," yana nufin Allah yana sa ciyawar daji ta yi kyau. Ciyawar fili tana nufin ƙananan shuke-shuken daji waɗanda suka girma a cikin wani fili. Kyawun ya kasance abin mamaki tunda ciyawar daji mai furanni ba ta daɗe ba. Lokacin da Yesu ya ce, "yau tana nan, gobe kuma a jefa ta cikin wuta," ba yana nufin ciyawar tana rayuwa na kwana ɗaya ba ne, sai dai yana nufin tana rayuwa na ɗan gajeren lokaci ne. A Isra'ila, tsirrai suka bushe da sauri saboda zafi. Sannan mutane suka yi amfani da su a matsayin abin hura wuta. Yesu ya ce idan Allah yana kula da irin waɗannan shuke-shuke na ɗan lokaci, lalle zai samar da tufafi ga almajiransa. Yesu ya tsawata musu don ba su da bangaskiya mai ƙarfi, ko dogara ga Allah.</w:t>
      </w:r>
    </w:p>
    <w:p>
      <w:pPr/>
      <w:r>
        <w:rPr>
          <w:lang w:val="ha_NG" w:bidi="ha_NG"/>
        </w:rPr>
      </w:r>
      <w:r>
        <w:rPr>
          <w:lang w:val="ha_NG" w:bidi="ha_NG"/>
        </w:rPr>
        <w:t>Yesu ya gaya wa mabiyansa kada su riƙa damuwa kullum game da abinci da tufafi. Idan sun damu da wadancan abubuwan, to almajiran zasu zama kamar duniyar arna, ko kuma mutanen al'ummar da basu amince da Allah ba. Yesu ya ce almajiran sun bambanta da mutanen da ba su amince da Allah ba. Almajiran sun iya dogara ga Allah a matsayin Ubansu na sama domin ya san abin da suke bukata kuma ya tanadar musu a matsayinsa na 'ya'yansa.</w:t>
      </w:r>
    </w:p>
    <w:p>
      <w:pPr/>
      <w:r>
        <w:rPr>
          <w:lang w:val="ha_NG" w:bidi="ha_NG"/>
        </w:rPr>
      </w:r>
      <w:r>
        <w:rPr>
          <w:lang w:val="ha_NG" w:bidi="ha_NG"/>
        </w:rPr>
        <w:t>Maimakon haka, Yesu ya ce ya kamata mabiyansa su mayar da hankali a kan mulkin Allah, ko kuma sarautar Allah a zukatan mutane. Ya kamata su so su rayu a ƙarƙashin sarautar Allah kuma su taimaki wasu su yi hakan. Idan almajirai suna rayuwa a karkashin ikon Allah, yana biyan bukatarsu ta jiki. Yesu ya gaya wa almajiransa, "Kada ku ji tsoro." Kamar tumaki da suke da kyakkyawan makiyayi, almajiran za su iya dogara ga Allah ya kula da su. Yesu ya kwatanta almajiransa da garke, ko ƙaramin rukuni na tumaki, domin tumaki suna da maƙiya da yawa kuma suna bukatar wanda zai yi musu kariya.</w:t>
      </w:r>
    </w:p>
    <w:p>
      <w:pPr/>
      <w:r>
        <w:rPr>
          <w:lang w:val="ha_NG" w:bidi="ha_NG"/>
        </w:rPr>
      </w:r>
      <w:r>
        <w:rPr>
          <w:lang w:val="ha_NG" w:bidi="ha_NG"/>
        </w:rPr>
        <w:t>Ku dakata kuma ku nuna wa kungiyarku hoton makiyayi da garken tumaki.</w:t>
      </w:r>
    </w:p>
    <w:p>
      <w:pPr/>
      <w:r>
        <w:rPr>
          <w:lang w:val="ha_NG" w:bidi="ha_NG"/>
        </w:rPr>
      </w:r>
      <w:r>
        <w:rPr>
          <w:lang w:val="ha_NG" w:bidi="ha_NG"/>
        </w:rPr>
        <w:t>Yesu ya ba su kwantar da zuciya cewa Allah zai kula da su ba tare da la'akari da irin wahalhalun da za su fuskanta a nan gaba ba. Allah zai yi haka domin ya faranta wa Allah rai ya zabe su, kuma ya ba su damar shiga cikin mulkinsa.</w:t>
      </w:r>
    </w:p>
    <w:p>
      <w:pPr/>
      <w:r>
        <w:rPr>
          <w:lang w:val="ha_NG" w:bidi="ha_NG"/>
        </w:rPr>
      </w:r>
      <w:r>
        <w:rPr>
          <w:lang w:val="ha_NG" w:bidi="ha_NG"/>
        </w:rPr>
        <w:t>Yesu ya ce wa almajiransa su sayar da abubuwan da suke da su, kuma su yi amfani da wannan kuɗin wajen tallafa wa talakawa, ko kuma waɗanda suke cikin bukata. Yesu ya nuna cewa za su iya yin wannan domin sun amince da Allah a matsayin sarkinsu da makiyayinsu da zai tanada musu abubuwan da suke bukata. Yesu ya ce, "Ku tanadi jakunkuna wa kanku waɗanda ba za su tsufa ba." Jakunkuna sun kasance ƙananan jakunkuna ne inda mutane suke ajiye kuɗinsu. Lokacin da jakunkuna suka tsufa, ko kuma suka sami ramuka, ba su sake zama da amfani don adana kuɗi ba.</w:t>
      </w:r>
    </w:p>
    <w:p>
      <w:pPr/>
      <w:r>
        <w:rPr>
          <w:lang w:val="ha_NG" w:bidi="ha_NG"/>
        </w:rPr>
      </w:r>
      <w:r>
        <w:rPr>
          <w:lang w:val="ha_NG" w:bidi="ha_NG"/>
        </w:rPr>
        <w:t>A tsaya a nuna hoton jakar hannu. A wane wuri ne mutane a cikin al'adarku suke adanar kudade?</w:t>
      </w:r>
    </w:p>
    <w:p>
      <w:pPr/>
      <w:r>
        <w:rPr>
          <w:lang w:val="ha_NG" w:bidi="ha_NG"/>
        </w:rPr>
      </w:r>
      <w:r>
        <w:rPr>
          <w:lang w:val="ha_NG" w:bidi="ha_NG"/>
        </w:rPr>
        <w:t>Idan almajirai suka ba da abu ga matalauta, to, za su sami yalwa wanda ba zai taɓa ɓacewa ba. Za su sami dukiya a sama, ko kuma albarkatu na ruhaniya a wurin da Allah yake zaune. Irin wannan dukiya ba za ta taɓa raguwa ko ta ƙare ba. Yesu ya ce babu ɓarawo da zai iya sace waɗannan dukiyoyin sama, kuma babu asu da zai iya lalata su. Asu ƙwari ne masu tashi waɗanda ke tauna ramuka a cikin tufafi.</w:t>
      </w:r>
    </w:p>
    <w:p>
      <w:pPr/>
      <w:r>
        <w:rPr>
          <w:lang w:val="ha_NG" w:bidi="ha_NG"/>
        </w:rPr>
      </w:r>
      <w:r>
        <w:rPr>
          <w:lang w:val="ha_NG" w:bidi="ha_NG"/>
        </w:rPr>
        <w:t>Tsaya kuma nuna wa ƙungiyarka hoton asu.</w:t>
      </w:r>
    </w:p>
    <w:p>
      <w:pPr/>
      <w:r>
        <w:rPr>
          <w:lang w:val="ha_NG" w:bidi="ha_NG"/>
        </w:rPr>
      </w:r>
      <w:r>
        <w:rPr>
          <w:lang w:val="ha_NG" w:bidi="ha_NG"/>
        </w:rPr>
        <w:t>Yesu ya ce mabiyansa su adana dukiyarsu a sama maimakon a duniya, domin inda dukiyarsu take, a nan kuma zuciyarsu take. Sa’ad da Yesu ya ce "zuciya," yana nufin sashin mutum inda tunani da motsin rai suke faruwa. Idan mutane suka adana dukiyarsu a duniya, zukatansu takan zama masu kwadayi kuma suna son su ƙara dukiyarsu. Amma idan dukiyar mutum tana sama, to yana tunani game da sama kuma yana sadaukar da kansa ga Allah da mulkinsa.</w:t>
      </w:r>
      <w:r>
        <w:rPr>
          <w:lang w:val="ha_NG" w:bidi="ha_NG"/>
        </w:rPr>
      </w:r>
    </w:p>
    <w:p>
      <w:pPr>
        <w:pStyle w:val="Heading3"/>
      </w:pPr>
      <w:r>
        <w:rPr>
          <w:lang w:val="ha_NG" w:bidi="ha_NG"/>
        </w:rPr>
        <w:t>Step 3</w:t>
      </w:r>
    </w:p>
    <w:p>
      <w:pPr/>
      <w:r>
        <w:rPr>
          <w:lang w:val="ha_NG" w:bidi="ha_NG"/>
        </w:rPr>
      </w:r>
      <w:r>
        <w:rPr>
          <w:lang w:val="ha_NG" w:bidi="ha_NG"/>
        </w:rPr>
        <w:t>Saurari rubutun sau ɗaya kuma a cikin juyi mafi sauƙin fahimta.</w:t>
      </w:r>
    </w:p>
    <w:p>
      <w:pPr/>
      <w:r>
        <w:rPr>
          <w:lang w:val="ha_NG" w:bidi="ha_NG"/>
        </w:rPr>
      </w:r>
      <w:r>
        <w:rPr>
          <w:lang w:val="ha_NG" w:bidi="ha_NG"/>
        </w:rPr>
        <w:t>A wannan zaman, za ku taimaki ƙungiyar su hango wannan labari a zuciyarsu. Za ku taimaki ƙungiyar wajen bayyana al'amuran, mahalli, da jaruman cikin labarin.</w:t>
      </w:r>
    </w:p>
    <w:p>
      <w:pPr/>
      <w:r>
        <w:rPr>
          <w:lang w:val="ha_NG" w:bidi="ha_NG"/>
        </w:rPr>
      </w:r>
      <w:r>
        <w:rPr>
          <w:lang w:val="ha_NG" w:bidi="ha_NG"/>
        </w:rPr>
        <w:t>Labarin nan yana da fage guda uku.</w:t>
      </w:r>
    </w:p>
    <w:p>
      <w:pPr/>
      <w:r>
        <w:rPr>
          <w:lang w:val="ha_NG" w:bidi="ha_NG"/>
        </w:rPr>
      </w:r>
      <w:r>
        <w:rPr>
          <w:b/>
          <w:lang w:val="ha_NG" w:bidi="ha_NG"/>
        </w:rPr>
        <w:t>Fage na farko:</w:t>
      </w:r>
      <w:r>
        <w:rPr>
          <w:lang w:val="ha_NG" w:bidi="ha_NG"/>
        </w:rPr>
        <w:t xml:space="preserve"> Yesu ya gaya wa almajiransa kada su damu da rayuwa, abin da suke ci ko yadda suke ado, domin rayuwa ta fi haka. Yesu ya gabatar da misalai guda uku don kwatanta yadda Allah yake kula da rayuwar da take da ƙarancin daraja fiye da ta ɗan adam.</w:t>
      </w:r>
    </w:p>
    <w:p>
      <w:pPr/>
      <w:r>
        <w:rPr>
          <w:lang w:val="ha_NG" w:bidi="ha_NG"/>
        </w:rPr>
      </w:r>
      <w:r>
        <w:rPr>
          <w:b/>
          <w:lang w:val="ha_NG" w:bidi="ha_NG"/>
        </w:rPr>
        <w:t>Fani na biyu:</w:t>
      </w:r>
      <w:r>
        <w:rPr>
          <w:lang w:val="ha_NG" w:bidi="ha_NG"/>
        </w:rPr>
        <w:t xml:space="preserve"> Yesu ya gaya wa almajiransa kada su zama kamar al'umman da ba su gaskata ba, waɗanda kullum suke damuwa da abin da za su ci da kuma yadda za su yi ado.</w:t>
      </w:r>
    </w:p>
    <w:p>
      <w:pPr/>
      <w:r>
        <w:rPr>
          <w:lang w:val="ha_NG" w:bidi="ha_NG"/>
        </w:rPr>
      </w:r>
      <w:r>
        <w:rPr>
          <w:b/>
          <w:lang w:val="ha_NG" w:bidi="ha_NG"/>
        </w:rPr>
        <w:t>Fani na uku:</w:t>
      </w:r>
      <w:r>
        <w:rPr>
          <w:lang w:val="ha_NG" w:bidi="ha_NG"/>
        </w:rPr>
        <w:t xml:space="preserve"> Yesu ya gaya wa almajiransa abin da ya kamata su yi maimakon damuwa game da nan gaba.</w:t>
      </w:r>
    </w:p>
    <w:p>
      <w:pPr/>
      <w:r>
        <w:rPr>
          <w:lang w:val="ha_NG" w:bidi="ha_NG"/>
        </w:rPr>
      </w:r>
      <w:r>
        <w:rPr>
          <w:lang w:val="ha_NG" w:bidi="ha_NG"/>
        </w:rPr>
        <w:t>Jaruman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Mutum mai damuwa</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Allah</w:t>
      </w:r>
    </w:p>
    <w:p>
      <w:pPr>
        <w:pStyle w:val="ListBullet"/>
        <w:spacing w:line="240" w:lineRule="auto"/>
        <w:ind w:left="720"/>
      </w:pPr>
      <w:r>
        <w:rPr>
          <w:lang w:val="ha_NG" w:bidi="ha_NG"/>
        </w:rPr>
      </w:r>
      <w:r>
        <w:rPr>
          <w:lang w:val="ha_NG" w:bidi="ha_NG"/>
        </w:rPr>
        <w:t>Hankaki</w:t>
      </w:r>
    </w:p>
    <w:p>
      <w:pPr>
        <w:pStyle w:val="ListBullet"/>
        <w:spacing w:line="240" w:lineRule="auto"/>
        <w:ind w:left="720"/>
      </w:pPr>
      <w:r>
        <w:rPr>
          <w:lang w:val="ha_NG" w:bidi="ha_NG"/>
        </w:rPr>
      </w:r>
      <w:r>
        <w:rPr>
          <w:lang w:val="ha_NG" w:bidi="ha_NG"/>
        </w:rPr>
        <w:t>furannin lili</w:t>
      </w:r>
    </w:p>
    <w:p>
      <w:pPr>
        <w:pStyle w:val="ListBullet"/>
        <w:spacing w:line="240" w:lineRule="auto"/>
        <w:ind w:left="720"/>
      </w:pPr>
      <w:r>
        <w:rPr>
          <w:lang w:val="ha_NG" w:bidi="ha_NG"/>
        </w:rPr>
      </w:r>
      <w:r>
        <w:rPr>
          <w:lang w:val="ha_NG" w:bidi="ha_NG"/>
        </w:rPr>
        <w:t>Ciyawa</w:t>
      </w:r>
    </w:p>
    <w:p>
      <w:pPr>
        <w:pStyle w:val="ListBullet"/>
        <w:spacing w:line="240" w:lineRule="auto"/>
        <w:ind w:left="720"/>
      </w:pPr>
      <w:r>
        <w:rPr>
          <w:lang w:val="ha_NG" w:bidi="ha_NG"/>
        </w:rPr>
      </w:r>
      <w:r>
        <w:rPr>
          <w:lang w:val="ha_NG" w:bidi="ha_NG"/>
        </w:rPr>
        <w:t>Wanda yake jefa ciyawa cikin wuta</w:t>
      </w:r>
    </w:p>
    <w:p>
      <w:pPr>
        <w:pStyle w:val="ListBullet"/>
        <w:spacing w:line="240" w:lineRule="auto"/>
        <w:ind w:left="720"/>
      </w:pPr>
      <w:r>
        <w:rPr>
          <w:lang w:val="ha_NG" w:bidi="ha_NG"/>
        </w:rPr>
      </w:r>
      <w:r>
        <w:rPr>
          <w:lang w:val="ha_NG" w:bidi="ha_NG"/>
        </w:rPr>
        <w:t>Sulemanu</w:t>
      </w:r>
    </w:p>
    <w:p>
      <w:pPr>
        <w:pStyle w:val="ListBullet"/>
        <w:spacing w:line="240" w:lineRule="auto"/>
        <w:ind w:left="720"/>
      </w:pPr>
      <w:r>
        <w:rPr>
          <w:lang w:val="ha_NG" w:bidi="ha_NG"/>
        </w:rPr>
      </w:r>
      <w:r>
        <w:rPr>
          <w:lang w:val="ha_NG" w:bidi="ha_NG"/>
        </w:rPr>
        <w:t>Wanda yake neman abinci da tufafi</w:t>
      </w:r>
    </w:p>
    <w:p>
      <w:pPr>
        <w:pStyle w:val="ListBullet"/>
        <w:spacing w:line="240" w:lineRule="auto"/>
        <w:ind w:left="720"/>
      </w:pPr>
      <w:r>
        <w:rPr>
          <w:lang w:val="ha_NG" w:bidi="ha_NG"/>
        </w:rPr>
      </w:r>
      <w:r>
        <w:rPr>
          <w:lang w:val="ha_NG" w:bidi="ha_NG"/>
        </w:rPr>
        <w:t>Almajiri yana sayar da dukiyarsa</w:t>
      </w:r>
    </w:p>
    <w:p>
      <w:pPr>
        <w:pStyle w:val="ListBullet"/>
        <w:spacing w:line="240" w:lineRule="auto"/>
        <w:ind w:left="720"/>
      </w:pPr>
      <w:r>
        <w:rPr>
          <w:lang w:val="ha_NG" w:bidi="ha_NG"/>
        </w:rPr>
      </w:r>
      <w:r>
        <w:rPr>
          <w:lang w:val="ha_NG" w:bidi="ha_NG"/>
        </w:rPr>
        <w:t>Wanda yake cikin bukata (talaka)</w:t>
      </w:r>
    </w:p>
    <w:p>
      <w:pPr>
        <w:pStyle w:val="ListBullet"/>
        <w:spacing w:line="240" w:lineRule="auto"/>
        <w:ind w:left="720"/>
      </w:pPr>
      <w:r>
        <w:rPr>
          <w:lang w:val="ha_NG" w:bidi="ha_NG"/>
        </w:rPr>
      </w:r>
      <w:r>
        <w:rPr>
          <w:lang w:val="ha_NG" w:bidi="ha_NG"/>
        </w:rPr>
        <w:t>Barawo</w:t>
      </w:r>
    </w:p>
    <w:p>
      <w:pPr>
        <w:pStyle w:val="ListBullet"/>
        <w:spacing w:line="240" w:lineRule="auto"/>
        <w:ind w:left="720"/>
      </w:pPr>
      <w:r>
        <w:rPr>
          <w:lang w:val="ha_NG" w:bidi="ha_NG"/>
        </w:rPr>
      </w:r>
      <w:r>
        <w:rPr>
          <w:lang w:val="ha_NG" w:bidi="ha_NG"/>
        </w:rPr>
        <w:t>babbake</w:t>
      </w:r>
    </w:p>
    <w:p>
      <w:pPr/>
      <w:r>
        <w:rPr>
          <w:lang w:val="ha_NG" w:bidi="ha_NG"/>
        </w:rPr>
      </w:r>
      <w:r>
        <w:rPr>
          <w:lang w:val="ha_NG" w:bidi="ha_NG"/>
        </w:rPr>
        <w:t>A cikin wannan zaman, sa rukunin su yi amfani da dabarar zane-zane (storyboard), su zana, ko su yi amfani da wasu nau'ikan kayan aiki (abubuwan da za ka iya motsawa kamar duwatsu, sanduna, kayan wasan yara) don nuna labarin da ayyukan da ke cikinsa.</w:t>
      </w:r>
    </w:p>
    <w:p>
      <w:pPr/>
      <w:r>
        <w:rPr>
          <w:lang w:val="ha_NG" w:bidi="ha_NG"/>
        </w:rPr>
      </w:r>
      <w:r>
        <w:rPr>
          <w:lang w:val="ha_NG" w:bidi="ha_NG"/>
        </w:rPr>
        <w:t>Ya kamata a tuna cewa a ƙarshen nassin da ya gabata, Yesu yana magana ne game da wani mutumin da yake ajiyar dukiya a duniya amma bai amince da Allah game da makomarsa ko dukiyarsa ba. Wannan sashe ci gaba ne na batun da Yesu ya bayyana a ƙarshen sashen da ya gabata.</w:t>
      </w:r>
    </w:p>
    <w:p>
      <w:pPr/>
      <w:r>
        <w:rPr>
          <w:lang w:val="ha_NG" w:bidi="ha_NG"/>
        </w:rPr>
      </w:r>
      <w:r>
        <w:rPr>
          <w:lang w:val="ha_NG" w:bidi="ha_NG"/>
        </w:rPr>
        <w:t>Yana da muhimmanci a tuna cewa Yesu ya juya don yin magana da almajiransa. Yana farawa ne ta hanyar bayyana sakamakon abin da ya fada a baya ta amfani da kalmar da ta yi kama da "don haka." Yesu ya gaya wa almajiransa kada su damu game da rayuwa, abin da suke ci ko abin da suke sawa. Yesu ya ce rayuwa ta fi haka.</w:t>
      </w:r>
    </w:p>
    <w:p>
      <w:pPr/>
      <w:r>
        <w:rPr>
          <w:lang w:val="ha_NG" w:bidi="ha_NG"/>
        </w:rPr>
      </w:r>
      <w:r>
        <w:rPr>
          <w:lang w:val="ha_NG" w:bidi="ha_NG"/>
        </w:rPr>
        <w:t>Yana da muhimmanci mu tuna cewa Yesu ba ya ba mutane sababbin bayanai game da hankaka ko tsire-tsire na daji. Ba ya yi musu zolaya ko kiran su jahilai. A maimakon haka, yana amfani da misalai a cikin aikinsa don jaddada cewa Allah zai fi kula da mutanensa.</w:t>
      </w:r>
    </w:p>
    <w:p>
      <w:pPr/>
      <w:r>
        <w:rPr>
          <w:lang w:val="ha_NG" w:bidi="ha_NG"/>
        </w:rPr>
      </w:r>
      <w:r>
        <w:rPr>
          <w:lang w:val="ha_NG" w:bidi="ha_NG"/>
        </w:rPr>
        <w:t>Yana da muhimmanci a tuna cewa lokacin da Yesu ya ce hankaki ba sa shuka, ba sa girbi, kuma ba sa tara abinci, hakan yana nuna cewa ba a bukatar wadannan ayyukan don Allah ya ciyar da su. Yesu ya gaya wa mutanen cewa sun fi tsuntsayen muhimmanci ga Allah.</w:t>
      </w:r>
    </w:p>
    <w:p>
      <w:pPr/>
      <w:r>
        <w:rPr>
          <w:lang w:val="ha_NG" w:bidi="ha_NG"/>
        </w:rPr>
      </w:r>
      <w:r>
        <w:rPr>
          <w:lang w:val="ha_NG" w:bidi="ha_NG"/>
        </w:rPr>
        <w:t>Yana da muhimmanci a tuna cewa Yesu ya yi tambayoyi guda biyu waɗanda ba ya sa ran a ba da amsarsu. Yesu ya tambayi ko damuwa za ta iya ƙara sa'a ɗaya ga rayuwa. Saboda ba wanda zai iya yin irin wannan abin, Yesu ya tambaya, "Me ya sa za ku damu da saura?"</w:t>
      </w:r>
    </w:p>
    <w:p>
      <w:pPr/>
      <w:r>
        <w:rPr>
          <w:lang w:val="ha_NG" w:bidi="ha_NG"/>
        </w:rPr>
      </w:r>
      <w:r>
        <w:rPr>
          <w:lang w:val="ha_NG" w:bidi="ha_NG"/>
        </w:rPr>
        <w:t>Yana da muhimmanci a tuna cewa lokacin da Yesu ya nuna cewa furannin lily ba sa aiki don yin tufafi, yana nuna cewa Allah ne yake kula da su. Yesu ya kwatanta furannin lili da Sarki Sulemanu. Sulemanu bai yi ado kamar furannin lili ba. Yesu ya nuna cewa Allah ya tufe ciyawar duk da cewa daga ƙarshe za a ƙone ta.</w:t>
      </w:r>
    </w:p>
    <w:p>
      <w:pPr/>
      <w:r>
        <w:rPr>
          <w:lang w:val="ha_NG" w:bidi="ha_NG"/>
        </w:rPr>
      </w:r>
      <w:r>
        <w:rPr>
          <w:lang w:val="ha_NG" w:bidi="ha_NG"/>
        </w:rPr>
        <w:t>Yesu ya gaya wa almajiransa kada su nemi abin da za su ci, ko sha, ko kuma yadda za su yi ado kamar sauran al'ummai waɗanda suke ƙoƙarin neman waɗannan abubuwa.</w:t>
      </w:r>
    </w:p>
    <w:p>
      <w:pPr/>
      <w:r>
        <w:rPr>
          <w:lang w:val="ha_NG" w:bidi="ha_NG"/>
        </w:rPr>
      </w:r>
      <w:r>
        <w:rPr>
          <w:lang w:val="ha_NG" w:bidi="ha_NG"/>
        </w:rPr>
        <w:t>A ƙarshe, Yesu ya nuna bambancin hali ta amfani da kalma kamar "a maimakon haka". Ya gaya wa almajiransa su nemi mulkin Allah da farko, kuma Allah zai ba su sauran abubuwan da suke buƙata.</w:t>
      </w:r>
    </w:p>
    <w:p>
      <w:pPr/>
      <w:r>
        <w:rPr>
          <w:lang w:val="ha_NG" w:bidi="ha_NG"/>
        </w:rPr>
      </w:r>
      <w:r>
        <w:rPr>
          <w:lang w:val="ha_NG" w:bidi="ha_NG"/>
        </w:rPr>
        <w:t>Yana da muhimmanci a tuna cewa lokacin da Yesu ya ce "karamin garke," hanya ce ta gaya musu cewa su na mallakin mulkin ne kamar yadda tumaki suke na makiyayi.</w:t>
      </w:r>
    </w:p>
    <w:p>
      <w:pPr/>
      <w:r>
        <w:rPr>
          <w:lang w:val="ha_NG" w:bidi="ha_NG"/>
        </w:rPr>
      </w:r>
      <w:r>
        <w:rPr>
          <w:lang w:val="ha_NG" w:bidi="ha_NG"/>
        </w:rPr>
        <w:t>Yesu ya gaya musu kada su ji tsoro domin Uba yana jin dadin ya ba su mulkin.</w:t>
      </w:r>
    </w:p>
    <w:p>
      <w:pPr/>
      <w:r>
        <w:rPr>
          <w:lang w:val="ha_NG" w:bidi="ha_NG"/>
        </w:rPr>
      </w:r>
      <w:r>
        <w:rPr>
          <w:lang w:val="ha_NG" w:bidi="ha_NG"/>
        </w:rPr>
        <w:t>Yana da muhimmanci mu tuna cewa Yesu ya kammala wannan sashe da aikace-aikacen koyarwa ta wajen yin amfani da abubuwan da aka saba da su kuma ya kwatanta su da abubuwan ruhaniya.</w:t>
      </w:r>
    </w:p>
    <w:p>
      <w:pPr/>
      <w:r>
        <w:rPr>
          <w:lang w:val="ha_NG" w:bidi="ha_NG"/>
        </w:rPr>
      </w:r>
      <w:r>
        <w:rPr>
          <w:lang w:val="ha_NG" w:bidi="ha_NG"/>
        </w:rPr>
        <w:t>Yesu ya gaya musu su sayar da dukiyarsu, su kuma bayar da kudin ga mutanen da suke cikin bukata. Yesu ya gaya musu su samo jakunkunan kuɗi waɗanda ba za su tsufa ba ko su lalace. Waɗannan jakunkunan kuɗi za su ƙunshi dukiya a sama wadda ba ta taɓa ƙarewa ba, inda babu ɓarayin da za su sace ta, kuma babu asu da za su lalata ta.</w:t>
      </w:r>
    </w:p>
    <w:p>
      <w:pPr/>
      <w:r>
        <w:rPr>
          <w:lang w:val="ha_NG" w:bidi="ha_NG"/>
        </w:rPr>
      </w:r>
      <w:r>
        <w:rPr>
          <w:lang w:val="ha_NG" w:bidi="ha_NG"/>
        </w:rPr>
        <w:t>Yana da muhimmanci a tuna cewa lokacin da Yesu ya ce "a can kuma zuciyarka za ta kasance," yana nufin cewa sha'awar mutum da kuma abin da ya sa gaba za su kasance a inda dukiyarsa take.</w:t>
      </w:r>
      <w:r>
        <w:rPr>
          <w:lang w:val="ha_NG" w:bidi="ha_NG"/>
        </w:rPr>
      </w:r>
    </w:p>
    <w:p>
      <w:pPr>
        <w:pStyle w:val="Heading3"/>
      </w:pPr>
      <w:r>
        <w:rPr>
          <w:lang w:val="ha_NG" w:bidi="ha_NG"/>
        </w:rPr>
        <w:t>Step 4</w:t>
      </w:r>
    </w:p>
    <w:p>
      <w:pPr/>
      <w:r>
        <w:rPr>
          <w:lang w:val="ha_NG" w:bidi="ha_NG"/>
        </w:rPr>
      </w:r>
      <w:r>
        <w:rPr>
          <w:lang w:val="ha_NG" w:bidi="ha_NG"/>
        </w:rPr>
        <w:t>Saurari rubutun sau ɗaya kuma a cikin sigar da ta fi sauƙin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Labarin nan yana da fage guda uku.</w:t>
      </w:r>
    </w:p>
    <w:p>
      <w:pPr/>
      <w:r>
        <w:rPr>
          <w:lang w:val="ha_NG" w:bidi="ha_NG"/>
        </w:rPr>
      </w:r>
      <w:r>
        <w:rPr>
          <w:lang w:val="ha_NG" w:bidi="ha_NG"/>
        </w:rPr>
        <w:t>Waɗanda suke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Mutum mai damuwa</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Allah</w:t>
      </w:r>
    </w:p>
    <w:p>
      <w:pPr>
        <w:pStyle w:val="ListBullet"/>
        <w:spacing w:line="240" w:lineRule="auto"/>
        <w:ind w:left="720"/>
      </w:pPr>
      <w:r>
        <w:rPr>
          <w:lang w:val="ha_NG" w:bidi="ha_NG"/>
        </w:rPr>
      </w:r>
      <w:r>
        <w:rPr>
          <w:lang w:val="ha_NG" w:bidi="ha_NG"/>
        </w:rPr>
        <w:t>Hankaki</w:t>
      </w:r>
    </w:p>
    <w:p>
      <w:pPr>
        <w:pStyle w:val="ListBullet"/>
        <w:spacing w:line="240" w:lineRule="auto"/>
        <w:ind w:left="720"/>
      </w:pPr>
      <w:r>
        <w:rPr>
          <w:lang w:val="ha_NG" w:bidi="ha_NG"/>
        </w:rPr>
      </w:r>
      <w:r>
        <w:rPr>
          <w:lang w:val="ha_NG" w:bidi="ha_NG"/>
        </w:rPr>
        <w:t>Furannin lili</w:t>
      </w:r>
    </w:p>
    <w:p>
      <w:pPr>
        <w:pStyle w:val="ListBullet"/>
        <w:spacing w:line="240" w:lineRule="auto"/>
        <w:ind w:left="720"/>
      </w:pPr>
      <w:r>
        <w:rPr>
          <w:lang w:val="ha_NG" w:bidi="ha_NG"/>
        </w:rPr>
      </w:r>
      <w:r>
        <w:rPr>
          <w:lang w:val="ha_NG" w:bidi="ha_NG"/>
        </w:rPr>
        <w:t>Ciyawa</w:t>
      </w:r>
    </w:p>
    <w:p>
      <w:pPr>
        <w:pStyle w:val="ListBullet"/>
        <w:spacing w:line="240" w:lineRule="auto"/>
        <w:ind w:left="720"/>
      </w:pPr>
      <w:r>
        <w:rPr>
          <w:lang w:val="ha_NG" w:bidi="ha_NG"/>
        </w:rPr>
      </w:r>
      <w:r>
        <w:rPr>
          <w:lang w:val="ha_NG" w:bidi="ha_NG"/>
        </w:rPr>
        <w:t>Wanda yake jefa ciyawa cikin wuta</w:t>
      </w:r>
    </w:p>
    <w:p>
      <w:pPr>
        <w:pStyle w:val="ListBullet"/>
        <w:spacing w:line="240" w:lineRule="auto"/>
        <w:ind w:left="720"/>
      </w:pPr>
      <w:r>
        <w:rPr>
          <w:lang w:val="ha_NG" w:bidi="ha_NG"/>
        </w:rPr>
      </w:r>
      <w:r>
        <w:rPr>
          <w:lang w:val="ha_NG" w:bidi="ha_NG"/>
        </w:rPr>
        <w:t>Sulemanu</w:t>
      </w:r>
    </w:p>
    <w:p>
      <w:pPr>
        <w:pStyle w:val="ListBullet"/>
        <w:spacing w:line="240" w:lineRule="auto"/>
        <w:ind w:left="720"/>
      </w:pPr>
      <w:r>
        <w:rPr>
          <w:lang w:val="ha_NG" w:bidi="ha_NG"/>
        </w:rPr>
      </w:r>
      <w:r>
        <w:rPr>
          <w:lang w:val="ha_NG" w:bidi="ha_NG"/>
        </w:rPr>
        <w:t>Wani mai neman ci, sha, da tufatarwa</w:t>
      </w:r>
    </w:p>
    <w:p>
      <w:pPr>
        <w:pStyle w:val="ListBullet"/>
        <w:spacing w:line="240" w:lineRule="auto"/>
        <w:ind w:left="720"/>
      </w:pPr>
      <w:r>
        <w:rPr>
          <w:lang w:val="ha_NG" w:bidi="ha_NG"/>
        </w:rPr>
      </w:r>
      <w:r>
        <w:rPr>
          <w:lang w:val="ha_NG" w:bidi="ha_NG"/>
        </w:rPr>
        <w:t>Almajiri yana sayar da dukiyarsa</w:t>
      </w:r>
    </w:p>
    <w:p>
      <w:pPr>
        <w:pStyle w:val="ListBullet"/>
        <w:spacing w:line="240" w:lineRule="auto"/>
        <w:ind w:left="720"/>
      </w:pPr>
      <w:r>
        <w:rPr>
          <w:lang w:val="ha_NG" w:bidi="ha_NG"/>
        </w:rPr>
      </w:r>
      <w:r>
        <w:rPr>
          <w:lang w:val="ha_NG" w:bidi="ha_NG"/>
        </w:rPr>
        <w:t>Mai bukata (talaka)</w:t>
      </w:r>
    </w:p>
    <w:p>
      <w:pPr>
        <w:pStyle w:val="ListBullet"/>
        <w:spacing w:line="240" w:lineRule="auto"/>
        <w:ind w:left="720"/>
      </w:pPr>
      <w:r>
        <w:rPr>
          <w:lang w:val="ha_NG" w:bidi="ha_NG"/>
        </w:rPr>
      </w:r>
      <w:r>
        <w:rPr>
          <w:lang w:val="ha_NG" w:bidi="ha_NG"/>
        </w:rPr>
        <w:t>Barawo</w:t>
      </w:r>
    </w:p>
    <w:p>
      <w:pPr>
        <w:pStyle w:val="ListBullet"/>
        <w:spacing w:line="240" w:lineRule="auto"/>
        <w:ind w:left="720"/>
      </w:pPr>
      <w:r>
        <w:rPr>
          <w:lang w:val="ha_NG" w:bidi="ha_NG"/>
        </w:rPr>
      </w:r>
      <w:r>
        <w:rPr>
          <w:lang w:val="ha_NG" w:bidi="ha_NG"/>
        </w:rPr>
        <w:t>Asu</w:t>
      </w:r>
    </w:p>
    <w:p>
      <w:pPr/>
      <w:r>
        <w:rPr>
          <w:lang w:val="ha_NG" w:bidi="ha_NG"/>
        </w:rPr>
      </w:r>
      <w:r>
        <w:rPr>
          <w:lang w:val="ha_NG" w:bidi="ha_NG"/>
        </w:rPr>
        <w:t>Sa ƙungiyar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cewa ƙungiyar ta yi kwaikwayon mutumin da yake damuwa yana neman abin da za a ci da sutura yayin da Yesu yake faɗa wa almajiransa kada su damu.</w:t>
      </w:r>
    </w:p>
    <w:p>
      <w:pPr/>
      <w:r>
        <w:rPr>
          <w:lang w:val="ha_NG" w:bidi="ha_NG"/>
        </w:rPr>
      </w:r>
      <w:r>
        <w:rPr>
          <w:lang w:val="ha_NG" w:bidi="ha_NG"/>
        </w:rPr>
        <w:t>Tabbatar da cewa ƙungiyar ta kwaikwayi yadda ake ciyar da tsuntsaye da kuma yadda ake kwatanta furannin lili da Sarki Sulemanu. Ku yi kwaikwayon wani mutum yana tafiya a gefen ciyawa kuma yana magana game da yadda take da kyau. Daga baya, mutumin da kansa ya tarar ciyawar ta bushe kuma ta mutu, don haka ya jefa ta cikin wuta. Yi haka yayin da Yesu yake magana. Tawagar na iya amfani da wasu kayan wasan kwaikwayo don wakiltar kayan aikin da tsuntsaye da furannin lili ba sa amfani da su. Tsuntsaye da furannin lili suna ganin kayan aikin amma ba sa amfani da su.</w:t>
      </w:r>
    </w:p>
    <w:p>
      <w:pPr/>
      <w:r>
        <w:rPr>
          <w:lang w:val="ha_NG" w:bidi="ha_NG"/>
        </w:rPr>
      </w:r>
      <w:r>
        <w:rPr>
          <w:lang w:val="ha_NG" w:bidi="ha_NG"/>
        </w:rPr>
        <w:t>A tabbatar cewa ƙungiyar ta kwaikwayi mutumin da yake cikin damuwa kamar yadda aka yi a farko. Yayin da Yesu yake magana, yana iya yin wani motsi don ya nuna wa almajiran cewa kada su zama kamar su.</w:t>
      </w:r>
    </w:p>
    <w:p>
      <w:pPr/>
      <w:r>
        <w:rPr>
          <w:lang w:val="ha_NG" w:bidi="ha_NG"/>
        </w:rPr>
      </w:r>
      <w:r>
        <w:rPr>
          <w:lang w:val="ha_NG" w:bidi="ha_NG"/>
        </w:rPr>
        <w:t>Ku tabbatar ƙungiyar ta kwaikwayi yadda wani almajiri ya sayar da dukiyoyinsa kuma ya taimaki wani wanda yake cikin bukata. Tawagar za ta iya amfani da wani abu na wasan kwaikwayo don nuna buhun kuɗi da ke cike a wurin Allah, inda asu ko barayi ba za su iya kaiwa ko lalatawa ba.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Yi kwaikwayon Yesu yana gaya wa almajiransa kada su damu domin rayuwa ta fi abinci, jiki kuma ya fi sutura. Yesu ya kafa misali da hankaki Ba sa girbi ko shuka, amma Allah ne ke kula da su. Yesu ya ce almajiransa sun fi tsuntsaye daraja. Yesu ya ce idan ba za su iya ƙara sa'a ɗaya ba ga rayuwarsu ta hanyar damuwa, me ya sa za su damu game da sauran?</w:t>
      </w:r>
    </w:p>
    <w:p>
      <w:pPr/>
      <w:r>
        <w:rPr>
          <w:lang w:val="ha_NG" w:bidi="ha_NG"/>
        </w:rPr>
      </w:r>
      <w:r>
        <w:rPr>
          <w:lang w:val="ha_NG" w:bidi="ha_NG"/>
        </w:rPr>
        <w:t>Dakatar da wasan: Tambayi jarumin da ya fito a matsayin almajirai, "Yaya kake ji?" Zaku iya jin abubuwa kamar, "Ina jin kunya." Ina damuwa koyaushe game da inda za mu sami abinci sa'adda muke tafiya tare da Yesu, "Idan yana iya ninka yawan kifaye da gurasa, ba na bukatar in damu game da abubuwan duniya," da kuma "Yana da wuya kada a damu, Yesu ya yi mana gargaɗi cewa za a tsananta mana." Sake aikin.</w:t>
      </w:r>
    </w:p>
    <w:p>
      <w:pPr/>
      <w:r>
        <w:rPr>
          <w:lang w:val="ha_NG" w:bidi="ha_NG"/>
        </w:rPr>
      </w:r>
      <w:r>
        <w:rPr>
          <w:lang w:val="ha_NG" w:bidi="ha_NG"/>
        </w:rPr>
        <w:t>Yi kwaikwayon yadda Yesu yake gaya wa almajiransa cewa furannin daji ba sa yin tufafinsu da kansu, amma sun fi Sarki Sulaiman ado. Yesu ya ce idan Allah yana kula da furannin da suke na wucin gadi, to tabbas zai kula da su. Yesu ya gaya musu cewa suna da ƙarancin bangaskiya.</w:t>
      </w:r>
    </w:p>
    <w:p>
      <w:pPr/>
      <w:r>
        <w:rPr>
          <w:lang w:val="ha_NG" w:bidi="ha_NG"/>
        </w:rPr>
      </w:r>
      <w:r>
        <w:rPr>
          <w:lang w:val="ha_NG" w:bidi="ha_NG"/>
        </w:rPr>
        <w:t>Dakatar da wasan: Tambayi dan wasan da ke taka rawar jama'a, "Yaya kake ji?" Za ku iya jin abubuwa kamar, "Abin mamaki." Ta yaya furanni za su fi Sarki Sulemanu kyau? "Rikicewa. Almajiran Yesu sun bar gidajensu kuma ba sa ɗaukar kaya da yawa a tafiyarsu. "Ta yaya ba za su damu da abinci da tufafi ba?" kuma "Yesu ya yi gaskiya." Allah ya daraja ni fiye da tsuntsaye da furanni. Sake aikin.</w:t>
      </w:r>
    </w:p>
    <w:p>
      <w:pPr/>
      <w:r>
        <w:rPr>
          <w:lang w:val="ha_NG" w:bidi="ha_NG"/>
        </w:rPr>
      </w:r>
      <w:r>
        <w:rPr>
          <w:lang w:val="ha_NG" w:bidi="ha_NG"/>
        </w:rPr>
        <w:t>Yi kwaikwayon yadda Yesu yake gaya wa almajiransa cewa kada su yi sha'awar abubuwan da al'umman da ba su gaskata ba suke so, sai dai su yi sha'awar yin biyayya ga Allah. Idan suka sa Mulkin Allah a gaba, Allah zai ba su dukan sauran abubuwan da suke bukata domin shi ne Ubansu.</w:t>
      </w:r>
    </w:p>
    <w:p>
      <w:pPr/>
      <w:r>
        <w:rPr>
          <w:lang w:val="ha_NG" w:bidi="ha_NG"/>
        </w:rPr>
      </w:r>
      <w:r>
        <w:rPr>
          <w:lang w:val="ha_NG" w:bidi="ha_NG"/>
        </w:rPr>
        <w:t>Dakatar da wasan: Tambayi jarumin da ya fito a matsayin almajirai, "Yaya kake ji?" Wataƙila za ka ji abubuwa kamar, "Ina alfahari da kiran Allah, Uba," "Na ƙuduri aniya." Ina bukatar mayar da hankali kawai a kan bin Yesu. Bai gaza wajen ba ni duk abin da nake bukata ba," da kuma "Ina so mutane su ga bambanci tsakanina da wani daga ƙasar waje. Ina so mutane su ga cewa ba na damuwa don ina bin Yesu. Sake aikin.</w:t>
      </w:r>
    </w:p>
    <w:p>
      <w:pPr/>
      <w:r>
        <w:rPr>
          <w:lang w:val="ha_NG" w:bidi="ha_NG"/>
        </w:rPr>
      </w:r>
      <w:r>
        <w:rPr>
          <w:lang w:val="ha_NG" w:bidi="ha_NG"/>
        </w:rPr>
        <w:t>Yi wasan kwaikwayo na yadda Yesu ya gaya wa almajiransa kada su ji tsoro. Yana gaya musu su sayar da abubuwan da suke da su, su kuma yi amfani da kuɗin wajen tallafa wa talakawa. Yesu ya gaya musu su tanadi jakunkuna da ba za su tsofe ba, su kuma taskance dukiyarsu a sama wurin Allah inda babu barayi ko asu da za su iya lalatawa.</w:t>
      </w:r>
    </w:p>
    <w:p>
      <w:pPr/>
      <w:r>
        <w:rPr>
          <w:lang w:val="ha_NG" w:bidi="ha_NG"/>
        </w:rPr>
      </w:r>
      <w:r>
        <w:rPr>
          <w:lang w:val="ha_NG" w:bidi="ha_NG"/>
        </w:rPr>
        <w:t>Dakatar da wasan: Tambayi mai fitowa a matsayin Yesu, "Yaya kake ji?" Za ku iya jin abubuwa kamar, "Da a ce za su iya fahimtar yadda rayuwa take da wucin gadi," "Mai ƙauna. Suna bukatar su amince da ni kuma kada su ji tsoro sosai," da kuma "Yi haƙuri. Mabiyana dole ne su girma kuma su koya yadda za su so Allah fiye da kuɗi.</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yana koyar da </w:t>
      </w:r>
      <w:r>
        <w:rPr>
          <w:b/>
          <w:lang w:val="ha_NG" w:bidi="ha_NG"/>
        </w:rPr>
        <w:t>almajiransa</w:t>
      </w:r>
      <w:r>
        <w:rPr>
          <w:lang w:val="ha_NG" w:bidi="ha_NG"/>
        </w:rPr>
        <w:t xml:space="preserve">, ko mabiyansa, kusa da taron jama'a mai girma. Ku tabbata kun fassara almajirai yadda kuka fassara su a baya. </w:t>
      </w:r>
      <w:r>
        <w:rPr>
          <w:b/>
          <w:lang w:val="ha_NG" w:bidi="ha_NG"/>
        </w:rPr>
        <w:t>Almajiri</w:t>
      </w:r>
      <w:r>
        <w:rPr>
          <w:lang w:val="ha_NG" w:bidi="ha_NG"/>
        </w:rPr>
        <w:t xml:space="preserve"> yana cikin Babban Kundin Kalmomi. Yesu ya ce kada su damu da rayuwarsu domin idan Allah yana kula da hankaka, to tabbas zai kula da su. </w:t>
      </w:r>
      <w:r>
        <w:rPr>
          <w:b/>
          <w:lang w:val="ha_NG" w:bidi="ha_NG"/>
        </w:rPr>
        <w:t>Hankaka</w:t>
      </w:r>
      <w:r>
        <w:rPr>
          <w:lang w:val="ha_NG" w:bidi="ha_NG"/>
        </w:rPr>
        <w:t xml:space="preserve"> yana nufin kowane tsuntsu da ke cikin iyalin hankaki. Su manyan baƙaƙen tsuntsaye ne waɗanda ba su da wani amfani ga Yahudawa domin ana ɗaukar su marasa tsarki kuma ba za a iya cin su ba.</w:t>
      </w:r>
    </w:p>
    <w:p>
      <w:pPr/>
      <w:r>
        <w:rPr>
          <w:lang w:val="ha_NG" w:bidi="ha_NG"/>
        </w:rPr>
      </w:r>
      <w:r>
        <w:rPr>
          <w:lang w:val="ha_NG" w:bidi="ha_NG"/>
        </w:rPr>
        <w:t>Ku dakata kuma ku nuna wa ƙungiyarku hoton hankaka idan ba ku yi hakan ba tukuna.</w:t>
      </w:r>
    </w:p>
    <w:p>
      <w:pPr/>
      <w:r>
        <w:rPr>
          <w:lang w:val="ha_NG" w:bidi="ha_NG"/>
        </w:rPr>
      </w:r>
      <w:r>
        <w:rPr>
          <w:lang w:val="ha_NG" w:bidi="ha_NG"/>
        </w:rPr>
        <w:t xml:space="preserve">Yesu ya ce hankaki ba sa </w:t>
      </w:r>
      <w:r>
        <w:rPr>
          <w:b/>
          <w:lang w:val="ha_NG" w:bidi="ha_NG"/>
        </w:rPr>
        <w:t>shuka</w:t>
      </w:r>
      <w:r>
        <w:rPr>
          <w:lang w:val="ha_NG" w:bidi="ha_NG"/>
        </w:rPr>
        <w:t xml:space="preserve"> ko </w:t>
      </w:r>
      <w:r>
        <w:rPr>
          <w:b/>
          <w:lang w:val="ha_NG" w:bidi="ha_NG"/>
        </w:rPr>
        <w:t>girbi</w:t>
      </w:r>
      <w:r>
        <w:rPr>
          <w:lang w:val="ha_NG" w:bidi="ha_NG"/>
        </w:rPr>
        <w:t xml:space="preserve">. Shuka na nufin dasa tsaba ta hanyar yada su a kasa da hannu. Girbi shi ne yankan amfanin gona da suka nuna a lokacin da suke a shirye don kwashewa daga gona. Ku tabbatar kun fassara wadannan hanyoyin shuka da girbi daidai yadda kuka yi a baya. Hankaki ba sa adana abincin su cikin ɗakunan ajiya ko </w:t>
      </w:r>
      <w:r>
        <w:rPr>
          <w:b/>
          <w:lang w:val="ha_NG" w:bidi="ha_NG"/>
        </w:rPr>
        <w:t>rumbuna</w:t>
      </w:r>
      <w:r>
        <w:rPr>
          <w:lang w:val="ha_NG" w:bidi="ha_NG"/>
        </w:rPr>
        <w:t>, ko gine-gine da aka yi amfani da su don adana hatsi. Ku tabbata kun fassara kalmar "gidan shanu" kamar yadda kuka yi a baya.</w:t>
      </w:r>
    </w:p>
    <w:p>
      <w:pPr/>
      <w:r>
        <w:rPr>
          <w:lang w:val="ha_NG" w:bidi="ha_NG"/>
        </w:rPr>
      </w:r>
      <w:r>
        <w:rPr>
          <w:lang w:val="ha_NG" w:bidi="ha_NG"/>
        </w:rPr>
        <w:t>Tsaya kuma ku nuna wa kungiyarku hoton gidan shanu idan ba ku yi hakan ba tukuna.</w:t>
      </w:r>
    </w:p>
    <w:p>
      <w:pPr/>
      <w:r>
        <w:rPr>
          <w:lang w:val="ha_NG" w:bidi="ha_NG"/>
        </w:rPr>
      </w:r>
      <w:r>
        <w:rPr>
          <w:lang w:val="ha_NG" w:bidi="ha_NG"/>
        </w:rPr>
        <w:t xml:space="preserve">Yesu ya gaya wa almajiransa cewa ba za su iya ƙara </w:t>
      </w:r>
      <w:r>
        <w:rPr>
          <w:b/>
          <w:lang w:val="ha_NG" w:bidi="ha_NG"/>
        </w:rPr>
        <w:t>tsawon hannu ɗaya</w:t>
      </w:r>
      <w:r>
        <w:rPr>
          <w:lang w:val="ha_NG" w:bidi="ha_NG"/>
        </w:rPr>
        <w:t xml:space="preserve"> ga rayuwarsu ta hanyar damuwa da shi ba. Kuba ma'aunin tsayi ne wanda ya kai kusan santimita 45 ko inci 18. A wannan mahallin, yana nufin ɗan gajeren lokaci, kamar na sa'a ɗaya. </w:t>
      </w:r>
      <w:r>
        <w:rPr>
          <w:b/>
          <w:lang w:val="ha_NG" w:bidi="ha_NG"/>
        </w:rPr>
        <w:t>Kuba</w:t>
      </w:r>
      <w:r>
        <w:rPr>
          <w:lang w:val="ha_NG" w:bidi="ha_NG"/>
        </w:rPr>
        <w:t xml:space="preserve"> yana cikin kundin kalmomi na jagora. Yesu ya ce </w:t>
      </w:r>
      <w:r>
        <w:rPr>
          <w:b/>
          <w:lang w:val="ha_NG" w:bidi="ha_NG"/>
        </w:rPr>
        <w:t>furannin lili</w:t>
      </w:r>
      <w:r>
        <w:rPr>
          <w:lang w:val="ha_NG" w:bidi="ha_NG"/>
        </w:rPr>
        <w:t xml:space="preserve"> na daji sun fi Sarki Sulemanu da dukan </w:t>
      </w:r>
      <w:r>
        <w:rPr>
          <w:b/>
          <w:lang w:val="ha_NG" w:bidi="ha_NG"/>
        </w:rPr>
        <w:t>ɗaukakarsa</w:t>
      </w:r>
      <w:r>
        <w:rPr>
          <w:lang w:val="ha_NG" w:bidi="ha_NG"/>
        </w:rPr>
        <w:t xml:space="preserve"> kyau a sanye. Kalmar da ake fassara da furannin lily tana iya nuni ga wani fure na musamman, amma kuma tana nufin kowane kyakkyawan furen daji a Isra'ila. Kodayake sau da yawa ana fassara kalmar nan 'daraja' da 'daukaka', a wannan yanayin, tana nuni ne ga dukiyar sarki Sulemanu da ikonsa. Wannan ya ƙunshi kyawawan riguna da ya sanya a lokacin da yake sarki.</w:t>
      </w:r>
    </w:p>
    <w:p>
      <w:pPr/>
      <w:r>
        <w:rPr>
          <w:lang w:val="ha_NG" w:bidi="ha_NG"/>
        </w:rPr>
      </w:r>
      <w:r>
        <w:rPr>
          <w:lang w:val="ha_NG" w:bidi="ha_NG"/>
        </w:rPr>
        <w:t xml:space="preserve">Yesu ya ce almajiransa suna da ƙarancin </w:t>
      </w:r>
      <w:r>
        <w:rPr>
          <w:b/>
          <w:lang w:val="ha_NG" w:bidi="ha_NG"/>
        </w:rPr>
        <w:t>imani</w:t>
      </w:r>
      <w:r>
        <w:rPr>
          <w:lang w:val="ha_NG" w:bidi="ha_NG"/>
        </w:rPr>
        <w:t xml:space="preserve">, ko amana, ga Allah. Ku tabbata kun fassara imani yadda kuka fassara shi a baya. </w:t>
      </w:r>
      <w:r>
        <w:rPr>
          <w:b/>
          <w:lang w:val="ha_NG" w:bidi="ha_NG"/>
        </w:rPr>
        <w:t>Imani</w:t>
      </w:r>
      <w:r>
        <w:rPr>
          <w:lang w:val="ha_NG" w:bidi="ha_NG"/>
        </w:rPr>
        <w:t xml:space="preserve"> yana cikin Babban Kamus. Sa'adda Yesu ya ce, "kada ka sa </w:t>
      </w:r>
      <w:r>
        <w:rPr>
          <w:b/>
          <w:lang w:val="ha_NG" w:bidi="ha_NG"/>
        </w:rPr>
        <w:t>zuciyarka</w:t>
      </w:r>
      <w:r>
        <w:rPr>
          <w:lang w:val="ha_NG" w:bidi="ha_NG"/>
        </w:rPr>
        <w:t xml:space="preserve"> a kan wani abu," yana nufin kada ka bi ko ka sanya wani abu ya zama manufar rayuwarka. Ga Yahudawa, zuciyar ita ce wurin da tunanin mutum da yanke shawararsa suke faruwa. Ku tabbata kun fassara kalmar "zuciya" kamar yadda kuka fassara ta a baya. </w:t>
      </w:r>
      <w:r>
        <w:rPr>
          <w:b/>
          <w:lang w:val="ha_NG" w:bidi="ha_NG"/>
        </w:rPr>
        <w:t>Zuciya</w:t>
      </w:r>
      <w:r>
        <w:rPr>
          <w:lang w:val="ha_NG" w:bidi="ha_NG"/>
        </w:rPr>
        <w:t xml:space="preserve"> tana cikin Babban Jerin Kalmomi.</w:t>
      </w:r>
    </w:p>
    <w:p>
      <w:pPr/>
      <w:r>
        <w:rPr>
          <w:lang w:val="ha_NG" w:bidi="ha_NG"/>
        </w:rPr>
      </w:r>
      <w:r>
        <w:rPr>
          <w:lang w:val="ha_NG" w:bidi="ha_NG"/>
        </w:rPr>
        <w:t xml:space="preserve">Yesu ya ce mabiyansa su nemi </w:t>
      </w:r>
      <w:r>
        <w:rPr>
          <w:b/>
          <w:lang w:val="ha_NG" w:bidi="ha_NG"/>
        </w:rPr>
        <w:t>mulkin</w:t>
      </w:r>
      <w:r>
        <w:rPr>
          <w:lang w:val="ha_NG" w:bidi="ha_NG"/>
        </w:rPr>
        <w:t xml:space="preserve">, ko kuma </w:t>
      </w:r>
      <w:r>
        <w:rPr>
          <w:b/>
          <w:lang w:val="ha_NG" w:bidi="ha_NG"/>
        </w:rPr>
        <w:t>mulkin Allah</w:t>
      </w:r>
      <w:r>
        <w:rPr>
          <w:lang w:val="ha_NG" w:bidi="ha_NG"/>
        </w:rPr>
        <w:t xml:space="preserve">, da fari, kuma Allah zai tanadi dukan bukatunsu. Ku tabbata kun fassara kalmar nan masarauta kamar yadda kuka yi a baya. </w:t>
      </w:r>
      <w:r>
        <w:rPr>
          <w:b/>
          <w:lang w:val="ha_NG" w:bidi="ha_NG"/>
        </w:rPr>
        <w:t>Mulkin Allah</w:t>
      </w:r>
      <w:r>
        <w:rPr>
          <w:lang w:val="ha_NG" w:bidi="ha_NG"/>
        </w:rPr>
        <w:t xml:space="preserve"> yana cikin Babban Ƙamus.</w:t>
      </w:r>
    </w:p>
    <w:p>
      <w:pPr/>
      <w:r>
        <w:rPr>
          <w:lang w:val="ha_NG" w:bidi="ha_NG"/>
        </w:rPr>
      </w:r>
      <w:r>
        <w:rPr>
          <w:lang w:val="ha_NG" w:bidi="ha_NG"/>
        </w:rPr>
        <w:t xml:space="preserve">Yesu yana kiran almajiransa a matsayin garke, ko karamin rukuni na </w:t>
      </w:r>
      <w:r>
        <w:rPr>
          <w:b/>
          <w:lang w:val="ha_NG" w:bidi="ha_NG"/>
        </w:rPr>
        <w:t>tumaki</w:t>
      </w:r>
      <w:r>
        <w:rPr>
          <w:lang w:val="ha_NG" w:bidi="ha_NG"/>
        </w:rPr>
        <w:t>. Wannan ba cin mutunci ba ne, amma kwatanci ne da ya nuna cewa almajiran suna bukatar a kula da su. Ku tabbata kun fassara tumaki yadda kuka fassara su a baya.</w:t>
      </w:r>
    </w:p>
    <w:p>
      <w:pPr/>
      <w:r>
        <w:rPr>
          <w:lang w:val="ha_NG" w:bidi="ha_NG"/>
        </w:rPr>
      </w:r>
      <w:r>
        <w:rPr>
          <w:lang w:val="ha_NG" w:bidi="ha_NG"/>
        </w:rPr>
        <w:t>Ku dakata kuma ku nuna wa kungiyarku hoton garken tumaki da makiyayi idan ba ku riga kun yi hakan ba.</w:t>
      </w:r>
    </w:p>
    <w:p>
      <w:pPr/>
      <w:r>
        <w:rPr>
          <w:lang w:val="ha_NG" w:bidi="ha_NG"/>
        </w:rPr>
      </w:r>
      <w:r>
        <w:rPr>
          <w:lang w:val="ha_NG" w:bidi="ha_NG"/>
        </w:rPr>
        <w:t xml:space="preserve">Yesu ya ce ta wurin ba da sadaka ga matalauta, mabiyansa suna samun </w:t>
      </w:r>
      <w:r>
        <w:rPr>
          <w:b/>
          <w:lang w:val="ha_NG" w:bidi="ha_NG"/>
        </w:rPr>
        <w:t>jakunkunan kuɗi</w:t>
      </w:r>
      <w:r>
        <w:rPr>
          <w:lang w:val="ha_NG" w:bidi="ha_NG"/>
        </w:rPr>
        <w:t xml:space="preserve"> da ba za su tsufa ba. Jakunkuna na iya nufin ƙananan jakunkuna ko buhuna da aka yi da fata ko zane. Maza da mata sun ɗauki kuɗi a cikin waɗannan jakunkuna. A wannan mahallin, Yesu ya yi amfani da kalmar jakar kudi wajen nufin abubuwan da ke cikin jakar.</w:t>
      </w:r>
    </w:p>
    <w:p>
      <w:pPr/>
      <w:r>
        <w:rPr>
          <w:lang w:val="ha_NG" w:bidi="ha_NG"/>
        </w:rPr>
      </w:r>
      <w:r>
        <w:rPr>
          <w:lang w:val="ha_NG" w:bidi="ha_NG"/>
        </w:rPr>
        <w:t>Dakata, sannan ka nuna hoton jaka idan ba ka riga ka yi hakan ba.</w:t>
      </w:r>
    </w:p>
    <w:p>
      <w:pPr/>
      <w:r>
        <w:rPr>
          <w:lang w:val="ha_NG" w:bidi="ha_NG"/>
        </w:rPr>
      </w:r>
      <w:r>
        <w:rPr>
          <w:lang w:val="ha_NG" w:bidi="ha_NG"/>
        </w:rPr>
        <w:t xml:space="preserve">Yesu ya ce su ajiye dukiyoyinsu a </w:t>
      </w:r>
      <w:r>
        <w:rPr>
          <w:b/>
          <w:lang w:val="ha_NG" w:bidi="ha_NG"/>
        </w:rPr>
        <w:t>sama</w:t>
      </w:r>
      <w:r>
        <w:rPr>
          <w:lang w:val="ha_NG" w:bidi="ha_NG"/>
        </w:rPr>
        <w:t xml:space="preserve">, wato inda Allah yake. Ku tabbata kun fassara kalmar "sama" kamar yadda kuka yi a sauran wuraren da suka gabata. </w:t>
      </w:r>
      <w:r>
        <w:rPr>
          <w:b/>
          <w:lang w:val="ha_NG" w:bidi="ha_NG"/>
        </w:rPr>
        <w:t>Sama</w:t>
      </w:r>
      <w:r>
        <w:rPr>
          <w:lang w:val="ha_NG" w:bidi="ha_NG"/>
        </w:rPr>
        <w:t xml:space="preserve"> tana cikin Babban Jerin Kalmomi. Ya ce babu </w:t>
      </w:r>
      <w:r>
        <w:rPr>
          <w:b/>
          <w:lang w:val="ha_NG" w:bidi="ha_NG"/>
        </w:rPr>
        <w:t>asu</w:t>
      </w:r>
      <w:r>
        <w:rPr>
          <w:lang w:val="ha_NG" w:bidi="ha_NG"/>
        </w:rPr>
        <w:t xml:space="preserve"> da zai lalata dukiyar su a sama. Asu wani nau'in ƙwaro ne mai tashi wanda ke huda ramuka a cikin tufafi.</w:t>
      </w:r>
    </w:p>
    <w:p>
      <w:pPr/>
      <w:r>
        <w:rPr>
          <w:lang w:val="ha_NG" w:bidi="ha_NG"/>
        </w:rPr>
      </w:r>
      <w:r>
        <w:rPr>
          <w:lang w:val="ha_NG" w:bidi="ha_NG"/>
        </w:rPr>
        <w:t>Dakata kuma ka nuna hoton asu idan ba ka riga ka yi hakan ba. Idan ba ku da asu a inda kuke zama, zai iya zama ya fi sauki a yi amfani da takamammiyar kalma ga kwaron da ke lalata tufafi, kamar gyare ko gara. Ko kuma za ka iya amfani da bayani mafi gabaɗaya kamar "kwari mai tauna."</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ƙungiyar su yi gwajin faɗin nassin a yarensu. Kada ku manta da haɗa abubuwan da kuka yanke shawara a kansu a matakan da suka gabata, kamar tsarin lokaci, kalmomi, jimloli, motsin rai, ko kowane abu da kuka tattauna.</w:t>
      </w:r>
    </w:p>
    <w:p>
      <w:pPr/>
      <w:r>
        <w:rPr>
          <w:lang w:val="ha_NG" w:bidi="ha_NG"/>
        </w:rPr>
      </w:r>
      <w:r>
        <w:rPr>
          <w:lang w:val="ha_NG" w:bidi="ha_NG"/>
        </w:rPr>
        <w:t>Ya kamata wani ɗan ƙungiya ya faɗi wasu jimloli na sashin sannan ya dakata. Wani memba na ƙungiyar ya kamata ya faɗi sashe na gaba na nassin sannan ya yi shiru. Ku ci gaba da yin haka har sai duk kungiyar ta gama maimaita dukan nassin. A wannan mataki 'yan kungiyar za su iya gyara wa juna.</w:t>
      </w:r>
    </w:p>
    <w:p>
      <w:pPr/>
      <w:r>
        <w:rPr>
          <w:lang w:val="ha_NG" w:bidi="ha_NG"/>
        </w:rPr>
      </w:r>
      <w:r>
        <w:rPr>
          <w:lang w:val="ha_NG" w:bidi="ha_NG"/>
        </w:rPr>
        <w:t>Tsayar da wannan sautin a nan.</w:t>
      </w:r>
    </w:p>
    <w:p>
      <w:pPr/>
      <w:r>
        <w:rPr>
          <w:lang w:val="ha_NG" w:bidi="ha_NG"/>
        </w:rPr>
      </w:r>
      <w:r>
        <w:rPr>
          <w:lang w:val="ha_NG" w:bidi="ha_NG"/>
        </w:rPr>
        <w:t>Bayan haka, kowane memba na kungiyar ya kamata ya ba da labarin duka sashen ba tare da tsayawa ba a kalla sau daya. Dan kungiyar na iya amfani da abubuwa daban-daban, motsi, ko zane-zanen labarin don ya taimaka musu wajen tuna nassin.</w:t>
      </w:r>
    </w:p>
    <w:p>
      <w:pPr/>
      <w:r>
        <w:rPr>
          <w:lang w:val="ha_NG" w:bidi="ha_NG"/>
        </w:rPr>
      </w:r>
      <w:r>
        <w:rPr>
          <w:lang w:val="ha_NG" w:bidi="ha_NG"/>
        </w:rPr>
        <w:t>Tsayar da wannan sautin a nan.</w:t>
      </w:r>
    </w:p>
    <w:p>
      <w:pPr/>
      <w:r>
        <w:rPr>
          <w:lang w:val="ha_NG" w:bidi="ha_NG"/>
        </w:rPr>
      </w:r>
      <w:r>
        <w:rPr>
          <w:lang w:val="ha_NG" w:bidi="ha_NG"/>
        </w:rPr>
        <w:t>Bayan haka, kungiyar za ta iya yanke shawarar wace sigar sashen kuke so fiye da kowa. Wataƙila ka ga cewa ka fi son yadda wani dan kungiya ya ba da wani fage, amma kuma ka fi son yadda wani dan kungiya na daban ya ba da wani fage.</w:t>
      </w:r>
    </w:p>
    <w:p>
      <w:pPr/>
      <w:r>
        <w:rPr>
          <w:lang w:val="ha_NG" w:bidi="ha_NG"/>
        </w:rPr>
      </w:r>
      <w:r>
        <w:rPr>
          <w:lang w:val="ha_NG" w:bidi="ha_NG"/>
        </w:rPr>
        <w:t>Tsayar da wannan sautin a nan.</w:t>
      </w:r>
    </w:p>
    <w:p>
      <w:pPr/>
      <w:r>
        <w:rPr>
          <w:lang w:val="ha_NG" w:bidi="ha_NG"/>
        </w:rPr>
      </w:r>
      <w:r>
        <w:rPr>
          <w:lang w:val="ha_NG" w:bidi="ha_NG"/>
        </w:rPr>
        <w:t>A ƙarshe, ƙungiyar za ta iya haɗa sigar ƙarshe ta rubutun da kowa ya amince da ita. Ya kamata kowane ɗan ƙungiyar ya yi gwajin faɗin wannan sigar ƙarshe ta rubutun.</w:t>
      </w:r>
      <w:r>
        <w:rPr>
          <w:lang w:val="ha_NG" w:bidi="ha_NG"/>
        </w:rPr>
      </w:r>
      <w:r>
        <w:rPr>
          <w:lang w:val="ha_NG" w:bidi="ha_NG"/>
        </w:rPr>
      </w:r>
    </w:p>
    <w:p>
      <w:pPr/>
      <w:r>
        <w:rPr>
          <w:lang w:val="ha_NG" w:bidi="ha_NG"/>
        </w:rPr>
      </w:r>
    </w:p>
    <w:p>
      <w:pPr>
        <w:pStyle w:val="Heading2"/>
      </w:pPr>
      <w:r>
        <w:rPr>
          <w:lang w:val="ha_NG" w:bidi="ha_NG"/>
        </w:rPr>
        <w:t>Luke 12:35–48</w:t>
      </w:r>
      <w:r>
        <w:rPr>
          <w:lang w:val="ha_NG" w:bidi="ha_NG"/>
        </w:rPr>
      </w:r>
    </w:p>
    <w:p>
      <w:pPr>
        <w:pStyle w:val="Heading3"/>
      </w:pPr>
      <w:r>
        <w:rPr>
          <w:lang w:val="ha_NG" w:bidi="ha_NG"/>
        </w:rPr>
        <w:t>Step 1</w:t>
      </w:r>
    </w:p>
    <w:p>
      <w:pPr/>
      <w:r>
        <w:rPr>
          <w:lang w:val="ha_NG" w:bidi="ha_NG"/>
        </w:rPr>
      </w:r>
      <w:r>
        <w:rPr>
          <w:lang w:val="ha_NG" w:bidi="ha_NG"/>
        </w:rPr>
        <w:t>Ku saurari Luka 12:35–48 kuma ku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ya gama koya wa almajiransa da kuma babban taron mutanen da suke sauraronsa game da kada su damu, su kuma dogara ga Allah don ya kula da su. Yesu ya ci gaba da koyar da almajiransa ta amfani da misalai uku dabam-dabam domin ƙarfafa su su yi aikinsu da aminci har sai ya dawo duniya a nan gaba. Yesu ya yi wa almajiransa gargaɗi game da rarrabuwar da za ta zo, kuma ya yi amfani da wani labari don ya yi wa taron jama'a gargaɗi game da shari'ar Allah.</w:t>
      </w:r>
    </w:p>
    <w:p>
      <w:pPr/>
      <w:r>
        <w:rPr>
          <w:lang w:val="ha_NG" w:bidi="ha_NG"/>
        </w:rPr>
      </w:r>
      <w:r>
        <w:rPr>
          <w:lang w:val="ha_NG" w:bidi="ha_NG"/>
        </w:rPr>
        <w:t>Yesu yana koyar da almajiransa kusa da taron jama'a mai yawa. Yana amfani da misalai uku don ya gaya wa almajiransa su kasance a shirye don dawowarsa zuwa duniya a nan gaba: Ku kasance a shirye don hidima, ku sa fitilunku su kasance suna ci, ku kuma zama kamar bayin da suke jira dawowar maigidansu. Yesu yana bayyana halin bayin Yahudawa da suke jiran maigidansu ya dawo daga biki musamman. Bikin aure na Yahudawa ya kan dade har dare, don haka barori suna bukatar su nannade rigunansu a cikin damararsu domin su kasance a shirye don yin aiki. Bayi ma suke ci gaba da hasken wuta duk dare har Ubangijinsu ya dawo. Kamar yadda bayi suke, Yesu yana son almajiransa su kasance a shirye don aiki.</w:t>
      </w:r>
    </w:p>
    <w:p>
      <w:pPr/>
      <w:r>
        <w:rPr>
          <w:lang w:val="ha_NG" w:bidi="ha_NG"/>
        </w:rPr>
      </w:r>
      <w:r>
        <w:rPr>
          <w:lang w:val="ha_NG" w:bidi="ha_NG"/>
        </w:rPr>
        <w:t>Ku dakata ku nuna wa ƙungiyarku hoton fitilar mai da kuma hoton wani mutum wanda ya sanya rigarsa a cikin ɗamararsa. Yaya mutane suke sanya kaya a al'adarku don nuna cewa a shirye suke don aiki?</w:t>
      </w:r>
    </w:p>
    <w:p>
      <w:pPr/>
      <w:r>
        <w:rPr>
          <w:lang w:val="ha_NG" w:bidi="ha_NG"/>
        </w:rPr>
      </w:r>
      <w:r>
        <w:rPr>
          <w:lang w:val="ha_NG" w:bidi="ha_NG"/>
        </w:rPr>
        <w:t>Yesu ya ce bawan yana yin haka ne domin ya kasance a shirye ya bar maigidan ya shiga gidan lokacin da ya buga. A al'adar Yahudawa, mutum ya kan ƙwanƙwasa ƙofa don sanar da zuwansa. Yesu ya ce bayin da suka shirya don dawowar maigidansu masu albarka ne, ko kuma suna da tagomashi na musamman. Bawa kuma yana nufin mutumin da maigidansa ya mallaka kuma ba a biyansa ko sisi. Yesu ya jaddada cewa maigidan zai ba wa bayin lada ta hanyar nade rigarsa a kugu da kuma yi musu hidimar abinci yayin da suke kwance a tebur. Kwanciya a gefen ƙaramin tebur ita ce hanyar da aka saba cin abinci na musamman a al'adun Yahudawa. Sa’ad da Yesu ya ce rukunin na biyu ko na uku na dare, yana nufin lokutan da masu gadi suke aiki. Wannan ya kasance daga kusan tsakar dare har zuwa kafin gari ya waye. Abu ne mai wuya musamman ga bayi su kasance a farke a cikin wadannan sa'o'i. Yesu ya ce maigidan zai albarkaci bayin don sun kasance a faɗake kuma sun yi shiri su yi aiki lokacin da maigidan ya dawo.</w:t>
      </w:r>
    </w:p>
    <w:p>
      <w:pPr/>
      <w:r>
        <w:rPr>
          <w:lang w:val="ha_NG" w:bidi="ha_NG"/>
        </w:rPr>
      </w:r>
      <w:r>
        <w:rPr>
          <w:lang w:val="ha_NG" w:bidi="ha_NG"/>
        </w:rPr>
        <w:t>A cikin wannan misalin, Yesu ya yi magana game da wani mutum wanda aka yi wa gida fashi. Wannan ba ci gaba ba ne na bayi da suke jiran maigidansu. Mutumin bai iya hana satar ba saboda bai san lokacin da barawon zai zo ba. Lokacin da Yesu ya ce almajirai su kasance a shirye kamar mai gida nagari, yana nufin su kasance a shirye koyaushe domin Ɗan Mutum, wato Yesu, zai iya zuwa a kowane lokaci. An nuna cewa Yesu zai dawo daga sama, wato inda Allah yake zaune, zuwa duniya. Yesu ya ce zai dawo a lokacin da babu wanda yake tsammanin zuwansa.</w:t>
      </w:r>
    </w:p>
    <w:p>
      <w:pPr/>
      <w:r>
        <w:rPr>
          <w:lang w:val="ha_NG" w:bidi="ha_NG"/>
        </w:rPr>
      </w:r>
      <w:r>
        <w:rPr>
          <w:lang w:val="ha_NG" w:bidi="ha_NG"/>
        </w:rPr>
        <w:t>Bitrus ya tambayi Yesu ko misalinsa, ko gajeren labarinsa, na kowa ne ko kuwa don almajiransa kawai. Yesu ya amsa tambayar Bitrus da wani misalin kuma. Yesu ya yi tambaya mai tsawo, "To, wane ne wakili mai hikima kuma mai aminci...?" don gabatar da labarinsa na gaba. Ba ya sa ran za a amsa shi ba. Sa'anda Yesu ya ce amintacce, yana nufin abin dogara. A al'adar Yahudawa, maigida yakan zabi wakili don ya kula da bayinsa sa'adda ya tafi tafiya. A wannan mahallin kuma, manajan shi ma mai hidima ne. Nauyukan da ke kan manajan sun haɗa da ba wa barorin rabonsu na abinci na yau da kullum. A cikin wannan al'ada, maigida sukan ba wa barori abinci gwargwado a kowace rana, mako, ko wata. A labarin Yesu, maigidan ya dawo ya kuma albarkaci bawan da ya yi masa biyayya kuma ya shirya don dawowarsa. Amma maigidan yana yi wa bawansa da bai yi ba horo mai tsanani. Yesu ya ce wannan bawan da ya ƙi yin biyayya zai kasance a wuri ɗaya, ko kuma ya fuskanci makoma ɗaya, da waɗanda ba su gaskata ba, wato mutanen da maigidan ba zai iya amincewa da su ba. Duk da haka, wasu bayi sukan yi abin da bai dace ba, amma hakan yana faruwa ne saboda ba su fahimci abin da maigidan ke so ba. Maigidan ba zai hori waɗannan bayin da irin wannan tsananin ba.</w:t>
      </w:r>
    </w:p>
    <w:p>
      <w:pPr/>
      <w:r>
        <w:rPr>
          <w:lang w:val="ha_NG" w:bidi="ha_NG"/>
        </w:rPr>
      </w:r>
      <w:r>
        <w:rPr>
          <w:lang w:val="ha_NG" w:bidi="ha_NG"/>
        </w:rPr>
        <w:t>Ku dakata ku tattauna da ƙungiyarku: Me yake faruwa da mutumin da aka ɗauke shi aiki don ya taimaka, amma bai sauke nauyin da ke kansa ba?</w:t>
      </w:r>
    </w:p>
    <w:p>
      <w:pPr/>
      <w:r>
        <w:rPr>
          <w:lang w:val="ha_NG" w:bidi="ha_NG"/>
        </w:rPr>
      </w:r>
      <w:r>
        <w:rPr>
          <w:lang w:val="ha_NG" w:bidi="ha_NG"/>
        </w:rPr>
        <w:t>A cikin wannan misalin, idan maigida ya ba bawansa wata gata ta musamman, yana tsammanin cewa bawansa zai yi masa hidima mai kyau. Wannan yana kama da Allah ne. Sa’ad da yake ba mutanensa kyaututtuka kuma yake albarkace su, yana tsammanin za su kasance masu aminci da abin da Allah yake ba su. Yesu ya maimaita wannan koyarwar sau biyu don ya jaddada ta. A cikin karin maganganun Yahudawa, ko kuma zantukan hikima, ana daukar amfani da maimaitawa a matsayin kyakkyawan salo. Yesu ya bayyana wa Bitrus cewa yana yi wa dukan bayinsa magana, har da almajiransa.</w:t>
      </w:r>
      <w:r>
        <w:rPr>
          <w:lang w:val="ha_NG" w:bidi="ha_NG"/>
        </w:rPr>
      </w:r>
    </w:p>
    <w:p>
      <w:pPr>
        <w:pStyle w:val="Heading3"/>
      </w:pPr>
      <w:r>
        <w:rPr>
          <w:lang w:val="ha_NG" w:bidi="ha_NG"/>
        </w:rPr>
        <w:t>Step 3</w:t>
      </w:r>
    </w:p>
    <w:p>
      <w:pPr/>
      <w:r>
        <w:rPr>
          <w:lang w:val="ha_NG" w:bidi="ha_NG"/>
        </w:rPr>
      </w:r>
      <w:r>
        <w:rPr>
          <w:lang w:val="ha_NG" w:bidi="ha_NG"/>
        </w:rPr>
        <w:t>Saurari rubutun a sake a cikin juyi mafi sauƙin fahimta.</w:t>
      </w:r>
    </w:p>
    <w:p>
      <w:pPr/>
      <w:r>
        <w:rPr>
          <w:lang w:val="ha_NG" w:bidi="ha_NG"/>
        </w:rPr>
      </w:r>
      <w:r>
        <w:rPr>
          <w:lang w:val="ha_NG" w:bidi="ha_NG"/>
        </w:rPr>
        <w:t>A wannan zaman, za ku taimaki ƙungiyar su hango wannan labari a zuciyarsu. Za ku taimaki ƙungiyar wajen bayyana fage, mahalli, da jaruman cikin labarin.</w:t>
      </w:r>
    </w:p>
    <w:p>
      <w:pPr/>
      <w:r>
        <w:rPr>
          <w:lang w:val="ha_NG" w:bidi="ha_NG"/>
        </w:rPr>
      </w:r>
      <w:r>
        <w:rPr>
          <w:lang w:val="ha_NG" w:bidi="ha_NG"/>
        </w:rPr>
        <w:t>Labarin nan yana da fage guda uku.</w:t>
      </w:r>
    </w:p>
    <w:p>
      <w:pPr/>
      <w:r>
        <w:rPr>
          <w:lang w:val="ha_NG" w:bidi="ha_NG"/>
        </w:rPr>
      </w:r>
      <w:r>
        <w:rPr>
          <w:b/>
          <w:lang w:val="ha_NG" w:bidi="ha_NG"/>
        </w:rPr>
        <w:t>Fage na farko:</w:t>
      </w:r>
      <w:r>
        <w:rPr>
          <w:lang w:val="ha_NG" w:bidi="ha_NG"/>
        </w:rPr>
        <w:t xml:space="preserve"> Yesu ya ba da misalai guda uku na kasancewa a shirye. A cikin misali na farko, maigidan gida ya tafi don halartar liyafar bikin aure. Bawansa yana jiran dawowar maigidansa ko da yake ya yi latti sosai. Bawan yana ajiye fitila a shirye kuma yana sanye da shirin yin hidima yayin da yake jiran ubangidansa. Maigidan ya zo kuma bawan ya shigar da shi cikin gidan. Maigidan yana saka wa bawan nasa ta hanyar ba shi abinci a tebur.</w:t>
      </w:r>
    </w:p>
    <w:p>
      <w:pPr/>
      <w:r>
        <w:rPr>
          <w:lang w:val="ha_NG" w:bidi="ha_NG"/>
        </w:rPr>
      </w:r>
      <w:r>
        <w:rPr>
          <w:b/>
          <w:lang w:val="ha_NG" w:bidi="ha_NG"/>
        </w:rPr>
        <w:t>Yanayi na biyu:</w:t>
      </w:r>
      <w:r>
        <w:rPr>
          <w:lang w:val="ha_NG" w:bidi="ha_NG"/>
        </w:rPr>
        <w:t xml:space="preserve"> Yesu ya ba da misali na ɓarawo da ya yi sata a wani gida. Maigida bai san lokacin da ɓarawo zai zo ba, don haka aka yi masa fashi a gida. Yesu ya ce wannan kamar dawowarsa ne; ba wanda zai san lokacin da zai faru.</w:t>
      </w:r>
    </w:p>
    <w:p>
      <w:pPr/>
      <w:r>
        <w:rPr>
          <w:lang w:val="ha_NG" w:bidi="ha_NG"/>
        </w:rPr>
      </w:r>
      <w:r>
        <w:rPr>
          <w:b/>
          <w:lang w:val="ha_NG" w:bidi="ha_NG"/>
        </w:rPr>
        <w:t>Yanayi na uku:</w:t>
      </w:r>
      <w:r>
        <w:rPr>
          <w:lang w:val="ha_NG" w:bidi="ha_NG"/>
        </w:rPr>
        <w:t xml:space="preserve"> Yesu ya ba da misalin wani maigida da ya naɗa ɗaya daga cikin bayinsa ya zama wakili. Shugaba nagari yana yin abin da maigidansa ya ce kuma yana bi da bayin da kyau. Mugun manaja yana dukan bayin kuma yana yin maye. Yesu ya ce maigidan zai saka wa manajan da ya yi masa biyayya. Maigidan zai hukunta manajan da ya yi masa rashin biyayya cikin rashin sani. Amma zai hukunta manajan da ya yi masa rashin biyayya da gangan da tsanani fiye da yadda yake yi wa wasu.</w:t>
      </w:r>
    </w:p>
    <w:p>
      <w:pPr/>
      <w:r>
        <w:rPr>
          <w:lang w:val="ha_NG" w:bidi="ha_NG"/>
        </w:rPr>
      </w:r>
      <w:r>
        <w:rPr>
          <w:lang w:val="ha_NG" w:bidi="ha_NG"/>
        </w:rPr>
        <w:t>Jaruman wannan labarin sun hada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Jama'a</w:t>
      </w:r>
    </w:p>
    <w:p>
      <w:pPr>
        <w:pStyle w:val="ListBullet"/>
        <w:spacing w:line="240" w:lineRule="auto"/>
        <w:ind w:left="720"/>
      </w:pPr>
      <w:r>
        <w:rPr>
          <w:lang w:val="ha_NG" w:bidi="ha_NG"/>
        </w:rPr>
      </w:r>
      <w:r>
        <w:rPr>
          <w:lang w:val="ha_NG" w:bidi="ha_NG"/>
        </w:rPr>
        <w:t>Bitrus</w:t>
      </w:r>
    </w:p>
    <w:p>
      <w:pPr>
        <w:pStyle w:val="ListBullet"/>
        <w:spacing w:line="240" w:lineRule="auto"/>
        <w:ind w:left="720"/>
      </w:pPr>
      <w:r>
        <w:rPr>
          <w:lang w:val="ha_NG" w:bidi="ha_NG"/>
        </w:rPr>
      </w:r>
      <w:r>
        <w:rPr>
          <w:lang w:val="ha_NG" w:bidi="ha_NG"/>
        </w:rPr>
        <w:t>Bawa mai lura</w:t>
      </w:r>
    </w:p>
    <w:p>
      <w:pPr>
        <w:pStyle w:val="ListBullet"/>
        <w:spacing w:line="240" w:lineRule="auto"/>
        <w:ind w:left="720"/>
      </w:pPr>
      <w:r>
        <w:rPr>
          <w:lang w:val="ha_NG" w:bidi="ha_NG"/>
        </w:rPr>
      </w:r>
      <w:r>
        <w:rPr>
          <w:lang w:val="ha_NG" w:bidi="ha_NG"/>
        </w:rPr>
        <w:t>Jagora</w:t>
      </w:r>
    </w:p>
    <w:p>
      <w:pPr>
        <w:pStyle w:val="ListBullet"/>
        <w:spacing w:line="240" w:lineRule="auto"/>
        <w:ind w:left="720"/>
      </w:pPr>
      <w:r>
        <w:rPr>
          <w:lang w:val="ha_NG" w:bidi="ha_NG"/>
        </w:rPr>
      </w:r>
      <w:r>
        <w:rPr>
          <w:lang w:val="ha_NG" w:bidi="ha_NG"/>
        </w:rPr>
        <w:t>Maigida mai lura</w:t>
      </w:r>
    </w:p>
    <w:p>
      <w:pPr>
        <w:pStyle w:val="ListBullet"/>
        <w:spacing w:line="240" w:lineRule="auto"/>
        <w:ind w:left="720"/>
      </w:pPr>
      <w:r>
        <w:rPr>
          <w:lang w:val="ha_NG" w:bidi="ha_NG"/>
        </w:rPr>
      </w:r>
      <w:r>
        <w:rPr>
          <w:lang w:val="ha_NG" w:bidi="ha_NG"/>
        </w:rPr>
        <w:t>Barawo</w:t>
      </w:r>
    </w:p>
    <w:p>
      <w:pPr>
        <w:pStyle w:val="ListBullet"/>
        <w:spacing w:line="240" w:lineRule="auto"/>
        <w:ind w:left="720"/>
      </w:pPr>
      <w:r>
        <w:rPr>
          <w:lang w:val="ha_NG" w:bidi="ha_NG"/>
        </w:rPr>
      </w:r>
      <w:r>
        <w:rPr>
          <w:lang w:val="ha_NG" w:bidi="ha_NG"/>
        </w:rPr>
        <w:t>Bawa mai aminci</w:t>
      </w:r>
    </w:p>
    <w:p>
      <w:pPr>
        <w:pStyle w:val="ListBullet"/>
        <w:spacing w:line="240" w:lineRule="auto"/>
        <w:ind w:left="720"/>
      </w:pPr>
      <w:r>
        <w:rPr>
          <w:lang w:val="ha_NG" w:bidi="ha_NG"/>
        </w:rPr>
      </w:r>
      <w:r>
        <w:rPr>
          <w:lang w:val="ha_NG" w:bidi="ha_NG"/>
        </w:rPr>
        <w:t>sauran bayi</w:t>
      </w:r>
    </w:p>
    <w:p>
      <w:pPr>
        <w:pStyle w:val="ListBullet"/>
        <w:spacing w:line="240" w:lineRule="auto"/>
        <w:ind w:left="720"/>
      </w:pPr>
      <w:r>
        <w:rPr>
          <w:lang w:val="ha_NG" w:bidi="ha_NG"/>
        </w:rPr>
      </w:r>
      <w:r>
        <w:rPr>
          <w:lang w:val="ha_NG" w:bidi="ha_NG"/>
        </w:rPr>
        <w:t>Bawa mara aminci</w:t>
      </w:r>
    </w:p>
    <w:p>
      <w:pPr>
        <w:pStyle w:val="ListBullet"/>
        <w:spacing w:line="240" w:lineRule="auto"/>
        <w:ind w:left="720"/>
      </w:pPr>
      <w:r>
        <w:rPr>
          <w:lang w:val="ha_NG" w:bidi="ha_NG"/>
        </w:rPr>
      </w:r>
      <w:r>
        <w:rPr>
          <w:lang w:val="ha_NG" w:bidi="ha_NG"/>
        </w:rPr>
        <w:t>bawan da bai sani ba</w:t>
      </w:r>
    </w:p>
    <w:p>
      <w:pPr/>
      <w:r>
        <w:rPr>
          <w:lang w:val="ha_NG" w:bidi="ha_NG"/>
        </w:rPr>
      </w:r>
      <w:r>
        <w:rPr>
          <w:lang w:val="ha_NG" w:bidi="ha_NG"/>
        </w:rPr>
        <w:t>A cikin wannan zaman, sa rukunin su yi amfani da dabarar tsara labari (storyboard), su zana, ko su yi amfani da wasu nau'ikan kayan aiki (abubuwan da za ka iya motsawa kamar duwatsu, sanduna, kayan wasan yara) don nuna labarin da ayyukan da ke cikinsa.</w:t>
      </w:r>
    </w:p>
    <w:p>
      <w:pPr/>
      <w:r>
        <w:rPr>
          <w:lang w:val="ha_NG" w:bidi="ha_NG"/>
        </w:rPr>
      </w:r>
      <w:r>
        <w:rPr>
          <w:lang w:val="ha_NG" w:bidi="ha_NG"/>
        </w:rPr>
        <w:t>Yana da muhimmanci a tuna cewa Yesu yana ta amsa tambayoyi kuma yana bayyana abubuwa da yawa. Yesu yana amfani da labarai don ya bayyana takamaiman batutuwa a cikin jawabinsa.</w:t>
      </w:r>
    </w:p>
    <w:p>
      <w:pPr/>
      <w:r>
        <w:rPr>
          <w:lang w:val="ha_NG" w:bidi="ha_NG"/>
        </w:rPr>
      </w:r>
      <w:r>
        <w:rPr>
          <w:lang w:val="ha_NG" w:bidi="ha_NG"/>
        </w:rPr>
        <w:t>Yana da muhimmanci a tuna cewa Yesu ya yi bayani yanzu haka yadda za a adana dukiyoyi a sama. Yesu ya gaya wa almajiransa su kasance a shirye kamar bawa da yake jiran maigidansa.</w:t>
      </w:r>
    </w:p>
    <w:p>
      <w:pPr/>
      <w:r>
        <w:rPr>
          <w:lang w:val="ha_NG" w:bidi="ha_NG"/>
        </w:rPr>
      </w:r>
      <w:r>
        <w:rPr>
          <w:lang w:val="ha_NG" w:bidi="ha_NG"/>
        </w:rPr>
        <w:t>Yana da muhimmanci a tuna cewa Yesu yana nuna cewa mai gidan bai san lokacin da ɓarawo zai zo ba, don haka yana bukatar ya kasance a faɗake a kowane lokaci.</w:t>
      </w:r>
    </w:p>
    <w:p>
      <w:pPr/>
      <w:r>
        <w:rPr>
          <w:lang w:val="ha_NG" w:bidi="ha_NG"/>
        </w:rPr>
      </w:r>
      <w:r>
        <w:rPr>
          <w:lang w:val="ha_NG" w:bidi="ha_NG"/>
        </w:rPr>
        <w:t>Yana da muhimmanci a tuna cewa Bitrus ya tambayi Yesu ko saƙon ya shafi kowa ne ko kuwa almajirai ne kawai, domin Yesu yana magana da almajiransa yayin da suke kusa da taron jama'a.</w:t>
      </w:r>
    </w:p>
    <w:p>
      <w:pPr/>
      <w:r>
        <w:rPr>
          <w:lang w:val="ha_NG" w:bidi="ha_NG"/>
        </w:rPr>
      </w:r>
      <w:r>
        <w:rPr>
          <w:lang w:val="ha_NG" w:bidi="ha_NG"/>
        </w:rPr>
        <w:t>Bitrus ya tambayi Yesu ko misalai don almajirai ne kawai ko kuwa don kowa. Don amsa tambayar Bitrus, Yesu ya ba da misali na wani maigida da ya ba wa wani bawa iko a kan sauran bayi.</w:t>
      </w:r>
      <w:r>
        <w:rPr>
          <w:lang w:val="ha_NG" w:bidi="ha_NG"/>
        </w:rPr>
      </w:r>
    </w:p>
    <w:p>
      <w:pPr>
        <w:pStyle w:val="Heading3"/>
      </w:pPr>
      <w:r>
        <w:rPr>
          <w:lang w:val="ha_NG" w:bidi="ha_NG"/>
        </w:rPr>
        <w:t>Step 4</w:t>
      </w:r>
    </w:p>
    <w:p>
      <w:pPr/>
      <w:r>
        <w:rPr>
          <w:lang w:val="ha_NG" w:bidi="ha_NG"/>
        </w:rPr>
      </w:r>
      <w:r>
        <w:rPr>
          <w:lang w:val="ha_NG" w:bidi="ha_NG"/>
        </w:rPr>
        <w:t>Sake sauraron rubutun a cikin sigar da ta fi sauƙin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Labarin nan yana da fage guda uku.</w:t>
      </w:r>
    </w:p>
    <w:p>
      <w:pPr/>
      <w:r>
        <w:rPr>
          <w:lang w:val="ha_NG" w:bidi="ha_NG"/>
        </w:rPr>
      </w:r>
      <w:r>
        <w:rPr>
          <w:lang w:val="ha_NG" w:bidi="ha_NG"/>
        </w:rPr>
        <w:t>Jarumai a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Jama'a</w:t>
      </w:r>
    </w:p>
    <w:p>
      <w:pPr>
        <w:pStyle w:val="ListBullet"/>
        <w:spacing w:line="240" w:lineRule="auto"/>
        <w:ind w:left="720"/>
      </w:pPr>
      <w:r>
        <w:rPr>
          <w:lang w:val="ha_NG" w:bidi="ha_NG"/>
        </w:rPr>
      </w:r>
      <w:r>
        <w:rPr>
          <w:lang w:val="ha_NG" w:bidi="ha_NG"/>
        </w:rPr>
        <w:t>Bitrus</w:t>
      </w:r>
    </w:p>
    <w:p>
      <w:pPr>
        <w:pStyle w:val="ListBullet"/>
        <w:spacing w:line="240" w:lineRule="auto"/>
        <w:ind w:left="720"/>
      </w:pPr>
      <w:r>
        <w:rPr>
          <w:lang w:val="ha_NG" w:bidi="ha_NG"/>
        </w:rPr>
      </w:r>
      <w:r>
        <w:rPr>
          <w:lang w:val="ha_NG" w:bidi="ha_NG"/>
        </w:rPr>
        <w:t>Bawa mai lura</w:t>
      </w:r>
    </w:p>
    <w:p>
      <w:pPr>
        <w:pStyle w:val="ListBullet"/>
        <w:spacing w:line="240" w:lineRule="auto"/>
        <w:ind w:left="720"/>
      </w:pPr>
      <w:r>
        <w:rPr>
          <w:lang w:val="ha_NG" w:bidi="ha_NG"/>
        </w:rPr>
      </w:r>
      <w:r>
        <w:rPr>
          <w:lang w:val="ha_NG" w:bidi="ha_NG"/>
        </w:rPr>
        <w:t>Jagora</w:t>
      </w:r>
    </w:p>
    <w:p>
      <w:pPr>
        <w:pStyle w:val="ListBullet"/>
        <w:spacing w:line="240" w:lineRule="auto"/>
        <w:ind w:left="720"/>
      </w:pPr>
      <w:r>
        <w:rPr>
          <w:lang w:val="ha_NG" w:bidi="ha_NG"/>
        </w:rPr>
      </w:r>
      <w:r>
        <w:rPr>
          <w:lang w:val="ha_NG" w:bidi="ha_NG"/>
        </w:rPr>
        <w:t>Maigida mai lura</w:t>
      </w:r>
    </w:p>
    <w:p>
      <w:pPr>
        <w:pStyle w:val="ListBullet"/>
        <w:spacing w:line="240" w:lineRule="auto"/>
        <w:ind w:left="720"/>
      </w:pPr>
      <w:r>
        <w:rPr>
          <w:lang w:val="ha_NG" w:bidi="ha_NG"/>
        </w:rPr>
      </w:r>
      <w:r>
        <w:rPr>
          <w:lang w:val="ha_NG" w:bidi="ha_NG"/>
        </w:rPr>
        <w:t>Barawo</w:t>
      </w:r>
    </w:p>
    <w:p>
      <w:pPr>
        <w:pStyle w:val="ListBullet"/>
        <w:spacing w:line="240" w:lineRule="auto"/>
        <w:ind w:left="720"/>
      </w:pPr>
      <w:r>
        <w:rPr>
          <w:lang w:val="ha_NG" w:bidi="ha_NG"/>
        </w:rPr>
      </w:r>
      <w:r>
        <w:rPr>
          <w:lang w:val="ha_NG" w:bidi="ha_NG"/>
        </w:rPr>
        <w:t>Bawa mai aminci</w:t>
      </w:r>
    </w:p>
    <w:p>
      <w:pPr>
        <w:pStyle w:val="ListBullet"/>
        <w:spacing w:line="240" w:lineRule="auto"/>
        <w:ind w:left="720"/>
      </w:pPr>
      <w:r>
        <w:rPr>
          <w:lang w:val="ha_NG" w:bidi="ha_NG"/>
        </w:rPr>
      </w:r>
      <w:r>
        <w:rPr>
          <w:lang w:val="ha_NG" w:bidi="ha_NG"/>
        </w:rPr>
        <w:t>sauran bayi</w:t>
      </w:r>
    </w:p>
    <w:p>
      <w:pPr>
        <w:pStyle w:val="ListBullet"/>
        <w:spacing w:line="240" w:lineRule="auto"/>
        <w:ind w:left="720"/>
      </w:pPr>
      <w:r>
        <w:rPr>
          <w:lang w:val="ha_NG" w:bidi="ha_NG"/>
        </w:rPr>
      </w:r>
      <w:r>
        <w:rPr>
          <w:lang w:val="ha_NG" w:bidi="ha_NG"/>
        </w:rPr>
        <w:t>Bawa mara aminci</w:t>
      </w:r>
    </w:p>
    <w:p>
      <w:pPr>
        <w:pStyle w:val="ListBullet"/>
        <w:spacing w:line="240" w:lineRule="auto"/>
        <w:ind w:left="720"/>
      </w:pPr>
      <w:r>
        <w:rPr>
          <w:lang w:val="ha_NG" w:bidi="ha_NG"/>
        </w:rPr>
      </w:r>
      <w:r>
        <w:rPr>
          <w:lang w:val="ha_NG" w:bidi="ha_NG"/>
        </w:rPr>
        <w:t>bawan da ba a sani ba</w:t>
      </w:r>
    </w:p>
    <w:p>
      <w:pPr/>
      <w:r>
        <w:rPr>
          <w:lang w:val="ha_NG" w:bidi="ha_NG"/>
        </w:rPr>
      </w:r>
      <w:r>
        <w:rPr>
          <w:lang w:val="ha_NG" w:bidi="ha_NG"/>
        </w:rPr>
        <w:t>Sa kungiyar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Ku tabbatar cewa ƙungiyar ta nuna yadda Yesu yake magana da almajiransa kusa da taron jama'a.</w:t>
      </w:r>
    </w:p>
    <w:p>
      <w:pPr/>
      <w:r>
        <w:rPr>
          <w:lang w:val="ha_NG" w:bidi="ha_NG"/>
        </w:rPr>
      </w:r>
      <w:r>
        <w:rPr>
          <w:lang w:val="ha_NG" w:bidi="ha_NG"/>
        </w:rPr>
        <w:t>Ku tabbatar ƙungiyar ta kwaikwayi Yesu yana ba su labarin bayin da suka yi shiri don zuwan maigidansu. A lokaci guda, bari ƙungiyar ta kwaikwayi bayi masu sa ido da suke jiran maigidansu.</w:t>
      </w:r>
    </w:p>
    <w:p>
      <w:pPr/>
      <w:r>
        <w:rPr>
          <w:lang w:val="ha_NG" w:bidi="ha_NG"/>
        </w:rPr>
      </w:r>
      <w:r>
        <w:rPr>
          <w:lang w:val="ha_NG" w:bidi="ha_NG"/>
        </w:rPr>
        <w:t>Yayin da Yesu yake koyarwa game da mai gidan, ku tabbatar da cewa ƙungiyar ta kwaikwayi mai gidan da ya san lokacin da ɓarawo zai zo, kuma mai gidan yana nan yana jiran ɓarawon. Barawon ba ya ɗaukar komai. Sa'an nan kuma mai gidan bai san lokacin da ɓarawo zai zo ba, saboda haka sai ya kasance a shirye a kowane lokaci don zuwan ɓarawon.</w:t>
      </w:r>
    </w:p>
    <w:p>
      <w:pPr/>
      <w:r>
        <w:rPr>
          <w:lang w:val="ha_NG" w:bidi="ha_NG"/>
        </w:rPr>
      </w:r>
      <w:r>
        <w:rPr>
          <w:lang w:val="ha_NG" w:bidi="ha_NG"/>
        </w:rPr>
        <w:t>Ku tabbatar da cewa ƙungiyar ta kwaikwayi yadda Bitrus ya tambayi Yesu ko misalin na almajirai ne ko kuwa na taron jama'a baki ɗaya.</w:t>
      </w:r>
    </w:p>
    <w:p>
      <w:pPr/>
      <w:r>
        <w:rPr>
          <w:lang w:val="ha_NG" w:bidi="ha_NG"/>
        </w:rPr>
      </w:r>
      <w:r>
        <w:rPr>
          <w:lang w:val="ha_NG" w:bidi="ha_NG"/>
        </w:rPr>
        <w:t>Ku tabbatar da cewa ƙungiyar ta kwaikwayi yadda Yesu ya ba da amsa ta hanyar ba da labari. Ku yi wasan kwaikwayon labarin kamar yadda Yesu ya faɗa. Yi kwaikwayon bawan nan mai aminci a kan sauran bayin. Yana ba su abinci idan suna bukata. Bugu da ƙari, ya kamata ƙungiyar ta kwaikwayi bawan marar aminci. Sa'an nan bawan mai aminci zai iya aiki kamar bawan da yake sanin abin da maigidan yake so kuma ya yi shi. Ƙungiyar sai ta kwaikwayi bawan da bai san irin abin da maigidansa ke buƙata ba.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Ka kwaikwayi Yesu yayin da yake ba da labarin bawan da yake faɗake.</w:t>
      </w:r>
    </w:p>
    <w:p>
      <w:pPr/>
      <w:r>
        <w:rPr>
          <w:lang w:val="ha_NG" w:bidi="ha_NG"/>
        </w:rPr>
      </w:r>
      <w:r>
        <w:rPr>
          <w:lang w:val="ha_NG" w:bidi="ha_NG"/>
        </w:rPr>
        <w:t>Dakatar da wasan: Tambayi mai fitowa a matsayin amintaccen bawa, "Yaya kake ji?" Zaku iya jin abubuwa kamar, "Ina bukatar na kasance a farke." Ba na son in ba wa maigidana kunya," "Mai aminci. "Ba na so maigidana ya jira a waje idan ya iso," da kuma "Na gaji, amma ba zan yi barci ba har sai maigidana ya iso."</w:t>
      </w:r>
    </w:p>
    <w:p>
      <w:pPr/>
      <w:r>
        <w:rPr>
          <w:lang w:val="ha_NG" w:bidi="ha_NG"/>
        </w:rPr>
      </w:r>
      <w:r>
        <w:rPr>
          <w:lang w:val="ha_NG" w:bidi="ha_NG"/>
        </w:rPr>
        <w:t>Ku kwaikwayi Yesu yana ba da labarin maigida mai sa ido.</w:t>
      </w:r>
    </w:p>
    <w:p>
      <w:pPr/>
      <w:r>
        <w:rPr>
          <w:lang w:val="ha_NG" w:bidi="ha_NG"/>
        </w:rPr>
      </w:r>
      <w:r>
        <w:rPr>
          <w:lang w:val="ha_NG" w:bidi="ha_NG"/>
        </w:rPr>
        <w:t>Dakatar da wasan: Tambayi jarumin da yake fitowa a matsayin mai gida, "Yaya kake ji?" Wataƙila za ku ji abubuwa kamar, "Ban yarda cewa hakan ya faru ba. "Da ya kamata in kasance cikin shiri," "Da na san lokacin da ɓarawon ya shirya yin sata a wurina, da na hana shi," da kuma "Abin bakin ciki." Dukan kayana sun ɓace." Sake aikin.</w:t>
      </w:r>
    </w:p>
    <w:p>
      <w:pPr/>
      <w:r>
        <w:rPr>
          <w:lang w:val="ha_NG" w:bidi="ha_NG"/>
        </w:rPr>
      </w:r>
      <w:r>
        <w:rPr>
          <w:lang w:val="ha_NG" w:bidi="ha_NG"/>
        </w:rPr>
        <w:t>Ku kwaikwayi Bitrus yana tambayar Yesu ko labarin koyarwa ce don almajirai kawai ko kuwa don taron jama'a ma.</w:t>
      </w:r>
    </w:p>
    <w:p>
      <w:pPr/>
      <w:r>
        <w:rPr>
          <w:lang w:val="ha_NG" w:bidi="ha_NG"/>
        </w:rPr>
      </w:r>
      <w:r>
        <w:rPr>
          <w:lang w:val="ha_NG" w:bidi="ha_NG"/>
        </w:rPr>
        <w:t>Dakatar da wasan: Tambayi mai fitowa a matsayin Bitrus, "Yaya kake ji?" Za ka iya jin abubuwa kamar, "Rikicewa. Shin wasunmu bayi ne marasa aminci?" "Ina son in tabbatar da na fahimci abin da Yesu yake faɗa da gaske," da kuma "Abin sha'awa. Me ya kamata mu jira idan Yesu yana tare da mu?" Sake aikin.</w:t>
      </w:r>
    </w:p>
    <w:p>
      <w:pPr/>
      <w:r>
        <w:rPr>
          <w:lang w:val="ha_NG" w:bidi="ha_NG"/>
        </w:rPr>
      </w:r>
      <w:r>
        <w:rPr>
          <w:lang w:val="ha_NG" w:bidi="ha_NG"/>
        </w:rPr>
        <w:t>Yesu ya amsa da wani labari game da wani bawa mai aminci wanda ke kula da gidan kuma yake aikata abin da maigidansa yake tsammani a lokacin da maigidan ya dawo. Maigidan ya naɗa shi a kan dukan abubuwansa. Sa'an nan Yesu ya ci gaba da ba da labarin bawan nan marar aminci wanda bai yi abin da ake tsammani ba, sa'an nan maigidansa ya dawo. Ubangijin ya yi masa horo kuma ya tura shi ya kasance tare da marasa bangaskiya. Yesu yana ta cewa bawan da ya san nufin maigidansa kuma bai yi ba zai sami horo mai tsanani. Amma bawan da bai san abin da maigidansa yake bukata ba, kuma ya aikata laifi, zai sami hukunci mara tsanani.</w:t>
      </w:r>
    </w:p>
    <w:p>
      <w:pPr/>
      <w:r>
        <w:rPr>
          <w:lang w:val="ha_NG" w:bidi="ha_NG"/>
        </w:rPr>
      </w:r>
      <w:r>
        <w:rPr>
          <w:lang w:val="ha_NG" w:bidi="ha_NG"/>
        </w:rPr>
        <w:t>Dakatar da wasan: Tambayi jarumin da ya fito a matsayin almajirai, "Yaya kake ji?" Za ku iya jin abubuwa kamar, "Kalubale." "Muna bukatar mu kula da mutane sosai," "Aiki ne mai wuya a koya wa taro kuma a yi abin da Yesu ya koya mana," da kuma "Babban girmamawa ne cewa Yesu ya amince mana mu kula da sauran bayi."</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yana koyar da mabiyansa da kuma taron jama'a. Yana amfani da wani labari game da wani </w:t>
      </w:r>
      <w:r>
        <w:rPr>
          <w:b/>
          <w:lang w:val="ha_NG" w:bidi="ha_NG"/>
        </w:rPr>
        <w:t>maigida</w:t>
      </w:r>
      <w:r>
        <w:rPr>
          <w:lang w:val="ha_NG" w:bidi="ha_NG"/>
        </w:rPr>
        <w:t xml:space="preserve"> wanda yake da </w:t>
      </w:r>
      <w:r>
        <w:rPr>
          <w:b/>
          <w:lang w:val="ha_NG" w:bidi="ha_NG"/>
        </w:rPr>
        <w:t>barori</w:t>
      </w:r>
      <w:r>
        <w:rPr>
          <w:lang w:val="ha_NG" w:bidi="ha_NG"/>
        </w:rPr>
        <w:t xml:space="preserve"> ko </w:t>
      </w:r>
      <w:r>
        <w:rPr>
          <w:b/>
          <w:lang w:val="ha_NG" w:bidi="ha_NG"/>
        </w:rPr>
        <w:t>bayi</w:t>
      </w:r>
      <w:r>
        <w:rPr>
          <w:lang w:val="ha_NG" w:bidi="ha_NG"/>
        </w:rPr>
        <w:t xml:space="preserve"> da yawa don ya koya wa mabiyansa su kasance a shirye don dawowarsa. A wannan yanayin, "ubangida" yana nufin mutumin da ke da matsayi mafi girma wanda ke da ikon kula da bayinsa. "Servants" na nufin bayi waɗanda maigidansu yake mallaka, ba su da wani haƙƙi, kuma ba sa samun albashi. Ku tabbatar kun fassara kalmar "master" kamar yadda kuka yi a baya. </w:t>
      </w:r>
      <w:r>
        <w:rPr>
          <w:b/>
          <w:lang w:val="ha_NG" w:bidi="ha_NG"/>
        </w:rPr>
        <w:t>Maigida</w:t>
      </w:r>
      <w:r>
        <w:rPr>
          <w:lang w:val="ha_NG" w:bidi="ha_NG"/>
        </w:rPr>
        <w:t xml:space="preserve">, </w:t>
      </w:r>
      <w:r>
        <w:rPr>
          <w:b/>
          <w:lang w:val="ha_NG" w:bidi="ha_NG"/>
        </w:rPr>
        <w:t>bawa</w:t>
      </w:r>
      <w:r>
        <w:rPr>
          <w:lang w:val="ha_NG" w:bidi="ha_NG"/>
        </w:rPr>
        <w:t xml:space="preserve">, da </w:t>
      </w:r>
      <w:r>
        <w:rPr>
          <w:b/>
          <w:lang w:val="ha_NG" w:bidi="ha_NG"/>
        </w:rPr>
        <w:t>bayi</w:t>
      </w:r>
      <w:r>
        <w:rPr>
          <w:lang w:val="ha_NG" w:bidi="ha_NG"/>
        </w:rPr>
        <w:t xml:space="preserve"> suna cikin Master Glossary.</w:t>
      </w:r>
    </w:p>
    <w:p>
      <w:pPr/>
      <w:r>
        <w:rPr>
          <w:lang w:val="ha_NG" w:bidi="ha_NG"/>
        </w:rPr>
      </w:r>
      <w:r>
        <w:rPr>
          <w:lang w:val="ha_NG" w:bidi="ha_NG"/>
        </w:rPr>
        <w:t xml:space="preserve">Lokacin da Yesu ya ce "Zai yi kyau ga waɗannan bayin...", wannan yana nufin </w:t>
      </w:r>
      <w:r>
        <w:rPr>
          <w:b/>
          <w:lang w:val="ha_NG" w:bidi="ha_NG"/>
        </w:rPr>
        <w:t>masu albarka</w:t>
      </w:r>
      <w:r>
        <w:rPr>
          <w:lang w:val="ha_NG" w:bidi="ha_NG"/>
        </w:rPr>
        <w:t xml:space="preserve"> ne waɗannan bayin. A nan, kalmar "blessed" tana nufin bayin suna da tagomashi na musamman daga wajen maigidan. Wannan kwatance ne ga mabiyan Yesu waɗanda Allah Ya albarkace su ko Ya fifita su saboda biyayyarsu ga koyarwar Yesu. A tabbata an fassara kalmar "mai albarka" kamar yadda aka yi a baya. </w:t>
      </w:r>
      <w:r>
        <w:rPr>
          <w:b/>
          <w:lang w:val="ha_NG" w:bidi="ha_NG"/>
        </w:rPr>
        <w:t>Mai albarka</w:t>
      </w:r>
      <w:r>
        <w:rPr>
          <w:lang w:val="ha_NG" w:bidi="ha_NG"/>
        </w:rPr>
        <w:t xml:space="preserve"> yana cikin Babban Kundin Kalmomi.</w:t>
      </w:r>
    </w:p>
    <w:p>
      <w:pPr/>
      <w:r>
        <w:rPr>
          <w:lang w:val="ha_NG" w:bidi="ha_NG"/>
        </w:rPr>
      </w:r>
      <w:r>
        <w:rPr>
          <w:lang w:val="ha_NG" w:bidi="ha_NG"/>
        </w:rPr>
        <w:t xml:space="preserve">Yesu ya ce kamar ɓarawo a cikin dare, Ɗan Mutum zai dawo tun ba zato ba tsammani. </w:t>
      </w:r>
      <w:r>
        <w:rPr>
          <w:b/>
          <w:lang w:val="ha_NG" w:bidi="ha_NG"/>
        </w:rPr>
        <w:t>Ɗan Mutum</w:t>
      </w:r>
      <w:r>
        <w:rPr>
          <w:lang w:val="ha_NG" w:bidi="ha_NG"/>
        </w:rPr>
        <w:t xml:space="preserve"> laƙabi ne da yake nuni ga Yesu kansa wanda yake nuna cewa yana da dukan iko da kuma sarauta. Ku tabbatar kun fassara Ɗan Mutum kamar yadda kuka fassara shi a wuraren da suka gabata. </w:t>
      </w:r>
      <w:r>
        <w:rPr>
          <w:b/>
          <w:lang w:val="ha_NG" w:bidi="ha_NG"/>
        </w:rPr>
        <w:t>Ɗan Mutum</w:t>
      </w:r>
      <w:r>
        <w:rPr>
          <w:lang w:val="ha_NG" w:bidi="ha_NG"/>
        </w:rPr>
        <w:t xml:space="preserve"> yana cikin Babban Ƙamus.</w:t>
      </w:r>
    </w:p>
    <w:p>
      <w:pPr/>
      <w:r>
        <w:rPr>
          <w:lang w:val="ha_NG" w:bidi="ha_NG"/>
        </w:rPr>
      </w:r>
      <w:r>
        <w:rPr>
          <w:lang w:val="ha_NG" w:bidi="ha_NG"/>
        </w:rPr>
        <w:t xml:space="preserve">Bitrus ya kira Yesu </w:t>
      </w:r>
      <w:r>
        <w:rPr>
          <w:b/>
          <w:lang w:val="ha_NG" w:bidi="ha_NG"/>
        </w:rPr>
        <w:t>Ubangiji</w:t>
      </w:r>
      <w:r>
        <w:rPr>
          <w:lang w:val="ha_NG" w:bidi="ha_NG"/>
        </w:rPr>
        <w:t xml:space="preserve">, kuma Luka ya bayyana Ubangiji, ko Yesu, yana ba da amsa ga tambayar Bitrus. Kalmar "Lord" tana nuna matuƙar girmamawa kuma tana da ma’ana ɗaya da "ubangida". Ku tabbata kun fassara kalmar "Lord" kamar yadda kuka yi a baya. </w:t>
      </w:r>
      <w:r>
        <w:rPr>
          <w:b/>
          <w:lang w:val="ha_NG" w:bidi="ha_NG"/>
        </w:rPr>
        <w:t>Ubangiji</w:t>
      </w:r>
      <w:r>
        <w:rPr>
          <w:lang w:val="ha_NG" w:bidi="ha_NG"/>
        </w:rPr>
        <w:t xml:space="preserve"> yana cikin Babban Ƙamus.</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rukunin su yi gwajin bayyana nassin a yarenku. Kada ku manta da haɗa abubuwan da kuka yanke shawara a kai a matakan da suka gabata, kamar tsarin lokaci, kalmomi, jimloli, motsin rai, ko kowane abu da kuka tattauna.</w:t>
      </w:r>
    </w:p>
    <w:p>
      <w:pPr/>
      <w:r>
        <w:rPr>
          <w:lang w:val="ha_NG" w:bidi="ha_NG"/>
        </w:rPr>
      </w:r>
      <w:r>
        <w:rPr>
          <w:lang w:val="ha_NG" w:bidi="ha_NG"/>
        </w:rPr>
        <w:t>Daya daga cikin ƴan ƙungiyar ya kamata ya faɗi wasu jimloli na nassin sannan ya dakata. Wani dan kungiyar ya kamata ya fadi sashe na gaba na nassin sannan ya tsaya. Ku ci gaba da yin haka har sai duk kungiyar ta gama maimaita dukan nassin. A wannan mataki 'yan kungiyar za su iya gyara wa juna.</w:t>
      </w:r>
    </w:p>
    <w:p>
      <w:pPr/>
      <w:r>
        <w:rPr>
          <w:lang w:val="ha_NG" w:bidi="ha_NG"/>
        </w:rPr>
      </w:r>
      <w:r>
        <w:rPr>
          <w:lang w:val="ha_NG" w:bidi="ha_NG"/>
        </w:rPr>
        <w:t>Tsayar da wannan sautin a nan.</w:t>
      </w:r>
    </w:p>
    <w:p>
      <w:pPr/>
      <w:r>
        <w:rPr>
          <w:lang w:val="ha_NG" w:bidi="ha_NG"/>
        </w:rPr>
      </w:r>
      <w:r>
        <w:rPr>
          <w:lang w:val="ha_NG" w:bidi="ha_NG"/>
        </w:rPr>
        <w:t>Bayan haka, kowane memba na ƙungiyar ya kamata ya faɗi duka nassin ba tare da tsayawa ba a ƙalla sau ɗaya. Memban ƙungiya zai iya amfani da abubuwan da aka samu ba tare da shiri ba, motsi-motsi, ko zanen labarinsu don taimaka musu wajen tuna nassin.</w:t>
      </w:r>
    </w:p>
    <w:p>
      <w:pPr/>
      <w:r>
        <w:rPr>
          <w:lang w:val="ha_NG" w:bidi="ha_NG"/>
        </w:rPr>
      </w:r>
      <w:r>
        <w:rPr>
          <w:lang w:val="ha_NG" w:bidi="ha_NG"/>
        </w:rPr>
        <w:t>Tsayar da wannan sautin a nan.</w:t>
      </w:r>
    </w:p>
    <w:p>
      <w:pPr/>
      <w:r>
        <w:rPr>
          <w:lang w:val="ha_NG" w:bidi="ha_NG"/>
        </w:rPr>
      </w:r>
      <w:r>
        <w:rPr>
          <w:lang w:val="ha_NG" w:bidi="ha_NG"/>
        </w:rPr>
        <w:t>Bayan haka, ƙungiyar za ta iya yanke shawarar sigar nassin wanda kuka fi so. Wataƙila ka ga cewa ka fi son yadda wani ɗan ƙungiya ya ba da wani fage, amma kuma ka fi son yadda wani ɗan ƙungiyar na daban ya ba da wani fage.</w:t>
      </w:r>
    </w:p>
    <w:p>
      <w:pPr/>
      <w:r>
        <w:rPr>
          <w:lang w:val="ha_NG" w:bidi="ha_NG"/>
        </w:rPr>
      </w:r>
      <w:r>
        <w:rPr>
          <w:lang w:val="ha_NG" w:bidi="ha_NG"/>
        </w:rPr>
        <w:t>Tsayar da wannan sautin a nan.</w:t>
      </w:r>
    </w:p>
    <w:p>
      <w:pPr/>
      <w:r>
        <w:rPr>
          <w:lang w:val="ha_NG" w:bidi="ha_NG"/>
        </w:rPr>
      </w:r>
      <w:r>
        <w:rPr>
          <w:lang w:val="ha_NG" w:bidi="ha_NG"/>
        </w:rPr>
        <w:t>A ƙarshe, ƙungiyar za ta iya haɗa sigar ƙarshe ta rubutun da kowa ya amince da ita. Ya kamata kowane ɗan ƙungiyar ya yi gwajin faɗin wannan sigar ƙarshe ta rubutun.</w:t>
      </w:r>
      <w:r>
        <w:rPr>
          <w:lang w:val="ha_NG" w:bidi="ha_NG"/>
        </w:rPr>
      </w:r>
      <w:r>
        <w:rPr>
          <w:lang w:val="ha_NG" w:bidi="ha_NG"/>
        </w:rPr>
      </w:r>
    </w:p>
    <w:p>
      <w:pPr/>
      <w:r>
        <w:rPr>
          <w:lang w:val="ha_NG" w:bidi="ha_NG"/>
        </w:rPr>
      </w:r>
    </w:p>
    <w:p>
      <w:pPr>
        <w:pStyle w:val="Heading2"/>
      </w:pPr>
      <w:r>
        <w:rPr>
          <w:lang w:val="ha_NG" w:bidi="ha_NG"/>
        </w:rPr>
        <w:t>Luke 12:49–59</w:t>
      </w:r>
      <w:r>
        <w:rPr>
          <w:lang w:val="ha_NG" w:bidi="ha_NG"/>
        </w:rPr>
      </w:r>
    </w:p>
    <w:p>
      <w:pPr>
        <w:pStyle w:val="Heading3"/>
      </w:pPr>
      <w:r>
        <w:rPr>
          <w:lang w:val="ha_NG" w:bidi="ha_NG"/>
        </w:rPr>
        <w:t>Step 1</w:t>
      </w:r>
    </w:p>
    <w:p>
      <w:pPr/>
      <w:r>
        <w:rPr>
          <w:lang w:val="ha_NG" w:bidi="ha_NG"/>
        </w:rPr>
      </w:r>
      <w:r>
        <w:rPr>
          <w:lang w:val="ha_NG" w:bidi="ha_NG"/>
        </w:rPr>
        <w:t>Ku saurari Luka 12:49–59 ku kuma ajiye su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 ba ka so ko ba ka gane ba?</w:t>
      </w:r>
    </w:p>
    <w:p>
      <w:pPr>
        <w:pStyle w:val="ListBullet"/>
        <w:spacing w:line="240" w:lineRule="auto"/>
        <w:ind w:left="720"/>
      </w:pPr>
      <w:r>
        <w:rPr>
          <w:lang w:val="ha_NG" w:bidi="ha_NG"/>
        </w:rPr>
      </w:r>
      <w:r>
        <w:rPr>
          <w:lang w:val="ha_NG" w:bidi="ha_NG"/>
        </w:rPr>
        <w:t>Me wannan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Ta 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ya yi amfani da misalai guda uku daban-daban don ƙarfafa mabiyansa su yi aikinsu da aminci har sai ya dawo duniya a nan gaba. Sa'an nan, Yesu ya yi wa almajiransa gargaɗi game da rarrabuwar da za ta zo, kuma ya yi amfani da wani labari don ya yi wa taron jama'a gargaɗi game da shari'ar Allah.</w:t>
      </w:r>
    </w:p>
    <w:p>
      <w:pPr/>
      <w:r>
        <w:rPr>
          <w:lang w:val="ha_NG" w:bidi="ha_NG"/>
        </w:rPr>
      </w:r>
      <w:r>
        <w:rPr>
          <w:lang w:val="ha_NG" w:bidi="ha_NG"/>
        </w:rPr>
        <w:t>Yesu yana koyar da almajiransa kusa da taron jama'a mai yawa. Yesu ya gargade su ta wajen amfani da misali. Ya ce ya zo ne domin ya kawo wuta a duniya. Wuta na iya zama alamar hukuncin Allah, kawar da mugunta da Allah yake yi, ko kuma rarrabuwar kawuna da ta samo asali daga iyalai da ba su yarda da sakon Yesu ba. Yesu ya ce yana fata wutar ta riga ta bazu. Amma kafin ya yaɗu, dole ne a yi wa Yesu baftisma. Wannan ba yana nufin ruwa ba. A nan, baftisma yana nufin jure wa wani yanayi mai tsanani. Yesu yana maganar wahalar da zai fuskanta wadda za ta kawo tsarkakewa. Abin yana damunsa kuma yana sanya shi cikin tashin hankali. Yesu ya yi tambayar da bai sa ran a ba shi amsa ba don ya jaddada cewa bai zo don ya kawo salama, ko rashin yaƙi ba, amma don ya kawo rabuwa. Yesu ya bayyana iyalai a gida daya da suka rabu dangane da ko za su bi Yesu ko kuma ba za su bi ba.</w:t>
      </w:r>
    </w:p>
    <w:p>
      <w:pPr/>
      <w:r>
        <w:rPr>
          <w:lang w:val="ha_NG" w:bidi="ha_NG"/>
        </w:rPr>
      </w:r>
      <w:r>
        <w:rPr>
          <w:lang w:val="ha_NG" w:bidi="ha_NG"/>
        </w:rPr>
        <w:t>Ku dakata ku tattauna da tawagarku: Me ke faruwa idan wani mutum da ke zaune da iyalin da ba su da imani ya soma bin Yesu a al'adarku?</w:t>
      </w:r>
    </w:p>
    <w:p>
      <w:pPr/>
      <w:r>
        <w:rPr>
          <w:lang w:val="ha_NG" w:bidi="ha_NG"/>
        </w:rPr>
      </w:r>
      <w:r>
        <w:rPr>
          <w:lang w:val="ha_NG" w:bidi="ha_NG"/>
        </w:rPr>
        <w:t>Sai Yesu ya yi magana da taron, ya kuma tsauta musu. A Isra'ila, ruwan sama yana zuwa daga Tekun Bahar Rum, don haka lokacin da mutane suka ga gajimare masu duhu a yamma, sun san cewa ruwa zai yi. Yanayi mai zafi da bushewa ya fito daga kudu saboda akwai babbar hamada a can. Don haka, idan iska ta taso daga kudu, mutane sukan sani cewa zafi na zuwa. Ta wannan hanyar, za su iya fahimtar alamun yanayi. Yesu yana kiran su munafukai, ko mutanen da ba su gaskata abin da suke cewa ba. Yesu ya ce suna iya fassara alamun yanayi, amma ba su yi imani da mu'ujizai ko alamun da ke nuna cewa Allah ya aiko shi a matsayin Mai Ceto da aka yi alkawarinsa ba.</w:t>
      </w:r>
    </w:p>
    <w:p>
      <w:pPr/>
      <w:r>
        <w:rPr>
          <w:lang w:val="ha_NG" w:bidi="ha_NG"/>
        </w:rPr>
      </w:r>
      <w:r>
        <w:rPr>
          <w:lang w:val="ha_NG" w:bidi="ha_NG"/>
        </w:rPr>
        <w:t>Dakatar da komai ka nuna taswirar Isra’ila, tare da nuna inda Tekun Bahar Rum da hamada suke. Waɗanne irin alamun yanayi ne mutane suke karantawa ko fassarawa a inda kake zaune?</w:t>
      </w:r>
    </w:p>
    <w:p>
      <w:pPr/>
      <w:r>
        <w:rPr>
          <w:lang w:val="ha_NG" w:bidi="ha_NG"/>
        </w:rPr>
      </w:r>
      <w:r>
        <w:rPr>
          <w:lang w:val="ha_NG" w:bidi="ha_NG"/>
        </w:rPr>
        <w:t>Yesu ya tsawata wa mutanen domin ba su yi hukunci da kansu ba, ko kuma su yi tunani sosai game da wani abu su yanke shawara. Yesu ya yi amfani da kwatanci don ya yi wa mutane gargaɗi su sulhunta da Allah kafin ya yi musu shari'a. Yesu ya bayyana wani mutum da yake tafiya tare da abokin gabansa, ko kuma mutumin da yake son ya kai shi kara a kotu. Majistare yana nuni ne ga alkalin kotu wanda ya sasanta rigingimun farar hula. Yesu ya ce ya fi kyau a sasanta batun bashin mutum tun a kan hanya kafin ya isa kotu, inda alƙali zai ba jami'i umarnin jefa shi cikin kurkuku. Jami'in nan shi ne wanda ya aiwatar da umarnin alkalin. Wannan na iya zama ɗan gidan yari ko ɗan sanda. Yesu ya ce idan aka jefa su a kurkuku, ba za su fito ba har sai sun biya bashinsu gaba daya. A wannan mahallin, bashi da alama yana nufin mutumin ne yake bin wanda ya shigar da ƙarar kuɗi.</w:t>
      </w:r>
    </w:p>
    <w:p>
      <w:pPr/>
      <w:r>
        <w:rPr>
          <w:lang w:val="ha_NG" w:bidi="ha_NG"/>
        </w:rPr>
      </w:r>
      <w:r>
        <w:rPr>
          <w:lang w:val="ha_NG" w:bidi="ha_NG"/>
        </w:rPr>
        <w:t>Ku dakata ku tattauna da tawagar ku: Wanene ke sasanta rikici a al'adarku? Ta yaya ake hukunta mutane saboda bashin da ba za su iya biya ba?</w:t>
      </w:r>
      <w:r>
        <w:rPr>
          <w:lang w:val="ha_NG" w:bidi="ha_NG"/>
        </w:rPr>
      </w:r>
    </w:p>
    <w:p>
      <w:pPr>
        <w:pStyle w:val="Heading3"/>
      </w:pPr>
      <w:r>
        <w:rPr>
          <w:lang w:val="ha_NG" w:bidi="ha_NG"/>
        </w:rPr>
        <w:t>Step 3</w:t>
      </w:r>
    </w:p>
    <w:p>
      <w:pPr/>
      <w:r>
        <w:rPr>
          <w:lang w:val="ha_NG" w:bidi="ha_NG"/>
        </w:rPr>
      </w:r>
      <w:r>
        <w:rPr>
          <w:lang w:val="ha_NG" w:bidi="ha_NG"/>
        </w:rPr>
        <w:t>Saurari rubutun a sake a cikin juyi mafi sauƙin fahimta.</w:t>
      </w:r>
    </w:p>
    <w:p>
      <w:pPr/>
      <w:r>
        <w:rPr>
          <w:lang w:val="ha_NG" w:bidi="ha_NG"/>
        </w:rPr>
      </w:r>
      <w:r>
        <w:rPr>
          <w:lang w:val="ha_NG" w:bidi="ha_NG"/>
        </w:rPr>
        <w:t>A wannan zaman, za ku taimaki ƙungiyar su hango wannan labari a zuciyarsu. Za ku taimaki ƙungiyar wajen bayyana fage, mahalli, da jaruman cikin labarin.</w:t>
      </w:r>
    </w:p>
    <w:p>
      <w:pPr/>
      <w:r>
        <w:rPr>
          <w:lang w:val="ha_NG" w:bidi="ha_NG"/>
        </w:rPr>
      </w:r>
      <w:r>
        <w:rPr>
          <w:lang w:val="ha_NG" w:bidi="ha_NG"/>
        </w:rPr>
        <w:t>Labarin nan yana da fage guda uku.</w:t>
      </w:r>
    </w:p>
    <w:p>
      <w:pPr/>
      <w:r>
        <w:rPr>
          <w:lang w:val="ha_NG" w:bidi="ha_NG"/>
        </w:rPr>
      </w:r>
      <w:r>
        <w:rPr>
          <w:b/>
          <w:lang w:val="ha_NG" w:bidi="ha_NG"/>
        </w:rPr>
        <w:t>Fage na farko:</w:t>
      </w:r>
      <w:r>
        <w:rPr>
          <w:lang w:val="ha_NG" w:bidi="ha_NG"/>
        </w:rPr>
        <w:t xml:space="preserve"> Yesu ya gaya wa almajiransa cewa ya zo ne domin ya kawo rarrabuwa. Mutane biyar da ke cikin gida sun rarrabu da juna. Wasu daga cikin iyalin sun gaskata da saƙon Yesu amma wasu ba su gaskata ba.</w:t>
      </w:r>
    </w:p>
    <w:p>
      <w:pPr/>
      <w:r>
        <w:rPr>
          <w:lang w:val="ha_NG" w:bidi="ha_NG"/>
        </w:rPr>
      </w:r>
      <w:r>
        <w:rPr>
          <w:b/>
          <w:lang w:val="ha_NG" w:bidi="ha_NG"/>
        </w:rPr>
        <w:t>Yanayi na biyu:</w:t>
      </w:r>
      <w:r>
        <w:rPr>
          <w:lang w:val="ha_NG" w:bidi="ha_NG"/>
        </w:rPr>
        <w:t xml:space="preserve"> Yesu ya gaya wa taron cewa za su iya fassara alamun yanayi, amma ba za su iya fassara alamun abin da ke faruwa a wannan lokacin ba.</w:t>
      </w:r>
    </w:p>
    <w:p>
      <w:pPr/>
      <w:r>
        <w:rPr>
          <w:lang w:val="ha_NG" w:bidi="ha_NG"/>
        </w:rPr>
      </w:r>
      <w:r>
        <w:rPr>
          <w:b/>
          <w:lang w:val="ha_NG" w:bidi="ha_NG"/>
        </w:rPr>
        <w:t>Fani na uku:</w:t>
      </w:r>
      <w:r>
        <w:rPr>
          <w:lang w:val="ha_NG" w:bidi="ha_NG"/>
        </w:rPr>
        <w:t xml:space="preserve"> Yesu ya ba da misalin wani mutum da ya sasanta wata takaddama kafin ya fuskanci mummunan sakamako.</w:t>
      </w:r>
    </w:p>
    <w:p>
      <w:pPr/>
      <w:r>
        <w:rPr>
          <w:lang w:val="ha_NG" w:bidi="ha_NG"/>
        </w:rPr>
      </w:r>
      <w:r>
        <w:rPr>
          <w:lang w:val="ha_NG" w:bidi="ha_NG"/>
        </w:rPr>
        <w:t>Jaruman wannan labarin sun hada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Jama'a</w:t>
      </w:r>
    </w:p>
    <w:p>
      <w:pPr>
        <w:pStyle w:val="ListBullet"/>
        <w:spacing w:line="240" w:lineRule="auto"/>
        <w:ind w:left="720"/>
      </w:pPr>
      <w:r>
        <w:rPr>
          <w:lang w:val="ha_NG" w:bidi="ha_NG"/>
        </w:rPr>
      </w:r>
      <w:r>
        <w:rPr>
          <w:lang w:val="ha_NG" w:bidi="ha_NG"/>
        </w:rPr>
        <w:t>Mutane biyar a cikin gidan da ya rabu</w:t>
      </w:r>
    </w:p>
    <w:p>
      <w:pPr>
        <w:pStyle w:val="ListBullet"/>
        <w:spacing w:line="240" w:lineRule="auto"/>
        <w:ind w:left="720"/>
      </w:pPr>
      <w:r>
        <w:rPr>
          <w:lang w:val="ha_NG" w:bidi="ha_NG"/>
        </w:rPr>
      </w:r>
      <w:r>
        <w:rPr>
          <w:lang w:val="ha_NG" w:bidi="ha_NG"/>
        </w:rPr>
        <w:t>Baba</w:t>
      </w:r>
    </w:p>
    <w:p>
      <w:pPr>
        <w:pStyle w:val="ListBullet"/>
        <w:spacing w:line="240" w:lineRule="auto"/>
        <w:ind w:left="720"/>
      </w:pPr>
      <w:r>
        <w:rPr>
          <w:lang w:val="ha_NG" w:bidi="ha_NG"/>
        </w:rPr>
      </w:r>
      <w:r>
        <w:rPr>
          <w:lang w:val="ha_NG" w:bidi="ha_NG"/>
        </w:rPr>
        <w:t>ɗa</w:t>
      </w:r>
    </w:p>
    <w:p>
      <w:pPr>
        <w:pStyle w:val="ListBullet"/>
        <w:spacing w:line="240" w:lineRule="auto"/>
        <w:ind w:left="720"/>
      </w:pPr>
      <w:r>
        <w:rPr>
          <w:lang w:val="ha_NG" w:bidi="ha_NG"/>
        </w:rPr>
      </w:r>
      <w:r>
        <w:rPr>
          <w:lang w:val="ha_NG" w:bidi="ha_NG"/>
        </w:rPr>
        <w:t>Uwa</w:t>
      </w:r>
    </w:p>
    <w:p>
      <w:pPr>
        <w:pStyle w:val="ListBullet"/>
        <w:spacing w:line="240" w:lineRule="auto"/>
        <w:ind w:left="720"/>
      </w:pPr>
      <w:r>
        <w:rPr>
          <w:lang w:val="ha_NG" w:bidi="ha_NG"/>
        </w:rPr>
      </w:r>
      <w:r>
        <w:rPr>
          <w:lang w:val="ha_NG" w:bidi="ha_NG"/>
        </w:rPr>
        <w:t>'Yar</w:t>
      </w:r>
    </w:p>
    <w:p>
      <w:pPr>
        <w:pStyle w:val="ListBullet"/>
        <w:spacing w:line="240" w:lineRule="auto"/>
        <w:ind w:left="720"/>
      </w:pPr>
      <w:r>
        <w:rPr>
          <w:lang w:val="ha_NG" w:bidi="ha_NG"/>
        </w:rPr>
      </w:r>
      <w:r>
        <w:rPr>
          <w:lang w:val="ha_NG" w:bidi="ha_NG"/>
        </w:rPr>
        <w:t>surkuwa</w:t>
      </w:r>
    </w:p>
    <w:p>
      <w:pPr>
        <w:pStyle w:val="ListBullet"/>
        <w:spacing w:line="240" w:lineRule="auto"/>
        <w:ind w:left="720"/>
      </w:pPr>
      <w:r>
        <w:rPr>
          <w:lang w:val="ha_NG" w:bidi="ha_NG"/>
        </w:rPr>
      </w:r>
      <w:r>
        <w:rPr>
          <w:lang w:val="ha_NG" w:bidi="ha_NG"/>
        </w:rPr>
        <w:t>Surkwa</w:t>
      </w:r>
    </w:p>
    <w:p>
      <w:pPr>
        <w:pStyle w:val="ListBullet"/>
        <w:spacing w:line="240" w:lineRule="auto"/>
        <w:ind w:left="720"/>
      </w:pPr>
      <w:r>
        <w:rPr>
          <w:lang w:val="ha_NG" w:bidi="ha_NG"/>
        </w:rPr>
      </w:r>
      <w:r>
        <w:rPr>
          <w:lang w:val="ha_NG" w:bidi="ha_NG"/>
        </w:rPr>
        <w:t>Mutum mai hasashen yanayi</w:t>
      </w:r>
    </w:p>
    <w:p>
      <w:pPr>
        <w:pStyle w:val="ListBullet"/>
        <w:spacing w:line="240" w:lineRule="auto"/>
        <w:ind w:left="720"/>
      </w:pPr>
      <w:r>
        <w:rPr>
          <w:lang w:val="ha_NG" w:bidi="ha_NG"/>
        </w:rPr>
      </w:r>
      <w:r>
        <w:rPr>
          <w:lang w:val="ha_NG" w:bidi="ha_NG"/>
        </w:rPr>
        <w:t>Mai zargi</w:t>
      </w:r>
    </w:p>
    <w:p>
      <w:pPr>
        <w:pStyle w:val="ListBullet"/>
        <w:spacing w:line="240" w:lineRule="auto"/>
        <w:ind w:left="720"/>
      </w:pPr>
      <w:r>
        <w:rPr>
          <w:lang w:val="ha_NG" w:bidi="ha_NG"/>
        </w:rPr>
      </w:r>
      <w:r>
        <w:rPr>
          <w:lang w:val="ha_NG" w:bidi="ha_NG"/>
        </w:rPr>
        <w:t>Wanda ake zargin wanda yake sasantawa</w:t>
      </w:r>
    </w:p>
    <w:p>
      <w:pPr>
        <w:pStyle w:val="ListBullet"/>
        <w:spacing w:line="240" w:lineRule="auto"/>
        <w:ind w:left="720"/>
      </w:pPr>
      <w:r>
        <w:rPr>
          <w:lang w:val="ha_NG" w:bidi="ha_NG"/>
        </w:rPr>
      </w:r>
      <w:r>
        <w:rPr>
          <w:lang w:val="ha_NG" w:bidi="ha_NG"/>
        </w:rPr>
        <w:t>Wanda ake zargin da bai biya ba</w:t>
      </w:r>
    </w:p>
    <w:p>
      <w:pPr>
        <w:pStyle w:val="ListBullet"/>
        <w:spacing w:line="240" w:lineRule="auto"/>
        <w:ind w:left="720"/>
      </w:pPr>
      <w:r>
        <w:rPr>
          <w:lang w:val="ha_NG" w:bidi="ha_NG"/>
        </w:rPr>
      </w:r>
      <w:r>
        <w:rPr>
          <w:lang w:val="ha_NG" w:bidi="ha_NG"/>
        </w:rPr>
        <w:t>Alƙali</w:t>
      </w:r>
    </w:p>
    <w:p>
      <w:pPr>
        <w:pStyle w:val="ListBullet"/>
        <w:spacing w:line="240" w:lineRule="auto"/>
        <w:ind w:left="720"/>
      </w:pPr>
      <w:r>
        <w:rPr>
          <w:lang w:val="ha_NG" w:bidi="ha_NG"/>
        </w:rPr>
      </w:r>
      <w:r>
        <w:rPr>
          <w:lang w:val="ha_NG" w:bidi="ha_NG"/>
        </w:rPr>
        <w:t>Jami'i</w:t>
      </w:r>
    </w:p>
    <w:p>
      <w:pPr/>
      <w:r>
        <w:rPr>
          <w:lang w:val="ha_NG" w:bidi="ha_NG"/>
        </w:rPr>
      </w:r>
      <w:r>
        <w:rPr>
          <w:lang w:val="ha_NG" w:bidi="ha_NG"/>
        </w:rPr>
        <w:t>A cikin wannan zaman, sa rukunin su yi amfani da dabarar tsara labari (storyboard), su zana, ko su yi amfani da wasu nau'ikan kayan aiki (abubuwan da za ka iya motsawa kamar duwatsu, sanduna, kayan wasan yara) don nuna labarin da ayyukan da ke cikinsa.</w:t>
      </w:r>
    </w:p>
    <w:p>
      <w:pPr/>
      <w:r>
        <w:rPr>
          <w:lang w:val="ha_NG" w:bidi="ha_NG"/>
        </w:rPr>
      </w:r>
      <w:r>
        <w:rPr>
          <w:lang w:val="ha_NG" w:bidi="ha_NG"/>
        </w:rPr>
        <w:t>Yana da muhimmanci a tuna cewa Yesu yana tare da almajiransa da kuma babban taron jama'a. Jama'ar tana iya jin duk abin da yake koya wa almajiransa.</w:t>
      </w:r>
    </w:p>
    <w:p>
      <w:pPr/>
      <w:r>
        <w:rPr>
          <w:lang w:val="ha_NG" w:bidi="ha_NG"/>
        </w:rPr>
      </w:r>
      <w:r>
        <w:rPr>
          <w:lang w:val="ha_NG" w:bidi="ha_NG"/>
        </w:rPr>
        <w:t>Yana da muhimmanci a tuna cewa wuta na iya zama alamar hukuncin zunubai, rabuwa ko rikici, ko kuma tsarkakewa. Tunanin wuta abu ne mai ƙarfi da ke cinye komai ko kuma wani lamari da ke faruwa ba zato ba tsammani.</w:t>
      </w:r>
    </w:p>
    <w:p>
      <w:pPr/>
      <w:r>
        <w:rPr>
          <w:lang w:val="ha_NG" w:bidi="ha_NG"/>
        </w:rPr>
      </w:r>
      <w:r>
        <w:rPr>
          <w:lang w:val="ha_NG" w:bidi="ha_NG"/>
        </w:rPr>
        <w:t>Yesu ya ce ya zo kamar wuta a duniya, kuma zai kawo rarrabuwa a cikin iyalai. Yesu ya ce za a raba iyalai a gidajensu.</w:t>
      </w:r>
    </w:p>
    <w:p>
      <w:pPr/>
      <w:r>
        <w:rPr>
          <w:lang w:val="ha_NG" w:bidi="ha_NG"/>
        </w:rPr>
      </w:r>
      <w:r>
        <w:rPr>
          <w:lang w:val="ha_NG" w:bidi="ha_NG"/>
        </w:rPr>
        <w:t>Yana da muhimmanci mu tuna cewa Yesu yana ci gaba da magana da taron lokacin da yake magana game da fassara yanayin sama.</w:t>
      </w:r>
    </w:p>
    <w:p>
      <w:pPr/>
      <w:r>
        <w:rPr>
          <w:lang w:val="ha_NG" w:bidi="ha_NG"/>
        </w:rPr>
      </w:r>
      <w:r>
        <w:rPr>
          <w:lang w:val="ha_NG" w:bidi="ha_NG"/>
        </w:rPr>
        <w:t>Yana da muhimmanci a tuna cewa wannan irin fassarar yanayi ta kebanta da yankin da Yesu yake ne.</w:t>
      </w:r>
    </w:p>
    <w:p>
      <w:pPr/>
      <w:r>
        <w:rPr>
          <w:lang w:val="ha_NG" w:bidi="ha_NG"/>
        </w:rPr>
      </w:r>
      <w:r>
        <w:rPr>
          <w:lang w:val="ha_NG" w:bidi="ha_NG"/>
        </w:rPr>
        <w:t>Yana da muhimmanci mu tuna cewa Yesu yana kwatanta ikon fassara alamu a yanayi biyu daban-daban. Yesu ba ya cewa ba su iya fassara ba, amma ba sa son fassara alamun da Yesu ya nuna.</w:t>
      </w:r>
    </w:p>
    <w:p>
      <w:pPr/>
      <w:r>
        <w:rPr>
          <w:lang w:val="ha_NG" w:bidi="ha_NG"/>
        </w:rPr>
      </w:r>
      <w:r>
        <w:rPr>
          <w:lang w:val="ha_NG" w:bidi="ha_NG"/>
        </w:rPr>
        <w:t>Yesu yana magana a kan mutanen da suke fassarar alamu. Suna iya gane yanayin sararin samaniya inda suke zaune, amma ba za su iya fahimtar abin da Allah yake yi ta wurin Yesu daidai a gabansu ba!</w:t>
      </w:r>
    </w:p>
    <w:p>
      <w:pPr/>
      <w:r>
        <w:rPr>
          <w:lang w:val="ha_NG" w:bidi="ha_NG"/>
        </w:rPr>
      </w:r>
      <w:r>
        <w:rPr>
          <w:lang w:val="ha_NG" w:bidi="ha_NG"/>
        </w:rPr>
        <w:t>Yana da muhimmanci a tuna cewa Yesu ya canza daga kwatanta ikon su na fassara zuwa ba da wani gajeren labari. Yana yin wannan ne don ya gaya musu cewa dole ne su warware matsalolinsu don kada su fuskanci mummunan sakamako.</w:t>
      </w:r>
    </w:p>
    <w:p>
      <w:pPr/>
      <w:r>
        <w:rPr>
          <w:lang w:val="ha_NG" w:bidi="ha_NG"/>
        </w:rPr>
      </w:r>
      <w:r>
        <w:rPr>
          <w:lang w:val="ha_NG" w:bidi="ha_NG"/>
        </w:rPr>
        <w:t>Yesu ya ba da labari game da wani mutum da yake sasanta bashinsa kafin alƙali ya jefa shi a kurkuku.</w:t>
      </w:r>
      <w:r>
        <w:rPr>
          <w:lang w:val="ha_NG" w:bidi="ha_NG"/>
        </w:rPr>
      </w:r>
    </w:p>
    <w:p>
      <w:pPr>
        <w:pStyle w:val="Heading3"/>
      </w:pPr>
      <w:r>
        <w:rPr>
          <w:lang w:val="ha_NG" w:bidi="ha_NG"/>
        </w:rPr>
        <w:t>Step 4</w:t>
      </w:r>
    </w:p>
    <w:p>
      <w:pPr/>
      <w:r>
        <w:rPr>
          <w:lang w:val="ha_NG" w:bidi="ha_NG"/>
        </w:rPr>
      </w:r>
      <w:r>
        <w:rPr>
          <w:lang w:val="ha_NG" w:bidi="ha_NG"/>
        </w:rPr>
        <w:t>Saurari rubutun kuma sau ɗaya a cikin sigar da ta fi sauƙin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Labarin nan yana da fage guda uku.</w:t>
      </w:r>
    </w:p>
    <w:p>
      <w:pPr/>
      <w:r>
        <w:rPr>
          <w:lang w:val="ha_NG" w:bidi="ha_NG"/>
        </w:rPr>
      </w:r>
      <w:r>
        <w:rPr>
          <w:lang w:val="ha_NG" w:bidi="ha_NG"/>
        </w:rPr>
        <w:t>Jarumai a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Jama'a</w:t>
      </w:r>
    </w:p>
    <w:p>
      <w:pPr>
        <w:pStyle w:val="ListBullet"/>
        <w:spacing w:line="240" w:lineRule="auto"/>
        <w:ind w:left="720"/>
      </w:pPr>
      <w:r>
        <w:rPr>
          <w:lang w:val="ha_NG" w:bidi="ha_NG"/>
        </w:rPr>
      </w:r>
      <w:r>
        <w:rPr>
          <w:lang w:val="ha_NG" w:bidi="ha_NG"/>
        </w:rPr>
        <w:t>Mutane biyar da ke cikin gidan da aka raba</w:t>
      </w:r>
    </w:p>
    <w:p>
      <w:pPr>
        <w:pStyle w:val="ListBullet"/>
        <w:spacing w:line="240" w:lineRule="auto"/>
        <w:ind w:left="720"/>
      </w:pPr>
      <w:r>
        <w:rPr>
          <w:lang w:val="ha_NG" w:bidi="ha_NG"/>
        </w:rPr>
      </w:r>
      <w:r>
        <w:rPr>
          <w:lang w:val="ha_NG" w:bidi="ha_NG"/>
        </w:rPr>
        <w:t>Baba</w:t>
      </w:r>
    </w:p>
    <w:p>
      <w:pPr>
        <w:pStyle w:val="ListBullet"/>
        <w:spacing w:line="240" w:lineRule="auto"/>
        <w:ind w:left="720"/>
      </w:pPr>
      <w:r>
        <w:rPr>
          <w:lang w:val="ha_NG" w:bidi="ha_NG"/>
        </w:rPr>
      </w:r>
      <w:r>
        <w:rPr>
          <w:lang w:val="ha_NG" w:bidi="ha_NG"/>
        </w:rPr>
        <w:t>ɗa</w:t>
      </w:r>
    </w:p>
    <w:p>
      <w:pPr>
        <w:pStyle w:val="ListBullet"/>
        <w:spacing w:line="240" w:lineRule="auto"/>
        <w:ind w:left="720"/>
      </w:pPr>
      <w:r>
        <w:rPr>
          <w:lang w:val="ha_NG" w:bidi="ha_NG"/>
        </w:rPr>
      </w:r>
      <w:r>
        <w:rPr>
          <w:lang w:val="ha_NG" w:bidi="ha_NG"/>
        </w:rPr>
        <w:t>Uwa</w:t>
      </w:r>
    </w:p>
    <w:p>
      <w:pPr>
        <w:pStyle w:val="ListBullet"/>
        <w:spacing w:line="240" w:lineRule="auto"/>
        <w:ind w:left="720"/>
      </w:pPr>
      <w:r>
        <w:rPr>
          <w:lang w:val="ha_NG" w:bidi="ha_NG"/>
        </w:rPr>
      </w:r>
      <w:r>
        <w:rPr>
          <w:lang w:val="ha_NG" w:bidi="ha_NG"/>
        </w:rPr>
        <w:t>'Yar</w:t>
      </w:r>
    </w:p>
    <w:p>
      <w:pPr>
        <w:pStyle w:val="ListBullet"/>
        <w:spacing w:line="240" w:lineRule="auto"/>
        <w:ind w:left="720"/>
      </w:pPr>
      <w:r>
        <w:rPr>
          <w:lang w:val="ha_NG" w:bidi="ha_NG"/>
        </w:rPr>
      </w:r>
      <w:r>
        <w:rPr>
          <w:lang w:val="ha_NG" w:bidi="ha_NG"/>
        </w:rPr>
        <w:t>surkuwa</w:t>
      </w:r>
    </w:p>
    <w:p>
      <w:pPr>
        <w:pStyle w:val="ListBullet"/>
        <w:spacing w:line="240" w:lineRule="auto"/>
        <w:ind w:left="720"/>
      </w:pPr>
      <w:r>
        <w:rPr>
          <w:lang w:val="ha_NG" w:bidi="ha_NG"/>
        </w:rPr>
      </w:r>
      <w:r>
        <w:rPr>
          <w:lang w:val="ha_NG" w:bidi="ha_NG"/>
        </w:rPr>
        <w:t>Surukuwa</w:t>
      </w:r>
    </w:p>
    <w:p>
      <w:pPr>
        <w:pStyle w:val="ListBullet"/>
        <w:spacing w:line="240" w:lineRule="auto"/>
        <w:ind w:left="720"/>
      </w:pPr>
      <w:r>
        <w:rPr>
          <w:lang w:val="ha_NG" w:bidi="ha_NG"/>
        </w:rPr>
      </w:r>
      <w:r>
        <w:rPr>
          <w:lang w:val="ha_NG" w:bidi="ha_NG"/>
        </w:rPr>
        <w:t>Mutum mai hasashen yanayi</w:t>
      </w:r>
    </w:p>
    <w:p>
      <w:pPr>
        <w:pStyle w:val="ListBullet"/>
        <w:spacing w:line="240" w:lineRule="auto"/>
        <w:ind w:left="720"/>
      </w:pPr>
      <w:r>
        <w:rPr>
          <w:lang w:val="ha_NG" w:bidi="ha_NG"/>
        </w:rPr>
      </w:r>
      <w:r>
        <w:rPr>
          <w:lang w:val="ha_NG" w:bidi="ha_NG"/>
        </w:rPr>
        <w:t>Mai zargi</w:t>
      </w:r>
    </w:p>
    <w:p>
      <w:pPr>
        <w:pStyle w:val="ListBullet"/>
        <w:spacing w:line="240" w:lineRule="auto"/>
        <w:ind w:left="720"/>
      </w:pPr>
      <w:r>
        <w:rPr>
          <w:lang w:val="ha_NG" w:bidi="ha_NG"/>
        </w:rPr>
      </w:r>
      <w:r>
        <w:rPr>
          <w:lang w:val="ha_NG" w:bidi="ha_NG"/>
        </w:rPr>
        <w:t>Wanda ake zargi wanda ya sasanta</w:t>
      </w:r>
    </w:p>
    <w:p>
      <w:pPr>
        <w:pStyle w:val="ListBullet"/>
        <w:spacing w:line="240" w:lineRule="auto"/>
        <w:ind w:left="720"/>
      </w:pPr>
      <w:r>
        <w:rPr>
          <w:lang w:val="ha_NG" w:bidi="ha_NG"/>
        </w:rPr>
      </w:r>
      <w:r>
        <w:rPr>
          <w:lang w:val="ha_NG" w:bidi="ha_NG"/>
        </w:rPr>
        <w:t>Wanda ake zargi wanda bai sasanta lamarin ba</w:t>
      </w:r>
    </w:p>
    <w:p>
      <w:pPr>
        <w:pStyle w:val="ListBullet"/>
        <w:spacing w:line="240" w:lineRule="auto"/>
        <w:ind w:left="720"/>
      </w:pPr>
      <w:r>
        <w:rPr>
          <w:lang w:val="ha_NG" w:bidi="ha_NG"/>
        </w:rPr>
      </w:r>
      <w:r>
        <w:rPr>
          <w:lang w:val="ha_NG" w:bidi="ha_NG"/>
        </w:rPr>
        <w:t>Alƙali</w:t>
      </w:r>
    </w:p>
    <w:p>
      <w:pPr>
        <w:pStyle w:val="ListBullet"/>
        <w:spacing w:line="240" w:lineRule="auto"/>
        <w:ind w:left="720"/>
      </w:pPr>
      <w:r>
        <w:rPr>
          <w:lang w:val="ha_NG" w:bidi="ha_NG"/>
        </w:rPr>
      </w:r>
      <w:r>
        <w:rPr>
          <w:lang w:val="ha_NG" w:bidi="ha_NG"/>
        </w:rPr>
        <w:t>Jami'i</w:t>
      </w:r>
    </w:p>
    <w:p>
      <w:pPr/>
      <w:r>
        <w:rPr>
          <w:lang w:val="ha_NG" w:bidi="ha_NG"/>
        </w:rPr>
      </w:r>
      <w:r>
        <w:rPr>
          <w:lang w:val="ha_NG" w:bidi="ha_NG"/>
        </w:rPr>
        <w:t>Sa kungiyar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Ku tabbatar cewa ƙungiyar ta nuna yadda Yesu yake magana da almajiransa kusa da taron jama'a.</w:t>
      </w:r>
    </w:p>
    <w:p>
      <w:pPr/>
      <w:r>
        <w:rPr>
          <w:lang w:val="ha_NG" w:bidi="ha_NG"/>
        </w:rPr>
      </w:r>
      <w:r>
        <w:rPr>
          <w:lang w:val="ha_NG" w:bidi="ha_NG"/>
        </w:rPr>
        <w:t>Ku tabbatar cewa ƙungiyar ta kwaikwayi abin da Yesu ya kwatanta bayan Yesu ya ce, "Ina gaya muku, a’a, sai dai rarrabuwa." Ku nuna iyali mai mutane biyar da ke rarrabuwa kuma ba su da zaman lafiya.</w:t>
      </w:r>
    </w:p>
    <w:p>
      <w:pPr/>
      <w:r>
        <w:rPr>
          <w:lang w:val="ha_NG" w:bidi="ha_NG"/>
        </w:rPr>
      </w:r>
      <w:r>
        <w:rPr>
          <w:lang w:val="ha_NG" w:bidi="ha_NG"/>
        </w:rPr>
        <w:t>Tabbatar da cewa ƙungiyar ta kwaikwayi mutumin da ke duban sararin sama kuma yake hasashen yadda yanayi zai kasance. Hasashensu daidai ne.</w:t>
      </w:r>
    </w:p>
    <w:p>
      <w:pPr/>
      <w:r>
        <w:rPr>
          <w:lang w:val="ha_NG" w:bidi="ha_NG"/>
        </w:rPr>
      </w:r>
      <w:r>
        <w:rPr>
          <w:lang w:val="ha_NG" w:bidi="ha_NG"/>
        </w:rPr>
        <w:t>Tabbatar cewa ƴan wasan sun yi kwaikwayon mutum wanda ya shiga halin ƙaƙa-ni-ka-yi domin ya san yawan bashin da yake da shi. Yi kwaikwayon mutumin da yake ƙoƙarin magance matsalar. Ƙungiyar sai ta kwaikwayi wani mutum wanda ba ya son sulhu, sannan alkalin ya miƙa shi ga jami'in domin ya saka shi a kurkuku.</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Yi kwaikwayon Yesu yana cewa ya zo kamar wuta a duniya, kuma zai kawo rarrabuwa a cikin iyalai. Yesu ya ce za a raba iyalai a gidajensu.</w:t>
      </w:r>
    </w:p>
    <w:p>
      <w:pPr/>
      <w:r>
        <w:rPr>
          <w:lang w:val="ha_NG" w:bidi="ha_NG"/>
        </w:rPr>
      </w:r>
      <w:r>
        <w:rPr>
          <w:lang w:val="ha_NG" w:bidi="ha_NG"/>
        </w:rPr>
        <w:t>Dakatar da aikin: Tambayi dan wasan da ke taka rawar jama'a, "Yaya kake ji?" Za ka iya jin abubuwa kamar, "Rikicewa. Na ɗauka Mai Ceto da aka yi alkawarinsa zai kawo salama ta hanyar kayar da Romawa? "Wannan ba zai yiwu ba. " "Iyalina ba za su taba rabuwa ba," da kuma "An tabbatar. " Na riga na ga rabuwa a iyalina saboda bin Yesu. Ka tambayi ɗan wasan da yake taka rawar iyalin da ke cikin gidan da aka raba, "Yaya kake ji?" Za ku iya jin abubuwa kamar, "Bacin rai." Me ya sa suke bin Yesu? Har shugabannin addini ba su yi tunanin cewa shi ne Mai Ceto da aka alkawarta ba," "Cike da tsananin damuwa. Me yasa iyalina ba su yarda da Yesu ba? Shin ba su gane cewa Allah zai yi musu shari'a ba? da "Ciwo. Bin Yesu abu ne mai wuya idan ya sa iyalina suka yi gaba da ni. Sake aikin.</w:t>
      </w:r>
    </w:p>
    <w:p>
      <w:pPr/>
      <w:r>
        <w:rPr>
          <w:lang w:val="ha_NG" w:bidi="ha_NG"/>
        </w:rPr>
      </w:r>
      <w:r>
        <w:rPr>
          <w:lang w:val="ha_NG" w:bidi="ha_NG"/>
        </w:rPr>
        <w:t>A yi kwaikwayo a nuna yadda Yesu yake magana a kan mutanen da suke fassarar alamu. Suna iya karanta yanayin inda suke zaune, amma ba za su iya fahimtar abin da Allah yake yi ta wurin Yesu a gabansu kai tsaye ba!</w:t>
      </w:r>
    </w:p>
    <w:p>
      <w:pPr/>
      <w:r>
        <w:rPr>
          <w:lang w:val="ha_NG" w:bidi="ha_NG"/>
        </w:rPr>
      </w:r>
      <w:r>
        <w:rPr>
          <w:lang w:val="ha_NG" w:bidi="ha_NG"/>
        </w:rPr>
        <w:t>Dakatar da abin da ake yi: Tambayi dan wasan da ke taka rawar mutumin da ke hasashen yanayi, "Yaya kake ji?" Kuna iya jin abubuwa kamar, "Tabbas zan iya tsinkayar yanayi. Na rayu a nan tsawon rayuwata," "Kowa ya san idan gajimare ya zo daga wannan bangaren, za a yi ruwa," kuma "Me yake nufi da cewa ban fahimci abin da ke faruwa a gabana ba? Ina ganin sa." Sake aikin.</w:t>
      </w:r>
    </w:p>
    <w:p>
      <w:pPr/>
      <w:r>
        <w:rPr>
          <w:lang w:val="ha_NG" w:bidi="ha_NG"/>
        </w:rPr>
      </w:r>
      <w:r>
        <w:rPr>
          <w:lang w:val="ha_NG" w:bidi="ha_NG"/>
        </w:rPr>
        <w:t>Yi wasan kwaikwayo na labarin da Yesu ya bayar game da wani mutum da yake kokarin biyan bashinsa kafin alƙali ya jefa shi a kurkuku.</w:t>
      </w:r>
    </w:p>
    <w:p>
      <w:pPr/>
      <w:r>
        <w:rPr>
          <w:lang w:val="ha_NG" w:bidi="ha_NG"/>
        </w:rPr>
      </w:r>
      <w:r>
        <w:rPr>
          <w:lang w:val="ha_NG" w:bidi="ha_NG"/>
        </w:rPr>
        <w:t>Dakatar da wasan: Tambayi dan wasan da ke taka rawar wanda ke cikin taron, "Yaya kake ji?" Kuna iya jin abubuwa kamar, "Ina jin tsoron hukuncin," "Ina so in gyara dangantakata," da kuma "Ina farin ciki da cewa har yanzu ina da lokaci don gyara abubuwa kafin in fuskanci alkali." Tambayi ɗan wasan da ke taka rawar mutumin da aka jefa a kurkuku, "Yaya kake ji?" Za ka iya jin abubuwa kamar, "Mai nadama. Da na biya bashina kafin in je kotu," "Babu mafita. "Ban san yadda zan taba biyan bashina ba yanzu," kuma "Ina fata da ban kasance mai girman kai haka ba, kuma da na nemi taimako."</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yana koyar da mabiyansa da kuma taron jama'a. Yesu ya ce za a yi masa </w:t>
      </w:r>
      <w:r>
        <w:rPr>
          <w:b/>
          <w:lang w:val="ha_NG" w:bidi="ha_NG"/>
        </w:rPr>
        <w:t>baftisma</w:t>
      </w:r>
      <w:r>
        <w:rPr>
          <w:lang w:val="ha_NG" w:bidi="ha_NG"/>
        </w:rPr>
        <w:t xml:space="preserve"> a nan gaba. Wannan baftisma ba ta nufin ruwa ba, sai dai tana wakiltar tsarkakewa ta al'ada ta hanyar fuskantar wani abu mai girgiza zuciya. Yesu yana maganar tsananin wahalar da zai sha nan gaba. Ana iya samun ainihin mahallin </w:t>
      </w:r>
      <w:r>
        <w:rPr>
          <w:b/>
          <w:lang w:val="ha_NG" w:bidi="ha_NG"/>
        </w:rPr>
        <w:t>baftisma</w:t>
      </w:r>
      <w:r>
        <w:rPr>
          <w:lang w:val="ha_NG" w:bidi="ha_NG"/>
        </w:rPr>
        <w:t xml:space="preserve"> a cikin Babban Jerin Kalmomi.</w:t>
      </w:r>
    </w:p>
    <w:p>
      <w:pPr/>
      <w:r>
        <w:rPr>
          <w:lang w:val="ha_NG" w:bidi="ha_NG"/>
        </w:rPr>
      </w:r>
      <w:r>
        <w:rPr>
          <w:lang w:val="ha_NG" w:bidi="ha_NG"/>
        </w:rPr>
        <w:t>Idan ba zai yiwu a yarenku ku yi amfani da kalma guda don wannan mahallin kamar yadda kuka yi amfani da ita don ruwa ba, ga wasu yiwuwar fassarori: shiga tsarkakewa ko wankan tsarkakewa na wahala.</w:t>
      </w:r>
    </w:p>
    <w:p>
      <w:pPr/>
      <w:r>
        <w:rPr>
          <w:lang w:val="ha_NG" w:bidi="ha_NG"/>
        </w:rPr>
      </w:r>
      <w:r>
        <w:rPr>
          <w:lang w:val="ha_NG" w:bidi="ha_NG"/>
        </w:rPr>
        <w:t xml:space="preserve">Yesu ya kira taron </w:t>
      </w:r>
      <w:r>
        <w:rPr>
          <w:b/>
          <w:lang w:val="ha_NG" w:bidi="ha_NG"/>
        </w:rPr>
        <w:t>munafukai</w:t>
      </w:r>
      <w:r>
        <w:rPr>
          <w:lang w:val="ha_NG" w:bidi="ha_NG"/>
        </w:rPr>
        <w:t xml:space="preserve"> saboda su kan fassara alamun yanayi amma ba su fahimci abin da Yesu yake yi daidai a gabansu ba. Munafiki yana nufin mutumin da ba shi da gaskiya. Ka tabbatar ka fassara kalmar nan 'munafuki' yadda ka fassara ta a baya. </w:t>
      </w:r>
      <w:r>
        <w:rPr>
          <w:b/>
          <w:lang w:val="ha_NG" w:bidi="ha_NG"/>
        </w:rPr>
        <w:t>Munafurci</w:t>
      </w:r>
      <w:r>
        <w:rPr>
          <w:lang w:val="ha_NG" w:bidi="ha_NG"/>
        </w:rPr>
        <w:t xml:space="preserve"> yana cikin Babban Kundin Kalmomi.</w:t>
      </w:r>
    </w:p>
    <w:p>
      <w:pPr/>
      <w:r>
        <w:rPr>
          <w:lang w:val="ha_NG" w:bidi="ha_NG"/>
        </w:rPr>
      </w:r>
      <w:r>
        <w:rPr>
          <w:lang w:val="ha_NG" w:bidi="ha_NG"/>
        </w:rPr>
        <w:t xml:space="preserve">Yesu ya ba da misali na wani alƙali da ya ba da umarnin a saka wani mutum da yake da bashi a kurkuku. Yesu ya ce ba zai iya fita daga kurkuku ba har sai ya biya dukan bashin da ke kansa har da dinari na ƙarshe. </w:t>
      </w:r>
      <w:r>
        <w:rPr>
          <w:b/>
          <w:lang w:val="ha_NG" w:bidi="ha_NG"/>
        </w:rPr>
        <w:t>dinari</w:t>
      </w:r>
      <w:r>
        <w:rPr>
          <w:lang w:val="ha_NG" w:bidi="ha_NG"/>
        </w:rPr>
        <w:t xml:space="preserve"> dinarinau'in kuɗin Rome ne wanda yake da ƙaramar daraja. Ku tabbatar kun fassara dinar yadda kuka fassara ta a baya.</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kungiyar su yi gwajin bayyana nassin a yarenku. Ku tuna ku haɗa abubuwan da kuka yanke shawara a matakan da suka gabata, kamar jerin abubuwan da suka faru, kalmomi, jimloli, motsin rai, ko kowane abu da kuka tattauna.</w:t>
      </w:r>
    </w:p>
    <w:p>
      <w:pPr/>
      <w:r>
        <w:rPr>
          <w:lang w:val="ha_NG" w:bidi="ha_NG"/>
        </w:rPr>
      </w:r>
      <w:r>
        <w:rPr>
          <w:lang w:val="ha_NG" w:bidi="ha_NG"/>
        </w:rPr>
        <w:t>Ya kamata wani ɗan ƙungiya ya faɗi wasu jimloli na sashin sannan ya dakata. Wani daga cikin kungiyar kuma ya fadi sashe na gaba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ƙungiyar zai iya amfani da abubuwa daban-daban, ishara, ko zanen labarinsu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Kuna iya yanke shawarar cewa kun fi son yadda wani ɗan ƙungiya ya faɗi wani yanayi, amma kuma kun fi son yadda wani ɗan ƙungiyar na daban ya faɗi wani yanayin.</w:t>
      </w:r>
    </w:p>
    <w:p>
      <w:pPr/>
      <w:r>
        <w:rPr>
          <w:lang w:val="ha_NG" w:bidi="ha_NG"/>
        </w:rPr>
      </w:r>
      <w:r>
        <w:rPr>
          <w:lang w:val="ha_NG" w:bidi="ha_NG"/>
        </w:rPr>
        <w:t>Dakatar da wannan sautin a nan na wani lokaci.</w:t>
      </w:r>
    </w:p>
    <w:p>
      <w:pPr/>
      <w:r>
        <w:rPr>
          <w:lang w:val="ha_NG" w:bidi="ha_NG"/>
        </w:rPr>
      </w:r>
      <w:r>
        <w:rPr>
          <w:lang w:val="ha_NG" w:bidi="ha_NG"/>
        </w:rPr>
        <w:t>A ƙarshe, ƙungiyar za ta iya haɗa sigar ƙarshe ta rubutun da kowa ya amince da ita. Ya kamata kowane dan kungiyar ya gwada ba da labarin wannan sigar karshe ta nassin.</w:t>
      </w:r>
      <w:r>
        <w:rPr>
          <w:lang w:val="ha_NG" w:bidi="ha_NG"/>
        </w:rPr>
      </w:r>
      <w:r>
        <w:rPr>
          <w:lang w:val="ha_NG" w:bidi="ha_NG"/>
        </w:rPr>
      </w:r>
    </w:p>
    <w:p>
      <w:pPr/>
      <w:r>
        <w:rPr>
          <w:lang w:val="ha_NG" w:bidi="ha_NG"/>
        </w:rPr>
      </w:r>
    </w:p>
    <w:p>
      <w:pPr>
        <w:pStyle w:val="Heading2"/>
      </w:pPr>
      <w:r>
        <w:rPr>
          <w:lang w:val="ha_NG" w:bidi="ha_NG"/>
        </w:rPr>
        <w:t>Luke 13:1–9</w:t>
      </w:r>
      <w:r>
        <w:rPr>
          <w:lang w:val="ha_NG" w:bidi="ha_NG"/>
        </w:rPr>
      </w:r>
    </w:p>
    <w:p>
      <w:pPr>
        <w:pStyle w:val="Heading3"/>
      </w:pPr>
      <w:r>
        <w:rPr>
          <w:lang w:val="ha_NG" w:bidi="ha_NG"/>
        </w:rPr>
        <w:t>Step 1</w:t>
      </w:r>
    </w:p>
    <w:p>
      <w:pPr/>
      <w:r>
        <w:rPr>
          <w:lang w:val="ha_NG" w:bidi="ha_NG"/>
        </w:rPr>
      </w:r>
      <w:r>
        <w:rPr>
          <w:lang w:val="ha_NG" w:bidi="ha_NG"/>
        </w:rPr>
        <w:t>Ku saurari Luka 13:1–9 ku kuma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Yesu yana ta koyar da almajiransa da kuma taron jama'a mai girma. Ya koya wa taron cewa ya kamata su juya ga Allah kafin Allah ya yi musu hukunci. A cikin wannan labarin, wani ya ba wa Yesu rahoto cewa wani shugaban Romawa ya kashe Yahudawa daga Galili. Yesu ya mayar da martani ta hanyar koyar da buƙatar tuba, ko juyawa ga Allah, da kuma tabbacin hukuncin Allah.</w:t>
      </w:r>
    </w:p>
    <w:p>
      <w:pPr/>
      <w:r>
        <w:rPr>
          <w:lang w:val="ha_NG" w:bidi="ha_NG"/>
        </w:rPr>
      </w:r>
      <w:r>
        <w:rPr>
          <w:lang w:val="ha_NG" w:bidi="ha_NG"/>
        </w:rPr>
        <w:t>Yesu yana koyar da taron jama'a mai girma tare da almajiransa, ko mabiyansa. Wani daga cikin taron da ya kasance yana sauraron Yesu ya ba shi rahoto. Suna gaya wa Yesu cewa Bilatus, gwamnan Roma, ya umurci sojojinsa su kashe mazan Yahudawa. Tun da sojoji suka kashe mutanen a lokacin da suke miƙa hadayu a haikali, jininsu ya gauraye da jinin dabbobin da aka yanka. Yahudawan sun fito ne daga yankin Galili, yankin da Yesu ya fito, amma an kashe su a Urushalima.</w:t>
      </w:r>
    </w:p>
    <w:p>
      <w:pPr/>
      <w:r>
        <w:rPr>
          <w:lang w:val="ha_NG" w:bidi="ha_NG"/>
        </w:rPr>
      </w:r>
      <w:r>
        <w:rPr>
          <w:lang w:val="ha_NG" w:bidi="ha_NG"/>
        </w:rPr>
        <w:t>Ku tsaya ku tattauna da ƙungiyarku: Ta yaya ake yaɗa labarai masu ban tausayi a cikin al'ummarku? Yaya mutane suke maida martani ga bala'i a inda kuke zaune?</w:t>
      </w:r>
    </w:p>
    <w:p>
      <w:pPr/>
      <w:r>
        <w:rPr>
          <w:lang w:val="ha_NG" w:bidi="ha_NG"/>
        </w:rPr>
      </w:r>
      <w:r>
        <w:rPr>
          <w:lang w:val="ha_NG" w:bidi="ha_NG"/>
        </w:rPr>
        <w:t>Domin Yesu ya san tunanin mutane, sai ya mayar da martani da wata tambaya wadda bai sa ran za su ba da amsa ba. Shin da gaske suna tunanin cewa mutanen da suka mutu sun fi sauran Yahudawa da suke zaune a Galili zama masu zunubi? Mai zunubi yana nufin wanda yake saba wa dokar Allah akai-akai. Mutanen sun ɗauka cewa mutanen da suka mutu sun sha wahala ne saboda sun aikata zunubai masu tsanani ko kuma sun yi zunubi akai-akai fiye da sauran mutanen Galili. A cikin al'adar Yahudawa, akwai wani imani da aka saba da shi a da cewa abubuwa marasa kyau kan faru sakamakon zunubi. Sun yi tunanin cewa gwargwadon yadda mutuwar mutum ta fi muni, haka zunubin da ya aikata a rayuwarsa ya fi muni. Yesu ya yi wannan tambayar don ya kalubalanci wannan imani.</w:t>
      </w:r>
    </w:p>
    <w:p>
      <w:pPr/>
      <w:r>
        <w:rPr>
          <w:lang w:val="ha_NG" w:bidi="ha_NG"/>
        </w:rPr>
      </w:r>
      <w:r>
        <w:rPr>
          <w:lang w:val="ha_NG" w:bidi="ha_NG"/>
        </w:rPr>
        <w:t>Ku dakata ku tattauna da ƙungiyarku: Me mutane a al'adarku suke yarda da shi game da yadda mutum yake mutuwa? Me ke sa mutum ya mutu cikin tashin hankali fiye da wani mutum?</w:t>
      </w:r>
    </w:p>
    <w:p>
      <w:pPr/>
      <w:r>
        <w:rPr>
          <w:lang w:val="ha_NG" w:bidi="ha_NG"/>
        </w:rPr>
      </w:r>
      <w:r>
        <w:rPr>
          <w:lang w:val="ha_NG" w:bidi="ha_NG"/>
        </w:rPr>
        <w:t>Yesu ya amsa tambayarsa. Yana cewa "Ina gaya muku" don ya jaddada cewa zaton mutanen ba gaskiya ba ne kwata-kwata. Yesu ya yi musu gargaɗi su tuba, wato su daina yin zunubi, su juya ga Allah, kuma su yi wa Allah biyayya, ko kuma za su sha wahala kuma su mutu kamar yadda Galiliyawa suka yi. Ana iya fassara maganar Yesu ta hanyoyi biyu. Wata fassara ita ce za su fuskanci hukuncin Allah kuma su mutu da zunubansu ba a gafarta musu ba. Wata fassarar kuma ita ce za su mutu da mutuwa mai tsanani, ta zahiri kuma za su fuskanci halaka a matsayin al’umma. Wannan na iya nuna abin da ya faru da Yahudawa da yawa a A.D. 70 lokacin da Romawa suka halaka Urushalima. Zai fi kyau a bar fassarori su zama na gabaɗaya tunda Yesu ya fi ba da muhimmanci ga tuba. Duk wanda ya daina yin zunubi kuma ya koma ga Allah ba zai fuskanci mutuwa ta har abada ba, amma wannan ba yana nufin zai tsira daga mutuwa ta tashin hankali ko ta jiki ba.</w:t>
      </w:r>
    </w:p>
    <w:p>
      <w:pPr/>
      <w:r>
        <w:rPr>
          <w:lang w:val="ha_NG" w:bidi="ha_NG"/>
        </w:rPr>
      </w:r>
      <w:r>
        <w:rPr>
          <w:lang w:val="ha_NG" w:bidi="ha_NG"/>
        </w:rPr>
        <w:t>Sa'an nan Yesu ya yi magana game da wani mummunan al'amari na baya-bayan nan wanda masu sauraronsa suka riga suka sani. Yesu ya yi magana game da mutane 18 da suka mutu a wani hatsari sa’ad da hasumiya ta Siloam ta faɗo a kansu. Siloam sunan wani tafki da kuma unguwar da ke kewaye da wannan tafki a Urushalima. Wataƙila hasumiyar Siloam babban gini ne wanda yake wani ɓangare na garun birnin.</w:t>
      </w:r>
    </w:p>
    <w:p>
      <w:pPr/>
      <w:r>
        <w:rPr>
          <w:lang w:val="ha_NG" w:bidi="ha_NG"/>
        </w:rPr>
      </w:r>
      <w:r>
        <w:rPr>
          <w:lang w:val="ha_NG" w:bidi="ha_NG"/>
        </w:rPr>
        <w:t>Tsaya ka nuna hoton hasumiya a cikin katangar da ke kewaye da Urushalima.</w:t>
      </w:r>
    </w:p>
    <w:p>
      <w:pPr/>
      <w:r>
        <w:rPr>
          <w:lang w:val="ha_NG" w:bidi="ha_NG"/>
        </w:rPr>
      </w:r>
      <w:r>
        <w:rPr>
          <w:lang w:val="ha_NG" w:bidi="ha_NG"/>
        </w:rPr>
        <w:t>Yesu ya yi makamanciyar tambaya don ci gaba da ƙalubalantar kuskuren imanin mutanen cewa waɗanda suka mutu a Urushalima sun fi sauran mutanen da ke zaune a can masu zunubi. Yesu ya sake cewa tsammaninsu ba daidai ba ne. Yana amfani da maimaici don ya jaddada cewa Allah zai hukunta duk wanda bai tuba ba da mutuwa ta har abada.</w:t>
      </w:r>
    </w:p>
    <w:p>
      <w:pPr/>
      <w:r>
        <w:rPr>
          <w:lang w:val="ha_NG" w:bidi="ha_NG"/>
        </w:rPr>
      </w:r>
      <w:r>
        <w:rPr>
          <w:lang w:val="ha_NG" w:bidi="ha_NG"/>
        </w:rPr>
        <w:t>Yesu sai ya ba da kwatanci, ko kuma gajeren labari, don ya nuna tuba da kuma hukuncin Allah mai zuwa. Labarin game da wani mutum ne wanda yake da itacen ɓaure. Itatuwan ɓaure sun kasance gama-gari a Isra’ila kuma sun kasance suna ba da ’ya’yan da za a iya ci. Wani mutum ya shuka itacen ɓaure a gonar inabinsa, wato gonar da ake noman inabi don samar da 'ya'yan inabi.</w:t>
      </w:r>
    </w:p>
    <w:p>
      <w:pPr/>
      <w:r>
        <w:rPr>
          <w:lang w:val="ha_NG" w:bidi="ha_NG"/>
        </w:rPr>
      </w:r>
      <w:r>
        <w:rPr>
          <w:lang w:val="ha_NG" w:bidi="ha_NG"/>
        </w:rPr>
        <w:t>Ku dakata, ku kuma nuna wa ƙungiyarku hoton itacen ɓaure da 'ya'yan itace a kai da kuma hoton ƴaƴan inabi a kan itacen inabi.</w:t>
      </w:r>
    </w:p>
    <w:p>
      <w:pPr/>
      <w:r>
        <w:rPr>
          <w:lang w:val="ha_NG" w:bidi="ha_NG"/>
        </w:rPr>
      </w:r>
      <w:r>
        <w:rPr>
          <w:lang w:val="ha_NG" w:bidi="ha_NG"/>
        </w:rPr>
        <w:t>Mai itacen ya duba shi na tsawon shekaru uku, amma bai taɓa samar da 'ya'yan itace ba. Ya shirya ya sare dukan itacen har da tushensa. Ya yi tambaya don ya bayyana ra'ayinsa cewa bai kamata a bar itacen ɓaure ya ɗauki ƙasa mai kyau a gonar inabin ba. Amma mai kula da gonar inabi, ko kuma bawan da aka ba shi nauyin kula da inabin, yana roƙon mutumin cikin ladabi ya bar itacen ya rayu wata shekara. Bawan ya ce zai kula da itacen da kulawa ta musamman. Zai sassauta ƙasa a kusa da tushen itacen kuma ya sanya takin zamani, ko takin gargajiya, a cikin ƙasar don inganta ingancinta. Wannan zai taimaka wa itacen ya yi girma kuma ya samar da 'ya'yan itace. Bawan ya ce idan ya samar da 'ya'ya, ba zai sare itacen ba. Idan babu 'ya'ya a shekara, zai sare itacen. Yesu ya nuna cewa yanzu lokaci ne da mutane za su tuba kuma su fara rayuwa mai amfani. Kowa yana zunubi kuma ya cancanci hukuncin Allah. Amma Allah mai jinƙai ne kuma. Saboda jinƙan Allah, wani lokaci yana jinkirta hukuncinsa.</w:t>
      </w:r>
    </w:p>
    <w:p>
      <w:pPr/>
      <w:r>
        <w:rPr>
          <w:lang w:val="ha_NG" w:bidi="ha_NG"/>
        </w:rPr>
      </w:r>
      <w:r>
        <w:rPr>
          <w:lang w:val="ha_NG" w:bidi="ha_NG"/>
        </w:rPr>
        <w:t>Mun san daga labaran da suka gabata cewa Yesu yana kan hanyarsa zuwa Urushalima inda ya san zai sha wahala kuma ya mutu. A cikin wannan labarin, Urushalima ta ci gaba da zama wuri mai barazana da ke kewaye da mutuwa. Amma Yesu ya jaddada cewa bala'i da hukuncin Allah ba su nufin abu ɗaya ba. Ba kullum zunubin mutum yake jawo bala'i ba.</w:t>
      </w:r>
      <w:r>
        <w:rPr>
          <w:lang w:val="ha_NG" w:bidi="ha_NG"/>
        </w:rPr>
      </w:r>
    </w:p>
    <w:p>
      <w:pPr>
        <w:pStyle w:val="Heading3"/>
      </w:pPr>
      <w:r>
        <w:rPr>
          <w:lang w:val="ha_NG" w:bidi="ha_NG"/>
        </w:rPr>
        <w:t>Step 3</w:t>
      </w:r>
    </w:p>
    <w:p>
      <w:pPr/>
      <w:r>
        <w:rPr>
          <w:lang w:val="ha_NG" w:bidi="ha_NG"/>
        </w:rPr>
      </w:r>
      <w:r>
        <w:rPr>
          <w:lang w:val="ha_NG" w:bidi="ha_NG"/>
        </w:rPr>
        <w:t>Saurari rubutun a sake a cikin juyi mafi sauƙin fahimta.</w:t>
      </w:r>
    </w:p>
    <w:p>
      <w:pPr/>
      <w:r>
        <w:rPr>
          <w:lang w:val="ha_NG" w:bidi="ha_NG"/>
        </w:rPr>
      </w:r>
      <w:r>
        <w:rPr>
          <w:lang w:val="ha_NG" w:bidi="ha_NG"/>
        </w:rPr>
        <w:t>A wannan zaman, za ku taimaki ƙungiyar su hango wannan labari a zuciyarsu. Za ku taimaki kungiyar wajen ayyana fage-fage, muhalli, da kuma jaruman labarin.</w:t>
      </w:r>
    </w:p>
    <w:p>
      <w:pPr/>
      <w:r>
        <w:rPr>
          <w:lang w:val="ha_NG" w:bidi="ha_NG"/>
        </w:rPr>
      </w:r>
      <w:r>
        <w:rPr>
          <w:lang w:val="ha_NG" w:bidi="ha_NG"/>
        </w:rPr>
        <w:t>Wannan labarin yana da fage guda biyu.</w:t>
      </w:r>
    </w:p>
    <w:p>
      <w:pPr/>
      <w:r>
        <w:rPr>
          <w:lang w:val="ha_NG" w:bidi="ha_NG"/>
        </w:rPr>
      </w:r>
      <w:r>
        <w:rPr>
          <w:b/>
          <w:lang w:val="ha_NG" w:bidi="ha_NG"/>
        </w:rPr>
        <w:t>Fage na farko:</w:t>
      </w:r>
      <w:r>
        <w:rPr>
          <w:lang w:val="ha_NG" w:bidi="ha_NG"/>
        </w:rPr>
        <w:t xml:space="preserve"> Yesu yana koyar da almajiransa da kuma taron jama'a. Wani da ke cikin taron ya sanar da Yesu cewa Bilatus ya kashe Yahudawa daga ƙasar Galili waɗanda suke miƙa hadayu a Urushalima. Mutanen suna ɗauka cewa sun mutu ta wannan hanyar ne domin su ne masu zunubi mafi muni. Yesu yana yin tambayoyi don ya gyara tunaninsu. Yesu ya yi amfani da misalan abubuwan da suka faru a Galili da kuma hatsari a Urushalima don ya koyar da tuba.</w:t>
      </w:r>
    </w:p>
    <w:p>
      <w:pPr/>
      <w:r>
        <w:rPr>
          <w:lang w:val="ha_NG" w:bidi="ha_NG"/>
        </w:rPr>
      </w:r>
      <w:r>
        <w:rPr>
          <w:b/>
          <w:lang w:val="ha_NG" w:bidi="ha_NG"/>
        </w:rPr>
        <w:t>Sashe na biyu:</w:t>
      </w:r>
      <w:r>
        <w:rPr>
          <w:lang w:val="ha_NG" w:bidi="ha_NG"/>
        </w:rPr>
        <w:t xml:space="preserve"> Ta hanyar amfani da misali, Yesu ya koyar da cewa kowa yana bukatar ya koma ga Allah kafin lokaci ya kure. Yesu yana koyarwa game da wani mutum da ya shuka itacen ɓaure wanda ba ya ba da ’ya’ya.</w:t>
      </w:r>
    </w:p>
    <w:p>
      <w:pPr/>
      <w:r>
        <w:rPr>
          <w:lang w:val="ha_NG" w:bidi="ha_NG"/>
        </w:rPr>
      </w:r>
      <w:r>
        <w:rPr>
          <w:lang w:val="ha_NG" w:bidi="ha_NG"/>
        </w:rPr>
        <w:t>Jaruman wannan labarin sun hada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Jama'a</w:t>
      </w:r>
    </w:p>
    <w:p>
      <w:pPr>
        <w:pStyle w:val="ListBullet"/>
        <w:spacing w:line="240" w:lineRule="auto"/>
        <w:ind w:left="720"/>
      </w:pPr>
      <w:r>
        <w:rPr>
          <w:lang w:val="ha_NG" w:bidi="ha_NG"/>
        </w:rPr>
      </w:r>
      <w:r>
        <w:rPr>
          <w:lang w:val="ha_NG" w:bidi="ha_NG"/>
        </w:rPr>
        <w:t>Mutum wanda yake sanar da Yesu</w:t>
      </w:r>
    </w:p>
    <w:p>
      <w:pPr>
        <w:pStyle w:val="ListBullet"/>
        <w:spacing w:line="240" w:lineRule="auto"/>
        <w:ind w:left="720"/>
      </w:pPr>
      <w:r>
        <w:rPr>
          <w:lang w:val="ha_NG" w:bidi="ha_NG"/>
        </w:rPr>
      </w:r>
      <w:r>
        <w:rPr>
          <w:lang w:val="ha_NG" w:bidi="ha_NG"/>
        </w:rPr>
        <w:t>Mutumin da ke da lambu</w:t>
      </w:r>
    </w:p>
    <w:p>
      <w:pPr>
        <w:pStyle w:val="ListBullet"/>
        <w:spacing w:line="240" w:lineRule="auto"/>
        <w:ind w:left="720"/>
      </w:pPr>
      <w:r>
        <w:rPr>
          <w:lang w:val="ha_NG" w:bidi="ha_NG"/>
        </w:rPr>
      </w:r>
      <w:r>
        <w:rPr>
          <w:lang w:val="ha_NG" w:bidi="ha_NG"/>
        </w:rPr>
        <w:t>bishiyar baure</w:t>
      </w:r>
    </w:p>
    <w:p>
      <w:pPr>
        <w:pStyle w:val="ListBullet"/>
        <w:spacing w:line="240" w:lineRule="auto"/>
        <w:ind w:left="720"/>
      </w:pPr>
      <w:r>
        <w:rPr>
          <w:lang w:val="ha_NG" w:bidi="ha_NG"/>
        </w:rPr>
      </w:r>
      <w:r>
        <w:rPr>
          <w:lang w:val="ha_NG" w:bidi="ha_NG"/>
        </w:rPr>
        <w:t>Mai aikin lambu</w:t>
      </w:r>
    </w:p>
    <w:p>
      <w:pPr/>
      <w:r>
        <w:rPr>
          <w:lang w:val="ha_NG" w:bidi="ha_NG"/>
        </w:rPr>
      </w:r>
      <w:r>
        <w:rPr>
          <w:lang w:val="ha_NG" w:bidi="ha_NG"/>
        </w:rPr>
        <w:t>A cikin wannan zaman, sa rukunin su tsara labarin ta hanyar zane, su zana, ko su yi amfani da wasu abubuwa na zahiri (abubuwan da za ka iya motsawa kamar duwatsu, sanduna, abubuwan wasan yara) don hango labarin da ayyukan da ke cikinsa.</w:t>
      </w:r>
    </w:p>
    <w:p>
      <w:pPr/>
      <w:r>
        <w:rPr>
          <w:lang w:val="ha_NG" w:bidi="ha_NG"/>
        </w:rPr>
      </w:r>
      <w:r>
        <w:rPr>
          <w:lang w:val="ha_NG" w:bidi="ha_NG"/>
        </w:rPr>
        <w:t>Yesu yana koyar da taron mutane lokacin da wani ya gaya masa cewa Bilatus, gwamnan Roma, ya kashe Yahudawa a Urushalima. Wani mutum yana cewa Bilatus ya gauraya jininsu da jinin hadayunsu. Yahudawan sun fito ne daga Galili.</w:t>
      </w:r>
    </w:p>
    <w:p>
      <w:pPr/>
      <w:r>
        <w:rPr>
          <w:lang w:val="ha_NG" w:bidi="ha_NG"/>
        </w:rPr>
      </w:r>
      <w:r>
        <w:rPr>
          <w:lang w:val="ha_NG" w:bidi="ha_NG"/>
        </w:rPr>
        <w:t>Yana da muhimmanci mu tuna cewa ana amfani da kalma kamar "yanzu" ba a matsayin alamar lokaci ba, sai dai don nuna cewa wani sabon abu yana faruwa.</w:t>
      </w:r>
    </w:p>
    <w:p>
      <w:pPr/>
      <w:r>
        <w:rPr>
          <w:lang w:val="ha_NG" w:bidi="ha_NG"/>
        </w:rPr>
      </w:r>
      <w:r>
        <w:rPr>
          <w:lang w:val="ha_NG" w:bidi="ha_NG"/>
        </w:rPr>
        <w:t>Yana da muhimmanci a tuna cewa Yesu daga yankin Galili ne.</w:t>
      </w:r>
    </w:p>
    <w:p>
      <w:pPr/>
      <w:r>
        <w:rPr>
          <w:lang w:val="ha_NG" w:bidi="ha_NG"/>
        </w:rPr>
      </w:r>
      <w:r>
        <w:rPr>
          <w:lang w:val="ha_NG" w:bidi="ha_NG"/>
        </w:rPr>
        <w:t>Yana da muhimmanci a tuna cewa Yahudawan sun miƙa hadayu na dabbobi a haikalin da ke Urushalima. Sun yi wannan don su gode wa Allah ko kuma su roƙe shi ya gafarta musu domin rashin biyayyarsu. Tun da sojojin suka kashe Yahudawa a lokacin da suke yanka hadayu, jininsu ya gauraya da jinin dabbobi.</w:t>
      </w:r>
    </w:p>
    <w:p>
      <w:pPr/>
      <w:r>
        <w:rPr>
          <w:lang w:val="ha_NG" w:bidi="ha_NG"/>
        </w:rPr>
      </w:r>
      <w:r>
        <w:rPr>
          <w:lang w:val="ha_NG" w:bidi="ha_NG"/>
        </w:rPr>
        <w:t>Mutanen suna ɗauka cewa Yahudawan sun mutu ta wannan hanyar ne domin su ne suka fi sauran mutane zunubi. Yesu yana yin tambayoyi don ya gyara tunaninsu. Yesu ya yi amfani da misalan abubuwan da suka faru a Galili da kuma hatsarin da ya faru a Urushalima don ya koyar da su game da tuba.</w:t>
      </w:r>
    </w:p>
    <w:p>
      <w:pPr/>
      <w:r>
        <w:rPr>
          <w:lang w:val="ha_NG" w:bidi="ha_NG"/>
        </w:rPr>
      </w:r>
      <w:r>
        <w:rPr>
          <w:lang w:val="ha_NG" w:bidi="ha_NG"/>
        </w:rPr>
        <w:t>Yana da muhimmanci a tuna cewa Yesu yana amfani da tambayoyi don gyara tunaninsu marar kyau. Sun ɗauka cewa mutanen da suka mutu a mace-macen ban tausayi sun kasance masu zunubi ko kuma suna aikata zunubi akai-akai fiye da sauran mutane. Yesu ya gaya musu cewa wannan zato ba daidai ba ne.</w:t>
      </w:r>
    </w:p>
    <w:p>
      <w:pPr/>
      <w:r>
        <w:rPr>
          <w:lang w:val="ha_NG" w:bidi="ha_NG"/>
        </w:rPr>
      </w:r>
      <w:r>
        <w:rPr>
          <w:lang w:val="ha_NG" w:bidi="ha_NG"/>
        </w:rPr>
        <w:t>Yana da muhimmanci mu tuna cewa Yesu ba ya raina yadda mutane suka mutu ba. Amma a duka al'amuran biyu, Yesu ya mayar da hankalin mutane a kan muhimmancin tuba, wato barin zunubi da kuma komawa ga Allah.</w:t>
      </w:r>
    </w:p>
    <w:p>
      <w:pPr/>
      <w:r>
        <w:rPr>
          <w:lang w:val="ha_NG" w:bidi="ha_NG"/>
        </w:rPr>
      </w:r>
      <w:r>
        <w:rPr>
          <w:lang w:val="ha_NG" w:bidi="ha_NG"/>
        </w:rPr>
        <w:t>Yesu ya ce mutane za su halaka, ko kuma su mutu, a haka.</w:t>
      </w:r>
    </w:p>
    <w:p>
      <w:pPr/>
      <w:r>
        <w:rPr>
          <w:lang w:val="ha_NG" w:bidi="ha_NG"/>
        </w:rPr>
      </w:r>
      <w:r>
        <w:rPr>
          <w:lang w:val="ha_NG" w:bidi="ha_NG"/>
        </w:rPr>
        <w:t>Yana da muhimmanci a tuna cewa Yesu ba ya cewa za su mutu a irin wannan hanyar ba, amma Yesu yana jaddada cewa waɗanda ba su tuba ba za su mutu mutuwa ta ruhaniya mai ban tsoro.</w:t>
      </w:r>
    </w:p>
    <w:p>
      <w:pPr/>
      <w:r>
        <w:rPr>
          <w:lang w:val="ha_NG" w:bidi="ha_NG"/>
        </w:rPr>
      </w:r>
      <w:r>
        <w:rPr>
          <w:lang w:val="ha_NG" w:bidi="ha_NG"/>
        </w:rPr>
        <w:t>Yana da muhimmanci a tuna cewa Yesu ya sauya daga amfani da yanayin rayuwa ta gaske zuwa koyarwa game da tuba ta hanyar ba da labari.</w:t>
      </w:r>
    </w:p>
    <w:p>
      <w:pPr/>
      <w:r>
        <w:rPr>
          <w:lang w:val="ha_NG" w:bidi="ha_NG"/>
        </w:rPr>
      </w:r>
      <w:r>
        <w:rPr>
          <w:lang w:val="ha_NG" w:bidi="ha_NG"/>
        </w:rPr>
        <w:t>Yana da muhimmanci a tuna cewa Yesu yana amfani da labarin ne don nuna ba kawai hukuncin Allah ba, har ma da begen tuba. Mai lambu ya ba itacen lokaci don samar da 'ya'ya maimakon yanke shi. Haka ma, Allah yana nuna jinƙai ga mutane ta wajen ba su lokaci don su daina yin zunubi kuma su yi masa biyayya. Amma idan ba su yi wa Allah biyayya ba, za su fuskanci hukuncin Allah, kamar yadda za a sare itacen da ba ya ba da 'ya'ya.</w:t>
      </w:r>
    </w:p>
    <w:p>
      <w:pPr/>
      <w:r>
        <w:rPr>
          <w:lang w:val="ha_NG" w:bidi="ha_NG"/>
        </w:rPr>
      </w:r>
      <w:r>
        <w:rPr>
          <w:lang w:val="ha_NG" w:bidi="ha_NG"/>
        </w:rPr>
        <w:t>Ta hanyar amfani da misali, Yesu ya koyar da cewa kowa yana bukatar ya koma ga Allah kafin lokaci ya kure. Yesu yana koyarwa game da wani mutum da ya shuka itacen ɓaure wanda ba ya ba da ’ya’ya.</w:t>
      </w:r>
      <w:r>
        <w:rPr>
          <w:lang w:val="ha_NG" w:bidi="ha_NG"/>
        </w:rPr>
      </w:r>
    </w:p>
    <w:p>
      <w:pPr>
        <w:pStyle w:val="Heading3"/>
      </w:pPr>
      <w:r>
        <w:rPr>
          <w:lang w:val="ha_NG" w:bidi="ha_NG"/>
        </w:rPr>
        <w:t>Step 4</w:t>
      </w:r>
    </w:p>
    <w:p>
      <w:pPr/>
      <w:r>
        <w:rPr>
          <w:lang w:val="ha_NG" w:bidi="ha_NG"/>
        </w:rPr>
      </w:r>
      <w:r>
        <w:rPr>
          <w:lang w:val="ha_NG" w:bidi="ha_NG"/>
        </w:rPr>
        <w:t>Saurari rubutun sau ɗaya kuma a cikin sigar da ta fi sauƙin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fage guda biyu.</w:t>
      </w:r>
    </w:p>
    <w:p>
      <w:pPr/>
      <w:r>
        <w:rPr>
          <w:lang w:val="ha_NG" w:bidi="ha_NG"/>
        </w:rPr>
      </w:r>
      <w:r>
        <w:rPr>
          <w:lang w:val="ha_NG" w:bidi="ha_NG"/>
        </w:rPr>
        <w:t>Jaruman wannan labarin sun hada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Jama'a</w:t>
      </w:r>
    </w:p>
    <w:p>
      <w:pPr>
        <w:pStyle w:val="ListBullet"/>
        <w:spacing w:line="240" w:lineRule="auto"/>
        <w:ind w:left="720"/>
      </w:pPr>
      <w:r>
        <w:rPr>
          <w:lang w:val="ha_NG" w:bidi="ha_NG"/>
        </w:rPr>
      </w:r>
      <w:r>
        <w:rPr>
          <w:lang w:val="ha_NG" w:bidi="ha_NG"/>
        </w:rPr>
        <w:t>Mutum wanda yake sanar da Yesu</w:t>
      </w:r>
    </w:p>
    <w:p>
      <w:pPr>
        <w:pStyle w:val="ListBullet"/>
        <w:spacing w:line="240" w:lineRule="auto"/>
        <w:ind w:left="720"/>
      </w:pPr>
      <w:r>
        <w:rPr>
          <w:lang w:val="ha_NG" w:bidi="ha_NG"/>
        </w:rPr>
      </w:r>
      <w:r>
        <w:rPr>
          <w:lang w:val="ha_NG" w:bidi="ha_NG"/>
        </w:rPr>
        <w:t>Mutumin da ke da lambu</w:t>
      </w:r>
    </w:p>
    <w:p>
      <w:pPr>
        <w:pStyle w:val="ListBullet"/>
        <w:spacing w:line="240" w:lineRule="auto"/>
        <w:ind w:left="720"/>
      </w:pPr>
      <w:r>
        <w:rPr>
          <w:lang w:val="ha_NG" w:bidi="ha_NG"/>
        </w:rPr>
      </w:r>
      <w:r>
        <w:rPr>
          <w:lang w:val="ha_NG" w:bidi="ha_NG"/>
        </w:rPr>
        <w:t>bishiyar baure</w:t>
      </w:r>
    </w:p>
    <w:p>
      <w:pPr>
        <w:pStyle w:val="ListBullet"/>
        <w:spacing w:line="240" w:lineRule="auto"/>
        <w:ind w:left="720"/>
      </w:pPr>
      <w:r>
        <w:rPr>
          <w:lang w:val="ha_NG" w:bidi="ha_NG"/>
        </w:rPr>
      </w:r>
      <w:r>
        <w:rPr>
          <w:lang w:val="ha_NG" w:bidi="ha_NG"/>
        </w:rPr>
        <w:t>Mai aikin lambu</w:t>
      </w:r>
    </w:p>
    <w:p>
      <w:pPr/>
      <w:r>
        <w:rPr>
          <w:lang w:val="ha_NG" w:bidi="ha_NG"/>
        </w:rPr>
      </w:r>
      <w:r>
        <w:rPr>
          <w:lang w:val="ha_NG" w:bidi="ha_NG"/>
        </w:rPr>
        <w:t>Sa ƙungiyar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Tabbatar da cewa ƙungiyar ta kwaikwayi yadda Yesu ya amsa maganar wani mutum game da kisan wasu Galilawa. Yesu ya tunatar da su game da wasu mace-mace na ban tausayi. A yanayin biyun duka, Yesu ba ya mai da hankali ga mutuwar ba, sai dai ga bukatar kowa ya tuba domin kada su fuskanci muguwar mutuwa ta ruhaniya.</w:t>
      </w:r>
    </w:p>
    <w:p>
      <w:pPr/>
      <w:r>
        <w:rPr>
          <w:lang w:val="ha_NG" w:bidi="ha_NG"/>
        </w:rPr>
      </w:r>
      <w:r>
        <w:rPr>
          <w:lang w:val="ha_NG" w:bidi="ha_NG"/>
        </w:rPr>
        <w:t>Tabbatar da cewa ƙungiyar ta kwaikwayi misalin yayin da Yesu ke faɗinsa. Yayin da ƙungiyar ta ke kwaikwayon labarin, za ta iya nuna yiwuwar cewa itacen zai ba da 'ya'ya a nan gaba.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kwaikwayi wani mutum cikin taron da yake gaya wa Yesu game da Galileawa da Bilatus ya kashe yayin da suke miƙa hadayu. Yesu ya karkatar da maganar ta hanyar yin wata tambaya wadda ba ta bukatar amsa. "Shin sun fi wasu zunubi ne don suna wahala haka?" Sai Yesu ya gaya musu su tuba ko su halaka kamar su. Yesu yana amfani da wani misali na mutanen da suka mutu sa’ad da hasumiya ta faɗo a kansu, ya kuma yi irin wannan tambayar. Yesu ya ba da amsa irin wannan; ya gaya musu cewa su tuba ko kuma su mutu haka nan.</w:t>
      </w:r>
    </w:p>
    <w:p>
      <w:pPr/>
      <w:r>
        <w:rPr>
          <w:lang w:val="ha_NG" w:bidi="ha_NG"/>
        </w:rPr>
      </w:r>
      <w:r>
        <w:rPr>
          <w:lang w:val="ha_NG" w:bidi="ha_NG"/>
        </w:rPr>
        <w:t>Dakatar da wasan: Tambayi dan wasan da ke taka rawar mutumin da ya sanar da Yesu, "Yaya kake ji?" Kuna iya jin abubuwa kamar, "Na rikice." Na yi tunanin cewa irin wannan mummunan mutuwar ga babban mai zunubi kawai take faruwa," "Na ji takaici, shin Yesu yana cewa su ba su fi mu muni ba ne?" kuma "Ina jin kunya. Na dauka na fi su." Tambayi ɗan wasan da ke taka rawar mutum a cikin taron jama'a, "Yaya kake ji?" Za ku iya jin abubuwa kamar, "Yesu yana da gaskiya. Ina bukatar daina zunubi kuma in koma ga Allah," "Ina tsoro. " "Ban taba sanin lokacin da mutuwa za ta zo ba," da kuma "Na yi kuskure, ban fi wasu da komai ba." Sake aikin.</w:t>
      </w:r>
    </w:p>
    <w:p>
      <w:pPr/>
      <w:r>
        <w:rPr>
          <w:lang w:val="ha_NG" w:bidi="ha_NG"/>
        </w:rPr>
      </w:r>
      <w:r>
        <w:rPr>
          <w:lang w:val="ha_NG" w:bidi="ha_NG"/>
        </w:rPr>
        <w:t>Ku yi wasan kwaikwayo na yadda Yesu yake ba da kwatanci game da bishiyar baure da ba ta ba da ’ya’ya ba. Mai gonar inabin ya yanke shawarar sare shi. Amma mai kula da gonar ya roki a ba shi wata shekara guda don ya ba itacen ɓaure taki da fatan cewa zai ba da 'ya'ya a nan gaba. Idan ba haka ba, mai shi zai yanke itacen.</w:t>
      </w:r>
    </w:p>
    <w:p>
      <w:pPr/>
      <w:r>
        <w:rPr>
          <w:lang w:val="ha_NG" w:bidi="ha_NG"/>
        </w:rPr>
      </w:r>
      <w:r>
        <w:rPr>
          <w:lang w:val="ha_NG" w:bidi="ha_NG"/>
        </w:rPr>
        <w:t>Dakatar da wasan: Tambayi ɗan wasan da ya fito a matsayin mai gonar inabi, "Yaya kake ji?" Za ka iya jin abubuwa kamar, "A bace." "Ya kamata wannan shuka ta kasance tana ba ni ʼyaʼya tun yanzu," "Har yanzu ina son wannan shuka a cikin gonata, amma idan ba ta ba da ʼyaʼya ba, tana amfani da wuri da wasu tsirrai za su iya amfani da shi," da "Ina jin tausayi, mai lambun zai kula da shuka da fatan cewa ta ba da ʼyaʼya." Tambayi ɗan wasan da ke fitowa a matsayin almajirai, "Yaya kake ji?" Za ku ji abubuwa kamar, "Ina so in san 'ya'yan da ya wajaba in yi," "Ina jin sauki saboda Allah na da haƙuri da ni," da kuma "Ina buƙatar girma domin in yi 'ya'yan da zan iya ba wa wasu."</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yana koyar da taron mutane. Wani a cikin taron jama'a ya gaya wa Yesu cewa Bilatus ya ba sojojinsa umarnin su kashe Yahudawa daga </w:t>
      </w:r>
      <w:r>
        <w:rPr>
          <w:b/>
          <w:lang w:val="ha_NG" w:bidi="ha_NG"/>
        </w:rPr>
        <w:t>Galili</w:t>
      </w:r>
      <w:r>
        <w:rPr>
          <w:lang w:val="ha_NG" w:bidi="ha_NG"/>
        </w:rPr>
        <w:t xml:space="preserve"> yayin da suke miƙa </w:t>
      </w:r>
      <w:r>
        <w:rPr>
          <w:b/>
          <w:lang w:val="ha_NG" w:bidi="ha_NG"/>
        </w:rPr>
        <w:t>hadayu</w:t>
      </w:r>
      <w:r>
        <w:rPr>
          <w:lang w:val="ha_NG" w:bidi="ha_NG"/>
        </w:rPr>
        <w:t xml:space="preserve"> ga Allah. A nan, "hadaya" tana nufin hadayar jini da aka yi ta hanyar kashe dabba da ƙone ta. Yahudawa sun miƙa hadayu ga Allah a haikalin da ke </w:t>
      </w:r>
      <w:r>
        <w:rPr>
          <w:b/>
          <w:lang w:val="ha_NG" w:bidi="ha_NG"/>
        </w:rPr>
        <w:t>Urushalima</w:t>
      </w:r>
      <w:r>
        <w:rPr>
          <w:lang w:val="ha_NG" w:bidi="ha_NG"/>
        </w:rPr>
        <w:t xml:space="preserve">. Ku tabbata kun fassara hadaya kamar yadda kuka yi a baya. </w:t>
      </w:r>
      <w:r>
        <w:rPr>
          <w:b/>
          <w:lang w:val="ha_NG" w:bidi="ha_NG"/>
        </w:rPr>
        <w:t>Hadaya</w:t>
      </w:r>
      <w:r>
        <w:rPr>
          <w:lang w:val="ha_NG" w:bidi="ha_NG"/>
        </w:rPr>
        <w:t xml:space="preserve"> da </w:t>
      </w:r>
      <w:r>
        <w:rPr>
          <w:b/>
          <w:lang w:val="ha_NG" w:bidi="ha_NG"/>
        </w:rPr>
        <w:t>Urushalima</w:t>
      </w:r>
      <w:r>
        <w:rPr>
          <w:lang w:val="ha_NG" w:bidi="ha_NG"/>
        </w:rPr>
        <w:t xml:space="preserve"> suna cikin Babban Kamus.</w:t>
      </w:r>
    </w:p>
    <w:p>
      <w:pPr/>
      <w:r>
        <w:rPr>
          <w:lang w:val="ha_NG" w:bidi="ha_NG"/>
        </w:rPr>
      </w:r>
      <w:r>
        <w:rPr>
          <w:lang w:val="ha_NG" w:bidi="ha_NG"/>
        </w:rPr>
        <w:t xml:space="preserve">Lokacin da Yesu ya ce mutane suna tunanin cewa Yahudawa da suka mutu sun fi kowa </w:t>
      </w:r>
      <w:r>
        <w:rPr>
          <w:b/>
          <w:lang w:val="ha_NG" w:bidi="ha_NG"/>
        </w:rPr>
        <w:t>zama masu zunubi</w:t>
      </w:r>
      <w:r>
        <w:rPr>
          <w:lang w:val="ha_NG" w:bidi="ha_NG"/>
        </w:rPr>
        <w:t xml:space="preserve">, kalmar mai zunubi na nufin mutumin da yake saba wa dokar Allah. Ka tabbata ka fassara kalmar "mai zunubi" kamar yadda ka yi a baya. </w:t>
      </w:r>
      <w:r>
        <w:rPr>
          <w:b/>
          <w:lang w:val="ha_NG" w:bidi="ha_NG"/>
        </w:rPr>
        <w:t>Zunubi</w:t>
      </w:r>
      <w:r>
        <w:rPr>
          <w:lang w:val="ha_NG" w:bidi="ha_NG"/>
        </w:rPr>
        <w:t xml:space="preserve"> yana cikin Babban Jerin Kalmomi.</w:t>
      </w:r>
    </w:p>
    <w:p>
      <w:pPr/>
      <w:r>
        <w:rPr>
          <w:lang w:val="ha_NG" w:bidi="ha_NG"/>
        </w:rPr>
      </w:r>
      <w:r>
        <w:rPr>
          <w:lang w:val="ha_NG" w:bidi="ha_NG"/>
        </w:rPr>
        <w:t xml:space="preserve">Yesu ya yi wa mutane gargadi cewa ya kamata </w:t>
      </w:r>
      <w:r>
        <w:rPr>
          <w:b/>
          <w:lang w:val="ha_NG" w:bidi="ha_NG"/>
        </w:rPr>
        <w:t>su tuba</w:t>
      </w:r>
      <w:r>
        <w:rPr>
          <w:lang w:val="ha_NG" w:bidi="ha_NG"/>
        </w:rPr>
        <w:t xml:space="preserve"> kafin Allah ya yi musu hukunci da mutuwa ta har abada. Tuba yana nufin ka daina yin zunubi, ka koma ga Allah, kuma ka yi masa biyayya. Ku tabbatar kun fassara kalmar tuba yadda kuka yi a sauran wuraren da suka gabata. </w:t>
      </w:r>
      <w:r>
        <w:rPr>
          <w:b/>
          <w:lang w:val="ha_NG" w:bidi="ha_NG"/>
        </w:rPr>
        <w:t>Tuba</w:t>
      </w:r>
      <w:r>
        <w:rPr>
          <w:lang w:val="ha_NG" w:bidi="ha_NG"/>
        </w:rPr>
        <w:t xml:space="preserve"> yana cikin Babban Ƙundin kalmomi.</w:t>
      </w:r>
    </w:p>
    <w:p>
      <w:pPr/>
      <w:r>
        <w:rPr>
          <w:lang w:val="ha_NG" w:bidi="ha_NG"/>
        </w:rPr>
      </w:r>
      <w:r>
        <w:rPr>
          <w:lang w:val="ha_NG" w:bidi="ha_NG"/>
        </w:rPr>
        <w:t xml:space="preserve">Yesu ya yi tambayar iri ɗaya amma a wata hanya dabam sa’ad da ya yi magana game da haɗarin da ya faru a Urushalima. Ya tambayi taron ko suna tunanin cewa Yahudawan da suka mutu sun fi sauran Yahudawan da suke zaune a Urushalima </w:t>
      </w:r>
      <w:r>
        <w:rPr>
          <w:b/>
          <w:lang w:val="ha_NG" w:bidi="ha_NG"/>
        </w:rPr>
        <w:t>laifi</w:t>
      </w:r>
      <w:r>
        <w:rPr>
          <w:lang w:val="ha_NG" w:bidi="ha_NG"/>
        </w:rPr>
        <w:t>. A nan, ana iya fassara kalmar 'more guilty' (waɗanda suka fi laifi) da 'masu bashi'. Sau da yawa, Yahudawa suna amfani da kalmar bashi don nufin zunubi. A cikin wannan mahallin, Yesu ya bayyana zunubi a matsayin bashi da dole ne a biya wa Allah. Wata hanyar faɗin hakan ita ce, taron ya yi tunanin cewa mutanen sun fi wasu zama masu zunubi.</w:t>
      </w:r>
    </w:p>
    <w:p>
      <w:pPr/>
      <w:r>
        <w:rPr>
          <w:lang w:val="ha_NG" w:bidi="ha_NG"/>
        </w:rPr>
      </w:r>
      <w:r>
        <w:rPr>
          <w:lang w:val="ha_NG" w:bidi="ha_NG"/>
        </w:rPr>
        <w:t xml:space="preserve">Yesu ya koyar da taron jama'a da </w:t>
      </w:r>
      <w:r>
        <w:rPr>
          <w:b/>
          <w:lang w:val="ha_NG" w:bidi="ha_NG"/>
        </w:rPr>
        <w:t>misali</w:t>
      </w:r>
      <w:r>
        <w:rPr>
          <w:lang w:val="ha_NG" w:bidi="ha_NG"/>
        </w:rPr>
        <w:t xml:space="preserve">, ko kuma gajeren labari. Ku tabbatar kun fassara kalmar nan ta misali yadda kuka yi a sauran wuraren da suka gabata. </w:t>
      </w:r>
      <w:r>
        <w:rPr>
          <w:b/>
          <w:lang w:val="ha_NG" w:bidi="ha_NG"/>
        </w:rPr>
        <w:t>Misali</w:t>
      </w:r>
      <w:r>
        <w:rPr>
          <w:lang w:val="ha_NG" w:bidi="ha_NG"/>
        </w:rPr>
        <w:t xml:space="preserve"> yana cikin Babban Kundin Kalmomi.</w:t>
      </w:r>
    </w:p>
    <w:p>
      <w:pPr/>
      <w:r>
        <w:rPr>
          <w:lang w:val="ha_NG" w:bidi="ha_NG"/>
        </w:rPr>
      </w:r>
      <w:r>
        <w:rPr>
          <w:lang w:val="ha_NG" w:bidi="ha_NG"/>
        </w:rPr>
        <w:t xml:space="preserve">Misalin ya shafi bishiyar </w:t>
      </w:r>
      <w:r>
        <w:rPr>
          <w:b/>
          <w:lang w:val="ha_NG" w:bidi="ha_NG"/>
        </w:rPr>
        <w:t>baure</w:t>
      </w:r>
      <w:r>
        <w:rPr>
          <w:lang w:val="ha_NG" w:bidi="ha_NG"/>
        </w:rPr>
        <w:t xml:space="preserve"> da ke girma a gonar inabi. </w:t>
      </w:r>
      <w:r>
        <w:rPr>
          <w:b/>
          <w:lang w:val="ha_NG" w:bidi="ha_NG"/>
        </w:rPr>
        <w:t>Itatuwan ɓaure</w:t>
      </w:r>
      <w:r>
        <w:rPr>
          <w:lang w:val="ha_NG" w:bidi="ha_NG"/>
        </w:rPr>
        <w:t xml:space="preserve"> sun kasance gama-gari a Isra’ila kuma sun samar da ƙananan ’ya’yan itatuwa da za a iya ci da ake kira ɓaure.</w:t>
      </w:r>
    </w:p>
    <w:p>
      <w:pPr/>
      <w:r>
        <w:rPr>
          <w:lang w:val="ha_NG" w:bidi="ha_NG"/>
        </w:rPr>
      </w:r>
      <w:r>
        <w:rPr>
          <w:lang w:val="ha_NG" w:bidi="ha_NG"/>
        </w:rPr>
        <w:t>A dakata sannan a nuna hoton itacen ɓaure mai ɗauke da 'ya'ya idan ba a riga an yi hakan ba.</w:t>
      </w:r>
    </w:p>
    <w:p>
      <w:pPr/>
      <w:r>
        <w:rPr>
          <w:lang w:val="ha_NG" w:bidi="ha_NG"/>
        </w:rPr>
      </w:r>
      <w:r>
        <w:rPr>
          <w:lang w:val="ha_NG" w:bidi="ha_NG"/>
        </w:rPr>
        <w:t xml:space="preserve">Itacen yana girma a cikin </w:t>
      </w:r>
      <w:r>
        <w:rPr>
          <w:b/>
          <w:lang w:val="ha_NG" w:bidi="ha_NG"/>
        </w:rPr>
        <w:t>gonar inabi</w:t>
      </w:r>
      <w:r>
        <w:rPr>
          <w:lang w:val="ha_NG" w:bidi="ha_NG"/>
        </w:rPr>
        <w:t xml:space="preserve">, ko kuma filin da kurangar inabi ke ba da 'ya'yan itace da ake kira inabi. Ka tabbata ka fassara kalmar "gonar inabi" yadda ka fassara ta a baya. </w:t>
      </w:r>
      <w:r>
        <w:rPr>
          <w:b/>
          <w:lang w:val="ha_NG" w:bidi="ha_NG"/>
        </w:rPr>
        <w:t>Gonar inabi</w:t>
      </w:r>
      <w:r>
        <w:rPr>
          <w:lang w:val="ha_NG" w:bidi="ha_NG"/>
        </w:rPr>
        <w:t xml:space="preserve"> yana cikin Baban Jerin kalmomi na jagora.</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rukunin su yi gwajin bayyana nassin a yarenku. Kada ku manta da haɗa abubuwan da kuka yanke shawara a kai a matakan da suka gabata, kamar tsarin lokaci, kalmomi, jimloli, motsin rai, ko kowane abu da kuka tattauna.</w:t>
      </w:r>
    </w:p>
    <w:p>
      <w:pPr/>
      <w:r>
        <w:rPr>
          <w:lang w:val="ha_NG" w:bidi="ha_NG"/>
        </w:rPr>
      </w:r>
      <w:r>
        <w:rPr>
          <w:lang w:val="ha_NG" w:bidi="ha_NG"/>
        </w:rPr>
        <w:t>Ya kamata wani ɗan ƙungiya ya faɗi wasu jimloli na nassin sannan ya dakata. Wani dan kungiyar ya kamata ya fadi sashe na gaba na nassin sannan ya tsaya. Ku ci gaba da yin haka har sai duk kungiyar sun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Ɗan ƙungiya zai iya amfani da abubuwa na bazuwar, motsi, ko kuma zanen tsarin labarinsa don taimaka masa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Wataƙila ka ga cewa ka fi son yadda wani ɗan ƙungiya ya ba da wani fage, amma kuma ka fi son yadda wani ɗan ƙungiyar na daban ya ba da wani fage.</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rubutun da kowa ya amince da ita. Ya kamata kowane ɗan ƙungiyar ya yi gwajin faɗin wannan sigar ƙarshe ta rubutun.</w:t>
      </w:r>
      <w:r>
        <w:rPr>
          <w:lang w:val="ha_NG" w:bidi="ha_NG"/>
        </w:rPr>
      </w:r>
      <w:r>
        <w:rPr>
          <w:lang w:val="ha_NG" w:bidi="ha_NG"/>
        </w:rPr>
      </w:r>
    </w:p>
    <w:p>
      <w:pPr/>
      <w:r>
        <w:rPr>
          <w:lang w:val="ha_NG" w:bidi="ha_NG"/>
        </w:rPr>
      </w:r>
    </w:p>
    <w:p>
      <w:pPr>
        <w:pStyle w:val="Heading2"/>
      </w:pPr>
      <w:r>
        <w:rPr>
          <w:lang w:val="ha_NG" w:bidi="ha_NG"/>
        </w:rPr>
        <w:t>Luke 13:10–17</w:t>
      </w:r>
      <w:r>
        <w:rPr>
          <w:lang w:val="ha_NG" w:bidi="ha_NG"/>
        </w:rPr>
      </w:r>
    </w:p>
    <w:p>
      <w:pPr>
        <w:pStyle w:val="Heading3"/>
      </w:pPr>
      <w:r>
        <w:rPr>
          <w:lang w:val="ha_NG" w:bidi="ha_NG"/>
        </w:rPr>
        <w:t>Step 1</w:t>
      </w:r>
    </w:p>
    <w:p>
      <w:pPr/>
      <w:r>
        <w:rPr>
          <w:lang w:val="ha_NG" w:bidi="ha_NG"/>
        </w:rPr>
      </w:r>
      <w:r>
        <w:rPr>
          <w:lang w:val="ha_NG" w:bidi="ha_NG"/>
        </w:rPr>
        <w:t>Ku saurari Luka 13:10–17 ku kuma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 ba ka so ko ba ka gane ba?</w:t>
      </w:r>
    </w:p>
    <w:p>
      <w:pPr>
        <w:pStyle w:val="ListBullet"/>
        <w:spacing w:line="240" w:lineRule="auto"/>
        <w:ind w:left="720"/>
      </w:pPr>
      <w:r>
        <w:rPr>
          <w:lang w:val="ha_NG" w:bidi="ha_NG"/>
        </w:rPr>
      </w:r>
      <w:r>
        <w:rPr>
          <w:lang w:val="ha_NG" w:bidi="ha_NG"/>
        </w:rPr>
        <w:t>Me wannan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Ta 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A labarin da ya gabata, Yesu ya koyar da taron game da buƙatar tuba da kuma hukuncin Allah mai zuwa. A cikin wannan labarin, Yesu ya koyar a majami'a a ranar Asabar, ranar hutu ta addini, kuma ya warkar da mace gurguwa. Wannan yana sa wani shugaban addini ya yi fushi.</w:t>
      </w:r>
    </w:p>
    <w:p>
      <w:pPr/>
      <w:r>
        <w:rPr>
          <w:lang w:val="ha_NG" w:bidi="ha_NG"/>
        </w:rPr>
      </w:r>
      <w:r>
        <w:rPr>
          <w:lang w:val="ha_NG" w:bidi="ha_NG"/>
        </w:rPr>
        <w:t>Yesu da almajiransa suna ci gaba da tafiyarsu zuwa Urushalima inda Yesu ya sani cewa zai mutu. Kodayake Luka bai ce a wane lokaci ne wannan labarin ya faru ba, amma ya mai da hankali ne ga inda labarin ya gudana kuma a wace rana. Yesu yana koyarwa a cikin majami'a, ko kuma wurin bautar Yahudawa. Wannan shi ne karo na farko da Luka ya yi magana game da koyarwar Yesu a cikin majami'a tun lokacin da Yesu ya yanke shawarar tafiya zuwa Urushalima. Wannan labarin yana tunatar da masu sauraron Luka game da hidimar Yesu a Galili lokacin da ya koyar da bishara ga matalauta da kuma bisharar mulkin Allah.</w:t>
      </w:r>
    </w:p>
    <w:p>
      <w:pPr/>
      <w:r>
        <w:rPr>
          <w:lang w:val="ha_NG" w:bidi="ha_NG"/>
        </w:rPr>
      </w:r>
      <w:r>
        <w:rPr>
          <w:lang w:val="ha_NG" w:bidi="ha_NG"/>
        </w:rPr>
        <w:t>Yesu yana koyarwa a ranar Asabar, ko kuma ranar hutawa da bauta ta Yahudawa. Yahudawa sun kiyaye ranar Asabar tun lokacin da Allah ya ba su wannan umarni. Amma a zamanin Yesu, shugabannin addini sun ƙara ƙa'idodi masu tsauri da yawa game da irin aikin da za a iya yi ko ba za a iya yi ba a wannan rana.</w:t>
      </w:r>
    </w:p>
    <w:p>
      <w:pPr/>
      <w:r>
        <w:rPr>
          <w:lang w:val="ha_NG" w:bidi="ha_NG"/>
        </w:rPr>
      </w:r>
      <w:r>
        <w:rPr>
          <w:lang w:val="ha_NG" w:bidi="ha_NG"/>
        </w:rPr>
        <w:t>Ku dakata ku tattauna da kungiyarku: Ta yaya mutane ke hutawa a al'adarku? Yi magana game da ranakun hutu na musamman ko kwanakin da aka saba da ake girmama Allah ko wasu alloli. Menene kuke yi a wadannan ranaku?</w:t>
      </w:r>
    </w:p>
    <w:p>
      <w:pPr/>
      <w:r>
        <w:rPr>
          <w:lang w:val="ha_NG" w:bidi="ha_NG"/>
        </w:rPr>
      </w:r>
      <w:r>
        <w:rPr>
          <w:lang w:val="ha_NG" w:bidi="ha_NG"/>
        </w:rPr>
        <w:t>A cikin majami’a, akwai wata mata wadda ke sauraren Yesu wadda ta kasance gurguwa, ko kuma mai kusumbi, har tsawon shekara 18. Wani mugun ruhu ne ya sa matar ta kamu da wannan cutar da ta hana ta miƙe bayanta. Matar ba ta iya tsayuwa madaidaiciya ba saboda bayanta ya karkace sosai. Yesu yana tsaye a gaban majami'ar. Yesu ya kira matar ta zo wurinsa domin ya ɗora hannuwansa a kanta. Yesu ya kira ta da "mace," wanda hakan hanya ce ta girmamawa wajen magana da mace a al'adar Yahudawa.</w:t>
      </w:r>
    </w:p>
    <w:p>
      <w:pPr/>
      <w:r>
        <w:rPr>
          <w:lang w:val="ha_NG" w:bidi="ha_NG"/>
        </w:rPr>
      </w:r>
      <w:r>
        <w:rPr>
          <w:lang w:val="ha_NG" w:bidi="ha_NG"/>
        </w:rPr>
        <w:t>Ku dakata ku tattauna da tawagarku: Ta yaya kuke magana da mace wadda ba ku san sunanta ba cikin girmamawa da kuma ladabi a cikin al'adunku?</w:t>
      </w:r>
    </w:p>
    <w:p>
      <w:pPr/>
      <w:r>
        <w:rPr>
          <w:lang w:val="ha_NG" w:bidi="ha_NG"/>
        </w:rPr>
      </w:r>
      <w:r>
        <w:rPr>
          <w:lang w:val="ha_NG" w:bidi="ha_NG"/>
        </w:rPr>
        <w:t>Yesu ya ce an 'yantar da ita, ko kuma an warkar da ita kwata-kwata daga rashin lafiyarta. Yesu ya taɓa matar, wataƙila a bayanta, kuma nan da nan ta miƙe tsaye. Abin mamaki ne cewa Yesu zai kira mace mai ƙasƙantaccen matsayi zuwa gaba. Yana girmama ta. Yana warkar da ita a zahiri, amma kuma yana maido ta cikin al'ummarta. Matar tana yabon Allah saboda ta gane Allah yana aiki ta wurin Yesu. Wannan misali ne na masarautar Allah ta kayar da masarautar Shaidan.</w:t>
      </w:r>
    </w:p>
    <w:p>
      <w:pPr/>
      <w:r>
        <w:rPr>
          <w:lang w:val="ha_NG" w:bidi="ha_NG"/>
        </w:rPr>
      </w:r>
      <w:r>
        <w:rPr>
          <w:lang w:val="ha_NG" w:bidi="ha_NG"/>
        </w:rPr>
        <w:t>Shugaban majami'ar, wato mutumin da ke kula da ginin da kuma shirya ayyukan, ya fusata, ko kuma ya yi fushi ƙwarai. Shugabannin Yahudawa sun dauki warkarwa a ranar Asabar a matsayin abin da bai dace ba saboda sun yi tunanin warkarwa aiki ne. Shugaban majami'ar a fili yana kalubalantar ikon Yesu kuma yake tabbatar da kansa a matsayin ainihin mai fassarar Littafi Mai Tsarki. Shugaban ya juya ga mutane kuma ya gaya musu cewa akwai kwana shida da Allah ya ba su damar yin aiki. Yana gaya wa mutanen cewa za su iya kawo marasa lafiyarsu domin Yesu ya warkar da su a cikin waɗannan kwanakin, amma ba a rana ta bakwai ba, wato ranar Asabar. Shugaban yana yin haka ta hanyar kawo wani sashe na dokar da Allah ya ba wa Musa.</w:t>
      </w:r>
    </w:p>
    <w:p>
      <w:pPr/>
      <w:r>
        <w:rPr>
          <w:lang w:val="ha_NG" w:bidi="ha_NG"/>
        </w:rPr>
      </w:r>
      <w:r>
        <w:rPr>
          <w:lang w:val="ha_NG" w:bidi="ha_NG"/>
        </w:rPr>
        <w:t>Ku dakata kuma ku tattauna da tawagarku: Ta yaya mutanen al'adarku suke sukar wani mai iko a fili? Yaya hukumomi suke ba da martani ga sukan da ake yi musu?</w:t>
      </w:r>
    </w:p>
    <w:p>
      <w:pPr/>
      <w:r>
        <w:rPr>
          <w:lang w:val="ha_NG" w:bidi="ha_NG"/>
        </w:rPr>
      </w:r>
      <w:r>
        <w:rPr>
          <w:lang w:val="ha_NG" w:bidi="ha_NG"/>
        </w:rPr>
        <w:t>Ubangiji, ko Yesu, ya amsa wa shugaban da wadanda suke da irin wannan tunanin. Luka yana amfani da laƙabin Ubangiji ko shugaba don tunasar da masu sauraron sa cewa Yesu ne zaɓaɓɓen Allah wanda yake da ainihin ikon fassara nufin Allah. Yesu yana kiran su munafukai, ko mutanen da maganganunsu suka saba wa ayyukansu. A wannan yanayin, yana nufin mutanen da suke tsammanin wasu su bi wata ka'ida dabam fiye da wadda suke bi da kansu. Yesu ya tunatar da su cewa Dokar Allah ba ta yarda dabbobi su yi aiki a ranar Asabar ba. Yesu ya tsawata wa shugaban saboda sukar wasu alhali shi kansa ya kula da dabbobinsa a ranar Asabar. Yesu kuma ya tsauta wa shugaban don yin kamar yana gyara mutane alhali yana sukar Yesu ne.</w:t>
      </w:r>
    </w:p>
    <w:p>
      <w:pPr/>
      <w:r>
        <w:rPr>
          <w:lang w:val="ha_NG" w:bidi="ha_NG"/>
        </w:rPr>
      </w:r>
      <w:r>
        <w:rPr>
          <w:lang w:val="ha_NG" w:bidi="ha_NG"/>
        </w:rPr>
        <w:t>Yesu ya yi musu tambayar da ba ya sa ran za su ba da amsa. Shin ba su kwance sansu ko jakinsu ba, su ja su daga wuraren ajiye dabbobinsu ko wuraren cin abincinsu, don su je su sha ruwa a ranar Asabar? Kalmar 'ox' tana nufin kowace dabba da take kama da saniya.</w:t>
      </w:r>
    </w:p>
    <w:p>
      <w:pPr/>
      <w:r>
        <w:rPr>
          <w:lang w:val="ha_NG" w:bidi="ha_NG"/>
        </w:rPr>
      </w:r>
      <w:r>
        <w:rPr>
          <w:lang w:val="ha_NG" w:bidi="ha_NG"/>
        </w:rPr>
        <w:t>Ku tsaya ku nuna wa tawagarku hoton sa da kuma hoton jaki idan ba ku da irin wadannan dabbobi a al’adarku.</w:t>
      </w:r>
    </w:p>
    <w:p>
      <w:pPr/>
      <w:r>
        <w:rPr>
          <w:lang w:val="ha_NG" w:bidi="ha_NG"/>
        </w:rPr>
      </w:r>
      <w:r>
        <w:rPr>
          <w:lang w:val="ha_NG" w:bidi="ha_NG"/>
        </w:rPr>
        <w:t>Kwance dabbobi da kai su shan ruwa abu ne da Yahudawa suke ɗauka a matsayin aiki, amma sun yi banbanci saboda ya zama dole. Yesu ya sake yin wata tambayar da bai sa ran mutanen za su ba da amsa ba. Yana so ya jaddada cewa babu shakka ya yi daidai wajen warkar da matar a ranar Asabar. Idan ya zama dole a 'yantar da dabbobi don su kula da buƙatunsu, to, ai ya fi zama dole a 'yantar da mutum mai daraja daga rashin lafiyarsa a ranar Asabbaci! Yesu ya kira matar da cewa ’yar Ibrahim ce domin ya jaddada cewa tana da tamani kuma tana da daraja. Kalmar 'Yar' na nufin cewa ita zuriyar Ibrahim ce. Zuri'ar Ibrahim wani suna ne na Yahudawa. Yesu yana son ya nuna cewa Allah yana ganinta a matsayin wani ɓangare na mutanensa na musamman.</w:t>
      </w:r>
    </w:p>
    <w:p>
      <w:pPr/>
      <w:r>
        <w:rPr>
          <w:lang w:val="ha_NG" w:bidi="ha_NG"/>
        </w:rPr>
      </w:r>
      <w:r>
        <w:rPr>
          <w:lang w:val="ha_NG" w:bidi="ha_NG"/>
        </w:rPr>
        <w:t>Yesu ya ce domin Shaiɗan, ko kuma shugaban dukan mugayen ruhohi, ne ya sa matar ta zama gurguwa. Shaiɗan ya sa ta kasa motsi cikin 'yanci kamar an ɗaure ta har tsawon shekaru 18. Yesu ya yi amfani da misali don ya nuna cewa ya 'yantar da matar kamar yadda ake kwance dabba bayan an daure ta da igiya. Abokan adawar Yesu sun ji kunya domin Yesu ya nuna a fili cewa sun yi kuskure. Amma kowa a cikin taron yana murnar ganin mu’ujizan da Yesu yake yi.</w:t>
      </w:r>
      <w:r>
        <w:rPr>
          <w:lang w:val="ha_NG" w:bidi="ha_NG"/>
        </w:rPr>
      </w:r>
    </w:p>
    <w:p>
      <w:pPr>
        <w:pStyle w:val="Heading3"/>
      </w:pPr>
      <w:r>
        <w:rPr>
          <w:lang w:val="ha_NG" w:bidi="ha_NG"/>
        </w:rPr>
        <w:t>Step 3</w:t>
      </w:r>
    </w:p>
    <w:p>
      <w:pPr/>
      <w:r>
        <w:rPr>
          <w:lang w:val="ha_NG" w:bidi="ha_NG"/>
        </w:rPr>
      </w:r>
      <w:r>
        <w:rPr>
          <w:lang w:val="ha_NG" w:bidi="ha_NG"/>
        </w:rPr>
        <w:t>Saurari rubutun sau ɗaya kuma a cikin juyi mafi sauƙin fahimta.</w:t>
      </w:r>
    </w:p>
    <w:p>
      <w:pPr/>
      <w:r>
        <w:rPr>
          <w:lang w:val="ha_NG" w:bidi="ha_NG"/>
        </w:rPr>
      </w:r>
      <w:r>
        <w:rPr>
          <w:lang w:val="ha_NG" w:bidi="ha_NG"/>
        </w:rPr>
        <w:t>A wannan zaman, za ku taimaki ƙungiyar su hango wannan labari a zuciyarsu. Za ku taimaki kungiyar wajen tsara fage, muhallin, da kuma jaruman labarin.</w:t>
      </w:r>
    </w:p>
    <w:p>
      <w:pPr/>
      <w:r>
        <w:rPr>
          <w:lang w:val="ha_NG" w:bidi="ha_NG"/>
        </w:rPr>
      </w:r>
      <w:r>
        <w:rPr>
          <w:lang w:val="ha_NG" w:bidi="ha_NG"/>
        </w:rPr>
        <w:t>Wannan labarin yana da fage guda biyu.</w:t>
      </w:r>
    </w:p>
    <w:p>
      <w:pPr/>
      <w:r>
        <w:rPr>
          <w:lang w:val="ha_NG" w:bidi="ha_NG"/>
        </w:rPr>
      </w:r>
      <w:r>
        <w:rPr>
          <w:b/>
          <w:lang w:val="ha_NG" w:bidi="ha_NG"/>
        </w:rPr>
        <w:t>Fage na farko:</w:t>
      </w:r>
      <w:r>
        <w:rPr>
          <w:lang w:val="ha_NG" w:bidi="ha_NG"/>
        </w:rPr>
        <w:t xml:space="preserve"> Yesu da almajiransa suna kan hanyar zuwa Urushalima. Yesu ya tsaya don ya koyar a ranar Asabbaci a wata majami'a. Yesu ya warkar da mace gurguwa kuma ta yabi Allah.</w:t>
      </w:r>
    </w:p>
    <w:p>
      <w:pPr/>
      <w:r>
        <w:rPr>
          <w:lang w:val="ha_NG" w:bidi="ha_NG"/>
        </w:rPr>
      </w:r>
      <w:r>
        <w:rPr>
          <w:b/>
          <w:lang w:val="ha_NG" w:bidi="ha_NG"/>
        </w:rPr>
        <w:t>Sashe na biyu:</w:t>
      </w:r>
      <w:r>
        <w:rPr>
          <w:lang w:val="ha_NG" w:bidi="ha_NG"/>
        </w:rPr>
        <w:t xml:space="preserve"> Shugaban wurin ibadar Yahudawa ya soki Yesu a kaikaice. Yesu ya kwatanta ayyukan mutanen ga dabbobinsu da ayyukansa ga matar. Amsar Yesu ta kunyata abokan gabansa kuma mutane sun yi farin ciki da abubuwan da Yesu ya yi.</w:t>
      </w:r>
    </w:p>
    <w:p>
      <w:pPr/>
      <w:r>
        <w:rPr>
          <w:lang w:val="ha_NG" w:bidi="ha_NG"/>
        </w:rPr>
      </w:r>
      <w:r>
        <w:rPr>
          <w:lang w:val="ha_NG" w:bidi="ha_NG"/>
        </w:rPr>
        <w:t>Jaruman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Mace mai nakasa</w:t>
      </w:r>
    </w:p>
    <w:p>
      <w:pPr>
        <w:pStyle w:val="ListBullet"/>
        <w:spacing w:line="240" w:lineRule="auto"/>
        <w:ind w:left="720"/>
      </w:pPr>
      <w:r>
        <w:rPr>
          <w:lang w:val="ha_NG" w:bidi="ha_NG"/>
        </w:rPr>
      </w:r>
      <w:r>
        <w:rPr>
          <w:lang w:val="ha_NG" w:bidi="ha_NG"/>
        </w:rPr>
        <w:t>Shugaban majami'a</w:t>
      </w:r>
    </w:p>
    <w:p>
      <w:pPr>
        <w:pStyle w:val="ListBullet"/>
        <w:spacing w:line="240" w:lineRule="auto"/>
        <w:ind w:left="720"/>
      </w:pPr>
      <w:r>
        <w:rPr>
          <w:lang w:val="ha_NG" w:bidi="ha_NG"/>
        </w:rPr>
      </w:r>
      <w:r>
        <w:rPr>
          <w:lang w:val="ha_NG" w:bidi="ha_NG"/>
        </w:rPr>
        <w:t>Masu sauraro</w:t>
      </w:r>
    </w:p>
    <w:p>
      <w:pPr>
        <w:pStyle w:val="ListBullet"/>
        <w:spacing w:line="240" w:lineRule="auto"/>
        <w:ind w:left="720"/>
      </w:pPr>
      <w:r>
        <w:rPr>
          <w:lang w:val="ha_NG" w:bidi="ha_NG"/>
        </w:rPr>
      </w:r>
      <w:r>
        <w:rPr>
          <w:lang w:val="ha_NG" w:bidi="ha_NG"/>
        </w:rPr>
        <w:t>Sa</w:t>
      </w:r>
    </w:p>
    <w:p>
      <w:pPr>
        <w:pStyle w:val="ListBullet"/>
        <w:spacing w:line="240" w:lineRule="auto"/>
        <w:ind w:left="720"/>
      </w:pPr>
      <w:r>
        <w:rPr>
          <w:lang w:val="ha_NG" w:bidi="ha_NG"/>
        </w:rPr>
      </w:r>
      <w:r>
        <w:rPr>
          <w:lang w:val="ha_NG" w:bidi="ha_NG"/>
        </w:rPr>
        <w:t>Jaki</w:t>
      </w:r>
    </w:p>
    <w:p>
      <w:pPr>
        <w:pStyle w:val="ListBullet"/>
        <w:spacing w:line="240" w:lineRule="auto"/>
        <w:ind w:left="720"/>
      </w:pPr>
      <w:r>
        <w:rPr>
          <w:lang w:val="ha_NG" w:bidi="ha_NG"/>
        </w:rPr>
      </w:r>
      <w:r>
        <w:rPr>
          <w:lang w:val="ha_NG" w:bidi="ha_NG"/>
        </w:rPr>
        <w:t>Shaiɗan</w:t>
      </w:r>
    </w:p>
    <w:p>
      <w:pPr/>
      <w:r>
        <w:rPr>
          <w:lang w:val="ha_NG" w:bidi="ha_NG"/>
        </w:rPr>
      </w:r>
      <w:r>
        <w:rPr>
          <w:lang w:val="ha_NG" w:bidi="ha_NG"/>
        </w:rPr>
        <w:t>A cikin wannan zaman, sa rukunin su yi amfani da dabarar zane-zane (storyboard), su zana, ko su yi amfani da wasu nau'ikan kayan aiki (abubuwan da za ka iya motsawa kamar duwatsu, sanduna, kayan wasan yara) don nuna labarin da ayyukan da ke cikinsa.</w:t>
      </w:r>
    </w:p>
    <w:p>
      <w:pPr/>
      <w:r>
        <w:rPr>
          <w:lang w:val="ha_NG" w:bidi="ha_NG"/>
        </w:rPr>
      </w:r>
      <w:r>
        <w:rPr>
          <w:lang w:val="ha_NG" w:bidi="ha_NG"/>
        </w:rPr>
        <w:t>Yana da muhimmanci a tuna cewa ranar Asabbaci ita ce ranar hutun Yahudawa. Amma akwai wasu dokoki da yawa da shugabannin addini suka kafa, wadanda ake zaton an kafa su ne don taimaka wa Yahudawa kada su yi aiki a ranar Asabbaci. Waɗannan dokoki ba su kasance wani ɓangare na dokar Allah ba.</w:t>
      </w:r>
    </w:p>
    <w:p>
      <w:pPr/>
      <w:r>
        <w:rPr>
          <w:lang w:val="ha_NG" w:bidi="ha_NG"/>
        </w:rPr>
      </w:r>
      <w:r>
        <w:rPr>
          <w:lang w:val="ha_NG" w:bidi="ha_NG"/>
        </w:rPr>
        <w:t>Yesu da almajiransa suna kan hanyar zuwa Urushalima. Yesu ya tsaya don ya koyar a ranar Asabbaci a wata majami'a. Yesu ya warkar da mace gurguwa kuma ta yabi Allah.</w:t>
      </w:r>
    </w:p>
    <w:p>
      <w:pPr/>
      <w:r>
        <w:rPr>
          <w:lang w:val="ha_NG" w:bidi="ha_NG"/>
        </w:rPr>
      </w:r>
      <w:r>
        <w:rPr>
          <w:lang w:val="ha_NG" w:bidi="ha_NG"/>
        </w:rPr>
        <w:t>Yana da muhimmanci a tuna cewa labarin ya fara da Yesu yana koyarwa a cikin wata majami'a. Yesu yana tsaye a gaba, kuma mutanen suna zaune suna saurarensa yana koyarwa.</w:t>
      </w:r>
    </w:p>
    <w:p>
      <w:pPr/>
      <w:r>
        <w:rPr>
          <w:lang w:val="ha_NG" w:bidi="ha_NG"/>
        </w:rPr>
      </w:r>
      <w:r>
        <w:rPr>
          <w:lang w:val="ha_NG" w:bidi="ha_NG"/>
        </w:rPr>
        <w:t>Yana da muhimmanci a tuna cewa matar mai yiwuwa tana zaune a bayan majami'ar Yahudawa tun da tana da matsayi mai ƙasƙanci. Lokacin da Yesu ya kira ta zuwa gaba, da sai ta wuce ta gaban wasu da suke zaune kafin ta isa gare shi.</w:t>
      </w:r>
    </w:p>
    <w:p>
      <w:pPr/>
      <w:r>
        <w:rPr>
          <w:lang w:val="ha_NG" w:bidi="ha_NG"/>
        </w:rPr>
      </w:r>
      <w:r>
        <w:rPr>
          <w:lang w:val="ha_NG" w:bidi="ha_NG"/>
        </w:rPr>
        <w:t>Yana da muhimmanci a tuna cewa Yesu ya bayyana sarai cewa Shaiɗan ne ya ɗaure matar, wanda hakan ya sa ta lanƙwasa har tsawon shekaru 18.</w:t>
      </w:r>
    </w:p>
    <w:p>
      <w:pPr/>
      <w:r>
        <w:rPr>
          <w:lang w:val="ha_NG" w:bidi="ha_NG"/>
        </w:rPr>
      </w:r>
      <w:r>
        <w:rPr>
          <w:lang w:val="ha_NG" w:bidi="ha_NG"/>
        </w:rPr>
        <w:t>Yana da muhimmanci a tuna cewa shugaban majami'ar ya yarda cewa an yi warkarwa, amma hankalinsa yana kan kiyaye ranar Asabar ne ba kan alamomin da Yesu ya yi ba.</w:t>
      </w:r>
    </w:p>
    <w:p>
      <w:pPr/>
      <w:r>
        <w:rPr>
          <w:lang w:val="ha_NG" w:bidi="ha_NG"/>
        </w:rPr>
      </w:r>
      <w:r>
        <w:rPr>
          <w:lang w:val="ha_NG" w:bidi="ha_NG"/>
        </w:rPr>
        <w:t>Yana da muhimmanci a tuna cewa yanayin matar bai jefa rayuwa cikin hatsari ba. Saboda haka mai mulkin ya ambaci wani ɓangare na dokar Allah da aka ba Musa. Amma Yesu ya ba da amsa ta hanyar kwatanta ayyukansu da dokar Musa wadda ta ce har ma dabbobi ba za su iya yin aiki a ranar Asabar ba. Amma Yahudawan sun kwance dabbobinsu suka kai su ruwa duk da cewa jira na kwana daya bai jefa rayuwarsu cikin hatsari ba.</w:t>
      </w:r>
    </w:p>
    <w:p>
      <w:pPr/>
      <w:r>
        <w:rPr>
          <w:lang w:val="ha_NG" w:bidi="ha_NG"/>
        </w:rPr>
      </w:r>
      <w:r>
        <w:rPr>
          <w:lang w:val="ha_NG" w:bidi="ha_NG"/>
        </w:rPr>
        <w:t>Shugaban majami'ar ya soki Yesu a kaikaice ta hanyar gaya wa mutane cewa za a iya warkar da su a sauran kwanaki shida. Yesu ya kwatanta ayyukan mutanen ga dabbobinsu da aikinsa na warkar da matar. Amsar Yesu ta kunyata mai mulkin da waɗanda suke tunanin kamar shi a fili. Sauran mutanen da suke sauraro sun yi farin ciki da mu'ujizar da Yesu ya yi.</w:t>
      </w:r>
      <w:r>
        <w:rPr>
          <w:lang w:val="ha_NG" w:bidi="ha_NG"/>
        </w:rPr>
      </w:r>
    </w:p>
    <w:p>
      <w:pPr>
        <w:pStyle w:val="Heading3"/>
      </w:pPr>
      <w:r>
        <w:rPr>
          <w:lang w:val="ha_NG" w:bidi="ha_NG"/>
        </w:rPr>
        <w:t>Step 4</w:t>
      </w:r>
    </w:p>
    <w:p>
      <w:pPr/>
      <w:r>
        <w:rPr>
          <w:lang w:val="ha_NG" w:bidi="ha_NG"/>
        </w:rPr>
      </w:r>
      <w:r>
        <w:rPr>
          <w:lang w:val="ha_NG" w:bidi="ha_NG"/>
        </w:rPr>
        <w:t>Saurari rubutun kuma sau ɗaya a cikin sigar da ta fi sauƙin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sassan labari guda biyu.</w:t>
      </w:r>
    </w:p>
    <w:p>
      <w:pPr/>
      <w:r>
        <w:rPr>
          <w:lang w:val="ha_NG" w:bidi="ha_NG"/>
        </w:rPr>
      </w:r>
      <w:r>
        <w:rPr>
          <w:lang w:val="ha_NG" w:bidi="ha_NG"/>
        </w:rPr>
        <w:t>Jaruman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Mace mai nakasa</w:t>
      </w:r>
    </w:p>
    <w:p>
      <w:pPr>
        <w:pStyle w:val="ListBullet"/>
        <w:spacing w:line="240" w:lineRule="auto"/>
        <w:ind w:left="720"/>
      </w:pPr>
      <w:r>
        <w:rPr>
          <w:lang w:val="ha_NG" w:bidi="ha_NG"/>
        </w:rPr>
      </w:r>
      <w:r>
        <w:rPr>
          <w:lang w:val="ha_NG" w:bidi="ha_NG"/>
        </w:rPr>
        <w:t>Shugaban majami'a</w:t>
      </w:r>
    </w:p>
    <w:p>
      <w:pPr>
        <w:pStyle w:val="ListBullet"/>
        <w:spacing w:line="240" w:lineRule="auto"/>
        <w:ind w:left="720"/>
      </w:pPr>
      <w:r>
        <w:rPr>
          <w:lang w:val="ha_NG" w:bidi="ha_NG"/>
        </w:rPr>
      </w:r>
      <w:r>
        <w:rPr>
          <w:lang w:val="ha_NG" w:bidi="ha_NG"/>
        </w:rPr>
        <w:t>Masu sauraro</w:t>
      </w:r>
    </w:p>
    <w:p>
      <w:pPr>
        <w:pStyle w:val="ListBullet"/>
        <w:spacing w:line="240" w:lineRule="auto"/>
        <w:ind w:left="720"/>
      </w:pPr>
      <w:r>
        <w:rPr>
          <w:lang w:val="ha_NG" w:bidi="ha_NG"/>
        </w:rPr>
      </w:r>
      <w:r>
        <w:rPr>
          <w:lang w:val="ha_NG" w:bidi="ha_NG"/>
        </w:rPr>
        <w:t>Sa</w:t>
      </w:r>
    </w:p>
    <w:p>
      <w:pPr>
        <w:pStyle w:val="ListBullet"/>
        <w:spacing w:line="240" w:lineRule="auto"/>
        <w:ind w:left="720"/>
      </w:pPr>
      <w:r>
        <w:rPr>
          <w:lang w:val="ha_NG" w:bidi="ha_NG"/>
        </w:rPr>
      </w:r>
      <w:r>
        <w:rPr>
          <w:lang w:val="ha_NG" w:bidi="ha_NG"/>
        </w:rPr>
        <w:t>Jaki</w:t>
      </w:r>
    </w:p>
    <w:p>
      <w:pPr>
        <w:pStyle w:val="ListBullet"/>
        <w:spacing w:line="240" w:lineRule="auto"/>
        <w:ind w:left="720"/>
      </w:pPr>
      <w:r>
        <w:rPr>
          <w:lang w:val="ha_NG" w:bidi="ha_NG"/>
        </w:rPr>
      </w:r>
      <w:r>
        <w:rPr>
          <w:lang w:val="ha_NG" w:bidi="ha_NG"/>
        </w:rPr>
        <w:t>Shaiɗan</w:t>
      </w:r>
    </w:p>
    <w:p>
      <w:pPr/>
      <w:r>
        <w:rPr>
          <w:lang w:val="ha_NG" w:bidi="ha_NG"/>
        </w:rPr>
      </w:r>
      <w:r>
        <w:rPr>
          <w:lang w:val="ha_NG" w:bidi="ha_NG"/>
        </w:rPr>
        <w:t>Sa ƙungiyar ta kwaikwayi labarin sau biyu. Na farko, bari kungiyar ta yi wasan kwaikwayon labarin ba tare da tsayawa ba. A karo na biyu da kungiyar za ta kwaikwayi labarin, a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Ku tabbatar cewa ƙungiyar ta yi kwaikwayon Shaiɗan yana riƙe da matar a sunkuye har tsawon shekaru 18. Haka kuma, ƙungiyar za ta iya kwaikwayon yadda ake ɗaure sa da jaki na tsawon wasu sa'o'i kaɗan kawai.</w:t>
      </w:r>
    </w:p>
    <w:p>
      <w:pPr/>
      <w:r>
        <w:rPr>
          <w:lang w:val="ha_NG" w:bidi="ha_NG"/>
        </w:rPr>
      </w:r>
      <w:r>
        <w:rPr>
          <w:lang w:val="ha_NG" w:bidi="ha_NG"/>
        </w:rPr>
        <w:t>Tabbatar cewa ƙungiyar ta yi kwaikwayon shugaban majami'ar yana tsaye cikin nuna adalcin kai yana tunatar da mutane dokar Allah da aka ba Musa bayan Yesu ya warkar da matar ranar Asabar.</w:t>
      </w:r>
    </w:p>
    <w:p>
      <w:pPr/>
      <w:r>
        <w:rPr>
          <w:lang w:val="ha_NG" w:bidi="ha_NG"/>
        </w:rPr>
      </w:r>
      <w:r>
        <w:rPr>
          <w:lang w:val="ha_NG" w:bidi="ha_NG"/>
        </w:rPr>
        <w:t>Ku tabbatar da cewa ƙungiyar tana kwaikwayon wani yana kai sa da jaki don su sha ruwa a ranar Asabar. Wannan zai iya zama ɗan wasan da shugaban majami'a.</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Yi wasan kwaikwayo na Yesu yana koyarwa a wata majami'a a ranar Asabar. Yesu ya kira wata mata wadda ta kasance gurguwa har tsawon shekaru 18 zuwa gaba.</w:t>
      </w:r>
    </w:p>
    <w:p>
      <w:pPr/>
      <w:r>
        <w:rPr>
          <w:lang w:val="ha_NG" w:bidi="ha_NG"/>
        </w:rPr>
      </w:r>
      <w:r>
        <w:rPr>
          <w:lang w:val="ha_NG" w:bidi="ha_NG"/>
        </w:rPr>
        <w:t>Dakatar da wasan: Tambayi jarumar da take fitowa a matsayin matar, "Yaya kike ji?" Za ka iya jin abubuwa kamar, "Kunyar da aka ji. Ba na son kowa ya dube ni ba," "Na yi mamaki. “Ba zan iya yarda cewa Yesu yana so ya sanya ni a wuri mai daraja ba,” da kuma “Abin ya taba zuciyata.” Ya lura da ni. Sake aikin.</w:t>
      </w:r>
    </w:p>
    <w:p>
      <w:pPr/>
      <w:r>
        <w:rPr>
          <w:lang w:val="ha_NG" w:bidi="ha_NG"/>
        </w:rPr>
      </w:r>
      <w:r>
        <w:rPr>
          <w:lang w:val="ha_NG" w:bidi="ha_NG"/>
        </w:rPr>
        <w:t>Ku yi kwaikwayon yadda Yesu ya daura hannunsa kan matar, kuma ta tsaya tsaye. Tana yabon Allah.</w:t>
      </w:r>
    </w:p>
    <w:p>
      <w:pPr/>
      <w:r>
        <w:rPr>
          <w:lang w:val="ha_NG" w:bidi="ha_NG"/>
        </w:rPr>
      </w:r>
      <w:r>
        <w:rPr>
          <w:lang w:val="ha_NG" w:bidi="ha_NG"/>
        </w:rPr>
        <w:t>Dakatar da wasan: Tambayi jarumar da take fitowa a matsayin matar, "Yaya kike ji?" Zaku iya jin abubuwa kamar, "A karshe na sami 'yanci! Nauyin ya kau. Yanzu, zan iya shiga cikin al'ummata, "Abin farin ciki!" "Ina son kowa ya san abin da Yesu yayi mini," da kuma "cike da ban mamaki." Yesu ya fi wanda ya sa na zama gurgu iko sosai. Tambayi dan wasan da yake taka rawar sarki, "Yaya kake ji?" Za ku iya jin abubuwa kamar, "Bacin rai." "Yesu yana ƙarfafa mutane su karya ƙa'idojin mu," "Ina buƙatar sarrafa mutane." "Dole ne a gyara maganar Yesu," da kuma "Bacin rai." Waccan mace da ta iya jira har gobe! Sake aikin.</w:t>
      </w:r>
    </w:p>
    <w:p>
      <w:pPr/>
      <w:r>
        <w:rPr>
          <w:lang w:val="ha_NG" w:bidi="ha_NG"/>
        </w:rPr>
      </w:r>
      <w:r>
        <w:rPr>
          <w:lang w:val="ha_NG" w:bidi="ha_NG"/>
        </w:rPr>
        <w:t>Ku kwaikwayi yadda shugaban yake sukar mutanen da ke cikin majami'ar. Yana gaya musu idan suna so a warkar da su kada su zo a ranar Asabar. Yesu ya amsa musu da cewa su munafukai ne domin suna sakin dabbobinsu don su kai su wurin shayarwa. Yesu ya ce matar ta fi waɗannan dabbobin daraja. Maƙiyan Yesu suna jin kunya, amma mutane suna farin ciki da dukan abubuwan da Yesu yake yi.</w:t>
      </w:r>
    </w:p>
    <w:p>
      <w:pPr/>
      <w:r>
        <w:rPr>
          <w:lang w:val="ha_NG" w:bidi="ha_NG"/>
        </w:rPr>
      </w:r>
      <w:r>
        <w:rPr>
          <w:lang w:val="ha_NG" w:bidi="ha_NG"/>
        </w:rPr>
        <w:t>Dakatar da wasan: Tambayi mai fitowa a matsayin Yesu, "Yaya kake ji?" Za ku iya jin abubuwa kamar, "Fushi. Ya kamata su kula da mutane, amma kawai suna kara musu wahala wajen bin dokar Allah," "Mai tausayi. Ina farin ciki cewa matar tana da 'yanci," da kuma "Mai bege. Zan cika dokar Allah a gare su, ba da dadewa ba.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yana koyarwa a cikin </w:t>
      </w:r>
      <w:r>
        <w:rPr>
          <w:b/>
          <w:lang w:val="ha_NG" w:bidi="ha_NG"/>
        </w:rPr>
        <w:t>majami'ar Yahudawa</w:t>
      </w:r>
      <w:r>
        <w:rPr>
          <w:lang w:val="ha_NG" w:bidi="ha_NG"/>
        </w:rPr>
        <w:t xml:space="preserve">, ko kuma wurin bautar Yahudawa, a ranar </w:t>
      </w:r>
      <w:r>
        <w:rPr>
          <w:b/>
          <w:lang w:val="ha_NG" w:bidi="ha_NG"/>
        </w:rPr>
        <w:t>Asabar</w:t>
      </w:r>
      <w:r>
        <w:rPr>
          <w:lang w:val="ha_NG" w:bidi="ha_NG"/>
        </w:rPr>
        <w:t xml:space="preserve">, ko kuma ranar hutawa da bautar Yahudawa. Ku tabbatar kun fassara majami'a da Ranar Asabar yadda kuka yi a wuraren da suka gabata. Duk kalmomin biyu, </w:t>
      </w:r>
      <w:r>
        <w:rPr>
          <w:b/>
          <w:lang w:val="ha_NG" w:bidi="ha_NG"/>
        </w:rPr>
        <w:t>majami'a</w:t>
      </w:r>
      <w:r>
        <w:rPr>
          <w:lang w:val="ha_NG" w:bidi="ha_NG"/>
        </w:rPr>
        <w:t xml:space="preserve"> da </w:t>
      </w:r>
      <w:r>
        <w:rPr>
          <w:b/>
          <w:lang w:val="ha_NG" w:bidi="ha_NG"/>
        </w:rPr>
        <w:t>Asabar</w:t>
      </w:r>
      <w:r>
        <w:rPr>
          <w:lang w:val="ha_NG" w:bidi="ha_NG"/>
        </w:rPr>
        <w:t>, suna cikin Babban Kundin Kalmomi.</w:t>
      </w:r>
    </w:p>
    <w:p>
      <w:pPr/>
      <w:r>
        <w:rPr>
          <w:lang w:val="ha_NG" w:bidi="ha_NG"/>
        </w:rPr>
      </w:r>
      <w:r>
        <w:rPr>
          <w:lang w:val="ha_NG" w:bidi="ha_NG"/>
        </w:rPr>
        <w:t>A tsaya a nuna wa ƙungiyarka hoton majami'ar Yahudawa idan ƙungiyarka tana bukatar abin dubawa.</w:t>
      </w:r>
    </w:p>
    <w:p>
      <w:pPr/>
      <w:r>
        <w:rPr>
          <w:lang w:val="ha_NG" w:bidi="ha_NG"/>
        </w:rPr>
      </w:r>
      <w:r>
        <w:rPr>
          <w:lang w:val="ha_NG" w:bidi="ha_NG"/>
        </w:rPr>
        <w:t xml:space="preserve">A cikin majami'ar, akwai wata mace wadda take </w:t>
      </w:r>
      <w:r>
        <w:rPr>
          <w:b/>
          <w:lang w:val="ha_NG" w:bidi="ha_NG"/>
        </w:rPr>
        <w:t>gurguwa</w:t>
      </w:r>
      <w:r>
        <w:rPr>
          <w:lang w:val="ha_NG" w:bidi="ha_NG"/>
        </w:rPr>
        <w:t xml:space="preserve"> saboda rashin lafiya. Anan, kalmomin nan gurgu ko mai kunkuru, suna nuni ne ga matar da ba ta iya tsayuwa madaidaiciya ba saboda bayanta ya karkace ko ya lankwashe. Wani </w:t>
      </w:r>
      <w:r>
        <w:rPr>
          <w:b/>
          <w:lang w:val="ha_NG" w:bidi="ha_NG"/>
        </w:rPr>
        <w:t>ruhu</w:t>
      </w:r>
      <w:r>
        <w:rPr>
          <w:lang w:val="ha_NG" w:bidi="ha_NG"/>
        </w:rPr>
        <w:t xml:space="preserve">, ko mugun ruhu, shi ne abin da yake jawo ciwo ga matar. Ku tabbata kun fassara kalmar ruhi kamar yadda kuka yi a baya. </w:t>
      </w:r>
      <w:r>
        <w:rPr>
          <w:b/>
          <w:lang w:val="ha_NG" w:bidi="ha_NG"/>
        </w:rPr>
        <w:t>Mugun ruhu</w:t>
      </w:r>
      <w:r>
        <w:rPr>
          <w:lang w:val="ha_NG" w:bidi="ha_NG"/>
        </w:rPr>
        <w:t xml:space="preserve"> yana cikin Babban Kundin Kalmomi.</w:t>
      </w:r>
    </w:p>
    <w:p>
      <w:pPr/>
      <w:r>
        <w:rPr>
          <w:lang w:val="ha_NG" w:bidi="ha_NG"/>
        </w:rPr>
      </w:r>
      <w:r>
        <w:rPr>
          <w:b/>
          <w:lang w:val="ha_NG" w:bidi="ha_NG"/>
        </w:rPr>
        <w:t>Shugaban majami'a</w:t>
      </w:r>
      <w:r>
        <w:rPr>
          <w:lang w:val="ha_NG" w:bidi="ha_NG"/>
        </w:rPr>
        <w:t xml:space="preserve"> yana fushi domin Yesu ya warkar a ranar Asabar. Kowace majami'a tana da jagora daya ko fiye da haka. Shugabannin sun kasance da alhakin kula da ginin da kuma tsara ayyuka da hidimomin sujada. Ba su kasance firistoci ba, kuma ba su yi hadayu a madadin mutane ba.</w:t>
      </w:r>
    </w:p>
    <w:p>
      <w:pPr/>
      <w:r>
        <w:rPr>
          <w:lang w:val="ha_NG" w:bidi="ha_NG"/>
        </w:rPr>
      </w:r>
      <w:r>
        <w:rPr>
          <w:lang w:val="ha_NG" w:bidi="ha_NG"/>
        </w:rPr>
        <w:t xml:space="preserve">Luka ya kira Yesu, </w:t>
      </w:r>
      <w:r>
        <w:rPr>
          <w:b/>
          <w:lang w:val="ha_NG" w:bidi="ha_NG"/>
        </w:rPr>
        <w:t>Ubangiji</w:t>
      </w:r>
      <w:r>
        <w:rPr>
          <w:lang w:val="ha_NG" w:bidi="ha_NG"/>
        </w:rPr>
        <w:t xml:space="preserve">. Wannan laƙabi yana nuni da cewa Yesu shi ne wanda ke da ainihin iko daga wurin Allah don fassara dokar Allah. Ku tabbata kun fassara kalmar Ubangiji kamar yadda kuka yi a baya. </w:t>
      </w:r>
      <w:r>
        <w:rPr>
          <w:b/>
          <w:lang w:val="ha_NG" w:bidi="ha_NG"/>
        </w:rPr>
        <w:t>Ubangiji</w:t>
      </w:r>
      <w:r>
        <w:rPr>
          <w:lang w:val="ha_NG" w:bidi="ha_NG"/>
        </w:rPr>
        <w:t xml:space="preserve"> yana cikin Babban Kamus.</w:t>
      </w:r>
    </w:p>
    <w:p>
      <w:pPr/>
      <w:r>
        <w:rPr>
          <w:lang w:val="ha_NG" w:bidi="ha_NG"/>
        </w:rPr>
      </w:r>
      <w:r>
        <w:rPr>
          <w:lang w:val="ha_NG" w:bidi="ha_NG"/>
        </w:rPr>
        <w:t xml:space="preserve">Yesu ya ce Shaiɗan ya ɗaure matar har tsawon shekaru 18. </w:t>
      </w:r>
      <w:r>
        <w:rPr>
          <w:b/>
          <w:lang w:val="ha_NG" w:bidi="ha_NG"/>
        </w:rPr>
        <w:t>Shaidan</w:t>
      </w:r>
      <w:r>
        <w:rPr>
          <w:lang w:val="ha_NG" w:bidi="ha_NG"/>
        </w:rPr>
        <w:t xml:space="preserve"> shi ne shugaban dukan miyagun ruhohi da kuma makiyin Allah da mutanensa. Ku tabbata kun fassara Shaiɗan kamar yadda kuka yi a baya. </w:t>
      </w:r>
      <w:r>
        <w:rPr>
          <w:b/>
          <w:lang w:val="ha_NG" w:bidi="ha_NG"/>
        </w:rPr>
        <w:t>Shaidan</w:t>
      </w:r>
      <w:r>
        <w:rPr>
          <w:lang w:val="ha_NG" w:bidi="ha_NG"/>
        </w:rPr>
        <w:t xml:space="preserve"> yana cikin Babban Jerin Kalmomi.</w:t>
      </w:r>
    </w:p>
    <w:p>
      <w:pPr/>
      <w:r>
        <w:rPr>
          <w:lang w:val="ha_NG" w:bidi="ha_NG"/>
        </w:rPr>
      </w:r>
      <w:r>
        <w:rPr>
          <w:lang w:val="ha_NG" w:bidi="ha_NG"/>
        </w:rPr>
        <w:t xml:space="preserve">Yesu ya kira matar ‘yar </w:t>
      </w:r>
      <w:r>
        <w:rPr>
          <w:b/>
          <w:lang w:val="ha_NG" w:bidi="ha_NG"/>
        </w:rPr>
        <w:t>zuriyar Ibrahim</w:t>
      </w:r>
      <w:r>
        <w:rPr>
          <w:lang w:val="ha_NG" w:bidi="ha_NG"/>
        </w:rPr>
        <w:t xml:space="preserve">. Wannan wani suna ne daban na mutanen Yahudawa tunda </w:t>
      </w:r>
      <w:r>
        <w:rPr>
          <w:b/>
          <w:lang w:val="ha_NG" w:bidi="ha_NG"/>
        </w:rPr>
        <w:t>Ibrahim</w:t>
      </w:r>
      <w:r>
        <w:rPr>
          <w:lang w:val="ha_NG" w:bidi="ha_NG"/>
        </w:rPr>
        <w:t xml:space="preserve"> ne kakansu. Yesu yana cewa Allah ya karɓi matar a matsayin ɗaya daga cikin mutanensa na musamman.</w:t>
      </w:r>
    </w:p>
    <w:p>
      <w:pPr/>
      <w:r>
        <w:rPr>
          <w:lang w:val="ha_NG" w:bidi="ha_NG"/>
        </w:rPr>
      </w:r>
      <w:r>
        <w:rPr>
          <w:lang w:val="ha_NG" w:bidi="ha_NG"/>
        </w:rPr>
        <w:t xml:space="preserve">Yesu yana kiran shugaban majami’a da waɗanda suke tunani kamar sa </w:t>
      </w:r>
      <w:r>
        <w:rPr>
          <w:b/>
          <w:lang w:val="ha_NG" w:bidi="ha_NG"/>
        </w:rPr>
        <w:t>munafukai</w:t>
      </w:r>
      <w:r>
        <w:rPr>
          <w:lang w:val="ha_NG" w:bidi="ha_NG"/>
        </w:rPr>
        <w:t xml:space="preserve">, ko mutanen da suke tsammanin wasu su rayu ta wata hanya alhali su kansu ba sa rayuwa a haka. Ka tabbatar ka fassara kalmar 'munafuki' kamar yadda ka yi a sauran wuraren da suka gabata. </w:t>
      </w:r>
      <w:r>
        <w:rPr>
          <w:b/>
          <w:lang w:val="ha_NG" w:bidi="ha_NG"/>
        </w:rPr>
        <w:t>Munafuki</w:t>
      </w:r>
      <w:r>
        <w:rPr>
          <w:lang w:val="ha_NG" w:bidi="ha_NG"/>
        </w:rPr>
        <w:t xml:space="preserve"> yana cikin Babban Jerin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kungiyar gaba daya su yi atisayen fadin nassin a nasu yaren. Kada ku manta da haɗa abubuwan da kuka yanke shawara a kansu a matakan da suka gabata, kamar tsarin lokaci, kalmomi, jimloli, motsin rai, ko kowane abu da kuka tattauna.</w:t>
      </w:r>
    </w:p>
    <w:p>
      <w:pPr/>
      <w:r>
        <w:rPr>
          <w:lang w:val="ha_NG" w:bidi="ha_NG"/>
        </w:rPr>
      </w:r>
      <w:r>
        <w:rPr>
          <w:lang w:val="ha_NG" w:bidi="ha_NG"/>
        </w:rPr>
        <w:t>Ya kamata wani ɗan ƙungiya ya faɗi wasu jimloli na nassin sannan ya dakata. Wani dan kungiyar daban ya kamata ya fadi sashi na gaba na nassin sannan ya dakata. Ku ci gaba da yin haka har sai duk kungiyar ta gama maimaita dukan nassin. A wannan mataki 'yan kungiyar za su iya gyara wa juna.</w:t>
      </w:r>
    </w:p>
    <w:p>
      <w:pPr/>
      <w:r>
        <w:rPr>
          <w:lang w:val="ha_NG" w:bidi="ha_NG"/>
        </w:rPr>
      </w:r>
      <w:r>
        <w:rPr>
          <w:lang w:val="ha_NG" w:bidi="ha_NG"/>
        </w:rPr>
        <w:t>Dakatar da wannan sautin a nan na wani lokaci.</w:t>
      </w:r>
    </w:p>
    <w:p>
      <w:pPr/>
      <w:r>
        <w:rPr>
          <w:lang w:val="ha_NG" w:bidi="ha_NG"/>
        </w:rPr>
      </w:r>
      <w:r>
        <w:rPr>
          <w:lang w:val="ha_NG" w:bidi="ha_NG"/>
        </w:rPr>
        <w:t>Bayan haka, kowane dan ƙungiyar ya kamata ya faɗi duka nassin ba tare da tsayawa ba a ƙalla sau ɗaya. Wani memba na ƙungiya zai iya amfani da abubuwan da suka zo a ransa, motsi, ko zanen labari don taimaka musu wajen tuna da nassin.</w:t>
      </w:r>
    </w:p>
    <w:p>
      <w:pPr/>
      <w:r>
        <w:rPr>
          <w:lang w:val="ha_NG" w:bidi="ha_NG"/>
        </w:rPr>
      </w:r>
      <w:r>
        <w:rPr>
          <w:lang w:val="ha_NG" w:bidi="ha_NG"/>
        </w:rPr>
        <w:t>Dakatar da wannan sautin a nan na wani lokaci.</w:t>
      </w:r>
    </w:p>
    <w:p>
      <w:pPr/>
      <w:r>
        <w:rPr>
          <w:lang w:val="ha_NG" w:bidi="ha_NG"/>
        </w:rPr>
      </w:r>
      <w:r>
        <w:rPr>
          <w:lang w:val="ha_NG" w:bidi="ha_NG"/>
        </w:rPr>
        <w:t>Bayan haka, ƙungiyar za ta iya yanke shawarar sigar nassin wanda kuka fi so. Wataƙila ka ga cewa ka fi son yadda wani ɗan ƙungiya ya ba da wani fage, amma kuma ka fi son yadda wani ɗan ƙungiyar na daban ya ba da wani fage.</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rubutun da kowa ya amince da ita. Ya kamata kowane ɗan ƙungiyar ya yi gwajin faɗin wannan sigar ƙarshe ta rubutun.</w:t>
      </w:r>
      <w:r>
        <w:rPr>
          <w:lang w:val="ha_NG" w:bidi="ha_NG"/>
        </w:rPr>
      </w:r>
      <w:r>
        <w:rPr>
          <w:lang w:val="ha_NG" w:bidi="ha_NG"/>
        </w:rPr>
      </w:r>
    </w:p>
    <w:p>
      <w:pPr/>
      <w:r>
        <w:rPr>
          <w:lang w:val="ha_NG" w:bidi="ha_NG"/>
        </w:rPr>
      </w:r>
    </w:p>
    <w:p>
      <w:pPr>
        <w:pStyle w:val="Heading2"/>
      </w:pPr>
      <w:r>
        <w:rPr>
          <w:lang w:val="ha_NG" w:bidi="ha_NG"/>
        </w:rPr>
        <w:t>Luke 13:18–21</w:t>
      </w:r>
      <w:r>
        <w:rPr>
          <w:lang w:val="ha_NG" w:bidi="ha_NG"/>
        </w:rPr>
      </w:r>
    </w:p>
    <w:p>
      <w:pPr>
        <w:pStyle w:val="Heading3"/>
      </w:pPr>
      <w:r>
        <w:rPr>
          <w:lang w:val="ha_NG" w:bidi="ha_NG"/>
        </w:rPr>
        <w:t>Step 1</w:t>
      </w:r>
    </w:p>
    <w:p>
      <w:pPr/>
      <w:r>
        <w:rPr>
          <w:lang w:val="ha_NG" w:bidi="ha_NG"/>
        </w:rPr>
      </w:r>
      <w:r>
        <w:rPr>
          <w:lang w:val="ha_NG" w:bidi="ha_NG"/>
        </w:rPr>
        <w:t>Ku saurari Luka 13:18–21 kuma ku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A labarin da ya gabata, Yesu ya warkar da wata mace gurguwa a cikin majami'a, wato wurin bautar Yahudawa, a ranar hutun Yahudawa. Bayan haka, shugaban majami'a ya soki koyarwar Yesu. Yesu ya fuskanci shugaban majami'ar ya kuma ce warkar da matar a ranar Asabar ba laifi ba ne. Sa'an nan, Yesu ya ba da misalai biyu game da mulkin Allah.</w:t>
      </w:r>
    </w:p>
    <w:p>
      <w:pPr/>
      <w:r>
        <w:rPr>
          <w:lang w:val="ha_NG" w:bidi="ha_NG"/>
        </w:rPr>
      </w:r>
      <w:r>
        <w:rPr>
          <w:lang w:val="ha_NG" w:bidi="ha_NG"/>
        </w:rPr>
        <w:t>Luka bai gaya mana ko Yesu ya faɗi misalan biyu a cikin majami'a ba, ko kuma daga baya bayan ya warkar da matar da take gurguwa. A bayyane yake daga abubuwan da ke ciki cewa koyarwar Yesu game da mulkin Allah, ko kuma Allah yana mulki a cikin zukatan mutane, tana da alaƙa da warkarwa da ya yi. A cewar shugabannin addini, warkar da Yesu ya yi bai dace ba saboda ya faru ne a cikin majami'ar. Warkarwar ta faru a lokacin da bai dace ba domin ranar Asabar ce. Kuma a cewar shugabannin addini, warkar da Yesu ya yi ya shafi mutumin da bai dace ba domin ita mace ce wadda aka kora daga cikin al'umma. Amma Yesu ya bambanta imanin shugabannin addini ta wajen kwatanta yadda mulkin Allah yake. Bai bayyana mulkin Allah da kwatancen sarauta ba, maimakon haka, ya bayyana shi da kwatancen rayuwar yau da kullun a kauye.</w:t>
      </w:r>
    </w:p>
    <w:p>
      <w:pPr/>
      <w:r>
        <w:rPr>
          <w:lang w:val="ha_NG" w:bidi="ha_NG"/>
        </w:rPr>
      </w:r>
      <w:r>
        <w:rPr>
          <w:lang w:val="ha_NG" w:bidi="ha_NG"/>
        </w:rPr>
        <w:t>Misalin Yesu na farko ya gwada Mulkin Allah da kwayar mastad don ya nuna yadda Mulkin Allah yake haɓaka da yaduwa. Yesu ya fara da tambayar tambayoyi biyu da suke nufin abu daya. Wannan maimaitawa tana jaddada abin da yake shirin faɗa kuma tana gabatar da wani sabon batu a cikin koyarwarsa. Ga Yahudawa, ƙwayar mustard ta wakilci duk wani abu ƙarami. Ko da yake ƙwayar tana da ƙanƙanta, lokacin da wani ya shuka ta, sai ta girma ta zama itaciya mai tsayin mita uku, ko ƙafa goma. Kamar ƙwayar mustard, Mulkin Allah yana farawa ne a matsayin wani abu mai ƙanƙanta, amma tare da shudewar lokaci, sai ya girma zuwa babba sosai. Itacen yana girma har ya kai tsayin da tsuntsaye suke gina sheka a rassan sa.</w:t>
      </w:r>
    </w:p>
    <w:p>
      <w:pPr/>
      <w:r>
        <w:rPr>
          <w:lang w:val="ha_NG" w:bidi="ha_NG"/>
        </w:rPr>
      </w:r>
      <w:r>
        <w:rPr>
          <w:lang w:val="ha_NG" w:bidi="ha_NG"/>
        </w:rPr>
        <w:t>Dakata kuma ku nuna wa ƙungiyarku hoton tsabar mustard da kuma bishiyar da take girma daga gare ta.</w:t>
      </w:r>
    </w:p>
    <w:p>
      <w:pPr/>
      <w:r>
        <w:rPr>
          <w:lang w:val="ha_NG" w:bidi="ha_NG"/>
        </w:rPr>
      </w:r>
      <w:r>
        <w:rPr>
          <w:lang w:val="ha_NG" w:bidi="ha_NG"/>
        </w:rPr>
        <w:t>Yesu ya sake yin kwatanci ta hanyar ba da wani misali na biyu. Yesu ya sake yin tambayar da ya yi a baya, "Da me zan kwatanta mulkin Allah?" kuma ba ya sa ran a ba da amsar tambayar. Maimakon haka, ya ba da amsa ta wajen kwatanta mulkin Allah da yisti. A cikin misalin, wata mace tana yin gurasa. Ta ƙara ɗan yisti, ko wani abu da ake amfani da shi don sa kullun burodi ya kumbura kuma ya tashi, zuwa babban adadin gari. Malamai ba su san ainihin girman “seah” a ma’aunin zamani ba. Mun sani sarai cewa da wannan gari ya isa mutum ya gasa gurasa wadda za ta wadatar da mutane sama da 100! Yis yana yaɗuwa a cikin kullun har sai ya shafi dukan kullun a hanyar da ta dace. Wannan yakan ɗauki awanni da yawa kafin ya faru. Haka ma tasirin mulkin Allah a rayuwar wasu mutane kalilan yake yaɗuwa zuwa duk faɗin duniya.</w:t>
      </w:r>
    </w:p>
    <w:p>
      <w:pPr/>
      <w:r>
        <w:rPr>
          <w:lang w:val="ha_NG" w:bidi="ha_NG"/>
        </w:rPr>
      </w:r>
      <w:r>
        <w:rPr>
          <w:lang w:val="ha_NG" w:bidi="ha_NG"/>
        </w:rPr>
        <w:t>Ku tsaya ku nuna wa ƙungiyarku hoton wata mace da ke murza yisti cikin gari don yin gurasa. Tattauna da ƙungiyarku. Ta yaya mutanen wurin da kake zaune suke yin burodi? Bayyana tsarin.</w:t>
      </w:r>
      <w:r>
        <w:rPr>
          <w:lang w:val="ha_NG" w:bidi="ha_NG"/>
        </w:rPr>
      </w:r>
    </w:p>
    <w:p>
      <w:pPr>
        <w:pStyle w:val="Heading3"/>
      </w:pPr>
      <w:r>
        <w:rPr>
          <w:lang w:val="ha_NG" w:bidi="ha_NG"/>
        </w:rPr>
        <w:t>Step 3</w:t>
      </w:r>
    </w:p>
    <w:p>
      <w:pPr/>
      <w:r>
        <w:rPr>
          <w:lang w:val="ha_NG" w:bidi="ha_NG"/>
        </w:rPr>
      </w:r>
      <w:r>
        <w:rPr>
          <w:lang w:val="ha_NG" w:bidi="ha_NG"/>
        </w:rPr>
        <w:t>Saurari rubutun a sake a cikin juyi mafi sauƙin fahimta.</w:t>
      </w:r>
    </w:p>
    <w:p>
      <w:pPr/>
      <w:r>
        <w:rPr>
          <w:lang w:val="ha_NG" w:bidi="ha_NG"/>
        </w:rPr>
      </w:r>
      <w:r>
        <w:rPr>
          <w:lang w:val="ha_NG" w:bidi="ha_NG"/>
        </w:rPr>
        <w:t>A wannan zaman, za ku taimaki ƙungiyar su hango wannan labari a zuciyarsu. Za ku taimaki kungiyar wajen ayyana fage, muhallin, da kuma jaruman labarin.</w:t>
      </w:r>
    </w:p>
    <w:p>
      <w:pPr/>
      <w:r>
        <w:rPr>
          <w:lang w:val="ha_NG" w:bidi="ha_NG"/>
        </w:rPr>
      </w:r>
      <w:r>
        <w:rPr>
          <w:lang w:val="ha_NG" w:bidi="ha_NG"/>
        </w:rPr>
        <w:t>Wannan labarin yana da fage guda biyu.</w:t>
      </w:r>
    </w:p>
    <w:p>
      <w:pPr/>
      <w:r>
        <w:rPr>
          <w:lang w:val="ha_NG" w:bidi="ha_NG"/>
        </w:rPr>
      </w:r>
      <w:r>
        <w:rPr>
          <w:b/>
          <w:lang w:val="ha_NG" w:bidi="ha_NG"/>
        </w:rPr>
        <w:t>Fage na farko:</w:t>
      </w:r>
      <w:r>
        <w:rPr>
          <w:lang w:val="ha_NG" w:bidi="ha_NG"/>
        </w:rPr>
        <w:t xml:space="preserve"> Yesu yana koyarwa. Ya kwatanta Mulkin Allah da kwayar sinapi. Mai lambu yana shuka ƙwayar sinapi. Da shigewar lokaci, yakan girma ya zama babbar bishiya kuma tsuntsaye suna yin sheƙa a kanta.</w:t>
      </w:r>
    </w:p>
    <w:p>
      <w:pPr/>
      <w:r>
        <w:rPr>
          <w:lang w:val="ha_NG" w:bidi="ha_NG"/>
        </w:rPr>
      </w:r>
      <w:r>
        <w:rPr>
          <w:b/>
          <w:lang w:val="ha_NG" w:bidi="ha_NG"/>
        </w:rPr>
        <w:t>Fani na biyu:</w:t>
      </w:r>
      <w:r>
        <w:rPr>
          <w:lang w:val="ha_NG" w:bidi="ha_NG"/>
        </w:rPr>
        <w:t xml:space="preserve"> Yesu ya kwatanta mulkin Allah da yisti. Wata mace na aiki da yisti kaɗan da kuma gari mai yawa. Tana yin gurasar kuma ta isa ta ciyar da mutane 100.</w:t>
      </w:r>
    </w:p>
    <w:p>
      <w:pPr/>
      <w:r>
        <w:rPr>
          <w:lang w:val="ha_NG" w:bidi="ha_NG"/>
        </w:rPr>
      </w:r>
      <w:r>
        <w:rPr>
          <w:lang w:val="ha_NG" w:bidi="ha_NG"/>
        </w:rPr>
        <w:t>Jaruman wannan labarin sun hada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Waɗanda suke sauraron Yesu</w:t>
      </w:r>
    </w:p>
    <w:p>
      <w:pPr>
        <w:pStyle w:val="ListBullet"/>
        <w:spacing w:line="240" w:lineRule="auto"/>
        <w:ind w:left="720"/>
      </w:pPr>
      <w:r>
        <w:rPr>
          <w:lang w:val="ha_NG" w:bidi="ha_NG"/>
        </w:rPr>
      </w:r>
      <w:r>
        <w:rPr>
          <w:lang w:val="ha_NG" w:bidi="ha_NG"/>
        </w:rPr>
        <w:t>Mai aikin lambu</w:t>
      </w:r>
    </w:p>
    <w:p>
      <w:pPr>
        <w:pStyle w:val="ListBullet"/>
        <w:spacing w:line="240" w:lineRule="auto"/>
        <w:ind w:left="720"/>
      </w:pPr>
      <w:r>
        <w:rPr>
          <w:lang w:val="ha_NG" w:bidi="ha_NG"/>
        </w:rPr>
      </w:r>
      <w:r>
        <w:rPr>
          <w:lang w:val="ha_NG" w:bidi="ha_NG"/>
        </w:rPr>
        <w:t>Mace tana aiki da kullu</w:t>
      </w:r>
    </w:p>
    <w:p>
      <w:pPr/>
      <w:r>
        <w:rPr>
          <w:lang w:val="ha_NG" w:bidi="ha_NG"/>
        </w:rPr>
      </w:r>
      <w:r>
        <w:rPr>
          <w:lang w:val="ha_NG" w:bidi="ha_NG"/>
        </w:rPr>
        <w:t>A cikin wannan zaman, sa rukunin su yi amfani da dabarar tsara labari (storyboard), su zana, ko su yi amfani da wasu nau'ikan kayan aiki (abubuwan da za ka iya motsawa kamar duwatsu, sanduna, kayan wasan yara) don nuna labarin da ayyukan da ke cikinsa.</w:t>
      </w:r>
    </w:p>
    <w:p>
      <w:pPr/>
      <w:r>
        <w:rPr>
          <w:lang w:val="ha_NG" w:bidi="ha_NG"/>
        </w:rPr>
      </w:r>
      <w:r>
        <w:rPr>
          <w:lang w:val="ha_NG" w:bidi="ha_NG"/>
        </w:rPr>
        <w:t>Yana da muhimmanci a tuna cewa Yesu yana koyar da misalan ne kai tsaye bayan ya warkar da wata mace mai ƙasƙantaccen matsayi a ranar hutun Yahudawa. Wannan ba abu ba ne da shugabannin addinai suka yi tsammanin zai yi.</w:t>
      </w:r>
    </w:p>
    <w:p>
      <w:pPr/>
      <w:r>
        <w:rPr>
          <w:lang w:val="ha_NG" w:bidi="ha_NG"/>
        </w:rPr>
      </w:r>
      <w:r>
        <w:rPr>
          <w:lang w:val="ha_NG" w:bidi="ha_NG"/>
        </w:rPr>
        <w:t>Yana da muhimmanci a tuna cewa Yesu yana koyar da yadda mulkin Allah ya bambanta da abin da mutane suke tsammani zai kasance. Yana amfani da kwatancen da talakawa mazauna ƙauyuka da sun gane.</w:t>
      </w:r>
    </w:p>
    <w:p>
      <w:pPr/>
      <w:r>
        <w:rPr>
          <w:lang w:val="ha_NG" w:bidi="ha_NG"/>
        </w:rPr>
      </w:r>
      <w:r>
        <w:rPr>
          <w:lang w:val="ha_NG" w:bidi="ha_NG"/>
        </w:rPr>
        <w:t>Yesu ya tambaya, “Me mulkin Allah yake kama da shi? ” Me zan iya kwatanta shi da?</w:t>
      </w:r>
    </w:p>
    <w:p>
      <w:pPr/>
      <w:r>
        <w:rPr>
          <w:lang w:val="ha_NG" w:bidi="ha_NG"/>
        </w:rPr>
      </w:r>
      <w:r>
        <w:rPr>
          <w:lang w:val="ha_NG" w:bidi="ha_NG"/>
        </w:rPr>
        <w:t>Yana da muhimmanci a tuna cewa Yesu ya fara da tambaya wadda bai sa ran masu sauraron su bayar da amsa ba. A cikin misalai biyu, Yesu ya yi wa kansa tambaya. Ana iya wakilta wannan a matsayin Yesu yana yin bimbini.</w:t>
      </w:r>
    </w:p>
    <w:p>
      <w:pPr/>
      <w:r>
        <w:rPr>
          <w:lang w:val="ha_NG" w:bidi="ha_NG"/>
        </w:rPr>
      </w:r>
      <w:r>
        <w:rPr>
          <w:lang w:val="ha_NG" w:bidi="ha_NG"/>
        </w:rPr>
        <w:t>Yesu ya kwatanta Mulkin Allah da kwayar hatsin mastad. Mai lambu yana shuka ƙwayar sinapi. Bayan dan lokaci, yana girma ya zama babbar bishiya kuma tsuntsaye suna yin sheƙa a kanta. Sa'an nan Yesu ya kwatanta mulkin Allah da yisti. Wata mace na aiki da yisti kaɗan da kuma gari mai yawa. Tana yin gurasar kuma ta isa ta ciyar da mutane 100.</w:t>
      </w:r>
    </w:p>
    <w:p>
      <w:pPr/>
      <w:r>
        <w:rPr>
          <w:lang w:val="ha_NG" w:bidi="ha_NG"/>
        </w:rPr>
      </w:r>
      <w:r>
        <w:rPr>
          <w:lang w:val="ha_NG" w:bidi="ha_NG"/>
        </w:rPr>
        <w:t>Yana da muhimmanci a tuna cewa Yesu ya yi amfani da kwatanci game da yisti a baya. A lokacin da ya gabata, Yesu ya yi amfani da yisti ya kwatanta munafurcin shugabannin addini. Yanzu, yana amfani da shi a matsayin kwatance mai kyau ga Mulkin Allah.</w:t>
      </w:r>
    </w:p>
    <w:p>
      <w:pPr/>
      <w:r>
        <w:rPr>
          <w:lang w:val="ha_NG" w:bidi="ha_NG"/>
        </w:rPr>
      </w:r>
      <w:r>
        <w:rPr>
          <w:lang w:val="ha_NG" w:bidi="ha_NG"/>
        </w:rPr>
        <w:t>Yana da muhimmanci a tuna cewa dukkan misalan biyun suna nuna yadda wani abu ƙarami yake da babban tasiri. Yesu ya yi amfani da waɗannan labaran biyu don ya bayyana abin da Mulkin Allah yake kama da shi; zai fara da ƙanƙanta amma zai girma a kan lokaci fiye da yadda kowa zai iya tsammani.</w:t>
      </w:r>
      <w:r>
        <w:rPr>
          <w:lang w:val="ha_NG" w:bidi="ha_NG"/>
        </w:rPr>
      </w:r>
    </w:p>
    <w:p>
      <w:pPr>
        <w:pStyle w:val="Heading3"/>
      </w:pPr>
      <w:r>
        <w:rPr>
          <w:lang w:val="ha_NG" w:bidi="ha_NG"/>
        </w:rPr>
        <w:t>Step 4</w:t>
      </w:r>
    </w:p>
    <w:p>
      <w:pPr/>
      <w:r>
        <w:rPr>
          <w:lang w:val="ha_NG" w:bidi="ha_NG"/>
        </w:rPr>
      </w:r>
      <w:r>
        <w:rPr>
          <w:lang w:val="ha_NG" w:bidi="ha_NG"/>
        </w:rPr>
        <w:t>Saurari rubutun sau ɗaya kuma a cikin sigar da ta fi sauƙin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fage guda biyu.</w:t>
      </w:r>
    </w:p>
    <w:p>
      <w:pPr/>
      <w:r>
        <w:rPr>
          <w:lang w:val="ha_NG" w:bidi="ha_NG"/>
        </w:rPr>
      </w:r>
      <w:r>
        <w:rPr>
          <w:lang w:val="ha_NG" w:bidi="ha_NG"/>
        </w:rPr>
        <w:t>Jaruman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Waɗanda suke sauraron Yesu</w:t>
      </w:r>
    </w:p>
    <w:p>
      <w:pPr>
        <w:pStyle w:val="ListBullet"/>
        <w:spacing w:line="240" w:lineRule="auto"/>
        <w:ind w:left="720"/>
      </w:pPr>
      <w:r>
        <w:rPr>
          <w:lang w:val="ha_NG" w:bidi="ha_NG"/>
        </w:rPr>
      </w:r>
      <w:r>
        <w:rPr>
          <w:lang w:val="ha_NG" w:bidi="ha_NG"/>
        </w:rPr>
        <w:t>Mai aikin lambu</w:t>
      </w:r>
    </w:p>
    <w:p>
      <w:pPr>
        <w:pStyle w:val="ListBullet"/>
        <w:spacing w:line="240" w:lineRule="auto"/>
        <w:ind w:left="720"/>
      </w:pPr>
      <w:r>
        <w:rPr>
          <w:lang w:val="ha_NG" w:bidi="ha_NG"/>
        </w:rPr>
      </w:r>
      <w:r>
        <w:rPr>
          <w:lang w:val="ha_NG" w:bidi="ha_NG"/>
        </w:rPr>
        <w:t>Mace tana aiki da kullu</w:t>
      </w:r>
    </w:p>
    <w:p>
      <w:pPr/>
      <w:r>
        <w:rPr>
          <w:lang w:val="ha_NG" w:bidi="ha_NG"/>
        </w:rPr>
      </w:r>
      <w:r>
        <w:rPr>
          <w:lang w:val="ha_NG" w:bidi="ha_NG"/>
        </w:rPr>
        <w:t>Sa ƙungiyar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Ku tabbatar cewa ƙungiyar ta kwaikwayi yadda mai lambu ke shuka ƙwayar mustard. Kungiyar na iya amfani da kayan aiki kamar reshe ko tsintsiya don nuna yadda kwayar mustard ta zama bishiya kuma tsuntsaye suke gina sheka a rassan ta.</w:t>
      </w:r>
    </w:p>
    <w:p>
      <w:pPr/>
      <w:r>
        <w:rPr>
          <w:lang w:val="ha_NG" w:bidi="ha_NG"/>
        </w:rPr>
      </w:r>
      <w:r>
        <w:rPr>
          <w:lang w:val="ha_NG" w:bidi="ha_NG"/>
        </w:rPr>
        <w:t>Ku tabbatar da cewa ƙungiyar ta kwaikwayi wata mace da ke amfani da yisti don yin burodi. Tawagar na iya amfani da abubuwa kamar laka tare da ƙananan duwatsu ko gari tare da rini don nuna cewa yisti ya shafi dukkan kullun.</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Yi wasan kwaikwayo na yadda Yesu ya bayar da misalin kwayar mustard wadda take girma har ta zama bishiya.</w:t>
      </w:r>
    </w:p>
    <w:p>
      <w:pPr/>
      <w:r>
        <w:rPr>
          <w:lang w:val="ha_NG" w:bidi="ha_NG"/>
        </w:rPr>
      </w:r>
      <w:r>
        <w:rPr>
          <w:lang w:val="ha_NG" w:bidi="ha_NG"/>
        </w:rPr>
        <w:t>Dakatar da aikin: Tambayi dan wasan da ke taka rawar mai kula da lambu, "Yaya kake ji?" Kana iya jin abubuwa kamar, "Na yi sha'awar yadda wannan ƙaramar iri ta yi girma har ta kai haka," "Na yi farin ciki da cewa irin ba ta mutu ba, sai dai ta girma ta zama itace mai ƙoshin lafiya," da kuma "Cike da kwanciyar hankali. Abin farin ciki ne ganin tsuntsayen. Sake aikin.</w:t>
      </w:r>
    </w:p>
    <w:p>
      <w:pPr/>
      <w:r>
        <w:rPr>
          <w:lang w:val="ha_NG" w:bidi="ha_NG"/>
        </w:rPr>
      </w:r>
      <w:r>
        <w:rPr>
          <w:lang w:val="ha_NG" w:bidi="ha_NG"/>
        </w:rPr>
        <w:t>Ku kwaikwayi yadda Yesu ya bayar da misali game da yadda ɗan yisti kaɗan yake shafar dukan kullu.</w:t>
      </w:r>
    </w:p>
    <w:p>
      <w:pPr/>
      <w:r>
        <w:rPr>
          <w:lang w:val="ha_NG" w:bidi="ha_NG"/>
        </w:rPr>
      </w:r>
      <w:r>
        <w:rPr>
          <w:lang w:val="ha_NG" w:bidi="ha_NG"/>
        </w:rPr>
        <w:t>Dakatar da wasan: Tambayi dan wasan da ke taka rawar masu sauraro, "Yaya kake ji?" Za ku iya jin abubuwa kamar, "Mai tsammani. "Mulkin Allah zai fadada!" "Shin wannan ne juyin juya halin da muke jira?" kuma "Ina farin ciki cewa Yesu yana amfani da misalai da zan iya fahimta."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yana koyarwa kuma ya kwatanta </w:t>
      </w:r>
      <w:r>
        <w:rPr>
          <w:b/>
          <w:lang w:val="ha_NG" w:bidi="ha_NG"/>
        </w:rPr>
        <w:t>mulkin Allah</w:t>
      </w:r>
      <w:r>
        <w:rPr>
          <w:lang w:val="ha_NG" w:bidi="ha_NG"/>
        </w:rPr>
        <w:t xml:space="preserve"> da abubuwa biyu daban-daban. "Mulkin Allah" yana nufin Allah yana mulki a cikin zukatan mutane ta wata sabuwar hanya. Ku tabbata kun fassara Mulkin Allah kamar yadda kuka fassara shi a baya. </w:t>
      </w:r>
      <w:r>
        <w:rPr>
          <w:b/>
          <w:lang w:val="ha_NG" w:bidi="ha_NG"/>
        </w:rPr>
        <w:t>Mulkin Allah</w:t>
      </w:r>
      <w:r>
        <w:rPr>
          <w:lang w:val="ha_NG" w:bidi="ha_NG"/>
        </w:rPr>
        <w:t xml:space="preserve"> yana cikin Babban Kundin Kalmomi.</w:t>
      </w:r>
    </w:p>
    <w:p>
      <w:pPr/>
      <w:r>
        <w:rPr>
          <w:lang w:val="ha_NG" w:bidi="ha_NG"/>
        </w:rPr>
      </w:r>
      <w:r>
        <w:rPr>
          <w:lang w:val="ha_NG" w:bidi="ha_NG"/>
        </w:rPr>
        <w:t xml:space="preserve">Yesu ya kwatanta Mulkin Allah da </w:t>
      </w:r>
      <w:r>
        <w:rPr>
          <w:b/>
          <w:lang w:val="ha_NG" w:bidi="ha_NG"/>
        </w:rPr>
        <w:t>kwayar mastad</w:t>
      </w:r>
      <w:r>
        <w:rPr>
          <w:lang w:val="ha_NG" w:bidi="ha_NG"/>
        </w:rPr>
        <w:t>. Yahudawa sun ɗauki ƙwayar mastad a matsayin alamar ƙanƙanta.</w:t>
      </w:r>
    </w:p>
    <w:p>
      <w:pPr/>
      <w:r>
        <w:rPr>
          <w:lang w:val="ha_NG" w:bidi="ha_NG"/>
        </w:rPr>
      </w:r>
      <w:r>
        <w:rPr>
          <w:lang w:val="ha_NG" w:bidi="ha_NG"/>
        </w:rPr>
        <w:t>Dakata kuma ku nuna wa kungiyarku hoton tsaban mustard kuma ku kwatanta shi da abin da ya ke zama, idan ba ku riga kun yi hakan ba.</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kungiyar su yi gwajin bayyana nassin a yarenku. Ku tuna ku haɗa abubuwan da kuka yanke shawara a kai a matakan da suka gabata, kamar tsarin lokaci, kalmomi, jimloli, motsin rai, ko kowane abu da kuka tattauna.</w:t>
      </w:r>
    </w:p>
    <w:p>
      <w:pPr/>
      <w:r>
        <w:rPr>
          <w:lang w:val="ha_NG" w:bidi="ha_NG"/>
        </w:rPr>
      </w:r>
      <w:r>
        <w:rPr>
          <w:lang w:val="ha_NG" w:bidi="ha_NG"/>
        </w:rPr>
        <w:t>Ya kamata wani ɗan ƙungiya ya faɗi wasu jimloli na nassin sannan ya dakata. Wani memba na ƙungiyar ya kamata ya faɗi sashe na gaba na nassin sannan ya tsaya. Ku ci gaba da yin haka har sai duk kungiyar ta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Wani memba na ƙungiyar zai iya amfani da abubuwa na bazuwar, ishara, ko zanen labarinsu don taimaka musu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Wataƙila ka ga cewa ka fi son yadda wani ɗan ƙungiya ya ba da wani fage, amma kuma ka fi son yadda wani ɗan ƙungiyar na daban ya ba da wani fage.</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rubutun da kowa ya amince da ita. Ya kamata kowane ɗan ƙungiyar ya yi gwajin faɗin wannan sigar ƙarshe ta rubutun.</w:t>
      </w:r>
      <w:r>
        <w:rPr>
          <w:lang w:val="ha_NG" w:bidi="ha_NG"/>
        </w:rPr>
      </w:r>
      <w:r>
        <w:rPr>
          <w:lang w:val="ha_NG" w:bidi="ha_NG"/>
        </w:rPr>
      </w:r>
    </w:p>
    <w:p>
      <w:pPr/>
      <w:r>
        <w:rPr>
          <w:lang w:val="ha_NG" w:bidi="ha_NG"/>
        </w:rPr>
      </w:r>
    </w:p>
    <w:p>
      <w:pPr>
        <w:pStyle w:val="Heading2"/>
      </w:pPr>
      <w:r>
        <w:rPr>
          <w:lang w:val="ha_NG" w:bidi="ha_NG"/>
        </w:rPr>
        <w:t>Luke 13:22–30</w:t>
      </w:r>
      <w:r>
        <w:rPr>
          <w:lang w:val="ha_NG" w:bidi="ha_NG"/>
        </w:rPr>
      </w:r>
    </w:p>
    <w:p>
      <w:pPr>
        <w:pStyle w:val="Heading3"/>
      </w:pPr>
      <w:r>
        <w:rPr>
          <w:lang w:val="ha_NG" w:bidi="ha_NG"/>
        </w:rPr>
        <w:t>Step 1</w:t>
      </w:r>
    </w:p>
    <w:p>
      <w:pPr/>
      <w:r>
        <w:rPr>
          <w:lang w:val="ha_NG" w:bidi="ha_NG"/>
        </w:rPr>
      </w:r>
      <w:r>
        <w:rPr>
          <w:lang w:val="ha_NG" w:bidi="ha_NG"/>
        </w:rPr>
        <w:t>Ku saurari Luka 13:22–30 ku kuma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 ba ka so ko ba ka gane ba?</w:t>
      </w:r>
    </w:p>
    <w:p>
      <w:pPr>
        <w:pStyle w:val="ListBullet"/>
        <w:spacing w:line="240" w:lineRule="auto"/>
        <w:ind w:left="720"/>
      </w:pPr>
      <w:r>
        <w:rPr>
          <w:lang w:val="ha_NG" w:bidi="ha_NG"/>
        </w:rPr>
      </w:r>
      <w:r>
        <w:rPr>
          <w:lang w:val="ha_NG" w:bidi="ha_NG"/>
        </w:rPr>
        <w:t>Me wannan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Ta 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daya a cikin juyi mafi saukin fahimta.</w:t>
      </w:r>
    </w:p>
    <w:p>
      <w:pPr/>
      <w:r>
        <w:rPr>
          <w:lang w:val="ha_NG" w:bidi="ha_NG"/>
        </w:rPr>
      </w:r>
      <w:r>
        <w:rPr>
          <w:lang w:val="ha_NG" w:bidi="ha_NG"/>
        </w:rPr>
        <w:t>A baya, Yesu ya warkar da wata mace gurguwa sannan ya koyar game da yadda mulkin Allah yake. A cikin wannan labarin, Yesu da almajiransa suna ci gaba da tafiyarsu zuwa Urushalima inda ya san zai mutu. Yayin da yake tafiya, Yesu yakan tsaya a ƙauyuka yana koyar da mutane. Wani yana tambayar sa ko mutane kalilan ne kawai za a cece su.</w:t>
      </w:r>
    </w:p>
    <w:p>
      <w:pPr/>
      <w:r>
        <w:rPr>
          <w:lang w:val="ha_NG" w:bidi="ha_NG"/>
        </w:rPr>
      </w:r>
      <w:r>
        <w:rPr>
          <w:lang w:val="ha_NG" w:bidi="ha_NG"/>
        </w:rPr>
        <w:t>Yesu da almajiransa suna tafiya ta ƙauyuka a kan hanyarsu ta zuwa Urushalima. A kowane gari, Yesu ya tsaya don ya koyar da mutane. A wani lokaci, wani ya tambayi Yesu, "Ubangiji, ƙalilan ne za su sami ceto?" A nan, kalmar nan "cece" tana nufin kubuta ko tsira daga azabar Allah saboda zunubi, ko rashin biyayya ga Allah. Luka bai gaya mana ko wanene wannan mutumin ba, wanda ke nuna cewa amsar Yesu ga kowa take.</w:t>
      </w:r>
    </w:p>
    <w:p>
      <w:pPr/>
      <w:r>
        <w:rPr>
          <w:lang w:val="ha_NG" w:bidi="ha_NG"/>
        </w:rPr>
      </w:r>
      <w:r>
        <w:rPr>
          <w:lang w:val="ha_NG" w:bidi="ha_NG"/>
        </w:rPr>
        <w:t>Yesu bai ba da amsa ta wajen yin magana game da ‘yan kalilan da za su sami ceto ba, sai dai game da mutane da yawa da ba za su sami ceto ba. Yesu ya kwatanta Mulkin Allah, wato Allah yana mulki a zukatan mutane, da gida mai kunkuntar kofa. Mulkin Allah da kofa kunkuntacciya duka suna da wuyar shiga.</w:t>
      </w:r>
    </w:p>
    <w:p>
      <w:pPr/>
      <w:r>
        <w:rPr>
          <w:lang w:val="ha_NG" w:bidi="ha_NG"/>
        </w:rPr>
      </w:r>
      <w:r>
        <w:rPr>
          <w:lang w:val="ha_NG" w:bidi="ha_NG"/>
        </w:rPr>
        <w:t>A tsaya a nuna hoton kofar shiga ta gidan Bayahude. Tattauna da tawagarku: Yaya kofofin shiga gidaje suke a al'adarku? Yaya mutum yake sanar da zuwansa? Mutane nawa ne za su iya shiga cikin gida a lokaci guda?</w:t>
      </w:r>
    </w:p>
    <w:p>
      <w:pPr/>
      <w:r>
        <w:rPr>
          <w:lang w:val="ha_NG" w:bidi="ha_NG"/>
        </w:rPr>
      </w:r>
      <w:r>
        <w:rPr>
          <w:lang w:val="ha_NG" w:bidi="ha_NG"/>
        </w:rPr>
        <w:t>Yesu ya ce mutane dole ne su yi gwagwarmaya, ko su yi aiki tukuru, don su shiga cikin mulkin Allah. Wannan ba ya nufin cewa mutane suna shiga mulkin Allah ta wurin yin ayyukan kirki ba. Yesu ya bayyana cewa mutane da yawa za su so su shiga mulkin Allah, amma ba za su iya ba domin an rufe ƙofar. Mai gidan ya kulle ƙofar. Shi ne kadai zai iya bude kofar kuma ya ba mutane izini su shiga. Yesu ya ce da zarar maigidan ya tashi ya rufe ƙofar, ba wanda zai iya shiga. Yesu yana ƙarfafa mutane su yi ƙoƙarin yin biyayya ga Allah yanzu domin su sami damar shiga cikin mulkin Allah a nan gaba.</w:t>
      </w:r>
    </w:p>
    <w:p>
      <w:pPr/>
      <w:r>
        <w:rPr>
          <w:lang w:val="ha_NG" w:bidi="ha_NG"/>
        </w:rPr>
      </w:r>
      <w:r>
        <w:rPr>
          <w:lang w:val="ha_NG" w:bidi="ha_NG"/>
        </w:rPr>
        <w:t>Mutanen da suke ƙoƙarin shiga ƙofar bayan maigidan ya rufe, suna tsaye a waje suna ƙwanƙwasa ƙofa kuma suna kira. A zamanin Yesu, mutane kan ƙwanƙwasa ƙofa don a bar su su shiga. Mai gidan ya amsa da cewa bai san wanne dangi mutanen wajen suke ba. Wannan yana nufin bai da alaka da su ba. Mai shi bai nufi wurin da mutanen suka fito ba. Mutanen da ke wajen suna so mai gidan ya ce ya san su. Suna ƙoƙari su kafa hujjar hakan ta wurin cewa sun ci abinci tare. A al'adar Yahudawa, wannan alama ce ta abokantaka a da. Suna kuma cewa ya koyar a garuruwan da suka zauna.</w:t>
      </w:r>
    </w:p>
    <w:p>
      <w:pPr/>
      <w:r>
        <w:rPr>
          <w:lang w:val="ha_NG" w:bidi="ha_NG"/>
        </w:rPr>
      </w:r>
      <w:r>
        <w:rPr>
          <w:lang w:val="ha_NG" w:bidi="ha_NG"/>
        </w:rPr>
        <w:t>Ku tsaya ku tattauna da kungiyarku: Ta yaya mutane suke tabbatar da cewa sun san wani a al'adarku? Wadanne irin abubuwan da kuka raba tare ne suke gina aminci a inda kuke zaune?</w:t>
      </w:r>
    </w:p>
    <w:p>
      <w:pPr/>
      <w:r>
        <w:rPr>
          <w:lang w:val="ha_NG" w:bidi="ha_NG"/>
        </w:rPr>
      </w:r>
      <w:r>
        <w:rPr>
          <w:lang w:val="ha_NG" w:bidi="ha_NG"/>
        </w:rPr>
        <w:t>Sauran mutane sun so su shiga saboda sun ji Yesu yana koyarwa. Ba za a ƙyale su shiga ba. Mai gidan zai gaya wa mutanen a waje cewa sam-sam bai san su ba. Maigidan ya ƙi shigar da mutanen da ke waje kuma ya umarce su da su tafi. Ya kira su masu aikata mugunta, ko kuma wadanda suke yawan aikata laifi.</w:t>
      </w:r>
    </w:p>
    <w:p>
      <w:pPr/>
      <w:r>
        <w:rPr>
          <w:lang w:val="ha_NG" w:bidi="ha_NG"/>
        </w:rPr>
      </w:r>
      <w:r>
        <w:rPr>
          <w:lang w:val="ha_NG" w:bidi="ha_NG"/>
        </w:rPr>
        <w:t>Daga nan Yesu ya sauya daga ba da labarin mai gidan zuwa yin magana kai tsaye game da mulkin Allah. Yesu yana magana game da rukuni biyu na mutane: waɗanda suke cikin mulkin Allah da kuma waɗanda za su kasance a wurin azaba a wajen mulkin Allah. Mutanen da suke wajen mulkin Allah za su yi kuka kuma su cije hakoransu, ko kuma su hada hakoransu wuri daya a matsayin nuna fushi, daci, da kuma kuncin zuciya.</w:t>
      </w:r>
    </w:p>
    <w:p>
      <w:pPr/>
      <w:r>
        <w:rPr>
          <w:lang w:val="ha_NG" w:bidi="ha_NG"/>
        </w:rPr>
      </w:r>
      <w:r>
        <w:rPr>
          <w:lang w:val="ha_NG" w:bidi="ha_NG"/>
        </w:rPr>
        <w:t>Ku dakata ku tattauna da ƙungiyarku: Ta yaya mutane suke bayyana fushi, ɓacin rai, ko kuncin rai a cikin al'adarku? Bayyana harshen jikinsu.</w:t>
      </w:r>
    </w:p>
    <w:p>
      <w:pPr/>
      <w:r>
        <w:rPr>
          <w:lang w:val="ha_NG" w:bidi="ha_NG"/>
        </w:rPr>
      </w:r>
      <w:r>
        <w:rPr>
          <w:lang w:val="ha_NG" w:bidi="ha_NG"/>
        </w:rPr>
        <w:t>Yesu ya ce a nan gaba, mutanen da ke waje da Mulkin Allah za su ga magabatansu da kuma annabawa, ko kuma manzannin Allah, waɗanda suka yi imani da Allah kuma suka yi masa biyayya, suna cikin Mulkin Allah. Ba za su iya haɗuwa da magabatansu Ibrahim, Yakubu, da Ishaku ba, ko kuma da annabawan da Allah ya aike, waɗanda suka riga suka mutu. Maimakon haka, za a fitar da su daga mulkin Allah domin ba su gaskata da Yesu ba. Ana nufin da 'a fitar da wani' wato a ware shi ko a kore shi.</w:t>
      </w:r>
    </w:p>
    <w:p>
      <w:pPr/>
      <w:r>
        <w:rPr>
          <w:lang w:val="ha_NG" w:bidi="ha_NG"/>
        </w:rPr>
      </w:r>
      <w:r>
        <w:rPr>
          <w:lang w:val="ha_NG" w:bidi="ha_NG"/>
        </w:rPr>
        <w:t>Yahudawa sun gaskata cewa sa’ad da Alkawartaccen Mai Ceto ya zo, za a yi babban biki. Yesu ya yi amfani da wannan misalin don ya faɗi cewa mutane za su zo daga kowane fanni, har da waɗanda ba Yahudawa ba, su kishingiɗa a tebur. Wannan yana nufin zama wani ɓangare na liyafar a cikin mulkin Allah. Sai Yesu ya faɗi wani abu marar zato. Yesu ya ce Allah zai dauki wasu mutane a matsayin masu muhimmanci sosai a cikin mulkinsa, wadanda Yahudawa ba su girmama ba ko kuma ba su dauka a matsayin masu muhimmanci ba. Wannan da ya haɗa da Al'ummai, ko kuma waɗanda ba Yahudawa ba. Yesu kuma ya ce akasin haka ne gaskiya: Mutanen da suke da babban matsayi a duniya za su kasance da ƙarancin matsayi a mulkin Allah.</w:t>
      </w:r>
      <w:r>
        <w:rPr>
          <w:lang w:val="ha_NG" w:bidi="ha_NG"/>
        </w:rPr>
      </w:r>
    </w:p>
    <w:p>
      <w:pPr>
        <w:pStyle w:val="Heading3"/>
      </w:pPr>
      <w:r>
        <w:rPr>
          <w:lang w:val="ha_NG" w:bidi="ha_NG"/>
        </w:rPr>
        <w:t>Step 3</w:t>
      </w:r>
    </w:p>
    <w:p>
      <w:pPr/>
      <w:r>
        <w:rPr>
          <w:lang w:val="ha_NG" w:bidi="ha_NG"/>
        </w:rPr>
      </w:r>
      <w:r>
        <w:rPr>
          <w:lang w:val="ha_NG" w:bidi="ha_NG"/>
        </w:rPr>
        <w:t>Saurari rubutun a sake a cikin juyi mafi sauƙin fahimta.</w:t>
      </w:r>
    </w:p>
    <w:p>
      <w:pPr/>
      <w:r>
        <w:rPr>
          <w:lang w:val="ha_NG" w:bidi="ha_NG"/>
        </w:rPr>
      </w:r>
      <w:r>
        <w:rPr>
          <w:lang w:val="ha_NG" w:bidi="ha_NG"/>
        </w:rPr>
        <w:t>A wannan zaman, za ku taimaki ƙungiyar su hango wannan labari a zuciyarsu. Za ku taimaki kungiyar wajen ayyana fage, muhalli, da kuma jaruman labarin.</w:t>
      </w:r>
    </w:p>
    <w:p>
      <w:pPr/>
      <w:r>
        <w:rPr>
          <w:lang w:val="ha_NG" w:bidi="ha_NG"/>
        </w:rPr>
      </w:r>
      <w:r>
        <w:rPr>
          <w:lang w:val="ha_NG" w:bidi="ha_NG"/>
        </w:rPr>
        <w:t>Wannan labarin yana da fage guda biyu.</w:t>
      </w:r>
    </w:p>
    <w:p>
      <w:pPr/>
      <w:r>
        <w:rPr>
          <w:lang w:val="ha_NG" w:bidi="ha_NG"/>
        </w:rPr>
      </w:r>
      <w:r>
        <w:rPr>
          <w:b/>
          <w:lang w:val="ha_NG" w:bidi="ha_NG"/>
        </w:rPr>
        <w:t>Fage na farko:</w:t>
      </w:r>
      <w:r>
        <w:rPr>
          <w:lang w:val="ha_NG" w:bidi="ha_NG"/>
        </w:rPr>
        <w:t xml:space="preserve"> Yesu yana koyarwa a garuruwa a kan hanyarsa ta zuwa Urushalima. Wani yana tambayar Yesu ko mutane kalilan ne kawai za a cece su.</w:t>
      </w:r>
    </w:p>
    <w:p>
      <w:pPr/>
      <w:r>
        <w:rPr>
          <w:lang w:val="ha_NG" w:bidi="ha_NG"/>
        </w:rPr>
      </w:r>
      <w:r>
        <w:rPr>
          <w:b/>
          <w:lang w:val="ha_NG" w:bidi="ha_NG"/>
        </w:rPr>
        <w:t>Fage na biyu:</w:t>
      </w:r>
      <w:r>
        <w:rPr>
          <w:lang w:val="ha_NG" w:bidi="ha_NG"/>
        </w:rPr>
        <w:t xml:space="preserve"> Yesu ya gaya wa taron mutane su yi ƙoƙari sosai don su shiga ƙofar ƙunci zuwa mulkin Allah. Yesu ya gaya musu abin da zai faru idan suka kasa shiga cikin mulkin Allah. Yesu ya yi magana game da waɗanda ba su shiga ta cikin ƙuntatacciyar ƙofa ba.</w:t>
      </w:r>
    </w:p>
    <w:p>
      <w:pPr/>
      <w:r>
        <w:rPr>
          <w:lang w:val="ha_NG" w:bidi="ha_NG"/>
        </w:rPr>
      </w:r>
      <w:r>
        <w:rPr>
          <w:lang w:val="ha_NG" w:bidi="ha_NG"/>
        </w:rPr>
        <w:t>Jaruman wannan labarin sun hada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Masu sauraro</w:t>
      </w:r>
    </w:p>
    <w:p>
      <w:pPr>
        <w:pStyle w:val="ListBullet"/>
        <w:spacing w:line="240" w:lineRule="auto"/>
        <w:ind w:left="720"/>
      </w:pPr>
      <w:r>
        <w:rPr>
          <w:lang w:val="ha_NG" w:bidi="ha_NG"/>
        </w:rPr>
      </w:r>
      <w:r>
        <w:rPr>
          <w:lang w:val="ha_NG" w:bidi="ha_NG"/>
        </w:rPr>
        <w:t>Mutum wanda yake tambayar Yesu</w:t>
      </w:r>
    </w:p>
    <w:p>
      <w:pPr>
        <w:pStyle w:val="ListBullet"/>
        <w:spacing w:line="240" w:lineRule="auto"/>
        <w:ind w:left="720"/>
      </w:pPr>
      <w:r>
        <w:rPr>
          <w:lang w:val="ha_NG" w:bidi="ha_NG"/>
        </w:rPr>
      </w:r>
      <w:r>
        <w:rPr>
          <w:lang w:val="ha_NG" w:bidi="ha_NG"/>
        </w:rPr>
        <w:t>Mai gida</w:t>
      </w:r>
    </w:p>
    <w:p>
      <w:pPr>
        <w:pStyle w:val="ListBullet"/>
        <w:spacing w:line="240" w:lineRule="auto"/>
        <w:ind w:left="720"/>
      </w:pPr>
      <w:r>
        <w:rPr>
          <w:lang w:val="ha_NG" w:bidi="ha_NG"/>
        </w:rPr>
      </w:r>
      <w:r>
        <w:rPr>
          <w:lang w:val="ha_NG" w:bidi="ha_NG"/>
        </w:rPr>
        <w:t>Mutanen da ke ciki</w:t>
      </w:r>
    </w:p>
    <w:p>
      <w:pPr>
        <w:pStyle w:val="ListBullet"/>
        <w:spacing w:line="240" w:lineRule="auto"/>
        <w:ind w:left="720"/>
      </w:pPr>
      <w:r>
        <w:rPr>
          <w:lang w:val="ha_NG" w:bidi="ha_NG"/>
        </w:rPr>
      </w:r>
      <w:r>
        <w:rPr>
          <w:lang w:val="ha_NG" w:bidi="ha_NG"/>
        </w:rPr>
        <w:t>Mutanen da ke waje</w:t>
      </w:r>
    </w:p>
    <w:p>
      <w:pPr>
        <w:pStyle w:val="ListBullet"/>
        <w:spacing w:line="240" w:lineRule="auto"/>
        <w:ind w:left="720"/>
      </w:pPr>
      <w:r>
        <w:rPr>
          <w:lang w:val="ha_NG" w:bidi="ha_NG"/>
        </w:rPr>
      </w:r>
      <w:r>
        <w:rPr>
          <w:lang w:val="ha_NG" w:bidi="ha_NG"/>
        </w:rPr>
        <w:t>Ibrahim</w:t>
      </w:r>
    </w:p>
    <w:p>
      <w:pPr>
        <w:pStyle w:val="ListBullet"/>
        <w:spacing w:line="240" w:lineRule="auto"/>
        <w:ind w:left="720"/>
      </w:pPr>
      <w:r>
        <w:rPr>
          <w:lang w:val="ha_NG" w:bidi="ha_NG"/>
        </w:rPr>
      </w:r>
      <w:r>
        <w:rPr>
          <w:lang w:val="ha_NG" w:bidi="ha_NG"/>
        </w:rPr>
        <w:t>Ishaku</w:t>
      </w:r>
    </w:p>
    <w:p>
      <w:pPr>
        <w:pStyle w:val="ListBullet"/>
        <w:spacing w:line="240" w:lineRule="auto"/>
        <w:ind w:left="720"/>
      </w:pPr>
      <w:r>
        <w:rPr>
          <w:lang w:val="ha_NG" w:bidi="ha_NG"/>
        </w:rPr>
      </w:r>
      <w:r>
        <w:rPr>
          <w:lang w:val="ha_NG" w:bidi="ha_NG"/>
        </w:rPr>
        <w:t>Yakubu</w:t>
      </w:r>
    </w:p>
    <w:p>
      <w:pPr>
        <w:pStyle w:val="ListBullet"/>
        <w:spacing w:line="240" w:lineRule="auto"/>
        <w:ind w:left="720"/>
      </w:pPr>
      <w:r>
        <w:rPr>
          <w:lang w:val="ha_NG" w:bidi="ha_NG"/>
        </w:rPr>
      </w:r>
      <w:r>
        <w:rPr>
          <w:lang w:val="ha_NG" w:bidi="ha_NG"/>
        </w:rPr>
        <w:t>Al'umman da ba na Yahudawa ba daga ko'ina</w:t>
      </w:r>
    </w:p>
    <w:p>
      <w:pPr/>
      <w:r>
        <w:rPr>
          <w:lang w:val="ha_NG" w:bidi="ha_NG"/>
        </w:rPr>
      </w:r>
      <w:r>
        <w:rPr>
          <w:lang w:val="ha_NG" w:bidi="ha_NG"/>
        </w:rPr>
        <w:t>A cikin wannan zaman, sa rukunin su tsara labari, su zana, ko su yi amfani da wasu nau'ikan abubuwan da za a iya sarrafawa (abubuwan da za ka iya motsawa kamar duwatsu, sanduna, abubuwan wasan yara) don ganin yadda labarin da ayyukan da ke cikinsa suke.</w:t>
      </w:r>
    </w:p>
    <w:p>
      <w:pPr/>
      <w:r>
        <w:rPr>
          <w:lang w:val="ha_NG" w:bidi="ha_NG"/>
        </w:rPr>
      </w:r>
      <w:r>
        <w:rPr>
          <w:lang w:val="ha_NG" w:bidi="ha_NG"/>
        </w:rPr>
        <w:t>Sa'adda Yesu yake koyarwa, wani ya tambaye shi game da waɗanda za su samu ceto. Yesu ya amsa ta wurin ba da misali game da wani mai gida da kuma ƙofa mai ƙunci.</w:t>
      </w:r>
    </w:p>
    <w:p>
      <w:pPr/>
      <w:r>
        <w:rPr>
          <w:lang w:val="ha_NG" w:bidi="ha_NG"/>
        </w:rPr>
      </w:r>
      <w:r>
        <w:rPr>
          <w:lang w:val="ha_NG" w:bidi="ha_NG"/>
        </w:rPr>
        <w:t>Yana da muhimmanci a tuna cewa manufar kofa ita ce take ba mai ita damar sarrafa lokacin da za a bude ko a rufe ta.</w:t>
      </w:r>
    </w:p>
    <w:p>
      <w:pPr/>
      <w:r>
        <w:rPr>
          <w:lang w:val="ha_NG" w:bidi="ha_NG"/>
        </w:rPr>
      </w:r>
      <w:r>
        <w:rPr>
          <w:lang w:val="ha_NG" w:bidi="ha_NG"/>
        </w:rPr>
        <w:t>Yana da muhimmanci a tuna cewa shiga ta ƙofa mai ƙunci yana nuna yanke shawara na kusantar mai shi, da kuma bin mai shi.</w:t>
      </w:r>
    </w:p>
    <w:p>
      <w:pPr/>
      <w:r>
        <w:rPr>
          <w:lang w:val="ha_NG" w:bidi="ha_NG"/>
        </w:rPr>
      </w:r>
      <w:r>
        <w:rPr>
          <w:lang w:val="ha_NG" w:bidi="ha_NG"/>
        </w:rPr>
        <w:t>Mutane da yawa kan yi ƙoƙarin shiga ƙofar amma ba su iya ba saboda mai gidan ya rufe ta. Lokacin da suka yi ƙoƙari su sa mai shi ya gane su, sai ya gaza. Ya bar ƙofar a rufe kuma ya gaya musu su tafi. Suna jin baƙin ciki domin suna ganin kakanninsu a wurin liyafar mulkin Allah tare da waɗanda ba Yahudawa ba, kuma ba za su iya halarta ba.</w:t>
      </w:r>
    </w:p>
    <w:p>
      <w:pPr/>
      <w:r>
        <w:rPr>
          <w:lang w:val="ha_NG" w:bidi="ha_NG"/>
        </w:rPr>
      </w:r>
      <w:r>
        <w:rPr>
          <w:lang w:val="ha_NG" w:bidi="ha_NG"/>
        </w:rPr>
        <w:t>Yana da muhimmanci a tuna cewa ga Yahudawa, liyafar tare da Ibrahim da Ishaku da Yakubu wani abu ne da za su yi marmarin samu sa’ad da suke cikin mulkin Allah.</w:t>
      </w:r>
    </w:p>
    <w:p>
      <w:pPr/>
      <w:r>
        <w:rPr>
          <w:lang w:val="ha_NG" w:bidi="ha_NG"/>
        </w:rPr>
      </w:r>
      <w:r>
        <w:rPr>
          <w:lang w:val="ha_NG" w:bidi="ha_NG"/>
        </w:rPr>
        <w:t>Yana da muhimmanci a tuna lokacin da Yesu yake cewa mutane da ke zuwa daga gabas, yamma, kudu da arewa, yana nufin mutane daga ko'ina a duniya, kowace ƙasa. Za su zo teburin Mulkin Allah.</w:t>
      </w:r>
    </w:p>
    <w:p>
      <w:pPr/>
      <w:r>
        <w:rPr>
          <w:lang w:val="ha_NG" w:bidi="ha_NG"/>
        </w:rPr>
      </w:r>
      <w:r>
        <w:rPr>
          <w:lang w:val="ha_NG" w:bidi="ha_NG"/>
        </w:rPr>
        <w:t>Yana da muhimmanci a tuna cewa ga Yahudawa, cin abinci tare da al'ummai, ko kuma wadanda ba Yahudawa ba, abin kyama ne.</w:t>
      </w:r>
    </w:p>
    <w:p>
      <w:pPr/>
      <w:r>
        <w:rPr>
          <w:lang w:val="ha_NG" w:bidi="ha_NG"/>
        </w:rPr>
      </w:r>
      <w:r>
        <w:rPr>
          <w:lang w:val="ha_NG" w:bidi="ha_NG"/>
        </w:rPr>
        <w:t>Yana da muhimmanci a tuna cewa Yesu yana amfani da kalma kamar "lallai" ko "ga shi" don gaya wa masu sauraron sa su saurara sosai. Yesu ya jaddada cewa zai ce wani abin da ba zato ba tsammani. Yesu ya gaya musu cewa a cikin mulkin Allah, tsarin muhimmanci zai zama akasin yadda yake a duniya.</w:t>
      </w:r>
      <w:r>
        <w:rPr>
          <w:lang w:val="ha_NG" w:bidi="ha_NG"/>
        </w:rPr>
      </w:r>
    </w:p>
    <w:p>
      <w:pPr>
        <w:pStyle w:val="Heading3"/>
      </w:pPr>
      <w:r>
        <w:rPr>
          <w:lang w:val="ha_NG" w:bidi="ha_NG"/>
        </w:rPr>
        <w:t>Step 4</w:t>
      </w:r>
    </w:p>
    <w:p>
      <w:pPr/>
      <w:r>
        <w:rPr>
          <w:lang w:val="ha_NG" w:bidi="ha_NG"/>
        </w:rPr>
      </w:r>
      <w:r>
        <w:rPr>
          <w:lang w:val="ha_NG" w:bidi="ha_NG"/>
        </w:rPr>
        <w:t>Saurari rubutun sau ɗaya kuma a cikin sigar da ta fi sauƙin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fage guda biyu.</w:t>
      </w:r>
    </w:p>
    <w:p>
      <w:pPr/>
      <w:r>
        <w:rPr>
          <w:lang w:val="ha_NG" w:bidi="ha_NG"/>
        </w:rPr>
      </w:r>
      <w:r>
        <w:rPr>
          <w:lang w:val="ha_NG" w:bidi="ha_NG"/>
        </w:rPr>
        <w:t>Haruffan da ke cikin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Masu sauraro</w:t>
      </w:r>
    </w:p>
    <w:p>
      <w:pPr>
        <w:pStyle w:val="ListBullet"/>
        <w:spacing w:line="240" w:lineRule="auto"/>
        <w:ind w:left="720"/>
      </w:pPr>
      <w:r>
        <w:rPr>
          <w:lang w:val="ha_NG" w:bidi="ha_NG"/>
        </w:rPr>
      </w:r>
      <w:r>
        <w:rPr>
          <w:lang w:val="ha_NG" w:bidi="ha_NG"/>
        </w:rPr>
        <w:t>Mutum wanda yake tambayar Yesu</w:t>
      </w:r>
    </w:p>
    <w:p>
      <w:pPr>
        <w:pStyle w:val="ListBullet"/>
        <w:spacing w:line="240" w:lineRule="auto"/>
        <w:ind w:left="720"/>
      </w:pPr>
      <w:r>
        <w:rPr>
          <w:lang w:val="ha_NG" w:bidi="ha_NG"/>
        </w:rPr>
      </w:r>
      <w:r>
        <w:rPr>
          <w:lang w:val="ha_NG" w:bidi="ha_NG"/>
        </w:rPr>
        <w:t>Mai gida</w:t>
      </w:r>
    </w:p>
    <w:p>
      <w:pPr>
        <w:pStyle w:val="ListBullet"/>
        <w:spacing w:line="240" w:lineRule="auto"/>
        <w:ind w:left="720"/>
      </w:pPr>
      <w:r>
        <w:rPr>
          <w:lang w:val="ha_NG" w:bidi="ha_NG"/>
        </w:rPr>
      </w:r>
      <w:r>
        <w:rPr>
          <w:lang w:val="ha_NG" w:bidi="ha_NG"/>
        </w:rPr>
        <w:t>Mutanen da ke ciki</w:t>
      </w:r>
    </w:p>
    <w:p>
      <w:pPr>
        <w:pStyle w:val="ListBullet"/>
        <w:spacing w:line="240" w:lineRule="auto"/>
        <w:ind w:left="720"/>
      </w:pPr>
      <w:r>
        <w:rPr>
          <w:lang w:val="ha_NG" w:bidi="ha_NG"/>
        </w:rPr>
      </w:r>
      <w:r>
        <w:rPr>
          <w:lang w:val="ha_NG" w:bidi="ha_NG"/>
        </w:rPr>
        <w:t>Mutanen da ke waje</w:t>
      </w:r>
    </w:p>
    <w:p>
      <w:pPr>
        <w:pStyle w:val="ListBullet"/>
        <w:spacing w:line="240" w:lineRule="auto"/>
        <w:ind w:left="720"/>
      </w:pPr>
      <w:r>
        <w:rPr>
          <w:lang w:val="ha_NG" w:bidi="ha_NG"/>
        </w:rPr>
      </w:r>
      <w:r>
        <w:rPr>
          <w:lang w:val="ha_NG" w:bidi="ha_NG"/>
        </w:rPr>
        <w:t>Ibrahim</w:t>
      </w:r>
    </w:p>
    <w:p>
      <w:pPr>
        <w:pStyle w:val="ListBullet"/>
        <w:spacing w:line="240" w:lineRule="auto"/>
        <w:ind w:left="720"/>
      </w:pPr>
      <w:r>
        <w:rPr>
          <w:lang w:val="ha_NG" w:bidi="ha_NG"/>
        </w:rPr>
      </w:r>
      <w:r>
        <w:rPr>
          <w:lang w:val="ha_NG" w:bidi="ha_NG"/>
        </w:rPr>
        <w:t>Ishaku</w:t>
      </w:r>
    </w:p>
    <w:p>
      <w:pPr>
        <w:pStyle w:val="ListBullet"/>
        <w:spacing w:line="240" w:lineRule="auto"/>
        <w:ind w:left="720"/>
      </w:pPr>
      <w:r>
        <w:rPr>
          <w:lang w:val="ha_NG" w:bidi="ha_NG"/>
        </w:rPr>
      </w:r>
      <w:r>
        <w:rPr>
          <w:lang w:val="ha_NG" w:bidi="ha_NG"/>
        </w:rPr>
        <w:t>Yakubu</w:t>
      </w:r>
    </w:p>
    <w:p>
      <w:pPr>
        <w:pStyle w:val="ListBullet"/>
        <w:spacing w:line="240" w:lineRule="auto"/>
        <w:ind w:left="720"/>
      </w:pPr>
      <w:r>
        <w:rPr>
          <w:lang w:val="ha_NG" w:bidi="ha_NG"/>
        </w:rPr>
      </w:r>
      <w:r>
        <w:rPr>
          <w:lang w:val="ha_NG" w:bidi="ha_NG"/>
        </w:rPr>
        <w:t>Al'umman da ba na Yahudawa ba daga ko'ina</w:t>
      </w:r>
    </w:p>
    <w:p>
      <w:pPr/>
      <w:r>
        <w:rPr>
          <w:lang w:val="ha_NG" w:bidi="ha_NG"/>
        </w:rPr>
      </w:r>
      <w:r>
        <w:rPr>
          <w:lang w:val="ha_NG" w:bidi="ha_NG"/>
        </w:rPr>
        <w:t>Sa ƙungiyar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cewa ƙungiyar ta fara wasan kwaikwayon ta hanyar nuna mai gidan yana cin abinci kuma yana sha tare da wasu mutane. Sun ba wa Yesu baya yayin da yake ba da misalin. Daga nan, mai gidan ya fita don koyar da mutane a kan titina. Lokacin da ya koma gidansa, wasu daga cikin mutanen suka juyo suka bi mai gidan, amma wasu ba su bi ba. Mai gidan ya jira na dan lokaci, amma sai ya rufe kofar.</w:t>
      </w:r>
    </w:p>
    <w:p>
      <w:pPr/>
      <w:r>
        <w:rPr>
          <w:lang w:val="ha_NG" w:bidi="ha_NG"/>
        </w:rPr>
      </w:r>
      <w:r>
        <w:rPr>
          <w:lang w:val="ha_NG" w:bidi="ha_NG"/>
        </w:rPr>
        <w:t>Tabbatar cewa ƙungiyar ta kwaikwayi yadda mutane suke ƙoƙarin shiga ta kunkuntar ƙofar.</w:t>
      </w:r>
    </w:p>
    <w:p>
      <w:pPr/>
      <w:r>
        <w:rPr>
          <w:lang w:val="ha_NG" w:bidi="ha_NG"/>
        </w:rPr>
      </w:r>
      <w:r>
        <w:rPr>
          <w:lang w:val="ha_NG" w:bidi="ha_NG"/>
        </w:rPr>
        <w:t>Tabbatar da cewa ƙungiyar ta kwaikwayi yadda mamallakin gidan yake kulle ƙofar bayan wani lokaci. Mutanen da aka bari a waje suna cikin baƙin ciki da fushi. Suna duban cikin gidan, inda Ibrahim, Ishaku, da Yakub suke cin abinci a kan tebur tare da mai gidan.</w:t>
      </w:r>
    </w:p>
    <w:p>
      <w:pPr/>
      <w:r>
        <w:rPr>
          <w:lang w:val="ha_NG" w:bidi="ha_NG"/>
        </w:rPr>
      </w:r>
      <w:r>
        <w:rPr>
          <w:lang w:val="ha_NG" w:bidi="ha_NG"/>
        </w:rPr>
        <w:t>A tabbatar cewa ƙungiyar ta nuna mutane da ke zuwa daga ko'ina don su zauna a teburin.</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Ku kwaikwayi Yesu da almajiransa suna wucewa ta garuruwa suna koyarwa yayin da suke kan hanyarsu ta zuwa Urushalima. Wani a ɗaya daga cikin garuruwan ya tambayi Yesu ko mutane kaɗan ne kawai za su sami ceto.</w:t>
      </w:r>
    </w:p>
    <w:p>
      <w:pPr/>
      <w:r>
        <w:rPr>
          <w:lang w:val="ha_NG" w:bidi="ha_NG"/>
        </w:rPr>
      </w:r>
      <w:r>
        <w:rPr>
          <w:lang w:val="ha_NG" w:bidi="ha_NG"/>
        </w:rPr>
        <w:t>Dakatar da wasan: Tambayi dan wasan da ke fitowa a matsayin almajiri, "Yaya kake ji?" Za ku iya jin abubuwa kamar, "Ina da kwarin gwiwa." "Muna cikin waɗancan mutane kalilan," "A ruɗe, na yi tunanin cewa Yesu ya zo don ceton kowa a ƙasar Isra'ila," da kuma "Yaya Yesu zai amsa wannan tambayar? " Koyaushe yana da hanyar da ba a zata ba wajen bayar da amsa. Sake aikin.</w:t>
      </w:r>
    </w:p>
    <w:p>
      <w:pPr/>
      <w:r>
        <w:rPr>
          <w:lang w:val="ha_NG" w:bidi="ha_NG"/>
        </w:rPr>
      </w:r>
      <w:r>
        <w:rPr>
          <w:lang w:val="ha_NG" w:bidi="ha_NG"/>
        </w:rPr>
        <w:t>Yesu ya gaya wa kowa da ke sauraronsa su yi ƙoƙari don su shiga ta ƙofa mai ƙunci. Ya ce mutane da yawa kan yi ƙoƙarin shiga amma ba za su iya ba. Yesu ya ce, "Idan maigidan ya rufe ƙofar, za ku iya zama a waje kuna ƙwanƙwasa ƙofa, amma maigidan zai ce 'Ban san ku ba.'" Za ku ce, 'Amma mun ci kuma mun sha a gaban ku.' Amma maigidan zai amsa, 'Ban san ko kai wanene ba. Ku tafi, ya ku masu aikata mugunta.'"</w:t>
      </w:r>
    </w:p>
    <w:p>
      <w:pPr/>
      <w:r>
        <w:rPr>
          <w:lang w:val="ha_NG" w:bidi="ha_NG"/>
        </w:rPr>
      </w:r>
      <w:r>
        <w:rPr>
          <w:lang w:val="ha_NG" w:bidi="ha_NG"/>
        </w:rPr>
        <w:t>Dakatar da wasan: Tambayi dan wasan da ke taka rawar masu sauraro, "Yaya kake ji?" Za ku iya jin abubuwa kamar, "Na yi zaton ina bukatar kasancewa tare da Yesu kawai," "Mai damuwa. "Ban san cewa shiga cikin mulkin Allah yana da wuya haka ba," da "Fushi. " Mu mutanen Allah ne. Yaya Yesu zai ce Allah ba zai gane mu ba? Sake aikin.</w:t>
      </w:r>
    </w:p>
    <w:p>
      <w:pPr/>
      <w:r>
        <w:rPr>
          <w:lang w:val="ha_NG" w:bidi="ha_NG"/>
        </w:rPr>
      </w:r>
      <w:r>
        <w:rPr>
          <w:lang w:val="ha_NG" w:bidi="ha_NG"/>
        </w:rPr>
        <w:t>Yesu ya cigaba da koyarwa. Yana cewa, "A wancan wurin za ku yi baƙin ciki ƙwarai kuma za ku yi fushi sa’ad da kuka ga Ibrahim, da Ishaku, da Yakubu suna cin abinci a teburin Mulkin Allah, amma ku ba za ku iya shiga ba." Mutane za su zo daga ko'ina a fadin duniya, daga dukan kasashe. Za su ci abinci a teburin Mulkin Allah. Ku saurara da kyau, waɗanda kuke ɗauka a matsayin na ƙarshe za su zama na farko, kuma duk wanda kuke ganin ya kamata ya zama na farko zai zama na ƙarshe."</w:t>
      </w:r>
    </w:p>
    <w:p>
      <w:pPr/>
      <w:r>
        <w:rPr>
          <w:lang w:val="ha_NG" w:bidi="ha_NG"/>
        </w:rPr>
      </w:r>
      <w:r>
        <w:rPr>
          <w:lang w:val="ha_NG" w:bidi="ha_NG"/>
        </w:rPr>
        <w:t>Dakatar da wasan: Tambayi dan wasan da ke taka rawar mutanen da ke waje, "Yaya kuke ji?" Za ka iya jin abubuwa kamar, "Na baci rai." Me ya sa aka yarda mutanen da ba zuriyar Ibrahim ba su shiga? "Na yi iyakar ƙoƙarina na zama na farko, don me zan zama na ƙarshe?" kuma "Abin takaici, ina fata da ban saurari Yesu kawai ba, har ma da na yi biyayya ga abin da ya faɗa." Ka tambayi dan wasan da ke taka rawar wadanda ba Yahudawa ba, "Yaya kake ji?" Za ka iya jin abubuwa kamar, "Mai farin ciki. "Ban taɓa yin tunanin kasancewa cikin liyafa irin wannan ba," "Ina farin ciki da mai gidan ya ba ni damar halarta," da "Me ya sa mutane da yawa a cikin mutanensa ba su yi abin da ya ce ba?" Ka tambayi ɗan wasan da ke taka rawar Ibrahim, "Yaya kake ji?" Za ka iya jin abubuwa kamar, "Bakin ciki. Da ace dukan zuriyata sun yi imani da Mai Ceto da Allah ya yi alkawarin zuwansa," "Allah mai aminci ne. Ya ci gaba da cika alkawarinsa ta hanyar kai ni da mutane da yawa zuwa ga ƙasar da aka yi wa alkawari ta gaske," kuma "Mai tawali'u. Allah ya ba da ɗansa ta hanyar da ba zan taɓa iya tunaninta ba.</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Yesu da almajiransa, ko mabiyansa, suna kan hanyar zuwa </w:t>
      </w:r>
      <w:r>
        <w:rPr>
          <w:b/>
          <w:lang w:val="ha_NG" w:bidi="ha_NG"/>
        </w:rPr>
        <w:t>Urushalima</w:t>
      </w:r>
      <w:r>
        <w:rPr>
          <w:lang w:val="ha_NG" w:bidi="ha_NG"/>
        </w:rPr>
        <w:t xml:space="preserve">, wato babban birnin addini na Yahudawa. </w:t>
      </w:r>
      <w:r>
        <w:rPr>
          <w:b/>
          <w:lang w:val="ha_NG" w:bidi="ha_NG"/>
        </w:rPr>
        <w:t>Urushalima</w:t>
      </w:r>
      <w:r>
        <w:rPr>
          <w:lang w:val="ha_NG" w:bidi="ha_NG"/>
        </w:rPr>
        <w:t xml:space="preserve"> tana cikin Babban Jerin Kundin Kalmomi.</w:t>
      </w:r>
    </w:p>
    <w:p>
      <w:pPr/>
      <w:r>
        <w:rPr>
          <w:lang w:val="ha_NG" w:bidi="ha_NG"/>
        </w:rPr>
      </w:r>
      <w:r>
        <w:rPr>
          <w:lang w:val="ha_NG" w:bidi="ha_NG"/>
        </w:rPr>
        <w:t>Sa'ad da Yesu yake koyarwa a wani gari, wani ya tambaye shi: "</w:t>
      </w:r>
      <w:r>
        <w:rPr>
          <w:b/>
          <w:lang w:val="ha_NG" w:bidi="ha_NG"/>
        </w:rPr>
        <w:t>Ubangiji</w:t>
      </w:r>
      <w:r>
        <w:rPr>
          <w:lang w:val="ha_NG" w:bidi="ha_NG"/>
        </w:rPr>
        <w:t xml:space="preserve">, mutane ƙalilan ne kawai za su </w:t>
      </w:r>
      <w:r>
        <w:rPr>
          <w:b/>
          <w:lang w:val="ha_NG" w:bidi="ha_NG"/>
        </w:rPr>
        <w:t>sami ceto</w:t>
      </w:r>
      <w:r>
        <w:rPr>
          <w:lang w:val="ha_NG" w:bidi="ha_NG"/>
        </w:rPr>
        <w:t xml:space="preserve">?" A nan, Ubangiji lakabi ne na girmamawa wanda yake da ma'ana ɗaya da maigida. A cece mutum yana nufin a kubutar da shi daga hukuncin Allah na zunubai, ko rashin biyayya ga Allah. Ku tabbata kun fassara Ubangiji da kuma ceto kamar yadda kuka yi a baya. </w:t>
      </w:r>
      <w:r>
        <w:rPr>
          <w:b/>
          <w:lang w:val="ha_NG" w:bidi="ha_NG"/>
        </w:rPr>
        <w:t>Ubangiji</w:t>
      </w:r>
      <w:r>
        <w:rPr>
          <w:lang w:val="ha_NG" w:bidi="ha_NG"/>
        </w:rPr>
        <w:t xml:space="preserve"> da </w:t>
      </w:r>
      <w:r>
        <w:rPr>
          <w:b/>
          <w:lang w:val="ha_NG" w:bidi="ha_NG"/>
        </w:rPr>
        <w:t>ceto</w:t>
      </w:r>
      <w:r>
        <w:rPr>
          <w:lang w:val="ha_NG" w:bidi="ha_NG"/>
        </w:rPr>
        <w:t xml:space="preserve"> suna cikin Babban Ƙamus.</w:t>
      </w:r>
    </w:p>
    <w:p>
      <w:pPr/>
      <w:r>
        <w:rPr>
          <w:lang w:val="ha_NG" w:bidi="ha_NG"/>
        </w:rPr>
      </w:r>
      <w:r>
        <w:rPr>
          <w:lang w:val="ha_NG" w:bidi="ha_NG"/>
        </w:rPr>
        <w:t xml:space="preserve">A labarin Yesu game da mai gidan, mai shi ya kira mutanen da ke waje </w:t>
      </w:r>
      <w:r>
        <w:rPr>
          <w:b/>
          <w:lang w:val="ha_NG" w:bidi="ha_NG"/>
        </w:rPr>
        <w:t>masu mugunta</w:t>
      </w:r>
      <w:r>
        <w:rPr>
          <w:lang w:val="ha_NG" w:bidi="ha_NG"/>
        </w:rPr>
        <w:t xml:space="preserve"> kuma ya gaya musu su tafi. Masu aikata mugunta su ne waɗanda suke yin abin da bai dace ba a kai a kai. </w:t>
      </w:r>
      <w:r>
        <w:rPr>
          <w:b/>
          <w:lang w:val="ha_NG" w:bidi="ha_NG"/>
        </w:rPr>
        <w:t>Mugunta</w:t>
      </w:r>
      <w:r>
        <w:rPr>
          <w:lang w:val="ha_NG" w:bidi="ha_NG"/>
        </w:rPr>
        <w:t xml:space="preserve"> yana cikin Master Glossary.</w:t>
      </w:r>
    </w:p>
    <w:p>
      <w:pPr/>
      <w:r>
        <w:rPr>
          <w:lang w:val="ha_NG" w:bidi="ha_NG"/>
        </w:rPr>
      </w:r>
      <w:r>
        <w:rPr>
          <w:lang w:val="ha_NG" w:bidi="ha_NG"/>
        </w:rPr>
        <w:t xml:space="preserve">Yesu ya ce mutanen da aka kora za su ga magabatansu da kuma manzannin Allah, </w:t>
      </w:r>
      <w:r>
        <w:rPr>
          <w:b/>
          <w:lang w:val="ha_NG" w:bidi="ha_NG"/>
        </w:rPr>
        <w:t>annabawa</w:t>
      </w:r>
      <w:r>
        <w:rPr>
          <w:lang w:val="ha_NG" w:bidi="ha_NG"/>
        </w:rPr>
        <w:t xml:space="preserve">, a cikin </w:t>
      </w:r>
      <w:r>
        <w:rPr>
          <w:b/>
          <w:lang w:val="ha_NG" w:bidi="ha_NG"/>
        </w:rPr>
        <w:t>Mulkin Allah</w:t>
      </w:r>
      <w:r>
        <w:rPr>
          <w:lang w:val="ha_NG" w:bidi="ha_NG"/>
        </w:rPr>
        <w:t xml:space="preserve">, wurin da Allah yake sarauta. Ba za su iya haɗuwa da su ba. Ku tabbatar kun fassara annabawa da mulkin Allah yadda kuka fassara su a wuraren da suka gabata. Dukkan kalmomin biyu, </w:t>
      </w:r>
      <w:r>
        <w:rPr>
          <w:b/>
          <w:lang w:val="ha_NG" w:bidi="ha_NG"/>
        </w:rPr>
        <w:t>annabawa</w:t>
      </w:r>
      <w:r>
        <w:rPr>
          <w:lang w:val="ha_NG" w:bidi="ha_NG"/>
        </w:rPr>
        <w:t xml:space="preserve"> da </w:t>
      </w:r>
      <w:r>
        <w:rPr>
          <w:b/>
          <w:lang w:val="ha_NG" w:bidi="ha_NG"/>
        </w:rPr>
        <w:t>mulkin Allah</w:t>
      </w:r>
      <w:r>
        <w:rPr>
          <w:lang w:val="ha_NG" w:bidi="ha_NG"/>
        </w:rPr>
        <w:t>, suna cikin Babban Jerin Kalmomi.</w:t>
      </w:r>
    </w:p>
    <w:p>
      <w:pPr/>
      <w:r>
        <w:rPr>
          <w:lang w:val="ha_NG" w:bidi="ha_NG"/>
        </w:rPr>
      </w:r>
      <w:r>
        <w:rPr>
          <w:lang w:val="ha_NG" w:bidi="ha_NG"/>
        </w:rPr>
        <w:t xml:space="preserve">Yesu ya ce mutane za su zo </w:t>
      </w:r>
      <w:r>
        <w:rPr>
          <w:b/>
          <w:lang w:val="ha_NG" w:bidi="ha_NG"/>
        </w:rPr>
        <w:t>daga kowane bangare</w:t>
      </w:r>
      <w:r>
        <w:rPr>
          <w:lang w:val="ha_NG" w:bidi="ha_NG"/>
        </w:rPr>
        <w:t>, Arewa, Kudu, Gabas, da Yamma, domin su kasance cikin liyafar a mulkin Allah. Yesu yana nufin cewa mutane za su zo ba kawai daga Isra'ila ba, har ma da daga ko'ina cikin duniya.</w:t>
      </w:r>
    </w:p>
    <w:p>
      <w:pPr/>
      <w:r>
        <w:rPr>
          <w:lang w:val="ha_NG" w:bidi="ha_NG"/>
        </w:rPr>
      </w:r>
      <w:r>
        <w:rPr>
          <w:lang w:val="ha_NG" w:bidi="ha_NG"/>
        </w:rPr>
        <w:t>Ku dakata ku tattauna da tawagarku: Yaya mutane suke magana game da yadda ake nuna hanya a al'adarku? Ka tabbatar cewa fassararka ta nuna cewa mutane za su zo daga ko'ina a duniya.</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rukunin su yi gwajin bayyana nassin a yarenku. Ku tuna ku sa abubuwan da kuka tsara a matakan da suka gabata, kamar jerin abubuwan da suka faru, kalmomi, jimloli, jin dadi ko bacin rai ko kowane abu da kuka tattauna.</w:t>
      </w:r>
    </w:p>
    <w:p>
      <w:pPr/>
      <w:r>
        <w:rPr>
          <w:lang w:val="ha_NG" w:bidi="ha_NG"/>
        </w:rPr>
      </w:r>
      <w:r>
        <w:rPr>
          <w:lang w:val="ha_NG" w:bidi="ha_NG"/>
        </w:rPr>
        <w:t>Ya kamata wani ɗan ƙungiya ya faɗi wasu jimloli na nassin sannan ya dakata. Wani memba na kungiyar ya kamata ya faɗi sashe na gaba na nassin sannan ya tsaya. Ku ci gaba da yin haka har sai duk kungiyar ta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Mamba a ƙungiya zai iya amfani da kowane irin abu, motsi, ko zanen labarinsa don taimaka masa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wanda kuka fi so. Wataƙila ka ga cewa ka fi son yadda wani ɗan ƙungiya ya ba da wani fage, amma kuma ka fi son yadda wani ɗan ƙungiyar na daban ya ba da wani fage.</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rubutun da kowa ya amince da ita. Ya kamata kowane ɗan ƙungiyar ya yi gwajin faɗin wannan sigar ƙarshe ta rubutun.</w:t>
      </w:r>
      <w:r>
        <w:rPr>
          <w:lang w:val="ha_NG" w:bidi="ha_NG"/>
        </w:rPr>
      </w:r>
      <w:r>
        <w:rPr>
          <w:lang w:val="ha_NG" w:bidi="ha_NG"/>
        </w:rPr>
      </w:r>
    </w:p>
    <w:p>
      <w:pPr/>
      <w:r>
        <w:rPr>
          <w:lang w:val="ha_NG" w:bidi="ha_NG"/>
        </w:rPr>
      </w:r>
    </w:p>
    <w:p>
      <w:pPr>
        <w:pStyle w:val="Heading2"/>
      </w:pPr>
      <w:r>
        <w:rPr>
          <w:lang w:val="ha_NG" w:bidi="ha_NG"/>
        </w:rPr>
        <w:t>Luke 13:31–35</w:t>
      </w:r>
      <w:r>
        <w:rPr>
          <w:lang w:val="ha_NG" w:bidi="ha_NG"/>
        </w:rPr>
      </w:r>
    </w:p>
    <w:p>
      <w:pPr>
        <w:pStyle w:val="Heading3"/>
      </w:pPr>
      <w:r>
        <w:rPr>
          <w:lang w:val="ha_NG" w:bidi="ha_NG"/>
        </w:rPr>
        <w:t>Step 1</w:t>
      </w:r>
    </w:p>
    <w:p>
      <w:pPr/>
      <w:r>
        <w:rPr>
          <w:lang w:val="ha_NG" w:bidi="ha_NG"/>
        </w:rPr>
      </w:r>
      <w:r>
        <w:rPr>
          <w:lang w:val="ha_NG" w:bidi="ha_NG"/>
        </w:rPr>
        <w:t>Ku ji Luka 13:31–35 kuma ku sa shi a zuciyarku. Ku saurari rubutun sau uku (a fassarori daban-daban guda uku, idan hakan zai yiwu). Sannan a ƙungiyance, ku tattauna waɗannan tambayoyin.</w:t>
      </w:r>
    </w:p>
    <w:p>
      <w:pPr>
        <w:pStyle w:val="ListBullet"/>
        <w:spacing w:line="240" w:lineRule="auto"/>
        <w:ind w:left="720"/>
      </w:pPr>
      <w:r>
        <w:rPr>
          <w:lang w:val="ha_NG" w:bidi="ha_NG"/>
        </w:rPr>
      </w:r>
      <w:r>
        <w:rPr>
          <w:lang w:val="ha_NG" w:bidi="ha_NG"/>
        </w:rPr>
        <w:t>Me kuke so a cikin wannan labarin?</w:t>
      </w:r>
    </w:p>
    <w:p>
      <w:pPr>
        <w:pStyle w:val="ListBullet"/>
        <w:spacing w:line="240" w:lineRule="auto"/>
        <w:ind w:left="720"/>
      </w:pPr>
      <w:r>
        <w:rPr>
          <w:lang w:val="ha_NG" w:bidi="ha_NG"/>
        </w:rPr>
      </w:r>
      <w:r>
        <w:rPr>
          <w:lang w:val="ha_NG" w:bidi="ha_NG"/>
        </w:rPr>
        <w:t>Menene ba ku so ko ba ku gane ba?</w:t>
      </w:r>
    </w:p>
    <w:p>
      <w:pPr>
        <w:pStyle w:val="ListBullet"/>
        <w:spacing w:line="240" w:lineRule="auto"/>
        <w:ind w:left="720"/>
      </w:pPr>
      <w:r>
        <w:rPr>
          <w:lang w:val="ha_NG" w:bidi="ha_NG"/>
        </w:rPr>
      </w:r>
      <w:r>
        <w:rPr>
          <w:lang w:val="ha_NG" w:bidi="ha_NG"/>
        </w:rPr>
        <w:t>Me labarin yake fada mana game da Yesu?</w:t>
      </w:r>
    </w:p>
    <w:p>
      <w:pPr>
        <w:pStyle w:val="ListBullet"/>
        <w:spacing w:line="240" w:lineRule="auto"/>
        <w:ind w:left="720"/>
      </w:pPr>
      <w:r>
        <w:rPr>
          <w:lang w:val="ha_NG" w:bidi="ha_NG"/>
        </w:rPr>
      </w:r>
      <w:r>
        <w:rPr>
          <w:lang w:val="ha_NG" w:bidi="ha_NG"/>
        </w:rPr>
        <w:t>Me wannan labarin yake gaya mana game da mutane?</w:t>
      </w:r>
    </w:p>
    <w:p>
      <w:pPr>
        <w:pStyle w:val="ListBullet"/>
        <w:spacing w:line="240" w:lineRule="auto"/>
        <w:ind w:left="720"/>
      </w:pPr>
      <w:r>
        <w:rPr>
          <w:lang w:val="ha_NG" w:bidi="ha_NG"/>
        </w:rPr>
      </w:r>
      <w:r>
        <w:rPr>
          <w:lang w:val="ha_NG" w:bidi="ha_NG"/>
        </w:rPr>
        <w:t>Ta yaya wannan labarin yake shafar rayuwarmu ta yau da kullum?</w:t>
      </w:r>
    </w:p>
    <w:p>
      <w:pPr>
        <w:pStyle w:val="ListBullet"/>
        <w:spacing w:line="240" w:lineRule="auto"/>
        <w:ind w:left="720"/>
      </w:pPr>
      <w:r>
        <w:rPr>
          <w:lang w:val="ha_NG" w:bidi="ha_NG"/>
        </w:rPr>
      </w:r>
      <w:r>
        <w:rPr>
          <w:lang w:val="ha_NG" w:bidi="ha_NG"/>
        </w:rPr>
        <w:t>Wa kuka sani wanda yake bukatar jin wannan labarin?</w:t>
      </w:r>
      <w:r>
        <w:rPr>
          <w:lang w:val="ha_NG" w:bidi="ha_NG"/>
        </w:rPr>
      </w:r>
    </w:p>
    <w:p>
      <w:pPr>
        <w:pStyle w:val="Heading3"/>
      </w:pPr>
      <w:r>
        <w:rPr>
          <w:lang w:val="ha_NG" w:bidi="ha_NG"/>
        </w:rPr>
        <w:t>Step 2</w:t>
      </w:r>
    </w:p>
    <w:p>
      <w:pPr/>
      <w:r>
        <w:rPr>
          <w:lang w:val="ha_NG" w:bidi="ha_NG"/>
        </w:rPr>
      </w:r>
      <w:r>
        <w:rPr>
          <w:lang w:val="ha_NG" w:bidi="ha_NG"/>
        </w:rPr>
        <w:t>Saurari rubutun sau ɗaya a sigar da ta fi kowace sauƙin fahimta.</w:t>
      </w:r>
    </w:p>
    <w:p>
      <w:pPr/>
      <w:r>
        <w:rPr>
          <w:lang w:val="ha_NG" w:bidi="ha_NG"/>
        </w:rPr>
      </w:r>
      <w:r>
        <w:rPr>
          <w:lang w:val="ha_NG" w:bidi="ha_NG"/>
        </w:rPr>
        <w:t>A labarin da ya gabata, Yesu da almajiransa suna kan hanyarsu ta zuwa Urushalima. Yesu ya tsaya kuma ya koyar a ƙauyuka daban-daban a kan hanyar. A wani wuri, Yesu ya amsa tambayar wani game da wa zai sami ceto. Nan kaɗan bayan haka, wasu shugabannin addini suke yi wa Yesu gargaɗi ya tafi domin Hiridus yana so ya kashe shi.</w:t>
      </w:r>
    </w:p>
    <w:p>
      <w:pPr/>
      <w:r>
        <w:rPr>
          <w:lang w:val="ha_NG" w:bidi="ha_NG"/>
        </w:rPr>
      </w:r>
      <w:r>
        <w:rPr>
          <w:lang w:val="ha_NG" w:bidi="ha_NG"/>
        </w:rPr>
        <w:t>Yesu yana tare da almajiransa, ko kuma mabiyansa na kusa, yana koyar da mutane a wani gari a kan hanyar zuwa Urushalima. Nan da nan bayan Yesu ya koyar da cewa Mulkin Allah ya yi kama da gidan da ke da ƙofar da take da ƙunci, wasu Farisiyawa ko kuma shugabannin addini, sun gaya wa Yesu cewa ya bar wurin. Sun fada wa Yesu cewa Hirudus, gwamnan Galili, yana son ya kashe shi. Za ku tuna daga wani sashe da ya gabata cewa Hirudus Antipas shi ne mai mulkin da ya kashe Yahaya Mai Baftisma ta hanyar yanke kan sa. Farisiyawa sun faɗi wannan ne a matsayin gargaɗi na ladabi, ba a matsayin umarni ba. Ba mu sani ba ko waɗannan Farisiyawa da gaske suke yi da gargaɗin da suka yi wa Yesu, ko kuma kawai suna so ya tafi ne.</w:t>
      </w:r>
    </w:p>
    <w:p>
      <w:pPr/>
      <w:r>
        <w:rPr>
          <w:lang w:val="ha_NG" w:bidi="ha_NG"/>
        </w:rPr>
      </w:r>
      <w:r>
        <w:rPr>
          <w:lang w:val="ha_NG" w:bidi="ha_NG"/>
        </w:rPr>
        <w:t>Ku tsaya kuma ku tattauna da ƙungiyarku: A al'adarku, ta yaya mutane ke gaya wa wasu cikin ladabi cewa su bar al'ummar?</w:t>
      </w:r>
    </w:p>
    <w:p>
      <w:pPr/>
      <w:r>
        <w:rPr>
          <w:lang w:val="ha_NG" w:bidi="ha_NG"/>
        </w:rPr>
      </w:r>
      <w:r>
        <w:rPr>
          <w:lang w:val="ha_NG" w:bidi="ha_NG"/>
        </w:rPr>
        <w:t>Yesu ya amsa wa Farisiyawa ta hanyar ba su saƙo don Hirudus. Yesu yana kwatanta Hirudus da dila. Ko da yake Yesu ya taɓa yin amfani da misalin dila a da, wannan kwatancin da dila yana da wata ma'ana dabam. Yesu yana iya cewa Hiridus mai wayo ne ko kuma cewa shi mai barna ne kamar dila.</w:t>
      </w:r>
    </w:p>
    <w:p>
      <w:pPr/>
      <w:r>
        <w:rPr>
          <w:lang w:val="ha_NG" w:bidi="ha_NG"/>
        </w:rPr>
      </w:r>
      <w:r>
        <w:rPr>
          <w:lang w:val="ha_NG" w:bidi="ha_NG"/>
        </w:rPr>
        <w:t>Tsaya kuma nuna wa ƙungiyarka hoton dila. Ku tattauna da tawagarku: Ta yaya ake kwatanta mutane da dabbobi a al'adarku? Wace dabba ce a al'adarku ake kwatanta tana da wayo?</w:t>
      </w:r>
    </w:p>
    <w:p>
      <w:pPr/>
      <w:r>
        <w:rPr>
          <w:lang w:val="ha_NG" w:bidi="ha_NG"/>
        </w:rPr>
      </w:r>
      <w:r>
        <w:rPr>
          <w:lang w:val="ha_NG" w:bidi="ha_NG"/>
        </w:rPr>
        <w:t>Yesu yana so Farisiyawa su gaya wa Hirudus cewa zai ci gaba da hidimarsa na ɗan lokaci kafin ya kammala. Yesu yana nufin cewa zai ci gaba da warkar da kuma fitar da miyagun ruhohi daga mutane. Sa’ad da Yesu yake cewa "a yau da gobe," ba ya nufin ƙarin kwana biyu a zahiri. Maimakon haka, yana nufin na ɗan lokaci. A ƙarshen wancan lokacin, Yesu zai "cim ma burinsa." Wataƙila, Yesu yana magana ne game da mutuwarsa a Urushalima. Mutuwa a kan gicciye ita ce za ta kasance aikin Yesu na ƙarshe don ya ceci mutane daga rashin biyayyarsu ga Allah.</w:t>
      </w:r>
    </w:p>
    <w:p>
      <w:pPr/>
      <w:r>
        <w:rPr>
          <w:lang w:val="ha_NG" w:bidi="ha_NG"/>
        </w:rPr>
      </w:r>
      <w:r>
        <w:rPr>
          <w:lang w:val="ha_NG" w:bidi="ha_NG"/>
        </w:rPr>
        <w:t>Yesu yana jaddada hakan ta hanyar maimaita cewa, dole ne ya ci gaba da tafiya zuwa Urushalima don cika manufar da Allah ya aiko shi domin ta. Nufin Allah ne Yesu ya mutu a Urushalima. Yesu ya ce Urushalima ita ce wurin da annabawa, ko manzannin Allah, suke mutuwa. Wannan abin ban mamaki ne, ko kuma akasin abin da aka sa ran, domin ana ɗaukar Urushalima a matsayin wuri mai tsarki, ko kuma wuri na musamman don Allah. Haikali, babban wajen ibadar Yahudawa, yana can a Urushalima. Amma, an kashe annabawa da yawa a Urushalima har aka kira shi da wurin da annabawa suke mutuwa. Yesu yana nuna cewa shi annabi ne kuma mutanen da ke Urushalima za su kashe shi.</w:t>
      </w:r>
    </w:p>
    <w:p>
      <w:pPr/>
      <w:r>
        <w:rPr>
          <w:lang w:val="ha_NG" w:bidi="ha_NG"/>
        </w:rPr>
      </w:r>
      <w:r>
        <w:rPr>
          <w:lang w:val="ha_NG" w:bidi="ha_NG"/>
        </w:rPr>
        <w:t>Ku tsaya kuma ku tattauna da ƙungiyarku: A yankinku, waɗanne wurare ake ɗauka masu tsarki, ko kuma waɗanda aka keɓe wa Allah? Waɗanne abubuwa ne jama'a suke tsammanin za su faru ko kuma ba za su faru ba a wuraren ibada a yankinku?</w:t>
      </w:r>
    </w:p>
    <w:p>
      <w:pPr/>
      <w:r>
        <w:rPr>
          <w:lang w:val="ha_NG" w:bidi="ha_NG"/>
        </w:rPr>
      </w:r>
      <w:r>
        <w:rPr>
          <w:lang w:val="ha_NG" w:bidi="ha_NG"/>
        </w:rPr>
        <w:t>Sa’annan Yesu ya yi magana da birnin Urushalima cikin baƙin ciki sosai kamar dai mutum ne. Yesu ya ce, "Ya Urushalima, Urushalima." Maimaita sunan birnin yana nuna baƙin ciki da ƙin yarda.</w:t>
      </w:r>
    </w:p>
    <w:p>
      <w:pPr/>
      <w:r>
        <w:rPr>
          <w:lang w:val="ha_NG" w:bidi="ha_NG"/>
        </w:rPr>
      </w:r>
      <w:r>
        <w:rPr>
          <w:lang w:val="ha_NG" w:bidi="ha_NG"/>
        </w:rPr>
        <w:t>Ku dakata ku tattauna da ƙungiyarku: Ta yaya mutane ke kuka ko magana a cikin bakin ciki a al'adarku?</w:t>
      </w:r>
    </w:p>
    <w:p>
      <w:pPr/>
      <w:r>
        <w:rPr>
          <w:lang w:val="ha_NG" w:bidi="ha_NG"/>
        </w:rPr>
      </w:r>
      <w:r>
        <w:rPr>
          <w:lang w:val="ha_NG" w:bidi="ha_NG"/>
        </w:rPr>
        <w:t>A cikin Linjilolin Matiyu da Markus, Yesu yana faɗin kalmomi ɗaya, amma yana cikin haikali lokacin da ya faɗi su. Wataƙila Yesu ya faɗi abu ɗaya fiye da sau ɗaya. Yesu ya yi magana da mutanen Urushalima kuma ya bayyana su a matsayin mutanen da ke kashe annabawan da Allah ya aiko. Shugabannin addinin Yahudawa sukan kashe masu laifi ta hanyar jefa musu duwatsu har sai sun mutu. Lokacin da Yesu ya ce yana so ya "tara yaranku tare," yana nufin mutanen Urushalima ne. Yesu ya yi amfani da misalin ƙaza da ƴan kajinta don ya nuna cewa yana so ya kare mutanen Urushalima daga hatsari da hukunci. Ba kamar dila ba, kaza tana son ta kare, ba wai ta lalata ba. Amma mutanen Urushalima sun ƙi barin Yesu ya kare su. Ba su amince da Yesu a matsayin Mai Ceton da aka alkawarta ba. Saboda haka, ba za su sami kariyar Yesu daga hukuncin nan na Allah da zai zo ba.</w:t>
      </w:r>
    </w:p>
    <w:p>
      <w:pPr/>
      <w:r>
        <w:rPr>
          <w:lang w:val="ha_NG" w:bidi="ha_NG"/>
        </w:rPr>
      </w:r>
      <w:r>
        <w:rPr>
          <w:lang w:val="ha_NG" w:bidi="ha_NG"/>
        </w:rPr>
        <w:t>Ka tsaya ka nuna hoton kaza tare da ƴan kajinta ƙarƙashin fikafikanta.</w:t>
      </w:r>
    </w:p>
    <w:p>
      <w:pPr/>
      <w:r>
        <w:rPr>
          <w:lang w:val="ha_NG" w:bidi="ha_NG"/>
        </w:rPr>
      </w:r>
      <w:r>
        <w:rPr>
          <w:lang w:val="ha_NG" w:bidi="ha_NG"/>
        </w:rPr>
        <w:t>Yesu ya yi annabci ta wurin yin magana game da abin da zai faru nan gaba. Yana cewa, "Gidanku zai zama kango." Saboda ba su karɓi Yesu a matsayin Mai Ceton da aka Alkawarta ba, sai Allah ya yi watsi da mutanen Urushalima da haikalin da ke ciki. Allah ba zai ƙara kare su ba. Mafi yawan malamai suna ganin cewa wannan ne abin da ya faru lokacin da Romawa suka halaka Urushalima kusan shekaru 40 bayan Yesu ya mutu.</w:t>
      </w:r>
    </w:p>
    <w:p>
      <w:pPr/>
      <w:r>
        <w:rPr>
          <w:lang w:val="ha_NG" w:bidi="ha_NG"/>
        </w:rPr>
      </w:r>
      <w:r>
        <w:rPr>
          <w:lang w:val="ha_NG" w:bidi="ha_NG"/>
        </w:rPr>
        <w:t>Yesu ya ce mutane ba za su sake ganinsa ba har sai sun karɓe shi. Wannan na iya nufin shigowar Yesu zuwa Urushalima, dawowar Yesu zuwa duniya daga sama, ko kuma duk lokacin da Yahudawa suka karɓi Yesu a matsayin Mai Ceto da aka yi alkawarinsa. Yesu ya yi hasashen abin da za su ce ta wurin kawo nassi daga littafin Zabura. Yesu ya ce, "Mai albarka shi ne wanda ya zo cikin sunan Ubangiji." Wannan zancen yana nuna yabo ga Yesu a matsayin Mai Ceto da aka yi alkawarinsa, wanda Allah ya albarkace shi, ko ya nuna masa tagomashi. "Wanda yake zuwa da sunan Ubangiji" lakabi ne da Yahudawa suke amfani da shi wajen kiran Mai Ceto da aka yi alkawarinsa. Yana nufin wanda ya zo a matsayin mai wakiltar Ubangiji. Ubangiji yana nufin ainihin sunan Allah, wato Yahweh. Yesu ya sani cewa sa’ad da ya shiga Urushalima, mutane za su yi ihu suna yabon dukan mu’ujizan da Allah ya yi ta wurinsa. Amma daga ƙarshe, za su yi kisan Yesu, kamar yadda suka kashe annabawan.</w:t>
      </w:r>
      <w:r>
        <w:rPr>
          <w:lang w:val="ha_NG" w:bidi="ha_NG"/>
        </w:rPr>
      </w:r>
    </w:p>
    <w:p>
      <w:pPr>
        <w:pStyle w:val="Heading3"/>
      </w:pPr>
      <w:r>
        <w:rPr>
          <w:lang w:val="ha_NG" w:bidi="ha_NG"/>
        </w:rPr>
        <w:t>Step 3</w:t>
      </w:r>
    </w:p>
    <w:p>
      <w:pPr/>
      <w:r>
        <w:rPr>
          <w:lang w:val="ha_NG" w:bidi="ha_NG"/>
        </w:rPr>
      </w:r>
      <w:r>
        <w:rPr>
          <w:lang w:val="ha_NG" w:bidi="ha_NG"/>
        </w:rPr>
        <w:t>Saurari rubutun a sake a cikin juyi mafi sauƙin fahimta.</w:t>
      </w:r>
    </w:p>
    <w:p>
      <w:pPr/>
      <w:r>
        <w:rPr>
          <w:lang w:val="ha_NG" w:bidi="ha_NG"/>
        </w:rPr>
      </w:r>
      <w:r>
        <w:rPr>
          <w:lang w:val="ha_NG" w:bidi="ha_NG"/>
        </w:rPr>
        <w:t>A wannan zaman, za ku taimaki ƙungiyar su hango wannan labari a zuciyarsu. Za ku taimaki kungiyar wajen ayyana fage, muhallin, da kuma jaruman labarin.</w:t>
      </w:r>
    </w:p>
    <w:p>
      <w:pPr/>
      <w:r>
        <w:rPr>
          <w:lang w:val="ha_NG" w:bidi="ha_NG"/>
        </w:rPr>
      </w:r>
      <w:r>
        <w:rPr>
          <w:lang w:val="ha_NG" w:bidi="ha_NG"/>
        </w:rPr>
        <w:t>Wannan labarin yana da fage guda biyu.</w:t>
      </w:r>
    </w:p>
    <w:p>
      <w:pPr/>
      <w:r>
        <w:rPr>
          <w:lang w:val="ha_NG" w:bidi="ha_NG"/>
        </w:rPr>
      </w:r>
      <w:r>
        <w:rPr>
          <w:b/>
          <w:lang w:val="ha_NG" w:bidi="ha_NG"/>
        </w:rPr>
        <w:t>Farkon yanayin:</w:t>
      </w:r>
      <w:r>
        <w:rPr>
          <w:lang w:val="ha_NG" w:bidi="ha_NG"/>
        </w:rPr>
        <w:t xml:space="preserve"> Farisawa sun gaya wa Yesu ya tafi domin Hirudus yana son ya kashe shi. Yesu ya ba Farisawa saƙo don Hirudus. Yesu ya ce zai ci gaba da hidimarsa ta ɗan lokaci kaɗan kafin ya mutu. Kamar annabawan da suka gabace shi, Yesu ya ce ba za a kashe shi a wani wuri ba sai a Urushalima.</w:t>
      </w:r>
    </w:p>
    <w:p>
      <w:pPr/>
      <w:r>
        <w:rPr>
          <w:lang w:val="ha_NG" w:bidi="ha_NG"/>
        </w:rPr>
      </w:r>
      <w:r>
        <w:rPr>
          <w:b/>
          <w:lang w:val="ha_NG" w:bidi="ha_NG"/>
        </w:rPr>
        <w:t>Yanayi na biyu:</w:t>
      </w:r>
      <w:r>
        <w:rPr>
          <w:lang w:val="ha_NG" w:bidi="ha_NG"/>
        </w:rPr>
        <w:t xml:space="preserve"> Yesu yana baƙin ciki a kan Urushalima saboda mutanen da suke zaune a can sun kashe annabawa. Yesu ya ce nan gaba kadan mutane ba za su sake ganinsa ba har sai sun ce, "Albarka ta tabbata ga wanda yake zuwa da sunan Ubangiji."</w:t>
      </w:r>
    </w:p>
    <w:p>
      <w:pPr/>
      <w:r>
        <w:rPr>
          <w:lang w:val="ha_NG" w:bidi="ha_NG"/>
        </w:rPr>
      </w:r>
      <w:r>
        <w:rPr>
          <w:lang w:val="ha_NG" w:bidi="ha_NG"/>
        </w:rPr>
        <w:t>Jaruman wannan labarin sun hada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Farisiyawa</w:t>
      </w:r>
    </w:p>
    <w:p>
      <w:pPr>
        <w:pStyle w:val="ListBullet"/>
        <w:spacing w:line="240" w:lineRule="auto"/>
        <w:ind w:left="720"/>
      </w:pPr>
      <w:r>
        <w:rPr>
          <w:lang w:val="ha_NG" w:bidi="ha_NG"/>
        </w:rPr>
      </w:r>
      <w:r>
        <w:rPr>
          <w:lang w:val="ha_NG" w:bidi="ha_NG"/>
        </w:rPr>
        <w:t>An kashe annabawa</w:t>
      </w:r>
    </w:p>
    <w:p>
      <w:pPr>
        <w:pStyle w:val="ListBullet"/>
        <w:spacing w:line="240" w:lineRule="auto"/>
        <w:ind w:left="720"/>
      </w:pPr>
      <w:r>
        <w:rPr>
          <w:lang w:val="ha_NG" w:bidi="ha_NG"/>
        </w:rPr>
      </w:r>
      <w:r>
        <w:rPr>
          <w:lang w:val="ha_NG" w:bidi="ha_NG"/>
        </w:rPr>
        <w:t>Mutanen Urushalima</w:t>
      </w:r>
    </w:p>
    <w:p>
      <w:pPr>
        <w:pStyle w:val="ListBullet"/>
        <w:spacing w:line="240" w:lineRule="auto"/>
        <w:ind w:left="720"/>
      </w:pPr>
      <w:r>
        <w:rPr>
          <w:lang w:val="ha_NG" w:bidi="ha_NG"/>
        </w:rPr>
      </w:r>
      <w:r>
        <w:rPr>
          <w:lang w:val="ha_NG" w:bidi="ha_NG"/>
        </w:rPr>
        <w:t>Kaza</w:t>
      </w:r>
    </w:p>
    <w:p>
      <w:pPr>
        <w:pStyle w:val="ListBullet"/>
        <w:spacing w:line="240" w:lineRule="auto"/>
        <w:ind w:left="720"/>
      </w:pPr>
      <w:r>
        <w:rPr>
          <w:lang w:val="ha_NG" w:bidi="ha_NG"/>
        </w:rPr>
      </w:r>
      <w:r>
        <w:rPr>
          <w:lang w:val="ha_NG" w:bidi="ha_NG"/>
        </w:rPr>
        <w:t>Kaji</w:t>
      </w:r>
    </w:p>
    <w:p>
      <w:pPr/>
      <w:r>
        <w:rPr>
          <w:lang w:val="ha_NG" w:bidi="ha_NG"/>
        </w:rPr>
      </w:r>
      <w:r>
        <w:rPr>
          <w:lang w:val="ha_NG" w:bidi="ha_NG"/>
        </w:rPr>
        <w:t>A cikin wannan zaman, sa rukunin su yi amfani da dabarar tsara labari (storyboard), su zana, ko su yi amfani da wasu nau'ikan kayan aiki (abubuwan da za ka iya motsawa kamar duwatsu, sanduna, kayan wasan yara) don nuna labarin da ayyukan da ke cikinsa.</w:t>
      </w:r>
    </w:p>
    <w:p>
      <w:pPr/>
      <w:r>
        <w:rPr>
          <w:lang w:val="ha_NG" w:bidi="ha_NG"/>
        </w:rPr>
      </w:r>
      <w:r>
        <w:rPr>
          <w:lang w:val="ha_NG" w:bidi="ha_NG"/>
        </w:rPr>
        <w:t>Yana da muhimmanci a tuna cewa Yesu yana tafiya zuwa Urushalima.</w:t>
      </w:r>
    </w:p>
    <w:p>
      <w:pPr/>
      <w:r>
        <w:rPr>
          <w:lang w:val="ha_NG" w:bidi="ha_NG"/>
        </w:rPr>
      </w:r>
      <w:r>
        <w:rPr>
          <w:lang w:val="ha_NG" w:bidi="ha_NG"/>
        </w:rPr>
        <w:t>Yana da muhimmanci a tuna cewa Farisiyawa sun gaya wa Yesu ya tafi, suna cewa Hirudus yana son ya kashe shi. Yesu ya amsa da cewa zai ci gaba da yin ayyukansa.</w:t>
      </w:r>
    </w:p>
    <w:p>
      <w:pPr/>
      <w:r>
        <w:rPr>
          <w:lang w:val="ha_NG" w:bidi="ha_NG"/>
        </w:rPr>
      </w:r>
      <w:r>
        <w:rPr>
          <w:lang w:val="ha_NG" w:bidi="ha_NG"/>
        </w:rPr>
        <w:t>Yana da muhimmanci a tuna cewa Yesu yana nufin Hirudus ne sa'ad da yake cewa "kura."</w:t>
      </w:r>
    </w:p>
    <w:p>
      <w:pPr/>
      <w:r>
        <w:rPr>
          <w:lang w:val="ha_NG" w:bidi="ha_NG"/>
        </w:rPr>
      </w:r>
      <w:r>
        <w:rPr>
          <w:lang w:val="ha_NG" w:bidi="ha_NG"/>
        </w:rPr>
        <w:t>Yana da muhimmanci a tuna cewa Yesu yana cewa, "yau, gobe, da kuma jibi," domin nuna cewa Yesu har yanzu zai ci gaba da yin alamomi da mu'ujizai na ɗan lokaci.</w:t>
      </w:r>
    </w:p>
    <w:p>
      <w:pPr/>
      <w:r>
        <w:rPr>
          <w:lang w:val="ha_NG" w:bidi="ha_NG"/>
        </w:rPr>
      </w:r>
      <w:r>
        <w:rPr>
          <w:lang w:val="ha_NG" w:bidi="ha_NG"/>
        </w:rPr>
        <w:t>Yana da muhimmanci a tuna cewa Yesu yana tunatar da Farisawa cewa magabatansu sun kashe annabawa ko manzannin Allah a Urushalima, birni mai tsarki inda Yahudawa suke bauta wa Allah. Lokacin da Yesu ya ce, "Ba zai yiwu annabi ya halaka a wajen Urushalima ba," yana yin maganar izgili ne ko kuma yana yin ƙarin gishiri cewa Urushalima birni ne da aka sani da tsananta wa annabawa. Yesu yana cewa zai bi irin matakan da annabawa suka bi. Barazanar da Hirudus ya yi ba su da wata tasiri.</w:t>
      </w:r>
    </w:p>
    <w:p>
      <w:pPr/>
      <w:r>
        <w:rPr>
          <w:lang w:val="ha_NG" w:bidi="ha_NG"/>
        </w:rPr>
      </w:r>
      <w:r>
        <w:rPr>
          <w:lang w:val="ha_NG" w:bidi="ha_NG"/>
        </w:rPr>
        <w:t>Ku dakata ku tattauna da ƙungiyarku: Waɗanne kalmomi ko jimloli kuke amfani da su a yarenku don bayyana ƙarin gishiri ko zolaya?</w:t>
      </w:r>
    </w:p>
    <w:p>
      <w:pPr/>
      <w:r>
        <w:rPr>
          <w:lang w:val="ha_NG" w:bidi="ha_NG"/>
        </w:rPr>
      </w:r>
      <w:r>
        <w:rPr>
          <w:lang w:val="ha_NG" w:bidi="ha_NG"/>
        </w:rPr>
        <w:t>Yana da muhimmanci a tuna cewa Yesu yana magana ne da Urushalima kamar yadda zai yi magana da wani mutum. Yesu yana magana game da Urushalima kamar birnin yana da ikon kashe mutane. Haka kuma, ya ambaci Urushalima kamar tana da ikon hana Yesu kare mutanen Urushalima.</w:t>
      </w:r>
      <w:r>
        <w:rPr>
          <w:lang w:val="ha_NG" w:bidi="ha_NG"/>
        </w:rPr>
      </w:r>
    </w:p>
    <w:p>
      <w:pPr>
        <w:pStyle w:val="Heading3"/>
      </w:pPr>
      <w:r>
        <w:rPr>
          <w:lang w:val="ha_NG" w:bidi="ha_NG"/>
        </w:rPr>
        <w:t>Step 4</w:t>
      </w:r>
    </w:p>
    <w:p>
      <w:pPr/>
      <w:r>
        <w:rPr>
          <w:lang w:val="ha_NG" w:bidi="ha_NG"/>
        </w:rPr>
      </w:r>
      <w:r>
        <w:rPr>
          <w:lang w:val="ha_NG" w:bidi="ha_NG"/>
        </w:rPr>
        <w:t>Sake saurari rubutun a cikin sigar da ta fi sauƙin fahimta.</w:t>
      </w:r>
    </w:p>
    <w:p>
      <w:pPr/>
      <w:r>
        <w:rPr>
          <w:lang w:val="ha_NG" w:bidi="ha_NG"/>
        </w:rPr>
      </w:r>
      <w:r>
        <w:rPr>
          <w:lang w:val="ha_NG" w:bidi="ha_NG"/>
        </w:rPr>
        <w:t>A wannan zaman, ƙungiyar za ta nuna labarin a matsayin wasan ƙwaikwayo.</w:t>
      </w:r>
    </w:p>
    <w:p>
      <w:pPr/>
      <w:r>
        <w:rPr>
          <w:lang w:val="ha_NG" w:bidi="ha_NG"/>
        </w:rPr>
      </w:r>
      <w:r>
        <w:rPr>
          <w:lang w:val="ha_NG" w:bidi="ha_NG"/>
        </w:rPr>
        <w:t>Wannan labarin yana da sassa guda biyu.</w:t>
      </w:r>
    </w:p>
    <w:p>
      <w:pPr/>
      <w:r>
        <w:rPr>
          <w:lang w:val="ha_NG" w:bidi="ha_NG"/>
        </w:rPr>
      </w:r>
      <w:r>
        <w:rPr>
          <w:lang w:val="ha_NG" w:bidi="ha_NG"/>
        </w:rPr>
        <w:t>Jaruman wannan labarin sun haɗa da:</w:t>
      </w:r>
    </w:p>
    <w:p>
      <w:pPr>
        <w:pStyle w:val="ListBullet"/>
        <w:spacing w:line="240" w:lineRule="auto"/>
        <w:ind w:left="720"/>
      </w:pPr>
      <w:r>
        <w:rPr>
          <w:lang w:val="ha_NG" w:bidi="ha_NG"/>
        </w:rPr>
      </w:r>
      <w:r>
        <w:rPr>
          <w:lang w:val="ha_NG" w:bidi="ha_NG"/>
        </w:rPr>
        <w:t>Yesu</w:t>
      </w:r>
    </w:p>
    <w:p>
      <w:pPr>
        <w:pStyle w:val="ListBullet"/>
        <w:spacing w:line="240" w:lineRule="auto"/>
        <w:ind w:left="720"/>
      </w:pPr>
      <w:r>
        <w:rPr>
          <w:lang w:val="ha_NG" w:bidi="ha_NG"/>
        </w:rPr>
      </w:r>
      <w:r>
        <w:rPr>
          <w:lang w:val="ha_NG" w:bidi="ha_NG"/>
        </w:rPr>
        <w:t>almajirai</w:t>
      </w:r>
    </w:p>
    <w:p>
      <w:pPr>
        <w:pStyle w:val="ListBullet"/>
        <w:spacing w:line="240" w:lineRule="auto"/>
        <w:ind w:left="720"/>
      </w:pPr>
      <w:r>
        <w:rPr>
          <w:lang w:val="ha_NG" w:bidi="ha_NG"/>
        </w:rPr>
      </w:r>
      <w:r>
        <w:rPr>
          <w:lang w:val="ha_NG" w:bidi="ha_NG"/>
        </w:rPr>
        <w:t>Farisiyawa</w:t>
      </w:r>
    </w:p>
    <w:p>
      <w:pPr>
        <w:pStyle w:val="ListBullet"/>
        <w:spacing w:line="240" w:lineRule="auto"/>
        <w:ind w:left="720"/>
      </w:pPr>
      <w:r>
        <w:rPr>
          <w:lang w:val="ha_NG" w:bidi="ha_NG"/>
        </w:rPr>
      </w:r>
      <w:r>
        <w:rPr>
          <w:lang w:val="ha_NG" w:bidi="ha_NG"/>
        </w:rPr>
        <w:t>Annabawa da aka kashe</w:t>
      </w:r>
    </w:p>
    <w:p>
      <w:pPr>
        <w:pStyle w:val="ListBullet"/>
        <w:spacing w:line="240" w:lineRule="auto"/>
        <w:ind w:left="720"/>
      </w:pPr>
      <w:r>
        <w:rPr>
          <w:lang w:val="ha_NG" w:bidi="ha_NG"/>
        </w:rPr>
      </w:r>
      <w:r>
        <w:rPr>
          <w:lang w:val="ha_NG" w:bidi="ha_NG"/>
        </w:rPr>
        <w:t>Mutanen Urushalima</w:t>
      </w:r>
    </w:p>
    <w:p>
      <w:pPr>
        <w:pStyle w:val="ListBullet"/>
        <w:spacing w:line="240" w:lineRule="auto"/>
        <w:ind w:left="720"/>
      </w:pPr>
      <w:r>
        <w:rPr>
          <w:lang w:val="ha_NG" w:bidi="ha_NG"/>
        </w:rPr>
      </w:r>
      <w:r>
        <w:rPr>
          <w:lang w:val="ha_NG" w:bidi="ha_NG"/>
        </w:rPr>
        <w:t>Kaza</w:t>
      </w:r>
    </w:p>
    <w:p>
      <w:pPr>
        <w:pStyle w:val="ListBullet"/>
        <w:spacing w:line="240" w:lineRule="auto"/>
        <w:ind w:left="720"/>
      </w:pPr>
      <w:r>
        <w:rPr>
          <w:lang w:val="ha_NG" w:bidi="ha_NG"/>
        </w:rPr>
      </w:r>
      <w:r>
        <w:rPr>
          <w:lang w:val="ha_NG" w:bidi="ha_NG"/>
        </w:rPr>
        <w:t>Kaji</w:t>
      </w:r>
    </w:p>
    <w:p>
      <w:pPr/>
      <w:r>
        <w:rPr>
          <w:lang w:val="ha_NG" w:bidi="ha_NG"/>
        </w:rPr>
      </w:r>
      <w:r>
        <w:rPr>
          <w:lang w:val="ha_NG" w:bidi="ha_NG"/>
        </w:rPr>
        <w:t>Sa ƙungiyar ta kwaikwayi labarin sau biyu. Na farko, bari kungiyar ta yi wasan kwaikwayon labarin ba tare da tsayawa ba. A karo na biyu da ƙungiyar za ta kwaikwayi labarin, ku dakatar da su a wurare daban-daban na labarin.</w:t>
      </w:r>
    </w:p>
    <w:p>
      <w:pPr/>
      <w:r>
        <w:rPr>
          <w:lang w:val="ha_NG" w:bidi="ha_NG"/>
        </w:rPr>
      </w:r>
      <w:r>
        <w:rPr>
          <w:lang w:val="ha_NG" w:bidi="ha_NG"/>
        </w:rPr>
        <w:t>Yayin da ƙungiyar ke yin wasan kwaikwayon labarin a karon farko, lura da tattaunawa, yadda labarin yake tafiya, tsarin labarin, da kuma jerin abubuwan da suka faru a cikinsa.</w:t>
      </w:r>
    </w:p>
    <w:p>
      <w:pPr/>
      <w:r>
        <w:rPr>
          <w:lang w:val="ha_NG" w:bidi="ha_NG"/>
        </w:rPr>
      </w:r>
      <w:r>
        <w:rPr>
          <w:lang w:val="ha_NG" w:bidi="ha_NG"/>
        </w:rPr>
        <w:t>A tabbatar cewa ƙungiyar ta kwaikwayi Farisiyawan suna gaya wa Yesu ya tafi.</w:t>
      </w:r>
    </w:p>
    <w:p>
      <w:pPr/>
      <w:r>
        <w:rPr>
          <w:lang w:val="ha_NG" w:bidi="ha_NG"/>
        </w:rPr>
      </w:r>
      <w:r>
        <w:rPr>
          <w:lang w:val="ha_NG" w:bidi="ha_NG"/>
        </w:rPr>
        <w:t>Ku tabbatar cewa ƙungiyar tana kwaikwayon wasu annabawa da kuma wasu manzannin da aka kashe da duwatsu a Urushalima yayin da Yesu yake bayanin waɗannan ayyukan.</w:t>
      </w:r>
    </w:p>
    <w:p>
      <w:pPr/>
      <w:r>
        <w:rPr>
          <w:lang w:val="ha_NG" w:bidi="ha_NG"/>
        </w:rPr>
      </w:r>
      <w:r>
        <w:rPr>
          <w:lang w:val="ha_NG" w:bidi="ha_NG"/>
        </w:rPr>
        <w:t>A tabbatar cewa ƙungiyar ta kwaikwayi yadda Yesu yake nuna baƙin ciki, ko kuma yana cewa da murya mai baƙin ciki, "Ya Urushalima..."</w:t>
      </w:r>
    </w:p>
    <w:p>
      <w:pPr/>
      <w:r>
        <w:rPr>
          <w:lang w:val="ha_NG" w:bidi="ha_NG"/>
        </w:rPr>
      </w:r>
      <w:r>
        <w:rPr>
          <w:lang w:val="ha_NG" w:bidi="ha_NG"/>
        </w:rPr>
        <w:t>Tabbatar cewa ƙungiyar ta kwaikwayi kaza da take ƙoƙarin tattara ƴan kajinta ƙarƙashin fikafikanta, amma ƴan kajin suka ƙi ta hanyar gudu.</w:t>
      </w:r>
    </w:p>
    <w:p>
      <w:pPr/>
      <w:r>
        <w:rPr>
          <w:lang w:val="ha_NG" w:bidi="ha_NG"/>
        </w:rPr>
      </w:r>
      <w:r>
        <w:rPr>
          <w:lang w:val="ha_NG" w:bidi="ha_NG"/>
        </w:rPr>
        <w:t>A karo na biyu da kungiyar za ta kwaikwayi wannan labarin, a dakatar da su a wasu wurare.</w:t>
      </w:r>
    </w:p>
    <w:p>
      <w:pPr/>
      <w:r>
        <w:rPr>
          <w:lang w:val="ha_NG" w:bidi="ha_NG"/>
        </w:rPr>
      </w:r>
      <w:r>
        <w:rPr>
          <w:lang w:val="ha_NG" w:bidi="ha_NG"/>
        </w:rPr>
        <w:t>Yi kwaikwayon Farisiyawa suna gaya wa Yesu ya tafi saboda Hirudus yana son ya kashe shi. Yesu ya amsa da cewa zai ci gaba da yin mu'ujizai domin ba zai yiwu Annabi ya mutu a wajen Urushalima ba. Cikin baƙin ciki, Yesu ya ce Urushalima birni ne wanda ke kashe manzannin Allah kuma take jifar waɗanda aka aiko zuwa gare ta.</w:t>
      </w:r>
    </w:p>
    <w:p>
      <w:pPr/>
      <w:r>
        <w:rPr>
          <w:lang w:val="ha_NG" w:bidi="ha_NG"/>
        </w:rPr>
      </w:r>
      <w:r>
        <w:rPr>
          <w:lang w:val="ha_NG" w:bidi="ha_NG"/>
        </w:rPr>
        <w:t>Dakatar da wasan: Tambayi ɗan wasan da ke taka rawar Farisiyawa, "Yaya kake ji?" Za ka iya jin abubuwa kamar, "Rikicewa. Me yasa yake jin karfin gwiwa sosai? "Cikin fushi, niyyata ita ce ya tafi da sauri," da kuma "Na ji haushi. Na san cewa kakanninmu sun kashe wasu annabawa, amma mu ba kamar su ba ne. Tambayi mai fitowa a matsayin Yesu, "Yaya kake ji?" Za ku iya jin abubuwa kamar, "Bakin ciki. Mutanena suna ci gaba da ƙin saƙon Allah da manzanninsa," "Abin damuwa. "Na san mutuwata tana zuwa ba da daɗewa ba," da kuma "Ba tsoro. " Na sani cewa Ubana ne ke da iko." Sake aikin.</w:t>
      </w:r>
    </w:p>
    <w:p>
      <w:pPr/>
      <w:r>
        <w:rPr>
          <w:lang w:val="ha_NG" w:bidi="ha_NG"/>
        </w:rPr>
      </w:r>
      <w:r>
        <w:rPr>
          <w:lang w:val="ha_NG" w:bidi="ha_NG"/>
        </w:rPr>
        <w:t>Ku kwaikwayi Yesu yana cewa yana ƙoƙarin tattara mutanen Urushalima kamar yadda ƙaza take ƙoƙarin tattara ƴan kajinta. Yesu ya gaya musu cewa ba su so ba. Daga ƙarshe, Yesu ya ce ba za su ganshi ba har sai sun ce, "Mai albarka ne wanda yake zuwa da sunan Ubangiji."</w:t>
      </w:r>
    </w:p>
    <w:p>
      <w:pPr/>
      <w:r>
        <w:rPr>
          <w:lang w:val="ha_NG" w:bidi="ha_NG"/>
        </w:rPr>
      </w:r>
      <w:r>
        <w:rPr>
          <w:lang w:val="ha_NG" w:bidi="ha_NG"/>
        </w:rPr>
        <w:t>Dakatar da wasan: Tambayi jarumin da ya fito a matsayin almajirai, "Yaya kake ji?" Za ka iya jin abubuwa kamar, "Rikicewa. "Me ya sa Yesu yake magana game da mutuwa?" "Abin baƙin ciki, ina tunawa da yadda aka ƙi Yesu a lokuta dabam-dabam," da kuma "Ina jin ƙarfafa, za a yi lokacin da mutane za su ce, "Albarka ta tabbata ga wanda yake zuwa da sunan Ubangiji."</w:t>
      </w:r>
      <w:r>
        <w:rPr>
          <w:lang w:val="ha_NG" w:bidi="ha_NG"/>
        </w:rPr>
      </w:r>
    </w:p>
    <w:p>
      <w:pPr>
        <w:pStyle w:val="Heading3"/>
      </w:pPr>
      <w:r>
        <w:rPr>
          <w:lang w:val="ha_NG" w:bidi="ha_NG"/>
        </w:rPr>
        <w:t>Step 5</w:t>
      </w:r>
    </w:p>
    <w:p>
      <w:pPr/>
      <w:r>
        <w:rPr>
          <w:lang w:val="ha_NG" w:bidi="ha_NG"/>
        </w:rPr>
      </w:r>
      <w:r>
        <w:rPr>
          <w:lang w:val="ha_NG" w:bidi="ha_NG"/>
        </w:rPr>
        <w:t>Saurari rubutun sau daya a cikin juyi mafi saukin fahimta.</w:t>
      </w:r>
    </w:p>
    <w:p>
      <w:pPr/>
      <w:r>
        <w:rPr>
          <w:lang w:val="ha_NG" w:bidi="ha_NG"/>
        </w:rPr>
      </w:r>
      <w:r>
        <w:rPr>
          <w:lang w:val="ha_NG" w:bidi="ha_NG"/>
        </w:rPr>
        <w:t xml:space="preserve">Bayan Yesu ya koyar da wani rukuni na mutane, wasu </w:t>
      </w:r>
      <w:r>
        <w:rPr>
          <w:b/>
          <w:lang w:val="ha_NG" w:bidi="ha_NG"/>
        </w:rPr>
        <w:t>Farisawa</w:t>
      </w:r>
      <w:r>
        <w:rPr>
          <w:lang w:val="ha_NG" w:bidi="ha_NG"/>
        </w:rPr>
        <w:t xml:space="preserve">, ko shugabannin addini sun yi wa Yesu gargaɗi cewa Hiridus yana so ya kashe shi. Ku tabbatar kun fassara kalmar "Farisi" kamar yadda kuka yi a baya. </w:t>
      </w:r>
      <w:r>
        <w:rPr>
          <w:b/>
          <w:lang w:val="ha_NG" w:bidi="ha_NG"/>
        </w:rPr>
        <w:t xml:space="preserve">Farisiyawa </w:t>
      </w:r>
      <w:r>
        <w:rPr>
          <w:lang w:val="ha_NG" w:bidi="ha_NG"/>
        </w:rPr>
        <w:t>yana cikin kundin kalmomi na jagora.</w:t>
      </w:r>
    </w:p>
    <w:p>
      <w:pPr/>
      <w:r>
        <w:rPr>
          <w:lang w:val="ha_NG" w:bidi="ha_NG"/>
        </w:rPr>
      </w:r>
      <w:r>
        <w:rPr>
          <w:lang w:val="ha_NG" w:bidi="ha_NG"/>
        </w:rPr>
        <w:t xml:space="preserve">Yesu ya ce musu cewa zai ci gaba da warkar da mutane da kuma fitar da </w:t>
      </w:r>
      <w:r>
        <w:rPr>
          <w:b/>
          <w:lang w:val="ha_NG" w:bidi="ha_NG"/>
        </w:rPr>
        <w:t>aljanu</w:t>
      </w:r>
      <w:r>
        <w:rPr>
          <w:lang w:val="ha_NG" w:bidi="ha_NG"/>
        </w:rPr>
        <w:t xml:space="preserve">, ko mugayen ruhohi, daga cikin mutane. Ku tabbata kun fassara aljani kamar yadda kuka yi a sauran wuraren da suka gabata. </w:t>
      </w:r>
      <w:r>
        <w:rPr>
          <w:b/>
          <w:lang w:val="ha_NG" w:bidi="ha_NG"/>
        </w:rPr>
        <w:t>Aljani</w:t>
      </w:r>
      <w:r>
        <w:rPr>
          <w:lang w:val="ha_NG" w:bidi="ha_NG"/>
        </w:rPr>
        <w:t xml:space="preserve"> yana cikin Babban Jerin Kalmomi. Yesu ya ce zai yi haka har sai ya isa </w:t>
      </w:r>
      <w:r>
        <w:rPr>
          <w:b/>
          <w:lang w:val="ha_NG" w:bidi="ha_NG"/>
        </w:rPr>
        <w:t>Urushalima</w:t>
      </w:r>
      <w:r>
        <w:rPr>
          <w:lang w:val="ha_NG" w:bidi="ha_NG"/>
        </w:rPr>
        <w:t xml:space="preserve">, ko babban birnin addinin Yahudawa, inda ya san zai mutu. </w:t>
      </w:r>
      <w:r>
        <w:rPr>
          <w:b/>
          <w:lang w:val="ha_NG" w:bidi="ha_NG"/>
        </w:rPr>
        <w:t>Urushalima</w:t>
      </w:r>
      <w:r>
        <w:rPr>
          <w:lang w:val="ha_NG" w:bidi="ha_NG"/>
        </w:rPr>
        <w:t xml:space="preserve"> tana cikin Babban Ƙamus.</w:t>
      </w:r>
    </w:p>
    <w:p>
      <w:pPr/>
      <w:r>
        <w:rPr>
          <w:lang w:val="ha_NG" w:bidi="ha_NG"/>
        </w:rPr>
      </w:r>
      <w:r>
        <w:rPr>
          <w:lang w:val="ha_NG" w:bidi="ha_NG"/>
        </w:rPr>
        <w:t xml:space="preserve">Yesu ya ce Urushalima ita ce birnin da mutane suke kashe </w:t>
      </w:r>
      <w:r>
        <w:rPr>
          <w:b/>
          <w:lang w:val="ha_NG" w:bidi="ha_NG"/>
        </w:rPr>
        <w:t>annabawa</w:t>
      </w:r>
      <w:r>
        <w:rPr>
          <w:lang w:val="ha_NG" w:bidi="ha_NG"/>
        </w:rPr>
        <w:t xml:space="preserve"> ko manzannin Allah. Ku tabbata kun fassara annabi kamar yadda kuka yi a baya. </w:t>
      </w:r>
      <w:r>
        <w:rPr>
          <w:b/>
          <w:lang w:val="ha_NG" w:bidi="ha_NG"/>
        </w:rPr>
        <w:t>Annabi</w:t>
      </w:r>
      <w:r>
        <w:rPr>
          <w:lang w:val="ha_NG" w:bidi="ha_NG"/>
        </w:rPr>
        <w:t xml:space="preserve"> yana cikin Babban Ƙamus.</w:t>
      </w:r>
    </w:p>
    <w:p>
      <w:pPr/>
      <w:r>
        <w:rPr>
          <w:lang w:val="ha_NG" w:bidi="ha_NG"/>
        </w:rPr>
      </w:r>
      <w:r>
        <w:rPr>
          <w:lang w:val="ha_NG" w:bidi="ha_NG"/>
        </w:rPr>
        <w:t xml:space="preserve">Yesu ya ce mutane ba za su sake ganinsa ba har sai lokacin da za su karɓe shi. Za su yi masa maraba ta hanyar cewa shi ne </w:t>
      </w:r>
      <w:r>
        <w:rPr>
          <w:b/>
          <w:lang w:val="ha_NG" w:bidi="ha_NG"/>
        </w:rPr>
        <w:t>mai albarka</w:t>
      </w:r>
      <w:r>
        <w:rPr>
          <w:lang w:val="ha_NG" w:bidi="ha_NG"/>
        </w:rPr>
        <w:t xml:space="preserve">, ko kuma wanda Allah Ya yarda da shi. A tabbata an fassara kalmar "mai albarka" kamar yadda aka yi a baya. </w:t>
      </w:r>
      <w:r>
        <w:rPr>
          <w:b/>
          <w:lang w:val="ha_NG" w:bidi="ha_NG"/>
        </w:rPr>
        <w:t>Mai albarka</w:t>
      </w:r>
      <w:r>
        <w:rPr>
          <w:lang w:val="ha_NG" w:bidi="ha_NG"/>
        </w:rPr>
        <w:t xml:space="preserve"> yana cikin Babban kundin kalmomi. Wanda yake zuwa da sunan </w:t>
      </w:r>
      <w:r>
        <w:rPr>
          <w:b/>
          <w:lang w:val="ha_NG" w:bidi="ha_NG"/>
        </w:rPr>
        <w:t>Ubangiji</w:t>
      </w:r>
      <w:r>
        <w:rPr>
          <w:lang w:val="ha_NG" w:bidi="ha_NG"/>
        </w:rPr>
        <w:t xml:space="preserve"> lakabi ne da yake nuni ga Mai Ceto da aka yi alkawarinsa. A nan, Ubangiji yana nufin Allah da kansa, tunda Yahudawa ba su amfani da ainihin sunan Allah, Yahweh, saboda girmamawa. Ku tabbata kun fassara kalmar "Ubangiji" kamar yadda kuka yi a baya. </w:t>
      </w:r>
      <w:r>
        <w:rPr>
          <w:b/>
          <w:lang w:val="ha_NG" w:bidi="ha_NG"/>
        </w:rPr>
        <w:t>Ubangiji</w:t>
      </w:r>
      <w:r>
        <w:rPr>
          <w:lang w:val="ha_NG" w:bidi="ha_NG"/>
        </w:rPr>
        <w:t xml:space="preserve"> yana cikin Babban Kundin Kalmomi.</w:t>
      </w:r>
      <w:r>
        <w:rPr>
          <w:lang w:val="ha_NG" w:bidi="ha_NG"/>
        </w:rPr>
      </w:r>
    </w:p>
    <w:p>
      <w:pPr>
        <w:pStyle w:val="Heading3"/>
      </w:pPr>
      <w:r>
        <w:rPr>
          <w:lang w:val="ha_NG" w:bidi="ha_NG"/>
        </w:rPr>
        <w:t>Step 6</w:t>
      </w:r>
    </w:p>
    <w:p>
      <w:pPr/>
      <w:r>
        <w:rPr>
          <w:lang w:val="ha_NG" w:bidi="ha_NG"/>
        </w:rPr>
      </w:r>
      <w:r>
        <w:rPr>
          <w:lang w:val="ha_NG" w:bidi="ha_NG"/>
        </w:rPr>
        <w:t>Saurari sautin wannan sashe a cikin fassara mafi sauƙin fahimta.</w:t>
      </w:r>
    </w:p>
    <w:p>
      <w:pPr/>
      <w:r>
        <w:rPr>
          <w:lang w:val="ha_NG" w:bidi="ha_NG"/>
        </w:rPr>
      </w:r>
      <w:r>
        <w:rPr>
          <w:lang w:val="ha_NG" w:bidi="ha_NG"/>
        </w:rPr>
        <w:t>A wannan zaman, ku sake ba da labarin nassin a matsayin rukuni, a yarenku.</w:t>
      </w:r>
    </w:p>
    <w:p>
      <w:pPr/>
      <w:r>
        <w:rPr>
          <w:lang w:val="ha_NG" w:bidi="ha_NG"/>
        </w:rPr>
      </w:r>
      <w:r>
        <w:rPr>
          <w:lang w:val="ha_NG" w:bidi="ha_NG"/>
        </w:rPr>
        <w:t>Da farko, ya kamata dukan kungiyar su yi gwajin ba da labarin a yarensu na gado. Ku tuna ku haɗa abubuwan da kuka yanke shawara a kai a matakan da suka gabata, kamar jerin lokuta, kalmomi, jimloli, ra'ayoyi, ko kowane abu da kuka tattauna.</w:t>
      </w:r>
    </w:p>
    <w:p>
      <w:pPr/>
      <w:r>
        <w:rPr>
          <w:lang w:val="ha_NG" w:bidi="ha_NG"/>
        </w:rPr>
      </w:r>
      <w:r>
        <w:rPr>
          <w:lang w:val="ha_NG" w:bidi="ha_NG"/>
        </w:rPr>
        <w:t>Ya kamata wani ɗan ƙungiya ya faɗi wasu jimloli na nassin sannan ya dakata. Wani memba na ƙungiyar daban ya kamata ya faɗi sashe na gaba na nassin sannan ya tsaya. Ku ci gaba da yin haka har sai duk kungiyar ta gama maimaita dukan nassin. A wannan mataki 'yan kungiyar za su iya gyara wa juna.</w:t>
      </w:r>
    </w:p>
    <w:p>
      <w:pPr/>
      <w:r>
        <w:rPr>
          <w:lang w:val="ha_NG" w:bidi="ha_NG"/>
        </w:rPr>
      </w:r>
      <w:r>
        <w:rPr>
          <w:lang w:val="ha_NG" w:bidi="ha_NG"/>
        </w:rPr>
        <w:t>Dakatar da wannan sautin a nan.</w:t>
      </w:r>
    </w:p>
    <w:p>
      <w:pPr/>
      <w:r>
        <w:rPr>
          <w:lang w:val="ha_NG" w:bidi="ha_NG"/>
        </w:rPr>
      </w:r>
      <w:r>
        <w:rPr>
          <w:lang w:val="ha_NG" w:bidi="ha_NG"/>
        </w:rPr>
        <w:t>Bayan haka, kowane memba na ƙungiyar ya kamata ya faɗi duka nassin ba tare da tsayawa ba a ƙalla sau ɗaya. Ɗan ƙungiya zai iya amfani da abubuwan da aka zaɓa ba tare da tsari ba, ko motsi-motsi, ko kuma zanen labarinsa don taimaka masa wajen tuna nassin.</w:t>
      </w:r>
    </w:p>
    <w:p>
      <w:pPr/>
      <w:r>
        <w:rPr>
          <w:lang w:val="ha_NG" w:bidi="ha_NG"/>
        </w:rPr>
      </w:r>
      <w:r>
        <w:rPr>
          <w:lang w:val="ha_NG" w:bidi="ha_NG"/>
        </w:rPr>
        <w:t>Dakatar da wannan sautin a nan.</w:t>
      </w:r>
    </w:p>
    <w:p>
      <w:pPr/>
      <w:r>
        <w:rPr>
          <w:lang w:val="ha_NG" w:bidi="ha_NG"/>
        </w:rPr>
      </w:r>
      <w:r>
        <w:rPr>
          <w:lang w:val="ha_NG" w:bidi="ha_NG"/>
        </w:rPr>
        <w:t>Bayan haka, ƙungiyar za ta iya yanke shawarar sigar nassin wa kuka fi so. Wataƙila ka ga cewa ka fi son yadda wani ɗan ƙungiya ya ba da wani fage, amma kuma ka fi son yadda wani ɗan ƙungiyar na daban ya ba da wani fage.</w:t>
      </w:r>
    </w:p>
    <w:p>
      <w:pPr/>
      <w:r>
        <w:rPr>
          <w:lang w:val="ha_NG" w:bidi="ha_NG"/>
        </w:rPr>
      </w:r>
      <w:r>
        <w:rPr>
          <w:lang w:val="ha_NG" w:bidi="ha_NG"/>
        </w:rPr>
        <w:t>Dakatar da wannan sautin a nan.</w:t>
      </w:r>
    </w:p>
    <w:p>
      <w:pPr/>
      <w:r>
        <w:rPr>
          <w:lang w:val="ha_NG" w:bidi="ha_NG"/>
        </w:rPr>
      </w:r>
      <w:r>
        <w:rPr>
          <w:lang w:val="ha_NG" w:bidi="ha_NG"/>
        </w:rPr>
        <w:t>A ƙarshe, ƙungiyar za ta iya haɗa sigar ƙarshe ta rubutun da kowa ya amince da ita. Ya kamata kowane ɗan ƙungiyar ya yi gwajin faɗin wannan sigar ƙarshe ta rubutun.</w:t>
      </w:r>
      <w:r>
        <w:rPr>
          <w:lang w:val="ha_NG" w:bidi="ha_NG"/>
        </w:rPr>
      </w:r>
      <w:r>
        <w:rPr>
          <w:lang w:val="ha_NG" w:bidi="ha_N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