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Timothée 1:1–2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1.1–2. Laissez entrer la parole de Dieu dans vos cœurs.</w:t>
      </w:r>
    </w:p>
    <w:p>
      <w:pPr/>
      <w:r>
        <w:rPr>
          <w:lang w:val="fr_FR" w:bidi="fr_FR"/>
        </w:rPr>
      </w:r>
      <w:r>
        <w:rPr>
          <w:lang w:val="fr_FR" w:bidi="fr_FR"/>
        </w:rPr>
        <w:t xml:space="preserve">Écoutez l'enregistrement de 1 Timothée 1.1–2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1.1–2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Ce passage commence une lettre que Paul a envoyée à Timothée. Rappelez-vous que Paul est en Macédoine, ou en route pour s'y rendre. Paul a laissé Timothée à Éphèse pour prendre soin de la communauté des croyants et pour confronter les personnes qui enseignent de mauvaises choses. Timothée est très probablement plus jeune que beaucoup d'autres croyants que Timothée conduit à Éphèse. Paul envoie cette lettre à Timothée pour encourager Timothée et pour l'instruire sur la façon dont il devrait vivre et conduire les autres croyants.</w:t>
      </w:r>
    </w:p>
    <w:p>
      <w:pPr/>
      <w:r>
        <w:rPr>
          <w:lang w:val="fr_FR" w:bidi="fr_FR"/>
        </w:rPr>
      </w:r>
      <w:r>
        <w:rPr>
          <w:lang w:val="fr_FR" w:bidi="fr_FR"/>
        </w:rPr>
        <w:t xml:space="preserve">Arrêtez-vous ici et regardez une carte de la </w:t>
      </w:r>
      <w:r>
        <w:rPr>
          <w:b/>
          <w:lang w:val="fr_FR" w:bidi="fr_FR"/>
        </w:rPr>
        <w:t>Macédoine et d'Éphèse</w:t>
      </w:r>
      <w:r>
        <w:rPr>
          <w:lang w:val="fr_FR" w:bidi="fr_FR"/>
        </w:rPr>
        <w:t xml:space="preserve"> en groupe. Mettez cet enregistrement en pause ici.</w:t>
      </w:r>
    </w:p>
    <w:p>
      <w:pPr/>
      <w:r>
        <w:rPr>
          <w:lang w:val="fr_FR" w:bidi="fr_FR"/>
        </w:rPr>
      </w:r>
      <w:r>
        <w:rPr>
          <w:lang w:val="fr_FR" w:bidi="fr_FR"/>
        </w:rPr>
        <w:t>Quand Paul dit qu'il est un apôtre, Paul rappelle à Timothée et aux croyants éphésiens que Paul a autorité pour les enseigner. Rappelez-vous qu'un apôtre est quelqu'un que Dieu a choisi pour être le messager spécial de Dieu. Paul n'a pas choisi ou décidé pour lui-même d'être un apôtre. Dieu a choisi et a ordonné à Paul de servir Dieu dans un but spécial. Vous vous souviendrez qu'avant que Paul ne devienne un croyant, Dieu a dirigé Paul à travers Jésus, qui a parlé à Paul pendant que Paul voyageait sur la route vers Damas. À ce moment-là, Paul ne croyait pas en Jésus. Au lieu de cela, Paul persécutait le peuple de Jésus. Jésus dit à Paul d'arrêter la façon dont il a tué le peuple de Jésus et, à la place, de servir Jésus comme apôtre de Jésus. Ici dans cette lettre, Paul déclare que Dieu a donné à Paul l'œuvre pour prêcher et enseigner le message et les enseignements de Dieu. Les enseignements de Dieu sont les directives de Dieu pour la façon dont le peuple de Dieu devrait vivre et servir Dieu.</w:t>
      </w:r>
    </w:p>
    <w:p>
      <w:pPr/>
      <w:r>
        <w:rPr>
          <w:lang w:val="fr_FR" w:bidi="fr_FR"/>
        </w:rPr>
      </w:r>
      <w:r>
        <w:rPr>
          <w:lang w:val="fr_FR" w:bidi="fr_FR"/>
        </w:rPr>
        <w:t>Paul décrit Dieu comme leur Sauveur parce que Dieu est celui qui sauve les gens. Quand Paul appelle Dieu « notre Sauveur », Paul rappelle à Timothée que Dieu est le Sauveur de Paul et de Timothée, et aussi de toutes les personnes qui font confiance à Dieu. Paul et Timothée ont tous deux passé du temps à Éphèse où ils ont prêché le message de l'Évangile de Dieu. Paul et Timothée ont vu Dieu sauver les gens quand ces personnes ont entendu le message que Paul prêchait. Le message de Paul parlait de Christ Jésus que Dieu a envoyé dans le monde pour mourir et revenir à la vie pour restaurer les gens dans une bonne relation avec Dieu. C'est pourquoi Jésus est aussi appelé Christ, c'est-à-dire « l'élu ». Quand Paul décrit Jésus comme « notre espérance », Paul souligne ce que tous les croyants attendent avec impatience à cause de Jésus. Tous les croyants peuvent avoir l'espérance, c'est-à-dire une attente confiante, que Jésus sauvera les croyants du jugement et leur donnera la vie pour toujours avec Dieu dans le royaume parfait de Dieu. Paul rappellera de nouveau à Timothée l'espérance qu'il a à cause de Jésus plus tard dans cette lettre.</w:t>
      </w:r>
    </w:p>
    <w:p>
      <w:pPr/>
      <w:r>
        <w:rPr>
          <w:lang w:val="fr_FR" w:bidi="fr_FR"/>
        </w:rPr>
      </w:r>
      <w:r>
        <w:rPr>
          <w:lang w:val="fr_FR" w:bidi="fr_FR"/>
        </w:rPr>
        <w:t>Arrêtez-vous ici et discutez de cette question en groupe. Donnez un exemple de quelqu'un qui envoie un message à quelqu'un d'autre. Comment l'expéditeur se décrit-il lui-même ? Qu'est-ce qui ferait que le message ait autorité dans la communauté ? Mettez cet enregistrement en pause ici.</w:t>
      </w:r>
    </w:p>
    <w:p>
      <w:pPr/>
      <w:r>
        <w:rPr>
          <w:lang w:val="fr_FR" w:bidi="fr_FR"/>
        </w:rPr>
      </w:r>
      <w:r>
        <w:rPr>
          <w:lang w:val="fr_FR" w:bidi="fr_FR"/>
        </w:rPr>
        <w:t>En tant qu'apôtre, Paul envoie souvent des lettres à des groupes de croyants pour enseigner à ces croyants au sujet de l'Évangile, les instruire comment vivre ou pour les encourager. Paul avait d'ailleurs déjà envoyé une lettre à tout le groupe de croyants dans la ville d'Éphèse pour encourager ces croyants. Dans cette lettre, Paul parle spécifiquement à Timothée, le vrai fils de Paul dans la foi. Timothée n'est pas le fils de Paul de naissance. Vous vous souviendrez que Timothée a passé beaucoup de temps avec Paul, pour apprendre de Paul et aider Paul dans son ministère. Paul fait confiance à Timothée, et Timothée est pour Paul comme un vrai, ou véritable, fils. Timothée et Paul sont unis par la foi, c'est-à-dire la confiance, qu'ils ont tous deux en Jésus.</w:t>
      </w:r>
    </w:p>
    <w:p>
      <w:pPr/>
      <w:r>
        <w:rPr>
          <w:lang w:val="fr_FR" w:bidi="fr_FR"/>
        </w:rPr>
      </w:r>
      <w:r>
        <w:rPr>
          <w:lang w:val="fr_FR" w:bidi="fr_FR"/>
        </w:rPr>
        <w:t xml:space="preserve">Paul salue Timothée quand il dit : « La grâce, la miséricorde et la paix de la part de Dieu notre Père et de Christ Jésus notre Seigneur ». Paul et les autres saluaient souvent les gens de cette manière dans leurs lettres. Les croyants se saluaient probablement les uns les autres avec la salutation « grâce et paix ». Les croyants voulaient se rappeler les uns aux autres la grâce, c'est-à-dire la bonté imméritée, de Dieu que Dieu donne à son peuple. Les croyants voulaient aussi se rappeler les uns aux autres que Dieu donne la paix. La paix que Dieu donne à son peuple est plus qu'une simple absence de désaccord et de luttes. La paix de Dieu signifie que Dieu bénit son peuple et donne à ses membres la plénitude. Le peuple de Dieu est content les uns des autres et avec Dieu. Paul inclut la miséricorde dans sa salutation, même si Paul ne l'inclut pas normalement. Quand Dieu montre de la miséricorde, Dieu est bon, il pardonne aux gens leur désobéissance et ne traite pas les gens comme ils le méritent. Paul veut rappeler à Timothée que Dieu montre de la miséricorde parce que Paul veut encourager Timothée alors que Timothée fait face à une situation difficile à Éphèse. Cette salutation est une façon courante de montrer de la bonne volonté, mais elle encourage aussi Timothée quand elle lui rappelle la grâce, la miséricorde et la paix que Dieu donne à Timothée à travers Christ Jésus.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1.1–2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Il n'y a qu'une seule partie dans ce passage.</w:t>
      </w:r>
    </w:p>
    <w:p>
      <w:pPr/>
      <w:r>
        <w:rPr>
          <w:lang w:val="fr_FR" w:bidi="fr_FR"/>
        </w:rPr>
      </w:r>
      <w:r>
        <w:rPr>
          <w:b/>
          <w:lang w:val="fr_FR" w:bidi="fr_FR"/>
        </w:rPr>
        <w:t>Dans cette partie :</w:t>
      </w:r>
      <w:r>
        <w:rPr>
          <w:lang w:val="fr_FR" w:bidi="fr_FR"/>
        </w:rPr>
        <w:t xml:space="preserve"> Paul dit que Paul est un apôtre, et il salue Timothée qui est comme un fils pour Paul.</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Quelqu'un qui lit la lettre à haute voix</w:t>
      </w:r>
    </w:p>
    <w:p>
      <w:pPr/>
      <w:r>
        <w:rPr>
          <w:lang w:val="fr_FR" w:bidi="fr_FR"/>
        </w:rPr>
      </w:r>
      <w:r>
        <w:rPr>
          <w:lang w:val="fr_FR" w:bidi="fr_FR"/>
        </w:rPr>
        <w:t>En groupe, prêtez attention à ces parties du cadre du passage :</w:t>
      </w:r>
    </w:p>
    <w:p>
      <w:pPr/>
      <w:r>
        <w:rPr>
          <w:lang w:val="fr_FR" w:bidi="fr_FR"/>
        </w:rPr>
      </w:r>
      <w:r>
        <w:rPr>
          <w:lang w:val="fr_FR" w:bidi="fr_FR"/>
        </w:rPr>
        <w:t>Paul se rend maintenant en Macédoine, ou Paul est peut-être déjà en Macédoine. Timothée est dans une ville appelée Éphèse. Paul envoie cette lettre à Timothée.</w:t>
      </w:r>
    </w:p>
    <w:p>
      <w:pPr/>
      <w:r>
        <w:rPr>
          <w:lang w:val="fr_FR" w:bidi="fr_FR"/>
        </w:rPr>
      </w:r>
      <w:r>
        <w:rPr>
          <w:lang w:val="fr_FR" w:bidi="fr_FR"/>
        </w:rPr>
        <w:t>Pensez au passage comme une lettre d'un père à un fils. Rappelez-vous que Paul et Timothée ont passé beaucoup de temps ensemble quand ils prêchaient et enseignaient le message de l'Évangile. Paul quitte maintenant Timothée dans la ville appelée Éphèse pour prendre soin des croyants qui y sont là. Paul a quitté Éphèse et est en route vers une région appelée la Macédoine. Éphèse est une ville occupée pleine de différents types de personnes. Beaucoup de personnes adorent des idoles et croient beaucoup de différents types d'enseignements.</w:t>
      </w:r>
    </w:p>
    <w:p>
      <w:pPr/>
      <w:r>
        <w:rPr>
          <w:lang w:val="fr_FR" w:bidi="fr_FR"/>
        </w:rPr>
      </w:r>
      <w:r>
        <w:rPr>
          <w:lang w:val="fr_FR" w:bidi="fr_FR"/>
        </w:rPr>
        <w:t>Paul est comme un père pour Timothée. Imaginez Paul en train de travailler en Macédoine, mais qui pense à Timothée qu'il a laissé à Éphèse pour faire quelque chose d'important. Paul donne à Timothée des instructions pour l'œuvre de Timothée pour aider Timothée et l'encourager.</w:t>
      </w:r>
    </w:p>
    <w:p>
      <w:pPr/>
      <w:r>
        <w:rPr>
          <w:lang w:val="fr_FR" w:bidi="fr_FR"/>
        </w:rPr>
      </w:r>
      <w:r>
        <w:rPr>
          <w:lang w:val="fr_FR" w:bidi="fr_FR"/>
        </w:rPr>
        <w:t>Paul commence généralement ses lettres de le même genre de manière à chaque fois : Paul déclare qui il est, Paul dit à qui est destinée la lettre, et Paul salue la ou les personnes. Paul utilise la façon normale d'écrire des lettres à cette époque-là.</w:t>
      </w:r>
    </w:p>
    <w:p>
      <w:pPr/>
      <w:r>
        <w:rPr>
          <w:lang w:val="fr_FR" w:bidi="fr_FR"/>
        </w:rPr>
      </w:r>
      <w:r>
        <w:rPr>
          <w:lang w:val="fr_FR" w:bidi="fr_FR"/>
        </w:rPr>
        <w:t>Arrêtez-vous ici et discutez de cette question en groupe : donnez un exemple d'un message important que quelqu'un a dit ou a envoyé à quelqu'un d'autre. Comment la personne a-t-elle dit le message ? Quels mots ou expressions spéciaux l'expéditeur a-t-il utilisés pour parler de lui-même ou de l'autre personne ? Mettez cet enregistrement en pause ici.</w:t>
      </w:r>
    </w:p>
    <w:p>
      <w:pPr/>
      <w:r>
        <w:rPr>
          <w:lang w:val="fr_FR" w:bidi="fr_FR"/>
        </w:rPr>
      </w:r>
      <w:r>
        <w:rPr>
          <w:lang w:val="fr_FR" w:bidi="fr_FR"/>
        </w:rPr>
        <w:t>Paul a probablement parlé son message et quelqu'un d'autre l'a écrit. Quelqu'un d'autre a ensuite pris la lettre à Timothée à Éphèse. Une autre personne à Éphèse a probablement lu la lettre à haute voix à Timothée.</w:t>
      </w:r>
    </w:p>
    <w:p>
      <w:pPr/>
      <w:r>
        <w:rPr>
          <w:lang w:val="fr_FR" w:bidi="fr_FR"/>
        </w:rPr>
      </w:r>
      <w:r>
        <w:rPr>
          <w:lang w:val="fr_FR" w:bidi="fr_FR"/>
        </w:rPr>
        <w:t>Paul commence la lettre quand il déclare que Paul est un apôtre. Rappelez-vous que Paul dit que Paul est un apôtre pour rappeler aux auditeurs que Paul a une autorité spéciale de la part de Dieu. Paul est devenu un apôtre parce que Dieu et Christ Jésus ont choisi Paul et lui ont dit d'être un apôtre. Paul inclut Timothée et toutes les personnes qui font confiance à Jésus quand Paul dit que Dieu est notre Sauveur et que Christ Jésus est notre espérance. Dieu est le Sauveur pour tous les croyants. Et tous les croyants ont une espérance à cause de ce que Jésus a fait pour eux.</w:t>
      </w:r>
    </w:p>
    <w:p>
      <w:pPr/>
      <w:r>
        <w:rPr>
          <w:lang w:val="fr_FR" w:bidi="fr_FR"/>
        </w:rPr>
      </w:r>
      <w:r>
        <w:rPr>
          <w:lang w:val="fr_FR" w:bidi="fr_FR"/>
        </w:rPr>
        <w:t>Paul salue Timothée avec une salutation que les gens utiliseraient normalement à cette époque-là. Mais Paul dit : « la grâce, la miséricorde et la paix de la part de Dieu notre Père et de Christ Jésus notre Seigneur ». Paul a choisi ces paroles comme une salutation parce qu'elles sont particulièrement liées à l'Évangile que Dieu a appelé Paul et Timothée à prêcher. Ces paroles rappellent à Timothée ce que Dieu donne à Timothée parce que Timothée est l'enfant de Dieu.</w:t>
      </w:r>
    </w:p>
    <w:p>
      <w:pPr/>
      <w:r>
        <w:rPr>
          <w:lang w:val="fr_FR" w:bidi="fr_FR"/>
        </w:rPr>
      </w:r>
      <w:r>
        <w:rPr>
          <w:lang w:val="fr_FR" w:bidi="fr_FR"/>
        </w:rPr>
        <w:t>Arrêtez-vous ici et discutez de cette question en groupe : comment saluez-vous les gens dans votre communauté ? Quels mots ou expressions spéciaux utilisez-vous pour saluer les gens ? Quelle salutation utilisez-vous quand vous envoyez un message à quelqu'un que vous connaissez ? Donnez des exemples.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 xml:space="preserve">Regardez de nouveau la carte qui montre la </w:t>
      </w:r>
      <w:r>
        <w:rPr>
          <w:b/>
          <w:lang w:val="fr_FR" w:bidi="fr_FR"/>
        </w:rPr>
        <w:t>Macédoine et Éphèse</w:t>
      </w:r>
      <w:r>
        <w:rPr>
          <w:lang w:val="fr_FR" w:bidi="fr_FR"/>
        </w:rPr>
        <w:t>. Dessinez ou utilisez des objets pour décrire la terre à partir de la carte sur le sol, la table ou le morceau de papier. Sur votre carte, mettez des objets qui représentent Paul, Timothée et les autres croyants à ou près d'Éphèse. Déplacez ensuite Paul en Macédoine. Utilisez un autre objet pour représenter l'auteur de la lettre et mettez cet objet dans la Macédoine. Utilisez un autre objet pour représenter la lettre. Utilisez ensuite un objet pour représenter le messager qui amène la lettre à Timothée. Déplacez cet objet à Éphèse et donnez la lettre à Timothée.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1.1–2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Il n'y a qu'une seule partie dans ce passage.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Quelqu'un qui lit la lettre à haute voix</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Configurez la représentation avec une personne qui représente Paul. Demandez à cette personne de se tenir ensemble avec Timothée en un seul lieu. Représentez comment Paul dit à Timothée de rester à Éphèse pendant que Paul part et va dans un autre lieu.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Choisissez une autre personne pour représenter la personne qui écrit le message de Paul à Timothée. La personne qui joue Paul commence ensuite à parler le contenu de la lettre pendant que l'autre personne l'écrit.</w:t>
      </w:r>
    </w:p>
    <w:p>
      <w:pPr/>
      <w:r>
        <w:rPr>
          <w:lang w:val="fr_FR" w:bidi="fr_FR"/>
        </w:rPr>
      </w:r>
      <w:r>
        <w:rPr>
          <w:lang w:val="fr_FR" w:bidi="fr_FR"/>
        </w:rPr>
        <w:t>Paul dit qu'il est un apôtre parce que Dieu et Christ Jésus ont ordonné à Paul d'en être un. Dieu est le Sauveur, celui qui sauve les gens. Christ Jésus est celui qui donne l'espérance à toute personne qui fait confiance à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qu'il envoie la lettre à Timothée, le vrai fils de Paul dans la foi.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salue ensuite Timothée quand il dit : « Que Dieu le Père et notre Seigneur Jésus-Christ vous donnent la grâce, la miséricorde et la paix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1.1–2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est un </w:t>
      </w:r>
      <w:r>
        <w:rPr>
          <w:b/>
          <w:lang w:val="fr_FR" w:bidi="fr_FR"/>
        </w:rPr>
        <w:t>apôtre</w:t>
      </w:r>
      <w:r>
        <w:rPr>
          <w:lang w:val="fr_FR" w:bidi="fr_FR"/>
        </w:rPr>
        <w:t xml:space="preserve"> parce que Dieu et </w:t>
      </w:r>
      <w:r>
        <w:rPr>
          <w:b/>
          <w:lang w:val="fr_FR" w:bidi="fr_FR"/>
        </w:rPr>
        <w:t>Christ Jésus</w:t>
      </w:r>
      <w:r>
        <w:rPr>
          <w:lang w:val="fr_FR" w:bidi="fr_FR"/>
        </w:rPr>
        <w:t xml:space="preserve"> ont choisi et ont ordonné à Paul d'être un apôtre.</w:t>
      </w:r>
    </w:p>
    <w:p>
      <w:pPr/>
      <w:r>
        <w:rPr>
          <w:lang w:val="fr_FR" w:bidi="fr_FR"/>
        </w:rPr>
      </w:r>
      <w:r>
        <w:rPr>
          <w:lang w:val="fr_FR" w:bidi="fr_FR"/>
        </w:rPr>
        <w:t xml:space="preserve">Un apôtre est quelqu'un que Jésus a choisi pour parler et enseigner le message de Jésus. Les apôtres sont des personnes qui peuvent confirmer aux autres personnes que Jésus est vraiment revenu à la vie. Jésus a donné aux apôtres l'œuvre spéciale pour prêcher l'Évangile et pour établir des Églises. Les apôtres sont les représentants de Jésus dans l'Église. </w:t>
      </w:r>
    </w:p>
    <w:p>
      <w:pPr/>
      <w:r>
        <w:rPr>
          <w:lang w:val="fr_FR" w:bidi="fr_FR"/>
        </w:rPr>
      </w:r>
      <w:r>
        <w:rPr>
          <w:lang w:val="fr_FR" w:bidi="fr_FR"/>
        </w:rPr>
        <w:t xml:space="preserve">Arrêtez-vous ici et discutez en groupe du mot ou de l'expression que vous utiliserez pour </w:t>
      </w:r>
      <w:r>
        <w:rPr>
          <w:b/>
          <w:lang w:val="fr_FR" w:bidi="fr_FR"/>
        </w:rPr>
        <w:t>apôtre</w:t>
      </w:r>
      <w:r>
        <w:rPr>
          <w:lang w:val="fr_FR" w:bidi="fr_FR"/>
        </w:rPr>
        <w:t xml:space="preserve">. Reférez-vous à </w:t>
      </w:r>
      <w:r>
        <w:rPr>
          <w:lang w:val="fr_FR" w:bidi="fr_FR"/>
        </w:rPr>
        <w:t>apôtre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décrit Dieu comme notre </w:t>
      </w:r>
      <w:r>
        <w:rPr>
          <w:b/>
          <w:lang w:val="fr_FR" w:bidi="fr_FR"/>
        </w:rPr>
        <w:t>Sauveur</w:t>
      </w:r>
      <w:r>
        <w:rPr>
          <w:lang w:val="fr_FR" w:bidi="fr_FR"/>
        </w:rPr>
        <w:t>. Un Sauveur est quelqu'un qui sauve ou délivre les gens du mal ou du danger.</w:t>
      </w:r>
    </w:p>
    <w:p>
      <w:pPr/>
      <w:r>
        <w:rPr>
          <w:lang w:val="fr_FR" w:bidi="fr_FR"/>
        </w:rPr>
      </w:r>
      <w:r>
        <w:rPr>
          <w:lang w:val="fr_FR" w:bidi="fr_FR"/>
        </w:rPr>
        <w:t xml:space="preserve">Arrêtez-vous ici et discutez en groupe du mot ou de l'expression que vous utiliserez pour </w:t>
      </w:r>
      <w:r>
        <w:rPr>
          <w:b/>
          <w:lang w:val="fr_FR" w:bidi="fr_FR"/>
        </w:rPr>
        <w:t>Sauveur</w:t>
      </w:r>
      <w:r>
        <w:rPr>
          <w:lang w:val="fr_FR" w:bidi="fr_FR"/>
        </w:rPr>
        <w:t xml:space="preserve">. Cherchez </w:t>
      </w:r>
      <w:r>
        <w:rPr>
          <w:lang w:val="fr_FR" w:bidi="fr_FR"/>
        </w:rPr>
        <w:t>Sauveur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décrit aussi </w:t>
      </w:r>
      <w:r>
        <w:rPr>
          <w:b/>
          <w:lang w:val="fr_FR" w:bidi="fr_FR"/>
        </w:rPr>
        <w:t>Christ</w:t>
      </w:r>
      <w:r>
        <w:rPr>
          <w:lang w:val="fr_FR" w:bidi="fr_FR"/>
        </w:rPr>
        <w:t xml:space="preserve"> Jésus comme notre espérance. Christ est le titre pour Jésus parce que Jésus est le Messie, c'est-à-dire le roi et le Sauveur que Dieu a promis au monde. Christ et Messie sont deux mots qui signifient la même chose. Ici, Paul utilise Christ comme partie du nom de Jésus.</w:t>
      </w:r>
    </w:p>
    <w:p>
      <w:pPr/>
      <w:r>
        <w:rPr>
          <w:lang w:val="fr_FR" w:bidi="fr_FR"/>
        </w:rPr>
      </w:r>
      <w:r>
        <w:rPr>
          <w:lang w:val="fr_FR" w:bidi="fr_FR"/>
        </w:rPr>
        <w:t xml:space="preserve">Arrêtez-vous ici et discutez en groupe du mot ou de l'expression que vous utiliserez pour </w:t>
      </w:r>
      <w:r>
        <w:rPr>
          <w:b/>
          <w:lang w:val="fr_FR" w:bidi="fr_FR"/>
        </w:rPr>
        <w:t>Christ</w:t>
      </w:r>
      <w:r>
        <w:rPr>
          <w:lang w:val="fr_FR" w:bidi="fr_FR"/>
        </w:rPr>
        <w:t xml:space="preserve">. Regardez </w:t>
      </w:r>
      <w:r>
        <w:rPr>
          <w:lang w:val="fr_FR" w:bidi="fr_FR"/>
        </w:rPr>
        <w:t>Christ</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Quand Paul parle d'</w:t>
      </w:r>
      <w:r>
        <w:rPr>
          <w:b/>
          <w:lang w:val="fr_FR" w:bidi="fr_FR"/>
        </w:rPr>
        <w:t>espérance</w:t>
      </w:r>
      <w:r>
        <w:rPr>
          <w:lang w:val="fr_FR" w:bidi="fr_FR"/>
        </w:rPr>
        <w:t>, Paul ne veut pas dire désirer quelque chose. Paul parle de l'espérance comme une personne qui s'attend avec confiance à ce que quelque chose se produise dans l'avenir. Parfois, comme dans cette lettre, Paul dit que Jésus est notre espérance parce que ce que Jésus a fait donne aux croyants une espérance ou fait que les croyants s'attendent à ce que Jésus les sauve. Une personne qui espère en Jésus fait confiance et sait sans aucun doute que Jésus fera tout ce que Jésus promet. Il est important de ne pas traduire espérance ici comme désirer simplement quelque chose.</w:t>
      </w:r>
    </w:p>
    <w:p>
      <w:pPr/>
      <w:r>
        <w:rPr>
          <w:lang w:val="fr_FR" w:bidi="fr_FR"/>
        </w:rPr>
      </w:r>
      <w:r>
        <w:rPr>
          <w:lang w:val="fr_FR" w:bidi="fr_FR"/>
        </w:rPr>
        <w:t xml:space="preserve">Arrêtez-vous ici et discutez en groupe du mot ou de l'expression que vous utiliserez pour </w:t>
      </w:r>
      <w:r>
        <w:rPr>
          <w:b/>
          <w:lang w:val="fr_FR" w:bidi="fr_FR"/>
        </w:rPr>
        <w:t>espérance</w:t>
      </w:r>
      <w:r>
        <w:rPr>
          <w:lang w:val="fr_FR" w:bidi="fr_FR"/>
        </w:rPr>
        <w:t xml:space="preserve">. Reférez-vous à </w:t>
      </w:r>
      <w:r>
        <w:rPr>
          <w:b/>
          <w:lang w:val="fr_FR" w:bidi="fr_FR"/>
        </w:rPr>
        <w:t>espérance</w:t>
      </w:r>
      <w:r>
        <w:rPr>
          <w:lang w:val="fr_FR" w:bidi="fr_FR"/>
        </w:rPr>
        <w:t xml:space="preserve"> dans le Glossaire principal pour plus d'informations. Si vous avez déjà traduit ce mot dans un autre livre de la Bible, discutez de ce mot pour voir si vous pouvez l'utiliser ici. Mettez cet enregistrement en pause ici.</w:t>
      </w:r>
    </w:p>
    <w:p>
      <w:pPr/>
      <w:r>
        <w:rPr>
          <w:lang w:val="fr_FR" w:bidi="fr_FR"/>
        </w:rPr>
      </w:r>
      <w:r>
        <w:rPr>
          <w:lang w:val="fr_FR" w:bidi="fr_FR"/>
        </w:rPr>
        <w:t xml:space="preserve">Paul a envoyé cette lettre à Timothée, le vrai fils de Paul dans la </w:t>
      </w:r>
      <w:r>
        <w:rPr>
          <w:b/>
          <w:lang w:val="fr_FR" w:bidi="fr_FR"/>
        </w:rPr>
        <w:t>foi</w:t>
      </w:r>
      <w:r>
        <w:rPr>
          <w:lang w:val="fr_FR" w:bidi="fr_FR"/>
        </w:rPr>
        <w:t>. Une personne a foi quand elle fait confiance à quelqu'un et croit ce que cette personne dit. Ici, Paul parle de la foi, c'est-à-dire de la confiance, que Paul et Timothée ont en Jésus.</w:t>
      </w:r>
    </w:p>
    <w:p>
      <w:pPr/>
      <w:r>
        <w:rPr>
          <w:lang w:val="fr_FR" w:bidi="fr_FR"/>
        </w:rPr>
      </w:r>
      <w:r>
        <w:rPr>
          <w:lang w:val="fr_FR" w:bidi="fr_FR"/>
        </w:rPr>
        <w:t xml:space="preserve">Arrêtez-vous ici et discutez en groupe du mot ou de l'expression que vous utiliserez pour la </w:t>
      </w:r>
      <w:r>
        <w:rPr>
          <w:b/>
          <w:lang w:val="fr_FR" w:bidi="fr_FR"/>
        </w:rPr>
        <w:t>foi</w:t>
      </w:r>
      <w:r>
        <w:rPr>
          <w:lang w:val="fr_FR" w:bidi="fr_FR"/>
        </w:rPr>
        <w:t xml:space="preserve">. Reférez-vous au mot </w:t>
      </w:r>
      <w:r>
        <w:rPr>
          <w:lang w:val="fr_FR" w:bidi="fr_FR"/>
        </w:rPr>
        <w:t>foi</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Paul salue ensuite Timothée et dit : « Que Dieu le Père et notre Seigneur Jésus-Christ vous donnent la grâce, la miséricorde et la paix ».</w:t>
      </w:r>
    </w:p>
    <w:p>
      <w:pPr/>
      <w:r>
        <w:rPr>
          <w:lang w:val="fr_FR" w:bidi="fr_FR"/>
        </w:rPr>
      </w:r>
      <w:r>
        <w:rPr>
          <w:lang w:val="fr_FR" w:bidi="fr_FR"/>
        </w:rPr>
        <w:t xml:space="preserve">Un </w:t>
      </w:r>
      <w:r>
        <w:rPr>
          <w:b/>
          <w:lang w:val="fr_FR" w:bidi="fr_FR"/>
        </w:rPr>
        <w:t>Seigneur</w:t>
      </w:r>
      <w:r>
        <w:rPr>
          <w:lang w:val="fr_FR" w:bidi="fr_FR"/>
        </w:rPr>
        <w:t xml:space="preserve"> est quelqu'un qui a autorité sur les autres personnes et mérite de l'honneur et du respect. Les gens appellent souvent Jésus : « Seigneur », parce que Jésus a pleine autorité et mérite l'honneur. Jésus est à la fois Dieu et roi sur son peuple.</w:t>
      </w:r>
    </w:p>
    <w:p>
      <w:pPr/>
      <w:r>
        <w:rPr>
          <w:lang w:val="fr_FR" w:bidi="fr_FR"/>
        </w:rPr>
      </w:r>
      <w:r>
        <w:rPr>
          <w:lang w:val="fr_FR" w:bidi="fr_FR"/>
        </w:rPr>
        <w:t xml:space="preserve">Arrêtez-vous ici et discutez en groupe du mot ou de l'expression que vous utiliserez pour </w:t>
      </w:r>
      <w:r>
        <w:rPr>
          <w:b/>
          <w:lang w:val="fr_FR" w:bidi="fr_FR"/>
        </w:rPr>
        <w:t>Seigneur</w:t>
      </w:r>
      <w:r>
        <w:rPr>
          <w:lang w:val="fr_FR" w:bidi="fr_FR"/>
        </w:rPr>
        <w:t xml:space="preserve">. Cherchez </w:t>
      </w:r>
      <w:r>
        <w:rPr>
          <w:lang w:val="fr_FR" w:bidi="fr_FR"/>
        </w:rPr>
        <w:t>seigneur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La </w:t>
      </w:r>
      <w:r>
        <w:rPr>
          <w:b/>
          <w:lang w:val="fr_FR" w:bidi="fr_FR"/>
        </w:rPr>
        <w:t>grâce</w:t>
      </w:r>
      <w:r>
        <w:rPr>
          <w:lang w:val="fr_FR" w:bidi="fr_FR"/>
        </w:rPr>
        <w:t xml:space="preserve"> ici fait référence à la bonté de Dieu qu'il montre quand il donne de bons dons au peuple de Dieu, même s'ils ne méritent pas ces dons.</w:t>
      </w:r>
    </w:p>
    <w:p>
      <w:pPr/>
      <w:r>
        <w:rPr>
          <w:lang w:val="fr_FR" w:bidi="fr_FR"/>
        </w:rPr>
      </w:r>
      <w:r>
        <w:rPr>
          <w:lang w:val="fr_FR" w:bidi="fr_FR"/>
        </w:rPr>
        <w:t xml:space="preserve">Arrêtez-vous ici et discutez en groupe du mot ou de l'expression que vous utiliserez pour </w:t>
      </w:r>
      <w:r>
        <w:rPr>
          <w:b/>
          <w:lang w:val="fr_FR" w:bidi="fr_FR"/>
        </w:rPr>
        <w:t>grâce</w:t>
      </w:r>
      <w:r>
        <w:rPr>
          <w:lang w:val="fr_FR" w:bidi="fr_FR"/>
        </w:rPr>
        <w:t xml:space="preserve">. Avant de discuter du mot, cherchez </w:t>
      </w:r>
      <w:r>
        <w:rPr>
          <w:lang w:val="fr_FR" w:bidi="fr_FR"/>
        </w:rPr>
        <w:t>grâce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La </w:t>
      </w:r>
      <w:r>
        <w:rPr>
          <w:b/>
          <w:lang w:val="fr_FR" w:bidi="fr_FR"/>
        </w:rPr>
        <w:t>miséricorde</w:t>
      </w:r>
      <w:r>
        <w:rPr>
          <w:lang w:val="fr_FR" w:bidi="fr_FR"/>
        </w:rPr>
        <w:t xml:space="preserve"> ici fait référence à la compassion ou à la bonté de Dieu. Dieu montre à son peuple de la compassion, c'est-à-dire à quel point Dieu est bon, quand il pardonne les péchés de ces peuples et les sauve à travers Jésus.</w:t>
      </w:r>
    </w:p>
    <w:p>
      <w:pPr/>
      <w:r>
        <w:rPr>
          <w:lang w:val="fr_FR" w:bidi="fr_FR"/>
        </w:rPr>
      </w:r>
      <w:r>
        <w:rPr>
          <w:lang w:val="fr_FR" w:bidi="fr_FR"/>
        </w:rPr>
        <w:t xml:space="preserve">Arrêtez-vous ici et discutez en groupe du mot ou de l'expression que vous utiliserez pour </w:t>
      </w:r>
      <w:r>
        <w:rPr>
          <w:b/>
          <w:lang w:val="fr_FR" w:bidi="fr_FR"/>
        </w:rPr>
        <w:t>miséricorde</w:t>
      </w:r>
      <w:r>
        <w:rPr>
          <w:lang w:val="fr_FR" w:bidi="fr_FR"/>
        </w:rPr>
        <w:t xml:space="preserve">. Avant de discuter du mot, cherchez </w:t>
      </w:r>
      <w:r>
        <w:rPr>
          <w:lang w:val="fr_FR" w:bidi="fr_FR"/>
        </w:rPr>
        <w:t>miséricorde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Grâce et miséricorde sont des mots similaires, mais il est important que vous utilisiez deux mots différents dans votre traduction, un pour grâce et un pour miséricorde. </w:t>
      </w:r>
    </w:p>
    <w:p>
      <w:pPr/>
      <w:r>
        <w:rPr>
          <w:lang w:val="fr_FR" w:bidi="fr_FR"/>
        </w:rPr>
      </w:r>
      <w:r>
        <w:rPr>
          <w:lang w:val="fr_FR" w:bidi="fr_FR"/>
        </w:rPr>
        <w:t xml:space="preserve">La </w:t>
      </w:r>
      <w:r>
        <w:rPr>
          <w:b/>
          <w:lang w:val="fr_FR" w:bidi="fr_FR"/>
        </w:rPr>
        <w:t>paix</w:t>
      </w:r>
      <w:r>
        <w:rPr>
          <w:lang w:val="fr_FR" w:bidi="fr_FR"/>
        </w:rPr>
        <w:t xml:space="preserve"> fait référence à l'absence de guerre et de conflit, mais aussi à la plénitude de la vie qui vient parce que Dieu nous bénit. </w:t>
      </w:r>
    </w:p>
    <w:p>
      <w:pPr/>
      <w:r>
        <w:rPr>
          <w:lang w:val="fr_FR" w:bidi="fr_FR"/>
        </w:rPr>
      </w:r>
      <w:r>
        <w:rPr>
          <w:lang w:val="fr_FR" w:bidi="fr_FR"/>
        </w:rPr>
        <w:t xml:space="preserve">Arrêtez-vous ici et discutez en groupe du mot ou de l'expression que vous utiliserez pour dire </w:t>
      </w:r>
      <w:r>
        <w:rPr>
          <w:b/>
          <w:lang w:val="fr_FR" w:bidi="fr_FR"/>
        </w:rPr>
        <w:t>paix</w:t>
      </w:r>
      <w:r>
        <w:rPr>
          <w:lang w:val="fr_FR" w:bidi="fr_FR"/>
        </w:rPr>
        <w:t xml:space="preserve">. Avant de discuter du mot, cherchez </w:t>
      </w:r>
      <w:r>
        <w:rPr>
          <w:lang w:val="fr_FR" w:bidi="fr_FR"/>
        </w:rPr>
        <w:t>paix</w:t>
      </w:r>
      <w:r>
        <w:rPr>
          <w:lang w:val="fr_FR" w:bidi="fr_FR"/>
        </w:rPr>
        <w:t xml:space="preserve"> dans le Glossaire principal pour plus d'informations. Si vous avez déjà traduit ce mot dans un autre livre de la Bible, utilisez le même mot ici. </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1.1–2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1:3–7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1.3–7. Laissez entrer la parole de Dieu dans vos cœurs.</w:t>
      </w:r>
    </w:p>
    <w:p>
      <w:pPr/>
      <w:r>
        <w:rPr>
          <w:lang w:val="fr_FR" w:bidi="fr_FR"/>
        </w:rPr>
      </w:r>
      <w:r>
        <w:rPr>
          <w:lang w:val="fr_FR" w:bidi="fr_FR"/>
        </w:rPr>
        <w:t xml:space="preserve">Écoutez l'enregistrement de 1 Timothée 1.3–7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1.3–7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Rappelez-vous que ce passage fait partie d'une lettre que Paul a envoyée à Timothée. Même si Paul est dans un lieu différent de celui de Timothée, Paul pense encore à Timothée et aux croyants à Éphèse. Parce que Paul ne peut pas être à Éphèse, Paul demande fortement, ou exhorte Timothée de rester à Éphèse pour enseigner et guider les croyants qui sont là-bas.</w:t>
      </w:r>
    </w:p>
    <w:p>
      <w:pPr/>
      <w:r>
        <w:rPr>
          <w:lang w:val="fr_FR" w:bidi="fr_FR"/>
        </w:rPr>
      </w:r>
      <w:r>
        <w:rPr>
          <w:lang w:val="fr_FR" w:bidi="fr_FR"/>
        </w:rPr>
        <w:t>Paul avait fortement demandé, ou exhorté, Timothée de rester à Éphèse une fois auparavant, pendant que Paul était en route vers la Macédoine. Dans sa lettre, Paul rappelle maintenant à Timothée qu'il l'a laissé à Éphèse parce qu'il a du travail à lui confier. Il y a un problème parmi les croyants à Éphèse. Certaines personnes à Éphèse enseignent quelque chose de différent de ce que Paul et Timothée enseignent. Ces personnes consacrent beaucoup d'attention et d'énergie aux mythes, c'est-à-dire aux vieilles histoires, et à de longues listes d'ancêtres. Ces personnes remplacent le message au sujet de Jésus par des messages au sujet de choses qui sont mauvaises et qui ne sont pas vraies.</w:t>
      </w:r>
    </w:p>
    <w:p>
      <w:pPr/>
      <w:r>
        <w:rPr>
          <w:lang w:val="fr_FR" w:bidi="fr_FR"/>
        </w:rPr>
      </w:r>
      <w:r>
        <w:rPr>
          <w:lang w:val="fr_FR" w:bidi="fr_FR"/>
        </w:rPr>
        <w:t>Les mythes sont des histoires traditionnelles au sujet des ancêtres ou du début du monde. Les mythes ne sont pas pleinement vrais, ou pas vrais du tout. Certaines personnes à Éphèse prêtent tellement attention à ces histoires qu'elles remplacent le message de la bonne nouvelle au sujet de Jésus. Paul dit à Timothée que le travail de Timothée est de dire à ces personnes d'arrêter de se concentrer sur ces histoires et ces listes d'ancêtres.</w:t>
      </w:r>
    </w:p>
    <w:p>
      <w:pPr/>
      <w:r>
        <w:rPr>
          <w:lang w:val="fr_FR" w:bidi="fr_FR"/>
        </w:rPr>
      </w:r>
      <w:r>
        <w:rPr>
          <w:lang w:val="fr_FR" w:bidi="fr_FR"/>
        </w:rPr>
        <w:t>Arrêtez-vous ici et discutez en groupe : racontez une histoire traditionnelle de votre culture. Comment connaissez-vous cette histoire ? Les gens dans votre communauté pensent-ils que cette histoire est une histoire vraie ? Mettez cet enregistrement en pause ici.</w:t>
      </w:r>
    </w:p>
    <w:p>
      <w:pPr/>
      <w:r>
        <w:rPr>
          <w:lang w:val="fr_FR" w:bidi="fr_FR"/>
        </w:rPr>
      </w:r>
      <w:r>
        <w:rPr>
          <w:lang w:val="fr_FR" w:bidi="fr_FR"/>
        </w:rPr>
        <w:t>Ce que font les faux enseignants fait que les gens se disputent au sujet de choses sans valeur au lieu de suivre le plan de Dieu pour son peuple. Les faux enseignants ne se concentrent pas sur le plan de Dieu. Le plan de Dieu dans ce cas pourrait être que les croyants font l'œuvre de Dieu, c'est-à-dire que Dieu a un plan pour sauver les gens. Dans les deux cas, ces enseignants n'enseignent pas le message de l'Évangile, mais quelque chose de différent. Ces enseignants ne soutiennent pas et n'édifient pas le peuple de Dieu pour agir dans l'amour et la paix les uns avec les autres comme Dieu veut que son peuple agisse. Au lieu de cela, ces enseignants font que les gens se disputent et vivent dans le chaos.</w:t>
      </w:r>
    </w:p>
    <w:p>
      <w:pPr/>
      <w:r>
        <w:rPr>
          <w:lang w:val="fr_FR" w:bidi="fr_FR"/>
        </w:rPr>
      </w:r>
      <w:r>
        <w:rPr>
          <w:lang w:val="fr_FR" w:bidi="fr_FR"/>
        </w:rPr>
        <w:t>Imaginez que le peuple de Dieu est comme une famille qui vit dans une maison. Dieu a enseigné à sa famille la vérité et comment ils devraient vivre de manière à plaire à Dieu. Les gens ne peuvent que connaître Dieu et être en bonne relation avec Dieu par la foi, c'est-à-dire croire et faire confiance à Dieu. Les personnes qui enseignent de mauvaises choses rejettent ce que Dieu leur a enseigné. Ces personnes agissent ensuite de manière à ne pas plaire à Dieu. Ces personnes enseignent de manière à ne pas se concentrer sur Dieu et sur le message de Dieu que Paul leur avait enseignés. Timothée doit dire à ces personnes qui enseignent de mauvaises choses d'arrêter ce qu'elles font.</w:t>
      </w:r>
    </w:p>
    <w:p>
      <w:pPr/>
      <w:r>
        <w:rPr>
          <w:lang w:val="fr_FR" w:bidi="fr_FR"/>
        </w:rPr>
      </w:r>
      <w:r>
        <w:rPr>
          <w:lang w:val="fr_FR" w:bidi="fr_FR"/>
        </w:rPr>
        <w:t>Arrêtez-vous ici et discutez de cette question en groupe : que vous disent les histoires traditionnelles dans votre communauté au sujet de la façon dont le monde fonctionne ? Que se passerait-il si les gens commençaient à croire que l'histoire était vraie ? Mettez cet enregistrement en pause ici.</w:t>
      </w:r>
    </w:p>
    <w:p>
      <w:pPr/>
      <w:r>
        <w:rPr>
          <w:lang w:val="fr_FR" w:bidi="fr_FR"/>
        </w:rPr>
      </w:r>
      <w:r>
        <w:rPr>
          <w:lang w:val="fr_FR" w:bidi="fr_FR"/>
        </w:rPr>
        <w:t>Paul rappelle à Timothée pourquoi Timothée enseigne aux croyants. Timothée enseigne aux croyants pour encourager les gens à aimer Dieu et à s'aimer les uns les autres plutôt que de se disputer les uns avec les autres. Paul dit que l'amour qui plaît à Dieu vient de personnes qui ont un cœur pur. Un cœur pur signifie que ces personnes n'ont pas de mauvais motifs. Cet amour vient aussi de personnes qui ont une bonne conscience, ce qui signifie que ces personnes savent distinguer bien et mal. Et cet amour vient de personnes qui ont une foi authentique, ce qui signifie que ces personnes croient vraiment que ce que Dieu dit est vrai. Paul et Timothée ne sont pas comme les faux enseignants, parce que Paul et Timothée enseignent ce qui est juste et vrai. L'enseignement de Paul et de Timothée vient de Dieu, et ce vrai enseignement produit de bonnes choses chez les gens.</w:t>
      </w:r>
    </w:p>
    <w:p>
      <w:pPr/>
      <w:r>
        <w:rPr>
          <w:lang w:val="fr_FR" w:bidi="fr_FR"/>
        </w:rPr>
      </w:r>
      <w:r>
        <w:rPr>
          <w:lang w:val="fr_FR" w:bidi="fr_FR"/>
        </w:rPr>
        <w:t>Arrêtez-vous ici et discutez de cette question en groupe : racontez une histoire ou donnez un exemple d'un moment où ce que quelqu'un croyait être vrai l'a fait se comporter d'une certaine manière. Comment ce que la personne croyait a-t-il affecté la façon dont la personne vivait ? Comment la personne a-t-elle changé après qu'elle ait commencé à croire cela ? Mettez cet enregistrement en pause ici.</w:t>
      </w:r>
    </w:p>
    <w:p>
      <w:pPr/>
      <w:r>
        <w:rPr>
          <w:lang w:val="fr_FR" w:bidi="fr_FR"/>
        </w:rPr>
      </w:r>
      <w:r>
        <w:rPr>
          <w:lang w:val="fr_FR" w:bidi="fr_FR"/>
        </w:rPr>
        <w:t>Paul rappelle à Timothée qu'il doit enseigner aux gens la vérité, parce que les personnes qui donnent un enseignement différent ont erré, c'est-à-dire se sont éloignées, à cause de cet amour. Les cœurs de ces personnes sont mauvais et ils ne prêtent pas attention aux choses que Dieu dit être vraies et bonnes. Les enseignements inutiles de ces personnes n'aident pas les enseignants ou les personnes qu'elles enseignent à avoir de bons cœurs et à faire vraiment confiance à Dieu.</w:t>
      </w:r>
    </w:p>
    <w:p>
      <w:pPr/>
      <w:r>
        <w:rPr>
          <w:lang w:val="fr_FR" w:bidi="fr_FR"/>
        </w:rPr>
      </w:r>
      <w:r>
        <w:rPr>
          <w:lang w:val="fr_FR" w:bidi="fr_FR"/>
        </w:rPr>
        <w:t>Ces faux enseignants ne veulent pas aider les croyants à aimer et à faire confiance à Dieu de plus en plus. Au lieu de cela, les faux enseignants veulent devenir des personnes importantes qui peuvent enseigner la loi que Dieu a donnée à Moïse pour que le peuple de Dieu y obéisse. Mais ces faux enseignants ne comprennent pas de quoi ils parlent, même si les faux enseignants sont confiants que les choses qu'ils disent sont vraies.</w:t>
      </w:r>
    </w:p>
    <w:p>
      <w:pPr/>
      <w:r>
        <w:rPr>
          <w:lang w:val="fr_FR" w:bidi="fr_FR"/>
        </w:rPr>
      </w:r>
      <w:r>
        <w:rPr>
          <w:lang w:val="fr_FR" w:bidi="fr_FR"/>
        </w:rPr>
        <w:t>Arrêtez-vous ici et discutez de cette question en groupe : donnez un exemple ou racontez une histoire au sujet de quelqu'un qui voulait enseigner aux autres personnes ce qu'il faut faire ou comment vivre. Comment les gens deviennent-ils des enseignants dans votre communauté ? Qu'est-ce qui leur donne l'autorité d'enseigner ?</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1.3–7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croyants à Éphèse</w:t>
      </w:r>
    </w:p>
    <w:p>
      <w:pPr>
        <w:pStyle w:val="ListBullet"/>
        <w:spacing w:line="240" w:lineRule="auto"/>
        <w:ind w:left="720"/>
      </w:pPr>
      <w:r>
        <w:rPr>
          <w:lang w:val="fr_FR" w:bidi="fr_FR"/>
        </w:rPr>
      </w:r>
      <w:r>
        <w:rPr>
          <w:lang w:val="fr_FR" w:bidi="fr_FR"/>
        </w:rPr>
        <w:t>Quelqu'un qui lit la lettre à haute voix</w:t>
      </w:r>
    </w:p>
    <w:p>
      <w:pPr>
        <w:pStyle w:val="ListBullet"/>
        <w:spacing w:line="240" w:lineRule="auto"/>
        <w:ind w:left="720"/>
      </w:pPr>
      <w:r>
        <w:rPr>
          <w:lang w:val="fr_FR" w:bidi="fr_FR"/>
        </w:rPr>
      </w:r>
      <w:r>
        <w:rPr>
          <w:lang w:val="fr_FR" w:bidi="fr_FR"/>
        </w:rPr>
        <w:t>Les personnes qui enseignent de mauvaises choses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Dans ce passage, Paul dit à Timothée de dire à certaines personnes d'arrêter d'enseigner un message de l'Évangile différent. Paul rappelle à Timothée l'objectif de Timothée de donner à ces personnes cette instruction. Ces mauvais enseignants doivent arrêter ce qu'ils font parce que ces enseignants ne savent pas vraiment ce de quoi ils parlent et enseignent. </w:t>
      </w:r>
    </w:p>
    <w:p>
      <w:pPr/>
      <w:r>
        <w:rPr>
          <w:lang w:val="fr_FR" w:bidi="fr_FR"/>
        </w:rPr>
      </w:r>
      <w:r>
        <w:rPr>
          <w:lang w:val="fr_FR" w:bidi="fr_FR"/>
        </w:rPr>
        <w:t>Vous pouvez diviser votre espace en deux sections : une section où peuvent se tenir Timothée et Paul, et une section où peuvent se tenir les personnes qui enseignent de mauvaises choses. La section de Timothée et de Paul peut représenter le bon enseignement et le bon objectif qui vient de Dieu. L'autre section peut représenter le mauvais enseignement et l'objectif égoïste qui est contre Dieu.</w:t>
      </w:r>
    </w:p>
    <w:p>
      <w:pPr/>
      <w:r>
        <w:rPr>
          <w:lang w:val="fr_FR" w:bidi="fr_FR"/>
        </w:rPr>
      </w:r>
      <w:r>
        <w:rPr>
          <w:lang w:val="fr_FR" w:bidi="fr_FR"/>
        </w:rPr>
        <w:t>Paul fait face à Timothée et rappelle à Timothée, comme Paul l'a dit à Timothée auparavant, que Paul a laissé Timothée à Éphèse pour dire à certaines personnes d'arrêter d'enseigner un message différent. Ces personnes doivent aussi arrêter de passer tout leur temps à parler de mythes, c'est-à-dire de vieilles histoires et de longues listes d'ancêtres. Ces choses conduisent ces personnes à enseigner de mauvaises choses. Paul explique que ce que ces personnes font conduit les Éphésiens à se disputer au sujet de choses inutiles. Certains des croyants éphésiens peuvent aller se tenir avec les personnes qui enseignent de mauvaises choses. Ce groupe de personnes débat entre eux.</w:t>
      </w:r>
    </w:p>
    <w:p>
      <w:pPr/>
      <w:r>
        <w:rPr>
          <w:lang w:val="fr_FR" w:bidi="fr_FR"/>
        </w:rPr>
      </w:r>
      <w:r>
        <w:rPr>
          <w:lang w:val="fr_FR" w:bidi="fr_FR"/>
        </w:rPr>
        <w:t>Ce que ces personnes font cause ce qui est mauvais plutôt que, ou au lieu de, ce qui est bon. Ce qui est bon est la façon de faire les choses de Dieu, selon le plan et l'ordre de Dieu. Les personnes qui se tiennent avec Paul et Timothée ne disputent pas. Ces personnes sont pacifiques et aimantes.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pensez-vous ou que ressentez-vous ? Pourquoi dites-vous cela à Timothée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rappelle à Timothée que l'objectif de l'enseignement de Paul et de Timothée est que les gens devraient aimer Dieu et les autres personnes. Ce genre d'amour vient quand les gens ont un cœur pur, une bonne conscience et une foi authentique.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pensez-vous ou que ressentez-vous ? Pourquoi pensez-vous que Paul vous dit ces choses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Mais l'objectif des personnes qui enseignent de mauvaises choses est d'être des enseignants de la loi de Moïse. Ces personnes ont erré, c'est-à-dire se sont éloignées, du bon enseignement qui produit de bonnes choses chez les gens. Ces personnes ne comprennent pas ce qu'elles disent et elles ne comprennent pas les choses qu'elles enseignent avec confiance.</w:t>
      </w:r>
    </w:p>
    <w:p>
      <w:pPr/>
      <w:r>
        <w:rPr>
          <w:lang w:val="fr_FR" w:bidi="fr_FR"/>
        </w:rPr>
      </w:r>
      <w:r>
        <w:rPr>
          <w:lang w:val="fr_FR" w:bidi="fr_FR"/>
        </w:rPr>
        <w:t>Les personnes qui enseignent de mauvaises choses peuvent représenter l'enseignement aux personnes qui se tiennent avec eux au sujet des lois de Dieu et de ce que le peuple devrait et ne devrait pas faire.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pensez-vous ou que ressentez-vous ? Pourquoi êtes-vous préoccupé par ce que font ces personnes ? Pourquoi est-il important que Timothée dise à ces personnes d'arrêter ce qu'elles font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1.3–7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Paul dit que tout comme il l'a demandé fortement à Timothée auparavant, Paul exhorte maintenant de nouveau Timothée de rester à Éphèse pour que Timothée puisse exiger, ou ordonner, à certaines personnes d'arrêter d'enseigner un message, ou une doctrine, différent. Paul exhorte Timothée d'ordonner aussi à ces personnes d'arrêter de prêter attention aux mythes et aux généalogies.</w:t>
      </w:r>
    </w:p>
    <w:p>
      <w:pPr/>
      <w:r>
        <w:rPr>
          <w:lang w:val="fr_FR" w:bidi="fr_FR"/>
        </w:rPr>
      </w:r>
      <w:r>
        <w:rPr>
          <w:b/>
          <w:lang w:val="fr_FR" w:bidi="fr_FR"/>
        </w:rPr>
        <w:t>La doctrine</w:t>
      </w:r>
      <w:r>
        <w:rPr>
          <w:lang w:val="fr_FR" w:bidi="fr_FR"/>
        </w:rPr>
        <w:t xml:space="preserve"> est l'ensemble des enseignements, ou déclarations, que quelqu'un enseigne ou accepte et croit. Ici dans ce passage, quand Paul dit « une doctrine différente », Paul parle d'enseignements qui sont différents de ce que Jésus a enseigné et sont donc faux et mauvais.</w:t>
      </w:r>
    </w:p>
    <w:p>
      <w:pPr/>
      <w:r>
        <w:rPr>
          <w:lang w:val="fr_FR" w:bidi="fr_FR"/>
        </w:rPr>
      </w:r>
      <w:r>
        <w:rPr>
          <w:lang w:val="fr_FR" w:bidi="fr_FR"/>
        </w:rPr>
        <w:t xml:space="preserve">Arrêtez-vous ici et discutez en groupe du mot ou de l'expression que vous utiliserez pour </w:t>
      </w:r>
      <w:r>
        <w:rPr>
          <w:b/>
          <w:lang w:val="fr_FR" w:bidi="fr_FR"/>
        </w:rPr>
        <w:t>doctrine</w:t>
      </w:r>
      <w:r>
        <w:rPr>
          <w:lang w:val="fr_FR" w:bidi="fr_FR"/>
        </w:rPr>
        <w:t xml:space="preserve">. Cherchez </w:t>
      </w:r>
      <w:r>
        <w:rPr>
          <w:b/>
          <w:lang w:val="fr_FR" w:bidi="fr_FR"/>
        </w:rPr>
        <w:t>doctrine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b/>
          <w:lang w:val="fr_FR" w:bidi="fr_FR"/>
        </w:rPr>
        <w:t>Les mythes</w:t>
      </w:r>
      <w:r>
        <w:rPr>
          <w:lang w:val="fr_FR" w:bidi="fr_FR"/>
        </w:rPr>
        <w:t xml:space="preserve"> sont des histoires traditionnelles au sujet des ancêtres ou au sujet du début du monde. Ces histoires enseignent peut-être aux gens quelque chose au sujet du monde, ou au sujet d'une vérité importante, mais les histoires elles-mêmes ne se sont pas vraiment produites.</w:t>
      </w:r>
    </w:p>
    <w:p>
      <w:pPr/>
      <w:r>
        <w:rPr>
          <w:lang w:val="fr_FR" w:bidi="fr_FR"/>
        </w:rPr>
      </w:r>
      <w:r>
        <w:rPr>
          <w:lang w:val="fr_FR" w:bidi="fr_FR"/>
        </w:rPr>
        <w:t xml:space="preserve">Arrêtez-vous ici et discutez en groupe du mot ou de l'expression que vous utiliserez pour </w:t>
      </w:r>
      <w:r>
        <w:rPr>
          <w:b/>
          <w:lang w:val="fr_FR" w:bidi="fr_FR"/>
        </w:rPr>
        <w:t>mythe</w:t>
      </w:r>
      <w:r>
        <w:rPr>
          <w:lang w:val="fr_FR" w:bidi="fr_FR"/>
        </w:rPr>
        <w:t>. Mettez cet enregistrement en pause ici.</w:t>
      </w:r>
    </w:p>
    <w:p>
      <w:pPr/>
      <w:r>
        <w:rPr>
          <w:lang w:val="fr_FR" w:bidi="fr_FR"/>
        </w:rPr>
      </w:r>
      <w:r>
        <w:rPr>
          <w:b/>
          <w:lang w:val="fr_FR" w:bidi="fr_FR"/>
        </w:rPr>
        <w:t>Les généalogies</w:t>
      </w:r>
      <w:r>
        <w:rPr>
          <w:lang w:val="fr_FR" w:bidi="fr_FR"/>
        </w:rPr>
        <w:t xml:space="preserve"> sont des listes de noms d'une famille, d'une tribu ou d'une nation. Les généalogies peuvent aussi introduire l'histoire d'une personne. Les généalogies dans la Bible sont généralement des listes de personnes juives. Ici, nous ne savons pas si la liste des ancêtres est du peuple juif ou d'autres personnes.</w:t>
      </w:r>
    </w:p>
    <w:p>
      <w:pPr/>
      <w:r>
        <w:rPr>
          <w:lang w:val="fr_FR" w:bidi="fr_FR"/>
        </w:rPr>
      </w:r>
      <w:r>
        <w:rPr>
          <w:lang w:val="fr_FR" w:bidi="fr_FR"/>
        </w:rPr>
        <w:t xml:space="preserve">Arrêtez-vous ici et discutez en groupe du mot ou de l'expression que vous utiliserez pour les </w:t>
      </w:r>
      <w:r>
        <w:rPr>
          <w:b/>
          <w:lang w:val="fr_FR" w:bidi="fr_FR"/>
        </w:rPr>
        <w:t>généalogies</w:t>
      </w:r>
      <w:r>
        <w:rPr>
          <w:lang w:val="fr_FR" w:bidi="fr_FR"/>
        </w:rPr>
        <w:t xml:space="preserve">. Cherchez </w:t>
      </w:r>
      <w:r>
        <w:rPr>
          <w:lang w:val="fr_FR" w:bidi="fr_FR"/>
        </w:rPr>
        <w:t>généalogie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Paul explique que ce que ces personnes font fait que les Éphésiens se disputent au sujet de choses inutiles au lieu de soutenir ce qui est bon. Ce qui est bon est la façon dont Dieu l'a prévu et l'a ordonné.</w:t>
      </w:r>
    </w:p>
    <w:p>
      <w:pPr/>
      <w:r>
        <w:rPr>
          <w:lang w:val="fr_FR" w:bidi="fr_FR"/>
        </w:rPr>
      </w:r>
      <w:r>
        <w:rPr>
          <w:lang w:val="fr_FR" w:bidi="fr_FR"/>
        </w:rPr>
        <w:t xml:space="preserve">Paul arrête de parler de ces autres personnes pour rappeler à Timothée son objectif, ou son but, quand il réprimande ces personnes qui enseignent de mauvaises choses. L'objectif de Paul et de Timothée est l'amour qui vient d'un cœur pur, d'une bonne conscience et d'une foi authentique. </w:t>
      </w:r>
    </w:p>
    <w:p>
      <w:pPr/>
      <w:r>
        <w:rPr>
          <w:lang w:val="fr_FR" w:bidi="fr_FR"/>
        </w:rPr>
      </w:r>
      <w:r>
        <w:rPr>
          <w:b/>
          <w:lang w:val="fr_FR" w:bidi="fr_FR"/>
        </w:rPr>
        <w:t>Pur</w:t>
      </w:r>
      <w:r>
        <w:rPr>
          <w:lang w:val="fr_FR" w:bidi="fr_FR"/>
        </w:rPr>
        <w:t xml:space="preserve"> signifie non mélangé. Un cœur pur est un cœur qui n'est que bon, avec aucune mauvaise chose mélangée à lui. Dans la Bible, un cœur pur fait souvent référence à quelqu'un que Dieu sauve et rend bon à travers Jésus.</w:t>
      </w:r>
    </w:p>
    <w:p>
      <w:pPr/>
      <w:r>
        <w:rPr>
          <w:lang w:val="fr_FR" w:bidi="fr_FR"/>
        </w:rPr>
      </w:r>
      <w:r>
        <w:rPr>
          <w:lang w:val="fr_FR" w:bidi="fr_FR"/>
        </w:rPr>
        <w:t xml:space="preserve">Arrêtez-vous ici et discutez en groupe du mot ou de l'expression que vous utiliserez pour </w:t>
      </w:r>
      <w:r>
        <w:rPr>
          <w:b/>
          <w:lang w:val="fr_FR" w:bidi="fr_FR"/>
        </w:rPr>
        <w:t>cœur pur</w:t>
      </w:r>
      <w:r>
        <w:rPr>
          <w:lang w:val="fr_FR" w:bidi="fr_FR"/>
        </w:rPr>
        <w:t xml:space="preserve">. Cherchez </w:t>
      </w:r>
      <w:r>
        <w:rPr>
          <w:b/>
          <w:lang w:val="fr_FR" w:bidi="fr_FR"/>
        </w:rPr>
        <w:t>pur</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Chaque personne a </w:t>
      </w:r>
      <w:r>
        <w:rPr>
          <w:b/>
          <w:lang w:val="fr_FR" w:bidi="fr_FR"/>
        </w:rPr>
        <w:t>une conscience</w:t>
      </w:r>
      <w:r>
        <w:rPr>
          <w:lang w:val="fr_FR" w:bidi="fr_FR"/>
        </w:rPr>
        <w:t xml:space="preserve">. La conscience d'une personne est son sens, ou sa capacité, de savoir ce qui est juste ou mal. Une conscience est comme une partie de l'esprit ou du cœur d'une personne, mais nous ne pouvons pas la voir. Une conscience dirige une personne au sujet de ce qui est bien et mal. Une personne peut avoir bonne conscience ou mauvaise conscience. Une bonne conscience conduit une personne à bien agir et à faire ce qui est bon. Dans la Bible, une bonne conscience conduit les gens à obéir à Dieu et donne à ces personnes un sens de satisfaction et de bien-être. Si quelqu'un avec une bonne conscience désobéit à Dieu, cette personne ressent un sentiment de honte et de culpabilité. </w:t>
      </w:r>
    </w:p>
    <w:p>
      <w:pPr/>
      <w:r>
        <w:rPr>
          <w:lang w:val="fr_FR" w:bidi="fr_FR"/>
        </w:rPr>
      </w:r>
      <w:r>
        <w:rPr>
          <w:lang w:val="fr_FR" w:bidi="fr_FR"/>
        </w:rPr>
        <w:t xml:space="preserve">Arrêtez-vous ici et discutez en groupe du mot ou de l'expression que vous utiliserez pour </w:t>
      </w:r>
      <w:r>
        <w:rPr>
          <w:b/>
          <w:lang w:val="fr_FR" w:bidi="fr_FR"/>
        </w:rPr>
        <w:t>conscience</w:t>
      </w:r>
      <w:r>
        <w:rPr>
          <w:lang w:val="fr_FR" w:bidi="fr_FR"/>
        </w:rPr>
        <w:t xml:space="preserve">. Cherchez </w:t>
      </w:r>
      <w:r>
        <w:rPr>
          <w:b/>
          <w:lang w:val="fr_FR" w:bidi="fr_FR"/>
        </w:rPr>
        <w:t>conscience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Avoir </w:t>
      </w:r>
      <w:r>
        <w:rPr>
          <w:b/>
          <w:lang w:val="fr_FR" w:bidi="fr_FR"/>
        </w:rPr>
        <w:t>foi</w:t>
      </w:r>
      <w:r>
        <w:rPr>
          <w:lang w:val="fr_FR" w:bidi="fr_FR"/>
        </w:rPr>
        <w:t xml:space="preserve"> signifie croire que ce qu'une personne dit d'elle-même est vrai et faire confiance à cette personne. Si vous croyez, ou avez foi, en quelqu'un, vous croyez que ce que cette personne dit d'elle-même est vrai. Si vous avez foi en Dieu, vous croyez ce que Dieu dit au sujet de lui-même et du monde et vous faites confiance au fait que Dieu fera ce qu'il promet de faire.</w:t>
      </w:r>
    </w:p>
    <w:p>
      <w:pPr/>
      <w:r>
        <w:rPr>
          <w:lang w:val="fr_FR" w:bidi="fr_FR"/>
        </w:rPr>
      </w:r>
      <w:r>
        <w:rPr>
          <w:lang w:val="fr_FR" w:bidi="fr_FR"/>
        </w:rPr>
        <w:t xml:space="preserve">Arrêtez-vous ici et discutez en groupe du mot ou de l'expression que vous utiliserez pour la </w:t>
      </w:r>
      <w:r>
        <w:rPr>
          <w:b/>
          <w:lang w:val="fr_FR" w:bidi="fr_FR"/>
        </w:rPr>
        <w:t>foi</w:t>
      </w:r>
      <w:r>
        <w:rPr>
          <w:lang w:val="fr_FR" w:bidi="fr_FR"/>
        </w:rPr>
        <w:t xml:space="preserve">. Reférez-vous au mot </w:t>
      </w:r>
      <w:r>
        <w:rPr>
          <w:lang w:val="fr_FR" w:bidi="fr_FR"/>
        </w:rPr>
        <w:t>foi</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Ces personnes ne veulent pas être comme Paul et Timothée. Au lieu de cela, ces personnes veulent être des enseignants de la loi. Mais Paul avertit Timothée que ces personnes ne savent rien au sujet des choses dont elles parlent qu'elles disent avec tant de confiance.</w:t>
      </w:r>
    </w:p>
    <w:p>
      <w:pPr/>
      <w:r>
        <w:rPr>
          <w:lang w:val="fr_FR" w:bidi="fr_FR"/>
        </w:rPr>
      </w:r>
      <w:r>
        <w:rPr>
          <w:lang w:val="fr_FR" w:bidi="fr_FR"/>
        </w:rPr>
        <w:t xml:space="preserve">Les personnes qui étaient </w:t>
      </w:r>
      <w:r>
        <w:rPr>
          <w:b/>
          <w:lang w:val="fr_FR" w:bidi="fr_FR"/>
        </w:rPr>
        <w:t>des enseignants de la loi</w:t>
      </w:r>
      <w:r>
        <w:rPr>
          <w:lang w:val="fr_FR" w:bidi="fr_FR"/>
        </w:rPr>
        <w:t xml:space="preserve"> expliquaient les Écritures au peuple. Ces personnes n'ont pas écrit leurs explications. Au lieu de cela, ces personnes ont dit les explications à leurs élèves. Les étudiants ont mémorisé ces explications, puis enseigné les explications à la génération suivante. Les gens ajoutaient de plus en plus d'explications et de discussions à propos de ces explications. À l'époque du Nouveau Testament, ces explications étaient devenues très importantes pour les gens, peut-être même plus importantes que les Écritures elles-mêmes.</w:t>
      </w:r>
    </w:p>
    <w:p>
      <w:pPr/>
      <w:r>
        <w:rPr>
          <w:lang w:val="fr_FR" w:bidi="fr_FR"/>
        </w:rPr>
      </w:r>
      <w:r>
        <w:rPr>
          <w:lang w:val="fr_FR" w:bidi="fr_FR"/>
        </w:rPr>
        <w:t xml:space="preserve">Dans la Bible, quand les gens parlent de la </w:t>
      </w:r>
      <w:r>
        <w:rPr>
          <w:b/>
          <w:lang w:val="fr_FR" w:bidi="fr_FR"/>
        </w:rPr>
        <w:t>loi</w:t>
      </w:r>
      <w:r>
        <w:rPr>
          <w:lang w:val="fr_FR" w:bidi="fr_FR"/>
        </w:rPr>
        <w:t>, ils veulent dire l'ensemble des instructions que Dieu a données au peuple d'Israël. Dieu a donné aux Israélites ses lois à travers un homme nommé Moïse. Les gens parlent donc souvent de la loi de Moïse quand ils parlent de la loi que Dieu a donnée au peuple par l'intermédiaire de Moïse.</w:t>
      </w:r>
    </w:p>
    <w:p>
      <w:pPr/>
      <w:r>
        <w:rPr>
          <w:lang w:val="fr_FR" w:bidi="fr_FR"/>
        </w:rPr>
      </w:r>
      <w:r>
        <w:rPr>
          <w:lang w:val="fr_FR" w:bidi="fr_FR"/>
        </w:rPr>
        <w:t>Quand vous traduisez « enseignants de la loi », vous ne devriez pas utiliser une expression qui fait que vos auditeurs pensent que ces personnes enseignent la loi d'un pays. Il est possible d'utiliser une expression comme « docteurs de la loi religieuse », « experts de la loi religieuse » ou « experts des Écritures ».</w:t>
      </w:r>
    </w:p>
    <w:p>
      <w:pPr/>
      <w:r>
        <w:rPr>
          <w:lang w:val="fr_FR" w:bidi="fr_FR"/>
        </w:rPr>
      </w:r>
      <w:r>
        <w:rPr>
          <w:lang w:val="fr_FR" w:bidi="fr_FR"/>
        </w:rPr>
        <w:t xml:space="preserve">Arrêtez-vous ici et discutez en groupe du mot ou de l'expression que vous utiliserez pour </w:t>
      </w:r>
      <w:r>
        <w:rPr>
          <w:b/>
          <w:lang w:val="fr_FR" w:bidi="fr_FR"/>
        </w:rPr>
        <w:t>docteurs de la loi</w:t>
      </w:r>
      <w:r>
        <w:rPr>
          <w:lang w:val="fr_FR" w:bidi="fr_FR"/>
        </w:rPr>
        <w:t xml:space="preserve">. Cherchez </w:t>
      </w:r>
      <w:r>
        <w:rPr>
          <w:lang w:val="fr_FR" w:bidi="fr_FR"/>
        </w:rPr>
        <w:t>docteurs de la loi</w:t>
      </w:r>
      <w:r>
        <w:rPr>
          <w:lang w:val="fr_FR" w:bidi="fr_FR"/>
        </w:rPr>
        <w:t xml:space="preserve"> dans le glossaire principal pour plus d'informations. Si vous avez déjà traduit ce mot dans un autre livre de la Bible, utilisez le même mot ici. </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1.3–7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1:8–11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1.8–11. Laissez entrer la parole de Dieu dans vos cœurs.</w:t>
      </w:r>
    </w:p>
    <w:p>
      <w:pPr/>
      <w:r>
        <w:rPr>
          <w:lang w:val="fr_FR" w:bidi="fr_FR"/>
        </w:rPr>
      </w:r>
      <w:r>
        <w:rPr>
          <w:lang w:val="fr_FR" w:bidi="fr_FR"/>
        </w:rPr>
        <w:t xml:space="preserve">Écoutez l'enregistrement de 1 Timothée 1.8–11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Dans cette étape, écoutez 1 Timothée 1.8–11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Paul a donné à Timothée des instructions au sujet de l'œuvre que Paul veut que Timothée fasse dans l'Église à Éphèse. Dans la section précédente, Paul a rappelé à Timothée que certaines personnes dans l'Église ont enseigné de mauvaises choses. Ces personnes veulent que les autres les appellent enseignants de la loi de Moïse, mais Paul rappelle à Timothée que ces personnes ne savent rien au sujet de la loi de Moïse.</w:t>
      </w:r>
    </w:p>
    <w:p>
      <w:pPr/>
      <w:r>
        <w:rPr>
          <w:lang w:val="fr_FR" w:bidi="fr_FR"/>
        </w:rPr>
      </w:r>
      <w:r>
        <w:rPr>
          <w:lang w:val="fr_FR" w:bidi="fr_FR"/>
        </w:rPr>
        <w:t>Paul rappelle maintenant à Timothée que la loi est bonne. Paul parle de la loi que Dieu a donnée à Moïse. Paul dit que la loi est bonne parce qu'elle nous enseigne à faire de bonnes choses. Paul souligne le fait que les personnes qui ont enseigné de mauvaises choses dans l'Église utilisent la loi de Moïse de la mauvaise manière, mais que la loi elle-même est bonne, parce que Dieu a donné la loi au peuple de Dieu. Les faux enseignants essaient d'enseigner aux gens des lois que Dieu n'a pas ordonnées. Paul dit que la loi de Moïse est pour les personnes qui font de mauvaises choses. Quand les gens croient en Jésus, Dieu rend ces personnes justes aux yeux de Dieu. Ces personnes veulent donc faire de bonnes choses. Paul dit que la loi nous enseigne à faire de bonnes choses, et la bonne nouvelle au sujet de Jésus nous enseigne aussi à faire ces mêmes bonnes choses.</w:t>
      </w:r>
    </w:p>
    <w:p>
      <w:pPr/>
      <w:r>
        <w:rPr>
          <w:lang w:val="fr_FR" w:bidi="fr_FR"/>
        </w:rPr>
      </w:r>
      <w:r>
        <w:rPr>
          <w:lang w:val="fr_FR" w:bidi="fr_FR"/>
        </w:rPr>
        <w:t>Arrêtez-vous ici et discutez de cette question en groupe : racontez une histoire d'un moment où certaines personnes ont apporté de nouvelles idées à votre communauté qui étaient différentes de vos traditions. Comment était-ce ? Les gens étaient-ils confus ou en colère ? Comment les chefs de la communauté ont-ils géré cette situation ? Mettez cet enregistrement en pause ici.</w:t>
      </w:r>
    </w:p>
    <w:p>
      <w:pPr/>
      <w:r>
        <w:rPr>
          <w:lang w:val="fr_FR" w:bidi="fr_FR"/>
        </w:rPr>
      </w:r>
      <w:r>
        <w:rPr>
          <w:lang w:val="fr_FR" w:bidi="fr_FR"/>
        </w:rPr>
        <w:t>Paul donne maintenant une liste de personnes qui enfreignent la loi et pèchent de beaucoup de manières différentes. Paul dit que la loi est pour ces personnes. Les mauvaises choses dans cette liste ne sont pas les seuls péchés, mais ils sont des exemples très forts du genre de mauvaises choses que font les gens.</w:t>
      </w:r>
    </w:p>
    <w:p>
      <w:pPr/>
      <w:r>
        <w:rPr>
          <w:lang w:val="fr_FR" w:bidi="fr_FR"/>
        </w:rPr>
      </w:r>
      <w:r>
        <w:rPr>
          <w:lang w:val="fr_FR" w:bidi="fr_FR"/>
        </w:rPr>
        <w:t>Paul parle de personnes qui enfreignent la loi et désobéissent. Ce sont des personnes qui ignorent ou rejettent la loi de Dieu.</w:t>
      </w:r>
    </w:p>
    <w:p>
      <w:pPr/>
      <w:r>
        <w:rPr>
          <w:lang w:val="fr_FR" w:bidi="fr_FR"/>
        </w:rPr>
      </w:r>
      <w:r>
        <w:rPr>
          <w:lang w:val="fr_FR" w:bidi="fr_FR"/>
        </w:rPr>
        <w:t>Arrêtez-vous ici et discutez de cette question en groupe : dans votre culture, que se passe-t-il quand une jeune personne refuse d'obéir à son père ou à son chef ? Mettez cet enregistrement en pause ici.</w:t>
      </w:r>
    </w:p>
    <w:p>
      <w:pPr/>
      <w:r>
        <w:rPr>
          <w:lang w:val="fr_FR" w:bidi="fr_FR"/>
        </w:rPr>
      </w:r>
      <w:r>
        <w:rPr>
          <w:lang w:val="fr_FR" w:bidi="fr_FR"/>
        </w:rPr>
        <w:t>Paul parle ensuite d'un groupe de personnes qui agissent comme si elles n'avaient aucun respect pour Dieu. Paul dit aussi que ces personnes continuent de faire de mauvaises choses, même si elles savent que ces choses sont mauvaises.</w:t>
      </w:r>
    </w:p>
    <w:p>
      <w:pPr/>
      <w:r>
        <w:rPr>
          <w:lang w:val="fr_FR" w:bidi="fr_FR"/>
        </w:rPr>
      </w:r>
      <w:r>
        <w:rPr>
          <w:lang w:val="fr_FR" w:bidi="fr_FR"/>
        </w:rPr>
        <w:t>Paul mentionne un autre groupe qui est très similaire. Ces personnes font des choses qui ne plaisent pas à Dieu. Ces personnes se comportent de manière méchante, comme si Dieu n'était pas important. Paul dit que ce sont des personnes qui ne respectent pas Dieu. Ces personnes ne se soucient que des choses dans ce monde.</w:t>
      </w:r>
    </w:p>
    <w:p>
      <w:pPr/>
      <w:r>
        <w:rPr>
          <w:lang w:val="fr_FR" w:bidi="fr_FR"/>
        </w:rPr>
      </w:r>
      <w:r>
        <w:rPr>
          <w:lang w:val="fr_FR" w:bidi="fr_FR"/>
        </w:rPr>
        <w:t>Arrêtez-vous ici et discutez de cette question en groupe : racontez une histoire ou un proverbe au sujet d'une personne qui fait continuellement de mauvaises choses. Partagez cette histoire ou ce proverbe avec le groupe. Mettez cet enregistrement en pause ici.</w:t>
      </w:r>
    </w:p>
    <w:p>
      <w:pPr/>
      <w:r>
        <w:rPr>
          <w:lang w:val="fr_FR" w:bidi="fr_FR"/>
        </w:rPr>
      </w:r>
      <w:r>
        <w:rPr>
          <w:lang w:val="fr_FR" w:bidi="fr_FR"/>
        </w:rPr>
        <w:t>Paul donne maintenant d'autres exemples de mauvaises choses que les gens ne devraient pas faire. Paul parle de personnes qui tuent leur père ou leur mère. Paul parle de meurtriers, c'est-à-dire de personnes qui tuent une autre personne. Paul parle ensuite d'un autre groupe de personnes qui font des choses taboues ou mauvaises. Ces personnes sont sexuellement immorales de différentes manières. Paul mentionne ensuite un type spécifique de péché sexuel. Ce sont des hommes qui couchent avec d'autres hommes.</w:t>
      </w:r>
    </w:p>
    <w:p>
      <w:pPr/>
      <w:r>
        <w:rPr>
          <w:lang w:val="fr_FR" w:bidi="fr_FR"/>
        </w:rPr>
      </w:r>
      <w:r>
        <w:rPr>
          <w:lang w:val="fr_FR" w:bidi="fr_FR"/>
        </w:rPr>
        <w:t>Arrêtez-vous ici et discutez de cette question en groupe : racontez une histoire au sujet de personnes qui font ce genre de choses. Mettez cet enregistrement en pause ici.</w:t>
      </w:r>
    </w:p>
    <w:p>
      <w:pPr/>
      <w:r>
        <w:rPr>
          <w:lang w:val="fr_FR" w:bidi="fr_FR"/>
        </w:rPr>
      </w:r>
      <w:r>
        <w:rPr>
          <w:lang w:val="fr_FR" w:bidi="fr_FR"/>
        </w:rPr>
        <w:t xml:space="preserve">Paul mentionne maintenant les marchands d'esclaves. Ce sont des personnes qui capturent d'autres personnes, puis vendent ces personnes comme esclaves. </w:t>
      </w:r>
    </w:p>
    <w:p>
      <w:pPr/>
      <w:r>
        <w:rPr>
          <w:lang w:val="fr_FR" w:bidi="fr_FR"/>
        </w:rPr>
      </w:r>
      <w:r>
        <w:rPr>
          <w:lang w:val="fr_FR" w:bidi="fr_FR"/>
        </w:rPr>
        <w:t>Arrêtez-vous ici et discutez de cette question en groupe : pouvez-vous raconter une histoire ou une légende au sujet d'un moment où votre peuple a capturé des esclaves, ou quand d'autres personnes ont capturé des esclaves dans votre localité ? Mettez cet enregistrement en pause ici.</w:t>
      </w:r>
    </w:p>
    <w:p>
      <w:pPr/>
      <w:r>
        <w:rPr>
          <w:lang w:val="fr_FR" w:bidi="fr_FR"/>
        </w:rPr>
      </w:r>
      <w:r>
        <w:rPr>
          <w:lang w:val="fr_FR" w:bidi="fr_FR"/>
        </w:rPr>
        <w:t>Paul parle maintenant de personnes qui disent des mensonges de deux manières différentes. Dans le premier groupe, imaginez une personne qui a dû aller vers un juge ou un chef. Imaginez que cette personne a dû jurer pour dire la vérité, mais que cette personne a ensuite menti. Après cela, Paul parle de menteurs en général, c'est-à-dire de personnes qui disent des choses qu'elles savent ne pas être vraies.</w:t>
      </w:r>
    </w:p>
    <w:p>
      <w:pPr/>
      <w:r>
        <w:rPr>
          <w:lang w:val="fr_FR" w:bidi="fr_FR"/>
        </w:rPr>
      </w:r>
      <w:r>
        <w:rPr>
          <w:lang w:val="fr_FR" w:bidi="fr_FR"/>
        </w:rPr>
        <w:t xml:space="preserve">Enfin, Paul termine sa liste avec une déclaration générale qui inclut toutes les autres mauvaises choses qui ne plaisent pas à Dieu. Paul rappelle à Timothée que le bon enseignement au sujet de la bonne nouvelle de Jésus nous interdit de faire ces choses. Paul loue Dieu pour la merveilleuse bonne nouvelle de Dieu, et Paul rappelle à Timothée que Dieu a donné à Paul le travail de dire la bonne nouvelle aux autres. </w:t>
      </w:r>
      <w:r>
        <w:rPr>
          <w:lang w:val="fr_FR" w:bidi="fr_FR"/>
        </w:rPr>
      </w:r>
    </w:p>
    <w:p>
      <w:pPr>
        <w:pStyle w:val="Heading3"/>
      </w:pPr>
      <w:r>
        <w:rPr>
          <w:lang w:val="fr_FR" w:bidi="fr_FR"/>
        </w:rPr>
        <w:t>Définir les Scènes</w:t>
      </w:r>
    </w:p>
    <w:p>
      <w:pPr/>
      <w:r>
        <w:rPr>
          <w:lang w:val="fr_FR" w:bidi="fr_FR"/>
        </w:rPr>
      </w:r>
      <w:r>
        <w:rPr>
          <w:lang w:val="fr_FR" w:bidi="fr_FR"/>
        </w:rPr>
        <w:t>Dans cette étape, écoutez 1 Timothée 1.8–11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que la loi est bonne quand les gens enseignent la loi de la bonne manière.</w:t>
      </w:r>
    </w:p>
    <w:p>
      <w:pPr/>
      <w:r>
        <w:rPr>
          <w:lang w:val="fr_FR" w:bidi="fr_FR"/>
        </w:rPr>
      </w:r>
      <w:r>
        <w:rPr>
          <w:b/>
          <w:lang w:val="fr_FR" w:bidi="fr_FR"/>
        </w:rPr>
        <w:t>Dans la deuxième partie :</w:t>
      </w:r>
      <w:r>
        <w:rPr>
          <w:lang w:val="fr_FR" w:bidi="fr_FR"/>
        </w:rPr>
        <w:t xml:space="preserve"> Paul énumère différents groupes de personnes qui font de mauvaises choses qui sont opposées à la loi de Dieu et à la bonne nouvelle au sujet de Jésus.</w:t>
      </w:r>
    </w:p>
    <w:p>
      <w:pPr/>
      <w:r>
        <w:rPr>
          <w:lang w:val="fr_FR" w:bidi="fr_FR"/>
        </w:rPr>
      </w:r>
      <w:r>
        <w:rPr>
          <w:b/>
          <w:lang w:val="fr_FR" w:bidi="fr_FR"/>
        </w:rPr>
        <w:t>Dans la troisième partie :</w:t>
      </w:r>
      <w:r>
        <w:rPr>
          <w:lang w:val="fr_FR" w:bidi="fr_FR"/>
        </w:rPr>
        <w:t xml:space="preserve"> Paul loue Dieu pour la merveilleuse bonne nouvelle au sujet de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croyants qui écoutent ces paroles</w:t>
      </w:r>
    </w:p>
    <w:p>
      <w:pPr>
        <w:pStyle w:val="ListBullet"/>
        <w:spacing w:line="240" w:lineRule="auto"/>
        <w:ind w:left="720"/>
      </w:pPr>
      <w:r>
        <w:rPr>
          <w:lang w:val="fr_FR" w:bidi="fr_FR"/>
        </w:rPr>
      </w:r>
      <w:r>
        <w:rPr>
          <w:lang w:val="fr_FR" w:bidi="fr_FR"/>
        </w:rPr>
        <w:t>La personne qui lit cette lettre</w:t>
      </w:r>
    </w:p>
    <w:p>
      <w:pPr>
        <w:pStyle w:val="ListBullet"/>
        <w:spacing w:line="240" w:lineRule="auto"/>
        <w:ind w:left="720"/>
      </w:pPr>
      <w:r>
        <w:rPr>
          <w:lang w:val="fr_FR" w:bidi="fr_FR"/>
        </w:rPr>
      </w:r>
      <w:r>
        <w:rPr>
          <w:lang w:val="fr_FR" w:bidi="fr_FR"/>
        </w:rPr>
        <w:t>Les personnes qui enseignent de mauvaises choses au sujet de la loi</w:t>
      </w:r>
    </w:p>
    <w:p>
      <w:pPr>
        <w:pStyle w:val="ListBullet"/>
        <w:spacing w:line="240" w:lineRule="auto"/>
        <w:ind w:left="720"/>
      </w:pPr>
      <w:r>
        <w:rPr>
          <w:lang w:val="fr_FR" w:bidi="fr_FR"/>
        </w:rPr>
      </w:r>
      <w:r>
        <w:rPr>
          <w:lang w:val="fr_FR" w:bidi="fr_FR"/>
        </w:rPr>
        <w:t>Les personnes qui enfreignent la loi et pèchent de différentes manières</w:t>
      </w:r>
    </w:p>
    <w:p>
      <w:pPr/>
      <w:r>
        <w:rPr>
          <w:lang w:val="fr_FR" w:bidi="fr_FR"/>
        </w:rPr>
      </w:r>
      <w:r>
        <w:rPr>
          <w:lang w:val="fr_FR" w:bidi="fr_FR"/>
        </w:rPr>
        <w:t>En groupe, prêtez attention à ces parties du cadre du passage :</w:t>
      </w:r>
    </w:p>
    <w:p>
      <w:pPr/>
      <w:r>
        <w:rPr>
          <w:lang w:val="fr_FR" w:bidi="fr_FR"/>
        </w:rPr>
      </w:r>
      <w:r>
        <w:rPr>
          <w:lang w:val="fr_FR" w:bidi="fr_FR"/>
        </w:rPr>
        <w:t>Pensez au passage dans son ensemble. Paul parle de deux bonnes choses : la loi et la bonne nouvelle au sujet de Jésus. Paul dit que la loi nous enseigne à faire de bonnes choses, et la bonne nouvelle au sujet de Jésus nous enseigne aussi à faire ces mêmes bonnes choses. Paul parle de la loi dans la première partie du passage. Paul parle de la bonne nouvelle dans la troisième partie du passage. Entre ces deux bonnes choses, Paul parle d'une liste de personnes qui font de très mauvaises choses. Les idées de Paul passent du bon (la loi) au mauvais (les personnes qui font de très mauvaises choses) pour revenir au bon (la bonne nouvelle au sujet de Jésus). Ces mouvements peuvent aider les personnes dans le groupe à visualiser le flux du passage.</w:t>
      </w:r>
    </w:p>
    <w:p>
      <w:pPr/>
      <w:r>
        <w:rPr>
          <w:lang w:val="fr_FR" w:bidi="fr_FR"/>
        </w:rPr>
      </w:r>
      <w:r>
        <w:rPr>
          <w:lang w:val="fr_FR" w:bidi="fr_FR"/>
        </w:rPr>
        <w:t>Paul commence la première partie du passage quand il répond à la fin de la section précédente. Dans cette section, Paul parle de personnes qui enseignent de mauvaises choses, mais qui veulent que les autres pensent que ces personnes enseignent la loi de Moïse. Quand Paul dit : « Nous savons maintenant », Paul souligne un contraste entre les personnes qui enseignent de mauvaises choses et le bon enseignement de Paul.</w:t>
      </w:r>
    </w:p>
    <w:p>
      <w:pPr/>
      <w:r>
        <w:rPr>
          <w:lang w:val="fr_FR" w:bidi="fr_FR"/>
        </w:rPr>
      </w:r>
      <w:r>
        <w:rPr>
          <w:lang w:val="fr_FR" w:bidi="fr_FR"/>
        </w:rPr>
        <w:t>Arrêtez-vous ici et discutez de cette question en groupe : quand vous racontez une histoire et que vous voulez commencer à parler d'une nouvelle partie qui est très différente de la dernière partie, que dites-vous ? Mettez cet enregistrement en pause ici.</w:t>
      </w:r>
    </w:p>
    <w:p>
      <w:pPr/>
      <w:r>
        <w:rPr>
          <w:lang w:val="fr_FR" w:bidi="fr_FR"/>
        </w:rPr>
      </w:r>
      <w:r>
        <w:rPr>
          <w:lang w:val="fr_FR" w:bidi="fr_FR"/>
        </w:rPr>
        <w:t>Paul poursuit son idée quand il dit « comprenant cela ». Paul veut que les personnes à Éphèse comprennent clairement les raisons pour lesquelles Dieu a donné la loi. Paul dit que Dieu a donné la loi de Moïse parce que les gens sont pécheurs et font de mauvaises choses. Quand les gens croient en Jésus, Dieu fait que ces personnes veulent faire les bonnes choses. Une fois que les gens suivent Jésus, ces personnes n'ont pas besoin de la loi de la même manière.</w:t>
      </w:r>
    </w:p>
    <w:p>
      <w:pPr/>
      <w:r>
        <w:rPr>
          <w:lang w:val="fr_FR" w:bidi="fr_FR"/>
        </w:rPr>
      </w:r>
      <w:r>
        <w:rPr>
          <w:lang w:val="fr_FR" w:bidi="fr_FR"/>
        </w:rPr>
        <w:t>Paul commence maintenant la longue liste de personnes qui enfreignent la loi et pèchent de beaucoup de manières différentes. Paul souligne le fait que ces personnes sont celles qui ont besoin de la loi. Paul fait la liste principalement par paires, avec deux idées similaires côte à côte. Paul organise la liste de cette manière pour la rendre facile à se souvenir. Les mauvaises choses dans cette liste ne sont pas les seuls péchés, mais ces choses sont des exemples très forts du genre de mauvaises choses que font les gens.</w:t>
      </w:r>
    </w:p>
    <w:p>
      <w:pPr/>
      <w:r>
        <w:rPr>
          <w:lang w:val="fr_FR" w:bidi="fr_FR"/>
        </w:rPr>
      </w:r>
      <w:r>
        <w:rPr>
          <w:lang w:val="fr_FR" w:bidi="fr_FR"/>
        </w:rPr>
        <w:t>Arrêtez-vous ici et discutez de cette question en groupe : quand vous racontez une histoire pour enseigner aux jeunes des choses qui sont importantes dans votre culture, comment dites-vous les choses importantes pour qu'elles soient fortes et faciles à se rappeler ? Mettez cet enregistrement en pause ici.</w:t>
      </w:r>
    </w:p>
    <w:p>
      <w:pPr/>
      <w:r>
        <w:rPr>
          <w:lang w:val="fr_FR" w:bidi="fr_FR"/>
        </w:rPr>
      </w:r>
      <w:r>
        <w:rPr>
          <w:lang w:val="fr_FR" w:bidi="fr_FR"/>
        </w:rPr>
        <w:t>Pensez aux mauvaises choses par paires, avec deux idées similaires côte à côte :</w:t>
      </w:r>
    </w:p>
    <w:p>
      <w:pPr>
        <w:pStyle w:val="ListBullet"/>
        <w:spacing w:line="240" w:lineRule="auto"/>
        <w:ind w:left="720"/>
      </w:pPr>
      <w:r>
        <w:rPr>
          <w:lang w:val="fr_FR" w:bidi="fr_FR"/>
        </w:rPr>
      </w:r>
      <w:r>
        <w:rPr>
          <w:lang w:val="fr_FR" w:bidi="fr_FR"/>
        </w:rPr>
        <w:t>Paul parle de personnes qui enfreignent la loi et désobéissent.</w:t>
      </w:r>
    </w:p>
    <w:p>
      <w:pPr>
        <w:pStyle w:val="ListBullet"/>
        <w:spacing w:line="240" w:lineRule="auto"/>
        <w:ind w:left="720"/>
      </w:pPr>
      <w:r>
        <w:rPr>
          <w:lang w:val="fr_FR" w:bidi="fr_FR"/>
        </w:rPr>
      </w:r>
      <w:r>
        <w:rPr>
          <w:lang w:val="fr_FR" w:bidi="fr_FR"/>
        </w:rPr>
        <w:t>Paul parle ensuite de personnes qui ne respectent pas Dieu, et de personnes qui continuent de faire de mauvaises choses, même si elles savent que ces choses sont mauvaises.</w:t>
      </w:r>
    </w:p>
    <w:p>
      <w:pPr>
        <w:pStyle w:val="ListBullet"/>
        <w:spacing w:line="240" w:lineRule="auto"/>
        <w:ind w:left="720"/>
      </w:pPr>
      <w:r>
        <w:rPr>
          <w:lang w:val="fr_FR" w:bidi="fr_FR"/>
        </w:rPr>
      </w:r>
      <w:r>
        <w:rPr>
          <w:lang w:val="fr_FR" w:bidi="fr_FR"/>
        </w:rPr>
        <w:t>Paul parle ensuite de ceux qui se comportent de manière méchante et ne se soucient que des choses dans ce monde.</w:t>
      </w:r>
    </w:p>
    <w:p>
      <w:pPr>
        <w:pStyle w:val="ListBullet"/>
        <w:spacing w:line="240" w:lineRule="auto"/>
        <w:ind w:left="720"/>
      </w:pPr>
      <w:r>
        <w:rPr>
          <w:lang w:val="fr_FR" w:bidi="fr_FR"/>
        </w:rPr>
      </w:r>
      <w:r>
        <w:rPr>
          <w:lang w:val="fr_FR" w:bidi="fr_FR"/>
        </w:rPr>
        <w:t>Paul parle ensuite de ceux qui tuent leur père ou leur mère, et de ceux qui tuent quelqu'un d'autre.</w:t>
      </w:r>
    </w:p>
    <w:p>
      <w:pPr>
        <w:pStyle w:val="ListBullet"/>
        <w:spacing w:line="240" w:lineRule="auto"/>
        <w:ind w:left="720"/>
      </w:pPr>
      <w:r>
        <w:rPr>
          <w:lang w:val="fr_FR" w:bidi="fr_FR"/>
        </w:rPr>
      </w:r>
      <w:r>
        <w:rPr>
          <w:lang w:val="fr_FR" w:bidi="fr_FR"/>
        </w:rPr>
        <w:t>Paul parle de personnes qui sont sexuellement immorales, et d'hommes qui couchent avec d'autres hommes.</w:t>
      </w:r>
    </w:p>
    <w:p>
      <w:pPr/>
      <w:r>
        <w:rPr>
          <w:lang w:val="fr_FR" w:bidi="fr_FR"/>
        </w:rPr>
      </w:r>
      <w:r>
        <w:rPr>
          <w:lang w:val="fr_FR" w:bidi="fr_FR"/>
        </w:rPr>
        <w:t>Arrêtez-vous ici et discutez de cette question en groupe : vous vous souvenez peut-être que dans l'étape précédente, vous avez raconté une histoire au sujet de quelqu'un qui a fait de mauvaises choses sexuellement. Quand vous avez raconté cette histoire, comment avez-vous parlé de choses qui sont taboues ou difficiles dans votre culture de manière acceptable ? Mettez cet enregistrement en pause ici.</w:t>
      </w:r>
    </w:p>
    <w:p>
      <w:pPr/>
      <w:r>
        <w:rPr>
          <w:lang w:val="fr_FR" w:bidi="fr_FR"/>
        </w:rPr>
      </w:r>
      <w:r>
        <w:rPr>
          <w:lang w:val="fr_FR" w:bidi="fr_FR"/>
        </w:rPr>
        <w:t>Paul poursuit sa liste quand il parle de marchands d'esclaves. C'est le seul élément sur la liste qui est seul. Paul poursuit ensuite en parlant de personnes qui disent des mensonges à leurs juges ou à leurs chefs, et de ceux qui disent des mensonges plus généralement. Paul termine sa liste quand il parle d'une mauvaise chose qui est opposée à la bonne nouvelle.</w:t>
      </w:r>
    </w:p>
    <w:p>
      <w:pPr/>
      <w:r>
        <w:rPr>
          <w:lang w:val="fr_FR" w:bidi="fr_FR"/>
        </w:rPr>
      </w:r>
      <w:r>
        <w:rPr>
          <w:lang w:val="fr_FR" w:bidi="fr_FR"/>
        </w:rPr>
        <w:t>Enfin, Paul retourne à la bonne nouvelle. Paul parle de la bonne nouvelle avec beaucoup de joie et de force, et Paul loue Dieu pour la gloire de la bonne nouvelle. Paul remercie Dieu que Dieu ait donné à Paul le travail de dire la bonne nouvelle aux autres.</w:t>
      </w:r>
    </w:p>
    <w:p>
      <w:pPr/>
      <w:r>
        <w:rPr>
          <w:lang w:val="fr_FR" w:bidi="fr_FR"/>
        </w:rPr>
      </w:r>
      <w:r>
        <w:rPr>
          <w:lang w:val="fr_FR" w:bidi="fr_FR"/>
        </w:rPr>
        <w:t>Arrêtez-vous ici et discutez de cette question en groupe : quand vous racontez une histoire, comment soulignez-vous la partie meilleure et la plus excitante ? Mettez cet enregistrement en pause ici.</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avoir des dessins ou des objets pour représenter Paul, Timothée, l'Église à Éphèse, les personnes qui ont enseigné de mauvaises choses, les transgresseurs de la loi et les croyants. Pendant que vous commencez à raconter l'histoire de ces versets, rappelez-vous que les idées de Paul passent du bon (la loi quand elle est utilisée de la bonne manière) au mauvais (les personnes qui font de très mauvaises choses) pour revenir au bon (la bonne nouvelle au sujet de Jésus). Ces mouvements peuvent aider les personnes dans le groupe à visualiser le flux du passage.</w:t>
      </w:r>
      <w:r>
        <w:rPr>
          <w:lang w:val="fr_FR" w:bidi="fr_FR"/>
        </w:rPr>
      </w:r>
    </w:p>
    <w:p>
      <w:pPr>
        <w:pStyle w:val="Heading3"/>
      </w:pPr>
      <w:r>
        <w:rPr>
          <w:lang w:val="fr_FR" w:bidi="fr_FR"/>
        </w:rPr>
        <w:t>Intégration du Texte</w:t>
      </w:r>
    </w:p>
    <w:p>
      <w:pPr/>
      <w:r>
        <w:rPr>
          <w:lang w:val="fr_FR" w:bidi="fr_FR"/>
        </w:rPr>
      </w:r>
      <w:r>
        <w:rPr>
          <w:lang w:val="fr_FR" w:bidi="fr_FR"/>
        </w:rPr>
        <w:t>Dans cette étape, écoutez 1 Timothée 1.8–11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croyants qui écoutent ces paroles</w:t>
      </w:r>
    </w:p>
    <w:p>
      <w:pPr>
        <w:pStyle w:val="ListBullet"/>
        <w:spacing w:line="240" w:lineRule="auto"/>
        <w:ind w:left="720"/>
      </w:pPr>
      <w:r>
        <w:rPr>
          <w:lang w:val="fr_FR" w:bidi="fr_FR"/>
        </w:rPr>
      </w:r>
      <w:r>
        <w:rPr>
          <w:lang w:val="fr_FR" w:bidi="fr_FR"/>
        </w:rPr>
        <w:t>La personne qui lit cette lettre</w:t>
      </w:r>
    </w:p>
    <w:p>
      <w:pPr>
        <w:pStyle w:val="ListBullet"/>
        <w:spacing w:line="240" w:lineRule="auto"/>
        <w:ind w:left="720"/>
      </w:pPr>
      <w:r>
        <w:rPr>
          <w:lang w:val="fr_FR" w:bidi="fr_FR"/>
        </w:rPr>
      </w:r>
      <w:r>
        <w:rPr>
          <w:lang w:val="fr_FR" w:bidi="fr_FR"/>
        </w:rPr>
        <w:t>Les personnes qui enseignent de mauvaises choses au sujet de la loi</w:t>
      </w:r>
    </w:p>
    <w:p>
      <w:pPr>
        <w:pStyle w:val="ListBullet"/>
        <w:spacing w:line="240" w:lineRule="auto"/>
        <w:ind w:left="720"/>
      </w:pPr>
      <w:r>
        <w:rPr>
          <w:lang w:val="fr_FR" w:bidi="fr_FR"/>
        </w:rPr>
      </w:r>
      <w:r>
        <w:rPr>
          <w:lang w:val="fr_FR" w:bidi="fr_FR"/>
        </w:rPr>
        <w:t>Les personnes qui enfreignent la loi et pèchent de différentes manières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ce passage, Paul parle de deux bonnes choses : la loi et la bonne nouvelle au sujet de Jésus. Paul dit que la loi nous enseigne à faire de bonnes choses, et la bonne nouvelle au sujet de Jésus nous enseigne aussi à faire ces mêmes bonnes choses. Paul parle de la loi dans la première partie du passage. Paul parle de la bonne nouvelle dans la troisième partie du passage. Entre ces deux bonnes choses, Paul parle d'une liste de personnes qui font de très mauvaises choses. Vous voudrez peut-être diviser la pièce en deux sections : le bon côté et le mauvais côté. Quand vous parlez de la loi, vous pouvez vous tenir du bon côté. Quand vous parlez de la liste de personnes qui font de très mauvaises choses, vous pouvez passer du mauvais côté. Enfin, quand vous parlez de la bonne nouvelle, vous pouvez retourner du bon côté. Ces mouvements peuvent aider les personnes dans le groupe à faire l'expérience du flot du passage.</w:t>
      </w:r>
    </w:p>
    <w:p>
      <w:pPr/>
      <w:r>
        <w:rPr>
          <w:lang w:val="fr_FR" w:bidi="fr_FR"/>
        </w:rPr>
      </w:r>
      <w:r>
        <w:rPr>
          <w:lang w:val="fr_FR" w:bidi="fr_FR"/>
        </w:rPr>
        <w:t>En commençant du bon côté de la pièce, la personne qui joue Paul peut dire à Timothée et aux croyants qui écoutent le message de la façon dont nous savons que la loi est bonne si elle est utilisée de la bonne manière. Paul dit : « Les personnes qui sont justes n'ont pas besoin d'être contrôlées par la loi. Elle n'est pas pour eux. »</w:t>
      </w:r>
    </w:p>
    <w:p>
      <w:pPr/>
      <w:r>
        <w:rPr>
          <w:lang w:val="fr_FR" w:bidi="fr_FR"/>
        </w:rPr>
      </w:r>
      <w:r>
        <w:rPr>
          <w:lang w:val="fr_FR" w:bidi="fr_FR"/>
        </w:rPr>
        <w:t>Paul peut ensuite passer du mauvais côté de la pièce et parler des différents types de transgresseurs de la loi et de pécheurs. Paul dit : « Voilà les personnes qui ont besoin de la loi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parle ensuite de personnes qui sont impitoyables et de pécheurs. Paul parle aussi de ceux qui sont impurs ou profanes.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concernant ces pécheurs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parle ensuite de personnes qui sont des meurtriers, qui tuent même leurs parents, ou qui commettent des péchés sexuels.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 « Que ressentez-vous ou que pensez-vous au sujet de ces pécheurs ? » La personne pourrait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parle ensuite de marchands d'esclaves et de personnes trompeuses.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Dieu : « Que ressentez-vous ou que pensez-vous au sujet de ces pécheurs ? » La personne pourrait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Enfin, Paul peut retourner du bon côté et dire : « Toutes ces mauvaises choses, et tout ce qui leur ressemble, sont opposées à la merveilleuse bonne nouvelle. Je bénis Dieu, parce que la grande et bonne nouvelle est qu'il nous a libérés de tout cela ! Et Dieu m'a donné le travail de le dire à tout le monde !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faux enseignants : « Que ressentez-vous ou que pensez-vous au sujet de cette bonne nouvelle ? » La personne pourrait répondre des choses comme :</w:t>
      </w:r>
      <w:r>
        <w:rPr>
          <w:lang w:val="fr_FR" w:bidi="fr_FR"/>
        </w:rPr>
      </w:r>
    </w:p>
    <w:p>
      <w:pPr>
        <w:pStyle w:val="Heading3"/>
      </w:pPr>
      <w:r>
        <w:rPr>
          <w:lang w:val="fr_FR" w:bidi="fr_FR"/>
        </w:rPr>
        <w:t>Combler les Lacunes</w:t>
      </w:r>
    </w:p>
    <w:p>
      <w:pPr/>
      <w:r>
        <w:rPr>
          <w:lang w:val="fr_FR" w:bidi="fr_FR"/>
        </w:rPr>
      </w:r>
      <w:r>
        <w:rPr>
          <w:lang w:val="fr_FR" w:bidi="fr_FR"/>
        </w:rPr>
        <w:t>Dans cette étape, écoutez 1 Timothée 1.8–11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à Timothée que cette </w:t>
      </w:r>
      <w:r>
        <w:rPr>
          <w:b/>
          <w:lang w:val="fr_FR" w:bidi="fr_FR"/>
        </w:rPr>
        <w:t>loi</w:t>
      </w:r>
      <w:r>
        <w:rPr>
          <w:lang w:val="fr_FR" w:bidi="fr_FR"/>
        </w:rPr>
        <w:t xml:space="preserve"> est bonne. Quand Paul parle de la loi, Paul veut dire l'ensemble des instructions que Dieu a données à Moïse il y a longtemps, pour que le peuple d'Israël sache comment vivre de manière à plaire à Dieu. Paul dit que la loi elle-même est bonne, même si certaines personnes dans l'Église à Éphèse ont enseigné de mauvaises choses au sujet de la loi.</w:t>
      </w:r>
    </w:p>
    <w:p>
      <w:pPr/>
      <w:r>
        <w:rPr>
          <w:lang w:val="fr_FR" w:bidi="fr_FR"/>
        </w:rPr>
      </w:r>
      <w:r>
        <w:rPr>
          <w:lang w:val="fr_FR" w:bidi="fr_FR"/>
        </w:rPr>
        <w:t xml:space="preserve">Arrêtez-vous ici et discutez en groupe des mots ou expressions que vous utiliserez pour </w:t>
      </w:r>
      <w:r>
        <w:rPr>
          <w:b/>
          <w:lang w:val="fr_FR" w:bidi="fr_FR"/>
        </w:rPr>
        <w:t>loi</w:t>
      </w:r>
      <w:r>
        <w:rPr>
          <w:lang w:val="fr_FR" w:bidi="fr_FR"/>
        </w:rPr>
        <w:t xml:space="preserve">. Cherchez </w:t>
      </w:r>
      <w:r>
        <w:rPr>
          <w:lang w:val="fr_FR" w:bidi="fr_FR"/>
        </w:rPr>
        <w:t>loi</w:t>
      </w:r>
      <w:r>
        <w:rPr>
          <w:lang w:val="fr_FR" w:bidi="fr_FR"/>
        </w:rPr>
        <w:t xml:space="preserve"> dans le Glossaire principal pour plus d'informations. Si vous avez déjà traduit ce mot dans un autre livre de la Bible, utilisez les mêmes mots que vous avez utilisés à cet endroit-là. Mettez cet enregistrement en pause ici.</w:t>
      </w:r>
    </w:p>
    <w:p>
      <w:pPr/>
      <w:r>
        <w:rPr>
          <w:lang w:val="fr_FR" w:bidi="fr_FR"/>
        </w:rPr>
      </w:r>
      <w:r>
        <w:rPr>
          <w:lang w:val="fr_FR" w:bidi="fr_FR"/>
        </w:rPr>
        <w:t xml:space="preserve">Paul dit que Dieu n'a pas donné la loi pour corriger les personnes qui sont </w:t>
      </w:r>
      <w:r>
        <w:rPr>
          <w:b/>
          <w:lang w:val="fr_FR" w:bidi="fr_FR"/>
        </w:rPr>
        <w:t>justes</w:t>
      </w:r>
      <w:r>
        <w:rPr>
          <w:lang w:val="fr_FR" w:bidi="fr_FR"/>
        </w:rPr>
        <w:t>. Quand les gens croient en Jésus, Dieu rend ces personnes justes, ou droites, aux yeux de Dieu, pour que ces personnes veuillent faire les bonnes choses et avoir une bonne relation avec Dieu.</w:t>
      </w:r>
    </w:p>
    <w:p>
      <w:pPr/>
      <w:r>
        <w:rPr>
          <w:lang w:val="fr_FR" w:bidi="fr_FR"/>
        </w:rPr>
      </w:r>
      <w:r>
        <w:rPr>
          <w:lang w:val="fr_FR" w:bidi="fr_FR"/>
        </w:rPr>
        <w:t xml:space="preserve">Arrêtez-vous ici et discutez en groupe des mots ou expressions que vous utiliserez pour </w:t>
      </w:r>
      <w:r>
        <w:rPr>
          <w:b/>
          <w:lang w:val="fr_FR" w:bidi="fr_FR"/>
        </w:rPr>
        <w:t>justice</w:t>
      </w:r>
      <w:r>
        <w:rPr>
          <w:lang w:val="fr_FR" w:bidi="fr_FR"/>
        </w:rPr>
        <w:t xml:space="preserve">. Cherchez </w:t>
      </w:r>
      <w:r>
        <w:rPr>
          <w:lang w:val="fr_FR" w:bidi="fr_FR"/>
        </w:rPr>
        <w:t>justice</w:t>
      </w:r>
      <w:r>
        <w:rPr>
          <w:lang w:val="fr_FR" w:bidi="fr_FR"/>
        </w:rPr>
        <w:t xml:space="preserve"> dans le Glossaire principal pour plus d'informations. Si vous avez déjà traduit ce mot dans un autre livre de la Bible, utilisez les mêmes mots que vous avez utilisés à cet endroit-là. Mettez cet enregistrement en pause ici.</w:t>
      </w:r>
    </w:p>
    <w:p>
      <w:pPr/>
      <w:r>
        <w:rPr>
          <w:lang w:val="fr_FR" w:bidi="fr_FR"/>
        </w:rPr>
      </w:r>
      <w:r>
        <w:rPr>
          <w:lang w:val="fr_FR" w:bidi="fr_FR"/>
        </w:rPr>
        <w:t xml:space="preserve">Paul donne maintenant une liste de personnes qui enfreignent la loi et pèchent de beaucoup de manières différentes. Tout d'abord, Paul parle de personnes qui enfreignent la loi et désobéissent. </w:t>
      </w:r>
      <w:r>
        <w:rPr>
          <w:b/>
          <w:lang w:val="fr_FR" w:bidi="fr_FR"/>
        </w:rPr>
        <w:t>Les transgresseurs</w:t>
      </w:r>
      <w:r>
        <w:rPr>
          <w:lang w:val="fr_FR" w:bidi="fr_FR"/>
        </w:rPr>
        <w:t xml:space="preserve"> de la loi sont des personnes qui ignorent ou rejettent les lois. Dans ce cas présent, Paul parle de la loi de Dieu spécifiquement. </w:t>
      </w:r>
      <w:r>
        <w:rPr>
          <w:b/>
          <w:lang w:val="fr_FR" w:bidi="fr_FR"/>
        </w:rPr>
        <w:t>Les rebelles</w:t>
      </w:r>
      <w:r>
        <w:rPr>
          <w:lang w:val="fr_FR" w:bidi="fr_FR"/>
        </w:rPr>
        <w:t xml:space="preserve"> sont des personnes qui résistent ou rejettent l'autorité en général.</w:t>
      </w:r>
    </w:p>
    <w:p>
      <w:pPr/>
      <w:r>
        <w:rPr>
          <w:lang w:val="fr_FR" w:bidi="fr_FR"/>
        </w:rPr>
      </w:r>
      <w:r>
        <w:rPr>
          <w:lang w:val="fr_FR" w:bidi="fr_FR"/>
        </w:rPr>
        <w:t xml:space="preserve">Arrêtez-vous ici et discutez des mots ou expressions que vous utiliserez pour </w:t>
      </w:r>
      <w:r>
        <w:rPr>
          <w:b/>
          <w:lang w:val="fr_FR" w:bidi="fr_FR"/>
        </w:rPr>
        <w:t>transgresseurs de la loi</w:t>
      </w:r>
      <w:r>
        <w:rPr>
          <w:lang w:val="fr_FR" w:bidi="fr_FR"/>
        </w:rPr>
        <w:t xml:space="preserve"> et </w:t>
      </w:r>
      <w:r>
        <w:rPr>
          <w:b/>
          <w:lang w:val="fr_FR" w:bidi="fr_FR"/>
        </w:rPr>
        <w:t>rebelles</w:t>
      </w:r>
      <w:r>
        <w:rPr>
          <w:lang w:val="fr_FR" w:bidi="fr_FR"/>
        </w:rPr>
        <w:t>. Mettez cet enregistrement en pause ici.</w:t>
      </w:r>
    </w:p>
    <w:p>
      <w:pPr/>
      <w:r>
        <w:rPr>
          <w:lang w:val="fr_FR" w:bidi="fr_FR"/>
        </w:rPr>
      </w:r>
      <w:r>
        <w:rPr>
          <w:lang w:val="fr_FR" w:bidi="fr_FR"/>
        </w:rPr>
        <w:t xml:space="preserve">Paul parle ensuite d'un groupe de personnes qui sont </w:t>
      </w:r>
      <w:r>
        <w:rPr>
          <w:b/>
          <w:lang w:val="fr_FR" w:bidi="fr_FR"/>
        </w:rPr>
        <w:t>impies</w:t>
      </w:r>
      <w:r>
        <w:rPr>
          <w:lang w:val="fr_FR" w:bidi="fr_FR"/>
        </w:rPr>
        <w:t xml:space="preserve"> ou sans Dieu. Ces personnes agissent comme si elles n'avaient aucun respect pour Dieu. Paul parle aussi des </w:t>
      </w:r>
      <w:r>
        <w:rPr>
          <w:b/>
          <w:lang w:val="fr_FR" w:bidi="fr_FR"/>
        </w:rPr>
        <w:t>pécheurs</w:t>
      </w:r>
      <w:r>
        <w:rPr>
          <w:lang w:val="fr_FR" w:bidi="fr_FR"/>
        </w:rPr>
        <w:t>. Ce sont des personnes qui continuent de faire de mauvaises choses, même si elles savent qu'elles sont mauvaises.</w:t>
      </w:r>
    </w:p>
    <w:p>
      <w:pPr/>
      <w:r>
        <w:rPr>
          <w:lang w:val="fr_FR" w:bidi="fr_FR"/>
        </w:rPr>
      </w:r>
      <w:r>
        <w:rPr>
          <w:lang w:val="fr_FR" w:bidi="fr_FR"/>
        </w:rPr>
        <w:t xml:space="preserve">Arrêtez-vous ici et discutez des mots ou expressions que vous utiliserez pour </w:t>
      </w:r>
      <w:r>
        <w:rPr>
          <w:b/>
          <w:lang w:val="fr_FR" w:bidi="fr_FR"/>
        </w:rPr>
        <w:t>impies</w:t>
      </w:r>
      <w:r>
        <w:rPr>
          <w:lang w:val="fr_FR" w:bidi="fr_FR"/>
        </w:rPr>
        <w:t xml:space="preserve"> et </w:t>
      </w:r>
      <w:r>
        <w:rPr>
          <w:b/>
          <w:lang w:val="fr_FR" w:bidi="fr_FR"/>
        </w:rPr>
        <w:t>pécheurs</w:t>
      </w:r>
      <w:r>
        <w:rPr>
          <w:lang w:val="fr_FR" w:bidi="fr_FR"/>
        </w:rPr>
        <w:t xml:space="preserve">. Ces mots sont très similaires les uns aux autres. Dans certaines langues, il sera peut-être nécessaire de combiner ces mots. Cherchez les mots </w:t>
      </w:r>
      <w:r>
        <w:rPr>
          <w:lang w:val="fr_FR" w:bidi="fr_FR"/>
        </w:rPr>
        <w:t>péché</w:t>
      </w:r>
      <w:r>
        <w:rPr>
          <w:lang w:val="fr_FR" w:bidi="fr_FR"/>
        </w:rPr>
        <w:t xml:space="preserve"> et </w:t>
      </w:r>
      <w:r>
        <w:rPr>
          <w:b/>
          <w:lang w:val="fr_FR" w:bidi="fr_FR"/>
        </w:rPr>
        <w:t>impiété</w:t>
      </w:r>
      <w:r>
        <w:rPr>
          <w:lang w:val="fr_FR" w:bidi="fr_FR"/>
        </w:rPr>
        <w:t xml:space="preserve"> dans le glossaire principal, pour plus d'informations. Si vous avez déjà traduit ces mots dans un autre livre de la Bible, utilisez les mêmes mots ici. Mettez cet enregistrement en pause ici.</w:t>
      </w:r>
    </w:p>
    <w:p>
      <w:pPr/>
      <w:r>
        <w:rPr>
          <w:lang w:val="fr_FR" w:bidi="fr_FR"/>
        </w:rPr>
      </w:r>
      <w:r>
        <w:rPr>
          <w:lang w:val="fr_FR" w:bidi="fr_FR"/>
        </w:rPr>
        <w:t xml:space="preserve">Paul mentionne deux autres groupes qui sont très similaires. Le premier groupe est ceux qui sont </w:t>
      </w:r>
      <w:r>
        <w:rPr>
          <w:b/>
          <w:lang w:val="fr_FR" w:bidi="fr_FR"/>
        </w:rPr>
        <w:t>irréligieux</w:t>
      </w:r>
      <w:r>
        <w:rPr>
          <w:lang w:val="fr_FR" w:bidi="fr_FR"/>
        </w:rPr>
        <w:t xml:space="preserve"> : des personnes qui font des choses qui ne plaisent pas à Dieu. Ces personnes se comportent de manière méchante, comme si Dieu n'était pas important. Paul dit que le deuxième groupe est ceux qui sont </w:t>
      </w:r>
      <w:r>
        <w:rPr>
          <w:b/>
          <w:lang w:val="fr_FR" w:bidi="fr_FR"/>
        </w:rPr>
        <w:t>profanes</w:t>
      </w:r>
      <w:r>
        <w:rPr>
          <w:lang w:val="fr_FR" w:bidi="fr_FR"/>
        </w:rPr>
        <w:t>, c'est-à-dire des personnes qui ne respectent pas Dieu. Ces personnes ne se soucient que des choses dans ce monde.</w:t>
      </w:r>
    </w:p>
    <w:p>
      <w:pPr/>
      <w:r>
        <w:rPr>
          <w:lang w:val="fr_FR" w:bidi="fr_FR"/>
        </w:rPr>
      </w:r>
      <w:r>
        <w:rPr>
          <w:lang w:val="fr_FR" w:bidi="fr_FR"/>
        </w:rPr>
        <w:t xml:space="preserve">Arrêtez-vous ici et discutez des mots ou expressions que vous utiliserez pour </w:t>
      </w:r>
      <w:r>
        <w:rPr>
          <w:b/>
          <w:lang w:val="fr_FR" w:bidi="fr_FR"/>
        </w:rPr>
        <w:t>impur</w:t>
      </w:r>
      <w:r>
        <w:rPr>
          <w:lang w:val="fr_FR" w:bidi="fr_FR"/>
        </w:rPr>
        <w:t xml:space="preserve"> et </w:t>
      </w:r>
      <w:r>
        <w:rPr>
          <w:b/>
          <w:lang w:val="fr_FR" w:bidi="fr_FR"/>
        </w:rPr>
        <w:t>profane</w:t>
      </w:r>
      <w:r>
        <w:rPr>
          <w:lang w:val="fr_FR" w:bidi="fr_FR"/>
        </w:rPr>
        <w:t xml:space="preserve">. Cherchez </w:t>
      </w:r>
      <w:r>
        <w:rPr>
          <w:b/>
          <w:lang w:val="fr_FR" w:bidi="fr_FR"/>
        </w:rPr>
        <w:t>profane</w:t>
      </w:r>
      <w:r>
        <w:rPr>
          <w:lang w:val="fr_FR" w:bidi="fr_FR"/>
        </w:rPr>
        <w:t xml:space="preserve"> dans le Glossaire principal pour plus d'informations. Ces mots sont très similaires les uns aux autres. Dans certaines langues, il sera peut-être nécessaire de combiner ces mots. Mettez cet enregistrement en pause ici.</w:t>
      </w:r>
    </w:p>
    <w:p>
      <w:pPr/>
      <w:r>
        <w:rPr>
          <w:lang w:val="fr_FR" w:bidi="fr_FR"/>
        </w:rPr>
      </w:r>
      <w:r>
        <w:rPr>
          <w:lang w:val="fr_FR" w:bidi="fr_FR"/>
        </w:rPr>
        <w:t xml:space="preserve">Paul parle maintenant de </w:t>
      </w:r>
      <w:r>
        <w:rPr>
          <w:b/>
          <w:lang w:val="fr_FR" w:bidi="fr_FR"/>
        </w:rPr>
        <w:t>personnes qui tuent leur père ou leur mère</w:t>
      </w:r>
      <w:r>
        <w:rPr>
          <w:lang w:val="fr_FR" w:bidi="fr_FR"/>
        </w:rPr>
        <w:t xml:space="preserve">. Puis Paul parle de </w:t>
      </w:r>
      <w:r>
        <w:rPr>
          <w:b/>
          <w:lang w:val="fr_FR" w:bidi="fr_FR"/>
        </w:rPr>
        <w:t>meurtriers</w:t>
      </w:r>
      <w:r>
        <w:rPr>
          <w:lang w:val="fr_FR" w:bidi="fr_FR"/>
        </w:rPr>
        <w:t xml:space="preserve">, c'est-à-dire de personnes qui tuent une autre personne. </w:t>
      </w:r>
    </w:p>
    <w:p>
      <w:pPr/>
      <w:r>
        <w:rPr>
          <w:lang w:val="fr_FR" w:bidi="fr_FR"/>
        </w:rPr>
      </w:r>
      <w:r>
        <w:rPr>
          <w:lang w:val="fr_FR" w:bidi="fr_FR"/>
        </w:rPr>
        <w:t>Arrêtez-vous ici et discutez des mots ou expressions que vous utiliserez pour tuer et meurtre. Mettez cet enregistrement en pause ici.</w:t>
      </w:r>
    </w:p>
    <w:p>
      <w:pPr/>
      <w:r>
        <w:rPr>
          <w:lang w:val="fr_FR" w:bidi="fr_FR"/>
        </w:rPr>
      </w:r>
      <w:r>
        <w:rPr>
          <w:lang w:val="fr_FR" w:bidi="fr_FR"/>
        </w:rPr>
        <w:t xml:space="preserve">Paul parle maintenant de personnes qui sont sexuellement </w:t>
      </w:r>
      <w:r>
        <w:rPr>
          <w:b/>
          <w:lang w:val="fr_FR" w:bidi="fr_FR"/>
        </w:rPr>
        <w:t>immorales</w:t>
      </w:r>
      <w:r>
        <w:rPr>
          <w:lang w:val="fr_FR" w:bidi="fr_FR"/>
        </w:rPr>
        <w:t xml:space="preserve">. Cela parle de tout moment où les gens ont des relations sexuelles en dehors du mariage entre un homme et une femme. Paul mentionne ensuite un type spécifique de péché sexuel : </w:t>
      </w:r>
      <w:r>
        <w:rPr>
          <w:b/>
          <w:lang w:val="fr_FR" w:bidi="fr_FR"/>
        </w:rPr>
        <w:t>l'homosexualité</w:t>
      </w:r>
      <w:r>
        <w:rPr>
          <w:lang w:val="fr_FR" w:bidi="fr_FR"/>
        </w:rPr>
        <w:t>. Il s'agit d'hommes qui ont des relations sexuelles avec d'autres hommes.</w:t>
      </w:r>
    </w:p>
    <w:p>
      <w:pPr/>
      <w:r>
        <w:rPr>
          <w:lang w:val="fr_FR" w:bidi="fr_FR"/>
        </w:rPr>
      </w:r>
      <w:r>
        <w:rPr>
          <w:lang w:val="fr_FR" w:bidi="fr_FR"/>
        </w:rPr>
        <w:t xml:space="preserve">Arrêtez-vous ici et discutez en groupe des mots ou expressions que vous utiliserez pour </w:t>
      </w:r>
      <w:r>
        <w:rPr>
          <w:b/>
          <w:lang w:val="fr_FR" w:bidi="fr_FR"/>
        </w:rPr>
        <w:t>immoralité sexuelle</w:t>
      </w:r>
      <w:r>
        <w:rPr>
          <w:lang w:val="fr_FR" w:bidi="fr_FR"/>
        </w:rPr>
        <w:t xml:space="preserve">. Cherchez le mot </w:t>
      </w:r>
      <w:r>
        <w:rPr>
          <w:lang w:val="fr_FR" w:bidi="fr_FR"/>
        </w:rPr>
        <w:t>immoralité</w:t>
      </w:r>
      <w:r>
        <w:rPr>
          <w:lang w:val="fr_FR" w:bidi="fr_FR"/>
        </w:rPr>
        <w:t xml:space="preserve"> dans le Glossaire principal pour plus d'informations. Si vous avez déjà traduit ce mot dans un autre livre de la Bible, utilisez les mêmes mots que vous avez utilisés à cet endroit-là. Discutez en groupe des mots ou expressions que vous utiliserez pour </w:t>
      </w:r>
      <w:r>
        <w:rPr>
          <w:b/>
          <w:lang w:val="fr_FR" w:bidi="fr_FR"/>
        </w:rPr>
        <w:t>homosexualité</w:t>
      </w:r>
      <w:r>
        <w:rPr>
          <w:lang w:val="fr_FR" w:bidi="fr_FR"/>
        </w:rPr>
        <w:t>. Mettez cet enregistrement en pause ici.</w:t>
      </w:r>
    </w:p>
    <w:p>
      <w:pPr/>
      <w:r>
        <w:rPr>
          <w:lang w:val="fr_FR" w:bidi="fr_FR"/>
        </w:rPr>
      </w:r>
      <w:r>
        <w:rPr>
          <w:lang w:val="fr_FR" w:bidi="fr_FR"/>
        </w:rPr>
        <w:t xml:space="preserve">Paul mentionne maintenant les </w:t>
      </w:r>
      <w:r>
        <w:rPr>
          <w:b/>
          <w:lang w:val="fr_FR" w:bidi="fr_FR"/>
        </w:rPr>
        <w:t>marchands d'esclaves</w:t>
      </w:r>
      <w:r>
        <w:rPr>
          <w:lang w:val="fr_FR" w:bidi="fr_FR"/>
        </w:rPr>
        <w:t xml:space="preserve">, ou les kidnappeurs. Ce sont des personnes qui capturent d'autres personnes, puis vendent ces personnes comme esclaves. </w:t>
      </w:r>
    </w:p>
    <w:p>
      <w:pPr/>
      <w:r>
        <w:rPr>
          <w:lang w:val="fr_FR" w:bidi="fr_FR"/>
        </w:rPr>
      </w:r>
      <w:r>
        <w:rPr>
          <w:lang w:val="fr_FR" w:bidi="fr_FR"/>
        </w:rPr>
        <w:t xml:space="preserve">Arrêtez-vous ici et discutez des mots ou expressions que vous utiliserez pour </w:t>
      </w:r>
      <w:r>
        <w:rPr>
          <w:b/>
          <w:lang w:val="fr_FR" w:bidi="fr_FR"/>
        </w:rPr>
        <w:t>marchands d'esclaves</w:t>
      </w:r>
      <w:r>
        <w:rPr>
          <w:lang w:val="fr_FR" w:bidi="fr_FR"/>
        </w:rPr>
        <w:t xml:space="preserve">. Cherchez </w:t>
      </w:r>
      <w:r>
        <w:rPr>
          <w:lang w:val="fr_FR" w:bidi="fr_FR"/>
        </w:rPr>
        <w:t>esclave</w:t>
      </w:r>
      <w:r>
        <w:rPr>
          <w:lang w:val="fr_FR" w:bidi="fr_FR"/>
        </w:rPr>
        <w:t xml:space="preserve"> dans le Glossaire principal pour plus d'informations. Si vous avez traduit ces mots dans un autre livre de la Bible, utilisez les mêmes mots ici. Mettez cet enregistrement en pause ici.</w:t>
      </w:r>
    </w:p>
    <w:p>
      <w:pPr/>
      <w:r>
        <w:rPr>
          <w:lang w:val="fr_FR" w:bidi="fr_FR"/>
        </w:rPr>
      </w:r>
      <w:r>
        <w:rPr>
          <w:lang w:val="fr_FR" w:bidi="fr_FR"/>
        </w:rPr>
        <w:t xml:space="preserve">Paul parle ensuite de deux façons différentes dont les gens disent des mensonges. Paul parle d'abord de menteurs en général : des personnes qui disent des choses que ces personnes savent ne pas être vraies. Le deuxième groupe est celui des </w:t>
      </w:r>
      <w:r>
        <w:rPr>
          <w:b/>
          <w:lang w:val="fr_FR" w:bidi="fr_FR"/>
        </w:rPr>
        <w:t>parjures</w:t>
      </w:r>
      <w:r>
        <w:rPr>
          <w:lang w:val="fr_FR" w:bidi="fr_FR"/>
        </w:rPr>
        <w:t>. Il s'agit de personnes qui ont juré un serment pour dire la vérité devant un juge ou un chef, mais qui ont ensuite menti au juge ou au chef.</w:t>
      </w:r>
    </w:p>
    <w:p>
      <w:pPr/>
      <w:r>
        <w:rPr>
          <w:lang w:val="fr_FR" w:bidi="fr_FR"/>
        </w:rPr>
      </w:r>
      <w:r>
        <w:rPr>
          <w:lang w:val="fr_FR" w:bidi="fr_FR"/>
        </w:rPr>
        <w:t xml:space="preserve">Arrêtez-vous ici et discutez des mots ou expressions que vous utiliserez pour </w:t>
      </w:r>
      <w:r>
        <w:rPr>
          <w:b/>
          <w:lang w:val="fr_FR" w:bidi="fr_FR"/>
        </w:rPr>
        <w:t>menteurs</w:t>
      </w:r>
      <w:r>
        <w:rPr>
          <w:lang w:val="fr_FR" w:bidi="fr_FR"/>
        </w:rPr>
        <w:t xml:space="preserve"> et </w:t>
      </w:r>
      <w:r>
        <w:rPr>
          <w:b/>
          <w:lang w:val="fr_FR" w:bidi="fr_FR"/>
        </w:rPr>
        <w:t>parjures</w:t>
      </w:r>
      <w:r>
        <w:rPr>
          <w:lang w:val="fr_FR" w:bidi="fr_FR"/>
        </w:rPr>
        <w:t>. Mettez cet enregistrement en pause ici.</w:t>
      </w:r>
    </w:p>
    <w:p>
      <w:pPr/>
      <w:r>
        <w:rPr>
          <w:lang w:val="fr_FR" w:bidi="fr_FR"/>
        </w:rPr>
      </w:r>
      <w:r>
        <w:rPr>
          <w:lang w:val="fr_FR" w:bidi="fr_FR"/>
        </w:rPr>
        <w:t xml:space="preserve">Enfin, Paul termine sa liste avec une déclaration générale qui inclut toutes les autres mauvaises choses qui ne plaisent pas à Dieu. Paul rappelle à Timothée que le bon enseignement, ou la </w:t>
      </w:r>
      <w:r>
        <w:rPr>
          <w:b/>
          <w:lang w:val="fr_FR" w:bidi="fr_FR"/>
        </w:rPr>
        <w:t>bonne doctrine</w:t>
      </w:r>
      <w:r>
        <w:rPr>
          <w:lang w:val="fr_FR" w:bidi="fr_FR"/>
        </w:rPr>
        <w:t xml:space="preserve">, concerne la </w:t>
      </w:r>
      <w:r>
        <w:rPr>
          <w:b/>
          <w:lang w:val="fr_FR" w:bidi="fr_FR"/>
        </w:rPr>
        <w:t>bonne nouvelle</w:t>
      </w:r>
      <w:r>
        <w:rPr>
          <w:lang w:val="fr_FR" w:bidi="fr_FR"/>
        </w:rPr>
        <w:t xml:space="preserve"> de Jésus, qui nous interdit de faire ces choses. Utilisez le même mot pour doctrine que vous avez utilisé dans les passages précédents, et cherchez </w:t>
      </w:r>
      <w:r>
        <w:rPr>
          <w:b/>
          <w:lang w:val="fr_FR" w:bidi="fr_FR"/>
        </w:rPr>
        <w:t>doctrine</w:t>
      </w:r>
      <w:r>
        <w:rPr>
          <w:lang w:val="fr_FR" w:bidi="fr_FR"/>
        </w:rPr>
        <w:t xml:space="preserve"> dans le Glossaire principal pour plus d'informations.</w:t>
      </w:r>
    </w:p>
    <w:p>
      <w:pPr/>
      <w:r>
        <w:rPr>
          <w:lang w:val="fr_FR" w:bidi="fr_FR"/>
        </w:rPr>
      </w:r>
      <w:r>
        <w:rPr>
          <w:lang w:val="fr_FR" w:bidi="fr_FR"/>
        </w:rPr>
        <w:t xml:space="preserve">Arrêtez-vous ici et discutez en groupe des mots ou expressions que vous utiliserez pour « bonne nouvelle » et « saine doctrine », ou le bon enseignement. Cherchez </w:t>
      </w:r>
      <w:r>
        <w:rPr>
          <w:lang w:val="fr_FR" w:bidi="fr_FR"/>
        </w:rPr>
        <w:t>bonne nouvelle</w:t>
      </w:r>
      <w:r>
        <w:rPr>
          <w:lang w:val="fr_FR" w:bidi="fr_FR"/>
        </w:rPr>
        <w:t xml:space="preserve"> et </w:t>
      </w:r>
      <w:r>
        <w:rPr>
          <w:b/>
          <w:lang w:val="fr_FR" w:bidi="fr_FR"/>
        </w:rPr>
        <w:t>doctrine</w:t>
      </w:r>
      <w:r>
        <w:rPr>
          <w:lang w:val="fr_FR" w:bidi="fr_FR"/>
        </w:rPr>
        <w:t xml:space="preserve"> dans le Glossaire principal pour plus d'informations. Puisque vous avez déjà traduit ces mots dans un autre livre de la Bible, utilisez les mêmes mots ici. Mettez cet enregistrement en pause ici.</w:t>
      </w:r>
    </w:p>
    <w:p>
      <w:pPr/>
      <w:r>
        <w:rPr>
          <w:lang w:val="fr_FR" w:bidi="fr_FR"/>
        </w:rPr>
      </w:r>
      <w:r>
        <w:rPr>
          <w:lang w:val="fr_FR" w:bidi="fr_FR"/>
        </w:rPr>
        <w:t xml:space="preserve">Paul conclut cette section en disant que la bonne nouvelle de Dieu est </w:t>
      </w:r>
      <w:r>
        <w:rPr>
          <w:b/>
          <w:lang w:val="fr_FR" w:bidi="fr_FR"/>
        </w:rPr>
        <w:t>glorieuse</w:t>
      </w:r>
      <w:r>
        <w:rPr>
          <w:lang w:val="fr_FR" w:bidi="fr_FR"/>
        </w:rPr>
        <w:t xml:space="preserve">, pleine de </w:t>
      </w:r>
      <w:r>
        <w:rPr>
          <w:b/>
          <w:lang w:val="fr_FR" w:bidi="fr_FR"/>
        </w:rPr>
        <w:t>gloire</w:t>
      </w:r>
      <w:r>
        <w:rPr>
          <w:lang w:val="fr_FR" w:bidi="fr_FR"/>
        </w:rPr>
        <w:t>.</w:t>
      </w:r>
    </w:p>
    <w:p>
      <w:pPr/>
      <w:r>
        <w:rPr>
          <w:lang w:val="fr_FR" w:bidi="fr_FR"/>
        </w:rPr>
      </w:r>
      <w:r>
        <w:rPr>
          <w:lang w:val="fr_FR" w:bidi="fr_FR"/>
        </w:rPr>
        <w:t xml:space="preserve">Arrêtez-vous ici et discutez en groupe des mots ou expressions que vous utiliserez pour </w:t>
      </w:r>
      <w:r>
        <w:rPr>
          <w:b/>
          <w:lang w:val="fr_FR" w:bidi="fr_FR"/>
        </w:rPr>
        <w:t>glorieux</w:t>
      </w:r>
      <w:r>
        <w:rPr>
          <w:lang w:val="fr_FR" w:bidi="fr_FR"/>
        </w:rPr>
        <w:t xml:space="preserve"> ou </w:t>
      </w:r>
      <w:r>
        <w:rPr>
          <w:b/>
          <w:lang w:val="fr_FR" w:bidi="fr_FR"/>
        </w:rPr>
        <w:t>gloire</w:t>
      </w:r>
      <w:r>
        <w:rPr>
          <w:lang w:val="fr_FR" w:bidi="fr_FR"/>
        </w:rPr>
        <w:t xml:space="preserve">. Cherchez </w:t>
      </w:r>
      <w:r>
        <w:rPr>
          <w:lang w:val="fr_FR" w:bidi="fr_FR"/>
        </w:rPr>
        <w:t>gloire</w:t>
      </w:r>
      <w:r>
        <w:rPr>
          <w:lang w:val="fr_FR" w:bidi="fr_FR"/>
        </w:rPr>
        <w:t xml:space="preserve"> dans le Glossaire principal pour plus d'informations. Si vous avez déjà traduit ce mot dans un autre livre de la Bible, utilisez les mêmes mots que vous avez utilisés à cet endroit-là. Mettez cet enregistrement en pause ici.</w:t>
      </w:r>
    </w:p>
    <w:p>
      <w:pPr/>
      <w:r>
        <w:rPr>
          <w:lang w:val="fr_FR" w:bidi="fr_FR"/>
        </w:rPr>
      </w:r>
      <w:r>
        <w:rPr>
          <w:lang w:val="fr_FR" w:bidi="fr_FR"/>
        </w:rPr>
        <w:t xml:space="preserve">Paul dit une autre chose au sujet de Dieu. Paul dit que Dieu est </w:t>
      </w:r>
      <w:r>
        <w:rPr>
          <w:b/>
          <w:lang w:val="fr_FR" w:bidi="fr_FR"/>
        </w:rPr>
        <w:t>béni</w:t>
      </w:r>
      <w:r>
        <w:rPr>
          <w:lang w:val="fr_FR" w:bidi="fr_FR"/>
        </w:rPr>
        <w:t>. Paul loue Dieu et remercie Dieu pour la bonté de Dieu.</w:t>
      </w:r>
    </w:p>
    <w:p>
      <w:pPr/>
      <w:r>
        <w:rPr>
          <w:lang w:val="fr_FR" w:bidi="fr_FR"/>
        </w:rPr>
      </w:r>
      <w:r>
        <w:rPr>
          <w:lang w:val="fr_FR" w:bidi="fr_FR"/>
        </w:rPr>
        <w:t xml:space="preserve">Arrêtez-vous ici et discutez en groupe des mots ou expressions que vous utiliserez pour </w:t>
      </w:r>
      <w:r>
        <w:rPr>
          <w:b/>
          <w:lang w:val="fr_FR" w:bidi="fr_FR"/>
        </w:rPr>
        <w:t>bénir</w:t>
      </w:r>
      <w:r>
        <w:rPr>
          <w:lang w:val="fr_FR" w:bidi="fr_FR"/>
        </w:rPr>
        <w:t xml:space="preserve">. Cherchez </w:t>
      </w:r>
      <w:r>
        <w:rPr>
          <w:lang w:val="fr_FR" w:bidi="fr_FR"/>
        </w:rPr>
        <w:t>bénir</w:t>
      </w:r>
      <w:r>
        <w:rPr>
          <w:lang w:val="fr_FR" w:bidi="fr_FR"/>
        </w:rPr>
        <w:t xml:space="preserve"> dans le glossaire principal pour plus d'informations. Si vous avez déjà traduit ce mot dans un autre livre de la Bible, utilisez les mêmes mots que vous avez utilisés à cet endroit-là. Mettez cet enregistrement en pause ici.</w:t>
      </w:r>
    </w:p>
    <w:p>
      <w:pPr/>
      <w:r>
        <w:rPr>
          <w:lang w:val="fr_FR" w:bidi="fr_FR"/>
        </w:rPr>
      </w:r>
      <w:r>
        <w:rPr>
          <w:lang w:val="fr_FR" w:bidi="fr_FR"/>
        </w:rPr>
        <w:t>Enfin, Paul dit que Dieu a donné à Paul le travail de dire cette bonne nouvelle glorieuse aux autres.</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1.8–11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1:12–20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1.12–20. Laissez entrer la parole de Dieu dans vos cœurs.</w:t>
      </w:r>
    </w:p>
    <w:p>
      <w:pPr/>
      <w:r>
        <w:rPr>
          <w:lang w:val="fr_FR" w:bidi="fr_FR"/>
        </w:rPr>
      </w:r>
      <w:r>
        <w:rPr>
          <w:lang w:val="fr_FR" w:bidi="fr_FR"/>
        </w:rPr>
        <w:t xml:space="preserve">Écoutez l'enregistrement de 1 Timothée 1.12–20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1.12–20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 passage, Paul est reconnaissant pour la miséricorde de Dieu et pour la façon dont Dieu a appelé Paul pour servir Dieu. Paul rappelle aussi à Timothée de continuer à faire confiance à Dieu et de faire ce que Timothée sait être juste.</w:t>
      </w:r>
    </w:p>
    <w:p>
      <w:pPr/>
      <w:r>
        <w:rPr>
          <w:lang w:val="fr_FR" w:bidi="fr_FR"/>
        </w:rPr>
      </w:r>
      <w:r>
        <w:rPr>
          <w:lang w:val="fr_FR" w:bidi="fr_FR"/>
        </w:rPr>
        <w:t>Arrêtez-vous ici et partagez une histoire au sujet d'un mentor dans votre communauté qui a guidé une personne plus jeune dans un rôle de leadership. Mettez cet enregistrement en pause ici.</w:t>
      </w:r>
    </w:p>
    <w:p>
      <w:pPr/>
      <w:r>
        <w:rPr>
          <w:lang w:val="fr_FR" w:bidi="fr_FR"/>
        </w:rPr>
      </w:r>
      <w:r>
        <w:rPr>
          <w:lang w:val="fr_FR" w:bidi="fr_FR"/>
        </w:rPr>
        <w:t>Paul commence quand il remercie Christ Jésus directement. Paul remercie Jésus d'avoir rendu Paul fort, d'avoir fait confiance au fait que Paul est fidèle à Jésus et d'avoir nommé Paul pour servir Jésus.</w:t>
      </w:r>
    </w:p>
    <w:p>
      <w:pPr/>
      <w:r>
        <w:rPr>
          <w:lang w:val="fr_FR" w:bidi="fr_FR"/>
        </w:rPr>
      </w:r>
      <w:r>
        <w:rPr>
          <w:lang w:val="fr_FR" w:bidi="fr_FR"/>
        </w:rPr>
        <w:t>Arrêtez-vous ici et discutez de cette question en groupe : comment les personnes dans votre communauté montrent-elles leur gratitude pour les occasions importantes que les chefs leur ont données ? Mettez cet enregistrement en pause ici.</w:t>
      </w:r>
    </w:p>
    <w:p>
      <w:pPr/>
      <w:r>
        <w:rPr>
          <w:lang w:val="fr_FR" w:bidi="fr_FR"/>
        </w:rPr>
      </w:r>
      <w:r>
        <w:rPr>
          <w:lang w:val="fr_FR" w:bidi="fr_FR"/>
        </w:rPr>
        <w:t>Paul se souvient de son passé. Paul se décrit lui-même comme un homme qui a insulté Dieu et a persécuté les croyants. Vous vous souviendrez qu'avant que Paul ne devienne un croyant, Paul a persécuté les membres de l'Église. Paul dit que Dieu a donné à Paul la miséricorde, c'est-à-dire a traité Paul avec bonté, parce que Paul avait fait ces choses avant que Paul ne comprenne ou ne fasse confiance à Jésus.</w:t>
      </w:r>
    </w:p>
    <w:p>
      <w:pPr/>
      <w:r>
        <w:rPr>
          <w:lang w:val="fr_FR" w:bidi="fr_FR"/>
        </w:rPr>
      </w:r>
      <w:r>
        <w:rPr>
          <w:lang w:val="fr_FR" w:bidi="fr_FR"/>
        </w:rPr>
        <w:t>Arrêtez-vous ici et partagez une histoire au sujet de quelqu'un dans votre communauté qui a changé ses croyances ou ses actions d'une grande manière. Comment les autres personnes ont-elles répondu à la façon dont cette personne a changé ? Mettez cet enregistrement en pause ici.</w:t>
      </w:r>
    </w:p>
    <w:p>
      <w:pPr/>
      <w:r>
        <w:rPr>
          <w:lang w:val="fr_FR" w:bidi="fr_FR"/>
        </w:rPr>
      </w:r>
      <w:r>
        <w:rPr>
          <w:lang w:val="fr_FR" w:bidi="fr_FR"/>
        </w:rPr>
        <w:t>Paul montre comment la grâce de Dieu transforme puissamment même les personnes qui font les pires choses. Paul regarde en arrière à la propre histoire de Paul comme preuve de la façon dont Dieu est miséricordieux et gracieux envers les pécheurs. Parce que Paul lui-même a fait l'expérience d'une miséricorde aussi incroyable, Paul peut dire avec confiance que c'est une parole absolument vraie : Christ Jésus est venu dans le monde pour sauver les pécheurs. Paul sait cela au fond du cœur de Paul parce que Paul se souvient de la façon dont Paul était quelqu'un qui s'est battu activement contre Jésus et a blessé les disciples de Jésus. Pourtant, Dieu a quand même montré de la miséricorde à Paul. Paul réalise que si Dieu pouvait pardonner et transformer quelqu'un comme Paul, la grâce de Dieu peut changer n'importe qui.</w:t>
      </w:r>
    </w:p>
    <w:p>
      <w:pPr/>
      <w:r>
        <w:rPr>
          <w:lang w:val="fr_FR" w:bidi="fr_FR"/>
        </w:rPr>
      </w:r>
      <w:r>
        <w:rPr>
          <w:lang w:val="fr_FR" w:bidi="fr_FR"/>
        </w:rPr>
        <w:t>Arrêtez-vous ici et discutez de ces questions en groupe : racontez une histoire au sujet de quelqu'un dans votre communauté qui a fait du mal, mais qui a ensuite changé ses voies et sa conduite. Qu'ont-ils fait ? Comment les gens ont-ils traité cette personne avant et après que la personne ait changé ? Un chef dans votre communauté a-t-il déjà admis qu'ils avaient tort au sujet de quelque chose ? Que s'est-il passé après que le chef ait admis cela ? Comment les gens ont-ils réagi vis-à-vis du chef ? Mettez cet enregistrement en pause ici.</w:t>
      </w:r>
    </w:p>
    <w:p>
      <w:pPr/>
      <w:r>
        <w:rPr>
          <w:lang w:val="fr_FR" w:bidi="fr_FR"/>
        </w:rPr>
      </w:r>
      <w:r>
        <w:rPr>
          <w:lang w:val="fr_FR" w:bidi="fr_FR"/>
        </w:rPr>
        <w:t>Paul explique que son expérience par laquelle il a reçu miséricorde est un exemple pour les autres qui croiraient et recevraient la vie éternelle. Dieu peut utiliser même nos erreurs et nos péchés passés pour montrer que Dieu pardonne et change des vies.</w:t>
      </w:r>
    </w:p>
    <w:p>
      <w:pPr/>
      <w:r>
        <w:rPr>
          <w:lang w:val="fr_FR" w:bidi="fr_FR"/>
        </w:rPr>
      </w:r>
      <w:r>
        <w:rPr>
          <w:lang w:val="fr_FR" w:bidi="fr_FR"/>
        </w:rPr>
        <w:t>Arrêtez-vous ici et partagez une histoire au sujet de quelqu'un dans votre communauté dont le changement de vie a inspiré les autres à changer aussi. Mettez cet enregistrement en pause ici.</w:t>
      </w:r>
    </w:p>
    <w:p>
      <w:pPr/>
      <w:r>
        <w:rPr>
          <w:lang w:val="fr_FR" w:bidi="fr_FR"/>
        </w:rPr>
      </w:r>
      <w:r>
        <w:rPr>
          <w:lang w:val="fr_FR" w:bidi="fr_FR"/>
        </w:rPr>
        <w:t>Paul loue ensuite Dieu ! Paul appelle Dieu « le Roi éternel », c'est-à-dire le roi qui règne pour toujours. Paul appelle aussi Dieu « immortel ». Cela signifie que Dieu ne peut pas mourir. Ce nom montre que Dieu est différent de tout le reste parce que seul Dieu vit pour toujours. Paul décrit Dieu comme « invisible ». Ce nom signifie que les gens ne peuvent pas voir Dieu. Les enseignants juifs utilisaient ce nom quand les enseignants parlaient à des personnes qui croyaient aux idoles. Les enseignants juifs voulaient montrer que Dieu n'est pas comme des statues que les gens peuvent voir et toucher. Paul appelle aussi Dieu « le seul Dieu ». Le peuple juif avait une prière importante dans laquelle les gens déclaraient qu'il n'y a qu'un seul vrai Dieu. C'était important également parce que beaucoup de personnes à l'époque de Paul croyaient en beaucoup de dieux différents. Ces noms pour Dieu montrent à quel point Dieu est grand et puissant. Paul veut que Timothée et l'Église rejoignent Paul pour louer Dieu.</w:t>
      </w:r>
    </w:p>
    <w:p>
      <w:pPr/>
      <w:r>
        <w:rPr>
          <w:lang w:val="fr_FR" w:bidi="fr_FR"/>
        </w:rPr>
      </w:r>
      <w:r>
        <w:rPr>
          <w:lang w:val="fr_FR" w:bidi="fr_FR"/>
        </w:rPr>
        <w:t>Arrêtez-vous ici et discutez de cette question en groupe : comment les personnes dans votre culture montrent-elles qu'elles sont très reconnaissantes envers Dieu, en particulier dans des contextes religieux ? Mettez cet enregistrement en pause ici.</w:t>
      </w:r>
    </w:p>
    <w:p>
      <w:pPr/>
      <w:r>
        <w:rPr>
          <w:lang w:val="fr_FR" w:bidi="fr_FR"/>
        </w:rPr>
      </w:r>
      <w:r>
        <w:rPr>
          <w:lang w:val="fr_FR" w:bidi="fr_FR"/>
        </w:rPr>
        <w:t>Paul parle ensuite directement à Timothée. Paul rappelle à Timothée que les gens ont prophétisé que Timothée servirait Dieu. Plus tard dans cette lettre, nous entendrons que les chefs de l'Église ont prophétisé, ont posé leurs mains sur Timothée et ont mis Timothée à part pour cette œuvre. Paul encourage Timothée à se rappeler de ces prophéties et à bien combattre le combat. Quand Paul écrit au sujet de la façon dont les chrétiens devraient vivre et servir Dieu, Paul décrit souvent les chrétiens comme des soldats qui se battent dans une bataille. Tout comme un soldat continue de se battre dans une bataille, Timothée ne devrait jamais arrêter la façon dont il croit en Jésus, comment il garde une bonne conscience et comment il sait quelle est la bonne et la mauvaise chose à faire.</w:t>
      </w:r>
    </w:p>
    <w:p>
      <w:pPr/>
      <w:r>
        <w:rPr>
          <w:lang w:val="fr_FR" w:bidi="fr_FR"/>
        </w:rPr>
      </w:r>
      <w:r>
        <w:rPr>
          <w:lang w:val="fr_FR" w:bidi="fr_FR"/>
        </w:rPr>
        <w:t>Arrêtez-vous ici et partagez une histoire sur la façon dont les personnes dans votre communauté choisissent les jeunes chefs. Discutez ensuite de cette question : comment les chefs dans votre communauté continuent-ils à faire ce qui est juste ? Comment les chefs aident-ils les gens à continuer de faire confiance aux chefs ? Mettez cet enregistrement en pause ici.</w:t>
      </w:r>
    </w:p>
    <w:p>
      <w:pPr/>
      <w:r>
        <w:rPr>
          <w:lang w:val="fr_FR" w:bidi="fr_FR"/>
        </w:rPr>
      </w:r>
      <w:r>
        <w:rPr>
          <w:lang w:val="fr_FR" w:bidi="fr_FR"/>
        </w:rPr>
        <w:t>Paul donne un exemple de deux hommes nommés Hyménée et Alexandre qui ont rejeté le véritable enseignement de la part de Dieu. Ces hommes ont choisi de suivre différentes croyances au lieu du message de l'Évangile de Paul. Ces hommes ne pouvaient plus distinguer le bien du mal, et ces hommes ont rejeté Dieu. Paul dit que ces hommes ont connu un désastre dans leur foi. Paul compare ce désastre à un navire qui s'écrase et se brise dans la mer.</w:t>
      </w:r>
    </w:p>
    <w:p>
      <w:pPr/>
      <w:r>
        <w:rPr>
          <w:lang w:val="fr_FR" w:bidi="fr_FR"/>
        </w:rPr>
      </w:r>
      <w:r>
        <w:rPr>
          <w:lang w:val="fr_FR" w:bidi="fr_FR"/>
        </w:rPr>
        <w:t xml:space="preserve">Paul prend des actions directes contre ces hommes. Paul livre Hyménée et Alexandre à Satan. Cela signifie que l'Église doit traiter ces hommes comme des personnes qui ne croient pas. L'Église retire ces hommes de leur communauté. Cela place les hommes à l'extérieur de la protection de Dieu et dans le monde où Satan a puissance. Paul veut que Satan enseigne à ces hommes à ne pas parler contre Dieu. Paul espère que ce processus sévère aidera ces hommes à changer. Paul veut que ces hommes retournent à la vraie foi. Cette discipline est la dernière étape pour faire face aux personnes qui n'admettront pas qu'elles ont tort. L'Église utilise cette punition uniquement après que l'Église ait essayé d'autres façons de corriger un mauvais comportement. </w:t>
      </w:r>
    </w:p>
    <w:p>
      <w:pPr/>
      <w:r>
        <w:rPr>
          <w:lang w:val="fr_FR" w:bidi="fr_FR"/>
        </w:rPr>
      </w:r>
      <w:r>
        <w:rPr>
          <w:lang w:val="fr_FR" w:bidi="fr_FR"/>
        </w:rPr>
        <w:t>Arrêtez-vous ici et discutez de cette question en groupe : comment votre communauté gère-t-elle les situations où un chef a échoué ou s'est comporté contre les valeurs de la communauté ? Mettez cet enregistrement en pause ici.</w:t>
      </w:r>
    </w:p>
    <w:p>
      <w:pPr/>
      <w:r>
        <w:rPr>
          <w:lang w:val="fr_FR" w:bidi="fr_FR"/>
        </w:rPr>
      </w:r>
      <w:r>
        <w:rPr>
          <w:lang w:val="fr_FR" w:bidi="fr_FR"/>
        </w:rPr>
        <w:t xml:space="preserve">Ce passage montre comment la bonté et le pardon de Dieu peuvent changer les gens, en particulier les chefs. Le passage montre aussi ce qui peut se produire quand les chefs ne font plus ce qui est juste et se détournent de leur foi.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1.12–20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Le groupe visualisera ensuite ce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à Christ Jésus qu'il est reconnaissant. Jésus a nommé Paul au service de Jésus, malgré la vie précédente de Paul en tant que blasphémateur, persécuteur et homme violent.</w:t>
      </w:r>
    </w:p>
    <w:p>
      <w:pPr/>
      <w:r>
        <w:rPr>
          <w:lang w:val="fr_FR" w:bidi="fr_FR"/>
        </w:rPr>
      </w:r>
      <w:r>
        <w:rPr>
          <w:b/>
          <w:lang w:val="fr_FR" w:bidi="fr_FR"/>
        </w:rPr>
        <w:t>Dans la deuxième partie :</w:t>
      </w:r>
      <w:r>
        <w:rPr>
          <w:lang w:val="fr_FR" w:bidi="fr_FR"/>
        </w:rPr>
        <w:t xml:space="preserve"> Paul explique comment Christ est venu dans le monde pour sauver les pécheurs. Paul était le pire des pécheurs. Mais Paul a reçu miséricorde pour qu'il puisse montrer aux autres un exemple de la patience de Christ.</w:t>
      </w:r>
    </w:p>
    <w:p>
      <w:pPr/>
      <w:r>
        <w:rPr>
          <w:lang w:val="fr_FR" w:bidi="fr_FR"/>
        </w:rPr>
      </w:r>
      <w:r>
        <w:rPr>
          <w:b/>
          <w:lang w:val="fr_FR" w:bidi="fr_FR"/>
        </w:rPr>
        <w:t>Dans la troisième partie :</w:t>
      </w:r>
      <w:r>
        <w:rPr>
          <w:lang w:val="fr_FR" w:bidi="fr_FR"/>
        </w:rPr>
        <w:t xml:space="preserve"> Paul dit à Timothée de combattre dans le bon combat et de garder la foi et une bonne conscience. Paul mentionne aussi deux hommes qui ont fait naufrage ou ont rejeté leur foi.</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Christ Jésus notre Seigneur</w:t>
      </w:r>
    </w:p>
    <w:p>
      <w:pPr>
        <w:pStyle w:val="ListBullet"/>
        <w:spacing w:line="240" w:lineRule="auto"/>
        <w:ind w:left="720"/>
      </w:pPr>
      <w:r>
        <w:rPr>
          <w:lang w:val="fr_FR" w:bidi="fr_FR"/>
        </w:rPr>
      </w:r>
      <w:r>
        <w:rPr>
          <w:lang w:val="fr_FR" w:bidi="fr_FR"/>
        </w:rPr>
        <w:t>Immortel, invisible et seul Dieu</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Hyménée</w:t>
      </w:r>
    </w:p>
    <w:p>
      <w:pPr>
        <w:pStyle w:val="ListBullet"/>
        <w:spacing w:line="240" w:lineRule="auto"/>
        <w:ind w:left="720"/>
      </w:pPr>
      <w:r>
        <w:rPr>
          <w:lang w:val="fr_FR" w:bidi="fr_FR"/>
        </w:rPr>
      </w:r>
      <w:r>
        <w:rPr>
          <w:lang w:val="fr_FR" w:bidi="fr_FR"/>
        </w:rPr>
        <w:t>Alexandre</w:t>
      </w:r>
    </w:p>
    <w:p>
      <w:pPr/>
      <w:r>
        <w:rPr>
          <w:lang w:val="fr_FR" w:bidi="fr_FR"/>
        </w:rPr>
      </w:r>
      <w:r>
        <w:rPr>
          <w:lang w:val="fr_FR" w:bidi="fr_FR"/>
        </w:rPr>
        <w:t>En groupe, prêtez attention à ces parties du cadre du passage :</w:t>
      </w:r>
    </w:p>
    <w:p>
      <w:pPr/>
      <w:r>
        <w:rPr>
          <w:lang w:val="fr_FR" w:bidi="fr_FR"/>
        </w:rPr>
      </w:r>
      <w:r>
        <w:rPr>
          <w:lang w:val="fr_FR" w:bidi="fr_FR"/>
        </w:rPr>
        <w:t>Ce passage fait partie d'une lettre de Paul à Timothée. Il est important de montrer que ce sont les paroles de Paul à Timothée que Paul a écrites pour instruire et encourager Timothée.</w:t>
      </w:r>
    </w:p>
    <w:p>
      <w:pPr/>
      <w:r>
        <w:rPr>
          <w:lang w:val="fr_FR" w:bidi="fr_FR"/>
        </w:rPr>
      </w:r>
      <w:r>
        <w:rPr>
          <w:lang w:val="fr_FR" w:bidi="fr_FR"/>
        </w:rPr>
        <w:t>Arrêtez-vous ici et discutez de la façon dont les chefs écrivent des lettres dans lesquelles ils instruisent ou encouragent les personnes dans votre culture. Si vous n'écrivez pas de lettres, comment un chef pourrait-il encourager quelqu'un qu'il conduit ou enseigne ? Comment montrez-vous que l'enseignant ou le chef donne des conseils importants à quelqu'un dont ils se soucient ? Mettez cet enregistrement en pause ici.</w:t>
      </w:r>
    </w:p>
    <w:p>
      <w:pPr/>
      <w:r>
        <w:rPr>
          <w:lang w:val="fr_FR" w:bidi="fr_FR"/>
        </w:rPr>
      </w:r>
      <w:r>
        <w:rPr>
          <w:lang w:val="fr_FR" w:bidi="fr_FR"/>
        </w:rPr>
        <w:t>Paul commence quand il rend grâce, fortement, à Christ Jésus. Paul dit que Paul était un « blasphémateur, persécuteur et adversaire insolent ». Un blasphémateur est quelqu'un qui parle contre Dieu ou montre de l'irrespect à Dieu. Paul admet que Paul disait des choses terribles au sujet de Jésus et de Dieu. Un persécuteur est quelqu'un qui blesse ou attaque les autres à cause de leurs croyances. Paul a chassé les chrétiens, Paul a fait arrêter les chrétiens par les chefs et Paul a approuvé quand les chefs ont tué des chrétiens pour leur foi. Un adversaire insolent est quelqu'un qui se bat fièrement et ouvertement contre quelque chose. Paul n'était pas simplement en désaccord avec les chrétiens silencieusement. Paul était agressif et cruel envers les chrétiens. Paul était arrogant quand Paul a attaqué la foi chrétienne. Paul utilise des mots forts pour montrer le changement dramatique dans la vie de Paul.</w:t>
      </w:r>
    </w:p>
    <w:p>
      <w:pPr/>
      <w:r>
        <w:rPr>
          <w:lang w:val="fr_FR" w:bidi="fr_FR"/>
        </w:rPr>
      </w:r>
      <w:r>
        <w:rPr>
          <w:lang w:val="fr_FR" w:bidi="fr_FR"/>
        </w:rPr>
        <w:t>Quand Paul dit qu'il « a agi avec ignorance dans l'incrédulité », cela signifie deux choses. Tout d'abord, Paul ne connaissait pas la vérité au sujet de Jésus. Et deuxièmement, Paul ne croyait pas que Jésus était vraiment le Fils de Dieu. Paul pensait qu'attaquer les chrétiens était la bonne chose à faire. Paul avait tort, mais Paul n'a pas essayé de se battre contre Dieu exprès. Cela n'excuse pas les actions de Paul, mais cela explique pourquoi Dieu a montré miséricorde à Paul. Quand Dieu montre de la miséricorde, Dieu ne donne pas la punition que quelqu'un mérite. Dieu a montré de la miséricorde à Paul quand Dieu a pardonné à Paul au lieu de punir Paul pour la façon dont Paul a blessé les chrétiens.</w:t>
      </w:r>
    </w:p>
    <w:p>
      <w:pPr/>
      <w:r>
        <w:rPr>
          <w:lang w:val="fr_FR" w:bidi="fr_FR"/>
        </w:rPr>
      </w:r>
      <w:r>
        <w:rPr>
          <w:lang w:val="fr_FR" w:bidi="fr_FR"/>
        </w:rPr>
        <w:t>Arrêtez-vous ici et discutez de cette question en groupe : comment les gens montrent-ils qu'ils sont vraiment reconnaissants quand quelqu'un leur pardonne pour une erreur sérieuse ? Quelles actions ou changements de comportement montrent que la personne est vraiment reconnaissante ? Mettez cet enregistrement en pause ici.</w:t>
      </w:r>
    </w:p>
    <w:p>
      <w:pPr/>
      <w:r>
        <w:rPr>
          <w:lang w:val="fr_FR" w:bidi="fr_FR"/>
        </w:rPr>
      </w:r>
      <w:r>
        <w:rPr>
          <w:lang w:val="fr_FR" w:bidi="fr_FR"/>
        </w:rPr>
        <w:t>Quand Paul parle de la grâce de notre Seigneur, Paul parle spécifiquement de Jésus-Christ. Paul utilise le titre Seigneur pour montrer que Jésus est divin et a autorité. C'est le même Jésus que Paul avait déjà rejeté et contre lequel il s'est battu.</w:t>
      </w:r>
    </w:p>
    <w:p>
      <w:pPr/>
      <w:r>
        <w:rPr>
          <w:lang w:val="fr_FR" w:bidi="fr_FR"/>
        </w:rPr>
      </w:r>
      <w:r>
        <w:rPr>
          <w:lang w:val="fr_FR" w:bidi="fr_FR"/>
        </w:rPr>
        <w:t>Quand Paul décrit la façon dont la grâce, la foi et l'amour de Jésus coulent et débordent, Paul utilise l'image de la façon dont quelque chose se répand sur les côtés d'un conteneur. Pensez à une coupe dans laquelle quelqu'un verse tellement d'eau dans laquelle l'eau se répand partout. C'est ainsi que Paul décrit la grâce, la foi et l'amour de Jésus. Paul a fait l'expérience de la grâce de Jésus, a fait plus confiance ou a eu plus foi en Jésus et a fait l'expérience de l'amour de Jésus pour Paul.</w:t>
      </w:r>
    </w:p>
    <w:p>
      <w:pPr/>
      <w:r>
        <w:rPr>
          <w:lang w:val="fr_FR" w:bidi="fr_FR"/>
        </w:rPr>
      </w:r>
      <w:r>
        <w:rPr>
          <w:lang w:val="fr_FR" w:bidi="fr_FR"/>
        </w:rPr>
        <w:t>Arrêtez-vous ici et discutez en groupe : comment parlez-vous de quelqu'un qui est particulièrement bon envers vous, même quand vous ne méritez pas cette bonté ? Comment parlerez-vous de la façon dont Jésus a montré de la grâce et de l'amour à Paul, comme de l'eau qui déborde d'un contenant ? Mettez cet enregistrement en pause ici.</w:t>
      </w:r>
    </w:p>
    <w:p>
      <w:pPr/>
      <w:r>
        <w:rPr>
          <w:lang w:val="fr_FR" w:bidi="fr_FR"/>
        </w:rPr>
      </w:r>
      <w:r>
        <w:rPr>
          <w:lang w:val="fr_FR" w:bidi="fr_FR"/>
        </w:rPr>
        <w:t>Paul utilise l'expression : « Cette parole est digne de confiance et mérite une pleine acceptation » pour introduire une déclaration importante au sujet du but de Christ. Cette expression montre que ce qui suit est une vérité importante de la foi chrétienne.</w:t>
      </w:r>
    </w:p>
    <w:p>
      <w:pPr/>
      <w:r>
        <w:rPr>
          <w:lang w:val="fr_FR" w:bidi="fr_FR"/>
        </w:rPr>
      </w:r>
      <w:r>
        <w:rPr>
          <w:lang w:val="fr_FR" w:bidi="fr_FR"/>
        </w:rPr>
        <w:t>Arrêtez-vous ici et discutez en groupe : comment introduirez-vous la déclaration importante selon laquelle Christ Jésus est venu pour sauver les pécheurs ? Mettez cet enregistrement en pause ici.</w:t>
      </w:r>
    </w:p>
    <w:p>
      <w:pPr/>
      <w:r>
        <w:rPr>
          <w:lang w:val="fr_FR" w:bidi="fr_FR"/>
        </w:rPr>
      </w:r>
      <w:r>
        <w:rPr>
          <w:lang w:val="fr_FR" w:bidi="fr_FR"/>
        </w:rPr>
        <w:t>Paul se réfère à lui-même comme le « premier » des pécheurs. Quand Paul se dit lui-même être le « plus important des pécheurs », Paul veut dire deux choses importantes. Tout d'abord, Paul dit à quel point les péchés de Paul étaient terribles. Paul avait attaqué les chrétiens et avait travaillé pour détruire l'Église. C'étaient des péchés énormes contre Dieu et le peuple de Dieu. Paul utilise « le premier » pour montrer à quel point ces péchés étaient sérieux.</w:t>
      </w:r>
    </w:p>
    <w:p>
      <w:pPr/>
      <w:r>
        <w:rPr>
          <w:lang w:val="fr_FR" w:bidi="fr_FR"/>
        </w:rPr>
      </w:r>
      <w:r>
        <w:rPr>
          <w:lang w:val="fr_FR" w:bidi="fr_FR"/>
        </w:rPr>
        <w:t>Deuxièmement, Paul dit cela pour faire de lui-même un exemple. Paul veut montrer que si Jésus pouvait sauver le pire ennemi de l'Église, Jésus peut sauver n'importe qui. Paul devient un motif ou un modèle. Quand les autres personnes regardent l'histoire de Paul, ces personnes peuvent voir à quel point Jésus est patient et miséricordieux.</w:t>
      </w:r>
    </w:p>
    <w:p>
      <w:pPr/>
      <w:r>
        <w:rPr>
          <w:lang w:val="fr_FR" w:bidi="fr_FR"/>
        </w:rPr>
      </w:r>
      <w:r>
        <w:rPr>
          <w:lang w:val="fr_FR" w:bidi="fr_FR"/>
        </w:rPr>
        <w:t>Paul ne veut pas dire que Paul pèche plus que tous les autres dans le monde. Au lieu de cela, Paul affirme quelque chose au sujet de la puissance de Jésus pour sauver. Paul était le plus grand ennemi des chrétiens, mais Paul est maintenant l'un de leurs plus grands enseignants. Cet énorme changement montre à quel point Jésus peut transformer complètement quelqu'un.</w:t>
      </w:r>
    </w:p>
    <w:p>
      <w:pPr/>
      <w:r>
        <w:rPr>
          <w:lang w:val="fr_FR" w:bidi="fr_FR"/>
        </w:rPr>
      </w:r>
      <w:r>
        <w:rPr>
          <w:lang w:val="fr_FR" w:bidi="fr_FR"/>
        </w:rPr>
        <w:t>Paul raconte son histoire pour une raison importante. Certains enseignants ont dit que les personnes devaient suivre des règles strictes pour que Dieu les sauve. Mais l'histoire de Paul montre quelque chose de différent. L'histoire de Paul montre que Dieu sauve les gens quand ces personnes croient en Jésus, et pas seulement quand elles suivent les règles. Si Jésus pouvait sauver Paul, qui avait fait des choses aussi terribles, Jésus peut sauver quiconque croit.</w:t>
      </w:r>
    </w:p>
    <w:p>
      <w:pPr/>
      <w:r>
        <w:rPr>
          <w:lang w:val="fr_FR" w:bidi="fr_FR"/>
        </w:rPr>
      </w:r>
      <w:r>
        <w:rPr>
          <w:lang w:val="fr_FR" w:bidi="fr_FR"/>
        </w:rPr>
        <w:t>Arrêtez-vous ici et discutez de cette question en groupe : comment les personnes dans votre culture montrent-elles qu'elles sont humbles, en particulier quand Dieu ou quelqu'un d'autre leur a donné une position importante ? Comment parlerez-vous de la façon dont Paul s'appelle lui-même le « premier des pécheurs » ? Mettez cet enregistrement en pause ici.</w:t>
      </w:r>
    </w:p>
    <w:p>
      <w:pPr/>
      <w:r>
        <w:rPr>
          <w:lang w:val="fr_FR" w:bidi="fr_FR"/>
        </w:rPr>
      </w:r>
      <w:r>
        <w:rPr>
          <w:lang w:val="fr_FR" w:bidi="fr_FR"/>
        </w:rPr>
        <w:t>Après qu'il ait partagé sa propre histoire, Paul retourne maintenant à Timothée avec un ton personnel. Paul appelle même Timothée « mon fils » pour montrer la relation étroite entre Paul et Timothée. Paul retourne à la tâche qu'il a donnée à Timothée au début de la lettre. Plus tôt, Paul avait dit à Timothée d'arrêter les faux enseignants à Éphèse. Paul rappelle maintenant à Timothée ce travail important.</w:t>
      </w:r>
    </w:p>
    <w:p>
      <w:pPr/>
      <w:r>
        <w:rPr>
          <w:lang w:val="fr_FR" w:bidi="fr_FR"/>
        </w:rPr>
      </w:r>
      <w:r>
        <w:rPr>
          <w:lang w:val="fr_FR" w:bidi="fr_FR"/>
        </w:rPr>
        <w:t>Paul relie ce commandement aux prophéties spéciales que les gens ont faites au sujet de Timothée dans le passé. Les prophéties ont montré que Dieu avait choisi Timothée pour cette tâche.</w:t>
      </w:r>
    </w:p>
    <w:p>
      <w:pPr/>
      <w:r>
        <w:rPr>
          <w:lang w:val="fr_FR" w:bidi="fr_FR"/>
        </w:rPr>
      </w:r>
      <w:r>
        <w:rPr>
          <w:lang w:val="fr_FR" w:bidi="fr_FR"/>
        </w:rPr>
        <w:t>Paul dit à Timothée de « combattre le bon combat ». C'est une image de Timothée en tant que soldat dans une bataille. La bataille ne se déroule pas avec de vraies armes. Au lieu de cela, Timothée doit se battre pour protéger le vrai message au sujet de Jésus des faux enseignants. Paul veut que Timothée se souvienne de ces prophéties au sujet de Timothée. Les prophéties donneront à Timothée le courage et la force pour faire ce travail difficile.</w:t>
      </w:r>
    </w:p>
    <w:p>
      <w:pPr/>
      <w:r>
        <w:rPr>
          <w:lang w:val="fr_FR" w:bidi="fr_FR"/>
        </w:rPr>
      </w:r>
      <w:r>
        <w:rPr>
          <w:lang w:val="fr_FR" w:bidi="fr_FR"/>
        </w:rPr>
        <w:t>En commençant et en terminant avec des instructions à Timothée, Paul montre à quel point l'œuvre de Timothée est importante. L'histoire de Paul lui-même, et la façon dont Paul a changé d'un ennemi à un enseignant aide à montrer à Timothée pourquoi il est tellement important que Timothée arrête les faux enseignants.</w:t>
      </w:r>
    </w:p>
    <w:p>
      <w:pPr/>
      <w:r>
        <w:rPr>
          <w:lang w:val="fr_FR" w:bidi="fr_FR"/>
        </w:rPr>
      </w:r>
      <w:r>
        <w:rPr>
          <w:lang w:val="fr_FR" w:bidi="fr_FR"/>
        </w:rPr>
        <w:t>Le passage se termine quand Paul mentionne deux hommes, Hyménée et Alexandre, qui ont « fait naufrage dans leur foi ». Quand Paul dit que ces hommes « ont fait naufrage dans leur foi », Paul veut dire qu'ils ont complètement détruit leur cheminement spirituel. Tout comme un navire qui s'écrase sur les rochers et se brise, ces hommes ont détruit leur foi quand ils ont rejeté la vérité et ont enseigné de fausses idées. Ces hommes étaient des chefs importants dans l'Église à Éphèse. Les deux hommes se sont détournés de ce que Paul leur avait enseigné et ont commencé à enseigner de fausses idées à la place.</w:t>
      </w:r>
    </w:p>
    <w:p>
      <w:pPr/>
      <w:r>
        <w:rPr>
          <w:lang w:val="fr_FR" w:bidi="fr_FR"/>
        </w:rPr>
      </w:r>
      <w:r>
        <w:rPr>
          <w:lang w:val="fr_FR" w:bidi="fr_FR"/>
        </w:rPr>
        <w:t>Paul a pris des actions fortes contre ces hommes. Paul a fait retirer ces hommes de la communauté de l'Église. Paul décrit cela comme « les livrer à Satan ». Cela signifie que les hommes étaient à l'extérieur de la protection de l'Église. C'était une forme sérieuse de discipline d'Église.</w:t>
      </w:r>
    </w:p>
    <w:p>
      <w:pPr/>
      <w:r>
        <w:rPr>
          <w:lang w:val="fr_FR" w:bidi="fr_FR"/>
        </w:rPr>
      </w:r>
      <w:r>
        <w:rPr>
          <w:lang w:val="fr_FR" w:bidi="fr_FR"/>
        </w:rPr>
        <w:t>Mais l'objectif de Paul n'était pas seulement de punir les hommes. Paul voulait que ces hommes apprennent de leurs erreurs et arrêtent la façon dont ils ont parlé contre la vérité de Dieu. Tout comme Paul lui-même avait déjà parlé contre Dieu, mais que Dieu a montré de la miséricorde à Paul, Paul espère que ces hommes changeront.</w:t>
      </w:r>
    </w:p>
    <w:p>
      <w:pPr/>
      <w:r>
        <w:rPr>
          <w:lang w:val="fr_FR" w:bidi="fr_FR"/>
        </w:rPr>
      </w:r>
      <w:r>
        <w:rPr>
          <w:lang w:val="fr_FR" w:bidi="fr_FR"/>
        </w:rPr>
        <w:t>Arrêtez-vous ici et discutez de cette question en groupe : racontez une histoire au sujet de quelqu'un que vous connaissez qui a déjà suivi des croyances ou des valeurs fortes, mais qui s'est plus tard détourné de ces croyances complètement. Prêtez une attention spéciale aux mots et aux expressions que les personnes dans votre communauté utilisent pour décrire quand quelqu'un abandonne ses croyances. Quelles images ou quel langage spécial les gens utilisent-ils pour expliquer ce qui s'est passé ? Mettez cet enregistrement en pause ici.</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avoir des dessins ou des objets pour représenter la façon dont Paul a complètement changé, comment Timothée a reçu la lettre et comment les personnes ont retiré les deux faux enseignants de la communauté de l'Église. Vous pourriez montrer comment Paul change d'un ennemi à un enseignant. Vous pourriez ensuite montrer aux gens comment les gens posent les mains sur Timothée et nomment Timothée pour diriger. Montrez Timothée pendant qu'il va vers un groupe d'objets ou de personnes qui représentent l'Église à Éphèse. Quand vous parlez d'Hyménée et d'Alexandre, vous pouvez déplacer leurs objets à l'extérieur du groupe d'objets ou de personnes qui représentent l'Église. Ces objets peuvent aider à montrer comment l'histoire personnelle de Paul se connecte à ses instructions pour Timothée et l'Église.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1.12–20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Christ Jésus notre Seigneur</w:t>
      </w:r>
    </w:p>
    <w:p>
      <w:pPr>
        <w:pStyle w:val="ListBullet"/>
        <w:spacing w:line="240" w:lineRule="auto"/>
        <w:ind w:left="720"/>
      </w:pPr>
      <w:r>
        <w:rPr>
          <w:lang w:val="fr_FR" w:bidi="fr_FR"/>
        </w:rPr>
      </w:r>
      <w:r>
        <w:rPr>
          <w:lang w:val="fr_FR" w:bidi="fr_FR"/>
        </w:rPr>
        <w:t>Immortel, invisible et seul Dieu</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Hyménée</w:t>
      </w:r>
    </w:p>
    <w:p>
      <w:pPr>
        <w:pStyle w:val="ListBullet"/>
        <w:spacing w:line="240" w:lineRule="auto"/>
        <w:ind w:left="720"/>
      </w:pPr>
      <w:r>
        <w:rPr>
          <w:lang w:val="fr_FR" w:bidi="fr_FR"/>
        </w:rPr>
      </w:r>
      <w:r>
        <w:rPr>
          <w:lang w:val="fr_FR" w:bidi="fr_FR"/>
        </w:rPr>
        <w:t>Alexandre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disant ce qu'elle ressent ou pense en jouant ce rôle.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commence quand il remercie Christ Jésus pour la façon dont Christ donne de la force à Paul, considère Paul comme fidèle et nomme Paul pour le service.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décrit ensuite son passé comme un blasphémateur, un persécuteur et un homme violent. Paul explique qu'il a reçu miséricorde parce que Paul a agi dans l'ignorance et l'incrédulité.</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souligne la grâce débordante de Dieu, avec la foi et l'amour en Christ Jésus. Paul déclare une parole digne de confiance au sujet de la façon dont Christ est venu pour sauver les pécheurs, dont Paul se considère lui-même comme le pire.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exprime que la raison pour laquelle Paul a reçu miséricorde était pour que Christ Jésus puisse montrer sa grande patience comme un exemple pour les autres qui croiraient en Christ pour la vie éternelle. Paul termine ensuite en exprimant sa louange pour le Roi éternel.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s'adresse ensuite à Timothée et lui rappelle les prophéties que les gens ont déjà faites au sujet de Timothée. Paul encourage Timothée à s'accrocher à la foi et à une bonne conscience.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Enfin, Paul mentionne Hyménée et Alexandre, qui ont rejeté la foi et la bonne conscience pour que leur foi soit détruite comme un navire. Paul déclare qu'il a livré ces hommes à Satan pour leur enseigner à ne pas blasphémer.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1.12–20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remercie </w:t>
      </w:r>
      <w:r>
        <w:rPr>
          <w:b/>
          <w:lang w:val="fr_FR" w:bidi="fr_FR"/>
        </w:rPr>
        <w:t>Christ</w:t>
      </w:r>
      <w:r>
        <w:rPr>
          <w:lang w:val="fr_FR" w:bidi="fr_FR"/>
        </w:rPr>
        <w:t xml:space="preserve"> Jésus son Seigneur. Christ est un titre qui signifie « l'élu » ou « l'oint ». Quand Paul dit « Christ Jésus », Paul veut dire que Jésus est le Sauveur promis que Dieu avait prévu d'envoyer. Ce titre montre que Jésus est celui que Dieu a choisi pour sauver les gens de leurs péchés. Cherchez </w:t>
      </w:r>
      <w:r>
        <w:rPr>
          <w:lang w:val="fr_FR" w:bidi="fr_FR"/>
        </w:rPr>
        <w:t>Christ</w:t>
      </w:r>
      <w:r>
        <w:rPr>
          <w:lang w:val="fr_FR" w:bidi="fr_FR"/>
        </w:rPr>
        <w:t xml:space="preserve"> dans le Glossaire principal pour plus d'informations, et utilisez le même mot pour Christ que vous avez utilisé dans les passages précédents.</w:t>
      </w:r>
    </w:p>
    <w:p>
      <w:pPr/>
      <w:r>
        <w:rPr>
          <w:lang w:val="fr_FR" w:bidi="fr_FR"/>
        </w:rPr>
      </w:r>
      <w:r>
        <w:rPr>
          <w:lang w:val="fr_FR" w:bidi="fr_FR"/>
        </w:rPr>
        <w:t xml:space="preserve">Le titre </w:t>
      </w:r>
      <w:r>
        <w:rPr>
          <w:b/>
          <w:lang w:val="fr_FR" w:bidi="fr_FR"/>
        </w:rPr>
        <w:t>Seigneur</w:t>
      </w:r>
      <w:r>
        <w:rPr>
          <w:lang w:val="fr_FR" w:bidi="fr_FR"/>
        </w:rPr>
        <w:t xml:space="preserve"> montre que Jésus a pleine autorité. Quand Paul appelle Jésus Seigneur, Paul veut dire que Jésus est divin et règne sur tout. C'est particulièrement puissant parce que Paul avait auparavant nié que Jésus était Seigneur. Paul accepte maintenant Jésus avec joie comme le maître et le chef de Paul. Traduisez Seigneur de la même manière que vous l'avez fait dans les passages précédents, et cherchez </w:t>
      </w:r>
      <w:r>
        <w:rPr>
          <w:lang w:val="fr_FR" w:bidi="fr_FR"/>
        </w:rPr>
        <w:t>Seigneur</w:t>
      </w:r>
      <w:r>
        <w:rPr>
          <w:lang w:val="fr_FR" w:bidi="fr_FR"/>
        </w:rPr>
        <w:t xml:space="preserve"> dans le Glossaire principal pour plus d'informations.</w:t>
      </w:r>
    </w:p>
    <w:p>
      <w:pPr/>
      <w:r>
        <w:rPr>
          <w:lang w:val="fr_FR" w:bidi="fr_FR"/>
        </w:rPr>
      </w:r>
      <w:r>
        <w:rPr>
          <w:lang w:val="fr_FR" w:bidi="fr_FR"/>
        </w:rPr>
        <w:t xml:space="preserve">Paul décrit la façon dont il était un </w:t>
      </w:r>
      <w:r>
        <w:rPr>
          <w:b/>
          <w:lang w:val="fr_FR" w:bidi="fr_FR"/>
        </w:rPr>
        <w:t>blasphémateur</w:t>
      </w:r>
      <w:r>
        <w:rPr>
          <w:lang w:val="fr_FR" w:bidi="fr_FR"/>
        </w:rPr>
        <w:t xml:space="preserve">, un </w:t>
      </w:r>
      <w:r>
        <w:rPr>
          <w:b/>
          <w:lang w:val="fr_FR" w:bidi="fr_FR"/>
        </w:rPr>
        <w:t>persécuteur</w:t>
      </w:r>
      <w:r>
        <w:rPr>
          <w:lang w:val="fr_FR" w:bidi="fr_FR"/>
        </w:rPr>
        <w:t xml:space="preserve"> et un </w:t>
      </w:r>
      <w:r>
        <w:rPr>
          <w:b/>
          <w:lang w:val="fr_FR" w:bidi="fr_FR"/>
        </w:rPr>
        <w:t>adversaire insolent</w:t>
      </w:r>
      <w:r>
        <w:rPr>
          <w:lang w:val="fr_FR" w:bidi="fr_FR"/>
        </w:rPr>
        <w:t>. Ces termes décrivent les actions de Paul contre Christ et l'Église avant la conversion de Paul. Blasphémateur fait référence à quelqu'un qui parle contre ou insulte Dieu. Un persécuteur est quelqu'un qui maltraite ou harcèle les autres à cause de leurs croyances. Un adversaire insolent décrit quelqu'un qui s'oppose de manière agressive à quelque chose de manière irrespectueuse ou arrogante.</w:t>
      </w:r>
    </w:p>
    <w:p>
      <w:pPr/>
      <w:r>
        <w:rPr>
          <w:lang w:val="fr_FR" w:bidi="fr_FR"/>
        </w:rPr>
      </w:r>
      <w:r>
        <w:rPr>
          <w:lang w:val="fr_FR" w:bidi="fr_FR"/>
        </w:rPr>
        <w:t xml:space="preserve">Arrêtez-vous ici et discutez en groupe des mots ou des expressions que vous utiliserez pour </w:t>
      </w:r>
      <w:r>
        <w:rPr>
          <w:b/>
          <w:lang w:val="fr_FR" w:bidi="fr_FR"/>
        </w:rPr>
        <w:t>adversaire insolent</w:t>
      </w:r>
      <w:r>
        <w:rPr>
          <w:lang w:val="fr_FR" w:bidi="fr_FR"/>
        </w:rPr>
        <w:t xml:space="preserve">, </w:t>
      </w:r>
      <w:r>
        <w:rPr>
          <w:b/>
          <w:lang w:val="fr_FR" w:bidi="fr_FR"/>
        </w:rPr>
        <w:t>blasphémateur</w:t>
      </w:r>
      <w:r>
        <w:rPr>
          <w:lang w:val="fr_FR" w:bidi="fr_FR"/>
        </w:rPr>
        <w:t xml:space="preserve"> et </w:t>
      </w:r>
      <w:r>
        <w:rPr>
          <w:b/>
          <w:lang w:val="fr_FR" w:bidi="fr_FR"/>
        </w:rPr>
        <w:t>persécuteur</w:t>
      </w:r>
      <w:r>
        <w:rPr>
          <w:lang w:val="fr_FR" w:bidi="fr_FR"/>
        </w:rPr>
        <w:t xml:space="preserve">. Cherchez </w:t>
      </w:r>
      <w:r>
        <w:rPr>
          <w:lang w:val="fr_FR" w:bidi="fr_FR"/>
        </w:rPr>
        <w:t>blasphème</w:t>
      </w:r>
      <w:r>
        <w:rPr>
          <w:lang w:val="fr_FR" w:bidi="fr_FR"/>
        </w:rPr>
        <w:t xml:space="preserve"> et </w:t>
      </w:r>
      <w:r>
        <w:rPr>
          <w:lang w:val="fr_FR" w:bidi="fr_FR"/>
        </w:rPr>
        <w:t>persécution</w:t>
      </w:r>
      <w:r>
        <w:rPr>
          <w:lang w:val="fr_FR" w:bidi="fr_FR"/>
        </w:rPr>
        <w:t xml:space="preserve"> dans le Glossaire principal pour plus d'informations. Mettez cet enregistrement en pause ici.</w:t>
      </w:r>
    </w:p>
    <w:p>
      <w:pPr/>
      <w:r>
        <w:rPr>
          <w:lang w:val="fr_FR" w:bidi="fr_FR"/>
        </w:rPr>
      </w:r>
      <w:r>
        <w:rPr>
          <w:lang w:val="fr_FR" w:bidi="fr_FR"/>
        </w:rPr>
        <w:t xml:space="preserve">Paul mentionne la façon dont Paul a reçu </w:t>
      </w:r>
      <w:r>
        <w:rPr>
          <w:b/>
          <w:lang w:val="fr_FR" w:bidi="fr_FR"/>
        </w:rPr>
        <w:t>miséricorde</w:t>
      </w:r>
      <w:r>
        <w:rPr>
          <w:lang w:val="fr_FR" w:bidi="fr_FR"/>
        </w:rPr>
        <w:t xml:space="preserve"> de la part de Dieu. La miséricorde est quand quelqu'un qui a le pouvoir de punir choisit de ne pas le faire et montre de la bonté à la place. Utilisez le même mot pour miséricorde que dans les passages précédents. Cherchez </w:t>
      </w:r>
      <w:r>
        <w:rPr>
          <w:lang w:val="fr_FR" w:bidi="fr_FR"/>
        </w:rPr>
        <w:t>miséricorde</w:t>
      </w:r>
      <w:r>
        <w:rPr>
          <w:lang w:val="fr_FR" w:bidi="fr_FR"/>
        </w:rPr>
        <w:t xml:space="preserve"> dans le Glossaire principal pour plus d'informations.</w:t>
      </w:r>
    </w:p>
    <w:p>
      <w:pPr/>
      <w:r>
        <w:rPr>
          <w:lang w:val="fr_FR" w:bidi="fr_FR"/>
        </w:rPr>
      </w:r>
      <w:r>
        <w:rPr>
          <w:lang w:val="fr_FR" w:bidi="fr_FR"/>
        </w:rPr>
        <w:t xml:space="preserve">Paul dit : « la </w:t>
      </w:r>
      <w:r>
        <w:rPr>
          <w:b/>
          <w:lang w:val="fr_FR" w:bidi="fr_FR"/>
        </w:rPr>
        <w:t>grâce</w:t>
      </w:r>
      <w:r>
        <w:rPr>
          <w:lang w:val="fr_FR" w:bidi="fr_FR"/>
        </w:rPr>
        <w:t xml:space="preserve"> de notre Seigneur a </w:t>
      </w:r>
      <w:r>
        <w:rPr>
          <w:b/>
          <w:lang w:val="fr_FR" w:bidi="fr_FR"/>
        </w:rPr>
        <w:t>débordé</w:t>
      </w:r>
      <w:r>
        <w:rPr>
          <w:lang w:val="fr_FR" w:bidi="fr_FR"/>
        </w:rPr>
        <w:t xml:space="preserve"> pour moi ». La grâce fait référence à la bonté ou à la faveur imméritée de Dieu. Utilisez le même mot pour grâce que dans les passages précédents.</w:t>
      </w:r>
    </w:p>
    <w:p>
      <w:pPr/>
      <w:r>
        <w:rPr>
          <w:lang w:val="fr_FR" w:bidi="fr_FR"/>
        </w:rPr>
      </w:r>
      <w:r>
        <w:rPr>
          <w:lang w:val="fr_FR" w:bidi="fr_FR"/>
        </w:rPr>
        <w:t xml:space="preserve">Cherchez </w:t>
      </w:r>
      <w:r>
        <w:rPr>
          <w:lang w:val="fr_FR" w:bidi="fr_FR"/>
        </w:rPr>
        <w:t>grâce</w:t>
      </w:r>
      <w:r>
        <w:rPr>
          <w:lang w:val="fr_FR" w:bidi="fr_FR"/>
        </w:rPr>
        <w:t xml:space="preserve"> dans le Glossaire principal pour plus d'informations.</w:t>
      </w:r>
    </w:p>
    <w:p>
      <w:pPr/>
      <w:r>
        <w:rPr>
          <w:lang w:val="fr_FR" w:bidi="fr_FR"/>
        </w:rPr>
      </w:r>
      <w:r>
        <w:rPr>
          <w:lang w:val="fr_FR" w:bidi="fr_FR"/>
        </w:rPr>
        <w:t xml:space="preserve">Paul dit aussi que Jésus a déversé sa </w:t>
      </w:r>
      <w:r>
        <w:rPr>
          <w:b/>
          <w:lang w:val="fr_FR" w:bidi="fr_FR"/>
        </w:rPr>
        <w:t>foi</w:t>
      </w:r>
      <w:r>
        <w:rPr>
          <w:lang w:val="fr_FR" w:bidi="fr_FR"/>
        </w:rPr>
        <w:t xml:space="preserve"> et son </w:t>
      </w:r>
      <w:r>
        <w:rPr>
          <w:b/>
          <w:lang w:val="fr_FR" w:bidi="fr_FR"/>
        </w:rPr>
        <w:t>amour</w:t>
      </w:r>
      <w:r>
        <w:rPr>
          <w:lang w:val="fr_FR" w:bidi="fr_FR"/>
        </w:rPr>
        <w:t xml:space="preserve"> sur Paul. Quelqu'un a foi quand il fait confiance ou croit en Jésus. Paul voit cet amour comme à la fois un don de la part de Dieu et la preuve que la grâce de Dieu a vraiment changé Paul. Ce ne sont pas seulement des sentiments chaleureux, mais une transformation complète de la façon dont il se rapporte aux autres. Paul est passé de causer du mal à montrer l'amour de Christ. Utilisez les mêmes mots pour foi et amour que dans les passages précédents, et cherchez </w:t>
      </w:r>
      <w:r>
        <w:rPr>
          <w:lang w:val="fr_FR" w:bidi="fr_FR"/>
        </w:rPr>
        <w:t>foi</w:t>
      </w:r>
      <w:r>
        <w:rPr>
          <w:lang w:val="fr_FR" w:bidi="fr_FR"/>
        </w:rPr>
        <w:t xml:space="preserve"> dans le Glossaire principal pour plus d'informations.</w:t>
      </w:r>
    </w:p>
    <w:p>
      <w:pPr/>
      <w:r>
        <w:rPr>
          <w:lang w:val="fr_FR" w:bidi="fr_FR"/>
        </w:rPr>
      </w:r>
      <w:r>
        <w:rPr>
          <w:lang w:val="fr_FR" w:bidi="fr_FR"/>
        </w:rPr>
        <w:t xml:space="preserve">Paul décrit la façon dont Christ Jésus est venu dans le monde pour sauver les pécheurs. Le concept de </w:t>
      </w:r>
      <w:r>
        <w:rPr>
          <w:b/>
          <w:lang w:val="fr_FR" w:bidi="fr_FR"/>
        </w:rPr>
        <w:t>salut</w:t>
      </w:r>
      <w:r>
        <w:rPr>
          <w:lang w:val="fr_FR" w:bidi="fr_FR"/>
        </w:rPr>
        <w:t xml:space="preserve"> dans ce contexte fait référence à la délivrance du péché et de ses conséquences. Utilisez le même mot pour pécheurs que dans les passages précédents, et cherchez </w:t>
      </w:r>
      <w:r>
        <w:rPr>
          <w:lang w:val="fr_FR" w:bidi="fr_FR"/>
        </w:rPr>
        <w:t>péché</w:t>
      </w:r>
      <w:r>
        <w:rPr>
          <w:lang w:val="fr_FR" w:bidi="fr_FR"/>
        </w:rPr>
        <w:t xml:space="preserve"> dans le Glossaire principal pour plus d'informations.</w:t>
      </w:r>
    </w:p>
    <w:p>
      <w:pPr/>
      <w:r>
        <w:rPr>
          <w:lang w:val="fr_FR" w:bidi="fr_FR"/>
        </w:rPr>
      </w:r>
      <w:r>
        <w:rPr>
          <w:lang w:val="fr_FR" w:bidi="fr_FR"/>
        </w:rPr>
        <w:t xml:space="preserve">Arrêtez-vous ici et discutez du mot ou de l'expression que vous utiliserez pour « sauver les pécheurs ». Cherchez </w:t>
      </w:r>
      <w:r>
        <w:rPr>
          <w:lang w:val="fr_FR" w:bidi="fr_FR"/>
        </w:rPr>
        <w:t>salut</w:t>
      </w:r>
      <w:r>
        <w:rPr>
          <w:lang w:val="fr_FR" w:bidi="fr_FR"/>
        </w:rPr>
        <w:t xml:space="preserve"> et </w:t>
      </w:r>
      <w:r>
        <w:rPr>
          <w:lang w:val="fr_FR" w:bidi="fr_FR"/>
        </w:rPr>
        <w:t>péché</w:t>
      </w:r>
      <w:r>
        <w:rPr>
          <w:lang w:val="fr_FR" w:bidi="fr_FR"/>
        </w:rPr>
        <w:t>, si nécessaire, dans le Glossaire principal pour plus d'informations. Mettez cet enregistrement en pause ici.</w:t>
      </w:r>
    </w:p>
    <w:p>
      <w:pPr/>
      <w:r>
        <w:rPr>
          <w:lang w:val="fr_FR" w:bidi="fr_FR"/>
        </w:rPr>
      </w:r>
      <w:r>
        <w:rPr>
          <w:lang w:val="fr_FR" w:bidi="fr_FR"/>
        </w:rPr>
        <w:t xml:space="preserve">Paul dit qu'il est un exemple pour les personnes qui veulent </w:t>
      </w:r>
      <w:r>
        <w:rPr>
          <w:b/>
          <w:lang w:val="fr_FR" w:bidi="fr_FR"/>
        </w:rPr>
        <w:t>croire</w:t>
      </w:r>
      <w:r>
        <w:rPr>
          <w:lang w:val="fr_FR" w:bidi="fr_FR"/>
        </w:rPr>
        <w:t xml:space="preserve"> en Jésus et avoir </w:t>
      </w:r>
      <w:r>
        <w:rPr>
          <w:b/>
          <w:lang w:val="fr_FR" w:bidi="fr_FR"/>
        </w:rPr>
        <w:t>la vie éternelle</w:t>
      </w:r>
      <w:r>
        <w:rPr>
          <w:lang w:val="fr_FR" w:bidi="fr_FR"/>
        </w:rPr>
        <w:t>. Quand les gens croient en Jésus, ils croient que ce que Jésus dit au sujet de lui-même est vrai, et ces personnes font confiance et suivent Jésus. Ces personnes ont ensuite la vie éternelle, c'est-à-dire la vie avec Dieu qui dure pour toujours.</w:t>
      </w:r>
    </w:p>
    <w:p>
      <w:pPr/>
      <w:r>
        <w:rPr>
          <w:lang w:val="fr_FR" w:bidi="fr_FR"/>
        </w:rPr>
      </w:r>
      <w:r>
        <w:rPr>
          <w:lang w:val="fr_FR" w:bidi="fr_FR"/>
        </w:rPr>
        <w:t xml:space="preserve">Arrêtez-vous ici et discutez en groupe des mots ou des expressions que vous utiliserez pour </w:t>
      </w:r>
      <w:r>
        <w:rPr>
          <w:b/>
          <w:lang w:val="fr_FR" w:bidi="fr_FR"/>
        </w:rPr>
        <w:t>croire</w:t>
      </w:r>
      <w:r>
        <w:rPr>
          <w:lang w:val="fr_FR" w:bidi="fr_FR"/>
        </w:rPr>
        <w:t xml:space="preserve"> et pour </w:t>
      </w:r>
      <w:r>
        <w:rPr>
          <w:b/>
          <w:lang w:val="fr_FR" w:bidi="fr_FR"/>
        </w:rPr>
        <w:t>vie éternelle</w:t>
      </w:r>
      <w:r>
        <w:rPr>
          <w:lang w:val="fr_FR" w:bidi="fr_FR"/>
        </w:rPr>
        <w:t xml:space="preserve">. Cherchez </w:t>
      </w:r>
      <w:r>
        <w:rPr>
          <w:lang w:val="fr_FR" w:bidi="fr_FR"/>
        </w:rPr>
        <w:t>croire</w:t>
      </w:r>
      <w:r>
        <w:rPr>
          <w:lang w:val="fr_FR" w:bidi="fr_FR"/>
        </w:rPr>
        <w:t xml:space="preserve"> et </w:t>
      </w:r>
      <w:r>
        <w:rPr>
          <w:lang w:val="fr_FR" w:bidi="fr_FR"/>
        </w:rPr>
        <w:t>vie éternelle</w:t>
      </w:r>
      <w:r>
        <w:rPr>
          <w:lang w:val="fr_FR" w:bidi="fr_FR"/>
        </w:rPr>
        <w:t xml:space="preserve"> dans le Glossaire principal pour plus d'informations. Si vous avez déjà traduit ces mots dans un autre livre de la Bible, utilisez les mêmes mots ici. Mettez cet enregistrement en pause ici.</w:t>
      </w:r>
    </w:p>
    <w:p>
      <w:pPr/>
      <w:r>
        <w:rPr>
          <w:lang w:val="fr_FR" w:bidi="fr_FR"/>
        </w:rPr>
      </w:r>
      <w:r>
        <w:rPr>
          <w:lang w:val="fr_FR" w:bidi="fr_FR"/>
        </w:rPr>
        <w:t xml:space="preserve">Paul loue Dieu et l'appelle le </w:t>
      </w:r>
      <w:r>
        <w:rPr>
          <w:b/>
          <w:lang w:val="fr_FR" w:bidi="fr_FR"/>
        </w:rPr>
        <w:t>roi</w:t>
      </w:r>
      <w:r>
        <w:rPr>
          <w:lang w:val="fr_FR" w:bidi="fr_FR"/>
        </w:rPr>
        <w:t xml:space="preserve"> éternel, c'est-à-dire le roi qui vit pour toujours. Un roi est quelqu'un qui règne sur un royaume, c'est-à-dire un territoire spécifique. Dieu est le roi sur le monde entier, et toute la création est son royaume.</w:t>
      </w:r>
    </w:p>
    <w:p>
      <w:pPr/>
      <w:r>
        <w:rPr>
          <w:lang w:val="fr_FR" w:bidi="fr_FR"/>
        </w:rPr>
      </w:r>
      <w:r>
        <w:rPr>
          <w:lang w:val="fr_FR" w:bidi="fr_FR"/>
        </w:rPr>
        <w:t xml:space="preserve">Arrêtez-vous ici et discutez en groupe du mot ou de l'expression que vous utiliserez pour </w:t>
      </w:r>
      <w:r>
        <w:rPr>
          <w:b/>
          <w:lang w:val="fr_FR" w:bidi="fr_FR"/>
        </w:rPr>
        <w:t>roi</w:t>
      </w:r>
      <w:r>
        <w:rPr>
          <w:lang w:val="fr_FR" w:bidi="fr_FR"/>
        </w:rPr>
        <w:t xml:space="preserve">. Cherchez </w:t>
      </w:r>
      <w:r>
        <w:rPr>
          <w:lang w:val="fr_FR" w:bidi="fr_FR"/>
        </w:rPr>
        <w:t>roi</w:t>
      </w:r>
      <w:r>
        <w:rPr>
          <w:lang w:val="fr_FR" w:bidi="fr_FR"/>
        </w:rPr>
        <w:t xml:space="preserve"> et </w:t>
      </w:r>
      <w:r>
        <w:rPr>
          <w:lang w:val="fr_FR" w:bidi="fr_FR"/>
        </w:rPr>
        <w:t>royaume de Dieu</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donne à Dieu l'honneur et la </w:t>
      </w:r>
      <w:r>
        <w:rPr>
          <w:b/>
          <w:lang w:val="fr_FR" w:bidi="fr_FR"/>
        </w:rPr>
        <w:t>gloire</w:t>
      </w:r>
      <w:r>
        <w:rPr>
          <w:lang w:val="fr_FR" w:bidi="fr_FR"/>
        </w:rPr>
        <w:t xml:space="preserve">. Cela signifie qu'il respecte Dieu et admire Dieu. Utilisez le même mot pour gloire que dans les passages précédents. Cherchez </w:t>
      </w:r>
      <w:r>
        <w:rPr>
          <w:lang w:val="fr_FR" w:bidi="fr_FR"/>
        </w:rPr>
        <w:t>gloire</w:t>
      </w:r>
      <w:r>
        <w:rPr>
          <w:lang w:val="fr_FR" w:bidi="fr_FR"/>
        </w:rPr>
        <w:t xml:space="preserve"> dans le Glossaire principal pour plus d'informations.</w:t>
      </w:r>
    </w:p>
    <w:p>
      <w:pPr/>
      <w:r>
        <w:rPr>
          <w:lang w:val="fr_FR" w:bidi="fr_FR"/>
        </w:rPr>
      </w:r>
      <w:r>
        <w:rPr>
          <w:lang w:val="fr_FR" w:bidi="fr_FR"/>
        </w:rPr>
        <w:t xml:space="preserve">Paul mentionne les </w:t>
      </w:r>
      <w:r>
        <w:rPr>
          <w:b/>
          <w:lang w:val="fr_FR" w:bidi="fr_FR"/>
        </w:rPr>
        <w:t>prophéties</w:t>
      </w:r>
      <w:r>
        <w:rPr>
          <w:lang w:val="fr_FR" w:bidi="fr_FR"/>
        </w:rPr>
        <w:t xml:space="preserve"> au sujet de Timothée. Les prophéties étaient des messages spéciaux de la part de Dieu. Ces prophéties au sujet de Timothée étaient comme le sceau d'approbation de Dieu. Les prophéties ont montré à tout le monde que Dieu avait choisi Timothée pour cette œuvre importante dans l'Église.</w:t>
      </w:r>
    </w:p>
    <w:p>
      <w:pPr/>
      <w:r>
        <w:rPr>
          <w:lang w:val="fr_FR" w:bidi="fr_FR"/>
        </w:rPr>
      </w:r>
      <w:r>
        <w:rPr>
          <w:lang w:val="fr_FR" w:bidi="fr_FR"/>
        </w:rPr>
        <w:t xml:space="preserve">Arrêtez-vous ici et discutez en groupe du mot ou de l'expression que vous utiliserez pour les </w:t>
      </w:r>
      <w:r>
        <w:rPr>
          <w:b/>
          <w:lang w:val="fr_FR" w:bidi="fr_FR"/>
        </w:rPr>
        <w:t>prophéties</w:t>
      </w:r>
      <w:r>
        <w:rPr>
          <w:lang w:val="fr_FR" w:bidi="fr_FR"/>
        </w:rPr>
        <w:t xml:space="preserve">. Cherchez </w:t>
      </w:r>
      <w:r>
        <w:rPr>
          <w:lang w:val="fr_FR" w:bidi="fr_FR"/>
        </w:rPr>
        <w:t>prophétie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à Timothée de s'accrocher à sa foi et à sa bonne </w:t>
      </w:r>
      <w:r>
        <w:rPr>
          <w:b/>
          <w:lang w:val="fr_FR" w:bidi="fr_FR"/>
        </w:rPr>
        <w:t>conscience</w:t>
      </w:r>
      <w:r>
        <w:rPr>
          <w:lang w:val="fr_FR" w:bidi="fr_FR"/>
        </w:rPr>
        <w:t xml:space="preserve">. Utilisez le même mot pour conscience que dans les passages précédents. Cherchez </w:t>
      </w:r>
      <w:r>
        <w:rPr>
          <w:b/>
          <w:lang w:val="fr_FR" w:bidi="fr_FR"/>
        </w:rPr>
        <w:t>conscience</w:t>
      </w:r>
      <w:r>
        <w:rPr>
          <w:lang w:val="fr_FR" w:bidi="fr_FR"/>
        </w:rPr>
        <w:t xml:space="preserve"> dans le Glossaire principal pour plus d'informations.</w:t>
      </w:r>
    </w:p>
    <w:p>
      <w:pPr/>
      <w:r>
        <w:rPr>
          <w:lang w:val="fr_FR" w:bidi="fr_FR"/>
        </w:rPr>
      </w:r>
      <w:r>
        <w:rPr>
          <w:b/>
          <w:lang w:val="fr_FR" w:bidi="fr_FR"/>
        </w:rPr>
        <w:t>Satan</w:t>
      </w:r>
      <w:r>
        <w:rPr>
          <w:lang w:val="fr_FR" w:bidi="fr_FR"/>
        </w:rPr>
        <w:t xml:space="preserve"> est un être spirituel. Satan est l'ennemi de Dieu qui travaille contre le peuple de Dieu. Quand Paul parle de livrer les gens à Satan, Paul veut mettre ces personnes à l'extérieur de la protection de l'Église. C'était une forme sérieuse de discipline. L'objectif était d'aider ces personnes à réaliser leurs erreurs et à retourner à la vérité.</w:t>
      </w:r>
    </w:p>
    <w:p>
      <w:pPr/>
      <w:r>
        <w:rPr>
          <w:lang w:val="fr_FR" w:bidi="fr_FR"/>
        </w:rPr>
      </w:r>
      <w:r>
        <w:rPr>
          <w:lang w:val="fr_FR" w:bidi="fr_FR"/>
        </w:rPr>
        <w:t xml:space="preserve">Arrêtez-vous ici et discutez en groupe du mot ou de l'expression que vous utiliserez pour </w:t>
      </w:r>
      <w:r>
        <w:rPr>
          <w:b/>
          <w:lang w:val="fr_FR" w:bidi="fr_FR"/>
        </w:rPr>
        <w:t>Satan</w:t>
      </w:r>
      <w:r>
        <w:rPr>
          <w:lang w:val="fr_FR" w:bidi="fr_FR"/>
        </w:rPr>
        <w:t xml:space="preserve">. Cherchez </w:t>
      </w:r>
      <w:r>
        <w:rPr>
          <w:lang w:val="fr_FR" w:bidi="fr_FR"/>
        </w:rPr>
        <w:t>Satan</w:t>
      </w:r>
      <w:r>
        <w:rPr>
          <w:lang w:val="fr_FR" w:bidi="fr_FR"/>
        </w:rPr>
        <w:t xml:space="preserve"> dans le Glossaire principal pour plus d'informations. Si vous avez déjà traduit ce mot dans un autre livre de la Bible, utilisez le même mot ici. </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1.12–20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2:1–7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2.1–7. Laissez entrer la parole de Dieu dans vos cœurs.</w:t>
      </w:r>
    </w:p>
    <w:p>
      <w:pPr/>
      <w:r>
        <w:rPr>
          <w:lang w:val="fr_FR" w:bidi="fr_FR"/>
        </w:rPr>
      </w:r>
      <w:r>
        <w:rPr>
          <w:lang w:val="fr_FR" w:bidi="fr_FR"/>
        </w:rPr>
        <w:t xml:space="preserve">Écoutez l'enregistrement de 1 Timothée 2.1–7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Paul commence sa lettre à Timothée en disant à Timothée que Paul sait qu'il y a des personnes dans l'Église à Éphèse qui enseignent de mauvaises choses. Les enseignements de ces personnes vont contre la loi de Dieu et la bonne nouvelle que Dieu a ordonné à Paul d'enseigner. Vous vous souviendrez que dans le passage avant celui-ci, Paul avait encouragé Timothée à rester fort dans la responsabilité de Timothée d'enseigner aux gens cette même bonne nouvelle.</w:t>
      </w:r>
    </w:p>
    <w:p>
      <w:pPr/>
      <w:r>
        <w:rPr>
          <w:lang w:val="fr_FR" w:bidi="fr_FR"/>
        </w:rPr>
      </w:r>
      <w:r>
        <w:rPr>
          <w:lang w:val="fr_FR" w:bidi="fr_FR"/>
        </w:rPr>
        <w:t>Dans cette section, Paul commence à donner à Timothée des instructions spécifiques pour les meilleures façons d'arrêter les mauvais enseignants à Éphèse et de sauver les croyants et lui-même des mauvais enseignements de ces enseignants. La première instruction de Paul à Timothée est de faire que les personnes à Éphèse prient.</w:t>
      </w:r>
    </w:p>
    <w:p>
      <w:pPr/>
      <w:r>
        <w:rPr>
          <w:lang w:val="fr_FR" w:bidi="fr_FR"/>
        </w:rPr>
      </w:r>
      <w:r>
        <w:rPr>
          <w:lang w:val="fr_FR" w:bidi="fr_FR"/>
        </w:rPr>
        <w:t>Arrêtez-vous ici et discutez de cette question en groupe : à quoi ressemble une réunion de prière dans votre communauté ? Quelles sont les différentes façons dont vous pourriez demander à une personne de prier pour vous ? Mettez cet enregistrement en pause ici.</w:t>
      </w:r>
    </w:p>
    <w:p>
      <w:pPr/>
      <w:r>
        <w:rPr>
          <w:lang w:val="fr_FR" w:bidi="fr_FR"/>
        </w:rPr>
      </w:r>
      <w:r>
        <w:rPr>
          <w:lang w:val="fr_FR" w:bidi="fr_FR"/>
        </w:rPr>
        <w:t>Paul encourage les croyants à prier pour tout le monde, y compris les personnes qui ont autorité sur les croyants. Beaucoup de personnes à cette époque croyaient que les familles avec le pouvoir politique, comme les rois et les reines, avaient du pouvoir parce que les dieux de ces personnes l'avaient donnée au peuple. Comme pour les autres positions politiques, militaires et religieuses de pouvoir, les personnes riches pouvaient payer pour contrôler les personnes dans ces positions. Vous vous souviendrez dans Actes que Paul a passé deux ans à Éphèse. Les enseignements de Paul ont mis les chefs juifs et les Gentils à Éphèse en colère contre Paul et les nouveaux croyants. Dans cette situation, les Gentils étaient en colère parce que si les gens n'adoraient plus leur déesse locale, cela changerait leurs pratiques culturelles d'adoration et ferait du tort à leurs entreprises. Le peuple d'Éphèse adorait aussi l'empereur humain à Rome comme si l'empereur était un dieu. Les décisions au sujet de qui adorer à Éphèse pourraient donc aussi affecter la vie d'une personne politiquement.</w:t>
      </w:r>
    </w:p>
    <w:p>
      <w:pPr/>
      <w:r>
        <w:rPr>
          <w:lang w:val="fr_FR" w:bidi="fr_FR"/>
        </w:rPr>
      </w:r>
      <w:r>
        <w:rPr>
          <w:lang w:val="fr_FR" w:bidi="fr_FR"/>
        </w:rPr>
        <w:t>Arrêtez-vous ici et discutez de cette question en groupe : comment une personne devient-elle un chef dans votre communauté ? Racontez des exemples de votre vie quand quelque chose que vous avez fait ou dit pour être obéissant à Dieu a mis les chefs ou les autres personnes dans votre communauté en colère contre vous. Comment avez-vous répondu ? Mettez cet enregistrement en pause ici.</w:t>
      </w:r>
    </w:p>
    <w:p>
      <w:pPr/>
      <w:r>
        <w:rPr>
          <w:lang w:val="fr_FR" w:bidi="fr_FR"/>
        </w:rPr>
      </w:r>
      <w:r>
        <w:rPr>
          <w:lang w:val="fr_FR" w:bidi="fr_FR"/>
        </w:rPr>
        <w:t>En réponse à ces défis, Paul dit à Timothée d'enseigner aux croyants à prier pour le salut de tout le monde, y compris leurs chefs politiques. Paul dit que ce genre de prière aidera les gens à vivre en paix dans leurs communautés. Paul dit aussi que cela montrera que les croyants sont pieux et dignes. En d'autres termes, cela montrera que les croyants sont des personnes qui vivent d'une manière qui plaît à Dieu, et cela montrera que les croyants font de bons choix parce qu'ils réfléchissent attentivement.</w:t>
      </w:r>
    </w:p>
    <w:p>
      <w:pPr/>
      <w:r>
        <w:rPr>
          <w:lang w:val="fr_FR" w:bidi="fr_FR"/>
        </w:rPr>
      </w:r>
      <w:r>
        <w:rPr>
          <w:lang w:val="fr_FR" w:bidi="fr_FR"/>
        </w:rPr>
        <w:t>Arrêtez-vous ici et discutez de cette question en groupe : discutez du genre de choses que les gens font quand ils vivent en paix avec les autres dans votre communauté et prient pour les autres dans la communauté. Comment décrivez-vous les personnes qui vivent comme cela ? Mettez cet enregistrement en pause ici.</w:t>
      </w:r>
    </w:p>
    <w:p>
      <w:pPr/>
      <w:r>
        <w:rPr>
          <w:lang w:val="fr_FR" w:bidi="fr_FR"/>
        </w:rPr>
      </w:r>
      <w:r>
        <w:rPr>
          <w:lang w:val="fr_FR" w:bidi="fr_FR"/>
        </w:rPr>
        <w:t>Paul dit ensuite que prier comme cela est bon devant Dieu. Quand Paul dit « devant Dieu », Paul veut dire que Dieu voit ce genre de prière comme une bonne chose. En d'autres termes, Dieu aime quand nous prions pour les autres. Paul soutient cela quand il explique que Dieu veut sauver tout le monde et que Dieu veut que tout le monde connaisse la vérité. Paul explique que Dieu nous a sauvés à travers Jésus. Paul décrit Jésus comme un médiateur. Un médiateur est une personne qui aide deux personnes dans une dispute pour trouver un moyen de s'entendre et de faire la paix l'un avec l'autre.</w:t>
      </w:r>
    </w:p>
    <w:p>
      <w:pPr/>
      <w:r>
        <w:rPr>
          <w:lang w:val="fr_FR" w:bidi="fr_FR"/>
        </w:rPr>
      </w:r>
      <w:r>
        <w:rPr>
          <w:lang w:val="fr_FR" w:bidi="fr_FR"/>
        </w:rPr>
        <w:t>Arrêtez-vous ici et discutez de cette question en groupe : racontez des exemples de votre vie quand vous avez eu une dispute sérieuse avec quelqu'un. Qu'avez-vous fait, vous et cette personne, pour faire la paix les uns avec les autres ? Qui a la tâche spéciale, dans votre communauté, pour aider deux personnes à venir à un accord officiel ? Mettez cet enregistrement en pause ici.</w:t>
      </w:r>
    </w:p>
    <w:p>
      <w:pPr/>
      <w:r>
        <w:rPr>
          <w:lang w:val="fr_FR" w:bidi="fr_FR"/>
        </w:rPr>
      </w:r>
      <w:r>
        <w:rPr>
          <w:lang w:val="fr_FR" w:bidi="fr_FR"/>
        </w:rPr>
        <w:t>Paul dit que Jésus s'est donné lui-même comme une « rançon ». L'esclavage était une pratique commune et acceptable à l'époque de Paul et de Timothée. Quand quelqu'un était un prisonnier, c'est-à-dire un esclave, une autre personne pouvait acheter et libérer cette personne. Les gens appellent l'argent que la personne a payé pour libérer l'esclave ou le prisonnier une rançon.</w:t>
      </w:r>
    </w:p>
    <w:p>
      <w:pPr/>
      <w:r>
        <w:rPr>
          <w:lang w:val="fr_FR" w:bidi="fr_FR"/>
        </w:rPr>
      </w:r>
      <w:r>
        <w:rPr>
          <w:lang w:val="fr_FR" w:bidi="fr_FR"/>
        </w:rPr>
        <w:t>Arrêtez-vous ici et discutez de cette question en groupe : si quelqu'un dans votre communauté a une dette qu'il ne peut pas payer, comment cette personne peut-elle trouver de l'aide pour payer la dette ? Les gens pensent-ils que c'est une bonne chose de payer une facture ou une amende pour quelqu'un d'autre ? Racontez une histoire d'un moment où quelqu'un a payé la dette de quelqu'un d'autre. Mettez cet enregistrement en pause ici.</w:t>
      </w:r>
    </w:p>
    <w:p>
      <w:pPr/>
      <w:r>
        <w:rPr>
          <w:lang w:val="fr_FR" w:bidi="fr_FR"/>
        </w:rPr>
      </w:r>
      <w:r>
        <w:rPr>
          <w:lang w:val="fr_FR" w:bidi="fr_FR"/>
        </w:rPr>
        <w:t>Paul termine ce passage au sujet de la prière et du salut pour tous en rappelant à Timothée qu'en réalité, la mission que Dieu a donnée à Paul était de dire à tout le monde ce message au sujet de Jésus. Paul dit que sa mission est de le dire aux Gentils, ce qui signifie les personnes qui ne sont pas des Juifs. Paul dit que Paul est un apôtre pour les Gentils. Vous vous souviendrez que Jésus a envoyé des apôtres en mission pour dire aux autres personnes la bonne nouvelle même avant la mort et la résurrection de Jésus. Ici, Paul insiste fortement sur le fait que Paul a aussi une mission spéciale de la part de Dieu pour aller et parler à tout le monde au sujet de Jésus.</w:t>
      </w:r>
    </w:p>
    <w:p>
      <w:pPr/>
      <w:r>
        <w:rPr>
          <w:lang w:val="fr_FR" w:bidi="fr_FR"/>
        </w:rPr>
      </w:r>
      <w:r>
        <w:rPr>
          <w:lang w:val="fr_FR" w:bidi="fr_FR"/>
        </w:rPr>
        <w:t>Arrêtez-vous ici et discutez de cette question en groupe : racontez une histoire au sujet de quelqu'un qui a une mission spéciale. Prêtez attention à la façon dont vous parlez de qui a envoyé cette personne en mission, et aussi à la façon dont vous parlez de savoir si la personne a fait un bon travail ou un mauvais travail pour accomplir la mission.</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exhorte les croyants à prier pour tout le monde. Paul dit aussi de prier pour les rois et les personnes qui sont en autorité. Paul dit que cela aidera les croyants à vivre en paix et dans la piété avec leur communauté.</w:t>
      </w:r>
    </w:p>
    <w:p>
      <w:pPr/>
      <w:r>
        <w:rPr>
          <w:lang w:val="fr_FR" w:bidi="fr_FR"/>
        </w:rPr>
      </w:r>
      <w:r>
        <w:rPr>
          <w:b/>
          <w:lang w:val="fr_FR" w:bidi="fr_FR"/>
        </w:rPr>
        <w:t>Dans la deuxième partie :</w:t>
      </w:r>
      <w:r>
        <w:rPr>
          <w:lang w:val="fr_FR" w:bidi="fr_FR"/>
        </w:rPr>
        <w:t xml:space="preserve"> Paul dit que Dieu aime quand les croyants font cela parce que Dieu veut sauver tout le monde. Paul explique que Dieu sauve les gens à travers Jésus-Christ. Jésus-Christ est le seul médiateur qui fait la paix entre Dieu et les gens. Jésus a fait cela quand il s'est donné lui-même comme une rançon pour notre liberté.</w:t>
      </w:r>
    </w:p>
    <w:p>
      <w:pPr/>
      <w:r>
        <w:rPr>
          <w:lang w:val="fr_FR" w:bidi="fr_FR"/>
        </w:rPr>
      </w:r>
      <w:r>
        <w:rPr>
          <w:b/>
          <w:lang w:val="fr_FR" w:bidi="fr_FR"/>
        </w:rPr>
        <w:t>Dans la troisième partie :</w:t>
      </w:r>
      <w:r>
        <w:rPr>
          <w:lang w:val="fr_FR" w:bidi="fr_FR"/>
        </w:rPr>
        <w:t xml:space="preserve"> Paul dit que Dieu a envoyé Paul pour enseigner aux Gentils ce message au sujet de Jésus.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croyants à Éphèse</w:t>
      </w:r>
    </w:p>
    <w:p>
      <w:pPr>
        <w:pStyle w:val="ListBullet"/>
        <w:spacing w:line="240" w:lineRule="auto"/>
        <w:ind w:left="720"/>
      </w:pPr>
      <w:r>
        <w:rPr>
          <w:lang w:val="fr_FR" w:bidi="fr_FR"/>
        </w:rPr>
      </w:r>
      <w:r>
        <w:rPr>
          <w:lang w:val="fr_FR" w:bidi="fr_FR"/>
        </w:rPr>
        <w:t>Tous les êtres humains</w:t>
      </w:r>
    </w:p>
    <w:p>
      <w:pPr>
        <w:pStyle w:val="ListBullet"/>
        <w:spacing w:line="240" w:lineRule="auto"/>
        <w:ind w:left="720"/>
      </w:pPr>
      <w:r>
        <w:rPr>
          <w:lang w:val="fr_FR" w:bidi="fr_FR"/>
        </w:rPr>
      </w:r>
      <w:r>
        <w:rPr>
          <w:lang w:val="fr_FR" w:bidi="fr_FR"/>
        </w:rPr>
        <w:t>Les personnes en positions d'autorité</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Gentils</w:t>
      </w:r>
    </w:p>
    <w:p>
      <w:pPr/>
      <w:r>
        <w:rPr>
          <w:lang w:val="fr_FR" w:bidi="fr_FR"/>
        </w:rPr>
      </w:r>
      <w:r>
        <w:rPr>
          <w:lang w:val="fr_FR" w:bidi="fr_FR"/>
        </w:rPr>
        <w:t>En groupe, prêtez attention à ces parties du cadre du passage :</w:t>
      </w:r>
    </w:p>
    <w:p>
      <w:pPr/>
      <w:r>
        <w:rPr>
          <w:lang w:val="fr_FR" w:bidi="fr_FR"/>
        </w:rPr>
      </w:r>
      <w:r>
        <w:rPr>
          <w:lang w:val="fr_FR" w:bidi="fr_FR"/>
        </w:rPr>
        <w:t>Paul a dit dans les passages précédents que Paul sait qu'il y a des problèmes dans l'Église à Éphèse. Alors que Paul commence, Paul relie ce passage au précédent avec une expression qui exhorte fortement Timothée à suivre le conseil de Paul dans ce passage et les passages suivants. De cette manière, Timothée peut arrêter les mauvais enseignants et se sauver lui-même, ainsi que les croyants à Éphèse, des mauvais enseignements de ces personnes. La prière est la première des nombreuses instructions que Paul donne à Timothée dans sa lettre. Paul parle d'abord de la prière pour montrer que la prière est la chose la plus importante que peuvent faire les croyants.</w:t>
      </w:r>
    </w:p>
    <w:p>
      <w:pPr/>
      <w:r>
        <w:rPr>
          <w:lang w:val="fr_FR" w:bidi="fr_FR"/>
        </w:rPr>
      </w:r>
      <w:r>
        <w:rPr>
          <w:lang w:val="fr_FR" w:bidi="fr_FR"/>
        </w:rPr>
        <w:t>Paul dit que les croyants devraient prier de quatre manières. Les croyants devraient faire des demandes, des prières, des intercessions et des actions de grâce. Quand quelqu'un fait intercession, cette personne fait une demande pour quelqu'un d'autre. Paul parle de ces quatre façons de prier pour montrer que Paul veut que les croyants prient toutes sortes de prières. Toute l'idée signifie : « Priez chaque sorte de prière pour tout le monde ».</w:t>
      </w:r>
    </w:p>
    <w:p>
      <w:pPr/>
      <w:r>
        <w:rPr>
          <w:lang w:val="fr_FR" w:bidi="fr_FR"/>
        </w:rPr>
      </w:r>
      <w:r>
        <w:rPr>
          <w:lang w:val="fr_FR" w:bidi="fr_FR"/>
        </w:rPr>
        <w:t>Paul encourage les croyants à prier pour tout le monde, y compris les rois et les autres chefs qui ont autorité sur les croyants. Paul dit à Timothée que le résultat, ou l'objectif, de la prière est que les croyants vivront une vie pacifique et tranquille dans leurs communautés, et que quand les croyants prient, les croyants montreront qu'ils sont des personnes pieuses et dignes. Les mots paisible et calme sont très similaires ici. Ces mots signifient à la fois être calme et ordonné. Quand les gens sont pieux, ces personnes vivent leur vie d'une manière qui plaît à Dieu et montre du respect pour Dieu. Quand les gens sont dignes, ces personnes vivent d'une manière qui montre qu'elles prennent de bonnes décisions qui font que les autres personnes les respectent. Toutes ces qualités ensemble décrivent le genre de vie que les croyants devraient vivre. Quand les croyants vivent de cette manière, la relation des croyants avec leur communauté est meilleure, et cette communauté voit mieux les chrétiens et Dieu.</w:t>
      </w:r>
    </w:p>
    <w:p>
      <w:pPr/>
      <w:r>
        <w:rPr>
          <w:lang w:val="fr_FR" w:bidi="fr_FR"/>
        </w:rPr>
      </w:r>
      <w:r>
        <w:rPr>
          <w:lang w:val="fr_FR" w:bidi="fr_FR"/>
        </w:rPr>
        <w:t>Arrêtez-vous ici et discutez en groupe des fois où vous avez donné des conseils à quelqu'un sur la façon de vivre une bonne vie ou comment bien agir dans une situation difficile. Prêtez attention à la façon dont vous avez montré qu'est-ce qui était le plus importantes à faire. Discutez de ce qui se produira quand quelqu'un vit sa vie de cette manière. Mettez cet enregistrement en pause ici.</w:t>
      </w:r>
    </w:p>
    <w:p>
      <w:pPr/>
      <w:r>
        <w:rPr>
          <w:lang w:val="fr_FR" w:bidi="fr_FR"/>
        </w:rPr>
      </w:r>
      <w:r>
        <w:rPr>
          <w:lang w:val="fr_FR" w:bidi="fr_FR"/>
        </w:rPr>
        <w:t>Dans la deuxième partie, Paul soutient les instructions de Paul quand il dit que Dieu aime quand les croyants prient comme cela, parce que Dieu veut sauver tout le monde. Paul dit que Jésus est le seul médiateur et que Jésus a payé pour notre liberté avec sa propre personne comme rançon. Paul décrit ensuite ce que Jésus a fait comme un témoignage, c'est-à-dire un message, qui est venu au meilleur moment où il aurait pu venir.</w:t>
      </w:r>
    </w:p>
    <w:p>
      <w:pPr/>
      <w:r>
        <w:rPr>
          <w:lang w:val="fr_FR" w:bidi="fr_FR"/>
        </w:rPr>
      </w:r>
      <w:r>
        <w:rPr>
          <w:lang w:val="fr_FR" w:bidi="fr_FR"/>
        </w:rPr>
        <w:t>Arrêtez-vous ici et discutez en groupe d'un moment où vous avez reçu un message au bon moment où vous en aviez besoin. Prêtez attention à la façon dont vous exprimez quand le message est venu et pourquoi ce moment était un bon moment pour que vous entendiez le message. Mettez cet enregistrement en pause ici.</w:t>
      </w:r>
    </w:p>
    <w:p>
      <w:pPr/>
      <w:r>
        <w:rPr>
          <w:lang w:val="fr_FR" w:bidi="fr_FR"/>
        </w:rPr>
      </w:r>
      <w:r>
        <w:rPr>
          <w:lang w:val="fr_FR" w:bidi="fr_FR"/>
        </w:rPr>
        <w:t>Dans la troisième partie de ce passage, Paul relie son instruction de prier pour le salut de tout le monde à la mission de Paul pour parler à tout le monde de la bonne nouvelle. La bonne nouvelle au sujet de Jésus n'est pas seulement pour les Juifs. Paul dit que Dieu a fait de Paul un prédicateur, un apôtre et un enseignant pour que Paul puisse dire aussi ce témoignage au sujet de Jésus aux Gentils. En d'autres termes, Dieu a envoyé Paul pour enseigner à tout le monde (y compris le peuple non-juif) dans la foi et en vérité les choses que Paul sait au sujet de Jésus. Quand Paul dit qu'il enseigne dans la foi et en vérité, certaines personnes pensent que Paul parle de la façon dont Paul enseigne. En d'autres termes, Paul enseigne les Gentils fidèlement et véridiquement, leur enseignant toujours la vérité. Les autres personnes pensent que Paul veut décrire la chose que Paul enseigne. En d'autres termes, Paul enseigne le message de foi, c'est-à-dire le fait de faire confiance à Jésus. Il enseigne aussi la vérité, c'est-à-dire les vraies choses de Dieu. Paul veut que Timothée sache sans aucun doute que Paul dit la vérité au sujet de lui-même. Paul interrompt même ce qu'il écrit pour insister sur le fait que quand Paul dit qu'il est un apôtre, Paul dit la vérité.</w:t>
      </w:r>
    </w:p>
    <w:p>
      <w:pPr/>
      <w:r>
        <w:rPr>
          <w:lang w:val="fr_FR" w:bidi="fr_FR"/>
        </w:rPr>
      </w:r>
      <w:r>
        <w:rPr>
          <w:lang w:val="fr_FR" w:bidi="fr_FR"/>
        </w:rPr>
        <w:t>Arrêtez-vous ici et discutez des choses au sujet de vous-même dont vous êtes très sûr qu'elles sont vraies. Prêtez attention à la façon dont vous insistez pour que ces choses soient vraies. Vous interrompez-vous vous-même ? Comment traduirez-vous le fait que Paul s'interrompt lui-même et insiste sur le fait que ces choses sont vraies au sujet de Paul ? Traduisez l'insistance de Paul de la manière la plus naturelle dans votre langue, même si cela signifie que vous devez changer l'ordre du passage.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Utilisez des objets ou des dessins pour montrer comment Paul dit à Timothée d'encourager les croyants à prier. Dans une autre région, vous pouvez placer les croyants et les personnes en autorité dans deux groupes. Montrez comment Timothée dit aux croyants ce que Paul a ordonné aux croyants de faire. Timothée et les croyants devraient montrer qu'ils prient pour les chefs. Jésus peut se tenir entre les croyants, Dieu, et les chefs. Peut-être que Jésus pourrait marcher vers Dieu avec certains des chefs, puis amener les chefs dans la communauté des croyants. Cela montre que Jésus est le médiateur, celui qui amène les gens dans la communauté des croyants de Dieu. Montrez que les personnes dans la communauté des incroyants respectent les croyants. Montrez comment Dieu et Jésus veillent sur les croyants et sont heureux de ce que font les croyants. Montrez comment Paul enseigne à la communauté des incroyants et aux chefs au sujet de Jésus.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croyants à Éphèse</w:t>
      </w:r>
    </w:p>
    <w:p>
      <w:pPr>
        <w:pStyle w:val="ListBullet"/>
        <w:spacing w:line="240" w:lineRule="auto"/>
        <w:ind w:left="720"/>
      </w:pPr>
      <w:r>
        <w:rPr>
          <w:lang w:val="fr_FR" w:bidi="fr_FR"/>
        </w:rPr>
      </w:r>
      <w:r>
        <w:rPr>
          <w:lang w:val="fr_FR" w:bidi="fr_FR"/>
        </w:rPr>
        <w:t>Tous les êtres humains</w:t>
      </w:r>
    </w:p>
    <w:p>
      <w:pPr>
        <w:pStyle w:val="ListBullet"/>
        <w:spacing w:line="240" w:lineRule="auto"/>
        <w:ind w:left="720"/>
      </w:pPr>
      <w:r>
        <w:rPr>
          <w:lang w:val="fr_FR" w:bidi="fr_FR"/>
        </w:rPr>
      </w:r>
      <w:r>
        <w:rPr>
          <w:lang w:val="fr_FR" w:bidi="fr_FR"/>
        </w:rPr>
        <w:t>Les personnes en positions d'autorité</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Gentils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comment Paul dit à Timothée d'encourager les croyants à prier. Dans une autre partie de la pièce, vous pouvez placer les croyants et les personnes en autorité dans deux groupes. Représentez la façon dont Timothée dit aux croyants ce que Paul a ordonné aux croyants de faire.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croyants : « Que ressentez-vous quand vous entendez que vous devriez prier pour les rois et les autres chefs ? » Les gens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façon dont les croyants prient toutes sortes de prières pour les chefs. Les responsables en autorité peuvent représenter la façon dont ils voient ces disciples de Jésus qui vivent d'une manière pieuse et digne.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chefs de la communauté : « Que ressentez-vous quand vous voyez comment vivent les chrétiens ? » Ces personnes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Demandez à une personne d'agir comme Dieu et à un groupe de personnes d'agir en tant qu'humains. Représentez le désir de Dieu de sauver tout le monde et que tout le monde connaisse la vérité. Certaines des personnes qui étaient les chefs de la communauté pouvaient aussi agir dans ce groupe.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Dieu : « Que ressentez-vous quand les gens ne connaissent pas la vérité ? » La personne pourrait répondre à des choses comme :</w:t>
      </w:r>
    </w:p>
    <w:p>
      <w:pPr>
        <w:pStyle w:val="ListBullet"/>
        <w:spacing w:line="240" w:lineRule="auto"/>
        <w:ind w:left="720"/>
      </w:pPr>
      <w:r>
        <w:rPr>
          <w:lang w:val="fr_FR" w:bidi="fr_FR"/>
        </w:rPr>
      </w:r>
      <w:r>
        <w:rPr>
          <w:lang w:val="fr_FR" w:bidi="fr_FR"/>
        </w:rPr>
        <w:t>Demandez au groupe qui joue les personnes : « Que ressentez-vous quand vous ne connaissez pas la vérité ? » Ces personnes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Demandez à une autre personne de représenter la façon dont Jésus est le médiateur entre Dieu et tout le monde.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quand vous agissez en tant que médiateur pour apporter la paix aux gens et à Dieu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façon dont Paul prêche le message de la bonne nouvelle aux Gentils. Certaines des personnes qui étaient les chefs de la communauté pouvaient aussi agir en tant que Gentils qui entendent le message de Paul.</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 groupe de personnes qui jouent les Gentils : « Que ressentez-vous quand vous entendez la bonne nouvelle que Dieu veut vous sauver ? » Ces personnes pourraient répondre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Paul demande à Timothée de dire aux croyants à Éphèse de prier pour tout le monde. Paul dit que les croyants devraient faire des demandes, des prières, des intercessions et des actions de grâce. Ensemble, ces paroles montrent que Paul veut que les croyants prient toutes sortes de prières. Il est préférable si vous pouvez trouver des mots ou des expressions spécifiques pour chaque mot. Mais la chose la plus importante est que ce groupe de quatre mots montre que Paul veut que les croyants prient de toutes les manières. Toute l'idée signifie : « Priez chaque sorte de prière pour tout le monde ».</w:t>
      </w:r>
    </w:p>
    <w:p>
      <w:pPr/>
      <w:r>
        <w:rPr>
          <w:lang w:val="fr_FR" w:bidi="fr_FR"/>
        </w:rPr>
      </w:r>
      <w:r>
        <w:rPr>
          <w:lang w:val="fr_FR" w:bidi="fr_FR"/>
        </w:rPr>
        <w:t xml:space="preserve">Une </w:t>
      </w:r>
      <w:r>
        <w:rPr>
          <w:b/>
          <w:lang w:val="fr_FR" w:bidi="fr_FR"/>
        </w:rPr>
        <w:t>demande</w:t>
      </w:r>
      <w:r>
        <w:rPr>
          <w:lang w:val="fr_FR" w:bidi="fr_FR"/>
        </w:rPr>
        <w:t xml:space="preserve"> est quand quelqu'un demande quelque chose.</w:t>
      </w:r>
    </w:p>
    <w:p>
      <w:pPr/>
      <w:r>
        <w:rPr>
          <w:lang w:val="fr_FR" w:bidi="fr_FR"/>
        </w:rPr>
      </w:r>
      <w:r>
        <w:rPr>
          <w:lang w:val="fr_FR" w:bidi="fr_FR"/>
        </w:rPr>
        <w:t xml:space="preserve">Arrêtez-vous ici et discutez en groupe du mot ou de l'expression que vous utiliserez pour les </w:t>
      </w:r>
      <w:r>
        <w:rPr>
          <w:b/>
          <w:lang w:val="fr_FR" w:bidi="fr_FR"/>
        </w:rPr>
        <w:t>demandes</w:t>
      </w:r>
      <w:r>
        <w:rPr>
          <w:lang w:val="fr_FR" w:bidi="fr_FR"/>
        </w:rPr>
        <w:t>.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La</w:t>
      </w:r>
      <w:r>
        <w:rPr>
          <w:b/>
          <w:lang w:val="fr_FR" w:bidi="fr_FR"/>
        </w:rPr>
        <w:t xml:space="preserve"> prière</w:t>
      </w:r>
      <w:r>
        <w:rPr>
          <w:lang w:val="fr_FR" w:bidi="fr_FR"/>
        </w:rPr>
        <w:t xml:space="preserve"> est quand quelqu'un parle à Dieu.</w:t>
      </w:r>
    </w:p>
    <w:p>
      <w:pPr/>
      <w:r>
        <w:rPr>
          <w:lang w:val="fr_FR" w:bidi="fr_FR"/>
        </w:rPr>
      </w:r>
      <w:r>
        <w:rPr>
          <w:lang w:val="fr_FR" w:bidi="fr_FR"/>
        </w:rPr>
        <w:t xml:space="preserve">Arrêtez-vous ici et discutez en groupe du mot ou de l'expression que vous utiliserez pour la </w:t>
      </w:r>
      <w:r>
        <w:rPr>
          <w:b/>
          <w:lang w:val="fr_FR" w:bidi="fr_FR"/>
        </w:rPr>
        <w:t>prière</w:t>
      </w:r>
      <w:r>
        <w:rPr>
          <w:lang w:val="fr_FR" w:bidi="fr_FR"/>
        </w:rPr>
        <w:t xml:space="preserve">. Cherchez </w:t>
      </w:r>
      <w:r>
        <w:rPr>
          <w:lang w:val="fr_FR" w:bidi="fr_FR"/>
        </w:rPr>
        <w:t>prier</w:t>
      </w:r>
      <w:r>
        <w:rPr>
          <w:lang w:val="fr_FR" w:bidi="fr_FR"/>
        </w:rPr>
        <w:t xml:space="preserve"> dans le Glossaire principal pour plus d'informations.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Une </w:t>
      </w:r>
      <w:r>
        <w:rPr>
          <w:b/>
          <w:lang w:val="fr_FR" w:bidi="fr_FR"/>
        </w:rPr>
        <w:t>intercession</w:t>
      </w:r>
      <w:r>
        <w:rPr>
          <w:lang w:val="fr_FR" w:bidi="fr_FR"/>
        </w:rPr>
        <w:t xml:space="preserve"> est lorsqu'une personne demande à Dieu de faire quelque chose pour quelqu'un d'autre.</w:t>
      </w:r>
    </w:p>
    <w:p>
      <w:pPr/>
      <w:r>
        <w:rPr>
          <w:lang w:val="fr_FR" w:bidi="fr_FR"/>
        </w:rPr>
      </w:r>
      <w:r>
        <w:rPr>
          <w:lang w:val="fr_FR" w:bidi="fr_FR"/>
        </w:rPr>
        <w:t xml:space="preserve">Arrêtez-vous ici et discutez en groupe du mot ou de l'expression que vous utiliserez pour </w:t>
      </w:r>
      <w:r>
        <w:rPr>
          <w:b/>
          <w:lang w:val="fr_FR" w:bidi="fr_FR"/>
        </w:rPr>
        <w:t>intercession</w:t>
      </w:r>
      <w:r>
        <w:rPr>
          <w:lang w:val="fr_FR" w:bidi="fr_FR"/>
        </w:rPr>
        <w:t>. Si vous avez déjà traduit ce mot dans un autre livre de la Bible, utilisez le même mot ici. Arrêtez cet enregistrement ici.</w:t>
      </w:r>
    </w:p>
    <w:p>
      <w:pPr/>
      <w:r>
        <w:rPr>
          <w:lang w:val="fr_FR" w:bidi="fr_FR"/>
        </w:rPr>
      </w:r>
      <w:r>
        <w:rPr>
          <w:b/>
          <w:lang w:val="fr_FR" w:bidi="fr_FR"/>
        </w:rPr>
        <w:t>L'action de grâce</w:t>
      </w:r>
      <w:r>
        <w:rPr>
          <w:lang w:val="fr_FR" w:bidi="fr_FR"/>
        </w:rPr>
        <w:t xml:space="preserve"> est quand les gens remercient Dieu pour ce que Dieu a déjà fait pour ces personnes ou pour les autres.</w:t>
      </w:r>
    </w:p>
    <w:p>
      <w:pPr/>
      <w:r>
        <w:rPr>
          <w:lang w:val="fr_FR" w:bidi="fr_FR"/>
        </w:rPr>
      </w:r>
      <w:r>
        <w:rPr>
          <w:lang w:val="fr_FR" w:bidi="fr_FR"/>
        </w:rPr>
        <w:t xml:space="preserve">Arrêtez-vous ici et discutez en groupe du mot ou de l'expression que vous utiliserez pour </w:t>
      </w:r>
      <w:r>
        <w:rPr>
          <w:b/>
          <w:lang w:val="fr_FR" w:bidi="fr_FR"/>
        </w:rPr>
        <w:t>action de grâce</w:t>
      </w:r>
      <w:r>
        <w:rPr>
          <w:lang w:val="fr_FR" w:bidi="fr_FR"/>
        </w:rPr>
        <w:t>.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Paul dit aux croyants de prier pour les rois. Un </w:t>
      </w:r>
      <w:r>
        <w:rPr>
          <w:b/>
          <w:lang w:val="fr_FR" w:bidi="fr_FR"/>
        </w:rPr>
        <w:t>roi</w:t>
      </w:r>
      <w:r>
        <w:rPr>
          <w:lang w:val="fr_FR" w:bidi="fr_FR"/>
        </w:rPr>
        <w:t xml:space="preserve"> était quelqu'un qui règnait sur une ville ou un territoire. Un roi régnait normalement pour la vie et transmettait son autorité à l'un des fils du roi. Utilisez le même mot pour roi que dans les passages précédents. Cherchez </w:t>
      </w:r>
      <w:r>
        <w:rPr>
          <w:lang w:val="fr_FR" w:bidi="fr_FR"/>
        </w:rPr>
        <w:t>roi</w:t>
      </w:r>
      <w:r>
        <w:rPr>
          <w:lang w:val="fr_FR" w:bidi="fr_FR"/>
        </w:rPr>
        <w:t xml:space="preserve"> dans le Glossaire principal pour plus d'informations.</w:t>
      </w:r>
    </w:p>
    <w:p>
      <w:pPr/>
      <w:r>
        <w:rPr>
          <w:lang w:val="fr_FR" w:bidi="fr_FR"/>
        </w:rPr>
      </w:r>
      <w:r>
        <w:rPr>
          <w:lang w:val="fr_FR" w:bidi="fr_FR"/>
        </w:rPr>
        <w:t>Paul dit que si les croyants prient pour les personnes et les chefs dans leur communauté, les croyants vivront une vie paisible et tranquille d'une manière pieuse et digne.</w:t>
      </w:r>
    </w:p>
    <w:p>
      <w:pPr/>
      <w:r>
        <w:rPr>
          <w:lang w:val="fr_FR" w:bidi="fr_FR"/>
        </w:rPr>
      </w:r>
      <w:r>
        <w:rPr>
          <w:lang w:val="fr_FR" w:bidi="fr_FR"/>
        </w:rPr>
        <w:t xml:space="preserve">Les mots </w:t>
      </w:r>
      <w:r>
        <w:rPr>
          <w:b/>
          <w:lang w:val="fr_FR" w:bidi="fr_FR"/>
        </w:rPr>
        <w:t>paisible</w:t>
      </w:r>
      <w:r>
        <w:rPr>
          <w:lang w:val="fr_FR" w:bidi="fr_FR"/>
        </w:rPr>
        <w:t xml:space="preserve"> et </w:t>
      </w:r>
      <w:r>
        <w:rPr>
          <w:b/>
          <w:lang w:val="fr_FR" w:bidi="fr_FR"/>
        </w:rPr>
        <w:t>calme</w:t>
      </w:r>
      <w:r>
        <w:rPr>
          <w:lang w:val="fr_FR" w:bidi="fr_FR"/>
        </w:rPr>
        <w:t xml:space="preserve"> sont très similaires ici. Les deux mots signifient être calme et ordonné.</w:t>
      </w:r>
    </w:p>
    <w:p>
      <w:pPr/>
      <w:r>
        <w:rPr>
          <w:lang w:val="fr_FR" w:bidi="fr_FR"/>
        </w:rPr>
      </w:r>
      <w:r>
        <w:rPr>
          <w:lang w:val="fr_FR" w:bidi="fr_FR"/>
        </w:rPr>
        <w:t xml:space="preserve">Arrêtez-vous ici et discutez en groupe des mots ou expressions que vous utiliserez pour </w:t>
      </w:r>
      <w:r>
        <w:rPr>
          <w:b/>
          <w:lang w:val="fr_FR" w:bidi="fr_FR"/>
        </w:rPr>
        <w:t>pacifique</w:t>
      </w:r>
      <w:r>
        <w:rPr>
          <w:lang w:val="fr_FR" w:bidi="fr_FR"/>
        </w:rPr>
        <w:t xml:space="preserve"> et </w:t>
      </w:r>
      <w:r>
        <w:rPr>
          <w:b/>
          <w:lang w:val="fr_FR" w:bidi="fr_FR"/>
        </w:rPr>
        <w:t>calme</w:t>
      </w:r>
      <w:r>
        <w:rPr>
          <w:lang w:val="fr_FR" w:bidi="fr_FR"/>
        </w:rPr>
        <w:t>. Si vous avez déjà traduit ces mots dans un autre livre de la Bible, utilisez les mêmes mots ici. Mettez cet enregistrement en pause ici.</w:t>
      </w:r>
    </w:p>
    <w:p>
      <w:pPr/>
      <w:r>
        <w:rPr>
          <w:lang w:val="fr_FR" w:bidi="fr_FR"/>
        </w:rPr>
      </w:r>
      <w:r>
        <w:rPr>
          <w:b/>
          <w:lang w:val="fr_FR" w:bidi="fr_FR"/>
        </w:rPr>
        <w:t>Pieux</w:t>
      </w:r>
      <w:r>
        <w:rPr>
          <w:lang w:val="fr_FR" w:bidi="fr_FR"/>
        </w:rPr>
        <w:t xml:space="preserve"> signifie que les gens vivent leur vie d'une manière qui plaît et montre du respect pour Dieu. Vous vous souviendrez dans un passage précédent que Paul parle de personnes impies, c'est-à-dire de personnes qui ne respectent pas Dieu.</w:t>
      </w:r>
    </w:p>
    <w:p>
      <w:pPr/>
      <w:r>
        <w:rPr>
          <w:lang w:val="fr_FR" w:bidi="fr_FR"/>
        </w:rPr>
      </w:r>
      <w:r>
        <w:rPr>
          <w:lang w:val="fr_FR" w:bidi="fr_FR"/>
        </w:rPr>
        <w:t xml:space="preserve">Arrêtez-vous ici et discutez en groupe du mot ou de l'expression que vous utiliserez pour </w:t>
      </w:r>
      <w:r>
        <w:rPr>
          <w:b/>
          <w:lang w:val="fr_FR" w:bidi="fr_FR"/>
        </w:rPr>
        <w:t>pieux</w:t>
      </w:r>
      <w:r>
        <w:rPr>
          <w:lang w:val="fr_FR" w:bidi="fr_FR"/>
        </w:rPr>
        <w:t xml:space="preserve">. Voir le Glossaire principal pour plus d'informations au sujet du mot </w:t>
      </w:r>
      <w:r>
        <w:rPr>
          <w:b/>
          <w:lang w:val="fr_FR" w:bidi="fr_FR"/>
        </w:rPr>
        <w:t>pieux</w:t>
      </w:r>
      <w:r>
        <w:rPr>
          <w:lang w:val="fr_FR" w:bidi="fr_FR"/>
        </w:rPr>
        <w:t>. Si vous avez déjà traduit ce mot dans un autre livre de la Bible, utilisez le même mot ici. Utilisez le même mot ou la même expression tout au long des épîtres. Mettez cet enregistrement en pause ici.</w:t>
      </w:r>
    </w:p>
    <w:p>
      <w:pPr/>
      <w:r>
        <w:rPr>
          <w:lang w:val="fr_FR" w:bidi="fr_FR"/>
        </w:rPr>
      </w:r>
      <w:r>
        <w:rPr>
          <w:b/>
          <w:lang w:val="fr_FR" w:bidi="fr_FR"/>
        </w:rPr>
        <w:t>Digne</w:t>
      </w:r>
      <w:r>
        <w:rPr>
          <w:lang w:val="fr_FR" w:bidi="fr_FR"/>
        </w:rPr>
        <w:t xml:space="preserve"> signifie que les gens vivent d'une manière qui montre qu'ils prennent de bonnes décisions qui font que les autres personnes respectent ces personnes.</w:t>
      </w:r>
    </w:p>
    <w:p>
      <w:pPr/>
      <w:r>
        <w:rPr>
          <w:lang w:val="fr_FR" w:bidi="fr_FR"/>
        </w:rPr>
      </w:r>
      <w:r>
        <w:rPr>
          <w:lang w:val="fr_FR" w:bidi="fr_FR"/>
        </w:rPr>
        <w:t xml:space="preserve">Arrêtez-vous ici et discutez en groupe du mot ou de l'expression que vous utiliserez pour </w:t>
      </w:r>
      <w:r>
        <w:rPr>
          <w:b/>
          <w:lang w:val="fr_FR" w:bidi="fr_FR"/>
        </w:rPr>
        <w:t>digne</w:t>
      </w:r>
      <w:r>
        <w:rPr>
          <w:lang w:val="fr_FR" w:bidi="fr_FR"/>
        </w:rPr>
        <w:t>.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Utilisez les mêmes mots ou expressions pour </w:t>
      </w:r>
      <w:r>
        <w:rPr>
          <w:b/>
          <w:lang w:val="fr_FR" w:bidi="fr_FR"/>
        </w:rPr>
        <w:t>Sauveur</w:t>
      </w:r>
      <w:r>
        <w:rPr>
          <w:lang w:val="fr_FR" w:bidi="fr_FR"/>
        </w:rPr>
        <w:t xml:space="preserve"> et </w:t>
      </w:r>
      <w:r>
        <w:rPr>
          <w:b/>
          <w:lang w:val="fr_FR" w:bidi="fr_FR"/>
        </w:rPr>
        <w:t>Christ</w:t>
      </w:r>
      <w:r>
        <w:rPr>
          <w:lang w:val="fr_FR" w:bidi="fr_FR"/>
        </w:rPr>
        <w:t xml:space="preserve"> que dans les passages précédents. Pour plus d'informations sur les mots </w:t>
      </w:r>
      <w:r>
        <w:rPr>
          <w:lang w:val="fr_FR" w:bidi="fr_FR"/>
        </w:rPr>
        <w:t>Sauveur</w:t>
      </w:r>
      <w:r>
        <w:rPr>
          <w:lang w:val="fr_FR" w:bidi="fr_FR"/>
        </w:rPr>
        <w:t xml:space="preserve"> et </w:t>
      </w:r>
      <w:r>
        <w:rPr>
          <w:lang w:val="fr_FR" w:bidi="fr_FR"/>
        </w:rPr>
        <w:t>Christ</w:t>
      </w:r>
      <w:r>
        <w:rPr>
          <w:lang w:val="fr_FR" w:bidi="fr_FR"/>
        </w:rPr>
        <w:t>, référez-vous au Glossaire principal. Utilisez les mêmes mots ou expressions tout au long des épîtres.</w:t>
      </w:r>
    </w:p>
    <w:p>
      <w:pPr/>
      <w:r>
        <w:rPr>
          <w:lang w:val="fr_FR" w:bidi="fr_FR"/>
        </w:rPr>
      </w:r>
      <w:r>
        <w:rPr>
          <w:lang w:val="fr_FR" w:bidi="fr_FR"/>
        </w:rPr>
        <w:t xml:space="preserve">Un </w:t>
      </w:r>
      <w:r>
        <w:rPr>
          <w:b/>
          <w:lang w:val="fr_FR" w:bidi="fr_FR"/>
        </w:rPr>
        <w:t>médiateur</w:t>
      </w:r>
      <w:r>
        <w:rPr>
          <w:lang w:val="fr_FR" w:bidi="fr_FR"/>
        </w:rPr>
        <w:t xml:space="preserve"> est une personne qui aide deux personnes dans une dispute à faire la paix. Paul dit que Dieu a sauvé tout le monde en utilisant Jésus comme médiateur entre les gens et Dieu.</w:t>
      </w:r>
    </w:p>
    <w:p>
      <w:pPr/>
      <w:r>
        <w:rPr>
          <w:lang w:val="fr_FR" w:bidi="fr_FR"/>
        </w:rPr>
      </w:r>
      <w:r>
        <w:rPr>
          <w:lang w:val="fr_FR" w:bidi="fr_FR"/>
        </w:rPr>
        <w:t xml:space="preserve">Arrêtez-vous ici et discutez en groupe du mot ou de l'expression que vous utiliserez pour </w:t>
      </w:r>
      <w:r>
        <w:rPr>
          <w:b/>
          <w:lang w:val="fr_FR" w:bidi="fr_FR"/>
        </w:rPr>
        <w:t>médiateur</w:t>
      </w:r>
      <w:r>
        <w:rPr>
          <w:lang w:val="fr_FR" w:bidi="fr_FR"/>
        </w:rPr>
        <w:t>.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Quand quelqu'un est un esclave ou un prisonnier, une autre personne peut acheter cette personne et rendre la personne libre. L'argent que la personne paie pour libérer l'esclave ou le prisonnier est appelé une </w:t>
      </w:r>
      <w:r>
        <w:rPr>
          <w:b/>
          <w:lang w:val="fr_FR" w:bidi="fr_FR"/>
        </w:rPr>
        <w:t>rançon</w:t>
      </w:r>
      <w:r>
        <w:rPr>
          <w:lang w:val="fr_FR" w:bidi="fr_FR"/>
        </w:rPr>
        <w:t>.</w:t>
      </w:r>
    </w:p>
    <w:p>
      <w:pPr/>
      <w:r>
        <w:rPr>
          <w:lang w:val="fr_FR" w:bidi="fr_FR"/>
        </w:rPr>
      </w:r>
      <w:r>
        <w:rPr>
          <w:lang w:val="fr_FR" w:bidi="fr_FR"/>
        </w:rPr>
        <w:t xml:space="preserve">Arrêtez-vous ici et discutez en groupe du mot ou de l'expression que vous utiliserez pour </w:t>
      </w:r>
      <w:r>
        <w:rPr>
          <w:b/>
          <w:lang w:val="fr_FR" w:bidi="fr_FR"/>
        </w:rPr>
        <w:t>rançon</w:t>
      </w:r>
      <w:r>
        <w:rPr>
          <w:lang w:val="fr_FR" w:bidi="fr_FR"/>
        </w:rPr>
        <w:t xml:space="preserve">. Cherchez </w:t>
      </w:r>
      <w:r>
        <w:rPr>
          <w:lang w:val="fr_FR" w:bidi="fr_FR"/>
        </w:rPr>
        <w:t>rançon</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Nous avons vu le </w:t>
      </w:r>
      <w:r>
        <w:rPr>
          <w:b/>
          <w:lang w:val="fr_FR" w:bidi="fr_FR"/>
        </w:rPr>
        <w:t>témoignage</w:t>
      </w:r>
      <w:r>
        <w:rPr>
          <w:lang w:val="fr_FR" w:bidi="fr_FR"/>
        </w:rPr>
        <w:t xml:space="preserve"> que Jésus était une rançon pour tout le monde. En d'autres termes, Paul dit que nous avons vu les preuves et nous savons que le message selon lequel Jésus était une rançon pour tout le monde est vrai.</w:t>
      </w:r>
    </w:p>
    <w:p>
      <w:pPr/>
      <w:r>
        <w:rPr>
          <w:lang w:val="fr_FR" w:bidi="fr_FR"/>
        </w:rPr>
      </w:r>
      <w:r>
        <w:rPr>
          <w:lang w:val="fr_FR" w:bidi="fr_FR"/>
        </w:rPr>
        <w:t xml:space="preserve">Arrêtez-vous ici et discutez en groupe du mot ou de l'expression que vous utiliserez pour </w:t>
      </w:r>
      <w:r>
        <w:rPr>
          <w:b/>
          <w:lang w:val="fr_FR" w:bidi="fr_FR"/>
        </w:rPr>
        <w:t>témoignage</w:t>
      </w:r>
      <w:r>
        <w:rPr>
          <w:lang w:val="fr_FR" w:bidi="fr_FR"/>
        </w:rPr>
        <w:t xml:space="preserve">. Voir le Glossaire principal pour plus d'informations au sujet du </w:t>
      </w:r>
      <w:r>
        <w:rPr>
          <w:lang w:val="fr_FR" w:bidi="fr_FR"/>
        </w:rPr>
        <w:t>témoignage</w:t>
      </w:r>
      <w:r>
        <w:rPr>
          <w:lang w:val="fr_FR" w:bidi="fr_FR"/>
        </w:rPr>
        <w:t>.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Paul se décrit lui-même comme un </w:t>
      </w:r>
      <w:r>
        <w:rPr>
          <w:b/>
          <w:lang w:val="fr_FR" w:bidi="fr_FR"/>
        </w:rPr>
        <w:t>prédicateur</w:t>
      </w:r>
      <w:r>
        <w:rPr>
          <w:lang w:val="fr_FR" w:bidi="fr_FR"/>
        </w:rPr>
        <w:t>. Un prédicateur est quelqu'un qui annonce la bonne nouvelle aux autres personnes.</w:t>
      </w:r>
    </w:p>
    <w:p>
      <w:pPr/>
      <w:r>
        <w:rPr>
          <w:lang w:val="fr_FR" w:bidi="fr_FR"/>
        </w:rPr>
      </w:r>
      <w:r>
        <w:rPr>
          <w:lang w:val="fr_FR" w:bidi="fr_FR"/>
        </w:rPr>
        <w:t xml:space="preserve">Arrêtez-vous ici et discutez en groupe du mot ou de l'expression que vous utiliserez pour </w:t>
      </w:r>
      <w:r>
        <w:rPr>
          <w:b/>
          <w:lang w:val="fr_FR" w:bidi="fr_FR"/>
        </w:rPr>
        <w:t>prédicateur</w:t>
      </w:r>
      <w:r>
        <w:rPr>
          <w:lang w:val="fr_FR" w:bidi="fr_FR"/>
        </w:rPr>
        <w:t>.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Paul se décrit aussi lui-même comme un </w:t>
      </w:r>
      <w:r>
        <w:rPr>
          <w:b/>
          <w:lang w:val="fr_FR" w:bidi="fr_FR"/>
        </w:rPr>
        <w:t>apôtre</w:t>
      </w:r>
      <w:r>
        <w:rPr>
          <w:lang w:val="fr_FR" w:bidi="fr_FR"/>
        </w:rPr>
        <w:t xml:space="preserve">. Pour plus d'informations sur le mot </w:t>
      </w:r>
      <w:r>
        <w:rPr>
          <w:lang w:val="fr_FR" w:bidi="fr_FR"/>
        </w:rPr>
        <w:t>apôtre</w:t>
      </w:r>
      <w:r>
        <w:rPr>
          <w:lang w:val="fr_FR" w:bidi="fr_FR"/>
        </w:rPr>
        <w:t>, référez-vous au Glossaire principal. Utilisez le même mot ou la même expression pour apôtre que dans les passages précédents.</w:t>
      </w:r>
    </w:p>
    <w:p>
      <w:pPr/>
      <w:r>
        <w:rPr>
          <w:lang w:val="fr_FR" w:bidi="fr_FR"/>
        </w:rPr>
      </w:r>
      <w:r>
        <w:rPr>
          <w:lang w:val="fr_FR" w:bidi="fr_FR"/>
        </w:rPr>
        <w:t xml:space="preserve">Paul se décrit aussi lui-même comme un </w:t>
      </w:r>
      <w:r>
        <w:rPr>
          <w:b/>
          <w:lang w:val="fr_FR" w:bidi="fr_FR"/>
        </w:rPr>
        <w:t>enseignant</w:t>
      </w:r>
      <w:r>
        <w:rPr>
          <w:lang w:val="fr_FR" w:bidi="fr_FR"/>
        </w:rPr>
        <w:t>. C'est un terme plus général que prédicateur. Un enseignant est quiconque enseigne à une autre personne au sujet de quoi que ce soit.</w:t>
      </w:r>
    </w:p>
    <w:p>
      <w:pPr/>
      <w:r>
        <w:rPr>
          <w:lang w:val="fr_FR" w:bidi="fr_FR"/>
        </w:rPr>
      </w:r>
      <w:r>
        <w:rPr>
          <w:lang w:val="fr_FR" w:bidi="fr_FR"/>
        </w:rPr>
        <w:t xml:space="preserve">Arrêtez-vous ici et discutez en groupe du mot ou de l'expression que vous utiliserez pour </w:t>
      </w:r>
      <w:r>
        <w:rPr>
          <w:b/>
          <w:lang w:val="fr_FR" w:bidi="fr_FR"/>
        </w:rPr>
        <w:t>enseignant</w:t>
      </w:r>
      <w:r>
        <w:rPr>
          <w:lang w:val="fr_FR" w:bidi="fr_FR"/>
        </w:rPr>
        <w:t xml:space="preserve">. Cherchez </w:t>
      </w:r>
      <w:r>
        <w:rPr>
          <w:lang w:val="fr_FR" w:bidi="fr_FR"/>
        </w:rPr>
        <w:t>enseignant</w:t>
      </w:r>
      <w:r>
        <w:rPr>
          <w:lang w:val="fr_FR" w:bidi="fr_FR"/>
        </w:rPr>
        <w:t xml:space="preserve"> dans le Glossaire principal pour plus d'informations.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Paul dit qu'il a été choisi pour prêcher la bonne nouvelle aux </w:t>
      </w:r>
      <w:r>
        <w:rPr>
          <w:b/>
          <w:lang w:val="fr_FR" w:bidi="fr_FR"/>
        </w:rPr>
        <w:t>Gentils</w:t>
      </w:r>
      <w:r>
        <w:rPr>
          <w:lang w:val="fr_FR" w:bidi="fr_FR"/>
        </w:rPr>
        <w:t>. Les Gentils sont des personnes qui ne sont pas des Juifs.</w:t>
      </w:r>
    </w:p>
    <w:p>
      <w:pPr/>
      <w:r>
        <w:rPr>
          <w:lang w:val="fr_FR" w:bidi="fr_FR"/>
        </w:rPr>
      </w:r>
      <w:r>
        <w:rPr>
          <w:lang w:val="fr_FR" w:bidi="fr_FR"/>
        </w:rPr>
        <w:t xml:space="preserve">Arrêtez-vous ici et discutez en groupe du mot ou de l'expression que vous utiliserez pour </w:t>
      </w:r>
      <w:r>
        <w:rPr>
          <w:b/>
          <w:lang w:val="fr_FR" w:bidi="fr_FR"/>
        </w:rPr>
        <w:t>Gentil</w:t>
      </w:r>
      <w:r>
        <w:rPr>
          <w:lang w:val="fr_FR" w:bidi="fr_FR"/>
        </w:rPr>
        <w:t xml:space="preserve">. Cherchez </w:t>
      </w:r>
      <w:r>
        <w:rPr>
          <w:lang w:val="fr_FR" w:bidi="fr_FR"/>
        </w:rPr>
        <w:t>Gentil</w:t>
      </w:r>
      <w:r>
        <w:rPr>
          <w:lang w:val="fr_FR" w:bidi="fr_FR"/>
        </w:rPr>
        <w:t xml:space="preserve"> dans le Glossaire principal pour plus d'informations. Si vous avez déjà traduit ce mot dans un autre livre de la Bible, utilisez le même mot ici. Utilisez le même mot ou la même expression tout au long des épîtres. Mettez cet enregistrement en pause ici.</w:t>
      </w:r>
    </w:p>
    <w:p>
      <w:pPr/>
      <w:r>
        <w:rPr>
          <w:lang w:val="fr_FR" w:bidi="fr_FR"/>
        </w:rPr>
      </w:r>
      <w:r>
        <w:rPr>
          <w:lang w:val="fr_FR" w:bidi="fr_FR"/>
        </w:rPr>
        <w:t xml:space="preserve">Paul décrit la façon dont il prêche la bonne nouvelle aux Gentils comme </w:t>
      </w:r>
      <w:r>
        <w:rPr>
          <w:b/>
          <w:lang w:val="fr_FR" w:bidi="fr_FR"/>
        </w:rPr>
        <w:t>fidèle</w:t>
      </w:r>
      <w:r>
        <w:rPr>
          <w:lang w:val="fr_FR" w:bidi="fr_FR"/>
        </w:rPr>
        <w:t xml:space="preserve"> et vrai. En d'autres termes, Timothée peut être sûr que Paul est un enseignant à qui les gens peuvent faire confiance pour enseigner ce qui est vrai. Certaines personnes pensent que ce que Paul dit est que Paul enseigne le message de foi et de vérité aux Gentils. En d'autres termes, Paul enseigne la vraie bonne nouvelle, sans mauvais enseignements.</w:t>
      </w:r>
    </w:p>
    <w:p>
      <w:pPr/>
      <w:r>
        <w:rPr>
          <w:lang w:val="fr_FR" w:bidi="fr_FR"/>
        </w:rPr>
      </w:r>
      <w:r>
        <w:rPr>
          <w:lang w:val="fr_FR" w:bidi="fr_FR"/>
        </w:rPr>
        <w:t xml:space="preserve">Arrêtez-vous ici et discutez en groupe des mots ou des expressions que vous utiliserez pour la façon dont Paul est un « enseignant fidèle et vrai » ou comment Paul enseigne le « message de foi et de vérité ». Si vous décidez d'utiliser la foi et la vérité, cherchez </w:t>
      </w:r>
      <w:r>
        <w:rPr>
          <w:lang w:val="fr_FR" w:bidi="fr_FR"/>
        </w:rPr>
        <w:t>foi</w:t>
      </w:r>
      <w:r>
        <w:rPr>
          <w:lang w:val="fr_FR" w:bidi="fr_FR"/>
        </w:rPr>
        <w:t xml:space="preserve"> dans le Glossaire principal pour plus d'informations. Si vous avez déjà traduit ces mots dans un autre livre de la Bible, utilisez les mêmes mots ou expressions que vous y avez utilisés. Utilisez les mêmes mots ou expressions tout au long des épîtres.</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2.1–7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2:8–15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2.8–15. Laissez entrer la parole de Dieu dans vos cœurs.</w:t>
      </w:r>
    </w:p>
    <w:p>
      <w:pPr/>
      <w:r>
        <w:rPr>
          <w:lang w:val="fr_FR" w:bidi="fr_FR"/>
        </w:rPr>
      </w:r>
      <w:r>
        <w:rPr>
          <w:lang w:val="fr_FR" w:bidi="fr_FR"/>
        </w:rPr>
        <w:t xml:space="preserve">Écoutez l'enregistrement de 1 Timothée 2.8–15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2.8–15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Paul a encouragé l'Église à prier pour tout le monde, y compris leurs rois et leurs chefs, parce que Dieu veut sauver tout le monde. Paul passe maintenant à une confrontation directe de certains des problèmes que causent les faux enseignements dans l'Église. Paul parle d'abord de problèmes avec certains hommes dans l'Église. Paul parle ensuite de problèmes avec certaines femmes dans l'Église.</w:t>
      </w:r>
    </w:p>
    <w:p>
      <w:pPr/>
      <w:r>
        <w:rPr>
          <w:lang w:val="fr_FR" w:bidi="fr_FR"/>
        </w:rPr>
      </w:r>
      <w:r>
        <w:rPr>
          <w:lang w:val="fr_FR" w:bidi="fr_FR"/>
        </w:rPr>
        <w:t>Paul commence quand Paul parle de problèmes avec certains hommes dans l'Église. Ces hommes se disputent les uns avec les autres et se mettent en colère les uns contre les autres. Paul dit aux hommes qu'il veut qu'ils arrêtent de se mettre en colère et de se disputer. Au lieu de cela, Paul dit aux hommes de lever leurs mains saintes en prière. Quand Paul dit aux hommes de prier et de lever des mains saintes, Paul rappelle aux hommes la façon dont Dieu a ordonné à son peuple d'adorer Dieu. L'Ancien Testament parle de mains pures ou saintes comme une image de cœurs purs ou saints. Si une personne a un cœur pur, cela signifie que la personne obéit à Dieu et suit les commandements de Dieu. Paul dit aux hommes de se pardonner les uns les autres et d'adorer avec des cœurs purs.</w:t>
      </w:r>
    </w:p>
    <w:p>
      <w:pPr/>
      <w:r>
        <w:rPr>
          <w:lang w:val="fr_FR" w:bidi="fr_FR"/>
        </w:rPr>
      </w:r>
      <w:r>
        <w:rPr>
          <w:lang w:val="fr_FR" w:bidi="fr_FR"/>
        </w:rPr>
        <w:t>Arrêtez-vous ici et discutez de cette question en groupe : racontez une histoire de quelqu'un que vous connaissez qui a un cœur pur. À quoi ressemble cette personne ? Comment la personne gère-t-elle le conflit et le pardon ? Arrêtez l'enregistrement ici.</w:t>
      </w:r>
    </w:p>
    <w:p>
      <w:pPr/>
      <w:r>
        <w:rPr>
          <w:lang w:val="fr_FR" w:bidi="fr_FR"/>
        </w:rPr>
      </w:r>
      <w:r>
        <w:rPr>
          <w:lang w:val="fr_FR" w:bidi="fr_FR"/>
        </w:rPr>
        <w:t>Arrêtez-vous ici et discutez de cette question en groupe : ici les hommes ont prié avec leurs mains levées. Comment les gens prient-ils dans votre communauté ? Arrêtez l'enregistrement ici.</w:t>
      </w:r>
    </w:p>
    <w:p>
      <w:pPr/>
      <w:r>
        <w:rPr>
          <w:lang w:val="fr_FR" w:bidi="fr_FR"/>
        </w:rPr>
      </w:r>
      <w:r>
        <w:rPr>
          <w:lang w:val="fr_FR" w:bidi="fr_FR"/>
        </w:rPr>
        <w:t>Paul parle ensuite de problèmes avec certaines femmes dans l'Église. Certaines des femmes dans l'Église venaient à l'Église habillées d'une manière qui distrayait beaucoup les gens. Quand ces femmes venaient, les femmes tressaient leurs cheveux et portaient de l'or, des perles et des vêtements coûteux. Les femmes voulaient montrer leur richesse. Paul dit à ces femmes que les femmes devraient s'habiller d'une manière appropriée ou respectable pour venir à l'Église pour adorer Dieu. Paul dit qu'une femme pieuse ne devrait pas porter des vêtements chers ou des bijoux chers. Au lieu de cela, Paul dit qu'une femme pieuse devrait s'habiller de bonnes œuvres. En d'autres termes, les gens devraient faire de bonnes œuvres et honorer Dieu de la même manière que les gens mettent de beaux vêtements. Paul ne veut pas dire que les vêtements ou les bijoux chers sont mauvais en eux-mêmes. Ces choses deviennent un problème si les gens se soucient plus de la façon dont ils impressionnent les autres personnes que de la façon dont ils adorent Dieu avec la façon dont ils vivent.</w:t>
      </w:r>
    </w:p>
    <w:p>
      <w:pPr/>
      <w:r>
        <w:rPr>
          <w:lang w:val="fr_FR" w:bidi="fr_FR"/>
        </w:rPr>
      </w:r>
      <w:r>
        <w:rPr>
          <w:lang w:val="fr_FR" w:bidi="fr_FR"/>
        </w:rPr>
        <w:t>Arrêtez-vous ici et discutez de cette question en groupe : à quoi ressemblent les vêtements appropriés et respectueux dans différentes situations dans votre communauté ? Racontez une histoire de quand quelqu'un portait le mauvais genre de vêtements pour un événement communautaire. Comment les personnes qui sont riches et les personnes qui sont pauvres interagissent-elles les unes avec les autres ? Arrêtez l'enregistrement ici.</w:t>
      </w:r>
    </w:p>
    <w:p>
      <w:pPr/>
      <w:r>
        <w:rPr>
          <w:lang w:val="fr_FR" w:bidi="fr_FR"/>
        </w:rPr>
      </w:r>
      <w:r>
        <w:rPr>
          <w:lang w:val="fr_FR" w:bidi="fr_FR"/>
        </w:rPr>
        <w:t>Paul parle ensuite d'un autre problème dans le culte de l'Église. Certaines femmes dans l'Église perturbaient le culte. Paul dit donc à ces femmes que les femmes devraient apprendre avec une attitude pacifique. Les femmes devraient se soumettre aux responsables dans l'Église. Paul dit que ces femmes ne sont pas autorisées à enseigner les hommes ou à exercer de l'autorité sur les hommes.</w:t>
      </w:r>
    </w:p>
    <w:p>
      <w:pPr/>
      <w:r>
        <w:rPr>
          <w:lang w:val="fr_FR" w:bidi="fr_FR"/>
        </w:rPr>
      </w:r>
      <w:r>
        <w:rPr>
          <w:lang w:val="fr_FR" w:bidi="fr_FR"/>
        </w:rPr>
        <w:t>Arrêtez-vous ici et discutez de ces questions en groupe : quels sont les tâches des hommes ou les tâches des femmes ? Arrêtez l'enregistrement ici.</w:t>
      </w:r>
    </w:p>
    <w:p>
      <w:pPr/>
      <w:r>
        <w:rPr>
          <w:lang w:val="fr_FR" w:bidi="fr_FR"/>
        </w:rPr>
      </w:r>
      <w:r>
        <w:rPr>
          <w:lang w:val="fr_FR" w:bidi="fr_FR"/>
        </w:rPr>
        <w:t>Paul rappelle ensuite à l'Église les histoires concernant le début de la Bible pour soutenir les instructions de Paul. Ces histoires racontent la façon dont Dieu a créé le monde. Les histoires racontent la façon dont les gens se sont rebellés pour la première fois contre Dieu. Paul rappelle à l'Église que quand Dieu a créé les gens, Dieu a d'abord créé Adam, puis Ève. Paul rappelle aussi à l'Église qu'Ève était celle que Satan a trompée.</w:t>
      </w:r>
    </w:p>
    <w:p>
      <w:pPr/>
      <w:r>
        <w:rPr>
          <w:lang w:val="fr_FR" w:bidi="fr_FR"/>
        </w:rPr>
      </w:r>
      <w:r>
        <w:rPr>
          <w:lang w:val="fr_FR" w:bidi="fr_FR"/>
        </w:rPr>
        <w:t xml:space="preserve">Et Paul dit ensuite quelque chose qui pourrait sembler déroutant. Paul dit que Dieu sauvera une femme à travers la façon dont la femme donne naissance à un enfant. Bien qu'il soit difficile de comprendre ce que Paul dit, nous savons ce que Paul ne dit </w:t>
      </w:r>
      <w:r>
        <w:rPr>
          <w:b/>
          <w:lang w:val="fr_FR" w:bidi="fr_FR"/>
        </w:rPr>
        <w:t>pas</w:t>
      </w:r>
      <w:r>
        <w:rPr>
          <w:lang w:val="fr_FR" w:bidi="fr_FR"/>
        </w:rPr>
        <w:t>. Paul est très clair dans ses autres enseignements que Dieu nous sauve de nos péchés quand nous faisons confiance à Jésus. Dieu ne nous sauve pas à cause des choses que nous faisons. Paul ne veut donc pas dire qu'avoir un enfant sauve une femme de ses péchés.</w:t>
      </w:r>
    </w:p>
    <w:p>
      <w:pPr/>
      <w:r>
        <w:rPr>
          <w:lang w:val="fr_FR" w:bidi="fr_FR"/>
        </w:rPr>
      </w:r>
      <w:r>
        <w:rPr>
          <w:lang w:val="fr_FR" w:bidi="fr_FR"/>
        </w:rPr>
        <w:t>Il y a trois façons principales de comprendre ce que Paul dit. Tout d'abord, certaines personnes pensent que Paul parle de la naissance de Jésus. Dans l'histoire d'Adam et Ève, Dieu promet qu'un bébé naîtra qui vaincra Satan et sauvera le peuple de Dieu. Même si Satan a trompé Ève et qu'Ève a péché, Dieu donne le salut aux femmes à travers Jésus. Deuxièmement, d'autres personnes pensent que Paul veut encourager ces femmes à vivre en tant que mères pieuses. Cette image d'une femme qui donne naissance représente ce genre de femme. Paul dit peut-être ces choses parce qu'il y avait peut-être un faux enseignement qui disait aux femmes de ne pas se marier ou de ne pas avoir d'enfants. Troisièmement, certaines personnes pensent que Paul parle de la façon dont Dieu protège les femmes du danger physique quand les femmes donnent naissance.</w:t>
      </w:r>
    </w:p>
    <w:p>
      <w:pPr/>
      <w:r>
        <w:rPr>
          <w:lang w:val="fr_FR" w:bidi="fr_FR"/>
        </w:rPr>
      </w:r>
      <w:r>
        <w:rPr>
          <w:lang w:val="fr_FR" w:bidi="fr_FR"/>
        </w:rPr>
        <w:t>Il est possible que beaucoup de femmes à Éphèse qui ne croyaient pas en Jésus avaient suivi la déesse d'Éphèse. Ces femmes étaient particulièrement bruyantes et arrogantes, et ces femmes comptaient sur la déesse d'Éphèse pour protéger les femmes pendant qu'elles donnaient naissance. Dans les instructions de Paul aux femmes, Paul peut contraster ces femmes incroyantes avec la façon dont devraient agir les femmes qui croient en Jésus.</w:t>
      </w:r>
    </w:p>
    <w:p>
      <w:pPr/>
      <w:r>
        <w:rPr>
          <w:lang w:val="fr_FR" w:bidi="fr_FR"/>
        </w:rPr>
      </w:r>
      <w:r>
        <w:rPr>
          <w:lang w:val="fr_FR" w:bidi="fr_FR"/>
        </w:rPr>
        <w:t>Arrêtez-vous ici et discutez de ces questions en groupe : Paul dit que Dieu sauvera les femmes à travers la façon dont une femme donne naissance à un enfant. Que pense actuellement votre communauté d'Église à ce sujet ? Pensez maintenant aux choses que vous avez apprises dans ce passage entier au sujet de la façon dont les hommes et les femmes vivent une vie pure et pieuse. Comment cet enseignement affecte-t-il la façon dont vous comprenez la dernière partie de ce passage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2.8–15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donne des instructions pour la façon dont les hommes dans l'Église sont censés prier.</w:t>
      </w:r>
    </w:p>
    <w:p>
      <w:pPr/>
      <w:r>
        <w:rPr>
          <w:lang w:val="fr_FR" w:bidi="fr_FR"/>
        </w:rPr>
      </w:r>
      <w:r>
        <w:rPr>
          <w:b/>
          <w:lang w:val="fr_FR" w:bidi="fr_FR"/>
        </w:rPr>
        <w:t>Dans la deuxième partie :</w:t>
      </w:r>
      <w:r>
        <w:rPr>
          <w:lang w:val="fr_FR" w:bidi="fr_FR"/>
        </w:rPr>
        <w:t xml:space="preserve"> Paul donne des instructions pour la façon dont les femmes devraient s'habiller et agir.</w:t>
      </w:r>
    </w:p>
    <w:p>
      <w:pPr/>
      <w:r>
        <w:rPr>
          <w:lang w:val="fr_FR" w:bidi="fr_FR"/>
        </w:rPr>
      </w:r>
      <w:r>
        <w:rPr>
          <w:b/>
          <w:lang w:val="fr_FR" w:bidi="fr_FR"/>
        </w:rPr>
        <w:t>Dans la troisième partie :</w:t>
      </w:r>
      <w:r>
        <w:rPr>
          <w:lang w:val="fr_FR" w:bidi="fr_FR"/>
        </w:rPr>
        <w:t xml:space="preserve"> Paul donne des instructions selon lesquelles les femmes devraient apprendre avec des cœurs soumis. Paul ne veut pas que les femmes enseignent ou prennent des positions d'autorité sur les hommes.</w:t>
      </w:r>
    </w:p>
    <w:p>
      <w:pPr/>
      <w:r>
        <w:rPr>
          <w:lang w:val="fr_FR" w:bidi="fr_FR"/>
        </w:rPr>
      </w:r>
      <w:r>
        <w:rPr>
          <w:b/>
          <w:lang w:val="fr_FR" w:bidi="fr_FR"/>
        </w:rPr>
        <w:t>Dans la quatrième partie :</w:t>
      </w:r>
      <w:r>
        <w:rPr>
          <w:lang w:val="fr_FR" w:bidi="fr_FR"/>
        </w:rPr>
        <w:t xml:space="preserve"> Paul rappelle à l'Église la façon dont Dieu a créé Adam et Ève, et la façon dont Satan a trompé Ève.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personnes qui font partie de l'Église, y compris les hommes et les femmes</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Ève</w:t>
      </w:r>
    </w:p>
    <w:p>
      <w:pPr/>
      <w:r>
        <w:rPr>
          <w:lang w:val="fr_FR" w:bidi="fr_FR"/>
        </w:rPr>
      </w:r>
      <w:r>
        <w:rPr>
          <w:lang w:val="fr_FR" w:bidi="fr_FR"/>
        </w:rPr>
        <w:t>En groupe, prêtez attention à ces parties du cadre du passage :</w:t>
      </w:r>
    </w:p>
    <w:p>
      <w:pPr/>
      <w:r>
        <w:rPr>
          <w:lang w:val="fr_FR" w:bidi="fr_FR"/>
        </w:rPr>
      </w:r>
      <w:r>
        <w:rPr>
          <w:lang w:val="fr_FR" w:bidi="fr_FR"/>
        </w:rPr>
        <w:t>Rappelez-vous que Paul traite des problèmes qui perturbent les cultes des Églises éphésiennes.</w:t>
      </w:r>
    </w:p>
    <w:p>
      <w:pPr/>
      <w:r>
        <w:rPr>
          <w:lang w:val="fr_FR" w:bidi="fr_FR"/>
        </w:rPr>
      </w:r>
      <w:r>
        <w:rPr>
          <w:lang w:val="fr_FR" w:bidi="fr_FR"/>
        </w:rPr>
        <w:t>Dans la première partie, Paul donne des instructions aux hommes qui perturbent le culte avec leur colère et leurs disputes. Paul veut que ces hommes arrêtent la façon dont ils se concentrent sur leurs disputes et se concentrent à la place sur le fait de faire des choses qui sont acceptables pour Dieu et d'adorer Dieu avec des cœurs purs. Quand les hommes lèvent des mains saintes, ce ne sont pas les mains des hommes qui sont saintes. Ce qui est saint est que les hommes agissent d'une manière acceptable pour Dieu.</w:t>
      </w:r>
    </w:p>
    <w:p>
      <w:pPr/>
      <w:r>
        <w:rPr>
          <w:lang w:val="fr_FR" w:bidi="fr_FR"/>
        </w:rPr>
      </w:r>
      <w:r>
        <w:rPr>
          <w:lang w:val="fr_FR" w:bidi="fr_FR"/>
        </w:rPr>
        <w:t>Arrêtez-vous ici et discutez de cette question en groupe : discutez de la façon dont vous pourriez décrire ce que font les hommes. Arrêtez l'enregistrement ici.</w:t>
      </w:r>
    </w:p>
    <w:p>
      <w:pPr/>
      <w:r>
        <w:rPr>
          <w:lang w:val="fr_FR" w:bidi="fr_FR"/>
        </w:rPr>
      </w:r>
      <w:r>
        <w:rPr>
          <w:lang w:val="fr_FR" w:bidi="fr_FR"/>
        </w:rPr>
        <w:t>Dans la deuxième partie, Paul donne des instructions aux femmes qui perturbent le culte avec la façon dont les femmes s'habillent. Parfois, quand les femmes se concentraient sur la façon dont elles s'habillaient, les gens pensaient que les femmes montraient à quel point les femmes étaient riches ou la façon dont les femmes étaient plus importantes que les autres personnes et n'avaient à respecter personne d'autre. Paul dit que Paul ne veut pas que les femmes s'habillent avec des vêtements qui sont trop chers ou avec trop de perles et de bijoux en or. Paul dit qu'il ne veut pas que les femmes tressent leurs cheveux, c'est-à-dire tordent leurs cheveux en des motifs fantaisistes. Paul ne dit pas aux femmes qu'elles ne peuvent pas porter ces choses, mais Paul fait un contraste. Paul veut que ces femmes se concentrent sur la piété et les bonnes œuvres plutôt que de se concentrer sur ce que portent les femmes. Paul veut que les femmes aient aussi des cœurs purs quand elles viennent adorer Dieu.</w:t>
      </w:r>
    </w:p>
    <w:p>
      <w:pPr/>
      <w:r>
        <w:rPr>
          <w:lang w:val="fr_FR" w:bidi="fr_FR"/>
        </w:rPr>
      </w:r>
      <w:r>
        <w:rPr>
          <w:lang w:val="fr_FR" w:bidi="fr_FR"/>
        </w:rPr>
        <w:t>Arrêtez-vous ici et discutez de ces questions en groupe : discutez de la façon dont vous pourriez décrire la façon dont les femmes s'habillaient. Comment décrirez-vous le fait que les femmes doivent se parer de bonnes œuvres ? Arrêtez l'enregistrement ici.</w:t>
      </w:r>
    </w:p>
    <w:p>
      <w:pPr/>
      <w:r>
        <w:rPr>
          <w:lang w:val="fr_FR" w:bidi="fr_FR"/>
        </w:rPr>
      </w:r>
      <w:r>
        <w:rPr>
          <w:lang w:val="fr_FR" w:bidi="fr_FR"/>
        </w:rPr>
        <w:t>Dans la troisième partie, Paul dit aux femmes qu'elles devraient apprendre silencieusement et de façon soumise. Paul ne permet pas aux femmes d'enseigner ou d'exercer une autorité sur un homme. Quand Paul dit qu'il ne permet pas aux femmes d'avoir autorité sur un homme, il y a deux façons différentes de comprendre ce que Paul veut dire. Le mot pour autorité pourrait être une chose positive ou une chose négative. Certaines personnes pensent que Paul utilise le mot autorité de manière positive pour parler de la façon dont quelqu'un dirige une Église. Si cela est juste, Paul veut dire que les femmes ne devraient pas avoir des positions d'autorité dans l'Église. D'autres pensent que Paul utilise le mot autorité de manière négative pour parler d'une personne qui prend autorité de manière forcée ou irrespectueuse sur quelqu'un. Si cela est juste, Paul veut dire que les femmes ne devraient pas prendre le contrôle de l'Église de manière irrespectueuse.</w:t>
      </w:r>
    </w:p>
    <w:p>
      <w:pPr/>
      <w:r>
        <w:rPr>
          <w:lang w:val="fr_FR" w:bidi="fr_FR"/>
        </w:rPr>
      </w:r>
      <w:r>
        <w:rPr>
          <w:lang w:val="fr_FR" w:bidi="fr_FR"/>
        </w:rPr>
        <w:t>Arrêtez-vous ici et discutez de cette question en groupe : que ressent votre Église au sujet des femmes dans les positions de leadership ? Arrêtez l'enregistrement ici.</w:t>
      </w:r>
    </w:p>
    <w:p>
      <w:pPr/>
      <w:r>
        <w:rPr>
          <w:lang w:val="fr_FR" w:bidi="fr_FR"/>
        </w:rPr>
      </w:r>
      <w:r>
        <w:rPr>
          <w:lang w:val="fr_FR" w:bidi="fr_FR"/>
        </w:rPr>
        <w:t>Dans la quatrième partie, Paul rappelle aux croyants que Dieu a d'abord formé Adam, puis Dieu a formé Ève. Satan a trompé Ève et elle a péché. Il y a deux façons de comprendre ce que Paul dit ici. Certaines personnes pensent que Paul veut dire que parce que Dieu a d'abord formé Adam, Dieu a créé les hommes pour diriger l'Église. Les autres personnes pensent que Paul utilise les histoires d'Adam et Ève pour confronter un faux enseignement dans l'Église. Ce faux enseignement conduisait les femmes dans l'Église à prendre le contrôle de manière irrespectueuse et à enseigner de fausses vérités.</w:t>
      </w:r>
    </w:p>
    <w:p>
      <w:pPr/>
      <w:r>
        <w:rPr>
          <w:lang w:val="fr_FR" w:bidi="fr_FR"/>
        </w:rPr>
      </w:r>
      <w:r>
        <w:rPr>
          <w:lang w:val="fr_FR" w:bidi="fr_FR"/>
        </w:rPr>
        <w:t>Arrêtez-vous ici et discutez de cette question en groupe : parlez d'un moment où quelqu'un a utilisé une histoire du passé pour montrer que quelque chose est vrai. Arrêtez l'enregistrement ici.</w:t>
      </w:r>
    </w:p>
    <w:p>
      <w:pPr/>
      <w:r>
        <w:rPr>
          <w:lang w:val="fr_FR" w:bidi="fr_FR"/>
        </w:rPr>
      </w:r>
      <w:r>
        <w:rPr>
          <w:lang w:val="fr_FR" w:bidi="fr_FR"/>
        </w:rPr>
        <w:t xml:space="preserve">Paul revient ensuite à parler des femmes en général. Paul dit que Dieu sauvera les femmes à travers la façon dont les femmes ont des enfants si les femmes continuent dans la foi, l'amour et la sainteté avec maîtrise de soi. Quand Paul dit que Dieu sauvera les femmes </w:t>
      </w:r>
      <w:r>
        <w:rPr>
          <w:b/>
          <w:lang w:val="fr_FR" w:bidi="fr_FR"/>
        </w:rPr>
        <w:t>si</w:t>
      </w:r>
      <w:r>
        <w:rPr>
          <w:lang w:val="fr_FR" w:bidi="fr_FR"/>
        </w:rPr>
        <w:t xml:space="preserve"> les femmes continuent de faire ces choses, Paul fait un lien entre le salut des femmes et la façon dont vivent les femmes. Comme nous l'avons mentionné précédemment, Dieu ne sauve pas les gens à cause des actions des gens. Mais nos actions </w:t>
      </w:r>
      <w:r>
        <w:rPr>
          <w:b/>
          <w:lang w:val="fr_FR" w:bidi="fr_FR"/>
        </w:rPr>
        <w:t>montrent</w:t>
      </w:r>
      <w:r>
        <w:rPr>
          <w:lang w:val="fr_FR" w:bidi="fr_FR"/>
        </w:rPr>
        <w:t xml:space="preserve"> que nous avons été sauvés. Paul veut dire que si Dieu a sauvé ces femmes, les femmes continueront à vivre une vie pieuse. Cela signifie que les femmes s'attendent à de bonnes choses de la part de Dieu, aiment Dieu et les autres personnes et vivent une vie sainte, et que les femmes font toutes ces choses avec maîtrise de soi.</w:t>
      </w:r>
    </w:p>
    <w:p>
      <w:pPr/>
      <w:r>
        <w:rPr>
          <w:lang w:val="fr_FR" w:bidi="fr_FR"/>
        </w:rPr>
      </w:r>
      <w:r>
        <w:rPr>
          <w:lang w:val="fr_FR" w:bidi="fr_FR"/>
        </w:rPr>
        <w:t>Maintenant, le groupe devrait créer un scénario, dessiner ou utiliser des objets pour visualiser le passage et l'action qu'il contient. Pendant que vous racontez cette histoire, pensez à toutes les différentes personnes dans l'Église qui se rassemblent. Comment les hommes agissaient-ils, et comment Dieu voulait-il que les hommes agissent ? Comment les femmes agissaient-elles, et comment Dieu voulait-il qu'elles agissent ? Dans chaque partie, demandez aux hommes ou aux femmes d'agir de la manière perturbatrice que Paul leur dit de ne pas agir. Ensuite, alors que Paul dit aux hommes et aux femmes la façon dont ils devraient agir, demandez aux hommes et aux femmes de changer leur comportement pour suivre les instructions de Paul. Comment pouvez-vous représenter la perturbation que causaient les actions de ces hommes et de ces femmes dans l'Église ?</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2.8–15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personnes qui font partie de l'Église, y compris les hommes et les femmes</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Ève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Je veux que les hommes prient en tous lieux en levant des mains saintes, et non avec colère ou des disputes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Je veux aussi que les femmes s'habillent de manière appropriée et respectable et montrent de la maîtrise de soi. Je ne veux pas que les femmes portent des vêtements qui montrent à tout le monde que les femmes sont riches. Au lieu de cela, les femmes devraient se concentrer sur le fait de faire de bonnes actions et de suivre Dieu.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femmes qui apprennent avec des cœurs soumis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Je veux que les femmes apprennent silencieusement avec des cœurs soumis. Je ne veux pas qu'une femme enseigne ou utilise son autorité sur un homme.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Ces femmes ne peuvent pas enseigner ou avoir autorité. Après tout, Dieu a d'abord formé Adam, et Ève en deuxième. De plus, Ève a été trompée et est devenue une pécheresse. Mais Dieu sauvera une femme à travers le fait qu'elle a un enfant si elle continue dans la foi, l'amour et la sainteté avec maîtrise de soi.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quelqu'un qui va à l'Église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2.8–15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les hommes devraient </w:t>
      </w:r>
      <w:r>
        <w:rPr>
          <w:b/>
          <w:lang w:val="fr_FR" w:bidi="fr_FR"/>
        </w:rPr>
        <w:t>prier</w:t>
      </w:r>
      <w:r>
        <w:rPr>
          <w:lang w:val="fr_FR" w:bidi="fr_FR"/>
        </w:rPr>
        <w:t xml:space="preserve"> et lever des mains saintes, c'est-à-dire pures. Utilisez le même mot pour prier que dans les passages précédents. Cherchez </w:t>
      </w:r>
      <w:r>
        <w:rPr>
          <w:lang w:val="fr_FR" w:bidi="fr_FR"/>
        </w:rPr>
        <w:t>prier</w:t>
      </w:r>
      <w:r>
        <w:rPr>
          <w:lang w:val="fr_FR" w:bidi="fr_FR"/>
        </w:rPr>
        <w:t xml:space="preserve"> dans le Glossaire principal pour plus d'informations. Dans ce cas présent, saint signifie pur, bon ou acceptable. Ces hommes font des choses qui sont bonnes et acceptables pour Dieu.</w:t>
      </w:r>
    </w:p>
    <w:p>
      <w:pPr/>
      <w:r>
        <w:rPr>
          <w:lang w:val="fr_FR" w:bidi="fr_FR"/>
        </w:rPr>
      </w:r>
      <w:r>
        <w:rPr>
          <w:lang w:val="fr_FR" w:bidi="fr_FR"/>
        </w:rPr>
        <w:t xml:space="preserve">Paul parle de </w:t>
      </w:r>
      <w:r>
        <w:rPr>
          <w:b/>
          <w:lang w:val="fr_FR" w:bidi="fr_FR"/>
        </w:rPr>
        <w:t>maîtrise de soi</w:t>
      </w:r>
      <w:r>
        <w:rPr>
          <w:lang w:val="fr_FR" w:bidi="fr_FR"/>
        </w:rPr>
        <w:t xml:space="preserve"> à deux reprises dans ce passage. Au début de ce passage, Paul dit que les femmes devraient s'habiller de manière appropriée avec respect et maîtrise de soi. À la fin de ce passage, Paul dit que les femmes seront sauvées si elles continuent dans la foi, l'amour et la sainteté avec maîtrise de soi. Les deux fois, maîtrise de soi signifie la même chose. La maîtrise de soi signifie utiliser le bon jugement et agir de manière appropriée pour la situation.</w:t>
      </w:r>
    </w:p>
    <w:p>
      <w:pPr/>
      <w:r>
        <w:rPr>
          <w:lang w:val="fr_FR" w:bidi="fr_FR"/>
        </w:rPr>
      </w:r>
      <w:r>
        <w:rPr>
          <w:lang w:val="fr_FR" w:bidi="fr_FR"/>
        </w:rPr>
        <w:t>Arrêtez-vous ici et discutez en groupe du mot ou de l'expression que vous utiliserez pour maîtrise de soi. Utilisez le même mot ou la même expression tout au long de 1 Timothée et 2 Timothée. Arrêtez l'enregistrement ici.</w:t>
      </w:r>
    </w:p>
    <w:p>
      <w:pPr/>
      <w:r>
        <w:rPr>
          <w:lang w:val="fr_FR" w:bidi="fr_FR"/>
        </w:rPr>
      </w:r>
      <w:r>
        <w:rPr>
          <w:lang w:val="fr_FR" w:bidi="fr_FR"/>
        </w:rPr>
        <w:t xml:space="preserve">Paul dit que les femmes devraient se parer de </w:t>
      </w:r>
      <w:r>
        <w:rPr>
          <w:b/>
          <w:lang w:val="fr_FR" w:bidi="fr_FR"/>
        </w:rPr>
        <w:t>bonnes œuvres</w:t>
      </w:r>
      <w:r>
        <w:rPr>
          <w:lang w:val="fr_FR" w:bidi="fr_FR"/>
        </w:rPr>
        <w:t xml:space="preserve"> au lieu de vêtements et de bijoux chers. Les bonnes œuvres sont les actions d'une personne qui suivent les bonnes instructions de Dieu. Faire de bonnes œuvres signifie que nous faisons ce que Dieu veut que nous fassions et nous vivons comme Dieu veut que nous vivions.</w:t>
      </w:r>
    </w:p>
    <w:p>
      <w:pPr/>
      <w:r>
        <w:rPr>
          <w:lang w:val="fr_FR" w:bidi="fr_FR"/>
        </w:rPr>
      </w:r>
      <w:r>
        <w:rPr>
          <w:lang w:val="fr_FR" w:bidi="fr_FR"/>
        </w:rPr>
        <w:t xml:space="preserve">Arrêtez-vous ici et discutez en groupe du mot ou de l'expression que vous utiliserez pour </w:t>
      </w:r>
      <w:r>
        <w:rPr>
          <w:b/>
          <w:lang w:val="fr_FR" w:bidi="fr_FR"/>
        </w:rPr>
        <w:t>bonnes œuvres</w:t>
      </w:r>
      <w:r>
        <w:rPr>
          <w:lang w:val="fr_FR" w:bidi="fr_FR"/>
        </w:rPr>
        <w:t>. Arrêtez l'enregistrement ici.</w:t>
      </w:r>
    </w:p>
    <w:p>
      <w:pPr/>
      <w:r>
        <w:rPr>
          <w:lang w:val="fr_FR" w:bidi="fr_FR"/>
        </w:rPr>
      </w:r>
      <w:r>
        <w:rPr>
          <w:lang w:val="fr_FR" w:bidi="fr_FR"/>
        </w:rPr>
        <w:t xml:space="preserve">Paul dit que les femmes devraient se revêtir de bonnes œuvres qui sont appropriées ou convenantes pour une femme qui prétend ou professe </w:t>
      </w:r>
      <w:r>
        <w:rPr>
          <w:b/>
          <w:lang w:val="fr_FR" w:bidi="fr_FR"/>
        </w:rPr>
        <w:t>la piété</w:t>
      </w:r>
      <w:r>
        <w:rPr>
          <w:lang w:val="fr_FR" w:bidi="fr_FR"/>
        </w:rPr>
        <w:t>. La piété signifie respecter et adorer Dieu grandement. Professer la piété signifie que l'on prétend adorer Dieu et vivre selon les commandements de Dieu.</w:t>
      </w:r>
    </w:p>
    <w:p>
      <w:pPr/>
      <w:r>
        <w:rPr>
          <w:lang w:val="fr_FR" w:bidi="fr_FR"/>
        </w:rPr>
      </w:r>
      <w:r>
        <w:rPr>
          <w:lang w:val="fr_FR" w:bidi="fr_FR"/>
        </w:rPr>
        <w:t xml:space="preserve">Arrêtez-vous ici et discutez en groupe du mot ou de l'expression que vous utiliserez pour </w:t>
      </w:r>
      <w:r>
        <w:rPr>
          <w:b/>
          <w:lang w:val="fr_FR" w:bidi="fr_FR"/>
        </w:rPr>
        <w:t>piété</w:t>
      </w:r>
      <w:r>
        <w:rPr>
          <w:lang w:val="fr_FR" w:bidi="fr_FR"/>
        </w:rPr>
        <w:t xml:space="preserve">. Pour plus d'informations, cherchez </w:t>
      </w:r>
      <w:r>
        <w:rPr>
          <w:b/>
          <w:lang w:val="fr_FR" w:bidi="fr_FR"/>
        </w:rPr>
        <w:t>pieux</w:t>
      </w:r>
      <w:r>
        <w:rPr>
          <w:lang w:val="fr_FR" w:bidi="fr_FR"/>
        </w:rPr>
        <w:t xml:space="preserve"> dans le Glossaire principal. Arrêtez l'enregistrement ici.</w:t>
      </w:r>
    </w:p>
    <w:p>
      <w:pPr/>
      <w:r>
        <w:rPr>
          <w:lang w:val="fr_FR" w:bidi="fr_FR"/>
        </w:rPr>
      </w:r>
      <w:r>
        <w:rPr>
          <w:lang w:val="fr_FR" w:bidi="fr_FR"/>
        </w:rPr>
        <w:t xml:space="preserve">Paul dit aux femmes d'apprendre en </w:t>
      </w:r>
      <w:r>
        <w:rPr>
          <w:b/>
          <w:lang w:val="fr_FR" w:bidi="fr_FR"/>
        </w:rPr>
        <w:t>silence</w:t>
      </w:r>
      <w:r>
        <w:rPr>
          <w:lang w:val="fr_FR" w:bidi="fr_FR"/>
        </w:rPr>
        <w:t xml:space="preserve"> et dans la soumission. Le silence ne signifie pas qu'une femme ne parle pas du tout pendant qu'elle apprend. Plutôt, le silence signifie agir d'une manière qui n'est pas perturbatrice ou distrayante. Quelqu'un qui est silencieux est calme ou pacifique. Utilisez le même mot ou la même expression pour silence ou calme que dans le passage précédent.</w:t>
      </w:r>
    </w:p>
    <w:p>
      <w:pPr/>
      <w:r>
        <w:rPr>
          <w:lang w:val="fr_FR" w:bidi="fr_FR"/>
        </w:rPr>
      </w:r>
      <w:r>
        <w:rPr>
          <w:lang w:val="fr_FR" w:bidi="fr_FR"/>
        </w:rPr>
        <w:t xml:space="preserve">Quand quelqu'un apprend dans la </w:t>
      </w:r>
      <w:r>
        <w:rPr>
          <w:b/>
          <w:lang w:val="fr_FR" w:bidi="fr_FR"/>
        </w:rPr>
        <w:t>soumission</w:t>
      </w:r>
      <w:r>
        <w:rPr>
          <w:lang w:val="fr_FR" w:bidi="fr_FR"/>
        </w:rPr>
        <w:t>, c'est-à-dire quand quelqu'un se soumet, cette personne est prête à obéir et respecter les personnes qui sont en autorité sur cette personne.</w:t>
      </w:r>
    </w:p>
    <w:p>
      <w:pPr/>
      <w:r>
        <w:rPr>
          <w:lang w:val="fr_FR" w:bidi="fr_FR"/>
        </w:rPr>
      </w:r>
      <w:r>
        <w:rPr>
          <w:lang w:val="fr_FR" w:bidi="fr_FR"/>
        </w:rPr>
        <w:t xml:space="preserve">Arrêtez-vous ici et discutez en groupe du mot ou de l'expression que vous utiliserez pour </w:t>
      </w:r>
      <w:r>
        <w:rPr>
          <w:b/>
          <w:lang w:val="fr_FR" w:bidi="fr_FR"/>
        </w:rPr>
        <w:t>soumission</w:t>
      </w:r>
      <w:r>
        <w:rPr>
          <w:lang w:val="fr_FR" w:bidi="fr_FR"/>
        </w:rPr>
        <w:t>. Arrêtez l'enregistrement ici.</w:t>
      </w:r>
    </w:p>
    <w:p>
      <w:pPr/>
      <w:r>
        <w:rPr>
          <w:lang w:val="fr_FR" w:bidi="fr_FR"/>
        </w:rPr>
      </w:r>
      <w:r>
        <w:rPr>
          <w:lang w:val="fr_FR" w:bidi="fr_FR"/>
        </w:rPr>
        <w:t xml:space="preserve">Paul dit qu'Ève a été trompée et a commis la </w:t>
      </w:r>
      <w:r>
        <w:rPr>
          <w:b/>
          <w:lang w:val="fr_FR" w:bidi="fr_FR"/>
        </w:rPr>
        <w:t>transgression</w:t>
      </w:r>
      <w:r>
        <w:rPr>
          <w:lang w:val="fr_FR" w:bidi="fr_FR"/>
        </w:rPr>
        <w:t xml:space="preserve">. La transgression est presque la même chose que le </w:t>
      </w:r>
      <w:r>
        <w:rPr>
          <w:b/>
          <w:lang w:val="fr_FR" w:bidi="fr_FR"/>
        </w:rPr>
        <w:t>péché</w:t>
      </w:r>
      <w:r>
        <w:rPr>
          <w:lang w:val="fr_FR" w:bidi="fr_FR"/>
        </w:rPr>
        <w:t>. Transgresser quelque chose, c'est désobéir à une règle spécifique. Quand Paul dit donc qu'Ève a commis la transgression, Paul veut dire qu'Ève a désobéi à une règle spécifique que Dieu a donnée, de ne pas manger le fruit.</w:t>
      </w:r>
    </w:p>
    <w:p>
      <w:pPr/>
      <w:r>
        <w:rPr>
          <w:lang w:val="fr_FR" w:bidi="fr_FR"/>
        </w:rPr>
      </w:r>
      <w:r>
        <w:rPr>
          <w:lang w:val="fr_FR" w:bidi="fr_FR"/>
        </w:rPr>
        <w:t xml:space="preserve">Arrêtez-vous ici et discutez en groupe du mot ou de l'expression que vous utiliserez pour </w:t>
      </w:r>
      <w:r>
        <w:rPr>
          <w:b/>
          <w:lang w:val="fr_FR" w:bidi="fr_FR"/>
        </w:rPr>
        <w:t>péché</w:t>
      </w:r>
      <w:r>
        <w:rPr>
          <w:lang w:val="fr_FR" w:bidi="fr_FR"/>
        </w:rPr>
        <w:t xml:space="preserve"> ou </w:t>
      </w:r>
      <w:r>
        <w:rPr>
          <w:b/>
          <w:lang w:val="fr_FR" w:bidi="fr_FR"/>
        </w:rPr>
        <w:t>transgression</w:t>
      </w:r>
      <w:r>
        <w:rPr>
          <w:lang w:val="fr_FR" w:bidi="fr_FR"/>
        </w:rPr>
        <w:t xml:space="preserve">. Vous pouvez utiliser le même mot pour péché que dans les passages précédents. Pour plus d'informations, cherchez </w:t>
      </w:r>
      <w:r>
        <w:rPr>
          <w:lang w:val="fr_FR" w:bidi="fr_FR"/>
        </w:rPr>
        <w:t>péché</w:t>
      </w:r>
      <w:r>
        <w:rPr>
          <w:lang w:val="fr_FR" w:bidi="fr_FR"/>
        </w:rPr>
        <w:t xml:space="preserve"> dans le glossaire principal. Arrêtez l'enregistrement ici.</w:t>
      </w:r>
    </w:p>
    <w:p>
      <w:pPr/>
      <w:r>
        <w:rPr>
          <w:lang w:val="fr_FR" w:bidi="fr_FR"/>
        </w:rPr>
      </w:r>
      <w:r>
        <w:rPr>
          <w:lang w:val="fr_FR" w:bidi="fr_FR"/>
        </w:rPr>
        <w:t xml:space="preserve">Paul dit que Dieu </w:t>
      </w:r>
      <w:r>
        <w:rPr>
          <w:b/>
          <w:lang w:val="fr_FR" w:bidi="fr_FR"/>
        </w:rPr>
        <w:t>sauvera</w:t>
      </w:r>
      <w:r>
        <w:rPr>
          <w:lang w:val="fr_FR" w:bidi="fr_FR"/>
        </w:rPr>
        <w:t xml:space="preserve"> les femmes à travers la façon dont les femmes donnent naissance à un enfant. Ici sauver peut signifier deux ou trois choses différentes. La première est de penser que Paul veut dire que Dieu sauvera une femme spirituellement. Sauver pourrait aussi signifier protéger quelqu'un physiquement.</w:t>
      </w:r>
    </w:p>
    <w:p>
      <w:pPr/>
      <w:r>
        <w:rPr>
          <w:lang w:val="fr_FR" w:bidi="fr_FR"/>
        </w:rPr>
      </w:r>
      <w:r>
        <w:rPr>
          <w:lang w:val="fr_FR" w:bidi="fr_FR"/>
        </w:rPr>
        <w:t xml:space="preserve">Arrêtez-vous ici et discutez en groupe du mot ou de l'expression que vous utiliserez pour </w:t>
      </w:r>
      <w:r>
        <w:rPr>
          <w:b/>
          <w:lang w:val="fr_FR" w:bidi="fr_FR"/>
        </w:rPr>
        <w:t>sauver</w:t>
      </w:r>
      <w:r>
        <w:rPr>
          <w:lang w:val="fr_FR" w:bidi="fr_FR"/>
        </w:rPr>
        <w:t xml:space="preserve">. Pour plus d'informations sur le mot sauvé, cherchez le mot </w:t>
      </w:r>
      <w:r>
        <w:rPr>
          <w:lang w:val="fr_FR" w:bidi="fr_FR"/>
        </w:rPr>
        <w:t>salut</w:t>
      </w:r>
      <w:r>
        <w:rPr>
          <w:lang w:val="fr_FR" w:bidi="fr_FR"/>
        </w:rPr>
        <w:t xml:space="preserve"> dans le Glossaire principal. Avez-vous un mot que vous pourriez utiliser pour être sauvé spirituellement, ou être protégé physiquement ? Si oui, discutez pour savoir si ce mot pourrait convenir ou non ici. Arrêtez l'enregistrement ici.</w:t>
      </w:r>
    </w:p>
    <w:p>
      <w:pPr/>
      <w:r>
        <w:rPr>
          <w:lang w:val="fr_FR" w:bidi="fr_FR"/>
        </w:rPr>
      </w:r>
      <w:r>
        <w:rPr>
          <w:lang w:val="fr_FR" w:bidi="fr_FR"/>
        </w:rPr>
        <w:t>Paul dit que ces femmes sont sauvées si elles continuent dans la foi, l'amour et la sainteté.</w:t>
      </w:r>
    </w:p>
    <w:p>
      <w:pPr/>
      <w:r>
        <w:rPr>
          <w:lang w:val="fr_FR" w:bidi="fr_FR"/>
        </w:rPr>
      </w:r>
      <w:r>
        <w:rPr>
          <w:lang w:val="fr_FR" w:bidi="fr_FR"/>
        </w:rPr>
        <w:t xml:space="preserve">Quand quelqu'un continue dans la </w:t>
      </w:r>
      <w:r>
        <w:rPr>
          <w:b/>
          <w:lang w:val="fr_FR" w:bidi="fr_FR"/>
        </w:rPr>
        <w:t>foi</w:t>
      </w:r>
      <w:r>
        <w:rPr>
          <w:lang w:val="fr_FR" w:bidi="fr_FR"/>
        </w:rPr>
        <w:t xml:space="preserve">, cette personne continue de vivre en croyant en ce que Dieu a dit et fait, en croyant en Jésus. Utilisez le même mot ou la même expression pour foi que dans les passages précédents. Pour plus d'informations sur la </w:t>
      </w:r>
      <w:r>
        <w:rPr>
          <w:lang w:val="fr_FR" w:bidi="fr_FR"/>
        </w:rPr>
        <w:t>foi</w:t>
      </w:r>
      <w:r>
        <w:rPr>
          <w:lang w:val="fr_FR" w:bidi="fr_FR"/>
        </w:rPr>
        <w:t>, référez-vous au Glossaire principal.</w:t>
      </w:r>
    </w:p>
    <w:p>
      <w:pPr/>
      <w:r>
        <w:rPr>
          <w:lang w:val="fr_FR" w:bidi="fr_FR"/>
        </w:rPr>
      </w:r>
      <w:r>
        <w:rPr>
          <w:lang w:val="fr_FR" w:bidi="fr_FR"/>
        </w:rPr>
        <w:t xml:space="preserve">Quand quelqu'un continue dans </w:t>
      </w:r>
      <w:r>
        <w:rPr>
          <w:b/>
          <w:lang w:val="fr_FR" w:bidi="fr_FR"/>
        </w:rPr>
        <w:t>l'amour</w:t>
      </w:r>
      <w:r>
        <w:rPr>
          <w:lang w:val="fr_FR" w:bidi="fr_FR"/>
        </w:rPr>
        <w:t>, cette personne continue d'aimer Dieu et d'aimer les gens. Utilisez le même mot ou la même expression pour amour que dans les passages précédents.</w:t>
      </w:r>
    </w:p>
    <w:p>
      <w:pPr/>
      <w:r>
        <w:rPr>
          <w:lang w:val="fr_FR" w:bidi="fr_FR"/>
        </w:rPr>
      </w:r>
      <w:r>
        <w:rPr>
          <w:lang w:val="fr_FR" w:bidi="fr_FR"/>
        </w:rPr>
        <w:t xml:space="preserve">Quand quelqu'un continue dans la </w:t>
      </w:r>
      <w:r>
        <w:rPr>
          <w:b/>
          <w:lang w:val="fr_FR" w:bidi="fr_FR"/>
        </w:rPr>
        <w:t>sainteté</w:t>
      </w:r>
      <w:r>
        <w:rPr>
          <w:lang w:val="fr_FR" w:bidi="fr_FR"/>
        </w:rPr>
        <w:t>, cette personne continue de vivre de la façon dont Dieu a appelé les gens à vivre.</w:t>
      </w:r>
    </w:p>
    <w:p>
      <w:pPr/>
      <w:r>
        <w:rPr>
          <w:lang w:val="fr_FR" w:bidi="fr_FR"/>
        </w:rPr>
      </w:r>
      <w:r>
        <w:rPr>
          <w:lang w:val="fr_FR" w:bidi="fr_FR"/>
        </w:rPr>
        <w:t>Arrêtez-vous ici et discutez en groupe du mot ou de l'expression que vous utiliserez pour sainteté. Pour plus d'informations au sujet de ce que signifie être saint, cherchez le mot</w:t>
      </w:r>
      <w:r>
        <w:rPr>
          <w:lang w:val="fr_FR" w:bidi="fr_FR"/>
        </w:rPr>
        <w:t xml:space="preserve"> saint</w:t>
      </w:r>
      <w:r>
        <w:rPr>
          <w:lang w:val="fr_FR" w:bidi="fr_FR"/>
        </w:rPr>
        <w:t xml:space="preser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2.8–15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3:1–7</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3.1–7. Laissez entrer la parole de Dieu dans vos cœurs.</w:t>
      </w:r>
    </w:p>
    <w:p>
      <w:pPr/>
      <w:r>
        <w:rPr>
          <w:lang w:val="fr_FR" w:bidi="fr_FR"/>
        </w:rPr>
      </w:r>
      <w:r>
        <w:rPr>
          <w:lang w:val="fr_FR" w:bidi="fr_FR"/>
        </w:rPr>
        <w:t xml:space="preserve">Écoutez l'enregistrement de 1 Timothée 3.1–7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3.1–7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les passages précédents, Paul a écrit à Timothée que les faux enseignants avaient causé certains des problèmes dans l'Église. Dans ce passage, Paul donne à Timothée une liste de qualités pour les bons responsables dans l'Église.</w:t>
      </w:r>
    </w:p>
    <w:p>
      <w:pPr/>
      <w:r>
        <w:rPr>
          <w:lang w:val="fr_FR" w:bidi="fr_FR"/>
        </w:rPr>
      </w:r>
      <w:r>
        <w:rPr>
          <w:lang w:val="fr_FR" w:bidi="fr_FR"/>
        </w:rPr>
        <w:t>Paul commence quand Paul répète une parole vraie avec laquelle beaucoup d'autres personnes sont d'accord et l'acceptent. Cette expression dit que les personnes qui veulent être des chefs dans l'Église veulent une bonne œuvre ou une bonne tâche. Ces personnes veulent faire le bien pour l'Église et pour Jésus. Dans ce passage, Paul appelle les chefs de l'Église « les surintendants ».</w:t>
      </w:r>
    </w:p>
    <w:p>
      <w:pPr/>
      <w:r>
        <w:rPr>
          <w:lang w:val="fr_FR" w:bidi="fr_FR"/>
        </w:rPr>
      </w:r>
      <w:r>
        <w:rPr>
          <w:lang w:val="fr_FR" w:bidi="fr_FR"/>
        </w:rPr>
        <w:t>Paul dit ensuite que parce qu'il s'agit d'une bonne tâche, les personnes qui font cette tâche doivent être un certain genre de personne.</w:t>
      </w:r>
    </w:p>
    <w:p>
      <w:pPr/>
      <w:r>
        <w:rPr>
          <w:lang w:val="fr_FR" w:bidi="fr_FR"/>
        </w:rPr>
      </w:r>
      <w:r>
        <w:rPr>
          <w:lang w:val="fr_FR" w:bidi="fr_FR"/>
        </w:rPr>
        <w:t>Arrêtez-vous ici et discutez de cette question en groupe : dans votre culture, que fait un bon responsable ? Qui peut être un responsable ? Pourquoi votre communauté exige-t-elle qu'un responsable ait ces qualités et ce statut ? Mettez cet enregistrement en pause ici.</w:t>
      </w:r>
    </w:p>
    <w:p>
      <w:pPr/>
      <w:r>
        <w:rPr>
          <w:lang w:val="fr_FR" w:bidi="fr_FR"/>
        </w:rPr>
      </w:r>
      <w:r>
        <w:rPr>
          <w:lang w:val="fr_FR" w:bidi="fr_FR"/>
        </w:rPr>
        <w:t>Au début, Paul dit qu'un surintendant doit être au-dessus de tout reproche. Les autres ne devraient pas pouvoir trouver des fautes, blâmer ou critiquer un surintendant.</w:t>
      </w:r>
    </w:p>
    <w:p>
      <w:pPr/>
      <w:r>
        <w:rPr>
          <w:lang w:val="fr_FR" w:bidi="fr_FR"/>
        </w:rPr>
      </w:r>
      <w:r>
        <w:rPr>
          <w:lang w:val="fr_FR" w:bidi="fr_FR"/>
        </w:rPr>
        <w:t>Arrêtez-vous ici et discutez de cette question en groupe : dans votre culture, quel genre de choses les autres critiqueraient-ils chez un responsable ? Mettez cet enregistrement en pause ici.</w:t>
      </w:r>
    </w:p>
    <w:p>
      <w:pPr/>
      <w:r>
        <w:rPr>
          <w:lang w:val="fr_FR" w:bidi="fr_FR"/>
        </w:rPr>
      </w:r>
      <w:r>
        <w:rPr>
          <w:lang w:val="fr_FR" w:bidi="fr_FR"/>
        </w:rPr>
        <w:t>Paul dit ensuite qu'un surintendant doit être le mari d'une seule femme. Un surintendant ne devrait pas être marié à plus d'une femme, et un surintendant ne devrait pas avoir de relations sexuelles avec une femme qui n'est pas la femme du surintendant.</w:t>
      </w:r>
    </w:p>
    <w:p>
      <w:pPr/>
      <w:r>
        <w:rPr>
          <w:lang w:val="fr_FR" w:bidi="fr_FR"/>
        </w:rPr>
      </w:r>
      <w:r>
        <w:rPr>
          <w:lang w:val="fr_FR" w:bidi="fr_FR"/>
        </w:rPr>
        <w:t>Arrêtez-vous ici et discutez de cette question en groupe : dans votre culture, que pensent les gens d'un homme qui est un mari d'une seule femme ? Mettez cet enregistrement en pause ici.</w:t>
      </w:r>
    </w:p>
    <w:p>
      <w:pPr/>
      <w:r>
        <w:rPr>
          <w:lang w:val="fr_FR" w:bidi="fr_FR"/>
        </w:rPr>
      </w:r>
      <w:r>
        <w:rPr>
          <w:lang w:val="fr_FR" w:bidi="fr_FR"/>
        </w:rPr>
        <w:t>Paul énumère ensuite trois qualités qui sont très similaires les unes aux autres. Paul dit qu'un surintendant doit être sobre d'esprit. En d'autres termes, un surintendant devrait être dans le plein contrôle de ses pensées et ne pas permettre aux émotions de contrôler le surintendant. Un surintendant doit aussi être maître de soi, c'est-à-dire pouvoir contrôler ses propres actions. Paul dit ensuite qu'un surintendant doit être digne, c'est-à-dire agir de manière respectueuse envers les autres.</w:t>
      </w:r>
    </w:p>
    <w:p>
      <w:pPr/>
      <w:r>
        <w:rPr>
          <w:lang w:val="fr_FR" w:bidi="fr_FR"/>
        </w:rPr>
      </w:r>
      <w:r>
        <w:rPr>
          <w:lang w:val="fr_FR" w:bidi="fr_FR"/>
        </w:rPr>
        <w:t>Un surintendant doit aussi être hospitalier. Cela signifie que le surintendant a régulièrement des invités dans sa maison. Le surintendant donne à ses invités à boire ou à manger, ou même un lieu où loger. Le surintendant fait cela d'une manière qui accueille et honore ses invités.</w:t>
      </w:r>
    </w:p>
    <w:p>
      <w:pPr/>
      <w:r>
        <w:rPr>
          <w:lang w:val="fr_FR" w:bidi="fr_FR"/>
        </w:rPr>
      </w:r>
      <w:r>
        <w:rPr>
          <w:lang w:val="fr_FR" w:bidi="fr_FR"/>
        </w:rPr>
        <w:t>Arrêtez-vous ici et discutez de cette question en groupe : que faites-vous pour que les invités se sentent accueillis et honorés ? Mettez cet enregistrement en pause ici.</w:t>
      </w:r>
    </w:p>
    <w:p>
      <w:pPr/>
      <w:r>
        <w:rPr>
          <w:lang w:val="fr_FR" w:bidi="fr_FR"/>
        </w:rPr>
      </w:r>
      <w:r>
        <w:rPr>
          <w:lang w:val="fr_FR" w:bidi="fr_FR"/>
        </w:rPr>
        <w:t>Paul dit ensuite qu'un surintendant doit pouvoir enseigner. Nous nous souvenons grâce au début de la lettre à Timothée qu'il y avait de faux enseignants dans l'Église d'Éphèse. Le fait de nommer les surintendants qui peuvent bien enseigner la parole de Dieu aidera à protéger l'Église des faux enseignements qui conduisent à des disputes et à des divisions inutiles.</w:t>
      </w:r>
    </w:p>
    <w:p>
      <w:pPr/>
      <w:r>
        <w:rPr>
          <w:lang w:val="fr_FR" w:bidi="fr_FR"/>
        </w:rPr>
      </w:r>
      <w:r>
        <w:rPr>
          <w:lang w:val="fr_FR" w:bidi="fr_FR"/>
        </w:rPr>
        <w:t>Arrêtez-vous ici et discutez de cette question en groupe : décrivez les différents types d'enseignants dans votre communauté. Qui ces personnes enseignent-elles, comment enseignent-elles et qu'enseignent-elles ? Mettez cet enregistrement en pause ici.</w:t>
      </w:r>
    </w:p>
    <w:p>
      <w:pPr/>
      <w:r>
        <w:rPr>
          <w:lang w:val="fr_FR" w:bidi="fr_FR"/>
        </w:rPr>
      </w:r>
      <w:r>
        <w:rPr>
          <w:lang w:val="fr_FR" w:bidi="fr_FR"/>
        </w:rPr>
        <w:t>Jusqu'ici, Paul énumérait les bonnes qualités qu'un surintendant devrait avoir. Paul énumère ensuite les mauvaises qualités qu'un surintendant ne devrait pas avoir. Un surintendant ne doit pas être un ivrogne, c'est-à-dire une personne qui boit beaucoup de vin ou d'alcool.</w:t>
      </w:r>
    </w:p>
    <w:p>
      <w:pPr/>
      <w:r>
        <w:rPr>
          <w:lang w:val="fr_FR" w:bidi="fr_FR"/>
        </w:rPr>
      </w:r>
      <w:r>
        <w:rPr>
          <w:lang w:val="fr_FR" w:bidi="fr_FR"/>
        </w:rPr>
        <w:t>Arrêtez-vous ici et discutez de cette question en groupe : que font les ivrognes ? Comment l'ivresse d'une personne affecte-t-elle sa famille et les personnes autour d'elle ? Mettez cet enregistrement en pause ici.</w:t>
      </w:r>
    </w:p>
    <w:p>
      <w:pPr/>
      <w:r>
        <w:rPr>
          <w:lang w:val="fr_FR" w:bidi="fr_FR"/>
        </w:rPr>
      </w:r>
      <w:r>
        <w:rPr>
          <w:lang w:val="fr_FR" w:bidi="fr_FR"/>
        </w:rPr>
        <w:t>Un surintendant ne doit pas non plus être violent. Le surintendant ne devrait pas frapper, pousser ou blesser les personnes, les animaux ou les choses. Paul dit qu'au lieu de ces mauvaises qualités, le surintendant doit être patient ou doux. Le surintendant ne doit pas rapidement ou facilement entrer dans des bagarres ou des disputes. À la fin de la liste des mauvaises qualités, Paul dit qu'un surintendant ne doit pas aimer l'argent.</w:t>
      </w:r>
    </w:p>
    <w:p>
      <w:pPr/>
      <w:r>
        <w:rPr>
          <w:lang w:val="fr_FR" w:bidi="fr_FR"/>
        </w:rPr>
      </w:r>
      <w:r>
        <w:rPr>
          <w:lang w:val="fr_FR" w:bidi="fr_FR"/>
        </w:rPr>
        <w:t>Arrêtez-vous ici et discutez de cette question en groupe : dans votre culture, comment l'argent influence-t-il les décisions et les actions des responsables et des personnes détenant du pouvoir ? Mettez cet enregistrement en pause ici.</w:t>
      </w:r>
    </w:p>
    <w:p>
      <w:pPr/>
      <w:r>
        <w:rPr>
          <w:lang w:val="fr_FR" w:bidi="fr_FR"/>
        </w:rPr>
      </w:r>
      <w:r>
        <w:rPr>
          <w:lang w:val="fr_FR" w:bidi="fr_FR"/>
        </w:rPr>
        <w:t xml:space="preserve">Après que Paul ait donné une liste de bonnes qualités et une liste de mauvaises qualités, Paul dit qu'un surintendant doit bien gérer sa propre maison. Tous les membres de la famille dont le surintendant prend soin font partie du ménage du surintendant. Tous les esclaves ou serviteurs font aussi partie de la maison du surintendant. Un homme qui gère bien sa maison est aussi un bon gérant de sa propriété, de son travail et de son entreprise. Un surintendant gère sa maison d'une manière ordonnée, responsable et prend soin des relations. L'une des façons dont un surintendant gère bien sa maison est en gérant ses enfants. Paul dit qu'un surintendant devrait avoir des enfants qui sont soumis, c'est-à-dire obéissants, au surintendant. Ces enfants pourraient être de n'importe quel âge. Le surintendant devrait gérer sa maisonnée avec dignité, c'est-à-dire de manière respectable. Paul donne à Timothée la raison pour laquelle un surintendant doit bien gérer la maisonnée du surintendant. Paul dit que si quelqu'un ne sait pas comment bien gérer sa maisonnée, cette personne ne pourra pas prendre soin de l'Église de Dieu. </w:t>
      </w:r>
    </w:p>
    <w:p>
      <w:pPr/>
      <w:r>
        <w:rPr>
          <w:lang w:val="fr_FR" w:bidi="fr_FR"/>
        </w:rPr>
      </w:r>
      <w:r>
        <w:rPr>
          <w:lang w:val="fr_FR" w:bidi="fr_FR"/>
        </w:rPr>
        <w:t>Arrêtez-vous ici et discutez de cette question en groupe : qui et quoi font partie des maisonnées dans votre communauté ? Donnez des exemples de la façon dont les gens pourraient mal gérer leur maisonnée. Mettez cet enregistrement en pause ici.</w:t>
      </w:r>
    </w:p>
    <w:p>
      <w:pPr/>
      <w:r>
        <w:rPr>
          <w:lang w:val="fr_FR" w:bidi="fr_FR"/>
        </w:rPr>
      </w:r>
      <w:r>
        <w:rPr>
          <w:lang w:val="fr_FR" w:bidi="fr_FR"/>
        </w:rPr>
        <w:t>Après cela, Paul dit à Timothée qu'un surintendant ne doit pas être un nouveau chrétien, une personne qui n'est pas devenue un disciple de Jésus il y a longtemps. Paul donne aussi à Timothée une raison pour cette qualité. Paul dit que si un surintendant est un nouveau chrétien, ce surintendant peut devenir orgueilleux et tomber dans le jugement du diable. Peut-être que le diable jugera ou punira cette personne. Mais plus probablement, Dieu jugera ou punira cette personne ensemble ou d'une manière similaire à celle dont Dieu jugeait le diable, parce que le diable pensait qu'il était plus grand que Dieu lui-même.</w:t>
      </w:r>
    </w:p>
    <w:p>
      <w:pPr/>
      <w:r>
        <w:rPr>
          <w:lang w:val="fr_FR" w:bidi="fr_FR"/>
        </w:rPr>
      </w:r>
      <w:r>
        <w:rPr>
          <w:lang w:val="fr_FR" w:bidi="fr_FR"/>
        </w:rPr>
        <w:t>Paul termine cette liste de qualités avec une qualité un peu comme la première. La première qualité était qu'un surintendant devait être au-dessus de tout reproche. À la fin de la liste, Paul dit que les personnes extérieures devraient penser du bien de ces surintendants. Paul donne aussi une raison pour cette dernière qualité. Paul dit à Timothée que si les personnes qui ne sont pas chrétiennes pensent mal du surintendant, le surintendant tombera en disgrâce, il sera honteux et il tombera dans les ornières du diable. Une ornière est un piège que les gens utilisent pour attraper par surprise les animaux et les oiseaux. Comme les oiseaux ou les animaux qui tombent dans un piège pour chasseurs, un surintendant qui est couverte de honte par les personnes extérieures tombe dans le piège du diable.</w:t>
      </w:r>
    </w:p>
    <w:p>
      <w:pPr/>
      <w:r>
        <w:rPr>
          <w:lang w:val="fr_FR" w:bidi="fr_FR"/>
        </w:rPr>
      </w:r>
      <w:r>
        <w:rPr>
          <w:lang w:val="fr_FR" w:bidi="fr_FR"/>
        </w:rPr>
        <w:t xml:space="preserve">Arrêtez-vous ici et regardez une image d'un </w:t>
      </w:r>
      <w:r>
        <w:rPr>
          <w:b/>
          <w:lang w:val="fr_FR" w:bidi="fr_FR"/>
        </w:rPr>
        <w:t>piège à animaux</w:t>
      </w:r>
      <w:r>
        <w:rPr>
          <w:lang w:val="fr_FR" w:bidi="fr_FR"/>
        </w:rPr>
        <w:t xml:space="preserve"> en groupe.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3.1–7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dit à Timothée une parole à laquelle beaucoup d'autres personnes font confiance et acceptent. Paul dit à Timothée qu'un homme qui veut être un surintendant désire une bonne tâche.</w:t>
      </w:r>
    </w:p>
    <w:p>
      <w:pPr/>
      <w:r>
        <w:rPr>
          <w:lang w:val="fr_FR" w:bidi="fr_FR"/>
        </w:rPr>
      </w:r>
      <w:r>
        <w:rPr>
          <w:b/>
          <w:lang w:val="fr_FR" w:bidi="fr_FR"/>
        </w:rPr>
        <w:t>Dans la deuxième partie :</w:t>
      </w:r>
      <w:r>
        <w:rPr>
          <w:lang w:val="fr_FR" w:bidi="fr_FR"/>
        </w:rPr>
        <w:t xml:space="preserve"> Paul énumère les bonnes qualités qu'a un surintendant.</w:t>
      </w:r>
    </w:p>
    <w:p>
      <w:pPr/>
      <w:r>
        <w:rPr>
          <w:lang w:val="fr_FR" w:bidi="fr_FR"/>
        </w:rPr>
      </w:r>
      <w:r>
        <w:rPr>
          <w:b/>
          <w:lang w:val="fr_FR" w:bidi="fr_FR"/>
        </w:rPr>
        <w:t>Dans la troisième partie :</w:t>
      </w:r>
      <w:r>
        <w:rPr>
          <w:lang w:val="fr_FR" w:bidi="fr_FR"/>
        </w:rPr>
        <w:t xml:space="preserve"> Paul énumère les mauvaises qualités qu'un surintendant doit ne pas avoir.</w:t>
      </w:r>
    </w:p>
    <w:p>
      <w:pPr/>
      <w:r>
        <w:rPr>
          <w:lang w:val="fr_FR" w:bidi="fr_FR"/>
        </w:rPr>
      </w:r>
      <w:r>
        <w:rPr>
          <w:b/>
          <w:lang w:val="fr_FR" w:bidi="fr_FR"/>
        </w:rPr>
        <w:t>Dans la quatrième partie :</w:t>
      </w:r>
      <w:r>
        <w:rPr>
          <w:lang w:val="fr_FR" w:bidi="fr_FR"/>
        </w:rPr>
        <w:t xml:space="preserve"> Paul donne trois autres bonnes qualités et une raison pour laquelle ces qualités sont importantes.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autres croyants, en particulier ceux de l'Église à Éphèse</w:t>
      </w:r>
    </w:p>
    <w:p>
      <w:pPr>
        <w:pStyle w:val="ListBullet"/>
        <w:spacing w:line="240" w:lineRule="auto"/>
        <w:ind w:left="720"/>
      </w:pPr>
      <w:r>
        <w:rPr>
          <w:lang w:val="fr_FR" w:bidi="fr_FR"/>
        </w:rPr>
      </w:r>
      <w:r>
        <w:rPr>
          <w:lang w:val="fr_FR" w:bidi="fr_FR"/>
        </w:rPr>
        <w:t>Une personne qui veut être un surintendant</w:t>
      </w:r>
    </w:p>
    <w:p>
      <w:pPr>
        <w:pStyle w:val="ListBullet"/>
        <w:spacing w:line="240" w:lineRule="auto"/>
        <w:ind w:left="720"/>
      </w:pPr>
      <w:r>
        <w:rPr>
          <w:lang w:val="fr_FR" w:bidi="fr_FR"/>
        </w:rPr>
      </w:r>
      <w:r>
        <w:rPr>
          <w:lang w:val="fr_FR" w:bidi="fr_FR"/>
        </w:rPr>
        <w:t>Si vous le souhaitez, vous pouvez choisir qu'un personnage représente chaque qualité d'un surintendant, ou vous pourriez avoir une seule personne qui représente les bonnes qualités, et une seule personne qui représente les mauvaises qualités du surintendant.</w:t>
      </w:r>
    </w:p>
    <w:p>
      <w:pPr>
        <w:pStyle w:val="ListBullet"/>
        <w:spacing w:line="240" w:lineRule="auto"/>
        <w:ind w:left="720"/>
      </w:pPr>
      <w:r>
        <w:rPr>
          <w:lang w:val="fr_FR" w:bidi="fr_FR"/>
        </w:rPr>
      </w:r>
      <w:r>
        <w:rPr>
          <w:lang w:val="fr_FR" w:bidi="fr_FR"/>
        </w:rPr>
        <w:t>Les personnes qui appartiennent à la maisonnée du surintendant</w:t>
      </w:r>
    </w:p>
    <w:p>
      <w:pPr>
        <w:pStyle w:val="ListBullet"/>
        <w:spacing w:line="240" w:lineRule="auto"/>
        <w:ind w:left="720"/>
      </w:pPr>
      <w:r>
        <w:rPr>
          <w:lang w:val="fr_FR" w:bidi="fr_FR"/>
        </w:rPr>
      </w:r>
      <w:r>
        <w:rPr>
          <w:lang w:val="fr_FR" w:bidi="fr_FR"/>
        </w:rPr>
        <w:t>Les personnes qui ne sont pas des croyants</w:t>
      </w:r>
    </w:p>
    <w:p>
      <w:pPr>
        <w:pStyle w:val="ListBullet"/>
        <w:spacing w:line="240" w:lineRule="auto"/>
        <w:ind w:left="720"/>
      </w:pPr>
      <w:r>
        <w:rPr>
          <w:lang w:val="fr_FR" w:bidi="fr_FR"/>
        </w:rPr>
      </w:r>
      <w:r>
        <w:rPr>
          <w:lang w:val="fr_FR" w:bidi="fr_FR"/>
        </w:rPr>
        <w:t>Le diable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Paul répète une parole à laquelle beaucoup d'autres font confiance et acceptent. Paul dit qu'être un surintendant est une bonne tâche. Parce que c'est une bonne tâche, les personnes qui sont surintendants doivent avoir certaines qualités.</w:t>
      </w:r>
    </w:p>
    <w:p>
      <w:pPr/>
      <w:r>
        <w:rPr>
          <w:lang w:val="fr_FR" w:bidi="fr_FR"/>
        </w:rPr>
      </w:r>
      <w:r>
        <w:rPr>
          <w:lang w:val="fr_FR" w:bidi="fr_FR"/>
        </w:rPr>
        <w:t>Dans les trois parties suivantes, Paul énumère les qualités d'un surintendant.</w:t>
      </w:r>
    </w:p>
    <w:p>
      <w:pPr/>
      <w:r>
        <w:rPr>
          <w:lang w:val="fr_FR" w:bidi="fr_FR"/>
        </w:rPr>
      </w:r>
      <w:r>
        <w:rPr>
          <w:lang w:val="fr_FR" w:bidi="fr_FR"/>
        </w:rPr>
        <w:t>Arrêtez-vous ici et discutez de cette question en groupe : comment faites-vous des listes dans votre langue ? Par exemple, dressez une liste de toutes les qualités d'une bonne épouse. Prêtez attention à la façon dont vous montrez que vous avez commencé et terminé la liste, et la façon dont vous ordonnez les bonnes et mauvaises qualités. Discutez de la façon dont vous arrêteriez la liste pour expliquer pourquoi quelqu'un devrait avoir une certaine qualité, puis ce que vous diriez pour continuer la liste. Mettez cet enregistrement en pause ici.</w:t>
      </w:r>
    </w:p>
    <w:p>
      <w:pPr/>
      <w:r>
        <w:rPr>
          <w:lang w:val="fr_FR" w:bidi="fr_FR"/>
        </w:rPr>
      </w:r>
      <w:r>
        <w:rPr>
          <w:lang w:val="fr_FR" w:bidi="fr_FR"/>
        </w:rPr>
        <w:t>Pour chaque qualité, Paul devrait dire à Timothée si cette qualité est bonne ou mauvaise. Dans la deuxième partie se trouvent les bonnes qualités qu'un surintendant devrait avoir. Dans la troisième partie, il y a de mauvaises qualités qu'un surintendant ne doit pas avoir. Et dans la quatrième partie, il y a trois autres qualités et la raison pour laquelle ces qualités sont importantes. Paul dit à Timothée pourquoi un surintendant devrait bien gérer sa propre maisonnée. Paul dit cela sous forme de question. Paul dit : « Si un surintendant ne sait pas comment bien gérer sa maisonnée, comment prendra-t-il soin de l'Église de Dieu ? » La réponse à la question est évidente. Une personne qui ne sait pas comment gérer sa propre maisonnée ne pourra pas prendre soin de l'Église de Dieu. Paul dit cela comme une question pour souligner à quel point cette qualité est importante.</w:t>
      </w:r>
    </w:p>
    <w:p>
      <w:pPr/>
      <w:r>
        <w:rPr>
          <w:lang w:val="fr_FR" w:bidi="fr_FR"/>
        </w:rPr>
      </w:r>
      <w:r>
        <w:rPr>
          <w:lang w:val="fr_FR" w:bidi="fr_FR"/>
        </w:rPr>
        <w:t>Arrêtez-vous ici et discutez de cette question en groupe : pensez à la façon dont vous avez décrit un bon responsable dans la première étape. Prêtez attention à la façon dont vous avez souligné pourquoi vous pensez qu'une certaine qualité d'une personne est très importante. Comment parlerez-vous de la façon dont un surintendant gère sa maisonnée ? Mettez cet enregistrement en pause ici.</w:t>
      </w:r>
    </w:p>
    <w:p>
      <w:pPr/>
      <w:r>
        <w:rPr>
          <w:lang w:val="fr_FR" w:bidi="fr_FR"/>
        </w:rPr>
      </w:r>
      <w:r>
        <w:rPr>
          <w:lang w:val="fr_FR" w:bidi="fr_FR"/>
        </w:rPr>
        <w:t>Maintenant, le groupe devrait créer un scénario, dessiner ou utiliser des objets pour visualiser le passage et l'action qu'il contient. Pendant que vous visualisez le passage, assurez-vous de visualiser chaque qualité d'un surintendant.</w:t>
      </w:r>
    </w:p>
    <w:p>
      <w:pPr/>
      <w:r>
        <w:rPr>
          <w:lang w:val="fr_FR" w:bidi="fr_FR"/>
        </w:rPr>
      </w:r>
      <w:r>
        <w:rPr>
          <w:lang w:val="fr_FR" w:bidi="fr_FR"/>
        </w:rPr>
        <w:t>Visualisez la façon dont Paul parle à Timothée. Trouvez un objet ou une personne pour représenter chaque qualité d'un surintendant. Dans la deuxième partie, groupez toutes les bonnes qualités d'un seul côté. Dans la troisième partie, d'un autre côté, regroupez toutes les mauvaises qualités. Quand vous atteignez la qualité « violent », déplacez la personne ou l'objet qui représente cette qualité du bon côté et transformez-le en « doux ou patient ». Dans la quatrième partie, ajoutez chacune des trois qualités au bon groupe : bon ou mauvais. Représentez ou visualisez chaque qualité, et pensez à une façon de visualiser aussi la raison pour la qualité. À la fin, montrez un surintendant qui a une mauvaise réputation dans la communauté. Les personnes dans la communauté font honte au surintendant. Montrez comment le diable pose un piège pour le surintendant et la façon dont le surintendant tombe dans le piège.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3.1–7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autres croyants, en particulier ceux de l'Église à Éphèse</w:t>
      </w:r>
    </w:p>
    <w:p>
      <w:pPr>
        <w:pStyle w:val="ListBullet"/>
        <w:spacing w:line="240" w:lineRule="auto"/>
        <w:ind w:left="720"/>
      </w:pPr>
      <w:r>
        <w:rPr>
          <w:lang w:val="fr_FR" w:bidi="fr_FR"/>
        </w:rPr>
      </w:r>
      <w:r>
        <w:rPr>
          <w:lang w:val="fr_FR" w:bidi="fr_FR"/>
        </w:rPr>
        <w:t>Une personne qui veut être un surintendant</w:t>
      </w:r>
    </w:p>
    <w:p>
      <w:pPr>
        <w:pStyle w:val="ListBullet"/>
        <w:spacing w:line="240" w:lineRule="auto"/>
        <w:ind w:left="720"/>
      </w:pPr>
      <w:r>
        <w:rPr>
          <w:lang w:val="fr_FR" w:bidi="fr_FR"/>
        </w:rPr>
      </w:r>
      <w:r>
        <w:rPr>
          <w:lang w:val="fr_FR" w:bidi="fr_FR"/>
        </w:rPr>
        <w:t>Si vous le souhaitez, vous pouvez choisir qu'un personnage représente chaque qualité d'un surintendant, ou vous pourriez avoir une seule personne qui représente les bonnes qualités, et une seule personne qui représente les mauvaises qualités du surintendant.</w:t>
      </w:r>
    </w:p>
    <w:p>
      <w:pPr>
        <w:pStyle w:val="ListBullet"/>
        <w:spacing w:line="240" w:lineRule="auto"/>
        <w:ind w:left="720"/>
      </w:pPr>
      <w:r>
        <w:rPr>
          <w:lang w:val="fr_FR" w:bidi="fr_FR"/>
        </w:rPr>
      </w:r>
      <w:r>
        <w:rPr>
          <w:lang w:val="fr_FR" w:bidi="fr_FR"/>
        </w:rPr>
        <w:t>Les personnes qui appartiennent à la maisonnée du surintendant</w:t>
      </w:r>
    </w:p>
    <w:p>
      <w:pPr>
        <w:pStyle w:val="ListBullet"/>
        <w:spacing w:line="240" w:lineRule="auto"/>
        <w:ind w:left="720"/>
      </w:pPr>
      <w:r>
        <w:rPr>
          <w:lang w:val="fr_FR" w:bidi="fr_FR"/>
        </w:rPr>
      </w:r>
      <w:r>
        <w:rPr>
          <w:lang w:val="fr_FR" w:bidi="fr_FR"/>
        </w:rPr>
        <w:t>Les personnes qui ne sont pas des croyants</w:t>
      </w:r>
    </w:p>
    <w:p>
      <w:pPr>
        <w:pStyle w:val="ListBullet"/>
        <w:spacing w:line="240" w:lineRule="auto"/>
        <w:ind w:left="720"/>
      </w:pPr>
      <w:r>
        <w:rPr>
          <w:lang w:val="fr_FR" w:bidi="fr_FR"/>
        </w:rPr>
      </w:r>
      <w:r>
        <w:rPr>
          <w:lang w:val="fr_FR" w:bidi="fr_FR"/>
        </w:rPr>
        <w:t>Le diable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dit à Timothée que cette parole est digne de confiance : « Si un homme veut être un surintendant, il désire une bonne œuvre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l'homme qui veut être un surintendant : «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montre à Timothée un bon surintendant. Ce surintendant est au-dessus de tout reproche : un mari d'une seule femme, au contrôle de ses pensées, maître de lui-même, respectable, hospitalier et capable d'enseigner.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invités de l'homme qui veut être un surintendant : « Que ressentez-vous quand vous visitez cet homme ? » Les gens pourraient répondre des choses comme :</w:t>
      </w:r>
    </w:p>
    <w:p>
      <w:pPr>
        <w:pStyle w:val="ListBullet"/>
        <w:spacing w:line="240" w:lineRule="auto"/>
        <w:ind w:left="720"/>
      </w:pPr>
      <w:r>
        <w:rPr>
          <w:lang w:val="fr_FR" w:bidi="fr_FR"/>
        </w:rPr>
      </w:r>
      <w:r>
        <w:rPr>
          <w:lang w:val="fr_FR" w:bidi="fr_FR"/>
        </w:rPr>
        <w:t>Demandez aux personnes qui jouent les personnes dans l'Église d'Éphèse : « Que pensez-vous de cet homme qui veut être un surintendant ? » Les gens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troisième partie, Paul montre à Timothée de mauvaises qualités qu'un surintendant ne devrait pas avoir. Les mauvaises qualités sont l'ivrognerie, la violence, les querelles et l'amour de l'argent. Quand Paul montre la mauvaise qualité, « violent », Paul montre la bonne qualité opposée : « doux ou patient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personnes dans l'Église d'Éphèse : « Que pensez-vous d'un homme qui a ces mauvaises qualités ? » Les gens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quatrième partie, Paul montre trois autres qualités d'un surintendant. Le surintendant gère bien sa maisonnée, et les enfants du surintendant se soumettent au surintendant. Paul dit que si un homme ne sait pas comment gérer sa propre maisonnée, cet homme ne pourra pas prendre soin de l'Église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membres de la maisonnée d'un surintendant : « Que pensez-vous ou que ressentez-vous au sujet de cet homme ? » Les gens pourraient répondre des choses comme :</w:t>
      </w:r>
    </w:p>
    <w:p>
      <w:pPr>
        <w:pStyle w:val="ListBullet"/>
        <w:spacing w:line="240" w:lineRule="auto"/>
        <w:ind w:left="720"/>
      </w:pPr>
      <w:r>
        <w:rPr>
          <w:lang w:val="fr_FR" w:bidi="fr_FR"/>
        </w:rPr>
      </w:r>
      <w:r>
        <w:rPr>
          <w:lang w:val="fr_FR" w:bidi="fr_FR"/>
        </w:rPr>
        <w:t>Demandez aux personnes qui jouent les personnes dans l'Église d'Éphèse : « Que pensez-vous de cet homme qui veut être un surintendant ? » Les gens pourraient répondre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aussi que le surintendant n'est pas un nouveau chrétien. Paul explique qu'un nouveau chrétien qui est un surintendant peut devenir orgueilleux et tomber dans le jugement du diable.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nouveau chrétien qui est devenu un surintendant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À la fin, Paul dit que les personnes extérieures devraient penser du bien du surintendant. Paul explique que si les personnes extérieures ne pensent pas du bien d'un surintendant, le surintendant tombera dans la honte et tombera dans les pièges du diable.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diable : «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3.1–7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Si vous avez déjà traduit la lettre de Paul à Tite, écoutez votre enregistrement de Tite 1.5–9, où Paul donne une liste de qualités qu'un ancien devrait avoir. Vous voudrez vous rappeler les mots que vous avez utilisés dans Tite et utiliser des mots similaires ici. Mettez cet enregistrement en pause ici.</w:t>
      </w:r>
    </w:p>
    <w:p>
      <w:pPr/>
      <w:r>
        <w:rPr>
          <w:lang w:val="fr_FR" w:bidi="fr_FR"/>
        </w:rPr>
      </w:r>
      <w:r>
        <w:rPr>
          <w:lang w:val="fr_FR" w:bidi="fr_FR"/>
        </w:rPr>
        <w:t xml:space="preserve">Dans ce passage, Paul donne à Timothée une liste de qualités pour les bons responsables dans l'Église. Paul commence quand il répète une parole vraie avec laquelle beaucoup d'autres personnes sont d'accord et l'acceptent. Dans cette lettre à Timothée, Paul répète trois vraies paroles différentes que les autres personnes acceptent. Chaque fois que Paul répète l'une de ces paroles, Paul utilise les mêmes mots : « </w:t>
      </w:r>
      <w:r>
        <w:rPr>
          <w:b/>
          <w:lang w:val="fr_FR" w:bidi="fr_FR"/>
        </w:rPr>
        <w:t>Cette parole est digne de confiance</w:t>
      </w:r>
      <w:r>
        <w:rPr>
          <w:lang w:val="fr_FR" w:bidi="fr_FR"/>
        </w:rPr>
        <w:t xml:space="preserve"> ». Paul a utilisé ces mots une fois auparavant quand Paul a répété la parole suivante : « Jésus-Christ est venu dans le monde pour sauver les pécheurs ». Dans ce passage, Paul dit à Timothée que Paul était le plus grand pécheur. Utilisez les mêmes mots que vous y avez utilisés. </w:t>
      </w:r>
    </w:p>
    <w:p>
      <w:pPr/>
      <w:r>
        <w:rPr>
          <w:lang w:val="fr_FR" w:bidi="fr_FR"/>
        </w:rPr>
      </w:r>
      <w:r>
        <w:rPr>
          <w:lang w:val="fr_FR" w:bidi="fr_FR"/>
        </w:rPr>
        <w:t xml:space="preserve">Dans ce passage, la parole que Paul répète est que les personnes qui veulent être des responsables dans l'Église veulent une bonne œuvre ou une bonne tâche. Dans ce passage, Paul appelle les responsables de l'Église </w:t>
      </w:r>
      <w:r>
        <w:rPr>
          <w:b/>
          <w:lang w:val="fr_FR" w:bidi="fr_FR"/>
        </w:rPr>
        <w:t>surintendants</w:t>
      </w:r>
      <w:r>
        <w:rPr>
          <w:lang w:val="fr_FR" w:bidi="fr_FR"/>
        </w:rPr>
        <w:t>. C'est probablement un autre nom pour un ancien d'Église. Dans le livre des Actes, quand Paul était à Milet, Paul appelle les anciens de l'Église d'Éphèse pour venir vers Paul. Alors que les anciens viennent, Paul parle aux anciens une dernière fois. Paul dit que les anciens doivent veiller sur eux-mêmes et sur les brebis de Dieu. Paul dit que le Saint-Esprit a fait de ces anciens des surintendants sur l'Église de Dieu, et que Dieu a acheté cette Église avec le propre sang de Dieu.</w:t>
      </w:r>
    </w:p>
    <w:p>
      <w:pPr/>
      <w:r>
        <w:rPr>
          <w:lang w:val="fr_FR" w:bidi="fr_FR"/>
        </w:rPr>
      </w:r>
      <w:r>
        <w:rPr>
          <w:lang w:val="fr_FR" w:bidi="fr_FR"/>
        </w:rPr>
        <w:t xml:space="preserve">Arrêtez-vous ici et discutez en groupe du mot ou de l'expression que vous avez utilisé pour </w:t>
      </w:r>
      <w:r>
        <w:rPr>
          <w:b/>
          <w:lang w:val="fr_FR" w:bidi="fr_FR"/>
        </w:rPr>
        <w:t>surintendant</w:t>
      </w:r>
      <w:r>
        <w:rPr>
          <w:lang w:val="fr_FR" w:bidi="fr_FR"/>
        </w:rPr>
        <w:t xml:space="preserve">. Cherchez </w:t>
      </w:r>
      <w:r>
        <w:rPr>
          <w:b/>
          <w:lang w:val="fr_FR" w:bidi="fr_FR"/>
        </w:rPr>
        <w:t>surintendant</w:t>
      </w:r>
      <w:r>
        <w:rPr>
          <w:lang w:val="fr_FR" w:bidi="fr_FR"/>
        </w:rPr>
        <w:t xml:space="preserve"> dans le Glossaire principal pour plus d'informations. Si vous avez déjà traduit ce mot dans Actes et Tite, utilisez le même mot ici. Mettez cet enregistrement en pause ici.</w:t>
      </w:r>
    </w:p>
    <w:p>
      <w:pPr/>
      <w:r>
        <w:rPr>
          <w:lang w:val="fr_FR" w:bidi="fr_FR"/>
        </w:rPr>
      </w:r>
      <w:r>
        <w:rPr>
          <w:lang w:val="fr_FR" w:bidi="fr_FR"/>
        </w:rPr>
        <w:t xml:space="preserve">Paul dit qu'un surintendant doit aussi être </w:t>
      </w:r>
      <w:r>
        <w:rPr>
          <w:b/>
          <w:lang w:val="fr_FR" w:bidi="fr_FR"/>
        </w:rPr>
        <w:t>maître de soi</w:t>
      </w:r>
      <w:r>
        <w:rPr>
          <w:lang w:val="fr_FR" w:bidi="fr_FR"/>
        </w:rPr>
        <w:t xml:space="preserve"> et digne ou </w:t>
      </w:r>
      <w:r>
        <w:rPr>
          <w:b/>
          <w:lang w:val="fr_FR" w:bidi="fr_FR"/>
        </w:rPr>
        <w:t>respectable</w:t>
      </w:r>
      <w:r>
        <w:rPr>
          <w:lang w:val="fr_FR" w:bidi="fr_FR"/>
        </w:rPr>
        <w:t>. Dans le passage avant celui-ci, Paul dit à Timothée que les femmes devraient porter des vêtements respectables et agir avec modestie et maîtrise de soi. Utilisez les mêmes mots que vous y avez utilisés pour parler de femmes respectables et maîtresses d'elles-mêmes.</w:t>
      </w:r>
    </w:p>
    <w:p>
      <w:pPr/>
      <w:r>
        <w:rPr>
          <w:lang w:val="fr_FR" w:bidi="fr_FR"/>
        </w:rPr>
      </w:r>
      <w:r>
        <w:rPr>
          <w:lang w:val="fr_FR" w:bidi="fr_FR"/>
        </w:rPr>
        <w:t>Jusqu'à maintenant, Paul énumérait les bonnes qualités qu'un surintendant devrait avoir. Paul énumère ensuite les mauvaises qualités qu'un surintendant ne devrait pas avoir. Un surintendant ne doit pas être un ivrogne ni un homme violent. Après la qualité « non violente », votre version audio pourrait avoir la qualité « pas avide de pots-de-vin ». Si votre audio n'inclut pas cette qualité, ne l'ajoutez pas.</w:t>
      </w:r>
    </w:p>
    <w:p>
      <w:pPr/>
      <w:r>
        <w:rPr>
          <w:lang w:val="fr_FR" w:bidi="fr_FR"/>
        </w:rPr>
      </w:r>
      <w:r>
        <w:rPr>
          <w:lang w:val="fr_FR" w:bidi="fr_FR"/>
        </w:rPr>
        <w:t xml:space="preserve">Après une liste de bonnes qualités et une liste de mauvaises qualités, Paul dit qu'un surintendant doit bien gérer sa propre </w:t>
      </w:r>
      <w:r>
        <w:rPr>
          <w:b/>
          <w:lang w:val="fr_FR" w:bidi="fr_FR"/>
        </w:rPr>
        <w:t>maisonnée</w:t>
      </w:r>
      <w:r>
        <w:rPr>
          <w:lang w:val="fr_FR" w:bidi="fr_FR"/>
        </w:rPr>
        <w:t xml:space="preserve">, et qu'un surintendant devrait avoir des enfants qui sont soumis au surintendant. Un ménage pourrait inclure la famille, les serviteurs et quiconque vivait et travaillait dans la maison. </w:t>
      </w:r>
    </w:p>
    <w:p>
      <w:pPr/>
      <w:r>
        <w:rPr>
          <w:lang w:val="fr_FR" w:bidi="fr_FR"/>
        </w:rPr>
      </w:r>
      <w:r>
        <w:rPr>
          <w:lang w:val="fr_FR" w:bidi="fr_FR"/>
        </w:rPr>
        <w:t xml:space="preserve">Arrêtez-vous ici et discutez en groupe du mot que vous utiliserez pour </w:t>
      </w:r>
      <w:r>
        <w:rPr>
          <w:b/>
          <w:lang w:val="fr_FR" w:bidi="fr_FR"/>
        </w:rPr>
        <w:t>maisonnée</w:t>
      </w:r>
      <w:r>
        <w:rPr>
          <w:lang w:val="fr_FR" w:bidi="fr_FR"/>
        </w:rPr>
        <w:t xml:space="preserve">. Cherchez </w:t>
      </w:r>
      <w:r>
        <w:rPr>
          <w:lang w:val="fr_FR" w:bidi="fr_FR"/>
        </w:rPr>
        <w:t>maisonnée</w:t>
      </w:r>
      <w:r>
        <w:rPr>
          <w:lang w:val="fr_FR" w:bidi="fr_FR"/>
        </w:rPr>
        <w:t xml:space="preserve"> dans le Glossaire principal pour plus d'informations. Si vous avez traduit famille dans les livres précédents de la Bible, utilisez le même mot ici. Mettez cet enregistrement en pause ici.</w:t>
      </w:r>
    </w:p>
    <w:p>
      <w:pPr/>
      <w:r>
        <w:rPr>
          <w:lang w:val="fr_FR" w:bidi="fr_FR"/>
        </w:rPr>
      </w:r>
      <w:r>
        <w:rPr>
          <w:lang w:val="fr_FR" w:bidi="fr_FR"/>
        </w:rPr>
        <w:t xml:space="preserve">La façon dont le surintendant garde ses enfants dans la </w:t>
      </w:r>
      <w:r>
        <w:rPr>
          <w:b/>
          <w:lang w:val="fr_FR" w:bidi="fr_FR"/>
        </w:rPr>
        <w:t>soumission</w:t>
      </w:r>
      <w:r>
        <w:rPr>
          <w:lang w:val="fr_FR" w:bidi="fr_FR"/>
        </w:rPr>
        <w:t xml:space="preserve"> devrait être en toute </w:t>
      </w:r>
      <w:r>
        <w:rPr>
          <w:b/>
          <w:lang w:val="fr_FR" w:bidi="fr_FR"/>
        </w:rPr>
        <w:t>dignité</w:t>
      </w:r>
      <w:r>
        <w:rPr>
          <w:lang w:val="fr_FR" w:bidi="fr_FR"/>
        </w:rPr>
        <w:t>, c'est-à-dire de manière respectable. C'est le même mot pour soumission ou obéissance que quand Paul dit que les femmes devraient se soumettre quand les femmes apprennent. Utilisez le même mot ici que dans le passage précédent. Avoir de la dignité est comme quand Paul dit à Timothée que les Éphésiens devraient prier pour les responsables, pour que les Éphésiens puissent être dignes de toutes les manières. Utilisez les mêmes mots que vous y avez utilisés.</w:t>
      </w:r>
    </w:p>
    <w:p>
      <w:pPr/>
      <w:r>
        <w:rPr>
          <w:lang w:val="fr_FR" w:bidi="fr_FR"/>
        </w:rPr>
      </w:r>
      <w:r>
        <w:rPr>
          <w:lang w:val="fr_FR" w:bidi="fr_FR"/>
        </w:rPr>
        <w:t>Paul donne à Timothée la raison pour cette qualité. Paul dit que si quelqu'un ne sait pas comment bien gérer sa maisonnée, cette personne ne pourra pas prendre soin de l'</w:t>
      </w:r>
      <w:r>
        <w:rPr>
          <w:b/>
          <w:lang w:val="fr_FR" w:bidi="fr_FR"/>
        </w:rPr>
        <w:t>Église</w:t>
      </w:r>
      <w:r>
        <w:rPr>
          <w:lang w:val="fr_FR" w:bidi="fr_FR"/>
        </w:rPr>
        <w:t xml:space="preserve"> de Dieu, c'est-à-dire de la communauté des personnes qui croient en Jésus.</w:t>
      </w:r>
    </w:p>
    <w:p>
      <w:pPr/>
      <w:r>
        <w:rPr>
          <w:lang w:val="fr_FR" w:bidi="fr_FR"/>
        </w:rPr>
      </w:r>
      <w:r>
        <w:rPr>
          <w:lang w:val="fr_FR" w:bidi="fr_FR"/>
        </w:rPr>
        <w:t xml:space="preserve">Arrêtez-vous ici et discutez en groupe du mot ou de l'expression que vous utiliserez pour </w:t>
      </w:r>
      <w:r>
        <w:rPr>
          <w:b/>
          <w:lang w:val="fr_FR" w:bidi="fr_FR"/>
        </w:rPr>
        <w:t>Église</w:t>
      </w:r>
      <w:r>
        <w:rPr>
          <w:lang w:val="fr_FR" w:bidi="fr_FR"/>
        </w:rPr>
        <w:t xml:space="preserve">. Utilisez le même mot ou la même expression pour Église que dans le livre des Actes. Cherchez </w:t>
      </w:r>
      <w:r>
        <w:rPr>
          <w:lang w:val="fr_FR" w:bidi="fr_FR"/>
        </w:rPr>
        <w:t>Église</w:t>
      </w:r>
      <w:r>
        <w:rPr>
          <w:lang w:val="fr_FR" w:bidi="fr_FR"/>
        </w:rPr>
        <w:t xml:space="preserve"> dans le Glossaire principal pour plus d'informations. Mettez cet enregistrement en pause ici.</w:t>
      </w:r>
    </w:p>
    <w:p>
      <w:pPr/>
      <w:r>
        <w:rPr>
          <w:lang w:val="fr_FR" w:bidi="fr_FR"/>
        </w:rPr>
      </w:r>
      <w:r>
        <w:rPr>
          <w:lang w:val="fr_FR" w:bidi="fr_FR"/>
        </w:rPr>
        <w:t xml:space="preserve">Après cela, Paul dit à Timothée qu'un surintendant ne doit pas être un nouveau chrétien. Paul dit que si un surintendant est un nouveau chrétien, ce surintendant peut devenir orgueilleux et tomber dans le jugement, c'est-à-dire la </w:t>
      </w:r>
      <w:r>
        <w:rPr>
          <w:b/>
          <w:lang w:val="fr_FR" w:bidi="fr_FR"/>
        </w:rPr>
        <w:t>punition</w:t>
      </w:r>
      <w:r>
        <w:rPr>
          <w:lang w:val="fr_FR" w:bidi="fr_FR"/>
        </w:rPr>
        <w:t xml:space="preserve">, du </w:t>
      </w:r>
      <w:r>
        <w:rPr>
          <w:b/>
          <w:lang w:val="fr_FR" w:bidi="fr_FR"/>
        </w:rPr>
        <w:t>diable</w:t>
      </w:r>
      <w:r>
        <w:rPr>
          <w:lang w:val="fr_FR" w:bidi="fr_FR"/>
        </w:rPr>
        <w:t xml:space="preserve">. Le diable est l'ennemi de Dieu. Ici, diable est un autre mot pour désigner Satan. </w:t>
      </w:r>
    </w:p>
    <w:p>
      <w:pPr/>
      <w:r>
        <w:rPr>
          <w:lang w:val="fr_FR" w:bidi="fr_FR"/>
        </w:rPr>
      </w:r>
      <w:r>
        <w:rPr>
          <w:lang w:val="fr_FR" w:bidi="fr_FR"/>
        </w:rPr>
        <w:t xml:space="preserve">Arrêtez-vous ici et discutez en groupe des mots ou des expressions que vous utiliserez pour </w:t>
      </w:r>
      <w:r>
        <w:rPr>
          <w:b/>
          <w:lang w:val="fr_FR" w:bidi="fr_FR"/>
        </w:rPr>
        <w:t>jugement</w:t>
      </w:r>
      <w:r>
        <w:rPr>
          <w:lang w:val="fr_FR" w:bidi="fr_FR"/>
        </w:rPr>
        <w:t xml:space="preserve"> et </w:t>
      </w:r>
      <w:r>
        <w:rPr>
          <w:b/>
          <w:lang w:val="fr_FR" w:bidi="fr_FR"/>
        </w:rPr>
        <w:t>diable</w:t>
      </w:r>
      <w:r>
        <w:rPr>
          <w:lang w:val="fr_FR" w:bidi="fr_FR"/>
        </w:rPr>
        <w:t xml:space="preserve">. Utilisez les mêmes mots ou expressions pour jugement et diable que dans les passages précédents. Cherchez </w:t>
      </w:r>
      <w:r>
        <w:rPr>
          <w:lang w:val="fr_FR" w:bidi="fr_FR"/>
        </w:rPr>
        <w:t>diable</w:t>
      </w:r>
      <w:r>
        <w:rPr>
          <w:lang w:val="fr_FR" w:bidi="fr_FR"/>
        </w:rPr>
        <w:t xml:space="preserve"> dans le glossaire principal pour plus d'informations. Mettez cet enregistrement en pause ici.</w:t>
      </w:r>
    </w:p>
    <w:p>
      <w:pPr/>
      <w:r>
        <w:rPr>
          <w:lang w:val="fr_FR" w:bidi="fr_FR"/>
        </w:rPr>
      </w:r>
      <w:r>
        <w:rPr>
          <w:lang w:val="fr_FR" w:bidi="fr_FR"/>
        </w:rPr>
        <w:t xml:space="preserve">À la fin de la liste, Paul dit que les personnes extérieures devraient penser du bien de ces surintendants. Paul dit à Timothée que si les personnes qui ne sont pas des croyants pensent mal du surintendant, le surintendant tombera en disgrâce et il tombera dans les </w:t>
      </w:r>
      <w:r>
        <w:rPr>
          <w:b/>
          <w:lang w:val="fr_FR" w:bidi="fr_FR"/>
        </w:rPr>
        <w:t>ornières</w:t>
      </w:r>
      <w:r>
        <w:rPr>
          <w:lang w:val="fr_FR" w:bidi="fr_FR"/>
        </w:rPr>
        <w:t xml:space="preserve"> du diable. Une ornière est un filet que les gens utilisaient pour attraper par surprise les animaux et les oiseaux. </w:t>
      </w:r>
    </w:p>
    <w:p>
      <w:pPr/>
      <w:r>
        <w:rPr>
          <w:lang w:val="fr_FR" w:bidi="fr_FR"/>
        </w:rPr>
      </w:r>
      <w:r>
        <w:rPr>
          <w:lang w:val="fr_FR" w:bidi="fr_FR"/>
        </w:rPr>
        <w:t xml:space="preserve">Arrêtez-vous ici et regardez une image d'une </w:t>
      </w:r>
      <w:r>
        <w:rPr>
          <w:b/>
          <w:lang w:val="fr_FR" w:bidi="fr_FR"/>
        </w:rPr>
        <w:t>ornière</w:t>
      </w:r>
      <w:r>
        <w:rPr>
          <w:lang w:val="fr_FR" w:bidi="fr_FR"/>
        </w:rPr>
        <w:t xml:space="preserve"> en tant que groupe. Comment parlerez-vous d'une ornière dans votre traduction ?</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3.1–7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3:8–13</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3.8–13. Laissez entrer la parole de Dieu dans vos cœurs.</w:t>
      </w:r>
    </w:p>
    <w:p>
      <w:pPr/>
      <w:r>
        <w:rPr>
          <w:lang w:val="fr_FR" w:bidi="fr_FR"/>
        </w:rPr>
      </w:r>
      <w:r>
        <w:rPr>
          <w:lang w:val="fr_FR" w:bidi="fr_FR"/>
        </w:rPr>
        <w:t xml:space="preserve">Écoutez l'enregistrement de 1 Timothée 3.8–13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3.8–13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 passage, Paul continue d'enseigner à Timothée au sujet du genre de croyants que Timothée devrait choisir pour servir en tant qu'ouvriers officiels de l'Église. Paul parle des ouvriers officiels d'Église, ou des diacres, d'une manière similaire à comment il a parlé des surintendants dans le passage précédent. Contrairement aux responsables qui enseignaient de mauvaises choses et divisaient l'Église, Paul dit ici que les bons responsables se comportent avec la vraie foi et honnêteté tout au long de la vie de ces responsables.</w:t>
      </w:r>
    </w:p>
    <w:p>
      <w:pPr/>
      <w:r>
        <w:rPr>
          <w:lang w:val="fr_FR" w:bidi="fr_FR"/>
        </w:rPr>
      </w:r>
      <w:r>
        <w:rPr>
          <w:lang w:val="fr_FR" w:bidi="fr_FR"/>
        </w:rPr>
        <w:t>Dans de nombreux lieux, les gens pensaient que seules les personnes de bas statut devraient servir les autres. Les personnes qui pensent de cette manière veulent que les autres les servent. Ils ne veulent pas servir les autres personnes. Mais Jésus a montré à ses disciples comment aimer les autres en servant ces personnes. De même, dans ce passage, Paul dit que le genre de personne qui serait un bon serviteur de l'Église est quelqu'un qui respecte les autres, et à qui les autres peuvent faire confiance.</w:t>
      </w:r>
    </w:p>
    <w:p>
      <w:pPr/>
      <w:r>
        <w:rPr>
          <w:lang w:val="fr_FR" w:bidi="fr_FR"/>
        </w:rPr>
      </w:r>
      <w:r>
        <w:rPr>
          <w:lang w:val="fr_FR" w:bidi="fr_FR"/>
        </w:rPr>
        <w:t>Arrêtez-vous ici et discutez de cette question en groupe : partagez une histoire dans laquelle quelqu'un vous a servi, ou dans laquelle vous avez servi quelqu'un d'autre. Prêtez attention à la façon dont vous parlez de la façon dont la personne a servi, et à ce que cette personne a fait. Arrêtez l'enregistrement ici.</w:t>
      </w:r>
    </w:p>
    <w:p>
      <w:pPr/>
      <w:r>
        <w:rPr>
          <w:lang w:val="fr_FR" w:bidi="fr_FR"/>
        </w:rPr>
      </w:r>
      <w:r>
        <w:rPr>
          <w:lang w:val="fr_FR" w:bidi="fr_FR"/>
        </w:rPr>
        <w:t>Un diacre est digne. Cela signifie que le diacre est quelqu'un que les autres personnes respectent et honorent à cause de la façon dont le diacre se comporte. Le diacre est véridique dans ce qu'il dit, et le diacre ne dit pas des choses qu'il ne veut pas dire. Le diacre ne doit pas non plus boire trop de vin. Le vin est une boisson que les gens font à partir de raisins fermentés. Le vin est alcoolique, et si les gens boivent trop de vin, ces personnes s'enivreront. À l'époque où Paul a écrit cette lettre, les gens buvaient habituellement du vin quand ils mangeaient leurs repas. Similairement aux instructions de Paul pour les anciens dans le passage précédent, les diacres ne doivent pas non plus s'enivrer.</w:t>
      </w:r>
    </w:p>
    <w:p>
      <w:pPr/>
      <w:r>
        <w:rPr>
          <w:lang w:val="fr_FR" w:bidi="fr_FR"/>
        </w:rPr>
      </w:r>
      <w:r>
        <w:rPr>
          <w:lang w:val="fr_FR" w:bidi="fr_FR"/>
        </w:rPr>
        <w:t>Les diacres ne doivent pas non plus être honteusement avides de gagner de l'argent ou des possessions. Une personne avec une avidité débridée mentirait, tricherait, prendrait des pots-de-vin ou ferait quelque chose d'autre qui est mal pour obtenir ce qu'elle veut.</w:t>
      </w:r>
    </w:p>
    <w:p>
      <w:pPr/>
      <w:r>
        <w:rPr>
          <w:lang w:val="fr_FR" w:bidi="fr_FR"/>
        </w:rPr>
      </w:r>
      <w:r>
        <w:rPr>
          <w:lang w:val="fr_FR" w:bidi="fr_FR"/>
        </w:rPr>
        <w:t>Paul dit que les diacres sont des personnes qui détiennent le « mystère de la foi » ou les « vérités profondes de la foi ». Avant que Jésus ne vienne, nous ne connaissions pas le plan de Dieu de restaurer les gens à lui-même. Dieu a maintenant révélé ce secret, ou ce mystère. Les diacres croient et suivent systématiquement le vrai message de foi que Dieu a révélé aux gens. Les diacres devraient avoir une conscience claire. Cela signifie que les diacres ne se sentent pas coupables ou honteux, parce que les diacres savent qu'ils ont fait les bonnes choses et non de mauvaises choses. Une conscience fait qu'une personne se sent bien quand elle fait ce qui est juste. Une conscience fait aussi qu'une personne se sent honteuse ou coupable quand elle fait quelque chose de mal.</w:t>
      </w:r>
    </w:p>
    <w:p>
      <w:pPr/>
      <w:r>
        <w:rPr>
          <w:lang w:val="fr_FR" w:bidi="fr_FR"/>
        </w:rPr>
      </w:r>
      <w:r>
        <w:rPr>
          <w:lang w:val="fr_FR" w:bidi="fr_FR"/>
        </w:rPr>
        <w:t>Paul dit que quelqu'un devrait éprouver les diacres. Paul ne dit pas qui devrait éprouver les diacres. Mais avant que les diacres ne puissent servir dans l'Église, les diacres doivent prouver qu'ils sont sans reproche. En d'autres termes, personne ne devrait pouvoir accuser honnêtement les diacres de mauvaises actions.</w:t>
      </w:r>
    </w:p>
    <w:p>
      <w:pPr/>
      <w:r>
        <w:rPr>
          <w:lang w:val="fr_FR" w:bidi="fr_FR"/>
        </w:rPr>
      </w:r>
      <w:r>
        <w:rPr>
          <w:lang w:val="fr_FR" w:bidi="fr_FR"/>
        </w:rPr>
        <w:t>Arrêtez-vous ici et discutez de cette question en groupe : comment les gens prouvent-ils qu'ils ont un bon caractère dans votre culture ? Quel genre de choses ces personnes font-elles pour prouver qu'elles ont un bon caractère ? Peut-être partagez une histoire de quelqu'un qui a systématiquement montré un excellent comportement et un excellent caractère alors que cette personne a fait face à des circonstances difficiles. Arrêtez l'enregistrement ici.</w:t>
      </w:r>
    </w:p>
    <w:p>
      <w:pPr/>
      <w:r>
        <w:rPr>
          <w:lang w:val="fr_FR" w:bidi="fr_FR"/>
        </w:rPr>
      </w:r>
      <w:r>
        <w:rPr>
          <w:lang w:val="fr_FR" w:bidi="fr_FR"/>
        </w:rPr>
        <w:t>Paul se concentre maintenant sur les qualités des femmes. Le mot que Paul utilise pour les femmes peut faire référence à n'importe quelle femme, ou spécifiquement à une épouse. Nous ne savons pas si ces femmes étaient des diacres, ou si ces femmes étaient les femmes des diacres masculins. Quoi qu'il en soit, certaines femmes avaient des rôles significatifs dans la vie de l'Église, et Paul veut parler des qualités que ces femmes doivent aussi démontrer.</w:t>
      </w:r>
    </w:p>
    <w:p>
      <w:pPr/>
      <w:r>
        <w:rPr>
          <w:lang w:val="fr_FR" w:bidi="fr_FR"/>
        </w:rPr>
      </w:r>
      <w:r>
        <w:rPr>
          <w:lang w:val="fr_FR" w:bidi="fr_FR"/>
        </w:rPr>
        <w:t>Comme les diacres, ces femmes doivent aussi être dignes, ou dignes de respect. Les femmes ne doivent pas commérer ou dire des choses blessantes au sujet des autres personnes. Ces femmes doivent être sobres d'esprit, c'est-à-dire qu'elles doivent se contrôler elles-mêmes et se comporter de manière appropriée. Ces femmes ne s'enivrent pas, et elles ne perdent pas non plus le contrôle d'elles-mêmes d'une quelque autre manière. Les femmes doivent aussi être fidèles en toutes choses, ce qui signifie que les gens peuvent faire confiance à ces femmes pour faire tout ce que les femmes disent qu'elles feront.</w:t>
      </w:r>
    </w:p>
    <w:p>
      <w:pPr/>
      <w:r>
        <w:rPr>
          <w:lang w:val="fr_FR" w:bidi="fr_FR"/>
        </w:rPr>
      </w:r>
      <w:r>
        <w:rPr>
          <w:lang w:val="fr_FR" w:bidi="fr_FR"/>
        </w:rPr>
        <w:t>Dans la dernière partie de ce passage, Paul exige que les diacres se comportent de manière similaire aux surintendants d'une certaine manière. Tout comme un surintendant doit être un homme, ou un mari, d'une seule femme, et tout comme un surintendant doit bien gérer ses enfants et sa maisonnée, un diacre doit aussi faire cela. Et enfin, Paul dit que les gens honoreront et respecteront les diacres qui s'acquittent bien de leurs responsabilités. Les diacres qui ont bien servi peuvent être confiants et parler avec audace au sujet de leur foi, et ils grandiront de plus en plus dans leur confiance en Dieu.</w:t>
      </w:r>
    </w:p>
    <w:p>
      <w:pPr/>
      <w:r>
        <w:rPr>
          <w:lang w:val="fr_FR" w:bidi="fr_FR"/>
        </w:rPr>
      </w:r>
      <w:r>
        <w:rPr>
          <w:lang w:val="fr_FR" w:bidi="fr_FR"/>
        </w:rPr>
        <w:t>Arrêtez-vous ici et discutez de cette question en groupe : comment montrez-vous de l'honneur aux responsables dans votre contexte ? Comment montrez-vous de l'honneur aux personnes qui servent les autres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3.8–13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décrit le bon comportement qu'un diacre, ou un ouvrier officiel de l'Église, doit systématiquement montrer.</w:t>
      </w:r>
    </w:p>
    <w:p>
      <w:pPr/>
      <w:r>
        <w:rPr>
          <w:lang w:val="fr_FR" w:bidi="fr_FR"/>
        </w:rPr>
      </w:r>
      <w:r>
        <w:rPr>
          <w:b/>
          <w:lang w:val="fr_FR" w:bidi="fr_FR"/>
        </w:rPr>
        <w:t>Dans la deuxième partie :</w:t>
      </w:r>
      <w:r>
        <w:rPr>
          <w:lang w:val="fr_FR" w:bidi="fr_FR"/>
        </w:rPr>
        <w:t xml:space="preserve"> les femmes ou les femmes devraient vivre d'une manière qui démontre une norme similaire de bon comportement.</w:t>
      </w:r>
    </w:p>
    <w:p>
      <w:pPr/>
      <w:r>
        <w:rPr>
          <w:lang w:val="fr_FR" w:bidi="fr_FR"/>
        </w:rPr>
      </w:r>
      <w:r>
        <w:rPr>
          <w:b/>
          <w:lang w:val="fr_FR" w:bidi="fr_FR"/>
        </w:rPr>
        <w:t>Dans la troisième partie :</w:t>
      </w:r>
      <w:r>
        <w:rPr>
          <w:lang w:val="fr_FR" w:bidi="fr_FR"/>
        </w:rPr>
        <w:t xml:space="preserve"> les diacres devraient aussi bien gérer leurs familles, et Paul dit que Dieu récompensera les diacres qui font bien.</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diacres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autres dans l'Église</w:t>
      </w:r>
    </w:p>
    <w:p>
      <w:pPr>
        <w:pStyle w:val="ListBullet"/>
        <w:spacing w:line="240" w:lineRule="auto"/>
        <w:ind w:left="720"/>
      </w:pPr>
      <w:r>
        <w:rPr>
          <w:lang w:val="fr_FR" w:bidi="fr_FR"/>
        </w:rPr>
      </w:r>
      <w:r>
        <w:rPr>
          <w:lang w:val="fr_FR" w:bidi="fr_FR"/>
        </w:rPr>
        <w:t>Les épouses ou les femmes</w:t>
      </w:r>
    </w:p>
    <w:p>
      <w:pPr>
        <w:pStyle w:val="ListBullet"/>
        <w:spacing w:line="240" w:lineRule="auto"/>
        <w:ind w:left="720"/>
      </w:pPr>
      <w:r>
        <w:rPr>
          <w:lang w:val="fr_FR" w:bidi="fr_FR"/>
        </w:rPr>
      </w:r>
      <w:r>
        <w:rPr>
          <w:lang w:val="fr_FR" w:bidi="fr_FR"/>
        </w:rPr>
        <w:t>Les enfants et la maisonnée</w:t>
      </w:r>
    </w:p>
    <w:p>
      <w:pPr>
        <w:pStyle w:val="ListBullet"/>
        <w:spacing w:line="240" w:lineRule="auto"/>
        <w:ind w:left="720"/>
      </w:pPr>
      <w:r>
        <w:rPr>
          <w:lang w:val="fr_FR" w:bidi="fr_FR"/>
        </w:rPr>
      </w:r>
      <w:r>
        <w:rPr>
          <w:lang w:val="fr_FR" w:bidi="fr_FR"/>
        </w:rPr>
        <w:t>Christ Jésus</w:t>
      </w:r>
    </w:p>
    <w:p>
      <w:pPr/>
      <w:r>
        <w:rPr>
          <w:lang w:val="fr_FR" w:bidi="fr_FR"/>
        </w:rPr>
      </w:r>
      <w:r>
        <w:rPr>
          <w:lang w:val="fr_FR" w:bidi="fr_FR"/>
        </w:rPr>
        <w:t>En groupe, prêtez attention à ces parties du cadre du passage :</w:t>
      </w:r>
    </w:p>
    <w:p>
      <w:pPr/>
      <w:r>
        <w:rPr>
          <w:lang w:val="fr_FR" w:bidi="fr_FR"/>
        </w:rPr>
      </w:r>
      <w:r>
        <w:rPr>
          <w:lang w:val="fr_FR" w:bidi="fr_FR"/>
        </w:rPr>
        <w:t>Paul commence ce passage en le reliant au passage précédent au sujet des surintendants. Paul est sur le point de décrire les diacres d'une manière similaire. Certains des mêmes termes et idées apparaissent à la fois dans le passage précédent au sujet des surintendants et dans celui au sujet des diacres.</w:t>
      </w:r>
    </w:p>
    <w:p>
      <w:pPr/>
      <w:r>
        <w:rPr>
          <w:lang w:val="fr_FR" w:bidi="fr_FR"/>
        </w:rPr>
      </w:r>
      <w:r>
        <w:rPr>
          <w:lang w:val="fr_FR" w:bidi="fr_FR"/>
        </w:rPr>
        <w:t>Arrêtez-vous ici et discutez de cette question en groupe : quelles idées dans ce passage semblent similaires aux idées que Paul a utilisées dans le passage précédent au sujet des surintendants ? Comment commencerez-vous ce passage pour montrer la façon dont il se rapporte à des idées similaires dans le passage précédent ? Arrêtez l'enregistrement ici.</w:t>
      </w:r>
    </w:p>
    <w:p>
      <w:pPr/>
      <w:r>
        <w:rPr>
          <w:lang w:val="fr_FR" w:bidi="fr_FR"/>
        </w:rPr>
      </w:r>
      <w:r>
        <w:rPr>
          <w:lang w:val="fr_FR" w:bidi="fr_FR"/>
        </w:rPr>
        <w:t>Pendant que vous écoutez, prêtez une attention spéciale aux différentes listes dans ce passage, et pensez à la façon dont vous pouvez dessiner ou utiliser des objets pour visualiser ces concepts. Tout d'abord, Paul enseigne à Timothée qu'un diacre doit vivre de manière à ce que les autres personnes honorent et respectent le diacre.</w:t>
      </w:r>
    </w:p>
    <w:p>
      <w:pPr/>
      <w:r>
        <w:rPr>
          <w:lang w:val="fr_FR" w:bidi="fr_FR"/>
        </w:rPr>
      </w:r>
      <w:r>
        <w:rPr>
          <w:lang w:val="fr_FR" w:bidi="fr_FR"/>
        </w:rPr>
        <w:t>Paul dit ensuite qu'un diacre devrait toujours dire la vérité. Un diacre ne devrait pas avoir une « double langue ». En d'autres termes, un diacre ne devrait pas dire deux choses différentes ou dire quelque chose que le diacre ne veut pas dire. Un diacre devrait être sincère dans tout ce que dit le diacre.</w:t>
      </w:r>
    </w:p>
    <w:p>
      <w:pPr/>
      <w:r>
        <w:rPr>
          <w:lang w:val="fr_FR" w:bidi="fr_FR"/>
        </w:rPr>
      </w:r>
      <w:r>
        <w:rPr>
          <w:lang w:val="fr_FR" w:bidi="fr_FR"/>
        </w:rPr>
        <w:t>Arrêtez-vous ici et discutez de cette question en groupe : dans votre culture, que disent les gens au sujet d'une personne quand ils savent que cette personne est malhonnête ou dit souvent des choses qu'elle ne veut pas dire ? Peut-être y a-t-il une expression courante similaire qui serait appropriée à utiliser ici. Arrêtez l'enregistrement ici.</w:t>
      </w:r>
    </w:p>
    <w:p>
      <w:pPr/>
      <w:r>
        <w:rPr>
          <w:lang w:val="fr_FR" w:bidi="fr_FR"/>
        </w:rPr>
      </w:r>
      <w:r>
        <w:rPr>
          <w:lang w:val="fr_FR" w:bidi="fr_FR"/>
        </w:rPr>
        <w:t>Un diacre ne doit pas boire trop de vin. Un diacre ne doit pas être honteusement avide. Un diacre doit croire systématiquement les vérités profondes de la foi, et il doit le faire avec une conscience claire. En d'autres termes, le diacre doit savoir qu'il n'a rien fait de mal pour se sentir coupable. Et avant qu'une personne ne puisse devenir un diacre, le diacre doit être éprouvé et prouver qu'il est irréprochable.</w:t>
      </w:r>
    </w:p>
    <w:p>
      <w:pPr/>
      <w:r>
        <w:rPr>
          <w:lang w:val="fr_FR" w:bidi="fr_FR"/>
        </w:rPr>
      </w:r>
      <w:r>
        <w:rPr>
          <w:lang w:val="fr_FR" w:bidi="fr_FR"/>
        </w:rPr>
        <w:t>La deuxième partie du passage se concentre sur les épouses ou les femmes. Paul relie cette partie à la partie précédente au sujet des diacres. Qu'il s'agisse de femmes qui sont dans le rôle de diacre, ou d'épouses de diacres, ces femmes doivent vivre de manière à ce que les autres personnes honorent et respectent les femmes. Ces femmes ne doivent pas dire des choses blessantes au sujet des autres personnes. Ces femmes doivent pratiquer la maîtrise de soi et ne pas permettre à leurs émotions de faire de mauvaises choses ou de faire du mal. Ces femmes doivent être fidèles en toutes choses, ce qui signifie que les gens peuvent faire confiance à ces femmes pour faire tout ce que les femmes disent qu'elles feront.</w:t>
      </w:r>
    </w:p>
    <w:p>
      <w:pPr/>
      <w:r>
        <w:rPr>
          <w:lang w:val="fr_FR" w:bidi="fr_FR"/>
        </w:rPr>
      </w:r>
      <w:r>
        <w:rPr>
          <w:lang w:val="fr_FR" w:bidi="fr_FR"/>
        </w:rPr>
        <w:t>Arrêtez-vous ici et discutez de cette question en groupe : quelles idées dans cette partie semblent similaires aux idées dans la partie précédente au sujet des diacres ? Comment commencerez-vous cette partie du passage pour montrer la façon dont elle se rapporte à des idées similaires dans la première partie ? Arrêtez l'enregistrement ici.</w:t>
      </w:r>
    </w:p>
    <w:p>
      <w:pPr/>
      <w:r>
        <w:rPr>
          <w:lang w:val="fr_FR" w:bidi="fr_FR"/>
        </w:rPr>
      </w:r>
      <w:r>
        <w:rPr>
          <w:lang w:val="fr_FR" w:bidi="fr_FR"/>
        </w:rPr>
        <w:t>La dernière partie du passage se concentre sur la vie de famille des diacres. Les diacres ne doivent avoir qu'une seule femme, et être fidèles à leur femme. Les diacres doivent aussi bien gérer leurs enfants et leur maisonnée.</w:t>
      </w:r>
    </w:p>
    <w:p>
      <w:pPr/>
      <w:r>
        <w:rPr>
          <w:lang w:val="fr_FR" w:bidi="fr_FR"/>
        </w:rPr>
      </w:r>
      <w:r>
        <w:rPr>
          <w:lang w:val="fr_FR" w:bidi="fr_FR"/>
        </w:rPr>
        <w:t>Arrêtez-vous ici et discutez de cette question en groupe : rappelez-vous les expressions que vous avez utilisées pour décrire ces idées dans le passage précédent au sujet des surintendants. Traduisez ces idées d'une manière similaire. Arrêtez l'enregistrement ici.</w:t>
      </w:r>
    </w:p>
    <w:p>
      <w:pPr/>
      <w:r>
        <w:rPr>
          <w:lang w:val="fr_FR" w:bidi="fr_FR"/>
        </w:rPr>
      </w:r>
      <w:r>
        <w:rPr>
          <w:lang w:val="fr_FR" w:bidi="fr_FR"/>
        </w:rPr>
        <w:t>Paul espère que les diacres serviront vraiment bien, et Paul mentionne une raison et une récompense pour bien servir. Paul dit : « Ceux qui servent bien en tant que diacres gagnent une bonne réputation, ou un honneur, pour eux-mêmes et aussi une grande confiance dans la foi qui est en Christ Jésus ». Quand un diacre sert bien, le diacre aura de l'honneur, comme une personne qui se tient forte. Le diacre sera aussi confiant pour parler avec audace de sa confiance en Jésus, et le diacre fera de plus en plus confiance à Jésus.</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avoir des dessins ou des objets pour représenter Paul, Timothée, Dieu, un ou plusieurs diacres, les autres personnes dans la communauté, les épouses ou les femmes, les enfants et la maisonnée du diacre, et Christ Jésus. Les personnes dans la communauté respecteront et examineront de près le diacre. Le diacre devrait se montrer honorable dans les différentes choses que Paul énonce. Pensez à la façon dont vous montrerez les différentes bonnes choses que font les diacres, leurs épouses et les autres femmes. Alors que vous commencez à raconter l'histoire de ces versets, rappelez-vous que les idées de Paul parlent d'abord des diacres, puis des épouses ou des femmes, puis de leurs familles et de la récompense pour le bon travail des diacres. Ces mouvements peuvent aider votre groupe à visualiser le flot du passage.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3.8–13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diacres</w:t>
      </w:r>
    </w:p>
    <w:p>
      <w:pPr>
        <w:pStyle w:val="ListBullet"/>
        <w:spacing w:line="240" w:lineRule="auto"/>
        <w:ind w:left="720"/>
      </w:pPr>
      <w:r>
        <w:rPr>
          <w:lang w:val="fr_FR" w:bidi="fr_FR"/>
        </w:rPr>
      </w:r>
      <w:r>
        <w:rPr>
          <w:lang w:val="fr_FR" w:bidi="fr_FR"/>
        </w:rPr>
        <w:t>Les autres dans l'Église</w:t>
      </w:r>
    </w:p>
    <w:p>
      <w:pPr>
        <w:pStyle w:val="ListBullet"/>
        <w:spacing w:line="240" w:lineRule="auto"/>
        <w:ind w:left="720"/>
      </w:pPr>
      <w:r>
        <w:rPr>
          <w:lang w:val="fr_FR" w:bidi="fr_FR"/>
        </w:rPr>
      </w:r>
      <w:r>
        <w:rPr>
          <w:lang w:val="fr_FR" w:bidi="fr_FR"/>
        </w:rPr>
        <w:t>Les épouses ou les femmes</w:t>
      </w:r>
    </w:p>
    <w:p>
      <w:pPr>
        <w:pStyle w:val="ListBullet"/>
        <w:spacing w:line="240" w:lineRule="auto"/>
        <w:ind w:left="720"/>
      </w:pPr>
      <w:r>
        <w:rPr>
          <w:lang w:val="fr_FR" w:bidi="fr_FR"/>
        </w:rPr>
      </w:r>
      <w:r>
        <w:rPr>
          <w:lang w:val="fr_FR" w:bidi="fr_FR"/>
        </w:rPr>
        <w:t>Les enfants et la maisonnée</w:t>
      </w:r>
    </w:p>
    <w:p>
      <w:pPr>
        <w:pStyle w:val="ListBullet"/>
        <w:spacing w:line="240" w:lineRule="auto"/>
        <w:ind w:left="720"/>
      </w:pPr>
      <w:r>
        <w:rPr>
          <w:lang w:val="fr_FR" w:bidi="fr_FR"/>
        </w:rPr>
      </w:r>
      <w:r>
        <w:rPr>
          <w:lang w:val="fr_FR" w:bidi="fr_FR"/>
        </w:rPr>
        <w:t>Christ Jésus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Tout comme les surintendants, les diacres devraient être dignes, parler véridiquement, ne pas s'enivrer et ne pas être avides. Un diacre devrait enseigner systématiquement le bon enseignement et comprendre s'ils font de bonnes ou de mauvaises choses. L'Église devrait éprouver les diacres pour voir si les diacres sont irréprochables.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un diacre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Les épouses des diacres devraient vivre de manière à ce que les autres personnes les honorent et les respectent. Les épouses ne doivent pas dire des choses blessantes au sujet des autres personnes. Les épouses doivent pratiquer la maîtrise de soi. Les épouses doivent être fidèles en toutes choses.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femmes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Un diacre devrait être fidèle à sa seule épouse et bien gérer sa maisonnée. Dieu récompense ensuite ce diacre à travers le respect que les autres personnes dans la communauté ont pour le diacre. Et le diacre peut parler avec audace de sa foi alors que le diacre fait confiance à Christ Jésus de plus en plus.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aux personnes qui jouent les autres membres de l'Église : « Que ressentez-vous ou que pensez-vous ? » Les gens pourraient répondre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3.8–13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Un </w:t>
      </w:r>
      <w:r>
        <w:rPr>
          <w:b/>
          <w:lang w:val="fr_FR" w:bidi="fr_FR"/>
        </w:rPr>
        <w:t>diacre</w:t>
      </w:r>
      <w:r>
        <w:rPr>
          <w:lang w:val="fr_FR" w:bidi="fr_FR"/>
        </w:rPr>
        <w:t xml:space="preserve"> est quelqu'un qui est un serviteur des autres. Dans le contexte de l'Église, un diacre est un chrétien qui a un travail spécial dans l'Église. Les diacres prennent soin des besoins spéciaux des croyants. Dans ce passage, Paul ne décrit pas les tâches ou les compétences spécifiques du diacre, mais se concentre à la place sur les qualités d'un comportement cohérent, bon et respectable.</w:t>
      </w:r>
    </w:p>
    <w:p>
      <w:pPr/>
      <w:r>
        <w:rPr>
          <w:lang w:val="fr_FR" w:bidi="fr_FR"/>
        </w:rPr>
      </w:r>
      <w:r>
        <w:rPr>
          <w:lang w:val="fr_FR" w:bidi="fr_FR"/>
        </w:rPr>
        <w:t>Pour ce rôle de service, la plupart des traductions françaises utilisent le mot « diacres », mais une autre option est de dire quelque chose comme « assistants de l'Église » ou « ouvriers officiels de l'Église ». Vous devriez choisir un terme qui est approprié dans votre culture pour un tel travail de responsabilité.</w:t>
      </w:r>
    </w:p>
    <w:p>
      <w:pPr/>
      <w:r>
        <w:rPr>
          <w:lang w:val="fr_FR" w:bidi="fr_FR"/>
        </w:rPr>
      </w:r>
      <w:r>
        <w:rPr>
          <w:lang w:val="fr_FR" w:bidi="fr_FR"/>
        </w:rPr>
        <w:t xml:space="preserve">Arrêtez-vous ici et discutez de cette question en groupe : quels termes les gens utilisent-ils souvent dans votre culture pour parler de personnes qui servent les autres ? Quels termes pourraient être appropriés à utiliser dans le contexte de l'Église pour un ouvrier officiel de l'Église ? Choisissez le terme qui est le plus approprié. Cherchez le mot </w:t>
      </w:r>
      <w:r>
        <w:rPr>
          <w:b/>
          <w:lang w:val="fr_FR" w:bidi="fr_FR"/>
        </w:rPr>
        <w:t>diacre</w:t>
      </w:r>
      <w:r>
        <w:rPr>
          <w:lang w:val="fr_FR" w:bidi="fr_FR"/>
        </w:rPr>
        <w:t xml:space="preserve"> dans le Glossaire principal pour plus d'informations. Si vous avez déjà traduit ce mot dans un autre livre de la Bible, utilisez le même mot ici. Arrêtez l'enregistrement ici.</w:t>
      </w:r>
    </w:p>
    <w:p>
      <w:pPr/>
      <w:r>
        <w:rPr>
          <w:lang w:val="fr_FR" w:bidi="fr_FR"/>
        </w:rPr>
      </w:r>
      <w:r>
        <w:rPr>
          <w:lang w:val="fr_FR" w:bidi="fr_FR"/>
        </w:rPr>
        <w:t xml:space="preserve">Paul dit que les diacres et les femmes devraient être </w:t>
      </w:r>
      <w:r>
        <w:rPr>
          <w:b/>
          <w:lang w:val="fr_FR" w:bidi="fr_FR"/>
        </w:rPr>
        <w:t>dignes</w:t>
      </w:r>
      <w:r>
        <w:rPr>
          <w:lang w:val="fr_FR" w:bidi="fr_FR"/>
        </w:rPr>
        <w:t>. Cela signifie que les diacres et les femmes devraient être des personnes que les autres personnes respectent et honorent à cause de la façon dont elles se comportent. Paul a aussi utilisé ce terme plus tôt dans 1 Timothée. Utilisez ce même mot ou cette expression pour digne à la fois pour les diacres et pour les femmes.</w:t>
      </w:r>
    </w:p>
    <w:p>
      <w:pPr/>
      <w:r>
        <w:rPr>
          <w:lang w:val="fr_FR" w:bidi="fr_FR"/>
        </w:rPr>
      </w:r>
      <w:r>
        <w:rPr>
          <w:lang w:val="fr_FR" w:bidi="fr_FR"/>
        </w:rPr>
        <w:t xml:space="preserve">Un diacre ne doit pas non plus boire trop de </w:t>
      </w:r>
      <w:r>
        <w:rPr>
          <w:b/>
          <w:lang w:val="fr_FR" w:bidi="fr_FR"/>
        </w:rPr>
        <w:t>vin</w:t>
      </w:r>
      <w:r>
        <w:rPr>
          <w:lang w:val="fr_FR" w:bidi="fr_FR"/>
        </w:rPr>
        <w:t>. Le vin est une boisson que les gens font à partir de raisins fermentés. Le vin est alcoolique, et si quelqu'un boit trop de vin, cette personne s'enivrera. Au moment où Paul écrit cette lettre, les gens buvaient habituellement du vin avec leurs repas. Similairement aux instructions de Paul pour les anciens dans le passage précédent, les diacres ne doivent pas non plus s'enivrer.</w:t>
      </w:r>
    </w:p>
    <w:p>
      <w:pPr/>
      <w:r>
        <w:rPr>
          <w:lang w:val="fr_FR" w:bidi="fr_FR"/>
        </w:rPr>
      </w:r>
      <w:r>
        <w:rPr>
          <w:lang w:val="fr_FR" w:bidi="fr_FR"/>
        </w:rPr>
        <w:t xml:space="preserve">Arrêtez-vous ici et discutez du mot que vous utiliserez pour </w:t>
      </w:r>
      <w:r>
        <w:rPr>
          <w:b/>
          <w:lang w:val="fr_FR" w:bidi="fr_FR"/>
        </w:rPr>
        <w:t>vin</w:t>
      </w:r>
      <w:r>
        <w:rPr>
          <w:lang w:val="fr_FR" w:bidi="fr_FR"/>
        </w:rPr>
        <w:t xml:space="preserve">. Cherchez </w:t>
      </w:r>
      <w:r>
        <w:rPr>
          <w:lang w:val="fr_FR" w:bidi="fr_FR"/>
        </w:rPr>
        <w:t>vin</w:t>
      </w:r>
      <w:r>
        <w:rPr>
          <w:lang w:val="fr_FR" w:bidi="fr_FR"/>
        </w:rPr>
        <w:t xml:space="preserve"> dans le glossaire principal pour plus d'informations. Si vous avez déjà traduit ce mot dans un autre livre de la Bible, utilisez le même mot ici. Arrêtez l'enregistrement ici.</w:t>
      </w:r>
    </w:p>
    <w:p>
      <w:pPr/>
      <w:r>
        <w:rPr>
          <w:lang w:val="fr_FR" w:bidi="fr_FR"/>
        </w:rPr>
      </w:r>
      <w:r>
        <w:rPr>
          <w:lang w:val="fr_FR" w:bidi="fr_FR"/>
        </w:rPr>
        <w:t xml:space="preserve">Une </w:t>
      </w:r>
      <w:r>
        <w:rPr>
          <w:b/>
          <w:lang w:val="fr_FR" w:bidi="fr_FR"/>
        </w:rPr>
        <w:t>conscience</w:t>
      </w:r>
      <w:r>
        <w:rPr>
          <w:lang w:val="fr_FR" w:bidi="fr_FR"/>
        </w:rPr>
        <w:t xml:space="preserve"> est-ce qui fait qu'une personne se sent bien quand cette personne fait ce qui est juste. Une conscience fait aussi qu'une personne se sent honteuse ou coupable si cette personne fait quelque chose de mal. Une personne qui a une conscience claire ne se sent pas coupable ou honteuse, mais se sent plutôt bien, parce que cette personne sait qu'elle a fait la bonne chose. Paul a utilisé ce terme près du début de cette lettre à Timothée. Utilisez le même terme pour conscience claire que dans ce passage.</w:t>
      </w:r>
    </w:p>
    <w:p>
      <w:pPr/>
      <w:r>
        <w:rPr>
          <w:lang w:val="fr_FR" w:bidi="fr_FR"/>
        </w:rPr>
      </w:r>
      <w:r>
        <w:rPr>
          <w:lang w:val="fr_FR" w:bidi="fr_FR"/>
        </w:rPr>
        <w:t xml:space="preserve">Dans la partie suivante de ce passage, le mot que Paul utilise pour les </w:t>
      </w:r>
      <w:r>
        <w:rPr>
          <w:b/>
          <w:lang w:val="fr_FR" w:bidi="fr_FR"/>
        </w:rPr>
        <w:t>femmes</w:t>
      </w:r>
      <w:r>
        <w:rPr>
          <w:lang w:val="fr_FR" w:bidi="fr_FR"/>
        </w:rPr>
        <w:t xml:space="preserve"> peut faire référence à n'importe quelle femme, ou spécifiquement à une épouse. Nous ne savons pas si Paul s'adresse aux épouses des diacres masculins, ou si Paul s'adresse aux femmes qui étaient des diacres. Quoi qu'il en soit, certaines femmes avaient des rôles significatifs dans la vie de l'Église, et Paul veut parler des qualités que ces femmes doivent aussi démontrer. Certaines langues ont une façon naturelle de laisser ce terme ambigu. Mais dans certaines langues, on doit choisir un mot spécifique. Si c'est le cas pour votre langue, il est préférable de choisir « les femmes ».</w:t>
      </w:r>
    </w:p>
    <w:p>
      <w:pPr/>
      <w:r>
        <w:rPr>
          <w:lang w:val="fr_FR" w:bidi="fr_FR"/>
        </w:rPr>
      </w:r>
      <w:r>
        <w:rPr>
          <w:lang w:val="fr_FR" w:bidi="fr_FR"/>
        </w:rPr>
        <w:t xml:space="preserve">Dans la dernière partie de ce passage, Paul exige que les diacres se comportent de manière similaire aux surintendants d'une certaine manière. Tout comme un surintendant doit être un homme, ou un mari, d'une seule femme, et tout comme un surintendant doit bien gérer ses enfants et </w:t>
      </w:r>
      <w:r>
        <w:rPr>
          <w:b/>
          <w:lang w:val="fr_FR" w:bidi="fr_FR"/>
        </w:rPr>
        <w:t>sa maisonnée</w:t>
      </w:r>
      <w:r>
        <w:rPr>
          <w:lang w:val="fr_FR" w:bidi="fr_FR"/>
        </w:rPr>
        <w:t xml:space="preserve">, un diacre doit aussi faire cela. Traduisez ces concepts d'une manière similaire que dans le passage précédent, et utilisez le même mot ou la même expression pour maisonnée que dans les passages précédents. Rappelez-vous que </w:t>
      </w:r>
      <w:r>
        <w:rPr>
          <w:lang w:val="fr_FR" w:bidi="fr_FR"/>
        </w:rPr>
        <w:t>maisonnée</w:t>
      </w:r>
      <w:r>
        <w:rPr>
          <w:lang w:val="fr_FR" w:bidi="fr_FR"/>
        </w:rPr>
        <w:t xml:space="preserve"> se trouve dans le Glossaire principal.</w:t>
      </w:r>
    </w:p>
    <w:p>
      <w:pPr/>
      <w:r>
        <w:rPr>
          <w:lang w:val="fr_FR" w:bidi="fr_FR"/>
        </w:rPr>
      </w:r>
      <w:r>
        <w:rPr>
          <w:lang w:val="fr_FR" w:bidi="fr_FR"/>
        </w:rPr>
        <w:t xml:space="preserve">Quand Paul parle de </w:t>
      </w:r>
      <w:r>
        <w:rPr>
          <w:b/>
          <w:lang w:val="fr_FR" w:bidi="fr_FR"/>
        </w:rPr>
        <w:t>foi</w:t>
      </w:r>
      <w:r>
        <w:rPr>
          <w:lang w:val="fr_FR" w:bidi="fr_FR"/>
        </w:rPr>
        <w:t xml:space="preserve"> en Christ Jésus, utilisez le même mot ou la même expression pour foi que dans les passages précédents. Cherchez </w:t>
      </w:r>
      <w:r>
        <w:rPr>
          <w:lang w:val="fr_FR" w:bidi="fr_FR"/>
        </w:rPr>
        <w:t>foi</w:t>
      </w:r>
      <w:r>
        <w:rPr>
          <w:lang w:val="fr_FR" w:bidi="fr_FR"/>
        </w:rPr>
        <w:t xml:space="preserve"> dans le Glossaire principal pour plus d'informations.</w:t>
      </w:r>
    </w:p>
    <w:p>
      <w:pPr/>
      <w:r>
        <w:rPr>
          <w:lang w:val="fr_FR" w:bidi="fr_FR"/>
        </w:rPr>
      </w:r>
      <w:r>
        <w:rPr>
          <w:lang w:val="fr_FR" w:bidi="fr_FR"/>
        </w:rPr>
        <w:t xml:space="preserve">Enfin, notez la façon dont Paul dit que la foi de ces personnes est en </w:t>
      </w:r>
      <w:r>
        <w:rPr>
          <w:b/>
          <w:lang w:val="fr_FR" w:bidi="fr_FR"/>
        </w:rPr>
        <w:t>Christ</w:t>
      </w:r>
      <w:r>
        <w:rPr>
          <w:lang w:val="fr_FR" w:bidi="fr_FR"/>
        </w:rPr>
        <w:t xml:space="preserve"> Jésus. Utilisez le même mot pour Christ que dans les passages précédents. Cherchez </w:t>
      </w:r>
      <w:r>
        <w:rPr>
          <w:lang w:val="fr_FR" w:bidi="fr_FR"/>
        </w:rPr>
        <w:t>Christ</w:t>
      </w:r>
      <w:r>
        <w:rPr>
          <w:lang w:val="fr_FR" w:bidi="fr_FR"/>
        </w:rPr>
        <w:t xml:space="preserve"> dans le Glossaire principal pour plus d'informations.</w:t>
      </w:r>
      <w:r>
        <w:rPr>
          <w:lang w:val="fr_FR" w:bidi="fr_FR"/>
        </w:rPr>
      </w:r>
    </w:p>
    <w:p>
      <w:pPr>
        <w:pStyle w:val="Heading3"/>
      </w:pPr>
      <w:r>
        <w:rPr>
          <w:lang w:val="fr_FR" w:bidi="fr_FR"/>
        </w:rPr>
        <w:t>Prêcher la Parole</w:t>
      </w:r>
    </w:p>
    <w:p>
      <w:pPr/>
      <w:r>
        <w:rPr>
          <w:lang w:val="fr_FR" w:bidi="fr_FR"/>
        </w:rPr>
      </w:r>
      <w:r>
        <w:rPr>
          <w:lang w:val="fr_FR" w:bidi="fr_FR"/>
        </w:rPr>
        <w:t>Écoutez la version audio de 1 Timothée 3.8–13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3:14–16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3.14–16. Laissez entrer la parole de Dieu dans vos cœurs.</w:t>
      </w:r>
    </w:p>
    <w:p>
      <w:pPr/>
      <w:r>
        <w:rPr>
          <w:lang w:val="fr_FR" w:bidi="fr_FR"/>
        </w:rPr>
      </w:r>
      <w:r>
        <w:rPr>
          <w:lang w:val="fr_FR" w:bidi="fr_FR"/>
        </w:rPr>
        <w:t xml:space="preserve">Écoutez l'enregistrement de 1 Timothée 3.14–16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3.14–16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 moment de l'histoire, l'Église dans le monde grandissait rapidement. Les Églises avaient donc besoin d'instructions claires au sujet de la direction. Plus tôt dans la lettre, Paul a ordonné à Timothée comment gérer les faux enseignants. Paul explique ensuite la façon dont les surintendants et les diacres dans l'Église devraient se comporter. Paul explique ces choses dans une lettre à Timothée parce que Paul ne pourrait peut-être pas visiter Timothée pendant un certain temps, et Paul voulait que les croyants dans l'Église éphésienne sachent comment les croyants devraient agir.</w:t>
      </w:r>
    </w:p>
    <w:p>
      <w:pPr/>
      <w:r>
        <w:rPr>
          <w:lang w:val="fr_FR" w:bidi="fr_FR"/>
        </w:rPr>
      </w:r>
      <w:r>
        <w:rPr>
          <w:lang w:val="fr_FR" w:bidi="fr_FR"/>
        </w:rPr>
        <w:t>Paul utilise un langage spécial pour nous aider à comprendre la façon dont les croyants dans l'Église travaillent ensemble. Tout d'abord, Paul dit que les croyants dans l'Église sont comme une maisonnée. Les chrétiens sont les enfants de Dieu, et les chrétiens se rapportent les uns aux autres comme frères et sœurs. En tant que tels, les chrétiens sont comme des enfants et une famille qui vivent et travaillent tous ensemble dans une maisonnée. Cependant, cette maisonnée est spéciale, parce que c'est la maisonnée du Dieu vivant. Le Dieu vivant est puissant et vit parmi les chrétiens. Le Dieu vivant transforme la façon dont vivent les chrétiens. Paul rappelle à ces croyants que leur Dieu est différent des dieux faux et faibles que les Éphésiens adorent.</w:t>
      </w:r>
    </w:p>
    <w:p>
      <w:pPr/>
      <w:r>
        <w:rPr>
          <w:lang w:val="fr_FR" w:bidi="fr_FR"/>
        </w:rPr>
      </w:r>
      <w:r>
        <w:rPr>
          <w:lang w:val="fr_FR" w:bidi="fr_FR"/>
        </w:rPr>
        <w:t>Paul décrit le véritable enseignement de Jésus comme un bâtiment. Tout comme un pilier et une fondation soutiennent un bâtiment, la communauté des croyants, ou l'Église, soutiennent et renforcent le véritable enseignement de Jésus. Beaucoup de cultures utilisent des piliers et des fondations pour rendre leurs bâtiments forts. La ville d'Éphèse avait d'énormes bâtiments qui avaient besoin de soutien pour ne pas s'effondrer. Les constructeurs faisaient des piliers ou des colonnes pour relier le sol au plafond. Les constructeurs faisaient aussi une fondation pour relier le bâtiment à la terre pour que le bâtiment puisse tenir fort et ne pas tomber.</w:t>
      </w:r>
    </w:p>
    <w:p>
      <w:pPr/>
      <w:r>
        <w:rPr>
          <w:lang w:val="fr_FR" w:bidi="fr_FR"/>
        </w:rPr>
      </w:r>
      <w:r>
        <w:rPr>
          <w:lang w:val="fr_FR" w:bidi="fr_FR"/>
        </w:rPr>
        <w:t xml:space="preserve">Arrêtez-vous ici et regardez une image de </w:t>
      </w:r>
      <w:r>
        <w:rPr>
          <w:b/>
          <w:lang w:val="fr_FR" w:bidi="fr_FR"/>
        </w:rPr>
        <w:t>piliers et d'une fondation du temple</w:t>
      </w:r>
      <w:r>
        <w:rPr>
          <w:lang w:val="fr_FR" w:bidi="fr_FR"/>
        </w:rPr>
        <w:t>. Discutez en groupe : comment renforcez-vous vos bâtiments ? Mettez cet enregistrement en pause ici.</w:t>
      </w:r>
    </w:p>
    <w:p>
      <w:pPr/>
      <w:r>
        <w:rPr>
          <w:lang w:val="fr_FR" w:bidi="fr_FR"/>
        </w:rPr>
      </w:r>
      <w:r>
        <w:rPr>
          <w:lang w:val="fr_FR" w:bidi="fr_FR"/>
        </w:rPr>
        <w:t>Arrêtez-vous ici et discutez de cette question en groupe : Paul parle de la façon dont l'Église devrait agir en tant que maisonnée de Dieu. Comment le fait de faire partie d'une maisonnée de Dieu change-t-il la façon dont les chrétiens agissent les uns avec les autres ? Mettez cet enregistrement en pause ici.</w:t>
      </w:r>
    </w:p>
    <w:p>
      <w:pPr/>
      <w:r>
        <w:rPr>
          <w:lang w:val="fr_FR" w:bidi="fr_FR"/>
        </w:rPr>
      </w:r>
      <w:r>
        <w:rPr>
          <w:lang w:val="fr_FR" w:bidi="fr_FR"/>
        </w:rPr>
        <w:t>Le Dieu vivant vit parmi le peuple de Dieu dans l'Église de Dieu. Cette vérité est ce qui permet aux croyants d'être la fondation forte pour l'Église. Paul éclate maintenant en louange à Dieu. Paul exclamera la grandeur du « mystère, ou secret, de la piété », qui est le secret que Dieu nous a révélé au sujet de la façon dont nous pouvons vivre une vie qui plaît à Dieu. Vous vous souvenez peut-être dans le livre des Actes que les Éphésiens aimaient leur fausse déesse Artémis et l'appelaient même Artémis « la grande ». Paul fait un contraste entre la façon dont les Éphésiens pensaient que leur fausse déesse était grande, et la façon dont Jésus, le Dieu vivant, est vraiment grand. Paul utilise un hymne, ou un chant, que tout le monde connaissait pour enseigner cette vérité importante au sujet de Jésus.</w:t>
      </w:r>
    </w:p>
    <w:p>
      <w:pPr/>
      <w:r>
        <w:rPr>
          <w:lang w:val="fr_FR" w:bidi="fr_FR"/>
        </w:rPr>
      </w:r>
      <w:r>
        <w:rPr>
          <w:lang w:val="fr_FR" w:bidi="fr_FR"/>
        </w:rPr>
        <w:t>Arrêtez-vous ici et discutez de cette question en groupe : beaucoup d'Églises et de cultures récitent des chants ensemble en communauté pour bien apprendre les vérités importantes. Décrivez un moment où vous avez chanté ensemble avec un groupe. De quel genre de sujets chanteriez-vous ? Mettez cet enregistrement en pause ici.</w:t>
      </w:r>
    </w:p>
    <w:p>
      <w:pPr/>
      <w:r>
        <w:rPr>
          <w:lang w:val="fr_FR" w:bidi="fr_FR"/>
        </w:rPr>
      </w:r>
      <w:r>
        <w:rPr>
          <w:lang w:val="fr_FR" w:bidi="fr_FR"/>
        </w:rPr>
        <w:t>La chanson parle de la façon dont les gens ont vu Jésus dans la chair. En d'autres termes, Jésus est devenu humain. La chanson continue d'enseigner la façon dont l'Esprit a justifié Jésus, c'est-à-dire montré que Jésus avait raison. Les premiers chrétiens pensaient probablement que l'Esprit de Dieu montrait que Jésus avait raison quand Jésus s'est fait baptiser, ou quand Dieu a ressuscité Jésus d'entre les morts. Quoi qu'il en soit, l'Esprit de Dieu montrait au monde entier que Jésus était celui que Jésus disait être, et que Jésus était innocent de toute faute.</w:t>
      </w:r>
    </w:p>
    <w:p>
      <w:pPr/>
      <w:r>
        <w:rPr>
          <w:lang w:val="fr_FR" w:bidi="fr_FR"/>
        </w:rPr>
      </w:r>
      <w:r>
        <w:rPr>
          <w:lang w:val="fr_FR" w:bidi="fr_FR"/>
        </w:rPr>
        <w:t>Arrêtez-vous ici et discutez de cette question en groupe : dans beaucoup de cultures autour du monde, les juges déclarent que quelqu'un est innocent. Comment les juges déclarent-ils que quelqu'un est innocent dans votre culture ? Racontez une histoire au sujet de quelqu'un qui a été faussement accusé, mais qu'un juge a déclaré innocent. Mettez cet enregistrement en pause ici.</w:t>
      </w:r>
    </w:p>
    <w:p>
      <w:pPr/>
      <w:r>
        <w:rPr>
          <w:lang w:val="fr_FR" w:bidi="fr_FR"/>
        </w:rPr>
      </w:r>
      <w:r>
        <w:rPr>
          <w:lang w:val="fr_FR" w:bidi="fr_FR"/>
        </w:rPr>
        <w:t>Il était important que même les êtres célestes soient témoins d'événements dans la vie de Jésus. Même les anges étaient des témoins de qui était Jésus. Les anges sont des êtres surnaturels que Dieu a faits pour adorer Dieu. Jésus s'est peut-être montré aux anges à plusieurs moments de la vie de Jésus, mais cette chanson ne nous dit pas quand cela s'est produit.</w:t>
      </w:r>
    </w:p>
    <w:p>
      <w:pPr/>
      <w:r>
        <w:rPr>
          <w:lang w:val="fr_FR" w:bidi="fr_FR"/>
        </w:rPr>
      </w:r>
      <w:r>
        <w:rPr>
          <w:lang w:val="fr_FR" w:bidi="fr_FR"/>
        </w:rPr>
        <w:t>Arrêtez-vous ici et discutez de cette question en groupe : qui doit être témoin de la bonne nouvelle ? Quand quelqu'un prouve que quelqu'un d'autre est innocent d'avoir commis des actes répréhensibles, qui doit entendre cette information ? Mettez cet enregistrement en pause ici.</w:t>
      </w:r>
    </w:p>
    <w:p>
      <w:pPr/>
      <w:r>
        <w:rPr>
          <w:lang w:val="fr_FR" w:bidi="fr_FR"/>
        </w:rPr>
      </w:r>
      <w:r>
        <w:rPr>
          <w:lang w:val="fr_FR" w:bidi="fr_FR"/>
        </w:rPr>
        <w:t>Enfin, la chanson parle de la mission de l'Église dans le monde. Les disciples proclament Jésus parmi les nations, c'est-à-dire différents groupes de personnes dans le monde entier. Les personnes du monde croyaient en Jésus. La chanson souligne ce qui se passe quand l'Église proclame Jésus aux nations : les gens dans le monde entier croient en Jésus ! La chanson se termine avec Jésus « enlevé dans la gloire », ce qui décrit la façon dont Dieu a enlevé Jésus aux cieux. C'était une chose étonnante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3.14–16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dit à Timothée que Paul écrit à Timothée pour que les croyants sachent comment se comporter dans la maisonnée de Dieu.</w:t>
      </w:r>
    </w:p>
    <w:p>
      <w:pPr/>
      <w:r>
        <w:rPr>
          <w:lang w:val="fr_FR" w:bidi="fr_FR"/>
        </w:rPr>
      </w:r>
      <w:r>
        <w:rPr>
          <w:b/>
          <w:lang w:val="fr_FR" w:bidi="fr_FR"/>
        </w:rPr>
        <w:t>Dans la deuxième partie :</w:t>
      </w:r>
      <w:r>
        <w:rPr>
          <w:lang w:val="fr_FR" w:bidi="fr_FR"/>
        </w:rPr>
        <w:t xml:space="preserve"> un hymne décrit Jésus-Christ comme le mystère, ou le secret, de la piété.</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 en tant qu'auteur</w:t>
      </w:r>
    </w:p>
    <w:p>
      <w:pPr>
        <w:pStyle w:val="ListBullet"/>
        <w:spacing w:line="240" w:lineRule="auto"/>
        <w:ind w:left="720"/>
      </w:pPr>
      <w:r>
        <w:rPr>
          <w:lang w:val="fr_FR" w:bidi="fr_FR"/>
        </w:rPr>
      </w:r>
      <w:r>
        <w:rPr>
          <w:lang w:val="fr_FR" w:bidi="fr_FR"/>
        </w:rPr>
        <w:t>Timothée, en tant que destinataire de ce message</w:t>
      </w:r>
    </w:p>
    <w:p>
      <w:pPr>
        <w:pStyle w:val="ListBullet"/>
        <w:spacing w:line="240" w:lineRule="auto"/>
        <w:ind w:left="720"/>
      </w:pPr>
      <w:r>
        <w:rPr>
          <w:lang w:val="fr_FR" w:bidi="fr_FR"/>
        </w:rPr>
      </w:r>
      <w:r>
        <w:rPr>
          <w:lang w:val="fr_FR" w:bidi="fr_FR"/>
        </w:rPr>
        <w:t>L'Église éphésienne</w:t>
      </w:r>
    </w:p>
    <w:p>
      <w:pPr/>
      <w:r>
        <w:rPr>
          <w:lang w:val="fr_FR" w:bidi="fr_FR"/>
        </w:rPr>
      </w:r>
      <w:r>
        <w:rPr>
          <w:lang w:val="fr_FR" w:bidi="fr_FR"/>
        </w:rPr>
        <w:t>Les personnages dans l'hymne sont :</w:t>
      </w:r>
    </w:p>
    <w:p>
      <w:pPr>
        <w:pStyle w:val="ListBullet"/>
        <w:spacing w:line="240" w:lineRule="auto"/>
        <w:ind w:left="720"/>
      </w:pPr>
      <w:r>
        <w:rPr>
          <w:lang w:val="fr_FR" w:bidi="fr_FR"/>
        </w:rPr>
      </w:r>
      <w:r>
        <w:rPr>
          <w:lang w:val="fr_FR" w:bidi="fr_FR"/>
        </w:rPr>
        <w:t>Jésus-Christ, le sujet de chaque partie de l'hymne</w:t>
      </w:r>
    </w:p>
    <w:p>
      <w:pPr>
        <w:pStyle w:val="ListBullet"/>
        <w:spacing w:line="240" w:lineRule="auto"/>
        <w:ind w:left="720"/>
      </w:pPr>
      <w:r>
        <w:rPr>
          <w:lang w:val="fr_FR" w:bidi="fr_FR"/>
        </w:rPr>
      </w:r>
      <w:r>
        <w:rPr>
          <w:lang w:val="fr_FR" w:bidi="fr_FR"/>
        </w:rPr>
        <w:t>Les anges qui ont vu Jésus</w:t>
      </w:r>
    </w:p>
    <w:p>
      <w:pPr>
        <w:pStyle w:val="ListBullet"/>
        <w:spacing w:line="240" w:lineRule="auto"/>
        <w:ind w:left="720"/>
      </w:pPr>
      <w:r>
        <w:rPr>
          <w:lang w:val="fr_FR" w:bidi="fr_FR"/>
        </w:rPr>
      </w:r>
      <w:r>
        <w:rPr>
          <w:lang w:val="fr_FR" w:bidi="fr_FR"/>
        </w:rPr>
        <w:t>Les nations, ou les peuples, du monde</w:t>
      </w:r>
    </w:p>
    <w:p>
      <w:pPr>
        <w:pStyle w:val="ListBullet"/>
        <w:spacing w:line="240" w:lineRule="auto"/>
        <w:ind w:left="720"/>
      </w:pPr>
      <w:r>
        <w:rPr>
          <w:lang w:val="fr_FR" w:bidi="fr_FR"/>
        </w:rPr>
      </w:r>
      <w:r>
        <w:rPr>
          <w:lang w:val="fr_FR" w:bidi="fr_FR"/>
        </w:rPr>
        <w:t>Le Saint-Esprit qui a justifié Jésus</w:t>
      </w:r>
    </w:p>
    <w:p>
      <w:pPr>
        <w:pStyle w:val="ListBullet"/>
        <w:spacing w:line="240" w:lineRule="auto"/>
        <w:ind w:left="720"/>
      </w:pPr>
      <w:r>
        <w:rPr>
          <w:lang w:val="fr_FR" w:bidi="fr_FR"/>
        </w:rPr>
      </w:r>
      <w:r>
        <w:rPr>
          <w:lang w:val="fr_FR" w:bidi="fr_FR"/>
        </w:rPr>
        <w:t>Dieu qui a accueilli Jésus dans la gloire</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prêtez attention à la façon dont Paul donne la raison pour laquelle Paul écrit la lettre à Timothée : que les chrétiens sachent comment se comporter dans la maisonnée de Dieu.</w:t>
      </w:r>
    </w:p>
    <w:p>
      <w:pPr/>
      <w:r>
        <w:rPr>
          <w:lang w:val="fr_FR" w:bidi="fr_FR"/>
        </w:rPr>
      </w:r>
      <w:r>
        <w:rPr>
          <w:lang w:val="fr_FR" w:bidi="fr_FR"/>
        </w:rPr>
        <w:t>Rappelez-vous la façon dont Paul compare l'Église à la maisonnée de Dieu. Paul compare aussi l'Église à un pilier et à une fondation qui soutiennent la vérité des enseignements au sujet de Jésus.</w:t>
      </w:r>
    </w:p>
    <w:p>
      <w:pPr/>
      <w:r>
        <w:rPr>
          <w:lang w:val="fr_FR" w:bidi="fr_FR"/>
        </w:rPr>
      </w:r>
      <w:r>
        <w:rPr>
          <w:lang w:val="fr_FR" w:bidi="fr_FR"/>
        </w:rPr>
        <w:t>Arrêtez-vous ici et discutez de la façon dont vous comparerez les membres de l'Église à des parties d'un bâtiment. Dans votre culture, quelles parties d'un bâtiment aident ce bâtiment à se tenir fort ? Comment cela affectera-t-il la façon dont vous traduisez cette partie de la lettre ? Mettez cet enregistrement en pause ici.</w:t>
      </w:r>
    </w:p>
    <w:p>
      <w:pPr/>
      <w:r>
        <w:rPr>
          <w:lang w:val="fr_FR" w:bidi="fr_FR"/>
        </w:rPr>
      </w:r>
      <w:r>
        <w:rPr>
          <w:lang w:val="fr_FR" w:bidi="fr_FR"/>
        </w:rPr>
        <w:t>Prêtez attention à la façon dont Paul introduit l'hymne dans la deuxième partie de ce passage. Paul appelle tout le monde à confesser que le mystère, ou le secret, de la piété est grand. En d'autres termes, l'hymne explique le mystère de la piété à travers ce que Jésus a fait. Le mystère est le secret que Dieu nous a révélé quand Dieu nous a expliqué le but de la vie, de la mort et de la résurrection de Jésus. La piété fait référence à la façon dont les croyants se comportent et à la vérité que les croyants connaissent au sujet de Jésus.</w:t>
      </w:r>
    </w:p>
    <w:p>
      <w:pPr/>
      <w:r>
        <w:rPr>
          <w:lang w:val="fr_FR" w:bidi="fr_FR"/>
        </w:rPr>
      </w:r>
      <w:r>
        <w:rPr>
          <w:lang w:val="fr_FR" w:bidi="fr_FR"/>
        </w:rPr>
        <w:t>Arrêtez-vous ici et discutez de cette question en groupe : la façon de traduire l'introduction à cet hymne est : « Nous pouvons affirmer ceci : "Les enseignements que Dieu a révélé sont complètement vrais." » Discutez de la façon dont vous traduiriez appeler les gens à comprendre et à confesser le mystère de la piété. Mettez cet enregistrement en pause ici.</w:t>
      </w:r>
    </w:p>
    <w:p>
      <w:pPr/>
      <w:r>
        <w:rPr>
          <w:lang w:val="fr_FR" w:bidi="fr_FR"/>
        </w:rPr>
      </w:r>
      <w:r>
        <w:rPr>
          <w:lang w:val="fr_FR" w:bidi="fr_FR"/>
        </w:rPr>
        <w:t>Rappelez-vous que Paul appelle Timothée et toute l'Église éphésienne à reconnaître et à accepter l'hymne.</w:t>
      </w:r>
    </w:p>
    <w:p>
      <w:pPr/>
      <w:r>
        <w:rPr>
          <w:lang w:val="fr_FR" w:bidi="fr_FR"/>
        </w:rPr>
      </w:r>
      <w:r>
        <w:rPr>
          <w:lang w:val="fr_FR" w:bidi="fr_FR"/>
        </w:rPr>
        <w:t>Bien que l'hymne ne nomme pas Jésus, nous savons que c'est Jésus qui est apparu « dans la chair », c'est-à-dire en tant qu'humain. L'hymne parle de Jésus.</w:t>
      </w:r>
    </w:p>
    <w:p>
      <w:pPr/>
      <w:r>
        <w:rPr>
          <w:lang w:val="fr_FR" w:bidi="fr_FR"/>
        </w:rPr>
      </w:r>
      <w:r>
        <w:rPr>
          <w:lang w:val="fr_FR" w:bidi="fr_FR"/>
        </w:rPr>
        <w:t xml:space="preserve">Rappelez-vous que Jésus est à la fois entièrement Dieu et entièrement homme. Quand la chanson parle de la façon dont Jésus s'est révélé lui-même dans la chair, la chanson souligne le fait que Jésus est entièrement homme. L'auteur de l'hymne utilise le mot chair, c'est-à-dire la partie physique du corps d'une personne, pour montrer que Jésus avait un corps comme un humain. </w:t>
      </w:r>
    </w:p>
    <w:p>
      <w:pPr/>
      <w:r>
        <w:rPr>
          <w:lang w:val="fr_FR" w:bidi="fr_FR"/>
        </w:rPr>
      </w:r>
      <w:r>
        <w:rPr>
          <w:lang w:val="fr_FR" w:bidi="fr_FR"/>
        </w:rPr>
        <w:t xml:space="preserve">Rappelez-vous que l'Esprit fait référence au Saint-Esprit. Soyez donc clair quand au fait que la traduction ne fait pas référence à un esprit autre que l'Esprit de Dieu. Prêtez aussi attention à la façon dont le Saint-Esprit a vengé Jésus ou a montré que Jésus était innocent. </w:t>
      </w:r>
    </w:p>
    <w:p>
      <w:pPr/>
      <w:r>
        <w:rPr>
          <w:lang w:val="fr_FR" w:bidi="fr_FR"/>
        </w:rPr>
      </w:r>
      <w:r>
        <w:rPr>
          <w:lang w:val="fr_FR" w:bidi="fr_FR"/>
        </w:rPr>
        <w:t>Rappelez-vous que les anges sont des êtres surnaturels et que leur but est d'adorer Dieu.</w:t>
      </w:r>
    </w:p>
    <w:p>
      <w:pPr/>
      <w:r>
        <w:rPr>
          <w:lang w:val="fr_FR" w:bidi="fr_FR"/>
        </w:rPr>
      </w:r>
      <w:r>
        <w:rPr>
          <w:lang w:val="fr_FR" w:bidi="fr_FR"/>
        </w:rPr>
        <w:t>Rappelez-vous que la chanson déplace sont point focal vers les croyants qui proclament Jésus. Quand les croyants comprennent le mystère de Dieu, ou le secret de Dieu, les croyants prêchent au sujet de Jésus aux autres nations, ou à d'autres groupes de personnes. En conséquence, les gens dans le monde entier croient en Jésus.</w:t>
      </w:r>
    </w:p>
    <w:p>
      <w:pPr/>
      <w:r>
        <w:rPr>
          <w:lang w:val="fr_FR" w:bidi="fr_FR"/>
        </w:rPr>
      </w:r>
      <w:r>
        <w:rPr>
          <w:lang w:val="fr_FR" w:bidi="fr_FR"/>
        </w:rPr>
        <w:t>Rappelez-vous que le chant loue Jésus à la fin du chant. Dieu prend Jésus dans la gloire, ou dans la majesté et la puissance comme un roi.</w:t>
      </w:r>
    </w:p>
    <w:p>
      <w:pPr/>
      <w:r>
        <w:rPr>
          <w:lang w:val="fr_FR" w:bidi="fr_FR"/>
        </w:rPr>
      </w:r>
      <w:r>
        <w:rPr>
          <w:lang w:val="fr_FR" w:bidi="fr_FR"/>
        </w:rPr>
        <w:t>Arrêtez-vous ici et discutez de cette question en groupe : l'hymne ne nomme pas Jésus, mais parfois une langue pourrait exiger qu'une traduction fasse de Jésus le sujet de chaque action. Discutez de la question de savoir si vous devez nommer Jésus dans votre traduction de cet hymne. Mettez cet enregistrement en pause ici.</w:t>
      </w:r>
    </w:p>
    <w:p>
      <w:pPr/>
      <w:r>
        <w:rPr>
          <w:lang w:val="fr_FR" w:bidi="fr_FR"/>
        </w:rPr>
      </w:r>
      <w:r>
        <w:rPr>
          <w:lang w:val="fr_FR" w:bidi="fr_FR"/>
        </w:rPr>
        <w:t>Maintenant, le groupe devrait créer un scénario, dessiner ou utiliser des objets pour visualiser le passage et l'action qu'il contient. Envisagez d'utiliser des objets ou des personnes pour représenter les croyants dans l'Église. Alors que Paul enseigne la façon dont les croyants devraient vivre, montrez la façon dont les croyants sont comme une maisonnée de personnes qui vivent et travaillent ensemble. Montrez ensuite la façon dont les croyants sont comme une fondation et des piliers qui rendent un bâtiment fort. Comment montrez-vous des bâtiments forts dans votre culture ? Montrez ensuite la façon dont les croyants regardent l'histoire de Jésus alors que Jésus devient un homme et alors que le Saint-Esprit proclame que Jésus est innocent de tout tort. Montrez la façon dont les croyants prêchent au sujet de Jésus à tous dans le monde entier, et la façon dont les gens autour du monde croient ! Montrez ensuite la façon dont Dieu prend Jésus dans la majesté et la puissance, comme un roi.</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3.14–16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 en tant qu'auteur</w:t>
      </w:r>
    </w:p>
    <w:p>
      <w:pPr>
        <w:pStyle w:val="ListBullet"/>
        <w:spacing w:line="240" w:lineRule="auto"/>
        <w:ind w:left="720"/>
      </w:pPr>
      <w:r>
        <w:rPr>
          <w:lang w:val="fr_FR" w:bidi="fr_FR"/>
        </w:rPr>
      </w:r>
      <w:r>
        <w:rPr>
          <w:lang w:val="fr_FR" w:bidi="fr_FR"/>
        </w:rPr>
        <w:t>Timothée, en tant que destinataire de ce message</w:t>
      </w:r>
    </w:p>
    <w:p>
      <w:pPr>
        <w:pStyle w:val="ListBullet"/>
        <w:spacing w:line="240" w:lineRule="auto"/>
        <w:ind w:left="720"/>
      </w:pPr>
      <w:r>
        <w:rPr>
          <w:lang w:val="fr_FR" w:bidi="fr_FR"/>
        </w:rPr>
      </w:r>
      <w:r>
        <w:rPr>
          <w:lang w:val="fr_FR" w:bidi="fr_FR"/>
        </w:rPr>
        <w:t>L'Église éphésienne</w:t>
      </w:r>
    </w:p>
    <w:p>
      <w:pPr/>
      <w:r>
        <w:rPr>
          <w:lang w:val="fr_FR" w:bidi="fr_FR"/>
        </w:rPr>
      </w:r>
      <w:r>
        <w:rPr>
          <w:lang w:val="fr_FR" w:bidi="fr_FR"/>
        </w:rPr>
        <w:t>Les personnages dans l'hymne sont :</w:t>
      </w:r>
    </w:p>
    <w:p>
      <w:pPr>
        <w:pStyle w:val="ListBullet"/>
        <w:spacing w:line="240" w:lineRule="auto"/>
        <w:ind w:left="720"/>
      </w:pPr>
      <w:r>
        <w:rPr>
          <w:lang w:val="fr_FR" w:bidi="fr_FR"/>
        </w:rPr>
      </w:r>
      <w:r>
        <w:rPr>
          <w:lang w:val="fr_FR" w:bidi="fr_FR"/>
        </w:rPr>
        <w:t>Jésus-Christ, le sujet de chaque partie de l'hymne</w:t>
      </w:r>
    </w:p>
    <w:p>
      <w:pPr>
        <w:pStyle w:val="ListBullet"/>
        <w:spacing w:line="240" w:lineRule="auto"/>
        <w:ind w:left="720"/>
      </w:pPr>
      <w:r>
        <w:rPr>
          <w:lang w:val="fr_FR" w:bidi="fr_FR"/>
        </w:rPr>
      </w:r>
      <w:r>
        <w:rPr>
          <w:lang w:val="fr_FR" w:bidi="fr_FR"/>
        </w:rPr>
        <w:t>Les anges qui ont vu Jésus</w:t>
      </w:r>
    </w:p>
    <w:p>
      <w:pPr>
        <w:pStyle w:val="ListBullet"/>
        <w:spacing w:line="240" w:lineRule="auto"/>
        <w:ind w:left="720"/>
      </w:pPr>
      <w:r>
        <w:rPr>
          <w:lang w:val="fr_FR" w:bidi="fr_FR"/>
        </w:rPr>
      </w:r>
      <w:r>
        <w:rPr>
          <w:lang w:val="fr_FR" w:bidi="fr_FR"/>
        </w:rPr>
        <w:t>Les nations, ou les peuples, du monde</w:t>
      </w:r>
    </w:p>
    <w:p>
      <w:pPr>
        <w:pStyle w:val="ListBullet"/>
        <w:spacing w:line="240" w:lineRule="auto"/>
        <w:ind w:left="720"/>
      </w:pPr>
      <w:r>
        <w:rPr>
          <w:lang w:val="fr_FR" w:bidi="fr_FR"/>
        </w:rPr>
      </w:r>
      <w:r>
        <w:rPr>
          <w:lang w:val="fr_FR" w:bidi="fr_FR"/>
        </w:rPr>
        <w:t>Le Saint-Esprit qui a justifié Jésus</w:t>
      </w:r>
    </w:p>
    <w:p>
      <w:pPr>
        <w:pStyle w:val="ListBullet"/>
        <w:spacing w:line="240" w:lineRule="auto"/>
        <w:ind w:left="720"/>
      </w:pPr>
      <w:r>
        <w:rPr>
          <w:lang w:val="fr_FR" w:bidi="fr_FR"/>
        </w:rPr>
      </w:r>
      <w:r>
        <w:rPr>
          <w:lang w:val="fr_FR" w:bidi="fr_FR"/>
        </w:rPr>
        <w:t>Dieu qui a accueilli Jésus dans la gloire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écrit une lettre à Timothée. Paul parle de la façon dont il espère bientôt voir Timothée en personne, mais que Paul veut écrire une lettre avec des instructions pour que les croyants sachent comment se comporter en tant que membres de la maisonnée de Dieu.</w:t>
      </w:r>
    </w:p>
    <w:p>
      <w:pPr/>
      <w:r>
        <w:rPr>
          <w:lang w:val="fr_FR" w:bidi="fr_FR"/>
        </w:rPr>
      </w:r>
      <w:r>
        <w:rPr>
          <w:lang w:val="fr_FR" w:bidi="fr_FR"/>
        </w:rPr>
        <w:t>Arrêtez la représentation. 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J'aime Timothée, et je me sens comme un mentor pour Timothée ; ou</w:t>
      </w:r>
    </w:p>
    <w:p>
      <w:pPr>
        <w:pStyle w:val="ListBullet"/>
        <w:spacing w:line="240" w:lineRule="auto"/>
        <w:ind w:left="720"/>
      </w:pPr>
      <w:r>
        <w:rPr>
          <w:lang w:val="fr_FR" w:bidi="fr_FR"/>
        </w:rPr>
      </w:r>
      <w:r>
        <w:rPr>
          <w:lang w:val="fr_FR" w:bidi="fr_FR"/>
        </w:rPr>
        <w:t>Je pense à la façon dont cela aidera l'Église éphésienne.</w:t>
      </w:r>
    </w:p>
    <w:p>
      <w:pPr/>
      <w:r>
        <w:rPr>
          <w:lang w:val="fr_FR" w:bidi="fr_FR"/>
        </w:rPr>
      </w:r>
      <w:r>
        <w:rPr>
          <w:lang w:val="fr_FR" w:bidi="fr_FR"/>
        </w:rPr>
        <w:t>Continuez la représentation.</w:t>
      </w:r>
    </w:p>
    <w:p>
      <w:pPr/>
      <w:r>
        <w:rPr>
          <w:lang w:val="fr_FR" w:bidi="fr_FR"/>
        </w:rPr>
      </w:r>
      <w:r>
        <w:rPr>
          <w:lang w:val="fr_FR" w:bidi="fr_FR"/>
        </w:rPr>
        <w:t>La personne qui joue Paul décrit la maisonnée de Dieu comme l'Église. La personne qui joue Paul parle ensuite de la façon dont l'Église du Dieu vivant est un pilier et une fondation du véritable enseignement au sujet de Jésus.</w:t>
      </w:r>
    </w:p>
    <w:p>
      <w:pPr/>
      <w:r>
        <w:rPr>
          <w:lang w:val="fr_FR" w:bidi="fr_FR"/>
        </w:rPr>
      </w:r>
      <w:r>
        <w:rPr>
          <w:lang w:val="fr_FR" w:bidi="fr_FR"/>
        </w:rPr>
        <w:t>Arrêtez la représentation. 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J'ai l'impression que l'Église est plus importante que je ne le savais ; ou</w:t>
      </w:r>
    </w:p>
    <w:p>
      <w:pPr>
        <w:pStyle w:val="ListBullet"/>
        <w:spacing w:line="240" w:lineRule="auto"/>
        <w:ind w:left="720"/>
      </w:pPr>
      <w:r>
        <w:rPr>
          <w:lang w:val="fr_FR" w:bidi="fr_FR"/>
        </w:rPr>
      </w:r>
      <w:r>
        <w:rPr>
          <w:lang w:val="fr_FR" w:bidi="fr_FR"/>
        </w:rPr>
        <w:t xml:space="preserve">Je suis si heureux que nous ayons le Dieu vivant et puissant dans notre maisonnée ! ou encore : </w:t>
      </w:r>
    </w:p>
    <w:p>
      <w:pPr>
        <w:pStyle w:val="ListBullet"/>
        <w:spacing w:line="240" w:lineRule="auto"/>
        <w:ind w:left="720"/>
      </w:pPr>
      <w:r>
        <w:rPr>
          <w:lang w:val="fr_FR" w:bidi="fr_FR"/>
        </w:rPr>
      </w:r>
      <w:r>
        <w:rPr>
          <w:lang w:val="fr_FR" w:bidi="fr_FR"/>
        </w:rPr>
        <w:t>Je pense à ma responsabilité de partager la vérité au sujet de Jésus.</w:t>
      </w:r>
    </w:p>
    <w:p>
      <w:pPr/>
      <w:r>
        <w:rPr>
          <w:lang w:val="fr_FR" w:bidi="fr_FR"/>
        </w:rPr>
      </w:r>
      <w:r>
        <w:rPr>
          <w:lang w:val="fr_FR" w:bidi="fr_FR"/>
        </w:rPr>
        <w:t>Continuez la représentation.</w:t>
      </w:r>
    </w:p>
    <w:p>
      <w:pPr/>
      <w:r>
        <w:rPr>
          <w:lang w:val="fr_FR" w:bidi="fr_FR"/>
        </w:rPr>
      </w:r>
      <w:r>
        <w:rPr>
          <w:lang w:val="fr_FR" w:bidi="fr_FR"/>
        </w:rPr>
        <w:t>Paul explique qu'il inclut un hymne qui est une confession sur laquelle les croyants s'accordent. Cet hymne exprime la grandeur du mystère de la piété, qui est le Dieu secret révélé au sujet de Jésus. L'hymne commence quand Jésus-Christ se révèle lui-même comme un homme. Le Saint-Esprit justifie ensuite Jésus c'est-à-dire montre que Jésus est innocent. Les anges voient Jésus.</w:t>
      </w:r>
    </w:p>
    <w:p>
      <w:pPr/>
      <w:r>
        <w:rPr>
          <w:lang w:val="fr_FR" w:bidi="fr_FR"/>
        </w:rPr>
      </w:r>
      <w:r>
        <w:rPr>
          <w:lang w:val="fr_FR" w:bidi="fr_FR"/>
        </w:rPr>
        <w:t>Arrêtez la représentation. Demandez aux personnes qui jouent les anges : « Que ressentez-vous ou que pensez-vous ? » Les gens pourraient répondre des choses comme :</w:t>
      </w:r>
    </w:p>
    <w:p>
      <w:pPr>
        <w:pStyle w:val="ListBullet"/>
        <w:spacing w:line="240" w:lineRule="auto"/>
        <w:ind w:left="720"/>
      </w:pPr>
      <w:r>
        <w:rPr>
          <w:lang w:val="fr_FR" w:bidi="fr_FR"/>
        </w:rPr>
      </w:r>
      <w:r>
        <w:rPr>
          <w:lang w:val="fr_FR" w:bidi="fr_FR"/>
        </w:rPr>
        <w:t>J'ai l'impression que ce que nous avons toujours attendu se produit enfin ; ou</w:t>
      </w:r>
    </w:p>
    <w:p>
      <w:pPr>
        <w:pStyle w:val="ListBullet"/>
        <w:spacing w:line="240" w:lineRule="auto"/>
        <w:ind w:left="720"/>
      </w:pPr>
      <w:r>
        <w:rPr>
          <w:lang w:val="fr_FR" w:bidi="fr_FR"/>
        </w:rPr>
      </w:r>
      <w:r>
        <w:rPr>
          <w:lang w:val="fr_FR" w:bidi="fr_FR"/>
        </w:rPr>
        <w:t>Je pense à la grande sagesse de Dieu ; ou</w:t>
      </w:r>
    </w:p>
    <w:p>
      <w:pPr>
        <w:pStyle w:val="ListBullet"/>
        <w:spacing w:line="240" w:lineRule="auto"/>
        <w:ind w:left="720"/>
      </w:pPr>
      <w:r>
        <w:rPr>
          <w:lang w:val="fr_FR" w:bidi="fr_FR"/>
        </w:rPr>
      </w:r>
      <w:r>
        <w:rPr>
          <w:lang w:val="fr_FR" w:bidi="fr_FR"/>
        </w:rPr>
        <w:t>Je pense à la façon dont c'était le plan depuis le début.</w:t>
      </w:r>
    </w:p>
    <w:p>
      <w:pPr/>
      <w:r>
        <w:rPr>
          <w:lang w:val="fr_FR" w:bidi="fr_FR"/>
        </w:rPr>
      </w:r>
      <w:r>
        <w:rPr>
          <w:lang w:val="fr_FR" w:bidi="fr_FR"/>
        </w:rPr>
        <w:t>Continuez la représentation.</w:t>
      </w:r>
    </w:p>
    <w:p>
      <w:pPr/>
      <w:r>
        <w:rPr>
          <w:lang w:val="fr_FR" w:bidi="fr_FR"/>
        </w:rPr>
      </w:r>
      <w:r>
        <w:rPr>
          <w:lang w:val="fr_FR" w:bidi="fr_FR"/>
        </w:rPr>
        <w:t>Les croyants commencent ensuite à proclamer l'Évangile aux nations, et les gens mettent leur foi en Jésus-Christ dans le monde entier. L'hymne se termine quand Dieu prend Jésus dans la gloire, ce qui signifie que Dieu prend Jésus pour être avec Dieu.</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3.14–16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qu'il écrit à Timothée pour que les gens sachent comment se comporter dans la </w:t>
      </w:r>
      <w:r>
        <w:rPr>
          <w:b/>
          <w:lang w:val="fr_FR" w:bidi="fr_FR"/>
        </w:rPr>
        <w:t>maisonnée</w:t>
      </w:r>
      <w:r>
        <w:rPr>
          <w:lang w:val="fr_FR" w:bidi="fr_FR"/>
        </w:rPr>
        <w:t xml:space="preserve"> de Dieu. Paul compare l'</w:t>
      </w:r>
      <w:r>
        <w:rPr>
          <w:b/>
          <w:lang w:val="fr_FR" w:bidi="fr_FR"/>
        </w:rPr>
        <w:t>Église</w:t>
      </w:r>
      <w:r>
        <w:rPr>
          <w:lang w:val="fr_FR" w:bidi="fr_FR"/>
        </w:rPr>
        <w:t xml:space="preserve"> à la maisonnée de Dieu. Paul suggère que le Dieu vivant change la façon dont les membres de l'Église se rapportent les uns aux autres. L'Église est aussi appelée un pilier et une fondation de la vérité. Utilisez le même mot ou la même expression pour maisonnée et Église que dans les passages précédents. Pour plus d'informations sur les mots maisonnée et Église, référez-vous au Glossaire principal.</w:t>
      </w:r>
    </w:p>
    <w:p>
      <w:pPr/>
      <w:r>
        <w:rPr>
          <w:lang w:val="fr_FR" w:bidi="fr_FR"/>
        </w:rPr>
      </w:r>
      <w:r>
        <w:rPr>
          <w:lang w:val="fr_FR" w:bidi="fr_FR"/>
        </w:rPr>
        <w:t xml:space="preserve">Paul déclare que le </w:t>
      </w:r>
      <w:r>
        <w:rPr>
          <w:b/>
          <w:lang w:val="fr_FR" w:bidi="fr_FR"/>
        </w:rPr>
        <w:t>mystère</w:t>
      </w:r>
      <w:r>
        <w:rPr>
          <w:lang w:val="fr_FR" w:bidi="fr_FR"/>
        </w:rPr>
        <w:t xml:space="preserve"> de l'endroit </w:t>
      </w:r>
      <w:r>
        <w:rPr>
          <w:b/>
          <w:lang w:val="fr_FR" w:bidi="fr_FR"/>
        </w:rPr>
        <w:t>d'où</w:t>
      </w:r>
      <w:r>
        <w:rPr>
          <w:lang w:val="fr_FR" w:bidi="fr_FR"/>
        </w:rPr>
        <w:t xml:space="preserve"> vient la piété est grand. Le mystère est un secret que nous ne connaissions pas auparavant, mais Dieu nous a révélé ce secret quand Dieu a envoyé Jésus.</w:t>
      </w:r>
    </w:p>
    <w:p>
      <w:pPr/>
      <w:r>
        <w:rPr>
          <w:lang w:val="fr_FR" w:bidi="fr_FR"/>
        </w:rPr>
      </w:r>
      <w:r>
        <w:rPr>
          <w:lang w:val="fr_FR" w:bidi="fr_FR"/>
        </w:rPr>
        <w:t>Arrêtez-vous ici et discutez en groupe du mot ou de l'expression que vous utiliserez pour mystère ou secret. Si vous avez traduit ce mot dans un autre livre de la Bible, utilisez le même mot ici. Mettez cet enregistrement en pause ici.</w:t>
      </w:r>
    </w:p>
    <w:p>
      <w:pPr/>
      <w:r>
        <w:rPr>
          <w:lang w:val="fr_FR" w:bidi="fr_FR"/>
        </w:rPr>
      </w:r>
      <w:r>
        <w:rPr>
          <w:lang w:val="fr_FR" w:bidi="fr_FR"/>
        </w:rPr>
        <w:t xml:space="preserve">La piété est quand quelqu'un est </w:t>
      </w:r>
      <w:r>
        <w:rPr>
          <w:b/>
          <w:lang w:val="fr_FR" w:bidi="fr_FR"/>
        </w:rPr>
        <w:t>pieux</w:t>
      </w:r>
      <w:r>
        <w:rPr>
          <w:lang w:val="fr_FR" w:bidi="fr_FR"/>
        </w:rPr>
        <w:t>, ou quand quelqu'un vit une vie qui plaît à Dieu. Utilisez le même mot ou la même expression pour piété ou pieux que dans les passages précédents, et cherchez pieux dans le Glossaire principal pour plus d'informations.</w:t>
      </w:r>
    </w:p>
    <w:p>
      <w:pPr/>
      <w:r>
        <w:rPr>
          <w:lang w:val="fr_FR" w:bidi="fr_FR"/>
        </w:rPr>
      </w:r>
      <w:r>
        <w:rPr>
          <w:lang w:val="fr_FR" w:bidi="fr_FR"/>
        </w:rPr>
        <w:t>L'hymne, ou la chanson, décrit la façon dont l'</w:t>
      </w:r>
      <w:r>
        <w:rPr>
          <w:b/>
          <w:lang w:val="fr_FR" w:bidi="fr_FR"/>
        </w:rPr>
        <w:t>Esprit</w:t>
      </w:r>
      <w:r>
        <w:rPr>
          <w:lang w:val="fr_FR" w:bidi="fr_FR"/>
        </w:rPr>
        <w:t xml:space="preserve"> a vengé Jésus. Paul utilise Esprit ici pour faire référence au Saint-Esprit.</w:t>
      </w:r>
    </w:p>
    <w:p>
      <w:pPr/>
      <w:r>
        <w:rPr>
          <w:lang w:val="fr_FR" w:bidi="fr_FR"/>
        </w:rPr>
      </w:r>
      <w:r>
        <w:rPr>
          <w:lang w:val="fr_FR" w:bidi="fr_FR"/>
        </w:rPr>
        <w:t>Arrêtez-vous ici et discutez en groupe du mot ou de l'expression que vous utiliserez pour « l'Esprit de Dieu ». Consultez le mot Saint-Esprit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L'hymne décrit aussi la façon dont Jésus est apparu aux </w:t>
      </w:r>
      <w:r>
        <w:rPr>
          <w:b/>
          <w:lang w:val="fr_FR" w:bidi="fr_FR"/>
        </w:rPr>
        <w:t>anges</w:t>
      </w:r>
      <w:r>
        <w:rPr>
          <w:lang w:val="fr_FR" w:bidi="fr_FR"/>
        </w:rPr>
        <w:t>. Les anges sont des êtres surnaturels que Dieu a créés. Les anges donnent les messages de Dieu aux gens, et le but des anges est d'adorer Dieu.</w:t>
      </w:r>
    </w:p>
    <w:p>
      <w:pPr/>
      <w:r>
        <w:rPr>
          <w:lang w:val="fr_FR" w:bidi="fr_FR"/>
        </w:rPr>
      </w:r>
      <w:r>
        <w:rPr>
          <w:lang w:val="fr_FR" w:bidi="fr_FR"/>
        </w:rPr>
        <w:t>Arrêtez l'enregistrement ici et discutez en groupe du mot que vous allez utiliser pour anges. Cherchez la rubrique anges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Les croyants proclament Jésus parmi les </w:t>
      </w:r>
      <w:r>
        <w:rPr>
          <w:b/>
          <w:lang w:val="fr_FR" w:bidi="fr_FR"/>
        </w:rPr>
        <w:t>nations</w:t>
      </w:r>
      <w:r>
        <w:rPr>
          <w:lang w:val="fr_FR" w:bidi="fr_FR"/>
        </w:rPr>
        <w:t xml:space="preserve"> ou </w:t>
      </w:r>
      <w:r>
        <w:rPr>
          <w:b/>
          <w:lang w:val="fr_FR" w:bidi="fr_FR"/>
        </w:rPr>
        <w:t>les peuples</w:t>
      </w:r>
      <w:r>
        <w:rPr>
          <w:lang w:val="fr_FR" w:bidi="fr_FR"/>
        </w:rPr>
        <w:t xml:space="preserve">. Le mot ici peut être </w:t>
      </w:r>
      <w:r>
        <w:rPr>
          <w:b/>
          <w:lang w:val="fr_FR" w:bidi="fr_FR"/>
        </w:rPr>
        <w:t>Gentils</w:t>
      </w:r>
      <w:r>
        <w:rPr>
          <w:lang w:val="fr_FR" w:bidi="fr_FR"/>
        </w:rPr>
        <w:t>, ou non-Juifs, mais les gens le comprennent généralement comme différents groupes de personnes qui parlent différentes langues. Ces nations seraient toutes des Gentils, parce qu'elles ne seraient pas juives. L'auteur de l'hymne veut souligner le fait que tout le monde entend parler de Jésus.</w:t>
      </w:r>
    </w:p>
    <w:p>
      <w:pPr/>
      <w:r>
        <w:rPr>
          <w:lang w:val="fr_FR" w:bidi="fr_FR"/>
        </w:rPr>
      </w:r>
      <w:r>
        <w:rPr>
          <w:lang w:val="fr_FR" w:bidi="fr_FR"/>
        </w:rPr>
        <w:t>Arrêtez-vous ici et discutez en groupe du mot ou de l'expression que vous utiliserez pour nations. Cherchez Gentils et nations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Le monde </w:t>
      </w:r>
      <w:r>
        <w:rPr>
          <w:b/>
          <w:lang w:val="fr_FR" w:bidi="fr_FR"/>
        </w:rPr>
        <w:t>croyait</w:t>
      </w:r>
      <w:r>
        <w:rPr>
          <w:lang w:val="fr_FR" w:bidi="fr_FR"/>
        </w:rPr>
        <w:t xml:space="preserve"> en Jésus, c'est-à-dire le monde faisait confiance à Jésus.</w:t>
      </w:r>
    </w:p>
    <w:p>
      <w:pPr/>
      <w:r>
        <w:rPr>
          <w:lang w:val="fr_FR" w:bidi="fr_FR"/>
        </w:rPr>
      </w:r>
      <w:r>
        <w:rPr>
          <w:lang w:val="fr_FR" w:bidi="fr_FR"/>
        </w:rPr>
        <w:t>Arrêtez-vous ici et discutez en groupe du mot ou de l'expression que vous utiliserez pour croyants. Cherchez croire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Dieu a pris Jésus dans la </w:t>
      </w:r>
      <w:r>
        <w:rPr>
          <w:b/>
          <w:lang w:val="fr_FR" w:bidi="fr_FR"/>
        </w:rPr>
        <w:t>gloire</w:t>
      </w:r>
      <w:r>
        <w:rPr>
          <w:lang w:val="fr_FR" w:bidi="fr_FR"/>
        </w:rPr>
        <w:t xml:space="preserve">. Dieu a exalté Jésus quand Jésus est monté vers Dieu. Ici, la gloire décrit la façon dont Dieu a montré sa grande puissance et sa splendeur. Utilisez le même mot ou la même expression pour gloire que vous avez utilisé dans les passages précédents. Pour plus d'informations sur le mot gloire, référez-vous au Glossaire principal.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4:1–5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4.1–5. Laissez entrer la parole de Dieu dans vos cœurs.</w:t>
      </w:r>
    </w:p>
    <w:p>
      <w:pPr/>
      <w:r>
        <w:rPr>
          <w:lang w:val="fr_FR" w:bidi="fr_FR"/>
        </w:rPr>
      </w:r>
      <w:r>
        <w:rPr>
          <w:lang w:val="fr_FR" w:bidi="fr_FR"/>
        </w:rPr>
        <w:t xml:space="preserve">Écoutez l'enregistrement de 1 Timothée 4.1–5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4.1–5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section de la lettre de Paul, Paul continue de discuter de la façon dont l'Église devrait faire face aux faux enseignants. Paul relie ce qu'il a discuté dans les parties précédentes de la lettre à ce que Paul continuera maintenant à enseigner à Timothée. Ce que Paul dit n'est pas nouveau pour Timothée. Au début de la lettre de Paul, Paul avertit déjà Timothée au sujet des personnes dans l'Église à Éphèse qui répandent de mauvais enseignements par contraste avec la vérité que Paul enseignait. Ces personnes parlent gentiment et persuadaient beaucoup de personnes de suivre ce qu'elles enseignent. Paul veut maintenant que Timothée arrête ces personnes.</w:t>
      </w:r>
    </w:p>
    <w:p>
      <w:pPr/>
      <w:r>
        <w:rPr>
          <w:lang w:val="fr_FR" w:bidi="fr_FR"/>
        </w:rPr>
      </w:r>
      <w:r>
        <w:rPr>
          <w:lang w:val="fr_FR" w:bidi="fr_FR"/>
        </w:rPr>
        <w:t>Arrêtez-vous ici et discutez en groupe : qui sont les enseignants dans votre Église ? Comment les gens décident-ils si ce que les enseignants enseignent est vrai ou faux ? Mettez cet enregistrement en pause ici.</w:t>
      </w:r>
    </w:p>
    <w:p>
      <w:pPr/>
      <w:r>
        <w:rPr>
          <w:lang w:val="fr_FR" w:bidi="fr_FR"/>
        </w:rPr>
      </w:r>
      <w:r>
        <w:rPr>
          <w:lang w:val="fr_FR" w:bidi="fr_FR"/>
        </w:rPr>
        <w:t>Précédemment, Paul avait parlé du mystère que Dieu avait révélé au peuple de Dieu à travers Jésus. Paul contraste maintenant cela avec les enseignements des faux enseignants. Paul dit à Timothée que l'Esprit dit clairement que les enseignements des faux enseignants viennent de démons, ou d'esprits qui veulent tromper les croyants. Paul dit que ces enseignants sont des hypocrites et des menteurs. Ces enseignants ne réalisent même pas qu'ils répandent de faux enseignements.</w:t>
      </w:r>
    </w:p>
    <w:p>
      <w:pPr/>
      <w:r>
        <w:rPr>
          <w:lang w:val="fr_FR" w:bidi="fr_FR"/>
        </w:rPr>
      </w:r>
      <w:r>
        <w:rPr>
          <w:lang w:val="fr_FR" w:bidi="fr_FR"/>
        </w:rPr>
        <w:t>Arrêtez-vous ici et discutez en groupe : quels enseignements les gens considèrent-ils comme de faux enseignements dans votre communauté ? Comment appelez-vous les personnes qui enseignent de faux enseignements ? Pouvez-vous raconter une histoire au sujet de la façon dont les gens et les enseignants ont réagi ? Mettez cet enregistrement en pause ici.</w:t>
      </w:r>
    </w:p>
    <w:p>
      <w:pPr/>
      <w:r>
        <w:rPr>
          <w:lang w:val="fr_FR" w:bidi="fr_FR"/>
        </w:rPr>
      </w:r>
      <w:r>
        <w:rPr>
          <w:lang w:val="fr_FR" w:bidi="fr_FR"/>
        </w:rPr>
        <w:t>Certains faux enseignants ne permettent pas aux gens de se marier, et ces enseignants disent aux gens de ne pas manger certains aliments. Paul poursuit en expliquant que Dieu est celui qui a créé ces aliments. Paul souligne que les croyants peuvent manger librement ces aliments, parce que quand les croyants prient et remercient Dieu, la Parole de Dieu, ou Dieu lui-même, parle et rend les aliments saints, ou acceptables, pour Dieu. En fait, tout ce que Dieu crée n'est pas seulement bon, mais aussi excellent et beau.</w:t>
      </w:r>
    </w:p>
    <w:p>
      <w:pPr/>
      <w:r>
        <w:rPr>
          <w:lang w:val="fr_FR" w:bidi="fr_FR"/>
        </w:rPr>
      </w:r>
      <w:r>
        <w:rPr>
          <w:lang w:val="fr_FR" w:bidi="fr_FR"/>
        </w:rPr>
        <w:t>Arrêtez-vous ici et discutez en groupe : quels sont les aliments que les gens dans votre culture ne peuvent pas manger à cause de restrictions religieuses ? Dans votre famille et votre culture, quelles coutumes avez-vous pour remercier Dieu ou les dieux pour la nourriture ou pour d'autres choses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4.1–5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a trois parties, et chaque partie a son point focal.</w:t>
      </w:r>
    </w:p>
    <w:p>
      <w:pPr/>
      <w:r>
        <w:rPr>
          <w:lang w:val="fr_FR" w:bidi="fr_FR"/>
        </w:rPr>
      </w:r>
      <w:r>
        <w:rPr>
          <w:b/>
          <w:lang w:val="fr_FR" w:bidi="fr_FR"/>
        </w:rPr>
        <w:t>Dans la première partie :</w:t>
      </w:r>
      <w:r>
        <w:rPr>
          <w:lang w:val="fr_FR" w:bidi="fr_FR"/>
        </w:rPr>
        <w:t xml:space="preserve"> l'accent est sur l'Esprit. Ici, Paul parle de ce que l'Esprit dit en ce qui concerne la situation future de l'Église à Éphèse.</w:t>
      </w:r>
    </w:p>
    <w:p>
      <w:pPr/>
      <w:r>
        <w:rPr>
          <w:lang w:val="fr_FR" w:bidi="fr_FR"/>
        </w:rPr>
      </w:r>
      <w:r>
        <w:rPr>
          <w:b/>
          <w:lang w:val="fr_FR" w:bidi="fr_FR"/>
        </w:rPr>
        <w:t>Dans la deuxième partie :</w:t>
      </w:r>
      <w:r>
        <w:rPr>
          <w:lang w:val="fr_FR" w:bidi="fr_FR"/>
        </w:rPr>
        <w:t xml:space="preserve"> l'accent est sur les faux enseignants. Ici, Paul décrit les faux enseignants et leurs enseignements. Paul souligne que ces enseignements viennent des démons, et les enseignants ne réalisent même pas que leurs enseignements sont mauvais. Paul appelle ces enseignants des menteurs hypocrites. Ces enseignants interdisent aux gens de se marier et leur ordonnent de ne pas manger certains aliments.</w:t>
      </w:r>
    </w:p>
    <w:p>
      <w:pPr/>
      <w:r>
        <w:rPr>
          <w:lang w:val="fr_FR" w:bidi="fr_FR"/>
        </w:rPr>
      </w:r>
      <w:r>
        <w:rPr>
          <w:b/>
          <w:lang w:val="fr_FR" w:bidi="fr_FR"/>
        </w:rPr>
        <w:t>Dans la troisième partie :</w:t>
      </w:r>
      <w:r>
        <w:rPr>
          <w:lang w:val="fr_FR" w:bidi="fr_FR"/>
        </w:rPr>
        <w:t xml:space="preserve"> l'accent est sur les bonnes choses que Dieu a faites. L'objectif de Paul est de prouver que les faux enseignants ont tort. Paul déclare que Dieu a créé la nourriture et que nous ne devrions rejeter aucune nourriture. Quand les croyants prient et remercient Dieu, Dieu bénit et rend les aliments acceptables pour Dieu. </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L'Esprit</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Les croyants</w:t>
      </w:r>
    </w:p>
    <w:p>
      <w:pPr/>
      <w:r>
        <w:rPr>
          <w:lang w:val="fr_FR" w:bidi="fr_FR"/>
        </w:rPr>
      </w:r>
      <w:r>
        <w:rPr>
          <w:lang w:val="fr_FR" w:bidi="fr_FR"/>
        </w:rPr>
        <w:t>En groupe, prêtez attention aux parties suivantes du cadre du passage :</w:t>
      </w:r>
    </w:p>
    <w:p>
      <w:pPr/>
      <w:r>
        <w:rPr>
          <w:lang w:val="fr_FR" w:bidi="fr_FR"/>
        </w:rPr>
      </w:r>
      <w:r>
        <w:rPr>
          <w:lang w:val="fr_FR" w:bidi="fr_FR"/>
        </w:rPr>
        <w:t>Il est important de se rappeler que Paul adresse cette lettre à Timothée. Paul dit à Timothée quelque chose d'important que Dieu lui dit. L'Esprit de Dieu, ou Dieu lui-même, dit que dans les temps futurs, les gens abandonneront la foi, ou arrêteront de suivre Jésus. Les auteurs du Nouveau Testament utilisaient souvent l'expression « les derniers jours » pour faire référence aux derniers jours de la terre, l'ère entre le moment où Jésus est ressuscité d'entre les morts et le moment où Jésus revient pour établir pleinement son royaume. Les premiers chrétiens ont réalisé qu'ils vivaient dans ces derniers jours, tout comme nous vivons dans les mêmes « derniers jours » aujourd'hui. Peut-être que Paul veut simplement dire qu'à l'époque où vivaient les Éphésiens, les gens abandonnaient leur croyance en Jésus. Quoi qu'il en soit, il est clair d'après le reste de ce passage que les faux enseignants enseignaient déjà.</w:t>
      </w:r>
    </w:p>
    <w:p>
      <w:pPr/>
      <w:r>
        <w:rPr>
          <w:lang w:val="fr_FR" w:bidi="fr_FR"/>
        </w:rPr>
      </w:r>
      <w:r>
        <w:rPr>
          <w:lang w:val="fr_FR" w:bidi="fr_FR"/>
        </w:rPr>
        <w:t>Arrêtez-vous ici et discutez en groupe : comment commencerez-vous ce passage pour parler de ce que l'Esprit de Dieu dit qui se produira dans les « derniers jours » ? Assurez-vous que le reste du passage rend clair le fait que ces enseignants enseignent déjà ce faux enseignement. Mettez cet enregistrement en pause ici.</w:t>
      </w:r>
    </w:p>
    <w:p>
      <w:pPr/>
      <w:r>
        <w:rPr>
          <w:lang w:val="fr_FR" w:bidi="fr_FR"/>
        </w:rPr>
      </w:r>
      <w:r>
        <w:rPr>
          <w:lang w:val="fr_FR" w:bidi="fr_FR"/>
        </w:rPr>
        <w:t>Il est important de se rappeler que les faux enseignants que Paul mentionne ici font partie de l'Église à Éphèse. Ces faux enseignants se mélangent avec les vrais croyants dans la même Église. Paul n'hésite pas à utiliser des mots forts comme « menteurs hypocrites », parce que les enseignements que ces personnes enseignent viennent des démons, mais ces enseignants font semblant d'être bons. Il est important de se rappeler que « les esprits trompeurs » et « les démons » font référence au même genre d'être spirituel mauvais qui se rebelle contre Dieu et essaie de tromper et de faire du mal aux humains. Paul dit que les consciences de ces enseignants sont « brûlées avec un fer chaud ». Tout comme un fer chaud peut endommager sévèrement quelque chose, les consciences de ces enseignants sont affectées de sorte que les enseignants ne connaissent plus la différence entre le bien et le mal. Parfois, les gens utilisent des fers chauds pour faire une marque sur quelque chose pour montrer que cela leur appartient. Peut-être que Paul veut dire que Satan a fait une marque sur ces faux enseignants, et ces faux enseignants appartiennent maintenant complètement à Satan. Quoi qu'il en soit, ces enseignants ne comprennent plus que ce qu'ils enseignent est mal.</w:t>
      </w:r>
    </w:p>
    <w:p>
      <w:pPr/>
      <w:r>
        <w:rPr>
          <w:lang w:val="fr_FR" w:bidi="fr_FR"/>
        </w:rPr>
      </w:r>
      <w:r>
        <w:rPr>
          <w:lang w:val="fr_FR" w:bidi="fr_FR"/>
        </w:rPr>
        <w:t xml:space="preserve">Arrêtez-vous ici et discutez en groupe : regardez une photo d'un </w:t>
      </w:r>
      <w:r>
        <w:rPr>
          <w:b/>
          <w:lang w:val="fr_FR" w:bidi="fr_FR"/>
        </w:rPr>
        <w:t>fer</w:t>
      </w:r>
      <w:r>
        <w:rPr>
          <w:lang w:val="fr_FR" w:bidi="fr_FR"/>
        </w:rPr>
        <w:t xml:space="preserve"> de l'époque de Paul. Comment pourriez-vous parler de quelqu'un qui ne réalise pas que ce qu'il enseigne est mal ? Comment parlerez-vous du fait que les consciences des enseignants sont brûlées avec un fer chaud ? Mettez cet enregistrement en pause ici.</w:t>
      </w:r>
    </w:p>
    <w:p>
      <w:pPr/>
      <w:r>
        <w:rPr>
          <w:lang w:val="fr_FR" w:bidi="fr_FR"/>
        </w:rPr>
      </w:r>
      <w:r>
        <w:rPr>
          <w:lang w:val="fr_FR" w:bidi="fr_FR"/>
        </w:rPr>
        <w:t>Il est important de savoir que les restrictions alimentaires étaient un problème courant dans l'Église à cette époque. Paul prouve à Timothée que ces lois sur les aliments sont mauvaises et n'ont rien à voir avec les croyants. Paul rend clair à Timothée que tout ce que Dieu a créé est bon, et cela inclut la nourriture. Avant de manger, les croyants doivent prier et rendre grâce à Dieu. Les croyants connaissent la vérité que Dieu a fait toutes choses bonnes. Il est important de se rappeler que quand Paul dit que quelque chose est bon, cette chose est très bonne : elle est excellente et belle ! Quand les croyants prient et remercient Dieu, les croyants ne devraient pas hésiter à manger tout ce qui est là parce que Dieu bénit et rend les aliments acceptables pour Dieu. Dans ce passage, Paul dit que la parole de Dieu et les prières des croyants rendent la nourriture sainte, ou acceptable. Paul veut dire que Dieu parle et dit que c'est bon. C'est comme si Dieu bénissait la nourriture !</w:t>
      </w:r>
    </w:p>
    <w:p>
      <w:pPr/>
      <w:r>
        <w:rPr>
          <w:lang w:val="fr_FR" w:bidi="fr_FR"/>
        </w:rPr>
      </w:r>
      <w:r>
        <w:rPr>
          <w:lang w:val="fr_FR" w:bidi="fr_FR"/>
        </w:rPr>
        <w:t>Arrêtez-vous ici et discutez en groupe : comment parlerez-vous de la façon dont tout ce que Dieu a créé est bon ? Mettez cet enregistrement en pause ici.</w:t>
      </w:r>
    </w:p>
    <w:p>
      <w:pPr/>
      <w:r>
        <w:rPr>
          <w:lang w:val="fr_FR" w:bidi="fr_FR"/>
        </w:rPr>
      </w:r>
      <w:r>
        <w:rPr>
          <w:lang w:val="fr_FR" w:bidi="fr_FR"/>
        </w:rPr>
        <w:t>Maintenant, le groupe devrait créer un scénario, dessiner ou utiliser des objets pour visualiser le passage et l'action qu'il contient. Pendant que vous faites cela, pensez au point focal de chaque partie du passage. Prenez des objets ou des personnes pour représenter la façon dont Paul écrit et la façon dont Timothée entend la lettre. Mettez des objets qui représentent chaque partie du passage entre eux. Pour le point focal numéro 1, représentez la façon dont l'Esprit parle de comment les croyants se détournent de Dieu et suivent les esprits et les démons trompeurs. Pour le point focal numéro 2, montrez la façon dont les faux enseignants suivent les esprits trompeurs avec bonheur et pensent que les enseignants font de bonnes choses. Et pour le point focal numéro 3, montrez la façon dont les faux enseignants interdisent aux gens de se marier et de manger certains aliments. Montrez la façon dont les croyants prient et remercient Dieu, et la façon dont ils se marient et mangent la nourriture. Montrez la façon dont Dieu dit que tout est bon !</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4.1–5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a trois parties, et chaque partie a son point focal.</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L'Esprit</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Les croyants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continue de dire à Timothée : « L'Esprit dit clairement que dans les temps futurs, certaines personnes abandonneront leur foi en Jésus et elles suivront des esprits trompeurs et des choses enseignées par les démons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l'Esprit de Dieu : « Que pensez-vous ou que ressentez-vous ? » Vous entendrez peut-être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Ces enseignants sont des menteurs hypocrites. Les démons ont brûlé les consciences de ces enseignants avec un fer chaud.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faux enseignants : « Que pensez-vous ou que ressentez-vous ? » Vous entendrez peut-être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Ils interdisent aux gens de se marier et ordonnent aux gens de s'abstenir de certains aliments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dans l'Église à Éphèse : « Que pensez-vous ou que ressentez-vous ? » Vous entendrez peut-être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Mais Dieu a créé les personnes qui croient en lui et connaissent la vérité pour recevoir toute la nourriture avec action de grâce. Parce que tout ce que Dieu a créé est bon, et les gens ne devraient rien rejeter s'ils prient et remercient Dieu pour cela. Dieu la rend ensuite sainte, ou acceptable pour Dieu.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croyants dans l'Église à Éphèse : « Que pensez-vous ou que ressentez-vous ? » Vous entendrez peut-être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4.1–5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Paul dit que l'</w:t>
      </w:r>
      <w:r>
        <w:rPr>
          <w:b/>
          <w:lang w:val="fr_FR" w:bidi="fr_FR"/>
        </w:rPr>
        <w:t>Esprit</w:t>
      </w:r>
      <w:r>
        <w:rPr>
          <w:lang w:val="fr_FR" w:bidi="fr_FR"/>
        </w:rPr>
        <w:t xml:space="preserve"> dit clairement que certaines personnes abandonneront la foi dans les « derniers temps ». L'Esprit est un autre nom pour le Saint-Esprit. Utilisez le même terme pour Esprit ici que dans les passages précédents, et voyez le Glossaire principal pour plus d'informations au sujet du Saint-Esprit.</w:t>
      </w:r>
    </w:p>
    <w:p>
      <w:pPr/>
      <w:r>
        <w:rPr>
          <w:lang w:val="fr_FR" w:bidi="fr_FR"/>
        </w:rPr>
      </w:r>
      <w:r>
        <w:rPr>
          <w:lang w:val="fr_FR" w:bidi="fr_FR"/>
        </w:rPr>
        <w:t xml:space="preserve">Paul dit que les gens abandonnent, ou se détourneront, de la </w:t>
      </w:r>
      <w:r>
        <w:rPr>
          <w:b/>
          <w:lang w:val="fr_FR" w:bidi="fr_FR"/>
        </w:rPr>
        <w:t>foi</w:t>
      </w:r>
      <w:r>
        <w:rPr>
          <w:lang w:val="fr_FR" w:bidi="fr_FR"/>
        </w:rPr>
        <w:t>. Cela signifie que les gens ne feront plus confiance et ne suivront plus Jésus. Utilisez le même mot pour foi que dans les passages précédents, et rappelez-vous que le mot foi se trouve dans le Glossaire principal.</w:t>
      </w:r>
    </w:p>
    <w:p>
      <w:pPr/>
      <w:r>
        <w:rPr>
          <w:lang w:val="fr_FR" w:bidi="fr_FR"/>
        </w:rPr>
      </w:r>
      <w:r>
        <w:rPr>
          <w:lang w:val="fr_FR" w:bidi="fr_FR"/>
        </w:rPr>
        <w:t xml:space="preserve">Paul dit que ces personnes suivront les esprits </w:t>
      </w:r>
      <w:r>
        <w:rPr>
          <w:b/>
          <w:lang w:val="fr_FR" w:bidi="fr_FR"/>
        </w:rPr>
        <w:t>trompeurs</w:t>
      </w:r>
      <w:r>
        <w:rPr>
          <w:lang w:val="fr_FR" w:bidi="fr_FR"/>
        </w:rPr>
        <w:t xml:space="preserve"> et les </w:t>
      </w:r>
      <w:r>
        <w:rPr>
          <w:b/>
          <w:lang w:val="fr_FR" w:bidi="fr_FR"/>
        </w:rPr>
        <w:t>doctrines</w:t>
      </w:r>
      <w:r>
        <w:rPr>
          <w:lang w:val="fr_FR" w:bidi="fr_FR"/>
        </w:rPr>
        <w:t xml:space="preserve">, ou les enseignements, des </w:t>
      </w:r>
      <w:r>
        <w:rPr>
          <w:b/>
          <w:lang w:val="fr_FR" w:bidi="fr_FR"/>
        </w:rPr>
        <w:t>démons</w:t>
      </w:r>
      <w:r>
        <w:rPr>
          <w:lang w:val="fr_FR" w:bidi="fr_FR"/>
        </w:rPr>
        <w:t>. Les esprits et les démons font référence à la même chose. Ce sont des êtres surnaturels mauvais dont le but est de tromper les gens et de détourner ces personnes de Dieu. Utilisez le même mot pour doctrines, ou enseignements, que dans les passages précédents, et cherchez le mot doctrine dans le Glossaire principal, si nécessaire.</w:t>
      </w:r>
    </w:p>
    <w:p>
      <w:pPr/>
      <w:r>
        <w:rPr>
          <w:lang w:val="fr_FR" w:bidi="fr_FR"/>
        </w:rPr>
      </w:r>
      <w:r>
        <w:rPr>
          <w:lang w:val="fr_FR" w:bidi="fr_FR"/>
        </w:rPr>
        <w:t>Arrêtez-vous ici et discutez en groupe de la façon dont vous parlerez d'esprits mauvais qui trompent les gens, ou de démons. Cherchez démon et esprit dans le Glossaire principal pour plus d'informations. Mettez cet enregistrement en pause ici.</w:t>
      </w:r>
    </w:p>
    <w:p>
      <w:pPr/>
      <w:r>
        <w:rPr>
          <w:lang w:val="fr_FR" w:bidi="fr_FR"/>
        </w:rPr>
      </w:r>
      <w:r>
        <w:rPr>
          <w:lang w:val="fr_FR" w:bidi="fr_FR"/>
        </w:rPr>
        <w:t xml:space="preserve">Paul dit que les faux enseignants sont des </w:t>
      </w:r>
      <w:r>
        <w:rPr>
          <w:b/>
          <w:lang w:val="fr_FR" w:bidi="fr_FR"/>
        </w:rPr>
        <w:t>hypocrites</w:t>
      </w:r>
      <w:r>
        <w:rPr>
          <w:lang w:val="fr_FR" w:bidi="fr_FR"/>
        </w:rPr>
        <w:t xml:space="preserve"> et des menteurs, et que leurs </w:t>
      </w:r>
      <w:r>
        <w:rPr>
          <w:b/>
          <w:lang w:val="fr_FR" w:bidi="fr_FR"/>
        </w:rPr>
        <w:t>consciences</w:t>
      </w:r>
      <w:r>
        <w:rPr>
          <w:lang w:val="fr_FR" w:bidi="fr_FR"/>
        </w:rPr>
        <w:t xml:space="preserve"> sont endommagées. Cela signifie que ces personnes ne peuvent plus comprendre la différence entre le bien et le mal. Utilisez le même mot pour conscience que dans les passages précédents, et cherchez conscience dans le Glossaire principal pour plus d'informations. Les hypocrites font semblant de faire de bonnes choses, mais ils ne sont pas vraiment bons.</w:t>
      </w:r>
    </w:p>
    <w:p>
      <w:pPr/>
      <w:r>
        <w:rPr>
          <w:lang w:val="fr_FR" w:bidi="fr_FR"/>
        </w:rPr>
      </w:r>
      <w:r>
        <w:rPr>
          <w:lang w:val="fr_FR" w:bidi="fr_FR"/>
        </w:rPr>
        <w:t>Arrêtez-vous ici et discutez en groupe de la façon dont vous traduirez l'idée que ces enseignants sont des hypocrites et des menteurs. Pour plus d'informations, cherchez hypocrisie dans le Glossaire principal. Mettez cet enregistrement en pause ici.</w:t>
      </w:r>
    </w:p>
    <w:p>
      <w:pPr/>
      <w:r>
        <w:rPr>
          <w:lang w:val="fr_FR" w:bidi="fr_FR"/>
        </w:rPr>
      </w:r>
      <w:r>
        <w:rPr>
          <w:lang w:val="fr_FR" w:bidi="fr_FR"/>
        </w:rPr>
        <w:t xml:space="preserve">Paul dit que les croyants peuvent manger de la nourriture s'ils remercient Dieu pour cela, parce qu'ils </w:t>
      </w:r>
      <w:r>
        <w:rPr>
          <w:b/>
          <w:lang w:val="fr_FR" w:bidi="fr_FR"/>
        </w:rPr>
        <w:t>croient</w:t>
      </w:r>
      <w:r>
        <w:rPr>
          <w:lang w:val="fr_FR" w:bidi="fr_FR"/>
        </w:rPr>
        <w:t xml:space="preserve"> et connaissent la vérité. Utilisez le même mot pour croire que dans les passages précédents, et rappelez-vous que le mot croire se trouve dans le Glossaire principal.</w:t>
      </w:r>
    </w:p>
    <w:p>
      <w:pPr/>
      <w:r>
        <w:rPr>
          <w:lang w:val="fr_FR" w:bidi="fr_FR"/>
        </w:rPr>
      </w:r>
      <w:r>
        <w:rPr>
          <w:lang w:val="fr_FR" w:bidi="fr_FR"/>
        </w:rPr>
        <w:t xml:space="preserve">Quand le peuple de Dieu </w:t>
      </w:r>
      <w:r>
        <w:rPr>
          <w:b/>
          <w:lang w:val="fr_FR" w:bidi="fr_FR"/>
        </w:rPr>
        <w:t>prie</w:t>
      </w:r>
      <w:r>
        <w:rPr>
          <w:lang w:val="fr_FR" w:bidi="fr_FR"/>
        </w:rPr>
        <w:t xml:space="preserve">, et quand Dieu parle à travers sa </w:t>
      </w:r>
      <w:r>
        <w:rPr>
          <w:b/>
          <w:lang w:val="fr_FR" w:bidi="fr_FR"/>
        </w:rPr>
        <w:t>parole</w:t>
      </w:r>
      <w:r>
        <w:rPr>
          <w:lang w:val="fr_FR" w:bidi="fr_FR"/>
        </w:rPr>
        <w:t xml:space="preserve">, Dieu </w:t>
      </w:r>
      <w:r>
        <w:rPr>
          <w:b/>
          <w:lang w:val="fr_FR" w:bidi="fr_FR"/>
        </w:rPr>
        <w:t>consacre</w:t>
      </w:r>
      <w:r>
        <w:rPr>
          <w:lang w:val="fr_FR" w:bidi="fr_FR"/>
        </w:rPr>
        <w:t>, ou rend saintes, les choses que Dieu a faites. Quand Dieu rend quelque chose saint, Dieu rend cette chose acceptable pour les objectifs de Dieu. La nourriture que Dieu a créée est bonne, et nous pouvons manger cette nourriture ! Utilisez le même mot pour prier que dans les passages précédents.</w:t>
      </w:r>
    </w:p>
    <w:p>
      <w:pPr/>
      <w:r>
        <w:rPr>
          <w:lang w:val="fr_FR" w:bidi="fr_FR"/>
        </w:rPr>
      </w:r>
      <w:r>
        <w:rPr>
          <w:lang w:val="fr_FR" w:bidi="fr_FR"/>
        </w:rPr>
        <w:t>Arrêtez-vous ici et discutez en groupe de la façon dont vous parlerez de la façon dont Dieu parle à travers sa parole et de la façon dont Dieu consacre les choses. Pour plus d'informations au sujet de la « parole de Dieu » et du mot consacrer, voir le Glossaire principal. Si vous avez utilisé ces mots dans d'autres parties de la Bible, utilisez les mêmes mots ici. Mettez cet enregistrement en pause ici.</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4:6–10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4.6–10. Laissez entrer la parole de Dieu dans vos cœurs.</w:t>
      </w:r>
    </w:p>
    <w:p>
      <w:pPr/>
      <w:r>
        <w:rPr>
          <w:lang w:val="fr_FR" w:bidi="fr_FR"/>
        </w:rPr>
      </w:r>
      <w:r>
        <w:rPr>
          <w:lang w:val="fr_FR" w:bidi="fr_FR"/>
        </w:rPr>
        <w:t xml:space="preserve">Écoutez l'enregistrement de 1 Timothée 4.6–10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4.6–10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le dernier passage, Paul parlait à Timothée, et il lui disait tout ce que Timothée devait faire au sujet des problèmes dans l'Église de Timothée. L'Église de Timothée était l'Église à Éphèse où Timothée servait. Paul y avait envoyé Timothée pour servir les croyants. Et nous savons qu'il y avait beaucoup de problèmes dans l'Église de Timothée parce qu'il y avait des personnes qui enseignaient des choses fausses. Il y avait des hommes et des femmes dans l'Église qui enseignaient que certains aliments sont mauvais pour les chrétiens à manger. Ils enseignaient que le mariage est mauvais. Ils se disputaient de façon répétée : ils se disputaient tellement que quand Paul parle de cela, Paul dit que c'est comme s'ils se disputaient sans s'arrêter. Et ces personnes racontaient également de fausses histoires au sujet de qui était relié à qui au niveau généalogique, remontant de nombreuses années en arrière. Et Paul dit : « Tout cela est insensé. Cela n'apporte rien de bon. C'est simplement insensé. »</w:t>
      </w:r>
    </w:p>
    <w:p>
      <w:pPr/>
      <w:r>
        <w:rPr>
          <w:lang w:val="fr_FR" w:bidi="fr_FR"/>
        </w:rPr>
      </w:r>
      <w:r>
        <w:rPr>
          <w:lang w:val="fr_FR" w:bidi="fr_FR"/>
        </w:rPr>
        <w:t xml:space="preserve">Dans le passage avant cela, Paul venait de dire à Timothée ce que Timothée devait enseigner aux hommes et aux femmes croyants dans son Église. Paul appelle ces hommes et femmes croyants « frères et sœurs », parce que c'est comme s'ils sont frères et sœurs en Christ. Et Paul dit à Timothée que Timothée devrait enseigner aux croyants dans son Église (les frères et les sœurs) que c'est la prière et que c'est la Parole de Dieu qui font que la nourriture est bonne pour le chrétien, et qui font ensuite que le mariage est bon pour le chrétien. Maintenant, dans ce passage, Paul dit à Timothée que de faire cela (enseigner aux frères et sœurs ces vraies choses au sujet de la nourriture et du mariage) fera de Timothée un bon serviteur de Christ Jésus. Cela rendra aussi Timothée fort et bien formé dans toutes les choses au sujet de Jésus que les croyants ont cru, et cela rendra Timothée fort et bien formé dans l'enseignement que Timothée a obtenu de la part des autres. Paul parle de cela d'une manière qui fera penser à l'auditeur à l'éducation d'un enfant. Quand quelqu'un élève un enfant, il rend l'enfant fort, forme l'enfant et donne à l'enfant tout ce dont l'enfant a besoin. </w:t>
      </w:r>
    </w:p>
    <w:p>
      <w:pPr/>
      <w:r>
        <w:rPr>
          <w:lang w:val="fr_FR" w:bidi="fr_FR"/>
        </w:rPr>
      </w:r>
      <w:r>
        <w:rPr>
          <w:lang w:val="fr_FR" w:bidi="fr_FR"/>
        </w:rPr>
        <w:t>Arrêtez-vous ici et discutez en groupe : que devez-vous faire pour élever un enfant et le rendre fort et bien formé ? Mettez cet enregistrement en pause ici.</w:t>
      </w:r>
    </w:p>
    <w:p>
      <w:pPr/>
      <w:r>
        <w:rPr>
          <w:lang w:val="fr_FR" w:bidi="fr_FR"/>
        </w:rPr>
      </w:r>
      <w:r>
        <w:rPr>
          <w:lang w:val="fr_FR" w:bidi="fr_FR"/>
        </w:rPr>
        <w:t>Paul vient de finir de dire à Timothée ce que Timothée doit faire pour enseigner les croyants dans son Église, et Paul vient de dire à Timothée que faire cela fera de Timothée un bon serviteur de Christ Jésus. Cela rendra Timothée fort et bien formé dans tout ce qui concerne Jésus, que les croyants ont cru, et cela rendra Timothée fort et bien formé dans l'enseignement qu'il a obtenu de la part des autres. Paul dit maintenant à Timothée ce que Timothée devrait ne pas faire. Paul dit à Timothée qu'il ne devrait pas faire ce que font les mauvais enseignants. Si vous vous en souvenez, les mauvais enseignants raconté de fausses histoires, et ils se sont disputés. Paul dit à Timothée que Timothée ne devrait pas raconter ces mêmes fausses histoires ou agir de cette même manière insensée. Au lieu de cela, Timothée devrait se former pour être pieux. Paul souligne que former le corps est important, mais former le moi pour la piété est très important. Nous savons que Paul se souciait beaucoup de former le corps. Paul parle de sports dans de nombreuses parties de la Bible, et Paul dit que s'entraîner en tant que chrétien est comme s'entraîner en tant qu'athlète. On doit savoir quel est son objectif. On doit travailler dur. On doit essayer d'être le meilleur possible. Paul dit que former le corps est important, mais former l'être intérieur à être plus semblable à Dieu, à être pieux, est beaucoup plus important. La raison pour laquelle Paul dit que cela est que former le corps n'est bon que jusqu'à ce que l'on meure. Mais s'entraîner pour être pieux apporte une bonne chose pendant que l'on est vivant, et cela apporte une bonne chose dans la vie à venir.</w:t>
      </w:r>
    </w:p>
    <w:p>
      <w:pPr/>
      <w:r>
        <w:rPr>
          <w:lang w:val="fr_FR" w:bidi="fr_FR"/>
        </w:rPr>
      </w:r>
      <w:r>
        <w:rPr>
          <w:lang w:val="fr_FR" w:bidi="fr_FR"/>
        </w:rPr>
        <w:t>Arrêtez-vous ici et discutez en groupe : que doit faire un athlète pour être fort et rapide et prêt à gagner ? Mettez cet enregistrement en pause ici.</w:t>
      </w:r>
    </w:p>
    <w:p>
      <w:pPr/>
      <w:r>
        <w:rPr>
          <w:lang w:val="fr_FR" w:bidi="fr_FR"/>
        </w:rPr>
      </w:r>
      <w:r>
        <w:rPr>
          <w:lang w:val="fr_FR" w:bidi="fr_FR"/>
        </w:rPr>
        <w:t>Paul dit à Timothée que former son être intérieur pour la piété apporte de bonnes choses maintenant et dans la vie à venir. Paul dit à Timothée que toutes ces choses qu'il vient de dire sont vraies et que les gens devraient faire confiance et accepter ces choses que Paul a dites. Paul dit maintenant à Timothée que la raison pour laquelle ils travaillent si dur est pour qu'ils obtiennent cette bonne chose, à la fois maintenant et dans la vie à venir. Quand Paul dit « ils », Paul veut probablement dire lui-même et Timothée. Paul dit donc qu'ils travaillent dur pour obtenir la bonne chose maintenant et la bonne chose dans la vie à venir. Et ils font cela parce qu'ils ont mis leur espérance dans le Dieu vivant. Ce Dieu vivant est celui qui a sauvé tous peuples. Quand Paul dit tous peuples, Paul veut dire toutes les personnes qui ont cru en la bonne nouvelle au sujet de Jésus.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4.6–10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a trois parties, et chaque partie a son point focal.</w:t>
      </w:r>
    </w:p>
    <w:p>
      <w:pPr/>
      <w:r>
        <w:rPr>
          <w:lang w:val="fr_FR" w:bidi="fr_FR"/>
        </w:rPr>
      </w:r>
      <w:r>
        <w:rPr>
          <w:b/>
          <w:lang w:val="fr_FR" w:bidi="fr_FR"/>
        </w:rPr>
        <w:t>Dans la première partie :</w:t>
      </w:r>
      <w:r>
        <w:rPr>
          <w:lang w:val="fr_FR" w:bidi="fr_FR"/>
        </w:rPr>
        <w:t xml:space="preserve"> Paul dit à Timothée quelque chose que Paul veut que Timothée fasse. Paul veut que Timothée enseigne aux croyants dans son Église de bonnes choses au sujet de la nourriture et du mariage. Et Paul donne à Timothée des informations supplémentaires. Paul dit à Timothée certaines bonnes choses qui adviendront si Timothée fait cela.</w:t>
      </w:r>
    </w:p>
    <w:p>
      <w:pPr/>
      <w:r>
        <w:rPr>
          <w:lang w:val="fr_FR" w:bidi="fr_FR"/>
        </w:rPr>
      </w:r>
      <w:r>
        <w:rPr>
          <w:b/>
          <w:lang w:val="fr_FR" w:bidi="fr_FR"/>
        </w:rPr>
        <w:t>Dans la deuxième partie :</w:t>
      </w:r>
      <w:r>
        <w:rPr>
          <w:lang w:val="fr_FR" w:bidi="fr_FR"/>
        </w:rPr>
        <w:t xml:space="preserve"> Paul dit à Timothée quelque chose qu'il ne devrait pas faire. Timothée ne devrait pas faire ce que les mauvais enseignants dans son Église ont fait. Paul dit ensuite à Timothée quelque chose que Timothée devrait faire à la place. Timothée devrait se former pour être pieux. Et Paul dit ensuite à Timothée les raisons pour lesquelles c'est une bonne chose.</w:t>
      </w:r>
    </w:p>
    <w:p>
      <w:pPr/>
      <w:r>
        <w:rPr>
          <w:lang w:val="fr_FR" w:bidi="fr_FR"/>
        </w:rPr>
      </w:r>
      <w:r>
        <w:rPr>
          <w:b/>
          <w:lang w:val="fr_FR" w:bidi="fr_FR"/>
        </w:rPr>
        <w:t>Dans la troisième partie :</w:t>
      </w:r>
      <w:r>
        <w:rPr>
          <w:lang w:val="fr_FR" w:bidi="fr_FR"/>
        </w:rPr>
        <w:t xml:space="preserve"> Paul rappelle à Timothée pourquoi lui et Timothée travaillent si dur. Paul lui rappelle que la raison pour laquelle ils travaillent si dur est parce qu'ils mettent leur espérance dans le Dieu vivant. Paul dit à Timothée que ce Dieu vivant est celui qui a sauvé tous peuples. Et quand Paul dit « tous peuples », Paul veut dire toutes les personnes qui ont cru.</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 Dieu vivant</w:t>
      </w:r>
    </w:p>
    <w:p>
      <w:pPr>
        <w:pStyle w:val="ListBullet"/>
        <w:spacing w:line="240" w:lineRule="auto"/>
        <w:ind w:left="720"/>
      </w:pPr>
      <w:r>
        <w:rPr>
          <w:lang w:val="fr_FR" w:bidi="fr_FR"/>
        </w:rPr>
      </w:r>
      <w:r>
        <w:rPr>
          <w:lang w:val="fr_FR" w:bidi="fr_FR"/>
        </w:rPr>
        <w:t>Et toutes les personnes qui ont cru.</w:t>
      </w:r>
    </w:p>
    <w:p>
      <w:pPr/>
      <w:r>
        <w:rPr>
          <w:lang w:val="fr_FR" w:bidi="fr_FR"/>
        </w:rPr>
      </w:r>
      <w:r>
        <w:rPr>
          <w:lang w:val="fr_FR" w:bidi="fr_FR"/>
        </w:rPr>
        <w:t>En groupe, prêtez attention à ces parties des passages :</w:t>
      </w:r>
    </w:p>
    <w:p>
      <w:pPr/>
      <w:r>
        <w:rPr>
          <w:lang w:val="fr_FR" w:bidi="fr_FR"/>
        </w:rPr>
      </w:r>
      <w:r>
        <w:rPr>
          <w:lang w:val="fr_FR" w:bidi="fr_FR"/>
        </w:rPr>
        <w:t>Dans la première partie, Paul dit à Timothée ce qu'il veut qu'il fasse, et Paul donne immédiatement à Timothée les raisons pour lesquelles il veut qu'il fasse cela. Paul dit à Timothée de bonnes choses qu'il pense arriveront si Timothée fait ce qu'il veut que Timothée fasse.</w:t>
      </w:r>
    </w:p>
    <w:p>
      <w:pPr/>
      <w:r>
        <w:rPr>
          <w:lang w:val="fr_FR" w:bidi="fr_FR"/>
        </w:rPr>
      </w:r>
      <w:r>
        <w:rPr>
          <w:lang w:val="fr_FR" w:bidi="fr_FR"/>
        </w:rPr>
        <w:t>Arrêtez-vous ici et discutez de cette question en groupe : comment communiqueriez-vous à quelqu'un qui écoute qu'il y a de bonnes choses qui adviendront s'ils font ce que vous leur dites de faire ? Mettez cet enregistrement en pause ici.</w:t>
      </w:r>
    </w:p>
    <w:p>
      <w:pPr/>
      <w:r>
        <w:rPr>
          <w:lang w:val="fr_FR" w:bidi="fr_FR"/>
        </w:rPr>
      </w:r>
      <w:r>
        <w:rPr>
          <w:lang w:val="fr_FR" w:bidi="fr_FR"/>
        </w:rPr>
        <w:t>Maintenant, dans la deuxième partie, Paul dit à Timothée quelque chose que Timothée ne devrait pas faire. Timothée ne devrait pas faire ce que les mauvais enseignants dans son Église ont fait. Et il dit immédiatement à Timothée une bonne chose qu'il devrait faire. Timothée devrait se former pour être pieux. Maintenant, dès que Paul dit à Timothée qu'il devrait s'entraîner à être pieux, Paul commence à donner à Timothée plus d'informations pour que Timothée sache pourquoi il devrait faire cela. Paul dit à Timothée que former le corps est bon. C'est quelque chose que Timothée sait. Mais Paul lui dit ensuite que s'entraîner pour être pieux est encore plus important. Paul suit cela en disant quelque chose de très important : Paul rend clair que tout cela n'est pas quelque chose que Paul dit pour la première fois. C'est quelque chose que Paul a entendu les autres personnes dire beaucoup, beaucoup de fois. Paul a entendu les gens dire cela. Paul sait que Timothée a entendu les gens dire cela. Et Paul veut que Timothée pense à cela.</w:t>
      </w:r>
    </w:p>
    <w:p>
      <w:pPr/>
      <w:r>
        <w:rPr>
          <w:lang w:val="fr_FR" w:bidi="fr_FR"/>
        </w:rPr>
      </w:r>
      <w:r>
        <w:rPr>
          <w:lang w:val="fr_FR" w:bidi="fr_FR"/>
        </w:rPr>
        <w:t>Arrêtez-vous ici et discutez de cette question en groupe : comment rendriez-vous clair à quelqu'un qui écoute que vous partagez des mots que d'autres personnes ont dits plusieurs fois auparavant ? Mettez cet enregistrement en pause ici.</w:t>
      </w:r>
    </w:p>
    <w:p>
      <w:pPr/>
      <w:r>
        <w:rPr>
          <w:lang w:val="fr_FR" w:bidi="fr_FR"/>
        </w:rPr>
      </w:r>
      <w:r>
        <w:rPr>
          <w:lang w:val="fr_FR" w:bidi="fr_FR"/>
        </w:rPr>
        <w:t xml:space="preserve">Maintenant, il semble également important de dire que Paul dit souvent les paroles que les autres personnes ont dites de nombreuses fois. Paul fait cela dans beaucoup d'autres lettres qu'il écrit, et Paul dit généralement quelque chose pour rendre clair que c'est quelque chose que les autres personnes ont dit plusieurs fois. Quand Paul fait cela, c'est souvent dans une partie très importante de la lettre de Paul qu'il veut vraiment que quelqu'un écoute. </w:t>
      </w:r>
    </w:p>
    <w:p>
      <w:pPr/>
      <w:r>
        <w:rPr>
          <w:lang w:val="fr_FR" w:bidi="fr_FR"/>
        </w:rPr>
      </w:r>
      <w:r>
        <w:rPr>
          <w:lang w:val="fr_FR" w:bidi="fr_FR"/>
        </w:rPr>
        <w:t>Arrêtez-vous ici et discutez de cette question en groupe : comment rendriez-vous clair à un auditeur qu'une certaine partie de ce que vous dites est la partie la plus importante à entendre pour eux ? Mettez cet enregistrement en pause ici.</w:t>
      </w:r>
    </w:p>
    <w:p>
      <w:pPr/>
      <w:r>
        <w:rPr>
          <w:lang w:val="fr_FR" w:bidi="fr_FR"/>
        </w:rPr>
      </w:r>
      <w:r>
        <w:rPr>
          <w:lang w:val="fr_FR" w:bidi="fr_FR"/>
        </w:rPr>
        <w:t>Maintenant, dans la troisième partie de ce passage, Paul rappelle à Timothée que la raison pour laquelle Paul et Timothée travaillent si dur pour se former à être pieux est qu'ils ont mis leur espérance dans le Dieu vivant. Paul rend clair que ce Dieu vivant est le Dieu qui a sauvé tout le monde. Et Paul rend aussi clair que « tout le monde » signifie toutes les personnes qui ont cru.</w:t>
      </w:r>
    </w:p>
    <w:p>
      <w:pPr/>
      <w:r>
        <w:rPr>
          <w:lang w:val="fr_FR" w:bidi="fr_FR"/>
        </w:rPr>
      </w:r>
      <w:r>
        <w:rPr>
          <w:lang w:val="fr_FR" w:bidi="fr_FR"/>
        </w:rPr>
        <w:t>Maintenant, le groupe devrait créer un scénario, dessiner ou utiliser des objets pour visualiser le passage et l'action qu'il contient.</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4.6–10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a trois parties, et chaque partie a son point focal.</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 Dieu vivant</w:t>
      </w:r>
    </w:p>
    <w:p>
      <w:pPr>
        <w:pStyle w:val="ListBullet"/>
        <w:spacing w:line="240" w:lineRule="auto"/>
        <w:ind w:left="720"/>
      </w:pPr>
      <w:r>
        <w:rPr>
          <w:lang w:val="fr_FR" w:bidi="fr_FR"/>
        </w:rPr>
      </w:r>
      <w:r>
        <w:rPr>
          <w:lang w:val="fr_FR" w:bidi="fr_FR"/>
        </w:rPr>
        <w:t>Et toutes les personnes qui ont cru.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les personnages doit répondre en disant ce qu'elle ressent ou pense en jouant ce rôle.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la façon dont Paul dit à Timothée que Timothée est un bon serviteur de Christ Jésus, parce qu'il vient d'enseigner de bonnes choses au sujet de la nourriture et du mariage. Représentez maintenant la façon dont Timothée est fort et bien formée dans les choses que les croyants croient au sujet de Jésus et dans l'enseignement que Timothée a reçu.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pensez-vous ou que ressentez-vous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 xml:space="preserve">Représentez maintenant la façon dont Timothée forme son corps pour être fort. Représentez la façon dont Paul dit à Timothée que cela n'est bon que jusqu'à ce que Timothée meure. Représentez maintenant la façon dont Timothée se forme lui-même pour être pieux. Représentez la façon dont Paul dit à Timothée que cela sera bon maintenant et dans la vie à venir. Représentez la façon dont Paul dit à Timothée que beaucoup de personnes ont dit cela et que Timothée devrait croire cela.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pensez-vous ou que ressentez-vous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la façon dont les gens mettent leur espérance dans le Dieu vivant. Représentez la façon dont Paul dit à Timothée que lui et Timothée devraient travailler très dur. Représentez maintenant la façon dont Paul et Timothée mettent leur espérance dans le Dieu vivant.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pensez-vous ou que ressentez-vous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4.6–10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Au début de ce passage, Paul parle à Timothée et il dit à Timothée quelque chose d'important au sujet des frères et des sœurs dans son Église. Maintenant, dans la langue que parlent Paul et Timothée, ils diront souvent « frères » quand ils parlent d'un groupe d'hommes et de femmes. C'est pourquoi certaines traductions diront « </w:t>
      </w:r>
      <w:r>
        <w:rPr>
          <w:b/>
          <w:lang w:val="fr_FR" w:bidi="fr_FR"/>
        </w:rPr>
        <w:t>frères et sœurs</w:t>
      </w:r>
      <w:r>
        <w:rPr>
          <w:lang w:val="fr_FR" w:bidi="fr_FR"/>
        </w:rPr>
        <w:t xml:space="preserve"> », et certaines traductions diront « frères ». Il est correct de traduire cela de la manière qui a le plus de sens dans votre langue.</w:t>
      </w:r>
    </w:p>
    <w:p>
      <w:pPr/>
      <w:r>
        <w:rPr>
          <w:lang w:val="fr_FR" w:bidi="fr_FR"/>
        </w:rPr>
      </w:r>
      <w:r>
        <w:rPr>
          <w:lang w:val="fr_FR" w:bidi="fr_FR"/>
        </w:rPr>
        <w:t>Arrêtez-vous ici et discutez en groupe du mot ou de l'expression que vous utiliserez pour « frères et sœurs ». Si vous avez déjà traduit ce mot dans un autre livre dans la Bible, utilisez le même mot ici. Mettez cet enregistrement en pause ici.</w:t>
      </w:r>
    </w:p>
    <w:p>
      <w:pPr/>
      <w:r>
        <w:rPr>
          <w:lang w:val="fr_FR" w:bidi="fr_FR"/>
        </w:rPr>
      </w:r>
      <w:r>
        <w:rPr>
          <w:lang w:val="fr_FR" w:bidi="fr_FR"/>
        </w:rPr>
        <w:t xml:space="preserve">Paul dit à Timothée que si Timothée enseigne de bonnes choses aux frères et aux sœurs, il sera un bon </w:t>
      </w:r>
      <w:r>
        <w:rPr>
          <w:b/>
          <w:lang w:val="fr_FR" w:bidi="fr_FR"/>
        </w:rPr>
        <w:t>serviteur</w:t>
      </w:r>
      <w:r>
        <w:rPr>
          <w:lang w:val="fr_FR" w:bidi="fr_FR"/>
        </w:rPr>
        <w:t xml:space="preserve"> de Christ Jésus. Un serviteur est quelqu'un qui sert. Maintenant, dans certaines traditions de l'Église, les gens ont un titre spécial pour « servir » qu'ils utilisent pour parler de ceux qui ont un travail spécial dans le service au sein de l'Église. Ce n'est pas le travail qu'avait Timothée. Timothée était un serviteur de l'Église parce que Timothée faisait des choses pour servir l'Église. Mais il y a des raisons de croire que Timothée avait un rôle différent dans l'Église, et il n'avait pas le travail spécial d'un serviteur avec ce titre spécial qu'utilisent certaines traditions de l'Église.</w:t>
      </w:r>
    </w:p>
    <w:p>
      <w:pPr/>
      <w:r>
        <w:rPr>
          <w:lang w:val="fr_FR" w:bidi="fr_FR"/>
        </w:rPr>
      </w:r>
      <w:r>
        <w:rPr>
          <w:lang w:val="fr_FR" w:bidi="fr_FR"/>
        </w:rPr>
        <w:t>Arrêtez-vous ici et discutez en groupe du mot ou de l'expression que vous utiliserez pour serviteur. Pour plus d'informations, cherchez serviteur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à Timothée que Timothée ne devrait pas prêter attention aux </w:t>
      </w:r>
      <w:r>
        <w:rPr>
          <w:b/>
          <w:lang w:val="fr_FR" w:bidi="fr_FR"/>
        </w:rPr>
        <w:t>fausses histoires</w:t>
      </w:r>
      <w:r>
        <w:rPr>
          <w:lang w:val="fr_FR" w:bidi="fr_FR"/>
        </w:rPr>
        <w:t>, et Timothée ne devrait pas faire cette chose que les mauvais enseignants ont fait. Certaines traductions parlent de cela d'une manière qui utilise un mot spécial pour ces fausses histoires. Ces fausses histoires sont des histoires qui ne sont pas vraies : ces fausses histoires sont généralement au sujet de choses qui se sont produites il y a longtemps.</w:t>
      </w:r>
    </w:p>
    <w:p>
      <w:pPr/>
      <w:r>
        <w:rPr>
          <w:lang w:val="fr_FR" w:bidi="fr_FR"/>
        </w:rPr>
      </w:r>
      <w:r>
        <w:rPr>
          <w:lang w:val="fr_FR" w:bidi="fr_FR"/>
        </w:rPr>
        <w:t>Arrêtez-vous ici et discutez en groupe du mot ou de l'expression que vous utiliserez pour de fausses histoires. Si vous avez déjà traduit ce mot dans un autre livre de la Bible, utilisez le même mot ici. Mettez cet enregistrement en pause ici.</w:t>
      </w:r>
    </w:p>
    <w:p>
      <w:pPr/>
      <w:r>
        <w:rPr>
          <w:lang w:val="fr_FR" w:bidi="fr_FR"/>
        </w:rPr>
      </w:r>
      <w:r>
        <w:rPr>
          <w:lang w:val="fr_FR" w:bidi="fr_FR"/>
        </w:rPr>
        <w:t xml:space="preserve">Paul dit à Timothée qu'au lieu de faire ce que font les mauvais enseignants, Timothée devrait se former pour la </w:t>
      </w:r>
      <w:r>
        <w:rPr>
          <w:b/>
          <w:lang w:val="fr_FR" w:bidi="fr_FR"/>
        </w:rPr>
        <w:t>piété</w:t>
      </w:r>
      <w:r>
        <w:rPr>
          <w:lang w:val="fr_FR" w:bidi="fr_FR"/>
        </w:rPr>
        <w:t>. La piété, c'est être comme Dieu : avoir le même genre de caractère que Dieu. On est pieux à la fois à l'intérieur de soi, et pour montrer au reste du monde que l'on est comme Dieu dans son caractère et dans la façon dont on agit et la façon dont on pense.</w:t>
      </w:r>
    </w:p>
    <w:p>
      <w:pPr/>
      <w:r>
        <w:rPr>
          <w:lang w:val="fr_FR" w:bidi="fr_FR"/>
        </w:rPr>
      </w:r>
      <w:r>
        <w:rPr>
          <w:lang w:val="fr_FR" w:bidi="fr_FR"/>
        </w:rPr>
        <w:t>Arrêtez-vous ici et discutez en groupe du mot ou de l'expression que vous utiliserez pour piété. Utilisez le même mot pour piété que dans les passages précédents, et cherchez pieux dans le Glossaire principal pour plus d'informations. Mettez cet enregistrement en pause ici.</w:t>
      </w:r>
    </w:p>
    <w:p>
      <w:pPr/>
      <w:r>
        <w:rPr>
          <w:lang w:val="fr_FR" w:bidi="fr_FR"/>
        </w:rPr>
      </w:r>
      <w:r>
        <w:rPr>
          <w:lang w:val="fr_FR" w:bidi="fr_FR"/>
        </w:rPr>
        <w:t xml:space="preserve">Enfin, Paul dit à Timothée la raison pour laquelle Paul et Timothée travaillent si dur pour obtenir la bonne chose qui vient du fait de s'entraîner eux-mêmes pour être pieux. Paul et Timothée font cela parce que lui et Timothée ont mis leur </w:t>
      </w:r>
      <w:r>
        <w:rPr>
          <w:b/>
          <w:lang w:val="fr_FR" w:bidi="fr_FR"/>
        </w:rPr>
        <w:t>espérance</w:t>
      </w:r>
      <w:r>
        <w:rPr>
          <w:lang w:val="fr_FR" w:bidi="fr_FR"/>
        </w:rPr>
        <w:t xml:space="preserve"> dans le Dieu vivant. Utilisez le même mot pour espérance que dans les passages précédents, et référez-vous à espérance dans le Glossaire principal pour plus d'informations. Paul dit à Timothée que ce Dieu vivant est le </w:t>
      </w:r>
      <w:r>
        <w:rPr>
          <w:b/>
          <w:lang w:val="fr_FR" w:bidi="fr_FR"/>
        </w:rPr>
        <w:t>Sauveur</w:t>
      </w:r>
      <w:r>
        <w:rPr>
          <w:lang w:val="fr_FR" w:bidi="fr_FR"/>
        </w:rPr>
        <w:t xml:space="preserve">, c'est-à-dire celui qui a sauvé </w:t>
      </w:r>
      <w:r>
        <w:rPr>
          <w:b/>
          <w:lang w:val="fr_FR" w:bidi="fr_FR"/>
        </w:rPr>
        <w:t>tout le monde</w:t>
      </w:r>
      <w:r>
        <w:rPr>
          <w:lang w:val="fr_FR" w:bidi="fr_FR"/>
        </w:rPr>
        <w:t>. Et il est clair que quand Paul dit tout le monde, Paul veut dire toutes les personnes qui ont cru. Certaines traductions parlent de cela d'une manière qui rend clair ce que Paul dit. Il est important de savoir que Paul dit « le Dieu vivant qui a sauvé tout le monde ». Certaines traductions auront un mot qui signifie spécialement, ou en particulier, ceux qui ont cru. Cela rend clair que quand Paul dit « tout le monde », ce que Paul a à l'esprit est les personnes qui ont cru en la bonne nouvelle au sujet de Jésus. Utilisez le même mot pour Sauveur que dans les passages précédents, et référez-vous au Glossaire principal pour plus d'informations au sujet du mot Sauveur.</w:t>
      </w:r>
    </w:p>
    <w:p>
      <w:pPr/>
      <w:r>
        <w:rPr>
          <w:lang w:val="fr_FR" w:bidi="fr_FR"/>
        </w:rPr>
      </w:r>
      <w:r>
        <w:rPr>
          <w:lang w:val="fr_FR" w:bidi="fr_FR"/>
        </w:rPr>
        <w:t>Arrêtez-vous ici et discutez en groupe du mot ou de l'expression que vous utiliserez pour tout le monde, en particulier ceux qui croient. Si vous avez déjà traduit cette expression dans un autre livre de la Bible, utilisez la même expression que vous y avez utilisée. Pour plus d'informations, vous pouvez chercher « croyant »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4:11–16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4.11–16. Laissez entrer la parole de Dieu dans vos cœurs.</w:t>
      </w:r>
    </w:p>
    <w:p>
      <w:pPr/>
      <w:r>
        <w:rPr>
          <w:lang w:val="fr_FR" w:bidi="fr_FR"/>
        </w:rPr>
      </w:r>
      <w:r>
        <w:rPr>
          <w:lang w:val="fr_FR" w:bidi="fr_FR"/>
        </w:rPr>
        <w:t xml:space="preserve">Écoutez l'enregistrement de 1 Timothée 4.11–16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4.11–16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Timothée avait probablement moins de 40 ans. Dans la culture de cette époque, les gens s'attendaient à ce que les personnes plus jeunes suivent les personnes âgées, et non à ce qu'elles dirigent les personnes âgées. Nous avons vu Paul encourager systématiquement Timothée à faire les choses que Dieu a appelé Timothée à faire. Vous vous souvenez peut-être que Paul a encouragé l'Église de Corinthe à accepter Timothée quand Timothée est venu et à respecter l'enseignement de Timothée. Ici, Paul encourage Timothée à continuer l'œuvre de Timothée à Éphèse. Timothée a fait face à des défis difficiles en tant que jeune responsable dans l'Église à Éphèse. Certains membres de l'Église étaient plus âgés que Timothée, et ces personnes ne voulaient pas accepter l'autorité de Timothée. Les personnes à Éphèse devaient respecter Timothée, parce que Timothée faisait l'œuvre de Dieu, tout comme Paul.</w:t>
      </w:r>
    </w:p>
    <w:p>
      <w:pPr/>
      <w:r>
        <w:rPr>
          <w:lang w:val="fr_FR" w:bidi="fr_FR"/>
        </w:rPr>
      </w:r>
      <w:r>
        <w:rPr>
          <w:lang w:val="fr_FR" w:bidi="fr_FR"/>
        </w:rPr>
        <w:t>L'Église à Éphèse luttait avec plusieurs problèmes qui rendaient plus difficile pour Timothée de diriger. Vous vous souviendrez que certaines femmes riches perturbaient l'adoration quand elles portaient des vêtements et des bijoux chers. Certains responsables de l'Église enseignaient des choses qui n'étaient pas en accord avec l'enseignement de Paul. Les gens se disputaient au sujet des aliments que les croyants pouvaient manger et si les croyants devraient se marier. Ces problèmes rendaient le travail de Timothée plus difficile, en particulier parce que certaines personnes remettaient en question le droit de Timothée de diriger à cause de l'âge de Timothée.</w:t>
      </w:r>
    </w:p>
    <w:p>
      <w:pPr/>
      <w:r>
        <w:rPr>
          <w:lang w:val="fr_FR" w:bidi="fr_FR"/>
        </w:rPr>
      </w:r>
      <w:r>
        <w:rPr>
          <w:lang w:val="fr_FR" w:bidi="fr_FR"/>
        </w:rPr>
        <w:t>Arrêtez-vous ici et discutez de cette question en groupe : pensez à un moment où vous avez dû diriger des personnes qui étaient plus âgées ou plus expérimentées que vous. À quels défis avez-vous été confrontés ? Comment avez-vous géré ces défis ? Mettez cet enregistrement en pause ici.</w:t>
      </w:r>
    </w:p>
    <w:p>
      <w:pPr/>
      <w:r>
        <w:rPr>
          <w:lang w:val="fr_FR" w:bidi="fr_FR"/>
        </w:rPr>
      </w:r>
      <w:r>
        <w:rPr>
          <w:lang w:val="fr_FR" w:bidi="fr_FR"/>
        </w:rPr>
        <w:t>Paul dit à Timothée de commander et d'enseigner toutes les choses importantes que Paul vient de dire à Timothée. Timothée doit dire aux gens que tout ce que Dieu a créé est bon. Timothée doit enseigner aux croyants à rester loin des fausses histoires qui ne sont pas vraies. Timothée doit aider les croyants à comprendre comment vivre d'une manière qui honore Dieu.</w:t>
      </w:r>
    </w:p>
    <w:p>
      <w:pPr/>
      <w:r>
        <w:rPr>
          <w:lang w:val="fr_FR" w:bidi="fr_FR"/>
        </w:rPr>
      </w:r>
      <w:r>
        <w:rPr>
          <w:lang w:val="fr_FR" w:bidi="fr_FR"/>
        </w:rPr>
        <w:t>Paul veut que Timothée soit un exemple pour les autres croyants de toutes les manières. Timothée devrait veiller à la façon dont il parle. Les paroles de Timothée devraient être véridiques et serviables. Timothée devrait être prudent quant à la façon dont il se comporte. Les actions de Timothée devraient montrer aux autres à quoi ressemble suivre Jésus. Timothée devrait montrer de l'amour aux autres. Cela signifie que Timothée devrait servir les gens et prendre soin des besoins de ces personnes. Timothée devrait montrer une foi forte en Dieu. Cela signifie que Timothée devrait faire confiance à Dieu, même quand il est difficile de diriger. Timothée devrait se garder pur. Cela signifie en particulier que Timothée devrait construire des relations avec sagesse et rester sexuellement pur. Timothée devrait savoir à qui faire confiance et comment interagir avec différentes personnes dans l'Église. Si Timothée vit de cette manière, les gens ne se concentreront pas sur l'âge de Timothée, mais respecteront Timothée en tant que responsable.</w:t>
      </w:r>
    </w:p>
    <w:p>
      <w:pPr/>
      <w:r>
        <w:rPr>
          <w:lang w:val="fr_FR" w:bidi="fr_FR"/>
        </w:rPr>
      </w:r>
      <w:r>
        <w:rPr>
          <w:lang w:val="fr_FR" w:bidi="fr_FR"/>
        </w:rPr>
        <w:t>Arrêtez-vous ici et discutez de cette question en groupe : décrivez quelqu'un qui est un bon exemple de la confiance en Jésus. Quelles choses spécifiques cette personne a-t-elle fait qui a montré que sa foi en Jésus était réelle ? Mettez cet enregistrement en pause ici.</w:t>
      </w:r>
    </w:p>
    <w:p>
      <w:pPr/>
      <w:r>
        <w:rPr>
          <w:lang w:val="fr_FR" w:bidi="fr_FR"/>
        </w:rPr>
      </w:r>
      <w:r>
        <w:rPr>
          <w:lang w:val="fr_FR" w:bidi="fr_FR"/>
        </w:rPr>
        <w:t>Paul donne à Timothée des conseils pratiques pour la façon dont Timothée devrait diriger pendant l'absence de Paul. Tout d'abord, Timothée doit lire les Écritures à haute voix à tout le monde. À l'époque de Timothée, quand les responsables lisaient les Écritures, les responsables lisaient généralement les livres juifs de la loi religieuse et des prophètes que les traducteurs avaient écrits dans la langue grecque. Les Juifs lisaient dans ces livres sur un cycle de trois ans, et ils lisaient des sections de ces livres chaque fois que les Juifs se réunissaient. La façon dont les gens lisaient régulièrement les Écritures était très importante parce qu'elle enseignait aux gens ce que Dieu avait fait tout au long de l'histoire. Cette lecture aidait aussi l'Église à comprendre la façon dont Jésus avait accompli les promesses que Dieu avait faites à son peuple tout au long de l'histoire. Tout comme le peuple de Dieu s'était toujours rassemblé pour entendre les responsables religieux lire les Écritures, l'Église à Éphèse devait continuer cette pratique.</w:t>
      </w:r>
    </w:p>
    <w:p>
      <w:pPr/>
      <w:r>
        <w:rPr>
          <w:lang w:val="fr_FR" w:bidi="fr_FR"/>
        </w:rPr>
      </w:r>
      <w:r>
        <w:rPr>
          <w:lang w:val="fr_FR" w:bidi="fr_FR"/>
        </w:rPr>
        <w:t>Deuxièmement, Timothée doit encourager les croyants en prêchant. Quand les responsables prêchaient, ils aidaient les gens à comprendre comment vivre selon la parole de Dieu, ou les Écritures. Les responsables expliquaient ce que signifiaient les Écritures et comment appliquer les Écritures à la vie des gens. Timothée devait se dévouer à l'enseignement des Écritures, ou de la doctrine. Timothée devait s'assurer que les choses qu'il prêchait étaient correctes et bonnes. Timothée devait expliquer la vérité au sujet de Jésus et corriger les fausses idées.</w:t>
      </w:r>
    </w:p>
    <w:p>
      <w:pPr/>
      <w:r>
        <w:rPr>
          <w:lang w:val="fr_FR" w:bidi="fr_FR"/>
        </w:rPr>
      </w:r>
      <w:r>
        <w:rPr>
          <w:lang w:val="fr_FR" w:bidi="fr_FR"/>
        </w:rPr>
        <w:t>Un certain temps auparavant, Dieu avait donné à quelqu'un un message spécial, ou une prophétie, que Dieu donnait à Timothée le don spirituel de servir en tant que responsable dans l'Église de Dieu. Les responsables de l'Église ont imposé leurs mains sur Timothée et ont prié pour lui. Quand les gens imposaient leurs mains sur Timothée dans cette cérémonie, c'était un signe visible que Dieu avait déjà donné à Timothée des capacités spéciales pour diriger. La cérémonie elle-même ne donnait pas à Timothée ces capacités. Les responsables de l'Église ont placé leurs mains sur Timothée pour montrer à tout le monde qu'ils ont vu l'œuvre de Dieu dans la vie de Timothée et que les responsables ont approuvé Timothée pour cette œuvre importante. Cette cérémonie était similaire à la façon dont les gens reconnaissaient aussi les responsables dans la foi juive. Timothée ne doit pas ignorer ce don, mais devrait continuer à l'utiliser.</w:t>
      </w:r>
    </w:p>
    <w:p>
      <w:pPr/>
      <w:r>
        <w:rPr>
          <w:lang w:val="fr_FR" w:bidi="fr_FR"/>
        </w:rPr>
      </w:r>
      <w:r>
        <w:rPr>
          <w:lang w:val="fr_FR" w:bidi="fr_FR"/>
        </w:rPr>
        <w:t>Arrêtez-vous ici et discutez de cette question en groupe : pensez à un moment où les autres ont reconnu un don ou une capacité en vous que vous n'avez pas vu en vous-même. Comment l'encouragement que ces personnes vous ont donné vous a-t-il aidé à utiliser ce don ? Mettez cet enregistrement en pause ici.</w:t>
      </w:r>
    </w:p>
    <w:p>
      <w:pPr/>
      <w:r>
        <w:rPr>
          <w:lang w:val="fr_FR" w:bidi="fr_FR"/>
        </w:rPr>
      </w:r>
      <w:r>
        <w:rPr>
          <w:lang w:val="fr_FR" w:bidi="fr_FR"/>
        </w:rPr>
        <w:t>Arrêtez-vous ici et discutez de cette question en groupe : pensez à la façon dont votre communauté soutient les personnes qui prennent de nouvelles responsabilités pour servir les autres. Qu'est-ce qui rend ce soutien important ? Considérez la façon dont les membres de votre communauté montrent de la confiance en ceux que Dieu a appelés à servir l'Église. Que fait votre communauté pour aider les nouveaux responsables à se sentir prêts à servir ? Mettez cet enregistrement en pause ici.</w:t>
      </w:r>
    </w:p>
    <w:p>
      <w:pPr/>
      <w:r>
        <w:rPr>
          <w:lang w:val="fr_FR" w:bidi="fr_FR"/>
        </w:rPr>
      </w:r>
      <w:r>
        <w:rPr>
          <w:lang w:val="fr_FR" w:bidi="fr_FR"/>
        </w:rPr>
        <w:t>Paul dit à Timothée de faire systématiquement les choses que Paul a enseignées à Timothée. Timothée doit prêter attention à la façon dont il vit et à ce qu'il enseigne. Timothée doit s'assurer que ses actions correspondent à son enseignement pour que Timothée ne soit pas comme les hypocrites et les menteurs du passage précédent. Timothée devrait se préparer avant d'enseigner les Écritures aux autres. Quand Timothée prêche, il doit penser attentivement à la façon d'encourager les croyants. Timothée doit être prudent à continuer de développer le don que Dieu a donné à Timothée pour le ministère. Timothée ne devrait pas laisser les autres activités le distraire de son œuvre principale. Timothée devrait prendre le temps d'étudier les Écritures. Timothée devrait penser attentivement à la façon d'être un bon exemple pour les autres. Quand Timothée fait ces choses fidèlement et de manière cohérente, les autres personnes verront Timothée grandir de plus en plus en tant que responsable. En conséquence, Timothée et les personnes qui écoutent Timothée comprennent de plus en plus la façon dont Dieu sauve les gens à travers Jésus. Quand Jésus est venu sur la terre pour restaurer notre relation avec Dieu, Dieu a rendu possible pour les gens de vivre pour toujours avec lui. Mais Dieu, à travers Jésus, même maintenant, donne aux gens le pouvoir de vivre de nouvelles manières qui plaisent à Dieu. Dieu aide les gens à comprendre sa vérité plus clairement. Dieu travaille dans les gens pour les rendre plus semblables à Jésus. Quand Timothée enseigne bien et suit ce qu'il enseigne, Timothée lui-même et l'Église entière grandiront dans la compréhension de la façon dont le salut de Dieu fonctionne dans leur vie aujourd'hui et pour toujours.</w:t>
      </w:r>
    </w:p>
    <w:p>
      <w:pPr/>
      <w:r>
        <w:rPr>
          <w:lang w:val="fr_FR" w:bidi="fr_FR"/>
        </w:rPr>
      </w:r>
      <w:r>
        <w:rPr>
          <w:lang w:val="fr_FR" w:bidi="fr_FR"/>
        </w:rPr>
        <w:t>Arrêtez-vous ici et discutez de cette question en groupe : racontez une histoire au sujet d'un moment où vous ou quelqu'un d'autre a continué à servir Dieu fidèlement, même quand c'était difficile. Quand vous ou cette personne avez persévéré, comment cela a-t-il affecté les personnes autour de vous ? Comment cela les a-t-il aidés à grandir dans leur foi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4.11–16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quatre parties.</w:t>
      </w:r>
    </w:p>
    <w:p>
      <w:pPr/>
      <w:r>
        <w:rPr>
          <w:lang w:val="fr_FR" w:bidi="fr_FR"/>
        </w:rPr>
      </w:r>
      <w:r>
        <w:rPr>
          <w:b/>
          <w:lang w:val="fr_FR" w:bidi="fr_FR"/>
        </w:rPr>
        <w:t>Dans la première partie :</w:t>
      </w:r>
      <w:r>
        <w:rPr>
          <w:lang w:val="fr_FR" w:bidi="fr_FR"/>
        </w:rPr>
        <w:t xml:space="preserve"> Paul dit à Timothée d'ordonner et d'enseigner ce que Paul vient d'expliquer.</w:t>
      </w:r>
    </w:p>
    <w:p>
      <w:pPr/>
      <w:r>
        <w:rPr>
          <w:lang w:val="fr_FR" w:bidi="fr_FR"/>
        </w:rPr>
      </w:r>
      <w:r>
        <w:rPr>
          <w:b/>
          <w:lang w:val="fr_FR" w:bidi="fr_FR"/>
        </w:rPr>
        <w:t>Dans la deuxième partie :</w:t>
      </w:r>
      <w:r>
        <w:rPr>
          <w:lang w:val="fr_FR" w:bidi="fr_FR"/>
        </w:rPr>
        <w:t xml:space="preserve"> Paul dit à Timothée de ne laisser personne regarder Timothée de haut parce qu'il est jeune. Timothée devrait être un exemple pour les autres croyants.</w:t>
      </w:r>
    </w:p>
    <w:p>
      <w:pPr/>
      <w:r>
        <w:rPr>
          <w:lang w:val="fr_FR" w:bidi="fr_FR"/>
        </w:rPr>
      </w:r>
      <w:r>
        <w:rPr>
          <w:b/>
          <w:lang w:val="fr_FR" w:bidi="fr_FR"/>
        </w:rPr>
        <w:t>Dans la troisième partie :</w:t>
      </w:r>
      <w:r>
        <w:rPr>
          <w:lang w:val="fr_FR" w:bidi="fr_FR"/>
        </w:rPr>
        <w:t xml:space="preserve"> Paul dit à Timothée que l'objectif de Timothée devrait être de lire les Écritures en public, de prêcher et d'enseigner jusqu'à ce que Paul arrive.</w:t>
      </w:r>
    </w:p>
    <w:p>
      <w:pPr/>
      <w:r>
        <w:rPr>
          <w:lang w:val="fr_FR" w:bidi="fr_FR"/>
        </w:rPr>
      </w:r>
      <w:r>
        <w:rPr>
          <w:b/>
          <w:lang w:val="fr_FR" w:bidi="fr_FR"/>
        </w:rPr>
        <w:t>Dans la quatrième partie :</w:t>
      </w:r>
      <w:r>
        <w:rPr>
          <w:lang w:val="fr_FR" w:bidi="fr_FR"/>
        </w:rPr>
        <w:t xml:space="preserve"> Paul rappelle à Timothée le don spécial de Timothée, et Paul dit à Timothée d'être prudent concernant sa façon de vivre et ce qu'il enseigne.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anciens de l'Église</w:t>
      </w:r>
    </w:p>
    <w:p>
      <w:pPr>
        <w:pStyle w:val="ListBullet"/>
        <w:spacing w:line="240" w:lineRule="auto"/>
        <w:ind w:left="720"/>
      </w:pPr>
      <w:r>
        <w:rPr>
          <w:lang w:val="fr_FR" w:bidi="fr_FR"/>
        </w:rPr>
      </w:r>
      <w:r>
        <w:rPr>
          <w:lang w:val="fr_FR" w:bidi="fr_FR"/>
        </w:rPr>
        <w:t>Les prophètes qui ont parlé de 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 Saint-Esprit</w:t>
      </w:r>
    </w:p>
    <w:p>
      <w:pPr/>
      <w:r>
        <w:rPr>
          <w:lang w:val="fr_FR" w:bidi="fr_FR"/>
        </w:rPr>
      </w:r>
      <w:r>
        <w:rPr>
          <w:lang w:val="fr_FR" w:bidi="fr_FR"/>
        </w:rPr>
        <w:t>En groupe, prêtez attention à ces parties du cadre du passage :</w:t>
      </w:r>
    </w:p>
    <w:p>
      <w:pPr/>
      <w:r>
        <w:rPr>
          <w:lang w:val="fr_FR" w:bidi="fr_FR"/>
        </w:rPr>
      </w:r>
      <w:r>
        <w:rPr>
          <w:lang w:val="fr_FR" w:bidi="fr_FR"/>
        </w:rPr>
        <w:t>Paul vient de finir d'expliquer la façon dont les chrétiens devraient penser au sujet de la nourriture et de l'exercice. Paul dit que l'exercice physique aide le corps. Mais se former pour être pieux aide à la fois maintenant et dans la vie future avec Dieu. Paul dit maintenant à Timothée comment partager ces vérités importantes avec les autres.</w:t>
      </w:r>
    </w:p>
    <w:p>
      <w:pPr/>
      <w:r>
        <w:rPr>
          <w:lang w:val="fr_FR" w:bidi="fr_FR"/>
        </w:rPr>
      </w:r>
      <w:r>
        <w:rPr>
          <w:lang w:val="fr_FR" w:bidi="fr_FR"/>
        </w:rPr>
        <w:t>Quand Paul écrit à Timothée, Paul écrit d'une manière qui serait facile à s'en rappeler et à le répéter. Paul organise ses idées en des schémas clairs. Paul utilise des exemples de la vie de tous les jours. Paul relie les nouveaux enseignements aux choses que les croyants savent déjà depuis les Écritures. Paul veut que Timothée enseigne ces mêmes idées aux autres d'une manière qu'ils puissent le comprendre et s'en souvenir.</w:t>
      </w:r>
    </w:p>
    <w:p>
      <w:pPr/>
      <w:r>
        <w:rPr>
          <w:lang w:val="fr_FR" w:bidi="fr_FR"/>
        </w:rPr>
      </w:r>
      <w:r>
        <w:rPr>
          <w:lang w:val="fr_FR" w:bidi="fr_FR"/>
        </w:rPr>
        <w:t>Arrêtez-vous ici et discutez de cette question en groupe : qu'est-ce qui vous aide à vous rappeler des enseignements importants ? Apprenez-vous mieux à travers des histoires, des chansons ou d'autres méthodes ? Mettez cet enregistrement en pause ici.</w:t>
      </w:r>
    </w:p>
    <w:p>
      <w:pPr/>
      <w:r>
        <w:rPr>
          <w:lang w:val="fr_FR" w:bidi="fr_FR"/>
        </w:rPr>
      </w:r>
      <w:r>
        <w:rPr>
          <w:lang w:val="fr_FR" w:bidi="fr_FR"/>
        </w:rPr>
        <w:t>Timothée fait face à un défi dans son œuvre pour Dieu. Timothée est plus jeune que beaucoup de personnes dans l'Église. Les membres de l'Église à Éphèse refusaient d'accepter Timothée comme leur responsable. Paul utilise même des mots dans sa lettre pour montrer que ces membres de l'Église ont traité Timothée avec un profond irrespect. Paul veut que Timothée soit confiant malgré ce problème. Timothée peut gagner le respect quand il agit en tant qu'exemple de cinq manières importantes :</w:t>
      </w:r>
    </w:p>
    <w:p>
      <w:pPr>
        <w:pStyle w:val="ListBullet"/>
        <w:spacing w:line="240" w:lineRule="auto"/>
        <w:ind w:left="720"/>
      </w:pPr>
      <w:r>
        <w:rPr>
          <w:lang w:val="fr_FR" w:bidi="fr_FR"/>
        </w:rPr>
      </w:r>
      <w:r>
        <w:rPr>
          <w:lang w:val="fr_FR" w:bidi="fr_FR"/>
        </w:rPr>
        <w:t>Tout d'abord, Timothée devrait s'assurer que son discours montre de la maturité et correspond à ce que Timothée enseigne au sujet de Dieu. En d'autres termes, les paroles de Timothée devraient être cohérentes avec la façon pieuse de vivre de Timothée. Timothée devrait être pieux à la fois dans ses conversations régulières et quand il enseigne dans l'Église.</w:t>
      </w:r>
    </w:p>
    <w:p>
      <w:pPr>
        <w:pStyle w:val="ListBullet"/>
        <w:spacing w:line="240" w:lineRule="auto"/>
        <w:ind w:left="720"/>
      </w:pPr>
      <w:r>
        <w:rPr>
          <w:lang w:val="fr_FR" w:bidi="fr_FR"/>
        </w:rPr>
      </w:r>
      <w:r>
        <w:rPr>
          <w:lang w:val="fr_FR" w:bidi="fr_FR"/>
        </w:rPr>
        <w:t>Deuxièmement, Timothée devrait être prudent au sujet de la façon dont Timothée se comporte.</w:t>
      </w:r>
    </w:p>
    <w:p>
      <w:pPr>
        <w:pStyle w:val="ListBullet"/>
        <w:spacing w:line="240" w:lineRule="auto"/>
        <w:ind w:left="720"/>
      </w:pPr>
      <w:r>
        <w:rPr>
          <w:lang w:val="fr_FR" w:bidi="fr_FR"/>
        </w:rPr>
      </w:r>
      <w:r>
        <w:rPr>
          <w:lang w:val="fr_FR" w:bidi="fr_FR"/>
        </w:rPr>
        <w:t>Troisièmement, Timothée devrait montrer de l'amour à tout le monde.</w:t>
      </w:r>
    </w:p>
    <w:p>
      <w:pPr>
        <w:pStyle w:val="ListBullet"/>
        <w:spacing w:line="240" w:lineRule="auto"/>
        <w:ind w:left="720"/>
      </w:pPr>
      <w:r>
        <w:rPr>
          <w:lang w:val="fr_FR" w:bidi="fr_FR"/>
        </w:rPr>
      </w:r>
      <w:r>
        <w:rPr>
          <w:lang w:val="fr_FR" w:bidi="fr_FR"/>
        </w:rPr>
        <w:t>Quatrièmement, Timothée devrait faire confiance à Dieu fortement et montrer cette confiance forte aux autres.</w:t>
      </w:r>
    </w:p>
    <w:p>
      <w:pPr>
        <w:pStyle w:val="ListBullet"/>
        <w:spacing w:line="240" w:lineRule="auto"/>
        <w:ind w:left="720"/>
      </w:pPr>
      <w:r>
        <w:rPr>
          <w:lang w:val="fr_FR" w:bidi="fr_FR"/>
        </w:rPr>
      </w:r>
      <w:r>
        <w:rPr>
          <w:lang w:val="fr_FR" w:bidi="fr_FR"/>
        </w:rPr>
        <w:t>Cinquièmement, Timothée devrait rester sexuellement pur, en particulier en tant que jeune homme. Les gens regardent Timothée de près et pourraient critiquer la jeunesse de Timothée. Mais Timothée peut faire que ses critiques arrêtent de le critiquer si Timothée vit une vie sexuellement pure.</w:t>
      </w:r>
    </w:p>
    <w:p>
      <w:pPr/>
      <w:r>
        <w:rPr>
          <w:lang w:val="fr_FR" w:bidi="fr_FR"/>
        </w:rPr>
      </w:r>
      <w:r>
        <w:rPr>
          <w:lang w:val="fr_FR" w:bidi="fr_FR"/>
        </w:rPr>
        <w:t>Si Timothée fait bien ces cinq choses, les gens respecteront Timothée indépendamment de son âge.</w:t>
      </w:r>
    </w:p>
    <w:p>
      <w:pPr/>
      <w:r>
        <w:rPr>
          <w:lang w:val="fr_FR" w:bidi="fr_FR"/>
        </w:rPr>
      </w:r>
      <w:r>
        <w:rPr>
          <w:lang w:val="fr_FR" w:bidi="fr_FR"/>
        </w:rPr>
        <w:t>Arrêtez-vous ici et discutez de cette question en groupe : pensez à un moment où quelqu'un ne respectait pas vraiment quelqu'un d'autre parce que cette personne était jeune. Comment parleriez-vous de la façon dont ces personnes ne respectent pas cette personne, ou de la façon dont les gens traitent cette personne comme si la personne était sans valeur ? Mettez cet enregistrement en pause ici.</w:t>
      </w:r>
    </w:p>
    <w:p>
      <w:pPr/>
      <w:r>
        <w:rPr>
          <w:lang w:val="fr_FR" w:bidi="fr_FR"/>
        </w:rPr>
      </w:r>
      <w:r>
        <w:rPr>
          <w:lang w:val="fr_FR" w:bidi="fr_FR"/>
        </w:rPr>
        <w:t>Paul donne à Timothée des instructions spécifiques sur la façon de diriger les réunions de l'Église. Quand les croyants se rassemblent, Timothée devrait lire les Écritures à haute voix. Cette pratique vient du culte juif. Cette pratique aide tout le monde à entendre et à comprendre les Écritures ensemble.</w:t>
      </w:r>
    </w:p>
    <w:p>
      <w:pPr/>
      <w:r>
        <w:rPr>
          <w:lang w:val="fr_FR" w:bidi="fr_FR"/>
        </w:rPr>
      </w:r>
      <w:r>
        <w:rPr>
          <w:lang w:val="fr_FR" w:bidi="fr_FR"/>
        </w:rPr>
        <w:t>Timothée devrait aussi prêcher des messages qui encouragent les gens à vivre une vie meilleure et qui consolent les gens. Ces messages aident les gens à comprendre comment suivre les voies de Dieu. Enfin, Timothée devrait être sûr que l'enseignement, ou la doctrine, de Timothée, est bon. Timothée devrait expliquer les choses importantes que les chrétiens croient de manière correcte. Cet enseignement aide à protéger les gens des fausses idées au sujet de Dieu.</w:t>
      </w:r>
    </w:p>
    <w:p>
      <w:pPr/>
      <w:r>
        <w:rPr>
          <w:lang w:val="fr_FR" w:bidi="fr_FR"/>
        </w:rPr>
      </w:r>
      <w:r>
        <w:rPr>
          <w:lang w:val="fr_FR" w:bidi="fr_FR"/>
        </w:rPr>
        <w:t>Arrêtez-vous ici et discutez en groupe : pouvez-vous donner des exemples de la façon dont les personnes dans votre Église prêchent, et la façon dont les personnes dans votre Église enseignent le bon enseignement ? Mettez cet enregistrement en pause ici.</w:t>
      </w:r>
    </w:p>
    <w:p>
      <w:pPr/>
      <w:r>
        <w:rPr>
          <w:lang w:val="fr_FR" w:bidi="fr_FR"/>
        </w:rPr>
      </w:r>
      <w:r>
        <w:rPr>
          <w:lang w:val="fr_FR" w:bidi="fr_FR"/>
        </w:rPr>
        <w:t>Arrêtez-vous ici et discutez en groupe : comment parlerez-vous de la façon dont Timothée devrait prêcher ou encourager les gens, et de la façon dont Timothée devrait enseigner des choses qui sont vraies et correctes ? Paul dit que Timothée ne devrait pas se contenter de faire ces choses, mais Timothée devrait se consacrer à faire ces choses. En d'autres termes, Timothée devrait passer du temps à s'assurer que Timothée fait bien ces choses. Comment rendrez-vous cela clair ? Mettez cet enregistrement en pause ici.</w:t>
      </w:r>
    </w:p>
    <w:p>
      <w:pPr/>
      <w:r>
        <w:rPr>
          <w:lang w:val="fr_FR" w:bidi="fr_FR"/>
        </w:rPr>
      </w:r>
      <w:r>
        <w:rPr>
          <w:lang w:val="fr_FR" w:bidi="fr_FR"/>
        </w:rPr>
        <w:t>Dieu a préparé Timothée pour cette œuvre importante. Dieu a donné à Timothée un don spécial pour aider Timothée à diriger et à enseigner. Les responsables de l'Église ont reconnu ce don de la part de Dieu. Les responsables ont montré leur reconnaissance à travers une cérémonie spéciale. Les responsables ont mis leurs mains sur Timothée pendant que les prophètes partageaient des messages de la part de Dieu au sujet de Timothée. Cette cérémonie a montré à tout le monde que Dieu a choisi Timothée comme responsable. Cela donnait à Timothée l'autorité d'enseigner la parole de Dieu.</w:t>
      </w:r>
    </w:p>
    <w:p>
      <w:pPr/>
      <w:r>
        <w:rPr>
          <w:lang w:val="fr_FR" w:bidi="fr_FR"/>
        </w:rPr>
      </w:r>
      <w:r>
        <w:rPr>
          <w:lang w:val="fr_FR" w:bidi="fr_FR"/>
        </w:rPr>
        <w:t xml:space="preserve">Paul avertit Timothée de prêter une attention attentive à deux choses. Tout d'abord, Timothée doit veiller à la façon dont il vit. Chaque choix que fait Timothée devrait honorer Dieu. Les gens regarderont la vie de Timothée pour voir si Timothée suit son propre enseignement. Deuxièmement, Timothée doit être prudent au sujet de ce qu'il enseigne. Timothée ne devrait enseigner que ce qui est en accord avec la parole de Dieu. Timothée devrait rester fidèle à la fois à la bonne vie et à l'enseignement véritable chaque jour. Timothée ne devrait pas abandonner quand les gens rendent cela difficile. Timothée doit continuer d'avancer même quand les autres résistent à Timothée. L'effort continu de Timothée dans ces deux tâches fera une vraie différence. La vie et l'enseignement fidèles de Timothée l'aideront à la fois lui-même et les autres à mieux suivre Dieu. </w:t>
      </w:r>
    </w:p>
    <w:p>
      <w:pPr/>
      <w:r>
        <w:rPr>
          <w:lang w:val="fr_FR" w:bidi="fr_FR"/>
        </w:rPr>
      </w:r>
      <w:r>
        <w:rPr>
          <w:lang w:val="fr_FR" w:bidi="fr_FR"/>
        </w:rPr>
        <w:t>Arrêtez-vous ici et discutez de cette question en groupe : Timothée doit « veiller sur sa vie », ou prêter attention à la façon dont il vit. Comment parlerez-vous de la façon dont Timothée veille sur sa vie ? Mettez cet enregistrement en pause ici.</w:t>
      </w:r>
    </w:p>
    <w:p>
      <w:pPr/>
      <w:r>
        <w:rPr>
          <w:lang w:val="fr_FR" w:bidi="fr_FR"/>
        </w:rPr>
      </w:r>
      <w:r>
        <w:rPr>
          <w:lang w:val="fr_FR" w:bidi="fr_FR"/>
        </w:rPr>
        <w:t>Maintenant, le groupe devrait créer un scénario, dessiner ou utiliser des objets pour visualiser le passage et l'action qu'il contient. Dessinez ou utilisez un objet pour représenter la façon dont Timothée enseigne pendant que les personnes âgées montrent leur désapprobation. Montrez la façon dont les responsables de l'Église placent leurs mains sur Timothée pendant une cérémonie spéciale. Montrez la façon dont Timothée lit les Écritures à un groupe. Utilisez des objets simples comme un miroir pour montrer la façon dont Timothée regarde sa vie et ce qu'il enseigne. Créez une scène pour montrer la façon dont Timothée aide quelqu'un pendant qu'il enseigne aussi cette personne. Montrez la façon dont Timothée continue d'enseigner et de vivre fidèlement au fil du temps.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4.11–16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quatre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anciens de l'Église</w:t>
      </w:r>
    </w:p>
    <w:p>
      <w:pPr>
        <w:pStyle w:val="ListBullet"/>
        <w:spacing w:line="240" w:lineRule="auto"/>
        <w:ind w:left="720"/>
      </w:pPr>
      <w:r>
        <w:rPr>
          <w:lang w:val="fr_FR" w:bidi="fr_FR"/>
        </w:rPr>
      </w:r>
      <w:r>
        <w:rPr>
          <w:lang w:val="fr_FR" w:bidi="fr_FR"/>
        </w:rPr>
        <w:t>Les prophètes qui ont parlé de Timothée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 Saint-Esprit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Timothée, ordonne et enseigne ces choses. Assurez-vous que les croyants comprennent et suivent ces vérités au sujet de la piété et de la vie juste que je viens de vous expliquer.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Ne laissez personne te regarder de haut parce que tu es jeune. Au lieu de cela, sois un exemple pour tous les croyants. Montre aux croyants comment vivre par la façon dont tu parles, la façon dont vous vis, ton amour, ta foi et ta vie pure.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Jusqu'à ce que je revienne, concentrez-vous sur trois choses : lisez les Écritures à haute voix au peuple, prêchez des messages qui encouragent les gens et enseignent aux gens ce qui est vrai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les croyants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Ne néglige pas ton don, que tu as reçu quand les anciens ont imposé leurs mains sur toi et que les prophètes ont parlé le message de Dieu à ton sujet. Fais preuve de diligence en tout cela. Donne-vous entièrement à ces choses pour que tout le monde puisse voir tes progrès. Veille attentivement sur ta vie et ton enseignement. Continue à faire ces choses, parce qu'elles aideront à la fois à te sauver toi, et ceux qui t'écouteront.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 rôle des anciens de l'Église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4.11–16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mentionne que Timothée devrait être un exemple pour les </w:t>
      </w:r>
      <w:r>
        <w:rPr>
          <w:b/>
          <w:lang w:val="fr_FR" w:bidi="fr_FR"/>
        </w:rPr>
        <w:t>croyants</w:t>
      </w:r>
      <w:r>
        <w:rPr>
          <w:lang w:val="fr_FR" w:bidi="fr_FR"/>
        </w:rPr>
        <w:t xml:space="preserve"> dans la foi et la pureté. Les croyants sont des personnes qui font confiance à Jésus-Christ. Ces personnes acceptent le message de Dieu comme vrai et suivent Jésus comme leur responsable. Un croyant appartient à la communauté des chrétiens qui adorent Dieu ensemble.</w:t>
      </w:r>
    </w:p>
    <w:p>
      <w:pPr/>
      <w:r>
        <w:rPr>
          <w:lang w:val="fr_FR" w:bidi="fr_FR"/>
        </w:rPr>
      </w:r>
      <w:r>
        <w:rPr>
          <w:lang w:val="fr_FR" w:bidi="fr_FR"/>
        </w:rPr>
        <w:t>Arrêtez-vous ici et discutez en groupe du mot ou de l'expression que vous utiliserez pour croyants. Comment votre culture décrit-elle les personnes qui font confiance à Dieu et suivent Jésus ? Cherchez croyants dans le Glossaire principal pour plus d'informations. Si vous avez déjà traduit ce mot dans un autre livre de la Bible, utilisez le même mot ici. Arrêtez cet enregistrement ici.</w:t>
      </w:r>
    </w:p>
    <w:p>
      <w:pPr/>
      <w:r>
        <w:rPr>
          <w:lang w:val="fr_FR" w:bidi="fr_FR"/>
        </w:rPr>
      </w:r>
      <w:r>
        <w:rPr>
          <w:b/>
          <w:lang w:val="fr_FR" w:bidi="fr_FR"/>
        </w:rPr>
        <w:t>La foi</w:t>
      </w:r>
      <w:r>
        <w:rPr>
          <w:lang w:val="fr_FR" w:bidi="fr_FR"/>
        </w:rPr>
        <w:t xml:space="preserve"> signifie faire confiance à Dieu et croire en ses promesses. La foi signifie aussi l'ensemble de croyances que les chrétiens tiennent pour vraies. Pour plus d'informations sur la foi, référez-vous au Glossaire principal. Utilisez le même mot ou la même expression pour foi que dans les passages précédents.</w:t>
      </w:r>
    </w:p>
    <w:p>
      <w:pPr/>
      <w:r>
        <w:rPr>
          <w:lang w:val="fr_FR" w:bidi="fr_FR"/>
        </w:rPr>
      </w:r>
      <w:r>
        <w:rPr>
          <w:lang w:val="fr_FR" w:bidi="fr_FR"/>
        </w:rPr>
        <w:t xml:space="preserve">Paul dit à Timothée de montrer aux autres comment vivre une vie </w:t>
      </w:r>
      <w:r>
        <w:rPr>
          <w:b/>
          <w:lang w:val="fr_FR" w:bidi="fr_FR"/>
        </w:rPr>
        <w:t>pure</w:t>
      </w:r>
      <w:r>
        <w:rPr>
          <w:lang w:val="fr_FR" w:bidi="fr_FR"/>
        </w:rPr>
        <w:t>. Pur signifie libre de tout ce qui est moralement mauvais ou pécheur. Une vie pure montre un comportement pur et honnête. Cela fait particulièrement référence au fait d'être sexuellement pur et d'avoir des motifs honnêtes. Timothée doit vivre purement pour que les autres respectent la direction de Timothée.</w:t>
      </w:r>
    </w:p>
    <w:p>
      <w:pPr/>
      <w:r>
        <w:rPr>
          <w:lang w:val="fr_FR" w:bidi="fr_FR"/>
        </w:rPr>
      </w:r>
      <w:r>
        <w:rPr>
          <w:lang w:val="fr_FR" w:bidi="fr_FR"/>
        </w:rPr>
        <w:t>Arrêtez-vous ici et discutez en groupe du mot ou de l'expression que vous utiliserez pour purs. Comment votre culture décrit-elle quelqu'un qui vit une vie moralement pure et honnête ? Cherchez pur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à Timothée de se concentrer sur la lecture des </w:t>
      </w:r>
      <w:r>
        <w:rPr>
          <w:b/>
          <w:lang w:val="fr_FR" w:bidi="fr_FR"/>
        </w:rPr>
        <w:t>Écritures</w:t>
      </w:r>
      <w:r>
        <w:rPr>
          <w:lang w:val="fr_FR" w:bidi="fr_FR"/>
        </w:rPr>
        <w:t xml:space="preserve"> en public. Les Écritures font référence aux saints écrits que Dieu a inspiré les gens à écrire. À l'époque de Timothée, le mot « Écriture » signifiait ce que nous appelons maintenant l'Ancien Testament. L'Église primitive lisait ces Écritures à haute voix quand ils se réunissaient ensemble.</w:t>
      </w:r>
    </w:p>
    <w:p>
      <w:pPr/>
      <w:r>
        <w:rPr>
          <w:lang w:val="fr_FR" w:bidi="fr_FR"/>
        </w:rPr>
      </w:r>
      <w:r>
        <w:rPr>
          <w:lang w:val="fr_FR" w:bidi="fr_FR"/>
        </w:rPr>
        <w:t>Arrêtez-vous ici et discutez en groupe du mot ou de l'expression que vous utiliserez pour Écritures. Cherchez Écritures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rappelle à Timothée le don spirituel de </w:t>
      </w:r>
      <w:r>
        <w:rPr>
          <w:b/>
          <w:lang w:val="fr_FR" w:bidi="fr_FR"/>
        </w:rPr>
        <w:t>Timothée</w:t>
      </w:r>
      <w:r>
        <w:rPr>
          <w:lang w:val="fr_FR" w:bidi="fr_FR"/>
        </w:rPr>
        <w:t>. Un don spirituel vient de l'Esprit de Dieu. Dieu donne ces dons pour aider les chrétiens à servir les autres et édifier l'Église. Dieu a donné à Timothée une capacité spéciale d'enseigner et de diriger l'Église.</w:t>
      </w:r>
    </w:p>
    <w:p>
      <w:pPr/>
      <w:r>
        <w:rPr>
          <w:lang w:val="fr_FR" w:bidi="fr_FR"/>
        </w:rPr>
      </w:r>
      <w:r>
        <w:rPr>
          <w:lang w:val="fr_FR" w:bidi="fr_FR"/>
        </w:rPr>
        <w:t>Arrêtez-vous ici et discutez en groupe du mot ou de l'expression que vous utiliserez pour don spirituel. Comment votre culture décrit-elle les capacités spéciales que Dieu donne aux gens ? Comment parlez-vous de dons qui viennent de l'Esprit de Dieu ? Cherchez don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Timothée a reçu son don à travers la </w:t>
      </w:r>
      <w:r>
        <w:rPr>
          <w:b/>
          <w:lang w:val="fr_FR" w:bidi="fr_FR"/>
        </w:rPr>
        <w:t>prophétie</w:t>
      </w:r>
      <w:r>
        <w:rPr>
          <w:lang w:val="fr_FR" w:bidi="fr_FR"/>
        </w:rPr>
        <w:t>. Prophétiser signifie dire des messages qui viennent directement de Dieu. Dans ce cas présent, Dieu parle à travers les prophètes pour confirmer que Timothée devrait être un responsable dans l'Église. Utilisez le même mot que vous avez utilisé précédemment dans 1 Timothée pour prophétie. Pour plus d'informations sur la prophétie, référez-vous au Glossaire principal.</w:t>
      </w:r>
    </w:p>
    <w:p>
      <w:pPr/>
      <w:r>
        <w:rPr>
          <w:lang w:val="fr_FR" w:bidi="fr_FR"/>
        </w:rPr>
      </w:r>
      <w:r>
        <w:rPr>
          <w:lang w:val="fr_FR" w:bidi="fr_FR"/>
        </w:rPr>
        <w:t xml:space="preserve">Les </w:t>
      </w:r>
      <w:r>
        <w:rPr>
          <w:b/>
          <w:lang w:val="fr_FR" w:bidi="fr_FR"/>
        </w:rPr>
        <w:t>anciens</w:t>
      </w:r>
      <w:r>
        <w:rPr>
          <w:lang w:val="fr_FR" w:bidi="fr_FR"/>
        </w:rPr>
        <w:t xml:space="preserve"> imposent leurs mains sur Timothée. Les anciens sont les responsables plus âgés et respectés qui guident l'Église. Les anciens ont autorité pour prendre des décisions et enseigner la vérité de Dieu. Dans ce passage, les anciens ont montré officiellement qu'ils reconnaissaient le rôle de Timothée quand ils lui ont imposent les mains sur Timothée.</w:t>
      </w:r>
    </w:p>
    <w:p>
      <w:pPr/>
      <w:r>
        <w:rPr>
          <w:lang w:val="fr_FR" w:bidi="fr_FR"/>
        </w:rPr>
      </w:r>
      <w:r>
        <w:rPr>
          <w:lang w:val="fr_FR" w:bidi="fr_FR"/>
        </w:rPr>
        <w:t>Arrêtez-vous ici et discutez en groupe du mot ou de l'expression que vous utiliserez pour anciens. Comment votre culture décrit-elle les responsables respectés qui dirigent la communauté ? Si vous avez déjà traduit ce mot dans un autre livre de la Bible, utilisez le même mot ici. Mettez cet enregistrement en pause ici.</w:t>
      </w:r>
    </w:p>
    <w:p>
      <w:pPr/>
      <w:r>
        <w:rPr>
          <w:lang w:val="fr_FR" w:bidi="fr_FR"/>
        </w:rPr>
      </w:r>
      <w:r>
        <w:rPr>
          <w:lang w:val="fr_FR" w:bidi="fr_FR"/>
        </w:rPr>
        <w:t xml:space="preserve">Paul dit à Timothée de veiller sur sa vie et sa </w:t>
      </w:r>
      <w:r>
        <w:rPr>
          <w:b/>
          <w:lang w:val="fr_FR" w:bidi="fr_FR"/>
        </w:rPr>
        <w:t>doctrine</w:t>
      </w:r>
      <w:r>
        <w:rPr>
          <w:lang w:val="fr_FR" w:bidi="fr_FR"/>
        </w:rPr>
        <w:t xml:space="preserve"> attentivement. La doctrine signifie les enseignements importants au sujet de Dieu et de ce que les chrétiens devraient croire. La bonne doctrine aide les gens à comprendre la vérité et à reconnaître les faux enseignements. Pour plus d'informations sur la doctrine, référez-vous au Glossaire principal. Utilisez le même mot pour doctrine que dans les passages précédents. </w:t>
      </w:r>
    </w:p>
    <w:p>
      <w:pPr/>
      <w:r>
        <w:rPr>
          <w:lang w:val="fr_FR" w:bidi="fr_FR"/>
        </w:rPr>
      </w:r>
      <w:r>
        <w:rPr>
          <w:lang w:val="fr_FR" w:bidi="fr_FR"/>
        </w:rPr>
        <w:t xml:space="preserve">Paul dit à Timothée que le service fidèle de Timothée le sauvera lui-même ainsi que </w:t>
      </w:r>
      <w:r>
        <w:rPr>
          <w:b/>
          <w:lang w:val="fr_FR" w:bidi="fr_FR"/>
        </w:rPr>
        <w:t>les</w:t>
      </w:r>
      <w:r>
        <w:rPr>
          <w:lang w:val="fr_FR" w:bidi="fr_FR"/>
        </w:rPr>
        <w:t xml:space="preserve"> autres. Dieu sauve les gens quand il sauve les gens du péché et des conséquences du péché. Dieu sauve les gens quand ces personnes font confiance à Jésus-Christ. Ce salut commence maintenant et continue pour toujours. Dieu utilise des enseignants fidèles comme Timothée pour aider à apporter ce salut aux autres. Utilisez le même mot pour sauver que dans les passages précédents, et cherchez salut dans le Glossaire principal pour plus d'informations.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5:1–8</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5.1–8. Laissez entrer la parole de Dieu dans vos cœurs.</w:t>
      </w:r>
    </w:p>
    <w:p>
      <w:pPr/>
      <w:r>
        <w:rPr>
          <w:lang w:val="fr_FR" w:bidi="fr_FR"/>
        </w:rPr>
      </w:r>
      <w:r>
        <w:rPr>
          <w:lang w:val="fr_FR" w:bidi="fr_FR"/>
        </w:rPr>
        <w:t xml:space="preserve">Écoutez l'enregistrement de 1 Timothée 5.1–8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 passage, Paul continue de dire à Timothée comment il peut être un bon enseignant, même si Timothée est plus jeune que beaucoup de personnes dans son Église. Paul commence ensuite à dire à Timothée comment faire face à un problème spécifique dans l'Église éphésienne. Cette première partie est étroitement liée au dernier passage, où Paul avait encouragé Timothée à rester fort et fidèle à l'appel de Timothée de la part de Dieu pour être un enseignant de la bonne nouvelle.</w:t>
      </w:r>
    </w:p>
    <w:p>
      <w:pPr/>
      <w:r>
        <w:rPr>
          <w:lang w:val="fr_FR" w:bidi="fr_FR"/>
        </w:rPr>
      </w:r>
      <w:r>
        <w:rPr>
          <w:lang w:val="fr_FR" w:bidi="fr_FR"/>
        </w:rPr>
        <w:t xml:space="preserve">Dans certains passages de cette lettre, quand Paul parle de responsables, Paul utilise un mot pour personnes âgées pour faire référence à ces responsables. Mais dans ce passage, Paul se concentre encore sur le rôle qu'a Timothée en tant que responsable pour tout le monde dans son Église. Dans ce contexte, Paul utilise le mot pour personnes âgées pour signifier toute personne dans l'Église qui est plus âgée que Timothée, et pas seulement ceux qui sont responsables. Paul aborde quatre groupes différents de personnes : les hommes plus âgés que Timothée, les hommes plus jeunes que Timothée, les femmes plus âgées que Timothée et les femmes plus jeunes que Timothée. Paul veut que Timothée respecte et communique de façon adaptée avec chacun de ces groupes de personnes. Paul utilise une comparaison avec la famille pour donner à Timothée une idée des différentes façons de diriger et de corriger les personnes de différents âges et de différents sexes. Paul dit que Timothée devrait traiter les hommes et les femmes plus âgées comme son père et sa mère, et les personnes plus jeunes comme il traiterait ses frères et sœurs. </w:t>
      </w:r>
    </w:p>
    <w:p>
      <w:pPr/>
      <w:r>
        <w:rPr>
          <w:lang w:val="fr_FR" w:bidi="fr_FR"/>
        </w:rPr>
      </w:r>
      <w:r>
        <w:rPr>
          <w:lang w:val="fr_FR" w:bidi="fr_FR"/>
        </w:rPr>
        <w:t>Nous savons certaines choses au sujet de la famille de Timothée grâce à la deuxième lettre de Paul à Timothée ainsi qu'au livre des Actes. Nous savons que la grand-mère de Timothée se nommait Loïs et que sa mère s'appelait Eunice. Nous savons aussi d'après le livre des Actes qu'Eunice était juive et lisait l'Ancien Testament, ou les Écritures juives, à Timothée quand Timothée était encore un enfant. Le père de Timothée, cependant, était Grec, et probablement païen. Au moment où Paul a rencontré la famille de Timothée, Loïs, Eunice et Timothée avaient tous commencé à suivre Jésus. Cependant, aucun passage dans la Bible ne nous parle des sœurs ou des frères de Timothée. Cela ne signifie pas que Timothée n'avait pas de sœurs ou de frères. Nous ne savons pas si Timothée avait des frères et sœurs ou pas. Quoi qu'il en soit, les relations familiales sont une bonne comparaison, parce que tout le monde peut facilement les comprendre. Par exemple, même si Timothée n'avait pas une petite sœur, Timothée saurait comment traiter une sœur et Timothée comprendrait la façon dont Paul voulait que Timothée traite les membres de l'Église qui étaient des femmes plus jeunes.</w:t>
      </w:r>
    </w:p>
    <w:p>
      <w:pPr/>
      <w:r>
        <w:rPr>
          <w:lang w:val="fr_FR" w:bidi="fr_FR"/>
        </w:rPr>
      </w:r>
      <w:r>
        <w:rPr>
          <w:lang w:val="fr_FR" w:bidi="fr_FR"/>
        </w:rPr>
        <w:t>Arrêtez-vous ici et discutez de cette question en groupe : comment les personnes dans votre communauté traitent-elles les parents, les sœurs et les frères avec respect et amour ? Racontez une histoire au sujet d'un moment où une personne plus jeune a dû corriger une personne plus âgée. Notez les mots que vous utilisez pour parler de ces relations et de la différence entre l'âge et le sexe. Mettez cet enregistrement en pause ici.</w:t>
      </w:r>
    </w:p>
    <w:p>
      <w:pPr/>
      <w:r>
        <w:rPr>
          <w:lang w:val="fr_FR" w:bidi="fr_FR"/>
        </w:rPr>
      </w:r>
      <w:r>
        <w:rPr>
          <w:lang w:val="fr_FR" w:bidi="fr_FR"/>
        </w:rPr>
        <w:t xml:space="preserve">Dans la deuxième partie de ce passage, Paul change son point focal et commence à instruire Timothée sur la façon de faire face aux défis concernant la façon dont l'Église prend soin des veuves. Pour le reste de sa lettre, Paul parlera de plusieurs problèmes spécifiques auxquels Timothée doit faire face en tant que responsable de l'Église d'Éphèse. Puisque Paul vient de parler de femmes plus âgées et plus jeunes, Paul change naturellement pour ce nouveau point d'intérêt quand il parle de certains défis avec l'aide aux veuves. </w:t>
      </w:r>
    </w:p>
    <w:p>
      <w:pPr/>
      <w:r>
        <w:rPr>
          <w:lang w:val="fr_FR" w:bidi="fr_FR"/>
        </w:rPr>
      </w:r>
      <w:r>
        <w:rPr>
          <w:lang w:val="fr_FR" w:bidi="fr_FR"/>
        </w:rPr>
        <w:t>Une veuve est une femme dont le mari est mort. Dans la société grecque antique, cela laissait une femme dans une situation très difficile sur le plan financier et social. Sous la loi grecque, les femmes avaient peu de droits. Les hommes dans la vie des femmes contrôlaient totalement la vie financière et sociale des femmes. À cause de ces lois et coutumes, si une femme perdait son père ou son mari, ses frères ou ses fils étaient responsables d'elle. Si les frères ou les fils de la femme refusaient, ou étaient incapables de l'aider, la femme n'avait aucun moyen de subvenir à ses besoins financiers ou de prendre part en toute sécurité à la société éphésienne. Paul dit que si une veuve a des enfants ou des petits-enfants, les enfants ou les petits-enfants devraient prendre soin de la veuve. Paul dit que c'est une façon pieuse de vivre, et de vivre comme cela plaît à Dieu.</w:t>
      </w:r>
    </w:p>
    <w:p>
      <w:pPr/>
      <w:r>
        <w:rPr>
          <w:lang w:val="fr_FR" w:bidi="fr_FR"/>
        </w:rPr>
      </w:r>
      <w:r>
        <w:rPr>
          <w:lang w:val="fr_FR" w:bidi="fr_FR"/>
        </w:rPr>
        <w:t>Arrêtez-vous ici et discutez de cette question en groupe : comment les coutumes ou les lois dans votre communauté aident-elles les veuves ? Quelles coutumes ou lois rendent la vie plus difficile pour les veuves ? Comment votre Église prend-elle soin des personnes dans votre communauté qui sont désavantagées sur le plan juridique, financier ou social ? Si les veuves sont l'un de ces groupes, partagez une histoire au sujet d'un moment où votre Église a aidé une veuve. Mettez cet enregistrement en pause ici.</w:t>
      </w:r>
    </w:p>
    <w:p>
      <w:pPr/>
      <w:r>
        <w:rPr>
          <w:lang w:val="fr_FR" w:bidi="fr_FR"/>
        </w:rPr>
      </w:r>
      <w:r>
        <w:rPr>
          <w:lang w:val="fr_FR" w:bidi="fr_FR"/>
        </w:rPr>
        <w:t>Paul termine ce passage en avertissant au sujet du mauvais témoignage que les veuves ou leurs familles peuvent rendre auprès du reste de la société. Paul vient de dire qu'une veuve qui n'a personne pour l'aider fait confiance à Dieu. D'autre part, les veuves qui vivent pour le plaisir ne vivent plus vraiment. Vivre pour le plaisir ne signifie pas que le plaisir est mauvais, mais que le plaisir et la jouissance ne devraient pas être le point focal de la vie des veuves. Paul condamne maintenant les chrétiens qui ne prennent pas soin de leur propre famille. Paul parle de manière générale de la famille quand il dit que tous les croyants qui ne prennent pas soin des personnes dans leurs familles ne sont pas seulement mauvais, mais même pires que les non-croyants à Éphèse.</w:t>
      </w:r>
    </w:p>
    <w:p>
      <w:pPr/>
      <w:r>
        <w:rPr>
          <w:lang w:val="fr_FR" w:bidi="fr_FR"/>
        </w:rPr>
      </w:r>
      <w:r>
        <w:rPr>
          <w:lang w:val="fr_FR" w:bidi="fr_FR"/>
        </w:rPr>
        <w:t>Arrêtez-vous ici et discutez de cette question en groupe : si une personne vit d'une manière qui montre que la personne ne désire qu'avoir du plaisir et ne faire aucun bien pour la communauté, comment décrivez-vous ce mode de vie ou cette personne ? Pensez aux fables ou aux proverbes dans votre langue qui mettent en garde contre cette façon de vivre. Mettez cet enregistrement en pause ici.</w:t>
      </w:r>
    </w:p>
    <w:p>
      <w:pPr/>
      <w:r>
        <w:rPr>
          <w:lang w:val="fr_FR" w:bidi="fr_FR"/>
        </w:rPr>
      </w:r>
      <w:r>
        <w:rPr>
          <w:lang w:val="fr_FR" w:bidi="fr_FR"/>
        </w:rPr>
        <w:t>Entre les avertissements aux veuves et à leurs familles, Paul parle à Timothée directement et dit à Timothée d'instruire ces membres de l'Église de cette manière pour que les autres ne puissent pas trouver de fautes avec les membres de l'Église. Paul se soucie de la réputation de l'Église. Paul parlera de ceci en plus de détails dans le passage suivant. Tout au long de cette lettre, Paul dit sa préoccupation pour la façon dont la communauté non-croyante voit l'Église, en particulier alors que Paul instruit Timothée sur la façon de faire face au péché et aux situations difficiles parmi les croyants.</w:t>
      </w:r>
    </w:p>
    <w:p>
      <w:pPr/>
      <w:r>
        <w:rPr>
          <w:lang w:val="fr_FR" w:bidi="fr_FR"/>
        </w:rPr>
      </w:r>
      <w:r>
        <w:rPr>
          <w:lang w:val="fr_FR" w:bidi="fr_FR"/>
        </w:rPr>
        <w:t>Arrêtez-vous ici et discutez de cette question en groupe : quelles sont les façons dont les gens peuvent endommager leur réputation dans votre communauté ? Comment cela affecte-t-il la façon dont la personne prend part à la société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instruit Timothée sur comment discipliner les personnes dans l'Église d'Éphèse. Paul utilise les relations familiales comme comparaison pour la façon dont Timothée devrait respecter et communiquer avec tous les croyants de la bonne manière.</w:t>
      </w:r>
    </w:p>
    <w:p>
      <w:pPr/>
      <w:r>
        <w:rPr>
          <w:lang w:val="fr_FR" w:bidi="fr_FR"/>
        </w:rPr>
      </w:r>
      <w:r>
        <w:rPr>
          <w:b/>
          <w:lang w:val="fr_FR" w:bidi="fr_FR"/>
        </w:rPr>
        <w:t>Dans la deuxième partie :</w:t>
      </w:r>
      <w:r>
        <w:rPr>
          <w:lang w:val="fr_FR" w:bidi="fr_FR"/>
        </w:rPr>
        <w:t xml:space="preserve"> Paul change le point focal et instruit Timothée sur la façon de faire face aux défis concernant la façon dont l'Église prend soin des veuves et la façon dont les personnes dans l'Église devraient prendre soin de leurs propres familles.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hommes plus âgés</w:t>
      </w:r>
    </w:p>
    <w:p>
      <w:pPr>
        <w:pStyle w:val="ListBullet"/>
        <w:spacing w:line="240" w:lineRule="auto"/>
        <w:ind w:left="720"/>
      </w:pPr>
      <w:r>
        <w:rPr>
          <w:lang w:val="fr_FR" w:bidi="fr_FR"/>
        </w:rPr>
      </w:r>
      <w:r>
        <w:rPr>
          <w:lang w:val="fr_FR" w:bidi="fr_FR"/>
        </w:rPr>
        <w:t>Les jeunes hommes</w:t>
      </w:r>
    </w:p>
    <w:p>
      <w:pPr>
        <w:pStyle w:val="ListBullet"/>
        <w:spacing w:line="240" w:lineRule="auto"/>
        <w:ind w:left="720"/>
      </w:pPr>
      <w:r>
        <w:rPr>
          <w:lang w:val="fr_FR" w:bidi="fr_FR"/>
        </w:rPr>
      </w:r>
      <w:r>
        <w:rPr>
          <w:lang w:val="fr_FR" w:bidi="fr_FR"/>
        </w:rPr>
        <w:t>Les femmes plus âgées</w:t>
      </w:r>
    </w:p>
    <w:p>
      <w:pPr>
        <w:pStyle w:val="ListBullet"/>
        <w:spacing w:line="240" w:lineRule="auto"/>
        <w:ind w:left="720"/>
      </w:pPr>
      <w:r>
        <w:rPr>
          <w:lang w:val="fr_FR" w:bidi="fr_FR"/>
        </w:rPr>
      </w:r>
      <w:r>
        <w:rPr>
          <w:lang w:val="fr_FR" w:bidi="fr_FR"/>
        </w:rPr>
        <w:t>Les jeunes femmes</w:t>
      </w:r>
    </w:p>
    <w:p>
      <w:pPr>
        <w:pStyle w:val="ListBullet"/>
        <w:spacing w:line="240" w:lineRule="auto"/>
        <w:ind w:left="720"/>
      </w:pPr>
      <w:r>
        <w:rPr>
          <w:lang w:val="fr_FR" w:bidi="fr_FR"/>
        </w:rPr>
      </w:r>
      <w:r>
        <w:rPr>
          <w:lang w:val="fr_FR" w:bidi="fr_FR"/>
        </w:rPr>
        <w:t>Les veuves qui ont vraiment besoin de l'aide de l'Église</w:t>
      </w:r>
    </w:p>
    <w:p>
      <w:pPr>
        <w:pStyle w:val="ListBullet"/>
        <w:spacing w:line="240" w:lineRule="auto"/>
        <w:ind w:left="720"/>
      </w:pPr>
      <w:r>
        <w:rPr>
          <w:lang w:val="fr_FR" w:bidi="fr_FR"/>
        </w:rPr>
      </w:r>
      <w:r>
        <w:rPr>
          <w:lang w:val="fr_FR" w:bidi="fr_FR"/>
        </w:rPr>
        <w:t>Les veuves qui utilisent mal l'aide de l'Église</w:t>
      </w:r>
    </w:p>
    <w:p>
      <w:pPr>
        <w:pStyle w:val="ListBullet"/>
        <w:spacing w:line="240" w:lineRule="auto"/>
        <w:ind w:left="720"/>
      </w:pPr>
      <w:r>
        <w:rPr>
          <w:lang w:val="fr_FR" w:bidi="fr_FR"/>
        </w:rPr>
      </w:r>
      <w:r>
        <w:rPr>
          <w:lang w:val="fr_FR" w:bidi="fr_FR"/>
        </w:rPr>
        <w:t>Les enfants ou d'autres proches de veuves ou de parents dans le besoin (certains de ces membres de la famille aident les veuves et certains ne le font pas)</w:t>
      </w:r>
    </w:p>
    <w:p>
      <w:pPr>
        <w:pStyle w:val="ListBullet"/>
        <w:spacing w:line="240" w:lineRule="auto"/>
        <w:ind w:left="720"/>
      </w:pPr>
      <w:r>
        <w:rPr>
          <w:lang w:val="fr_FR" w:bidi="fr_FR"/>
        </w:rPr>
      </w:r>
      <w:r>
        <w:rPr>
          <w:lang w:val="fr_FR" w:bidi="fr_FR"/>
        </w:rPr>
        <w:t>Et les personnes à Éphèse qui ne sont pas des croyants</w:t>
      </w:r>
    </w:p>
    <w:p>
      <w:pPr/>
      <w:r>
        <w:rPr>
          <w:lang w:val="fr_FR" w:bidi="fr_FR"/>
        </w:rPr>
      </w:r>
      <w:r>
        <w:rPr>
          <w:lang w:val="fr_FR" w:bidi="fr_FR"/>
        </w:rPr>
        <w:t>En groupe, prêtez attention à ces parties du cadre du passage :</w:t>
      </w:r>
    </w:p>
    <w:p>
      <w:pPr/>
      <w:r>
        <w:rPr>
          <w:lang w:val="fr_FR" w:bidi="fr_FR"/>
        </w:rPr>
      </w:r>
      <w:r>
        <w:rPr>
          <w:lang w:val="fr_FR" w:bidi="fr_FR"/>
        </w:rPr>
        <w:t>Dans ce passage, Paul continue de dire à Timothée comment Timothée peut être un bon enseignant, malgré le fait que Timothée est jeune. Cette première partie est étroitement liée au dernier passage, où Paul avait encouragé Timothée à rester fort et fidèle à son appel de la part de Dieu pour être un enseignant de la bonne nouvelle. Cependant, Paul encourage Timothée à enseigner d'une manière qui est respectueuse de tous les âges et de tous les sexes. Dans cette première partie, Paul parle donc de quatre groupes de personnes différents : les hommes plus âgés que Timothée, les hommes plus jeunes que Timothée, les femmes plus âgées que Timothée et les femmes plus jeunes que Timothée. Paul veut que Timothée respecte les personnes qui sont plus âgées. Paul dit à Timothée de traiter et d'encourager les hommes et les femmes plus âgés comme il le ferait avec le père ou la mère de Timothée. Paul veut aussi que Timothée montre le bon type de respect et d'amour pour les personnes plus jeunes que Timothée. Encore une fois, Paul utilise une comparaison avec la famille. Paul veut que Timothée traite les personnes plus jeunes comme il traiterait ses frères ou sœurs. Plus précisément, Timothée devrait traiter les jeunes femmes dans la pureté, ce qui signifie que Timothée devrait être sexuellement pur quand il interagit avec les jeunes femmes.</w:t>
      </w:r>
    </w:p>
    <w:p>
      <w:pPr/>
      <w:r>
        <w:rPr>
          <w:lang w:val="fr_FR" w:bidi="fr_FR"/>
        </w:rPr>
      </w:r>
      <w:r>
        <w:rPr>
          <w:lang w:val="fr_FR" w:bidi="fr_FR"/>
        </w:rPr>
        <w:t>Arrêtez-vous ici et discutez des différentes personnes qui dirigent dans vos Églises. Comment ces personnes corrigent-elles et exercent-elles leur ministère différemment envers les personnes de différents âges et de différents sexes ? Mettez cet enregistrement en pause ici.</w:t>
      </w:r>
    </w:p>
    <w:p>
      <w:pPr/>
      <w:r>
        <w:rPr>
          <w:lang w:val="fr_FR" w:bidi="fr_FR"/>
        </w:rPr>
      </w:r>
      <w:r>
        <w:rPr>
          <w:lang w:val="fr_FR" w:bidi="fr_FR"/>
        </w:rPr>
        <w:t>Arrêtez-vous ici et discutez en groupe de la façon dont vous parlerez des quatre groupes de personnes : les hommes plus âgés et les plus jeunes, et les femmes plus âgées et les plus jeunes. Quels mots avez-vous dans votre langue pour parler de ces groupes de personnes ? Mettez cet enregistrement en pause ici.</w:t>
      </w:r>
    </w:p>
    <w:p>
      <w:pPr/>
      <w:r>
        <w:rPr>
          <w:lang w:val="fr_FR" w:bidi="fr_FR"/>
        </w:rPr>
      </w:r>
      <w:r>
        <w:rPr>
          <w:lang w:val="fr_FR" w:bidi="fr_FR"/>
        </w:rPr>
        <w:t>Dans la deuxième partie de ce passage, Paul change son point focal. Pour le reste de la lettre de Paul, Paul parlera de plusieurs problèmes spécifiques auxquels Timothée doit faire face dans l'Église d'Éphèse, incluant les responsables corrompus et avides, ainsi que les personnes dans des situations sociales difficiles comme les veuves et les esclaves. Puisque Paul vient de parler de femmes plus âgées et plus jeunes, Paul change naturellement pour ce nouveau point focal quand il parle de certains défis avec l'aide aux veuves. Une veuve est une femme dont le mari est mort. Dans la société grecque antique, cela laissait la femme dans une situation très difficile sur le plan financier et social. Quand Paul dit que ces femmes sont vraiment des veuves, Paul ne veut pas dire que les maris de ces femmes sont vraiment morts. Toutes ces veuves ont vraiment des maris morts. Ce que Paul veut dire, c'est que ces femmes ont vraiment besoin d'aide. Paul insiste sur le fait que si une veuve a des enfants ou des petits-enfants, les enfants ou les petits-enfants devraient prendre soin de la veuve. Ici, Paul parle maintenant de la vraie famille. Paul n'est pas en train de faire une comparaison. Paul dit que c'est une façon pieuse pour les familles de vivre et que cela plaît à Dieu.</w:t>
      </w:r>
    </w:p>
    <w:p>
      <w:pPr/>
      <w:r>
        <w:rPr>
          <w:lang w:val="fr_FR" w:bidi="fr_FR"/>
        </w:rPr>
      </w:r>
      <w:r>
        <w:rPr>
          <w:lang w:val="fr_FR" w:bidi="fr_FR"/>
        </w:rPr>
        <w:t>Arrêtez-vous ici et discutez des responsabilités de l'enfant envers ses parents dans votre communauté. Comment les gens respectent-ils et prennent-ils soin de leurs parents dans votre communauté ? Qu'est-ce qui fait que les gens souhaitent faire ceci ? Mettez cet enregistrement en pause ici.</w:t>
      </w:r>
    </w:p>
    <w:p>
      <w:pPr/>
      <w:r>
        <w:rPr>
          <w:lang w:val="fr_FR" w:bidi="fr_FR"/>
        </w:rPr>
      </w:r>
      <w:r>
        <w:rPr>
          <w:lang w:val="fr_FR" w:bidi="fr_FR"/>
        </w:rPr>
        <w:t>Paul ajoute ensuite que le genre de veuve que l'Église devrait aider n'est pas seulement celle qui est vraiment sans famille, mais aussi celle qui est un vrai croyant. Ce genre de veuve fait confiance à Dieu et prie. Quand Paul dit que la veuve prie « nuit et jour », Paul ne veut pas dire qu'elle prie en fait sans s'arrêter et ne fait rien d'autre. En fait, dans le passage suivant, Paul écrira au sujet des nombreux ministères importants qu'avaient les veuves dans l'Église d'Éphèse. L'expression « nuit et jour » signifie que la veuve prie très régulièrement et souvent.</w:t>
      </w:r>
    </w:p>
    <w:p>
      <w:pPr/>
      <w:r>
        <w:rPr>
          <w:lang w:val="fr_FR" w:bidi="fr_FR"/>
        </w:rPr>
      </w:r>
      <w:r>
        <w:rPr>
          <w:lang w:val="fr_FR" w:bidi="fr_FR"/>
        </w:rPr>
        <w:t>Arrêtez-vous ici et discutez des choses que vous faites régulièrement et souvent pour adorer ou se connecter avec Dieu. Prêtez attention au genre de langage que vous utilisez pour exprimer une habitude que vous faites fréquemment. Exagérez-vous avec des expressions comme « toute la journée », ou des expressions comme « nuit et jour », ou peut-être « jour et nuit ? » Utilisez l'expression qui est naturelle dans votre langue. Mettez cet enregistrement en pause ici.</w:t>
      </w:r>
    </w:p>
    <w:p>
      <w:pPr/>
      <w:r>
        <w:rPr>
          <w:lang w:val="fr_FR" w:bidi="fr_FR"/>
        </w:rPr>
      </w:r>
      <w:r>
        <w:rPr>
          <w:lang w:val="fr_FR" w:bidi="fr_FR"/>
        </w:rPr>
        <w:t>Paul termine ce passage avec des avertissements contre les veuves qui vivent pour le plaisir et les familles qui ne prennent pas soin les unes des autres. Paul utilise un langage fort pour condamner ces deux groupes. Les veuves qui vivent la vie simplement pour se plaire à elles-mêmes vivent de la mauvaise manière. Paul dit que ces veuves sont déjà mortes. Paul exagère quand il dit cela. Paul veut dire que le genre de vie que vivent ces veuves est une si mauvaise façon de vivre que c'est comme si les veuves étaient déjà mortes. Quand Paul condamne ces veuves, Paul ne veut pas dire que tout ce qui est appréciable est mauvais. Le mot pour plaisir ici signifie ne vouloir que ce qui semble être bon et en vouloir trop.</w:t>
      </w:r>
    </w:p>
    <w:p>
      <w:pPr/>
      <w:r>
        <w:rPr>
          <w:lang w:val="fr_FR" w:bidi="fr_FR"/>
        </w:rPr>
      </w:r>
      <w:r>
        <w:rPr>
          <w:lang w:val="fr_FR" w:bidi="fr_FR"/>
        </w:rPr>
        <w:t>Arrêtez-vous ici et discutez en groupe de comment dont vous parlerez de la façon dont ces veuves sont déjà « mortes », même si les veuves ne sont pas vraiment mortes. Comment montrerez-vous que c'est une exagération ? Mettez cet enregistrement en pause ici.</w:t>
      </w:r>
    </w:p>
    <w:p>
      <w:pPr/>
      <w:r>
        <w:rPr>
          <w:lang w:val="fr_FR" w:bidi="fr_FR"/>
        </w:rPr>
      </w:r>
      <w:r>
        <w:rPr>
          <w:lang w:val="fr_FR" w:bidi="fr_FR"/>
        </w:rPr>
        <w:t>Paul parle aussi avec force contre les croyants qui ne prennent pas soin des personnes dans leurs familles. Paul dit que ces croyants nient ce qu'ils disent qu'ils croient au sujet de Dieu et sont même pires que les non-croyants à Éphèse. Ceci n'est pas une exagération. Paul veut dire exactement ce que Paul dit.</w:t>
      </w:r>
    </w:p>
    <w:p>
      <w:pPr/>
      <w:r>
        <w:rPr>
          <w:lang w:val="fr_FR" w:bidi="fr_FR"/>
        </w:rPr>
      </w:r>
      <w:r>
        <w:rPr>
          <w:lang w:val="fr_FR" w:bidi="fr_FR"/>
        </w:rPr>
        <w:t>Arrêtez-vous ici et discutez de cette question en groupe : comment les personnes dans votre communauté voient-elles les personnes qui vivent une vie sans but ? Comment les gens voient-ils ceux qui n'aident pas leurs familles quand leurs familles ont besoin d'eux ? Prêtez attention à la façon dont vous pourriez utiliser le langage direct, ou l'exagération pour faire des déclarations dans lesquelles vous jugez les personnes qui agissent mal. Mettez cet enregistrement en pause ici.</w:t>
      </w:r>
    </w:p>
    <w:p>
      <w:pPr/>
      <w:r>
        <w:rPr>
          <w:lang w:val="fr_FR" w:bidi="fr_FR"/>
        </w:rPr>
      </w:r>
      <w:r>
        <w:rPr>
          <w:lang w:val="fr_FR" w:bidi="fr_FR"/>
        </w:rPr>
        <w:t>Entre les avertissements aux veuves et à leurs familles, Paul dit à Timothée que Timothée devrait instruire ces membres de l'Église de cette manière pour que les autres ne puissent pas trouver de fautes avec les membres de l'Église. Nous trouvons la préoccupation de Paul pour la façon dont la communauté non-croyante voit l'Église tout au long de cette lettre. Nous voyons ce thème au début, quand Paul instruit Timothée de prier que tout le monde soit sauvé, et quand il instruit Timothée sur la façon de faire face à certains problèmes pendant les réunions de prière et d'adoration. Paul répètera ce thème dans le passage suivant, et de nouveau quand il enseigne au sujet des esclaves. Paul instruit Timothée sur la façon de faire face au péché dans l'Église et sur comment les croyants peuvent vivre à travers des situations sociales injustes. Pendant que Paul fait cela, la préoccupation principale de Paul est que les personnes dans l'Église puissent dire la bonne nouvelle au sujet de Jésus à tout le monde pour que tout le monde puisse être sauvé.</w:t>
      </w:r>
    </w:p>
    <w:p>
      <w:pPr/>
      <w:r>
        <w:rPr>
          <w:lang w:val="fr_FR" w:bidi="fr_FR"/>
        </w:rPr>
      </w:r>
      <w:r>
        <w:rPr>
          <w:lang w:val="fr_FR" w:bidi="fr_FR"/>
        </w:rPr>
        <w:t>Arrêtez-vous ici et discutez de cette question en groupe : comment la façon dont une personne agit pourrait-elle affecter la façon dont la communauté se sent au sujet de la religion de cette personne ? Partagez des histoires au sujet de moments où votre propre péché a rendu difficile pour vous de partager la bonne nouvelle avec quelqu'un. Vous pouvez aussi raconter des histoires de la Bible où le peuple de Dieu a échoué et a donné aux non-croyants une raison de ne pas croire en Dieu. Pendant que vous racontez les histoires, prêtez attention à la façon dont vous pouvez suivre le thème tout au long de l'histoire. Mettez cet enregistrement en pause ici.</w:t>
      </w:r>
    </w:p>
    <w:p>
      <w:pPr/>
      <w:r>
        <w:rPr>
          <w:lang w:val="fr_FR" w:bidi="fr_FR"/>
        </w:rPr>
      </w:r>
      <w:r>
        <w:rPr>
          <w:lang w:val="fr_FR" w:bidi="fr_FR"/>
        </w:rPr>
        <w:t>Maintenant, le groupe devrait créer un scénario, dessiner ou utiliser des objets pour visualiser le passage et l'action qu'il contient. Vous pouvez choisir de diviser les personnes ou les objets en différents groupes. Assurez-vous de montrer comment certains Éphésiens qui ne sont pas membres de l'Église regardent pour voir ce qui se passe. Tout d'abord, montrez que Timothée corrige les hommes plus âgés et les plus jeunes, et les femmes plus âgées et les plus jeunes dans l'Église avec respect et avec amour. Timothée se tourne ensuite vers les femmes dans l'Église. Les femmes devraient se diviser en veuves et non-veuves. Les veuves devraient se diviser en outre en veuves qui ont l'aide de leurs familles et les veuves qui n'ont pas d'aide. Déplacez les veuves qui ont des familles à côté de leurs familles. Montrez que certaines familles n'aident pas les veuves. Déplacez les veuves qui n'ont pas de familles à côté des autres membres de l'Église pour montrer que l'Église prend soin de ces veuves. Montrez maintenant comment les veuves regardent à Dieu pour trouver de aide. Montrez que les Éphésiens qui ne font pas partie de l'Église regardent et voient que les membres de l'Église prennent soin les uns des autres.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hommes plus âgés</w:t>
      </w:r>
    </w:p>
    <w:p>
      <w:pPr>
        <w:pStyle w:val="ListBullet"/>
        <w:spacing w:line="240" w:lineRule="auto"/>
        <w:ind w:left="720"/>
      </w:pPr>
      <w:r>
        <w:rPr>
          <w:lang w:val="fr_FR" w:bidi="fr_FR"/>
        </w:rPr>
      </w:r>
      <w:r>
        <w:rPr>
          <w:lang w:val="fr_FR" w:bidi="fr_FR"/>
        </w:rPr>
        <w:t>Les jeunes hommes</w:t>
      </w:r>
    </w:p>
    <w:p>
      <w:pPr>
        <w:pStyle w:val="ListBullet"/>
        <w:spacing w:line="240" w:lineRule="auto"/>
        <w:ind w:left="720"/>
      </w:pPr>
      <w:r>
        <w:rPr>
          <w:lang w:val="fr_FR" w:bidi="fr_FR"/>
        </w:rPr>
      </w:r>
      <w:r>
        <w:rPr>
          <w:lang w:val="fr_FR" w:bidi="fr_FR"/>
        </w:rPr>
        <w:t>Les femmes plus âgées</w:t>
      </w:r>
    </w:p>
    <w:p>
      <w:pPr>
        <w:pStyle w:val="ListBullet"/>
        <w:spacing w:line="240" w:lineRule="auto"/>
        <w:ind w:left="720"/>
      </w:pPr>
      <w:r>
        <w:rPr>
          <w:lang w:val="fr_FR" w:bidi="fr_FR"/>
        </w:rPr>
      </w:r>
      <w:r>
        <w:rPr>
          <w:lang w:val="fr_FR" w:bidi="fr_FR"/>
        </w:rPr>
        <w:t>Les jeunes femmes</w:t>
      </w:r>
    </w:p>
    <w:p>
      <w:pPr>
        <w:pStyle w:val="ListBullet"/>
        <w:spacing w:line="240" w:lineRule="auto"/>
        <w:ind w:left="720"/>
      </w:pPr>
      <w:r>
        <w:rPr>
          <w:lang w:val="fr_FR" w:bidi="fr_FR"/>
        </w:rPr>
      </w:r>
      <w:r>
        <w:rPr>
          <w:lang w:val="fr_FR" w:bidi="fr_FR"/>
        </w:rPr>
        <w:t>Les veuves qui ont vraiment besoin de l'aide de l'Église</w:t>
      </w:r>
    </w:p>
    <w:p>
      <w:pPr>
        <w:pStyle w:val="ListBullet"/>
        <w:spacing w:line="240" w:lineRule="auto"/>
        <w:ind w:left="720"/>
      </w:pPr>
      <w:r>
        <w:rPr>
          <w:lang w:val="fr_FR" w:bidi="fr_FR"/>
        </w:rPr>
      </w:r>
      <w:r>
        <w:rPr>
          <w:lang w:val="fr_FR" w:bidi="fr_FR"/>
        </w:rPr>
        <w:t>Les veuves qui utilisent mal l'aide de l'Église</w:t>
      </w:r>
    </w:p>
    <w:p>
      <w:pPr>
        <w:pStyle w:val="ListBullet"/>
        <w:spacing w:line="240" w:lineRule="auto"/>
        <w:ind w:left="720"/>
      </w:pPr>
      <w:r>
        <w:rPr>
          <w:lang w:val="fr_FR" w:bidi="fr_FR"/>
        </w:rPr>
      </w:r>
      <w:r>
        <w:rPr>
          <w:lang w:val="fr_FR" w:bidi="fr_FR"/>
        </w:rPr>
        <w:t>Les enfants ou d'autres proches de veuves ou de parents dans le besoin (certains de ces membres de la famille aident les veuves et certains ne le font pas)</w:t>
      </w:r>
    </w:p>
    <w:p>
      <w:pPr>
        <w:pStyle w:val="ListBullet"/>
        <w:spacing w:line="240" w:lineRule="auto"/>
        <w:ind w:left="720"/>
      </w:pPr>
      <w:r>
        <w:rPr>
          <w:lang w:val="fr_FR" w:bidi="fr_FR"/>
        </w:rPr>
      </w:r>
      <w:r>
        <w:rPr>
          <w:lang w:val="fr_FR" w:bidi="fr_FR"/>
        </w:rPr>
        <w:t>Et les personnes à Éphèse qui ne sont pas des croyants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Représentez la façon dont Timothée donne des instructions aux quatre groupes de personnes, avec une personne pour représenter chaque groupe : un homme plus âgé, un homme plus jeune, une femme plus âgée et une femme plus jeune.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l'une des personnes qui joue les membres de l'Église : « Que ressentez-vous pendant que Timothée vous corrige et vous enseigne, même s'il est plus âgé ou plus jeune que 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Représentez à la fois une veuve qui a une famille et une veuve qui n'a pas de famille. Demandez à la veuve qui est seule de représenter le fait de prier Dieu. Demandez à la famille de la première veuve de représenter la façon dont elle aide cette veuve.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l'un des enfants : « Que ressentez-vous en aidant votre mère ? » La personne pourrait répondre à des choses comme :</w:t>
      </w:r>
    </w:p>
    <w:p>
      <w:pPr>
        <w:pStyle w:val="ListBullet"/>
        <w:spacing w:line="240" w:lineRule="auto"/>
        <w:ind w:left="720"/>
      </w:pPr>
      <w:r>
        <w:rPr>
          <w:lang w:val="fr_FR" w:bidi="fr_FR"/>
        </w:rPr>
      </w:r>
      <w:r>
        <w:rPr>
          <w:lang w:val="fr_FR" w:bidi="fr_FR"/>
        </w:rPr>
        <w:t>Demandez à la veuve qui est seule : « Que ressentez-vous maintenant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Demandez à une troisième veuve de représenter le fait de ne vivre que pour le plaisir. Demandez à la veuve avec les enfants de representer les personnages de nouveau, mais cette fois-ci, les enfants ignorent les besoins de la veuve.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troisième veuve : « Que ressentez-vous maintenant ? » La personne pourrait répondre à des choses comme :</w:t>
      </w:r>
    </w:p>
    <w:p>
      <w:pPr>
        <w:pStyle w:val="ListBullet"/>
        <w:spacing w:line="240" w:lineRule="auto"/>
        <w:ind w:left="720"/>
      </w:pPr>
      <w:r>
        <w:rPr>
          <w:lang w:val="fr_FR" w:bidi="fr_FR"/>
        </w:rPr>
      </w:r>
      <w:r>
        <w:rPr>
          <w:lang w:val="fr_FR" w:bidi="fr_FR"/>
        </w:rPr>
        <w:t>Demandez à la veuve avec les enfants qui l'ignorent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Demandez maintenant à Timothée d'instruire les deux d'entre elles de se comporter différemment pour que les personnes à l'extérieur de l'Église ne puissent pas les critiquer.</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Timothée : « Que ressentez-vous ? » La personne pourrait répondre à des choses comme :</w:t>
      </w:r>
    </w:p>
    <w:p>
      <w:pPr>
        <w:pStyle w:val="ListBullet"/>
        <w:spacing w:line="240" w:lineRule="auto"/>
        <w:ind w:left="720"/>
      </w:pPr>
      <w:r>
        <w:rPr>
          <w:lang w:val="fr_FR" w:bidi="fr_FR"/>
        </w:rPr>
      </w:r>
      <w:r>
        <w:rPr>
          <w:lang w:val="fr_FR" w:bidi="fr_FR"/>
        </w:rPr>
        <w:t>Demandez à la personne qui joue les personnes à Éphèse qui ne sont pas des croyants : « Que ressentez-vous ou que pensez-vous ? » La personne pourrait répondre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5.1–8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ordonne à Timothée de traiter les plus jeunes femmes en toute pureté. </w:t>
      </w:r>
      <w:r>
        <w:rPr>
          <w:b/>
          <w:lang w:val="fr_FR" w:bidi="fr_FR"/>
        </w:rPr>
        <w:t>La pureté</w:t>
      </w:r>
      <w:r>
        <w:rPr>
          <w:lang w:val="fr_FR" w:bidi="fr_FR"/>
        </w:rPr>
        <w:t xml:space="preserve"> signifie être innocent ou pur dans un sens spirituel. Dans ce contexte, la pureté fait aussi référence au bon genre de relation entre un homme et une femme qui ne sont pas mariés l'un à l'autre. Utilisez le même mot pour pur ou pureté que dans les passages précédents. Cherchez pur dans le Glossaire principal pour plus d'informations.</w:t>
      </w:r>
    </w:p>
    <w:p>
      <w:pPr/>
      <w:r>
        <w:rPr>
          <w:lang w:val="fr_FR" w:bidi="fr_FR"/>
        </w:rPr>
      </w:r>
      <w:r>
        <w:rPr>
          <w:lang w:val="fr_FR" w:bidi="fr_FR"/>
        </w:rPr>
        <w:t xml:space="preserve">Paul dit que les croyants peuvent d'abord montrer leur dévotion à Dieu, ou leur piété, dans la façon dont ils prennent soin des veuves dans leurs propres familles. </w:t>
      </w:r>
      <w:r>
        <w:rPr>
          <w:b/>
          <w:lang w:val="fr_FR" w:bidi="fr_FR"/>
        </w:rPr>
        <w:t>Pieux</w:t>
      </w:r>
      <w:r>
        <w:rPr>
          <w:lang w:val="fr_FR" w:bidi="fr_FR"/>
        </w:rPr>
        <w:t xml:space="preserve"> signifie que les gens vivent leur vie d'une manière qui plaît à Dieu. Cela montre le respect des gens pour Dieu. Utilisez le même mot ou la même expression pour pieux que dans les passages précédents. Cherchez piété dans le Glossaire principal pour plus d'informations. </w:t>
      </w:r>
    </w:p>
    <w:p>
      <w:pPr/>
      <w:r>
        <w:rPr>
          <w:lang w:val="fr_FR" w:bidi="fr_FR"/>
        </w:rPr>
      </w:r>
      <w:r>
        <w:rPr>
          <w:lang w:val="fr_FR" w:bidi="fr_FR"/>
        </w:rPr>
        <w:t xml:space="preserve">Paul décrit le genre de veuve que l'Église devrait aider : une veuve qui met son espérance en Dieu. Espérer signifie </w:t>
      </w:r>
      <w:r>
        <w:rPr>
          <w:b/>
          <w:lang w:val="fr_FR" w:bidi="fr_FR"/>
        </w:rPr>
        <w:t>croire</w:t>
      </w:r>
      <w:r>
        <w:rPr>
          <w:lang w:val="fr_FR" w:bidi="fr_FR"/>
        </w:rPr>
        <w:t xml:space="preserve"> dans les promesses de Dieu et en un bon avenir parce que l'on suit Jésus. Utilisez le même mot ou la même expression pour espérance que dans les passages précédents. Reférez-vous à espérance dans le Glossaire principal pour plus d'informations.</w:t>
      </w:r>
    </w:p>
    <w:p>
      <w:pPr/>
      <w:r>
        <w:rPr>
          <w:lang w:val="fr_FR" w:bidi="fr_FR"/>
        </w:rPr>
      </w:r>
      <w:r>
        <w:rPr>
          <w:lang w:val="fr_FR" w:bidi="fr_FR"/>
        </w:rPr>
        <w:t xml:space="preserve">Paul décrit aussi le genre de veuve que l'Église devrait aider : celle qui dit continuellement ses demandes et ses prières à Dieu. Une </w:t>
      </w:r>
      <w:r>
        <w:rPr>
          <w:b/>
          <w:lang w:val="fr_FR" w:bidi="fr_FR"/>
        </w:rPr>
        <w:t>requête</w:t>
      </w:r>
      <w:r>
        <w:rPr>
          <w:lang w:val="fr_FR" w:bidi="fr_FR"/>
        </w:rPr>
        <w:t xml:space="preserve"> est quelque chose qu'une personne demande à Dieu de faire pour cette personne. Une </w:t>
      </w:r>
      <w:r>
        <w:rPr>
          <w:b/>
          <w:lang w:val="fr_FR" w:bidi="fr_FR"/>
        </w:rPr>
        <w:t>prière</w:t>
      </w:r>
      <w:r>
        <w:rPr>
          <w:lang w:val="fr_FR" w:bidi="fr_FR"/>
        </w:rPr>
        <w:t xml:space="preserve"> est un mot plus général qui signifie parler à Dieu. Utilisez les mêmes mots ou expressions pour requêtes et prières que dans les passages précédents. Cherchez prier dans le Glossaire principal pour plus d'informations.</w:t>
      </w:r>
    </w:p>
    <w:p>
      <w:pPr/>
      <w:r>
        <w:rPr>
          <w:lang w:val="fr_FR" w:bidi="fr_FR"/>
        </w:rPr>
      </w:r>
      <w:r>
        <w:rPr>
          <w:lang w:val="fr_FR" w:bidi="fr_FR"/>
        </w:rPr>
        <w:t xml:space="preserve">Paul dit que quand quelqu'un ne prend pas soin d'un membre de sa famille, ou de </w:t>
      </w:r>
      <w:r>
        <w:rPr>
          <w:b/>
          <w:lang w:val="fr_FR" w:bidi="fr_FR"/>
        </w:rPr>
        <w:t>sa maisonnée</w:t>
      </w:r>
      <w:r>
        <w:rPr>
          <w:lang w:val="fr_FR" w:bidi="fr_FR"/>
        </w:rPr>
        <w:t xml:space="preserve">, ces membres de la famille ont renié la </w:t>
      </w:r>
      <w:r>
        <w:rPr>
          <w:b/>
          <w:lang w:val="fr_FR" w:bidi="fr_FR"/>
        </w:rPr>
        <w:t>foi</w:t>
      </w:r>
      <w:r>
        <w:rPr>
          <w:lang w:val="fr_FR" w:bidi="fr_FR"/>
        </w:rPr>
        <w:t>. Paul veut dire que ces personnes ne croient plus ou n'ont plus foi en Jésus et en la bonne nouvelle que Jésus est le Sauveur. Utilisez les mêmes mots ou expressions pour maisonnée et foi que dans les passages précédents. Cherchez maisonnée, famille et foi dans le Glossaire principal pour plus d'informations.</w:t>
      </w:r>
    </w:p>
    <w:p>
      <w:pPr/>
      <w:r>
        <w:rPr>
          <w:lang w:val="fr_FR" w:bidi="fr_FR"/>
        </w:rPr>
      </w:r>
      <w:r>
        <w:rPr>
          <w:lang w:val="fr_FR" w:bidi="fr_FR"/>
        </w:rPr>
        <w:t xml:space="preserve">Paul compare les membres de la famille qui ne prennent pas soin les uns des autres aux </w:t>
      </w:r>
      <w:r>
        <w:rPr>
          <w:b/>
          <w:lang w:val="fr_FR" w:bidi="fr_FR"/>
        </w:rPr>
        <w:t>incroyants</w:t>
      </w:r>
      <w:r>
        <w:rPr>
          <w:lang w:val="fr_FR" w:bidi="fr_FR"/>
        </w:rPr>
        <w:t>. Les incroyants sont des personnes qui ne croient pas dans la foi. En d'autres termes, ces personnes ne croient pas en la bonne nouvelle.</w:t>
      </w:r>
    </w:p>
    <w:p>
      <w:pPr/>
      <w:r>
        <w:rPr>
          <w:lang w:val="fr_FR" w:bidi="fr_FR"/>
        </w:rPr>
      </w:r>
      <w:r>
        <w:rPr>
          <w:lang w:val="fr_FR" w:bidi="fr_FR"/>
        </w:rPr>
        <w:t xml:space="preserve">Arrêtez-vous ici et discutez en groupe du mot ou de l'expression que vous utiliserez pour non-croyants. Cherchez croyant et croyance dans le Glossaire principal pour plus d'informations. Si vous avez déjà traduit ce mot dans un autre livre de la Bible, utilisez le même mot ici. </w:t>
      </w:r>
    </w:p>
    <w:p>
      <w:pPr/>
      <w:r>
        <w:rPr>
          <w:lang w:val="fr_FR" w:bidi="fr_FR"/>
        </w:rPr>
      </w:r>
      <w:r>
        <w:rPr>
          <w:b/>
          <w:lang w:val="fr_FR" w:bidi="fr_FR"/>
        </w:rPr>
        <w:t>C'est la fin de l'enregistrement</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5:9–16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5.9–16. Laissez entrer la parole de Dieu dans vos cœurs.</w:t>
      </w:r>
    </w:p>
    <w:p>
      <w:pPr/>
      <w:r>
        <w:rPr>
          <w:lang w:val="fr_FR" w:bidi="fr_FR"/>
        </w:rPr>
      </w:r>
      <w:r>
        <w:rPr>
          <w:lang w:val="fr_FR" w:bidi="fr_FR"/>
        </w:rPr>
        <w:t xml:space="preserve">Écoutez l'enregistrement de 1 Timothée 5.9–16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5.9–16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Il est important de se rappeler que cette section de la lettre de Paul a un rapport avec la section précédente. Dans la dernière section, Paul avait commencé à parler de la façon dont l'Église devrait prendre soin des gens dans l'Église. Paul mentionne spécifiquement ceux qui sont vraiment veuves, et Paul encourage les familles à prendre soin de leurs membres de la famille devenus veuves. Dans cette section, Paul continue de parler de prendre soin des veuves. Cette section se termine avec une instruction similaire pour que les femmes prennent soin des veuves dans leur famille, pour que l'Église puisse prendre soin de celles qui sont vraiment veuves. Quand Paul dit qu'une femme est vraiment une veuve, Paul parle de veuves qui n'ont personne pour prendre soin d'elles.</w:t>
      </w:r>
    </w:p>
    <w:p>
      <w:pPr/>
      <w:r>
        <w:rPr>
          <w:lang w:val="fr_FR" w:bidi="fr_FR"/>
        </w:rPr>
      </w:r>
      <w:r>
        <w:rPr>
          <w:lang w:val="fr_FR" w:bidi="fr_FR"/>
        </w:rPr>
        <w:t>Dans cette section de la lettre, Paul commence en parler à Timothée du genre de veuves dont l'Église est censée prendre soin. Paul dit que l'Église devrait ajouter ces veuves à une liste officielle de veuves qui ont besoin d'une aide continue. Paul donne trois exigences pour le moment où l'Église devrait ajouter ces veuves.</w:t>
      </w:r>
    </w:p>
    <w:p>
      <w:pPr/>
      <w:r>
        <w:rPr>
          <w:lang w:val="fr_FR" w:bidi="fr_FR"/>
        </w:rPr>
      </w:r>
      <w:r>
        <w:rPr>
          <w:lang w:val="fr_FR" w:bidi="fr_FR"/>
        </w:rPr>
        <w:t>Tout d'abord, la veuve doit avoir au moins 60 ans. À 60 ans, une veuve ne se remarierait probablement pas. La veuve aurait donc besoin d'aide pour prendre soin d'elle-même.</w:t>
      </w:r>
    </w:p>
    <w:p>
      <w:pPr/>
      <w:r>
        <w:rPr>
          <w:lang w:val="fr_FR" w:bidi="fr_FR"/>
        </w:rPr>
      </w:r>
      <w:r>
        <w:rPr>
          <w:lang w:val="fr_FR" w:bidi="fr_FR"/>
        </w:rPr>
        <w:t>Arrêtez-vous ici et discutez de cette question en groupe : avec quel genre de choses ces veuves plus âgées pourraient-elles avoir besoin d'aide ? Mettez cet enregistrement en pause ici.</w:t>
      </w:r>
    </w:p>
    <w:p>
      <w:pPr/>
      <w:r>
        <w:rPr>
          <w:lang w:val="fr_FR" w:bidi="fr_FR"/>
        </w:rPr>
      </w:r>
      <w:r>
        <w:rPr>
          <w:lang w:val="fr_FR" w:bidi="fr_FR"/>
        </w:rPr>
        <w:t>Deuxièmement, Paul dit que la veuve doit être la femme d'un seul mari. Paul veut dire que, tout comme les surintendants et les diacres, la veuve doit avoir été fidèle dans son mariage. Cela signifie que la veuve était mariée à un seul homme et n'avait pas de relations sexuelles avec d'autres hommes pendant qu'elle était mariée.</w:t>
      </w:r>
    </w:p>
    <w:p>
      <w:pPr/>
      <w:r>
        <w:rPr>
          <w:lang w:val="fr_FR" w:bidi="fr_FR"/>
        </w:rPr>
      </w:r>
      <w:r>
        <w:rPr>
          <w:lang w:val="fr_FR" w:bidi="fr_FR"/>
        </w:rPr>
        <w:t>Troisièmement, Paul dit que quand les gens pensent à la veuve, ils devraient penser aux bonnes œuvres de la veuve.</w:t>
      </w:r>
    </w:p>
    <w:p>
      <w:pPr/>
      <w:r>
        <w:rPr>
          <w:lang w:val="fr_FR" w:bidi="fr_FR"/>
        </w:rPr>
      </w:r>
      <w:r>
        <w:rPr>
          <w:lang w:val="fr_FR" w:bidi="fr_FR"/>
        </w:rPr>
        <w:t>Et Paul donne ensuite des exemples de ce que pourraient être ces bonnes œuvres.</w:t>
      </w:r>
    </w:p>
    <w:p>
      <w:pPr/>
      <w:r>
        <w:rPr>
          <w:lang w:val="fr_FR" w:bidi="fr_FR"/>
        </w:rPr>
      </w:r>
      <w:r>
        <w:rPr>
          <w:lang w:val="fr_FR" w:bidi="fr_FR"/>
        </w:rPr>
        <w:t>Tout d'abord, la veuve aurait dû bien élever ses enfants et prendre soin de ses enfants physiquement et spirituellement.</w:t>
      </w:r>
    </w:p>
    <w:p>
      <w:pPr/>
      <w:r>
        <w:rPr>
          <w:lang w:val="fr_FR" w:bidi="fr_FR"/>
        </w:rPr>
      </w:r>
      <w:r>
        <w:rPr>
          <w:lang w:val="fr_FR" w:bidi="fr_FR"/>
        </w:rPr>
        <w:t>Arrêtez-vous ici et discutez de cette question en groupe : quel genre de choses font les femmes qui élèvent bien leurs enfants ? Racontez une histoire de parents que vous connaissez qui ont bien élevé leurs enfants. Mettez cet enregistrement en pause ici.</w:t>
      </w:r>
    </w:p>
    <w:p>
      <w:pPr/>
      <w:r>
        <w:rPr>
          <w:lang w:val="fr_FR" w:bidi="fr_FR"/>
        </w:rPr>
      </w:r>
      <w:r>
        <w:rPr>
          <w:lang w:val="fr_FR" w:bidi="fr_FR"/>
        </w:rPr>
        <w:t>Deuxièmement, la veuve aurait dû aussi montrer de l'hospitalité aux autres. La veuve aurait dû être prête à nourrir les invités et même à inviter les invités à rester dans sa maison. Il s'agit de la même exigence que Paul a eue pour les anciens et les diacres plus tôt dans 1 Timothée.</w:t>
      </w:r>
    </w:p>
    <w:p>
      <w:pPr/>
      <w:r>
        <w:rPr>
          <w:lang w:val="fr_FR" w:bidi="fr_FR"/>
        </w:rPr>
      </w:r>
      <w:r>
        <w:rPr>
          <w:lang w:val="fr_FR" w:bidi="fr_FR"/>
        </w:rPr>
        <w:t>Arrêtez-vous ici et discutez de cette question en groupe : quel genre de choses fait quelqu'un qui montre de l'hospitalité ? Racontez une histoire d'un moment où quelqu'un a montré de l'hospitalité. Mettez cet enregistrement en pause ici.</w:t>
      </w:r>
    </w:p>
    <w:p>
      <w:pPr/>
      <w:r>
        <w:rPr>
          <w:lang w:val="fr_FR" w:bidi="fr_FR"/>
        </w:rPr>
      </w:r>
      <w:r>
        <w:rPr>
          <w:lang w:val="fr_FR" w:bidi="fr_FR"/>
        </w:rPr>
        <w:t>Troisièmement, dans le fait de montrer de l'hospitalité, la veuve aurait dû laver les pieds d'autres saints, ou d'autres chrétiens. Laver les pieds des autres personnes était une façon courante de montrer de l'hospitalité aux invités. Parce que tout le monde portait des sandales et voyageait sur des routes de terre (les mêmes routes sur lesquelles marchaient aussi les animaux), les gens devaient laver leurs pieds avant d'aller dans la maison de quelqu'un. À cette époque-là, seuls les serviteurs et certaines femmes lavaient les pieds des autres personnes. Laver les pieds de quelqu'un était un acte de service humble. Jésus lui-même a lavé les pieds de ses disciples et leur a dit qu'ils devraient faire la même chose les uns pour les autres. Laver les pieds de quelqu'un était donc devenu un symbole de service humble que les chrétiens devraient se montrer les uns aux autres.</w:t>
      </w:r>
    </w:p>
    <w:p>
      <w:pPr/>
      <w:r>
        <w:rPr>
          <w:lang w:val="fr_FR" w:bidi="fr_FR"/>
        </w:rPr>
      </w:r>
      <w:r>
        <w:rPr>
          <w:lang w:val="fr_FR" w:bidi="fr_FR"/>
        </w:rPr>
        <w:t>Arrêtez-vous ici et discutez de cette question en groupe : dans votre communauté, si une personne lavait les pieds d'une autre personne, comment cette deuxième personne réagirait-elle ? Quelles sont certaines façons dont les gens montrent un service humble et de l'hospitalité les uns aux autres ? Mettez cet enregistrement en pause ici.</w:t>
      </w:r>
    </w:p>
    <w:p>
      <w:pPr/>
      <w:r>
        <w:rPr>
          <w:lang w:val="fr_FR" w:bidi="fr_FR"/>
        </w:rPr>
      </w:r>
      <w:r>
        <w:rPr>
          <w:lang w:val="fr_FR" w:bidi="fr_FR"/>
        </w:rPr>
        <w:t>Enfin, Paul dit que la veuve aurait dû aider ceux qui étaient en difficulté.</w:t>
      </w:r>
    </w:p>
    <w:p>
      <w:pPr/>
      <w:r>
        <w:rPr>
          <w:lang w:val="fr_FR" w:bidi="fr_FR"/>
        </w:rPr>
      </w:r>
      <w:r>
        <w:rPr>
          <w:lang w:val="fr_FR" w:bidi="fr_FR"/>
        </w:rPr>
        <w:t>Arrêtez-vous ici et discutez de cette question en groupe : quelles sont d'autres bonnes œuvres que les gens peuvent faire pour montrer qu'ils sont pieux ? Mettez cet enregistrement en pause ici.</w:t>
      </w:r>
    </w:p>
    <w:p>
      <w:pPr/>
      <w:r>
        <w:rPr>
          <w:lang w:val="fr_FR" w:bidi="fr_FR"/>
        </w:rPr>
      </w:r>
      <w:r>
        <w:rPr>
          <w:lang w:val="fr_FR" w:bidi="fr_FR"/>
        </w:rPr>
        <w:t xml:space="preserve">Paul parle ensuite des veuves qui ne devraient </w:t>
      </w:r>
      <w:r>
        <w:rPr>
          <w:b/>
          <w:lang w:val="fr_FR" w:bidi="fr_FR"/>
        </w:rPr>
        <w:t>pas</w:t>
      </w:r>
      <w:r>
        <w:rPr>
          <w:lang w:val="fr_FR" w:bidi="fr_FR"/>
        </w:rPr>
        <w:t xml:space="preserve"> être ajoutées à cette liste. Paul dit que les jeunes veuves ne devraient pas être sur cette liste. C'est parce que si leurs désirs sexuels triomphent de leur désir de suivre Christ, ces veuves voudront épouser quelqu'un. Quand les veuves épousent cette personne, Dieu jugera les veuves parce qu'elles ont rejeté leur première foi, ou arrêté de suivre Dieu. Il est important de savoir que Paul ne dit </w:t>
      </w:r>
      <w:r>
        <w:rPr>
          <w:b/>
          <w:lang w:val="fr_FR" w:bidi="fr_FR"/>
        </w:rPr>
        <w:t>pas</w:t>
      </w:r>
      <w:r>
        <w:rPr>
          <w:lang w:val="fr_FR" w:bidi="fr_FR"/>
        </w:rPr>
        <w:t xml:space="preserve"> à ces plus jeunes veuves qu'elles ne peuvent pas se remarier. En fait, il les encourage même à se remarier plus tard dans ce passage. Paul ne dit pas non plus que les désirs sexuels sont mauvais en eux-mêmes. Au lieu de cela, Paul parle d'un désir sexuel qui éloigne les femmes de Christ. Peut-être que Paul pense à une situation où la veuve ne veut plus être seule et veut à la place être de nouveau mariée. Et à cause de ce désir, elle épouse quelqu'un qui n'est pas un chrétien. Dans ce cas présent, les désirs de la veuve l'ont éloignée de Christ et de sa foi.</w:t>
      </w:r>
    </w:p>
    <w:p>
      <w:pPr/>
      <w:r>
        <w:rPr>
          <w:lang w:val="fr_FR" w:bidi="fr_FR"/>
        </w:rPr>
      </w:r>
      <w:r>
        <w:rPr>
          <w:lang w:val="fr_FR" w:bidi="fr_FR"/>
        </w:rPr>
        <w:t>Paul poursuit en disant que si l'Église ajoutait ces jeunes veuves à la liste, les veuves apprendraient à être paresseuses au lieu de travailler pour elles-mêmes. Les veuves pourraient voyager et parler de manière négative des autres et s'impliquer dans les activités d'autres personnes d'une manière qu'elles ne devraient pas.</w:t>
      </w:r>
    </w:p>
    <w:p>
      <w:pPr/>
      <w:r>
        <w:rPr>
          <w:lang w:val="fr_FR" w:bidi="fr_FR"/>
        </w:rPr>
      </w:r>
      <w:r>
        <w:rPr>
          <w:lang w:val="fr_FR" w:bidi="fr_FR"/>
        </w:rPr>
        <w:t>Arrêtez-vous ici et discutez de cette question en groupe : comment les commérages, ou parler mal des autres, cause-t-ils des problèmes dans une communauté ? Mettez cet enregistrement en pause ici.</w:t>
      </w:r>
    </w:p>
    <w:p>
      <w:pPr/>
      <w:r>
        <w:rPr>
          <w:lang w:val="fr_FR" w:bidi="fr_FR"/>
        </w:rPr>
      </w:r>
      <w:r>
        <w:rPr>
          <w:lang w:val="fr_FR" w:bidi="fr_FR"/>
        </w:rPr>
        <w:t>Au lieu de cela, Paul dit que ces jeunes veuves devraient épouser quelqu'un. Les veuves devraient avoir des enfants et prendre soin de leurs familles et de leurs maisons. Si les veuves vivaient de cette manière, les gens verraient les bonnes œuvres des veuves et personne ne pourra dire de mauvaises choses au sujet des veuves. Dans ce passage, Paul veut souligner qu'il est important d'avoir une bonne réputation au sein de la communauté. Les gens devraient vous connaître pour vos bonnes œuvres. Paul ajoute ensuite un avertissement que certaines jeunes veuves ont déjà arrêté de suivre Jésus et ont suivi les voies de Satan à la place.</w:t>
      </w:r>
    </w:p>
    <w:p>
      <w:pPr/>
      <w:r>
        <w:rPr>
          <w:lang w:val="fr_FR" w:bidi="fr_FR"/>
        </w:rPr>
      </w:r>
      <w:r>
        <w:rPr>
          <w:lang w:val="fr_FR" w:bidi="fr_FR"/>
        </w:rPr>
        <w:t>Arrêtez-vous ici et discutez de cette question en groupe : parlez-nous d'une femme que vous connaissez que d'autres personnes connaissent pour ses bonnes œuvres. Que fait cette femme ? Pourquoi les gens disent-ils que la femme est une bonne personne ? Mettez cet enregistrement en pause ici.</w:t>
      </w:r>
    </w:p>
    <w:p>
      <w:pPr/>
      <w:r>
        <w:rPr>
          <w:lang w:val="fr_FR" w:bidi="fr_FR"/>
        </w:rPr>
      </w:r>
      <w:r>
        <w:rPr>
          <w:lang w:val="fr_FR" w:bidi="fr_FR"/>
        </w:rPr>
        <w:t>Enfin, Paul dit aux femmes dans l'Église que si les femmes ont des proches qui sont veuves, les proches devraient prendre soin des veuves. Si les familles prennent soin de leurs propres veuves, l'Église n'aura pas à prendre soin d'elles. L'Église peut ensuite prendre soin de celles qui n'ont pas d'aide.</w:t>
      </w:r>
    </w:p>
    <w:p>
      <w:pPr/>
      <w:r>
        <w:rPr>
          <w:lang w:val="fr_FR" w:bidi="fr_FR"/>
        </w:rPr>
      </w:r>
      <w:r>
        <w:rPr>
          <w:lang w:val="fr_FR" w:bidi="fr_FR"/>
        </w:rPr>
        <w:t>Arrêtez-vous ici et discutez de cette question en groupe : comment avez-vous vu l'Église prendre soin de personnes qui ont besoin d'aide ? Mettez cet enregistrement en pause ici.</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5.9–16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décrit les veuves que l'Église devrait ajouter à la liste officielle des veuves qui ont besoin d'aide de la part de l'Église.</w:t>
      </w:r>
    </w:p>
    <w:p>
      <w:pPr/>
      <w:r>
        <w:rPr>
          <w:lang w:val="fr_FR" w:bidi="fr_FR"/>
        </w:rPr>
      </w:r>
      <w:r>
        <w:rPr>
          <w:b/>
          <w:lang w:val="fr_FR" w:bidi="fr_FR"/>
        </w:rPr>
        <w:t>Dans la deuxième partie :</w:t>
      </w:r>
      <w:r>
        <w:rPr>
          <w:lang w:val="fr_FR" w:bidi="fr_FR"/>
        </w:rPr>
        <w:t xml:space="preserve"> Paul décrit les plus jeunes veuves que l'Église ne devrait pas ajouter à la liste. Paul décrit certains des dangers auxquels sont confrontées ces plus jeunes veuves et encourage à la place les veuves à vivre une vie pieuse en tant qu'épouses et mères. Et Paul avertit que certaines jeunes veuves ont déjà suivi Satan.</w:t>
      </w:r>
    </w:p>
    <w:p>
      <w:pPr/>
      <w:r>
        <w:rPr>
          <w:lang w:val="fr_FR" w:bidi="fr_FR"/>
        </w:rPr>
      </w:r>
      <w:r>
        <w:rPr>
          <w:b/>
          <w:lang w:val="fr_FR" w:bidi="fr_FR"/>
        </w:rPr>
        <w:t>Dans la troisième partie :</w:t>
      </w:r>
      <w:r>
        <w:rPr>
          <w:lang w:val="fr_FR" w:bidi="fr_FR"/>
        </w:rPr>
        <w:t xml:space="preserve"> Paul dit aux femmes de prendre soin des veuves dans leur famille pour que l'Église puisse prendre soin des veuves qui n'ont pas de famille.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membres de l'Église</w:t>
      </w:r>
    </w:p>
    <w:p>
      <w:pPr>
        <w:pStyle w:val="ListBullet"/>
        <w:spacing w:line="240" w:lineRule="auto"/>
        <w:ind w:left="720"/>
      </w:pPr>
      <w:r>
        <w:rPr>
          <w:lang w:val="fr_FR" w:bidi="fr_FR"/>
        </w:rPr>
      </w:r>
      <w:r>
        <w:rPr>
          <w:lang w:val="fr_FR" w:bidi="fr_FR"/>
        </w:rPr>
        <w:t>Les personnes dans la communauté qui ne sont pas des croyants</w:t>
      </w:r>
    </w:p>
    <w:p>
      <w:pPr>
        <w:pStyle w:val="ListBullet"/>
        <w:spacing w:line="240" w:lineRule="auto"/>
        <w:ind w:left="720"/>
      </w:pPr>
      <w:r>
        <w:rPr>
          <w:lang w:val="fr_FR" w:bidi="fr_FR"/>
        </w:rPr>
      </w:r>
      <w:r>
        <w:rPr>
          <w:lang w:val="fr_FR" w:bidi="fr_FR"/>
        </w:rPr>
        <w:t>Les veuves que l'Église devrait ajouter à la liste</w:t>
      </w:r>
    </w:p>
    <w:p>
      <w:pPr>
        <w:pStyle w:val="ListBullet"/>
        <w:spacing w:line="240" w:lineRule="auto"/>
        <w:ind w:left="720"/>
      </w:pPr>
      <w:r>
        <w:rPr>
          <w:lang w:val="fr_FR" w:bidi="fr_FR"/>
        </w:rPr>
      </w:r>
      <w:r>
        <w:rPr>
          <w:lang w:val="fr_FR" w:bidi="fr_FR"/>
        </w:rPr>
        <w:t>Les jeunes veuves qui quittent la foi</w:t>
      </w:r>
    </w:p>
    <w:p>
      <w:pPr>
        <w:pStyle w:val="ListBullet"/>
        <w:spacing w:line="240" w:lineRule="auto"/>
        <w:ind w:left="720"/>
      </w:pPr>
      <w:r>
        <w:rPr>
          <w:lang w:val="fr_FR" w:bidi="fr_FR"/>
        </w:rPr>
      </w:r>
      <w:r>
        <w:rPr>
          <w:lang w:val="fr_FR" w:bidi="fr_FR"/>
        </w:rPr>
        <w:t>Les jeunes veuves qui vivent une vie pieuse</w:t>
      </w:r>
    </w:p>
    <w:p>
      <w:pPr>
        <w:pStyle w:val="ListBullet"/>
        <w:spacing w:line="240" w:lineRule="auto"/>
        <w:ind w:left="720"/>
      </w:pPr>
      <w:r>
        <w:rPr>
          <w:lang w:val="fr_FR" w:bidi="fr_FR"/>
        </w:rPr>
      </w:r>
      <w:r>
        <w:rPr>
          <w:lang w:val="fr_FR" w:bidi="fr_FR"/>
        </w:rPr>
        <w:t>Les nouveaux maris et les membres de la maisonnée</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Les veuves qui ont une famille pour les aider</w:t>
      </w:r>
    </w:p>
    <w:p>
      <w:pPr>
        <w:pStyle w:val="ListBullet"/>
        <w:spacing w:line="240" w:lineRule="auto"/>
        <w:ind w:left="720"/>
      </w:pPr>
      <w:r>
        <w:rPr>
          <w:lang w:val="fr_FR" w:bidi="fr_FR"/>
        </w:rPr>
      </w:r>
      <w:r>
        <w:rPr>
          <w:lang w:val="fr_FR" w:bidi="fr_FR"/>
        </w:rPr>
        <w:t>Et les femmes croyantes qui prennent soin de parents veuves</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de ce passage, Paul parle des veuves dont l'Église devrait prendre soin. Paul parle de la façon dont l'Église devrait mettre ces veuves sur une sorte de liste officielle de veuves. Nous ne savons pas si les responsables de l'Église ont écrit les noms sur un document, ou si les responsables connaissaient simplement les noms des veuves dont ils devaient prendre soin.</w:t>
      </w:r>
    </w:p>
    <w:p>
      <w:pPr/>
      <w:r>
        <w:rPr>
          <w:lang w:val="fr_FR" w:bidi="fr_FR"/>
        </w:rPr>
      </w:r>
      <w:r>
        <w:rPr>
          <w:lang w:val="fr_FR" w:bidi="fr_FR"/>
        </w:rPr>
        <w:t>Arrêtez-vous ici et discutez en groupe : dans votre culture, quand vous devez connaître une liste officielle de personnes, comment gardez-vous cette information ? Écrivez-vous cette information, ou gardez-vous les informations d'une autre manière ? Comment parlerez-vous de ces veuves qui sont sur une sorte de liste officielle que les responsables de l'Église connaissaient ? Mettez cet enregistrement en pause ici.</w:t>
      </w:r>
    </w:p>
    <w:p>
      <w:pPr/>
      <w:r>
        <w:rPr>
          <w:lang w:val="fr_FR" w:bidi="fr_FR"/>
        </w:rPr>
      </w:r>
      <w:r>
        <w:rPr>
          <w:lang w:val="fr_FR" w:bidi="fr_FR"/>
        </w:rPr>
        <w:t>Paul énumère trois qualités que ces veuves devraient avoir. Paul parle de ces veuves comme si les veuves étaient une seule personne, mais il parle des qualités que toutes ces veuves devraient avoir. Elle, la veuve, doit avoir plus de 60 ans, elle doit avoir été fidèle à son mari, et les gens doivent connaître la veuve pour ses bonnes œuvres. Ensuite, Paul donne des exemples de ses bonnes œuvres. Paul mentionne spécifiquement que la veuve doit avoir bien élevé ses enfants, qu'elle doit avoir fait preuve de l'hospitalité, qu'elle doit avoir lavé les pieds des croyants, et qu'elle doit avoir pris soin de ceux qui étaient en difficulté.</w:t>
      </w:r>
    </w:p>
    <w:p>
      <w:pPr/>
      <w:r>
        <w:rPr>
          <w:lang w:val="fr_FR" w:bidi="fr_FR"/>
        </w:rPr>
      </w:r>
      <w:r>
        <w:rPr>
          <w:lang w:val="fr_FR" w:bidi="fr_FR"/>
        </w:rPr>
        <w:t>Arrêtez-vous ici et discutez de cette question en groupe : l'exigence que cette veuve devrait être fidèle à son mari est la même exigence que Paul donne aux surintendants et aux diacres plus tôt dans 1 Timothée. Pensez à la façon dont vous avez traduit cette exigence et discutez de la façon dont vous pourriez la traduire ici. Quels sont certains exemples de prendre soin de quelqu'un qui est en difficulté ? Discutez de la façon dont vous pourriez traduire l'idée de prendre soin de ceux qui sont en difficulté. Mettez cet enregistrement en pause ici.</w:t>
      </w:r>
    </w:p>
    <w:p>
      <w:pPr/>
      <w:r>
        <w:rPr>
          <w:lang w:val="fr_FR" w:bidi="fr_FR"/>
        </w:rPr>
      </w:r>
      <w:r>
        <w:rPr>
          <w:lang w:val="fr_FR" w:bidi="fr_FR"/>
        </w:rPr>
        <w:t>Dans la deuxième partie de ce passage, Paul parle des veuves que l'Église ne devrait pas ajouter à la liste. Paul décrit une veuve qui se détourne de Christ à cause de ses désirs sexuels. Dieu juge cette veuve parce qu'elle a quitté sa première foi.</w:t>
      </w:r>
    </w:p>
    <w:p>
      <w:pPr/>
      <w:r>
        <w:rPr>
          <w:lang w:val="fr_FR" w:bidi="fr_FR"/>
        </w:rPr>
      </w:r>
      <w:r>
        <w:rPr>
          <w:lang w:val="fr_FR" w:bidi="fr_FR"/>
        </w:rPr>
        <w:t>Arrêtez-vous ici et discutez de cette question en groupe : comment pouvez-vous rendre clair que le problème n'est pas que la veuve veut épouser quelqu'un, mais que ses désirs l'éloignent de Christ ? Discutez de la façon dont vous pourriez décrire la façon dont les veuves rompent leur premier engagement ou quittent leur première foi. Mettez cet enregistrement en pause ici.</w:t>
      </w:r>
    </w:p>
    <w:p>
      <w:pPr/>
      <w:r>
        <w:rPr>
          <w:lang w:val="fr_FR" w:bidi="fr_FR"/>
        </w:rPr>
      </w:r>
      <w:r>
        <w:rPr>
          <w:lang w:val="fr_FR" w:bidi="fr_FR"/>
        </w:rPr>
        <w:t>Paul décrit aussi le danger auquel ces jeunes veuves pourraient faire face si l'Église les ajoute à la liste des veuves. Ces jeunes veuves pourraient apprendre à être paresseuses, à devenir des commères et à s'impliquer dans les affaires d'autres personnes. Paul encourage donc les plus jeunes veuves à se marier, à avoir des enfants et à prendre soin de leurs maisons. Enfin, Paul avertit que certaines jeunes veuves ont déjà quitté la foi et se sont détournées pour suivre Satan.</w:t>
      </w:r>
    </w:p>
    <w:p>
      <w:pPr/>
      <w:r>
        <w:rPr>
          <w:lang w:val="fr_FR" w:bidi="fr_FR"/>
        </w:rPr>
      </w:r>
      <w:r>
        <w:rPr>
          <w:lang w:val="fr_FR" w:bidi="fr_FR"/>
        </w:rPr>
        <w:t>Dans la dernière partie de ce passage, Paul dit aux femmes dans l'Église que les femmes devraient prendre soin de leurs proches qui sont veuves. L'Église ne devrait pas avoir à prendre soin de ces veuves. Les veuves avec une famille pour prendre soin d'elles ne devraient pas être un fardeau pour l'Église. Paul compare ces veuves à une lourde charge que quelqu'un devrait porter. Si les familles prennent soin de leurs propres veuves, l'Église pourra prendre soin d'autres veuves qui n'ont pas d'aide.</w:t>
      </w:r>
    </w:p>
    <w:p>
      <w:pPr/>
      <w:r>
        <w:rPr>
          <w:lang w:val="fr_FR" w:bidi="fr_FR"/>
        </w:rPr>
      </w:r>
      <w:r>
        <w:rPr>
          <w:lang w:val="fr_FR" w:bidi="fr_FR"/>
        </w:rPr>
        <w:t>Arrêtez-vous ici et discutez de cette question en groupe : que pensez-vous que Paul veut dire quand Paul dit qu'il ne veut pas que ces veuves soient un fardeau pour l'Église ? Quel mot ou expression pensez-vous pouvoir utiliser ici ? Mettez cet enregistrement en pause ici.</w:t>
      </w:r>
    </w:p>
    <w:p>
      <w:pPr/>
      <w:r>
        <w:rPr>
          <w:lang w:val="fr_FR" w:bidi="fr_FR"/>
        </w:rPr>
      </w:r>
      <w:r>
        <w:rPr>
          <w:lang w:val="fr_FR" w:bidi="fr_FR"/>
        </w:rPr>
        <w:t>Maintenant, le groupe devrait créer un scénario, dessiner ou utiliser des objets pour visualiser le passage et l'action qu'il contient.</w:t>
      </w:r>
    </w:p>
    <w:p>
      <w:pPr/>
      <w:r>
        <w:rPr>
          <w:lang w:val="fr_FR" w:bidi="fr_FR"/>
        </w:rPr>
      </w:r>
      <w:r>
        <w:rPr>
          <w:lang w:val="fr_FR" w:bidi="fr_FR"/>
        </w:rPr>
        <w:t>Il est utile de se rappeler que Paul parle d'un genre différent de veuve dans chaque partie. Paul parle de veuves qui devraient être ajoutées à la liste, de plus jeunes veuves et de veuves qui ont une famille pour aider à prendre soin d'elles. Dans la deuxième partie de ce passage, il pourrait être utile d'avoir trois jeunes veuves. L'une des veuves est éloignée par ses désirs. L'une des veuves vit la vie pieuse d'une femme et d'une mère. Et la troisième veuve devient paresseuse, commère et s'implique dans les affaires d'autres personnes.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5.9–16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membres de l'Église</w:t>
      </w:r>
    </w:p>
    <w:p>
      <w:pPr>
        <w:pStyle w:val="ListBullet"/>
        <w:spacing w:line="240" w:lineRule="auto"/>
        <w:ind w:left="720"/>
      </w:pPr>
      <w:r>
        <w:rPr>
          <w:lang w:val="fr_FR" w:bidi="fr_FR"/>
        </w:rPr>
      </w:r>
      <w:r>
        <w:rPr>
          <w:lang w:val="fr_FR" w:bidi="fr_FR"/>
        </w:rPr>
        <w:t>Les personnes dans la communauté qui ne sont pas des croyants</w:t>
      </w:r>
    </w:p>
    <w:p>
      <w:pPr>
        <w:pStyle w:val="ListBullet"/>
        <w:spacing w:line="240" w:lineRule="auto"/>
        <w:ind w:left="720"/>
      </w:pPr>
      <w:r>
        <w:rPr>
          <w:lang w:val="fr_FR" w:bidi="fr_FR"/>
        </w:rPr>
      </w:r>
      <w:r>
        <w:rPr>
          <w:lang w:val="fr_FR" w:bidi="fr_FR"/>
        </w:rPr>
        <w:t>Les veuves que l'Église devrait ajouter à la liste</w:t>
      </w:r>
    </w:p>
    <w:p>
      <w:pPr>
        <w:pStyle w:val="ListBullet"/>
        <w:spacing w:line="240" w:lineRule="auto"/>
        <w:ind w:left="720"/>
      </w:pPr>
      <w:r>
        <w:rPr>
          <w:lang w:val="fr_FR" w:bidi="fr_FR"/>
        </w:rPr>
      </w:r>
      <w:r>
        <w:rPr>
          <w:lang w:val="fr_FR" w:bidi="fr_FR"/>
        </w:rPr>
        <w:t>Les jeunes veuves qui quittent la foi</w:t>
      </w:r>
    </w:p>
    <w:p>
      <w:pPr>
        <w:pStyle w:val="ListBullet"/>
        <w:spacing w:line="240" w:lineRule="auto"/>
        <w:ind w:left="720"/>
      </w:pPr>
      <w:r>
        <w:rPr>
          <w:lang w:val="fr_FR" w:bidi="fr_FR"/>
        </w:rPr>
      </w:r>
      <w:r>
        <w:rPr>
          <w:lang w:val="fr_FR" w:bidi="fr_FR"/>
        </w:rPr>
        <w:t>Les jeunes veuves qui vivent une vie pieuse</w:t>
      </w:r>
    </w:p>
    <w:p>
      <w:pPr>
        <w:pStyle w:val="ListBullet"/>
        <w:spacing w:line="240" w:lineRule="auto"/>
        <w:ind w:left="720"/>
      </w:pPr>
      <w:r>
        <w:rPr>
          <w:lang w:val="fr_FR" w:bidi="fr_FR"/>
        </w:rPr>
      </w:r>
      <w:r>
        <w:rPr>
          <w:lang w:val="fr_FR" w:bidi="fr_FR"/>
        </w:rPr>
        <w:t>Les nouveaux maris et les membres de la maisonnée</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Les veuves qui ont une famille pour les aider</w:t>
      </w:r>
    </w:p>
    <w:p>
      <w:pPr>
        <w:pStyle w:val="ListBullet"/>
        <w:spacing w:line="240" w:lineRule="auto"/>
        <w:ind w:left="720"/>
      </w:pPr>
      <w:r>
        <w:rPr>
          <w:lang w:val="fr_FR" w:bidi="fr_FR"/>
        </w:rPr>
      </w:r>
      <w:r>
        <w:rPr>
          <w:lang w:val="fr_FR" w:bidi="fr_FR"/>
        </w:rPr>
        <w:t>Et les femmes croyantes qui prennent soin de parents veuves</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Mettez une veuve sur la liste officielle si elle a 60 ans, qu'elle a été une femme fidèle et qu'elle a une réputation pour les bonnes œuvres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 veuve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Refusez d'inscrire, ou d'inclure, les plus jeunes veuves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 plus jeune veuve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explique que ces jeunes veuves pourraient quitter leur première foi.</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la jeune veuve qui a quitté la foi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Certaines se sont déjà égarées pour suivre Satan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dit : « Les femmes devraient prendre soin des veuves dans leur propre famille. Ne laisse pas l'Église avoir à prendre soin d'elles. L'Église devrait être libre de prendre soin des veuves qui n'ont pas d'aide.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les femmes à qui Paul dit de prendre soin des veuves dans leur famille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5.9–16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Deux fois dans cette section, Paul parle de </w:t>
      </w:r>
      <w:r>
        <w:rPr>
          <w:b/>
          <w:lang w:val="fr_FR" w:bidi="fr_FR"/>
        </w:rPr>
        <w:t>bonnes œuvres</w:t>
      </w:r>
      <w:r>
        <w:rPr>
          <w:lang w:val="fr_FR" w:bidi="fr_FR"/>
        </w:rPr>
        <w:t>. Paul dit que les veuves que l'Église ajoute à la liste devraient être connues pour leurs bonnes œuvres. Les bonnes œuvres sont les choses que fait un croyant quand il entend les bonnes instructions de Dieu. Quand les gens connaissent une veuve pour ses bonnes œuvres, cela signifie que les gens connaissent la femme comme quelqu'un qui a vécu sa vie en suivant les voies de Dieu. Utilisez le même mot ou la même expression pour bonnes œuvres que dans les passages précédents.</w:t>
      </w:r>
    </w:p>
    <w:p>
      <w:pPr/>
      <w:r>
        <w:rPr>
          <w:lang w:val="fr_FR" w:bidi="fr_FR"/>
        </w:rPr>
      </w:r>
      <w:r>
        <w:rPr>
          <w:lang w:val="fr_FR" w:bidi="fr_FR"/>
        </w:rPr>
        <w:t xml:space="preserve">L'une des bonnes œuvres que font les veuves est de laver les pieds des </w:t>
      </w:r>
      <w:r>
        <w:rPr>
          <w:b/>
          <w:lang w:val="fr_FR" w:bidi="fr_FR"/>
        </w:rPr>
        <w:t>saints</w:t>
      </w:r>
      <w:r>
        <w:rPr>
          <w:lang w:val="fr_FR" w:bidi="fr_FR"/>
        </w:rPr>
        <w:t>, ou des personnes saintes de Dieu que Dieu a mises à part comme siennes. Tous les croyants sont des saints.</w:t>
      </w:r>
    </w:p>
    <w:p>
      <w:pPr/>
      <w:r>
        <w:rPr>
          <w:lang w:val="fr_FR" w:bidi="fr_FR"/>
        </w:rPr>
      </w:r>
      <w:r>
        <w:rPr>
          <w:lang w:val="fr_FR" w:bidi="fr_FR"/>
        </w:rPr>
        <w:t>Arrêtez-vous ici et discutez en groupe du mot ou de l'expression que vous utiliserez pour saints. Cherchez saints dans le Glossaire principal pour plus d'informations. Si vous avez traduit saints dans un autre livre de la Bible, utilisez le même mot que vous y avez utilisé. Mettez cet enregistrement en pause ici.</w:t>
      </w:r>
    </w:p>
    <w:p>
      <w:pPr/>
      <w:r>
        <w:rPr>
          <w:lang w:val="fr_FR" w:bidi="fr_FR"/>
        </w:rPr>
      </w:r>
      <w:r>
        <w:rPr>
          <w:lang w:val="fr_FR" w:bidi="fr_FR"/>
        </w:rPr>
        <w:t xml:space="preserve">Paul avertit que les désirs de ces plus jeunes veuves pourraient triompher du dévouement des veuves à </w:t>
      </w:r>
      <w:r>
        <w:rPr>
          <w:b/>
          <w:lang w:val="fr_FR" w:bidi="fr_FR"/>
        </w:rPr>
        <w:t>Christ</w:t>
      </w:r>
      <w:r>
        <w:rPr>
          <w:lang w:val="fr_FR" w:bidi="fr_FR"/>
        </w:rPr>
        <w:t>. Ici, Paul utilise Christ comme titre pour faire référence à Jésus. Utilisez le même mot ou la même expression pour Christ que dans les passages précédents. Cherchez Christ dans le Glossaire principal pour plus d'informations.</w:t>
      </w:r>
    </w:p>
    <w:p>
      <w:pPr/>
      <w:r>
        <w:rPr>
          <w:lang w:val="fr_FR" w:bidi="fr_FR"/>
        </w:rPr>
      </w:r>
      <w:r>
        <w:rPr>
          <w:lang w:val="fr_FR" w:bidi="fr_FR"/>
        </w:rPr>
        <w:t xml:space="preserve">Paul dit que les veuves qui abandonnent leur première foi s'attirent un </w:t>
      </w:r>
      <w:r>
        <w:rPr>
          <w:b/>
          <w:lang w:val="fr_FR" w:bidi="fr_FR"/>
        </w:rPr>
        <w:t>jugement</w:t>
      </w:r>
      <w:r>
        <w:rPr>
          <w:lang w:val="fr_FR" w:bidi="fr_FR"/>
        </w:rPr>
        <w:t>. Paul veut dire que Dieu jugera ces veuves qui ont quitté la foi. Ces veuves feront face aux conséquences pour leurs mauvaises actions. Bien que Paul ne spécifie pas ce qu'est ce jugement, il s'agit d'un langage fort qui porte un ton sérieux. Utilisez le même mot ou la même expression pour jugement que dans les passages précédents.</w:t>
      </w:r>
    </w:p>
    <w:p>
      <w:pPr/>
      <w:r>
        <w:rPr>
          <w:lang w:val="fr_FR" w:bidi="fr_FR"/>
        </w:rPr>
      </w:r>
      <w:r>
        <w:rPr>
          <w:lang w:val="fr_FR" w:bidi="fr_FR"/>
        </w:rPr>
        <w:t xml:space="preserve">Paul dit que Dieu jugera les plus jeunes veuves si elles quittent leur première </w:t>
      </w:r>
      <w:r>
        <w:rPr>
          <w:b/>
          <w:lang w:val="fr_FR" w:bidi="fr_FR"/>
        </w:rPr>
        <w:t>foi</w:t>
      </w:r>
      <w:r>
        <w:rPr>
          <w:lang w:val="fr_FR" w:bidi="fr_FR"/>
        </w:rPr>
        <w:t>. Quand Paul parle de cette première foi, Paul veut dire la foi chrétienne. Quitter leur première foi signifie que ces veuves arrêtent de suivre Dieu et de faire confiance à Jésus. Utilisez le même mot ou la même expression pour foi que dans les passages précédents. Cherchez foi dans le Glossaire principal pour plus d'informations.</w:t>
      </w:r>
    </w:p>
    <w:p>
      <w:pPr/>
      <w:r>
        <w:rPr>
          <w:lang w:val="fr_FR" w:bidi="fr_FR"/>
        </w:rPr>
      </w:r>
      <w:r>
        <w:rPr>
          <w:lang w:val="fr_FR" w:bidi="fr_FR"/>
        </w:rPr>
        <w:t xml:space="preserve">Paul dit que certaines veuves ont déjà quitté la foi et ont suivi </w:t>
      </w:r>
      <w:r>
        <w:rPr>
          <w:b/>
          <w:lang w:val="fr_FR" w:bidi="fr_FR"/>
        </w:rPr>
        <w:t>Satan</w:t>
      </w:r>
      <w:r>
        <w:rPr>
          <w:lang w:val="fr_FR" w:bidi="fr_FR"/>
        </w:rPr>
        <w:t xml:space="preserve">. Tout au long de la Bible, nous voyons que Satan est un ennemi principal de Dieu. Satan est un trompeur et essaie d'éloigner les gens de Dieu. Suivre Satan, c'est arrêter de suivre Dieu. Utilisez le même mot ou la même expression pour Satan que vous avez utilisé dans les passages précédents. Cherchez Satan dans le Glossaire principal pour plus d'informations. </w:t>
      </w:r>
    </w:p>
    <w:p>
      <w:pPr/>
      <w:r>
        <w:rPr>
          <w:lang w:val="fr_FR" w:bidi="fr_FR"/>
        </w:rPr>
      </w:r>
      <w:r>
        <w:rPr>
          <w:lang w:val="fr_FR" w:bidi="fr_FR"/>
        </w:rPr>
        <w:t xml:space="preserve">Paul dit aux femmes </w:t>
      </w:r>
      <w:r>
        <w:rPr>
          <w:b/>
          <w:lang w:val="fr_FR" w:bidi="fr_FR"/>
        </w:rPr>
        <w:t>croyantes</w:t>
      </w:r>
      <w:r>
        <w:rPr>
          <w:lang w:val="fr_FR" w:bidi="fr_FR"/>
        </w:rPr>
        <w:t xml:space="preserve"> de prendre soin de leurs propres proches qui sont veuves pour qu'elles ne soient pas un poids pour l'</w:t>
      </w:r>
      <w:r>
        <w:rPr>
          <w:b/>
          <w:lang w:val="fr_FR" w:bidi="fr_FR"/>
        </w:rPr>
        <w:t>Église</w:t>
      </w:r>
      <w:r>
        <w:rPr>
          <w:lang w:val="fr_FR" w:bidi="fr_FR"/>
        </w:rPr>
        <w:t>. Une femme croyante est quelqu'un qui a cru en Jésus et suit Dieu. Utilisez les mêmes mots ou expressions pour croyant et Église que vous avez utilisés dans les passages précédents, et cherchez croyant et Église dans le Glossaire principal pour plus d'informations.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5:17–25</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5.17–25. Laissez entrer la parole de Dieu dans vos cœurs.</w:t>
      </w:r>
    </w:p>
    <w:p>
      <w:pPr/>
      <w:r>
        <w:rPr>
          <w:lang w:val="fr_FR" w:bidi="fr_FR"/>
        </w:rPr>
      </w:r>
      <w:r>
        <w:rPr>
          <w:lang w:val="fr_FR" w:bidi="fr_FR"/>
        </w:rPr>
        <w:t xml:space="preserve">Écoutez l'enregistrement de 1 Timothée 5.17–25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5.17–25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 passage, Paul continue d'enseigner à Timothée sur comment les individus et les responsables devraient se comporter en tant que membres de l'Église de Dieu. Paul se concentre sur la façon dont Timothée et le reste des personnes dans l'Église devraient traiter les responsables de l'Église, appelés les anciens de l'Église.</w:t>
      </w:r>
    </w:p>
    <w:p>
      <w:pPr/>
      <w:r>
        <w:rPr>
          <w:lang w:val="fr_FR" w:bidi="fr_FR"/>
        </w:rPr>
      </w:r>
      <w:r>
        <w:rPr>
          <w:lang w:val="fr_FR" w:bidi="fr_FR"/>
        </w:rPr>
        <w:t>Les anciens de la communauté de l'Église sont probablement le même groupe de personnes que les surintendants dont Paul a parlé plus tôt dans 1 Timothée. Dans le Nouveau Testament, les anciens ne sont pas simplement des chrétiens plus âgés dans la communauté. Les anciens sont des personnes que les autres respectent. Le rôle officiel et reconnu d'un ancien est de guider les affaires de l'Église. Les anciens qui font bien leur œuvre font une bonne chose et méritent un double honneur de la part de la communauté de l'Église. C'est-à-dire que l'Église devrait beaucoup respecter ses responsables, et l'Église devrait aussi aider les anciens avec des besoins matériels. En d'autres termes, les membres de l'Église devraient aussi s'assurer que les anciens ont assez d'argent, de nourriture, de vêtements ou tout ce que les anciens ont besoin pour vivre. Ceci est particulièrement vrai pour les anciens qui prêchent Jésus et enseignent aux gens à obéir à Jésus.</w:t>
      </w:r>
    </w:p>
    <w:p>
      <w:pPr/>
      <w:r>
        <w:rPr>
          <w:lang w:val="fr_FR" w:bidi="fr_FR"/>
        </w:rPr>
      </w:r>
      <w:r>
        <w:rPr>
          <w:lang w:val="fr_FR" w:bidi="fr_FR"/>
        </w:rPr>
        <w:t>Paul mentionne ensuite une parole de l'Ancien Testament pour démontrer le point de vue de Paul. Paul donne l'exemple d'un bœuf qui foule le grain. On ne devrait pas mettre une muselière sur le bœuf, ce qui empêcherait le bœuf de manger le grain pendant que le bœuf travaille. Un bœuf est un grand animal fort comme une vache ou un taureau, et les agriculteurs utilisaient souvent un ou plusieurs bœufs pour aider avec le travail agricole. Par exemple, les bœufs pourraient tirer des charrues ou des chariots lourds. Quand les agriculteurs moissonnaient du blé, les agriculteurs devaient séparer les grains des tiges coupées. Pour faire cela, les agriculteurs faisaient marcher plusieurs fois un bœuf sur les tiges. Si un agriculteur voulait empêcher un bœuf de manger le grain, l'agriculteur mettrait ce qu'on appelle une muselière sur le museau du bœuf.</w:t>
      </w:r>
    </w:p>
    <w:p>
      <w:pPr/>
      <w:r>
        <w:rPr>
          <w:lang w:val="fr_FR" w:bidi="fr_FR"/>
        </w:rPr>
      </w:r>
      <w:r>
        <w:rPr>
          <w:lang w:val="fr_FR" w:bidi="fr_FR"/>
        </w:rPr>
        <w:t xml:space="preserve">Arrêtez-vous ici et, en groupe, regardez une image de </w:t>
      </w:r>
      <w:r>
        <w:rPr>
          <w:lang w:val="fr_FR" w:bidi="fr_FR"/>
        </w:rPr>
        <w:t>bœufs qui foulent du blé</w:t>
      </w:r>
      <w:r>
        <w:rPr>
          <w:lang w:val="fr_FR" w:bidi="fr_FR"/>
        </w:rPr>
        <w:t xml:space="preserve">. Regardez aussi une image d'une </w:t>
      </w:r>
      <w:r>
        <w:rPr>
          <w:b/>
          <w:lang w:val="fr_FR" w:bidi="fr_FR"/>
        </w:rPr>
        <w:t>muselière</w:t>
      </w:r>
      <w:r>
        <w:rPr>
          <w:lang w:val="fr_FR" w:bidi="fr_FR"/>
        </w:rPr>
        <w:t>. Arrêtez l'enregistrement ici.</w:t>
      </w:r>
    </w:p>
    <w:p>
      <w:pPr/>
      <w:r>
        <w:rPr>
          <w:lang w:val="fr_FR" w:bidi="fr_FR"/>
        </w:rPr>
      </w:r>
      <w:r>
        <w:rPr>
          <w:lang w:val="fr_FR" w:bidi="fr_FR"/>
        </w:rPr>
        <w:t>Paul a parlé de ce bœuf avec une muselière pour montrer comment la communauté de l'Église devrait prendre soin des anciens. Quelqu'un qui utilise un bœuf pour battre le grain devrait permettre au bœuf de manger ce dont il a besoin, et de même, l'Église devrait donner à ses anciens ce dont les anciens ont besoin. Paul mentionne ensuite une parole des Écritures du Nouveau Testament pour souligner le point de Paul selon lequel l'Église devrait aider les anciens avec ce dont les anciens ont besoin. Paul dit que la personne qui travaille mérite de recevoir un paiement pour son œuvre.</w:t>
      </w:r>
    </w:p>
    <w:p>
      <w:pPr/>
      <w:r>
        <w:rPr>
          <w:lang w:val="fr_FR" w:bidi="fr_FR"/>
        </w:rPr>
      </w:r>
      <w:r>
        <w:rPr>
          <w:lang w:val="fr_FR" w:bidi="fr_FR"/>
        </w:rPr>
        <w:t>Arrêtez-vous ici et discutez de cette question en groupe : comment les gens prennent-ils soin des responsables de votre communauté ? Quel genre de choses les gens pourraient-ils donner à leurs responsables pour les aider à les soutenir ? Arrêtez l'enregistrement ici.</w:t>
      </w:r>
    </w:p>
    <w:p>
      <w:pPr/>
      <w:r>
        <w:rPr>
          <w:lang w:val="fr_FR" w:bidi="fr_FR"/>
        </w:rPr>
      </w:r>
      <w:r>
        <w:rPr>
          <w:lang w:val="fr_FR" w:bidi="fr_FR"/>
        </w:rPr>
        <w:t>Paul instruit Timothée sur ce qu'il faut faire quand quelqu'un accuse un ancien de faire de mauvaises choses, c'est-à-dire de pécher. La loi de l'Ancien Testament disait qu'un juge devait écouter au moins deux témoins quand quelqu'un accusait une personne d'avoir commis un acte répréhensible. Jésus dit la même chose dans le livre de Matthieu. Timothée ne doit pas accepter l'accusation de quelqu'un contre un ancien, à moins qu'au moins deux ou trois personnes n'aient vu ou entendu l'ancien pécher. Quand Timothée trouve qu'un ancien pèche, Timothée doit réprimander, confronter et corriger la personne qui pèche. Timothée devrait faire cela publiquement, en présence de l'assemblée, pour que les autres, c'est-à-dire les autres anciens, aient peur de faire ce qui est mal et choisissent de faire ce qui est juste.</w:t>
      </w:r>
    </w:p>
    <w:p>
      <w:pPr/>
      <w:r>
        <w:rPr>
          <w:lang w:val="fr_FR" w:bidi="fr_FR"/>
        </w:rPr>
      </w:r>
      <w:r>
        <w:rPr>
          <w:lang w:val="fr_FR" w:bidi="fr_FR"/>
        </w:rPr>
        <w:t>Paul ordonne ensuite à Timothée de faire quelque chose de très important. Paul souligne ce qu'il est sur le point de dire en laissant entendre que Dieu, Christ Jésus et même les anges spécialement choisis de Dieu seront témoins de si Timothée obéit à Paul ou non. Paul ordonne à Timothée d'obéir aux instructions de Paul sans juger les gens avant que Timothée n'entende tous les témoins. Timothée ne devrait pas non plus montrer de favoritisme envers ou contre une personne. Timothée doit traiter chaque ancien de la même manière juste.</w:t>
      </w:r>
    </w:p>
    <w:p>
      <w:pPr/>
      <w:r>
        <w:rPr>
          <w:lang w:val="fr_FR" w:bidi="fr_FR"/>
        </w:rPr>
      </w:r>
      <w:r>
        <w:rPr>
          <w:lang w:val="fr_FR" w:bidi="fr_FR"/>
        </w:rPr>
        <w:t>Arrêtez-vous ici et discutez de cette question en groupe : dans votre culture, que se passe-t-il quand quelqu'un accuse une autre personne de pécher ? Comment les gens pourraient-ils répondre à l'accusation ? Que pourraient-ils faire les gens pour s'assurer qu'ils jugent bien la situation ? Arrêtez l'enregistrement ici.</w:t>
      </w:r>
    </w:p>
    <w:p>
      <w:pPr/>
      <w:r>
        <w:rPr>
          <w:lang w:val="fr_FR" w:bidi="fr_FR"/>
        </w:rPr>
      </w:r>
      <w:r>
        <w:rPr>
          <w:lang w:val="fr_FR" w:bidi="fr_FR"/>
        </w:rPr>
        <w:t>Paul dit à Timothée d'être patient et prudent quand il choisit des personnes pour être de nouveaux responsables pour la communauté des croyants. En d'autres termes, Paul voulait que Timothée ne se précipite pas, mais qu'il prenne assez de temps pour s'assurer que la personne était qualifiée pour être un bon ancien. Quand Timothée et les autres responsables des croyants nommaient une personne pour être un ancien, les responsables faisaient quelque chose qui était communément appelé « imposer les mains ». Timothée et les autres responsables des croyants se tenaient autour de la personne qu'ils nommaient, posaient leurs mains sur lui et priaient pour lui.</w:t>
      </w:r>
    </w:p>
    <w:p>
      <w:pPr/>
      <w:r>
        <w:rPr>
          <w:lang w:val="fr_FR" w:bidi="fr_FR"/>
        </w:rPr>
      </w:r>
      <w:r>
        <w:rPr>
          <w:lang w:val="fr_FR" w:bidi="fr_FR"/>
        </w:rPr>
        <w:t>Paul ne voulait pas non plus que Timothée prenne part aux péchés des autres. Cela signifie que Paul ne voulait pas que Timothée s'associe à d'autres anciens qui pratiquaient des choses pécheresses. Si Timothée nommait un ancien trop rapidement avant qu'il ne connaisse le caractère de l'homme, Timothée partagerait les péchés de cet ancien. C'est-à-dire que Timothée serait en partie responsable des péchés que l'ancien commettait. Paul veut que Timothée se garde pur, libre du péché, et qu'il évite de pécher de manière importante.</w:t>
      </w:r>
    </w:p>
    <w:p>
      <w:pPr/>
      <w:r>
        <w:rPr>
          <w:lang w:val="fr_FR" w:bidi="fr_FR"/>
        </w:rPr>
      </w:r>
      <w:r>
        <w:rPr>
          <w:lang w:val="fr_FR" w:bidi="fr_FR"/>
        </w:rPr>
        <w:t>Arrêtez-vous ici et discutez en groupe : parlez d'un moment dans votre communauté où un responsable a fait quelque chose qui n'était pas bon. Que ressentait la communauté au sujet de la personne qui avait nommé ou mandaté ce responsable ? Mettez cet enregistrement en pause ici.</w:t>
      </w:r>
    </w:p>
    <w:p>
      <w:pPr/>
      <w:r>
        <w:rPr>
          <w:lang w:val="fr_FR" w:bidi="fr_FR"/>
        </w:rPr>
      </w:r>
      <w:r>
        <w:rPr>
          <w:lang w:val="fr_FR" w:bidi="fr_FR"/>
        </w:rPr>
        <w:t>L'une des façons dont Timothée a peut-être essayé de se garder pur était de ne jamais boire de vin, qui est une boisson alcoolisée faite de jus de raisin fermenté. À l'époque où vivait Timothée, les gens buvaient souvent du vin. Cependant, si une personne buvait trop de vin, elle s'enivrerait, ce qui n'était pas bon, en particulier pour un responsable de l'Église. Ici Paul dit à Timothée que Timothée pouvait boire du vin pour des raisons de santé. La quantité de vin n'était pas suffisante pour rendre Timothée ivre. Et le but de boire le vin était d'aider l'estomac, ou la digestion, de Timothée parce que Timothée était si souvent malade.</w:t>
      </w:r>
    </w:p>
    <w:p>
      <w:pPr/>
      <w:r>
        <w:rPr>
          <w:lang w:val="fr_FR" w:bidi="fr_FR"/>
        </w:rPr>
      </w:r>
      <w:r>
        <w:rPr>
          <w:lang w:val="fr_FR" w:bidi="fr_FR"/>
        </w:rPr>
        <w:t>Arrêtez-vous ici et discutez en groupe : que ressentent les gens au sujet du fait de boire du vin ou de l'alcool dans votre communauté ? À quelles fins boiriez-vous de l'alcool ? Mettez cet enregistrement en pause ici.</w:t>
      </w:r>
    </w:p>
    <w:p>
      <w:pPr/>
      <w:r>
        <w:rPr>
          <w:lang w:val="fr_FR" w:bidi="fr_FR"/>
        </w:rPr>
      </w:r>
      <w:r>
        <w:rPr>
          <w:lang w:val="fr_FR" w:bidi="fr_FR"/>
        </w:rPr>
        <w:t>Enfin, Paul poursuit son instruction au sujet des anciens en disant que les péchés de certaines personnes sont évidents. Paul veut dire que certains hommes que Timothée a choisis comme anciens pourraient pécher d'une manière que la plupart des autres personnes pourraient facilement voir ou découvrir. Timothée et d'autres responsables de l'Église pourraient donc juger que la personne avec des péchés évidents n'est pas un responsable acceptable de l'Église. Mais certaines autres personnes pèchent en secret, et leur péché n'est peut-être pas évident avant plus tard.</w:t>
      </w:r>
    </w:p>
    <w:p>
      <w:pPr/>
      <w:r>
        <w:rPr>
          <w:lang w:val="fr_FR" w:bidi="fr_FR"/>
        </w:rPr>
      </w:r>
      <w:r>
        <w:rPr>
          <w:lang w:val="fr_FR" w:bidi="fr_FR"/>
        </w:rPr>
        <w:t>De la même manière qu'il peut ou non prendre du temps pour apprendre au sujet des péchés, il peut aussi prendre un certain temps pour apprendre au sujet des bonnes actions que fait une personne. Quand une personne fait de bonnes choses, ce que fait la personne est évident. Mais même quand les bonnes actions ne sont pas évidentes, d'autres personnes finiront par reconnaître ces actes.</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5.17–25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 principales.</w:t>
      </w:r>
    </w:p>
    <w:p>
      <w:pPr/>
      <w:r>
        <w:rPr>
          <w:lang w:val="fr_FR" w:bidi="fr_FR"/>
        </w:rPr>
      </w:r>
      <w:r>
        <w:rPr>
          <w:b/>
          <w:lang w:val="fr_FR" w:bidi="fr_FR"/>
        </w:rPr>
        <w:t>Dans la première partie :</w:t>
      </w:r>
      <w:r>
        <w:rPr>
          <w:lang w:val="fr_FR" w:bidi="fr_FR"/>
        </w:rPr>
        <w:t xml:space="preserve"> Paul instruit Timothée sur la façon dont Timothée et les membres de l'Église devraient honorer les anciens de l'Église.</w:t>
      </w:r>
    </w:p>
    <w:p>
      <w:pPr/>
      <w:r>
        <w:rPr>
          <w:lang w:val="fr_FR" w:bidi="fr_FR"/>
        </w:rPr>
      </w:r>
      <w:r>
        <w:rPr>
          <w:b/>
          <w:lang w:val="fr_FR" w:bidi="fr_FR"/>
        </w:rPr>
        <w:t>Dans la deuxième partie :</w:t>
      </w:r>
      <w:r>
        <w:rPr>
          <w:lang w:val="fr_FR" w:bidi="fr_FR"/>
        </w:rPr>
        <w:t xml:space="preserve"> Paul donne des instructions concernant le péché et la pureté parmi les responsables de l'Église. Ici, Paul se concentre sur ce qu'il faut faire quand quelqu'un accuse un ancien de péché, sur la propre pureté de Timothée et sur la patience quand il nomme de nouveaux responsables de l'Église.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anciens de l'Église</w:t>
      </w:r>
    </w:p>
    <w:p>
      <w:pPr>
        <w:pStyle w:val="ListBullet"/>
        <w:spacing w:line="240" w:lineRule="auto"/>
        <w:ind w:left="720"/>
      </w:pPr>
      <w:r>
        <w:rPr>
          <w:lang w:val="fr_FR" w:bidi="fr_FR"/>
        </w:rPr>
      </w:r>
      <w:r>
        <w:rPr>
          <w:lang w:val="fr_FR" w:bidi="fr_FR"/>
        </w:rPr>
        <w:t>Les membres de l'Église</w:t>
      </w:r>
    </w:p>
    <w:p>
      <w:pPr>
        <w:pStyle w:val="ListBullet"/>
        <w:spacing w:line="240" w:lineRule="auto"/>
        <w:ind w:left="720"/>
      </w:pPr>
      <w:r>
        <w:rPr>
          <w:lang w:val="fr_FR" w:bidi="fr_FR"/>
        </w:rPr>
      </w:r>
      <w:r>
        <w:rPr>
          <w:lang w:val="fr_FR" w:bidi="fr_FR"/>
        </w:rPr>
        <w:t>Un bœuf</w:t>
      </w:r>
    </w:p>
    <w:p>
      <w:pPr>
        <w:pStyle w:val="ListBullet"/>
        <w:spacing w:line="240" w:lineRule="auto"/>
        <w:ind w:left="720"/>
      </w:pPr>
      <w:r>
        <w:rPr>
          <w:lang w:val="fr_FR" w:bidi="fr_FR"/>
        </w:rPr>
      </w:r>
      <w:r>
        <w:rPr>
          <w:lang w:val="fr_FR" w:bidi="fr_FR"/>
        </w:rPr>
        <w:t>Le laboureur</w:t>
      </w:r>
    </w:p>
    <w:p>
      <w:pPr>
        <w:pStyle w:val="ListBullet"/>
        <w:spacing w:line="240" w:lineRule="auto"/>
        <w:ind w:left="720"/>
      </w:pPr>
      <w:r>
        <w:rPr>
          <w:lang w:val="fr_FR" w:bidi="fr_FR"/>
        </w:rPr>
      </w:r>
      <w:r>
        <w:rPr>
          <w:lang w:val="fr_FR" w:bidi="fr_FR"/>
        </w:rPr>
        <w:t>Deux ou trois témoins</w:t>
      </w:r>
    </w:p>
    <w:p>
      <w:pPr>
        <w:pStyle w:val="ListBullet"/>
        <w:spacing w:line="240" w:lineRule="auto"/>
        <w:ind w:left="720"/>
      </w:pPr>
      <w:r>
        <w:rPr>
          <w:lang w:val="fr_FR" w:bidi="fr_FR"/>
        </w:rPr>
      </w:r>
      <w:r>
        <w:rPr>
          <w:lang w:val="fr_FR" w:bidi="fr_FR"/>
        </w:rPr>
        <w:t>Les anciens qui continuent de pécher</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anges que Dieu a spécialement choisis</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Et Timothée</w:t>
      </w:r>
    </w:p>
    <w:p>
      <w:pPr/>
      <w:r>
        <w:rPr>
          <w:lang w:val="fr_FR" w:bidi="fr_FR"/>
        </w:rPr>
      </w:r>
      <w:r>
        <w:rPr>
          <w:lang w:val="fr_FR" w:bidi="fr_FR"/>
        </w:rPr>
        <w:t>En groupe, prêtez attention à ces parties du cadre du passage :</w:t>
      </w:r>
    </w:p>
    <w:p>
      <w:pPr/>
      <w:r>
        <w:rPr>
          <w:lang w:val="fr_FR" w:bidi="fr_FR"/>
        </w:rPr>
      </w:r>
      <w:r>
        <w:rPr>
          <w:lang w:val="fr_FR" w:bidi="fr_FR"/>
        </w:rPr>
        <w:t>Paul commence ce passage avec un commandement pour Timothée et les membres de l'Église. Paul leur dit d'honorer les anciens qui font bien leur œuvre. Paul dit que sa raison pour donner ce commandement vient des Écritures. L'un des passages des Écritures dont parle Paul mentionne un bœuf qui foule le grain, et l'autre mentionne un ouvrier qui mérite d'être payé pour l'œuvre qu'il a faite.</w:t>
      </w:r>
    </w:p>
    <w:p>
      <w:pPr/>
      <w:r>
        <w:rPr>
          <w:lang w:val="fr_FR" w:bidi="fr_FR"/>
        </w:rPr>
      </w:r>
      <w:r>
        <w:rPr>
          <w:lang w:val="fr_FR" w:bidi="fr_FR"/>
        </w:rPr>
        <w:t>Arrêtez-vous ici et discutez de cette question en groupe : que dites-vous quand vous voulez montrer qu'une parole est venue des Écritures ? Quel mot ou expression pourriez-vous utiliser pour citer une parole d'une histoire ou d'un proverbe communément connu ? Arrêtez l'enregistrement ici.</w:t>
      </w:r>
    </w:p>
    <w:p>
      <w:pPr/>
      <w:r>
        <w:rPr>
          <w:lang w:val="fr_FR" w:bidi="fr_FR"/>
        </w:rPr>
      </w:r>
      <w:r>
        <w:rPr>
          <w:lang w:val="fr_FR" w:bidi="fr_FR"/>
        </w:rPr>
        <w:t>Dans la partie suivante de ce passage, Paul est principalement concerné par le péché et la pureté. Tout d'abord, Paul ordonne à Timothée de ne pas écouter quand quelqu'un accuse un ancien, à moins qu'au moins deux ou trois personnes n'aient vu ou entendu l'ancien pécher. Si un ancien pèche, les autres responsables devraient confronter et corriger l'ancien qui pèche. Il est très probable que quand Paul dit que les responsables devraient confronter l'ancien devant tout le monde, Paul veut dire qu'ils devraient confronter l'ancien devant l'Église tout entière. Les autres anciens et les membres de l'Église peuvent ensuite voir qu'il est important de suivre les lois de Dieu.</w:t>
      </w:r>
    </w:p>
    <w:p>
      <w:pPr/>
      <w:r>
        <w:rPr>
          <w:lang w:val="fr_FR" w:bidi="fr_FR"/>
        </w:rPr>
      </w:r>
      <w:r>
        <w:rPr>
          <w:lang w:val="fr_FR" w:bidi="fr_FR"/>
        </w:rPr>
        <w:t>Paul souligne ensuite qu'il est très important pour Timothée d'être pur lui-même quand il juge la pureté des autres anciens. En nommant Dieu, Christ Jésus et les anges choisis, Paul montre qu'il est très sérieux. Paul fait aussi cela pour rappeler à Timothée la vérité que Dieu, Jésus et les anges savent ce que fait Timothée dans ces questions. Timothée devrait donc agir d'une manière absolument pure.</w:t>
      </w:r>
    </w:p>
    <w:p>
      <w:pPr/>
      <w:r>
        <w:rPr>
          <w:lang w:val="fr_FR" w:bidi="fr_FR"/>
        </w:rPr>
      </w:r>
      <w:r>
        <w:rPr>
          <w:lang w:val="fr_FR" w:bidi="fr_FR"/>
        </w:rPr>
        <w:t>Arrêtez-vous ici et discutez de cette question en groupe : quand une personne est très sérieuse et veut ordonner à quelqu'un d'autre de faire quelque chose de très important, quel genre de choses la personne pourrait-elle dire ? Arrêtez l'enregistrement ici.</w:t>
      </w:r>
    </w:p>
    <w:p>
      <w:pPr/>
      <w:r>
        <w:rPr>
          <w:lang w:val="fr_FR" w:bidi="fr_FR"/>
        </w:rPr>
      </w:r>
      <w:r>
        <w:rPr>
          <w:lang w:val="fr_FR" w:bidi="fr_FR"/>
        </w:rPr>
        <w:t>Paul exhorte ensuite Timothée à être patient et pur quand Timothée impose les mains sur, ou nomme, les anciens. Paul déclare la première partie de cette instruction de manière négative : Paul dit : « Ne sois pas hâtif, ou rapide, quand tu nommes des anciens et partage donc leurs péchés ». Paul veut dire que Timothée devrait prendre le temps que Timothée a besoin pour comprendre le caractère des anciens. Comme Paul le dira plus tard dans cette partie de sa lettre, nous ne connaissons parfois pas les bonnes ou mauvaises actions d'une personne immédiatement. Il faut du temps pour voir les actions d'une personne. Si Timothée n'est pas patient, et que Timothée nomme des personnes qui pèchent, Timothée prendra aussi part à leurs péchés ! Au lieu de cela, Timothée devrait être pur, ou complètement dévoué à Dieu et à suivre les lois de Dieu. Les instructions de Paul à Timothée à ce sujet s'appliqueraient aussi aux anciens de l'Église qui dirigeront après que Timothée soit parti.</w:t>
      </w:r>
    </w:p>
    <w:p>
      <w:pPr/>
      <w:r>
        <w:rPr>
          <w:lang w:val="fr_FR" w:bidi="fr_FR"/>
        </w:rPr>
      </w:r>
      <w:r>
        <w:rPr>
          <w:lang w:val="fr_FR" w:bidi="fr_FR"/>
        </w:rPr>
        <w:t>Arrêtez-vous ici et discutez de cette question en groupe : comment montrerez-vous que Paul dit à Timothée d'être patient et de prendre du temps pour comprendre le caractère d'une personne avant que Timothée ne nomme cette personne comme ancien ? Mettez cet enregistrement en pause ici.</w:t>
      </w:r>
    </w:p>
    <w:p>
      <w:pPr/>
      <w:r>
        <w:rPr>
          <w:lang w:val="fr_FR" w:bidi="fr_FR"/>
        </w:rPr>
      </w:r>
      <w:r>
        <w:rPr>
          <w:lang w:val="fr_FR" w:bidi="fr_FR"/>
        </w:rPr>
        <w:t>Beaucoup de traductions comprennent la déclaration suivante de Paul au sujet de boire un peu de vin comme un commentaire latéral que Paul fait à Timothée à titre personnel. Cette déclaration semble ne pas être à sa place ici dans l'enseignement au sujet des anciens. Cependant, peut-être que Timothée, en tant qu'ancien, pensait qu'il ne devrait pas boire de vin du tout pour se garder pur. Timothée doit avoir souvent été malade avec des problèmes d'estomac. Paul suggère que si Timothée buvait un peu de vin, cela aiderait l'estomac de Timothée à être en bonne santé.</w:t>
      </w:r>
    </w:p>
    <w:p>
      <w:pPr/>
      <w:r>
        <w:rPr>
          <w:lang w:val="fr_FR" w:bidi="fr_FR"/>
        </w:rPr>
      </w:r>
      <w:r>
        <w:rPr>
          <w:lang w:val="fr_FR" w:bidi="fr_FR"/>
        </w:rPr>
        <w:t>Arrêtez-vous ici et discutez de cette question en groupe : au milieu des instructions de Paul à Timothée au sujet des anciens dans une Église, Paul donne à Timothée des instructions personnelles au sujet de la santé de Timothée qui sont liées à la pureté des anciens. Comment traduiriez-vous cette information supplémentaire ? Arrêtez l'enregistrement ici.</w:t>
      </w:r>
    </w:p>
    <w:p>
      <w:pPr/>
      <w:r>
        <w:rPr>
          <w:lang w:val="fr_FR" w:bidi="fr_FR"/>
        </w:rPr>
      </w:r>
      <w:r>
        <w:rPr>
          <w:lang w:val="fr_FR" w:bidi="fr_FR"/>
        </w:rPr>
        <w:t>Alors que Paul termine ce passage, Paul parle de la façon dont nous pouvons parfois voir les péchés et les bonnes œuvres d'une personne immédiatement, mais nous ne voyons parfois pas ces choses avant plus tard dans la vie de quelqu'un. Paul parle d'abord de la façon dont les gens peuvent voir certains péchés immédiatement, mais les gens peuvent ne pas voir d'autres péchés avant plus tard. De même, les gens peuvent voir certaines bonnes œuvres immédiatement, et les gens pourront voir chaque bonne œuvre en fin de compte.</w:t>
      </w:r>
    </w:p>
    <w:p>
      <w:pPr/>
      <w:r>
        <w:rPr>
          <w:lang w:val="fr_FR" w:bidi="fr_FR"/>
        </w:rPr>
      </w:r>
      <w:r>
        <w:rPr>
          <w:lang w:val="fr_FR" w:bidi="fr_FR"/>
        </w:rPr>
        <w:t>Arrêtez-vous ici et discutez en groupe de la façon dont vous traduiriez cette idée plus naturellement dans votre langue. Arrêtez l'enregistrement ici.</w:t>
      </w:r>
    </w:p>
    <w:p>
      <w:pPr/>
      <w:r>
        <w:rPr>
          <w:lang w:val="fr_FR" w:bidi="fr_FR"/>
        </w:rPr>
      </w:r>
      <w:r>
        <w:rPr>
          <w:lang w:val="fr_FR" w:bidi="fr_FR"/>
        </w:rPr>
        <w:t>Le groupe devrait maintenant créer un scénario, dessiner ou utiliser des objets pour représenter chaque personnage dans ce passage. Montrez que les anciens font un travail important, et que les membres de l'Église donnent aux anciens ce dont ils ont besoin pour vivre. Quand quelqu'un accuse un ancien d'avoir commis un acte répréhensible, vous pourriez montrer que Timothée rejette d'abord l'accusation. Les gens amènent ensuite deux ou trois témoins, et Timothée écoute l'accusation et discute du problème devant l'Église tout entière. Montrez que Dieu, Christ Jésus et certains anges veillent à tout ce que fait Timothée. Montrez comment Dieu instruit Timothée, et comment Timothée écoute Dieu et se dédie complètement à Dieu. Timothée écoute Dieu avant de nommer de nouveaux responsables de l'Église. Dieu se soucie aussi de la santé des gens, et Paul dit donc à Timothée de boire un peu de vin pour aider sa santé. Timothée est d'accord, et il boit le vin, mais Timothée regarde Dieu et est complètement dévoué à Dieu tout du long. Timothée regarde ensuite les autres anciens et les membres de l'Église. Certaines personnes font de bonnes choses, et de mauvaises choses, à l'arrière du groupe où personne ne peut les voir. Montrez ensuite comment le groupe de personnes se déplace de côté pour que tout le monde puisse voir ce qui se passe à l'arrière du groupe. De cette manière, tout le monde finira par voir les bonnes et mauvaises actions de tout le monde.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5.17–25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Les anciens de l'Église</w:t>
      </w:r>
    </w:p>
    <w:p>
      <w:pPr>
        <w:pStyle w:val="ListBullet"/>
        <w:spacing w:line="240" w:lineRule="auto"/>
        <w:ind w:left="720"/>
      </w:pPr>
      <w:r>
        <w:rPr>
          <w:lang w:val="fr_FR" w:bidi="fr_FR"/>
        </w:rPr>
      </w:r>
      <w:r>
        <w:rPr>
          <w:lang w:val="fr_FR" w:bidi="fr_FR"/>
        </w:rPr>
        <w:t>Les membres de l'Église</w:t>
      </w:r>
    </w:p>
    <w:p>
      <w:pPr>
        <w:pStyle w:val="ListBullet"/>
        <w:spacing w:line="240" w:lineRule="auto"/>
        <w:ind w:left="720"/>
      </w:pPr>
      <w:r>
        <w:rPr>
          <w:lang w:val="fr_FR" w:bidi="fr_FR"/>
        </w:rPr>
      </w:r>
      <w:r>
        <w:rPr>
          <w:lang w:val="fr_FR" w:bidi="fr_FR"/>
        </w:rPr>
        <w:t>Un bœuf</w:t>
      </w:r>
    </w:p>
    <w:p>
      <w:pPr>
        <w:pStyle w:val="ListBullet"/>
        <w:spacing w:line="240" w:lineRule="auto"/>
        <w:ind w:left="720"/>
      </w:pPr>
      <w:r>
        <w:rPr>
          <w:lang w:val="fr_FR" w:bidi="fr_FR"/>
        </w:rPr>
      </w:r>
      <w:r>
        <w:rPr>
          <w:lang w:val="fr_FR" w:bidi="fr_FR"/>
        </w:rPr>
        <w:t>Le laboureur</w:t>
      </w:r>
    </w:p>
    <w:p>
      <w:pPr>
        <w:pStyle w:val="ListBullet"/>
        <w:spacing w:line="240" w:lineRule="auto"/>
        <w:ind w:left="720"/>
      </w:pPr>
      <w:r>
        <w:rPr>
          <w:lang w:val="fr_FR" w:bidi="fr_FR"/>
        </w:rPr>
      </w:r>
      <w:r>
        <w:rPr>
          <w:lang w:val="fr_FR" w:bidi="fr_FR"/>
        </w:rPr>
        <w:t>Un accusateur</w:t>
      </w:r>
    </w:p>
    <w:p>
      <w:pPr>
        <w:pStyle w:val="ListBullet"/>
        <w:spacing w:line="240" w:lineRule="auto"/>
        <w:ind w:left="720"/>
      </w:pPr>
      <w:r>
        <w:rPr>
          <w:lang w:val="fr_FR" w:bidi="fr_FR"/>
        </w:rPr>
      </w:r>
      <w:r>
        <w:rPr>
          <w:lang w:val="fr_FR" w:bidi="fr_FR"/>
        </w:rPr>
        <w:t>Deux ou trois témoins</w:t>
      </w:r>
    </w:p>
    <w:p>
      <w:pPr>
        <w:pStyle w:val="ListBullet"/>
        <w:spacing w:line="240" w:lineRule="auto"/>
        <w:ind w:left="720"/>
      </w:pPr>
      <w:r>
        <w:rPr>
          <w:lang w:val="fr_FR" w:bidi="fr_FR"/>
        </w:rPr>
      </w:r>
      <w:r>
        <w:rPr>
          <w:lang w:val="fr_FR" w:bidi="fr_FR"/>
        </w:rPr>
        <w:t>Les anciens qui continuent de pécher</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anges que Dieu a spécialement choisis</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Et Timothée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instruit Timothée sur la façon dont Timothée et l'assemblée de l'Église devraient honorer les anciens de l'Église, en particulier les prédicateurs et les enseignants. Paul utilise deux dictons pour montrer son point. Tout d'abord, Paul parle d'un bœuf qui foule le grain, puis il dit que ceux qui travaillent méritent leur salaire.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une personne qui joue un membre de l'assemblée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continue de donner des instructions à Timothée au sujet des anciens. Paul se concentre sur le péché et la pureté parmi les responsables de l'Église. Quand quelqu'un accuse un ancien de péché, Timothée ne doit pas l'écouter, à moins qu'au moins deux ou trois témoins ne confirment le péché. Les responsables de l'Église doivent confronter et corriger directement les pécheurs devant l'Église tout entière comme un avertissement fort pour les autres. Paul ordonne très fortement à Timothée de suivre de manière équitable ces instructions en présence de Dieu, de Christ Jésus et des anges les plus élevés choisis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continue d'enseigner concernant la nomination des anciens. Paul dit que Timothée devrait être patient, ou comprendre pleinement le caractère d'une personne, avant de nommer cette personne comme ancien dans l'Église.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continue d'enseigner qu'il est bon de ne pas nommer des anciens trop rapidement. Les péchés d'une personne, et aussi ses bonnes actions, sont parfois visibles immédiatement, mais il faut parfois du temps pour vraiment voir ces actes.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5.17–25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Les </w:t>
      </w:r>
      <w:r>
        <w:rPr>
          <w:b/>
          <w:lang w:val="fr_FR" w:bidi="fr_FR"/>
        </w:rPr>
        <w:t>anciens</w:t>
      </w:r>
      <w:r>
        <w:rPr>
          <w:lang w:val="fr_FR" w:bidi="fr_FR"/>
        </w:rPr>
        <w:t xml:space="preserve"> de la communauté de l'Église sont probablement le même groupe de personnes que les surintendants dont Paul a parlé plus tôt dans 1 Timothée, même si Paul utilise un mot différent ici. Vous pouvez utiliser le même mot, ou deux mots différents, pour faire référence à ce groupe de personnes.</w:t>
      </w:r>
    </w:p>
    <w:p>
      <w:pPr/>
      <w:r>
        <w:rPr>
          <w:lang w:val="fr_FR" w:bidi="fr_FR"/>
        </w:rPr>
      </w:r>
      <w:r>
        <w:rPr>
          <w:lang w:val="fr_FR" w:bidi="fr_FR"/>
        </w:rPr>
        <w:t xml:space="preserve">Arrêtez-vous ici en groupe et cherchez </w:t>
      </w:r>
      <w:r>
        <w:rPr>
          <w:lang w:val="fr_FR" w:bidi="fr_FR"/>
        </w:rPr>
        <w:t>ancien</w:t>
      </w:r>
      <w:r>
        <w:rPr>
          <w:lang w:val="fr_FR" w:bidi="fr_FR"/>
        </w:rPr>
        <w:t xml:space="preserve"> dans le Glossaire principal. Traduisez ancien de la même manière que vous l'avez fait dans d'autres passages. Mettez cet enregistrement en pause ici.</w:t>
      </w:r>
    </w:p>
    <w:p>
      <w:pPr/>
      <w:r>
        <w:rPr>
          <w:lang w:val="fr_FR" w:bidi="fr_FR"/>
        </w:rPr>
      </w:r>
      <w:r>
        <w:rPr>
          <w:lang w:val="fr_FR" w:bidi="fr_FR"/>
        </w:rPr>
        <w:t xml:space="preserve">Bien que beaucoup de traductions n'utilisent pas le mot pour </w:t>
      </w:r>
      <w:r>
        <w:rPr>
          <w:b/>
          <w:lang w:val="fr_FR" w:bidi="fr_FR"/>
        </w:rPr>
        <w:t>Église</w:t>
      </w:r>
      <w:r>
        <w:rPr>
          <w:lang w:val="fr_FR" w:bidi="fr_FR"/>
        </w:rPr>
        <w:t xml:space="preserve"> dans ce passage, vous pouvez choisir de dire « anciens de l'Église » si cela rend votre traduction plus naturelle. Si vous utilisez le mot Église, utilisez le même mot pour Église que vous avez utilisé dans les passages précédents, et cherchez </w:t>
      </w:r>
      <w:r>
        <w:rPr>
          <w:lang w:val="fr_FR" w:bidi="fr_FR"/>
        </w:rPr>
        <w:t>Église</w:t>
      </w:r>
      <w:r>
        <w:rPr>
          <w:lang w:val="fr_FR" w:bidi="fr_FR"/>
        </w:rPr>
        <w:t xml:space="preserve"> dans le Glossaire principal pour plus d'informations.</w:t>
      </w:r>
    </w:p>
    <w:p>
      <w:pPr/>
      <w:r>
        <w:rPr>
          <w:lang w:val="fr_FR" w:bidi="fr_FR"/>
        </w:rPr>
      </w:r>
      <w:r>
        <w:rPr>
          <w:lang w:val="fr_FR" w:bidi="fr_FR"/>
        </w:rPr>
        <w:t xml:space="preserve">Paul dit que les gens devraient honorer ces anciens qui prêchent et enseignent bien. Utilisez les mêmes mots pour prêcher et enseigner que dans les passages précédents. </w:t>
      </w:r>
    </w:p>
    <w:p>
      <w:pPr/>
      <w:r>
        <w:rPr>
          <w:lang w:val="fr_FR" w:bidi="fr_FR"/>
        </w:rPr>
      </w:r>
      <w:r>
        <w:rPr>
          <w:lang w:val="fr_FR" w:bidi="fr_FR"/>
        </w:rPr>
        <w:t xml:space="preserve">Dans ce passage, Paul mentionne deux paroles différentes des </w:t>
      </w:r>
      <w:r>
        <w:rPr>
          <w:b/>
          <w:lang w:val="fr_FR" w:bidi="fr_FR"/>
        </w:rPr>
        <w:t>Écritures</w:t>
      </w:r>
      <w:r>
        <w:rPr>
          <w:lang w:val="fr_FR" w:bidi="fr_FR"/>
        </w:rPr>
        <w:t xml:space="preserve"> pour renforcer son point. Les Écritures, ou parfois les saintes Écritures, sont les écrits spécifiques de l'Ancien et du Nouveau Testament qui nous parlent de Dieu, qui est saint. Dans le Nouveau Testament, quand les gens parlent de l'Écriture ou des Écritures, ils parlent le plus souvent de la partie de la Bible que les chrétiens appellent maintenant l'Ancien Testament. Ici dans ce passage, Paul parle d'abord d'une parole de l'Ancien Testament au sujet d'un bœuf qui foule le grain. Paul parle ensuite d'un dire du Nouveau Testament où Jésus affirme qu'un ouvrier mérite son salaire. Cherchez </w:t>
      </w:r>
      <w:r>
        <w:rPr>
          <w:lang w:val="fr_FR" w:bidi="fr_FR"/>
        </w:rPr>
        <w:t>Écritures</w:t>
      </w:r>
      <w:r>
        <w:rPr>
          <w:lang w:val="fr_FR" w:bidi="fr_FR"/>
        </w:rPr>
        <w:t xml:space="preserve"> dans le Glossaire principal pour plus d'informations et utilisez le même mot pour Écritures que dans les passages précédents.</w:t>
      </w:r>
    </w:p>
    <w:p>
      <w:pPr/>
      <w:r>
        <w:rPr>
          <w:lang w:val="fr_FR" w:bidi="fr_FR"/>
        </w:rPr>
      </w:r>
      <w:r>
        <w:rPr>
          <w:lang w:val="fr_FR" w:bidi="fr_FR"/>
        </w:rPr>
        <w:t xml:space="preserve">Paul parle d'un bœuf qui foule le grain pour montrer comment les membres de l'Église devraient prendre soin des anciens de l'Église. Un </w:t>
      </w:r>
      <w:r>
        <w:rPr>
          <w:b/>
          <w:lang w:val="fr_FR" w:bidi="fr_FR"/>
        </w:rPr>
        <w:t>bœuf</w:t>
      </w:r>
      <w:r>
        <w:rPr>
          <w:lang w:val="fr_FR" w:bidi="fr_FR"/>
        </w:rPr>
        <w:t xml:space="preserve"> est un grand animal fort comme une vache ou un taureau, et les agriculteurs utilisaient souvent un ou plusieurs bœufs pour aider avec le travail agricole. Par exemple, un bœuf ou plusieurs bœufs pouvaient tirer des charrues ou des chariots lourds. Quand les agriculteurs moissonnaient du blé, les agriculteurs devaient séparer les grains des tiges coupées. Les agriculteurs faisaient cela en faisant marcher plusieurs fois un bœuf sur les tiges. Cela s'appelle un bœuf qui </w:t>
      </w:r>
      <w:r>
        <w:rPr>
          <w:b/>
          <w:lang w:val="fr_FR" w:bidi="fr_FR"/>
        </w:rPr>
        <w:t>foule le grain</w:t>
      </w:r>
      <w:r>
        <w:rPr>
          <w:lang w:val="fr_FR" w:bidi="fr_FR"/>
        </w:rPr>
        <w:t xml:space="preserve">. Si un agriculteur voulait empêcher un bœuf de manger le grain, l'agriculteur mettrait ce qu'on appelle une </w:t>
      </w:r>
      <w:r>
        <w:rPr>
          <w:b/>
          <w:lang w:val="fr_FR" w:bidi="fr_FR"/>
        </w:rPr>
        <w:t>muselière</w:t>
      </w:r>
      <w:r>
        <w:rPr>
          <w:lang w:val="fr_FR" w:bidi="fr_FR"/>
        </w:rPr>
        <w:t xml:space="preserve"> sur le museau du bœuf.</w:t>
      </w:r>
    </w:p>
    <w:p>
      <w:pPr/>
      <w:r>
        <w:rPr>
          <w:lang w:val="fr_FR" w:bidi="fr_FR"/>
        </w:rPr>
      </w:r>
      <w:r>
        <w:rPr>
          <w:lang w:val="fr_FR" w:bidi="fr_FR"/>
        </w:rPr>
        <w:t xml:space="preserve">Arrêtez-vous ici et, en groupe, regardez une image de </w:t>
      </w:r>
      <w:r>
        <w:rPr>
          <w:lang w:val="fr_FR" w:bidi="fr_FR"/>
        </w:rPr>
        <w:t>bœufs qui foulent du blé</w:t>
      </w:r>
      <w:r>
        <w:rPr>
          <w:lang w:val="fr_FR" w:bidi="fr_FR"/>
        </w:rPr>
        <w:t xml:space="preserve">. Regardez aussi une image d'une </w:t>
      </w:r>
      <w:r>
        <w:rPr>
          <w:b/>
          <w:lang w:val="fr_FR" w:bidi="fr_FR"/>
        </w:rPr>
        <w:t>muselière</w:t>
      </w:r>
      <w:r>
        <w:rPr>
          <w:lang w:val="fr_FR" w:bidi="fr_FR"/>
        </w:rPr>
        <w:t>. Comment parlerez-vous d'un bœuf qui foule le grain ? Arrêtez l'enregistrement ici.</w:t>
      </w:r>
    </w:p>
    <w:p>
      <w:pPr/>
      <w:r>
        <w:rPr>
          <w:lang w:val="fr_FR" w:bidi="fr_FR"/>
        </w:rPr>
      </w:r>
      <w:r>
        <w:rPr>
          <w:lang w:val="fr_FR" w:bidi="fr_FR"/>
        </w:rPr>
        <w:t xml:space="preserve">Paul dit à Timothée que Dieu et Christ Jésus et les anges spéciaux choisis de Dieu voient ce que fait Timothée. </w:t>
      </w:r>
      <w:r>
        <w:rPr>
          <w:b/>
          <w:lang w:val="fr_FR" w:bidi="fr_FR"/>
        </w:rPr>
        <w:t>Christ</w:t>
      </w:r>
      <w:r>
        <w:rPr>
          <w:lang w:val="fr_FR" w:bidi="fr_FR"/>
        </w:rPr>
        <w:t xml:space="preserve"> est un titre pour Jésus. Le texte original ici dit Christ Jésus. Mais si l'ordre Christ Jésus confond les personnes qui l'entendront, Jésus-Christ est acceptable. Utilisez la même expression que vous y avez utilisée. Cherchez </w:t>
      </w:r>
      <w:r>
        <w:rPr>
          <w:lang w:val="fr_FR" w:bidi="fr_FR"/>
        </w:rPr>
        <w:t>Christ</w:t>
      </w:r>
      <w:r>
        <w:rPr>
          <w:lang w:val="fr_FR" w:bidi="fr_FR"/>
        </w:rPr>
        <w:t xml:space="preserve"> dans le Glossaire principal pour plus d'informations.</w:t>
      </w:r>
    </w:p>
    <w:p>
      <w:pPr/>
      <w:r>
        <w:rPr>
          <w:lang w:val="fr_FR" w:bidi="fr_FR"/>
        </w:rPr>
      </w:r>
      <w:r>
        <w:rPr>
          <w:lang w:val="fr_FR" w:bidi="fr_FR"/>
        </w:rPr>
        <w:t xml:space="preserve">Un </w:t>
      </w:r>
      <w:r>
        <w:rPr>
          <w:b/>
          <w:lang w:val="fr_FR" w:bidi="fr_FR"/>
        </w:rPr>
        <w:t>ange</w:t>
      </w:r>
      <w:r>
        <w:rPr>
          <w:lang w:val="fr_FR" w:bidi="fr_FR"/>
        </w:rPr>
        <w:t xml:space="preserve"> est un être surnaturel, spirituel. C'est un messager de Dieu. Les anges élus ou choisis sont les anges que Dieu a choisis et qui adorent et suivent Dieu. Cherchez </w:t>
      </w:r>
      <w:r>
        <w:rPr>
          <w:lang w:val="fr_FR" w:bidi="fr_FR"/>
        </w:rPr>
        <w:t>ange</w:t>
      </w:r>
      <w:r>
        <w:rPr>
          <w:lang w:val="fr_FR" w:bidi="fr_FR"/>
        </w:rPr>
        <w:t xml:space="preserve"> dans le Glossaire principal pour plus d'informations, et utilisez le même mot pour ange que dans les passages précédents.</w:t>
      </w:r>
    </w:p>
    <w:p>
      <w:pPr/>
      <w:r>
        <w:rPr>
          <w:lang w:val="fr_FR" w:bidi="fr_FR"/>
        </w:rPr>
      </w:r>
      <w:r>
        <w:rPr>
          <w:lang w:val="fr_FR" w:bidi="fr_FR"/>
        </w:rPr>
        <w:t xml:space="preserve">Paul exhorte Timothée à éviter </w:t>
      </w:r>
      <w:r>
        <w:rPr>
          <w:b/>
          <w:lang w:val="fr_FR" w:bidi="fr_FR"/>
        </w:rPr>
        <w:t>les péchés</w:t>
      </w:r>
      <w:r>
        <w:rPr>
          <w:lang w:val="fr_FR" w:bidi="fr_FR"/>
        </w:rPr>
        <w:t xml:space="preserve"> et à se garder </w:t>
      </w:r>
      <w:r>
        <w:rPr>
          <w:b/>
          <w:lang w:val="fr_FR" w:bidi="fr_FR"/>
        </w:rPr>
        <w:t>pur</w:t>
      </w:r>
      <w:r>
        <w:rPr>
          <w:lang w:val="fr_FR" w:bidi="fr_FR"/>
        </w:rPr>
        <w:t xml:space="preserve">. Le péché est un acte de rébellion contre Dieu. Chaque fois qu'une personne désobéit aux lois de Dieu, cette personne pèche. Le contraire d'une personne pécheresse est une personne pure. Pur signifie non mélangé. Un cœur pur est un cœur qui n'est que bon, avec rien de mauvais mélangé à celui-ci. Dans la Bible, quelqu'un avec un cœur pur décrit souvent quelqu'un que Dieu sauve et rend bon à travers Jésus. Cherchez </w:t>
      </w:r>
      <w:r>
        <w:rPr>
          <w:lang w:val="fr_FR" w:bidi="fr_FR"/>
        </w:rPr>
        <w:t>péché</w:t>
      </w:r>
      <w:r>
        <w:rPr>
          <w:lang w:val="fr_FR" w:bidi="fr_FR"/>
        </w:rPr>
        <w:t xml:space="preserve"> ou </w:t>
      </w:r>
      <w:r>
        <w:rPr>
          <w:b/>
          <w:lang w:val="fr_FR" w:bidi="fr_FR"/>
        </w:rPr>
        <w:t>pur</w:t>
      </w:r>
      <w:r>
        <w:rPr>
          <w:lang w:val="fr_FR" w:bidi="fr_FR"/>
        </w:rPr>
        <w:t xml:space="preserve"> dans le Glossaire principal pour plus d'informations, et utilisez les mêmes mots pour péché et pur que dans les passages précédents.</w:t>
      </w:r>
    </w:p>
    <w:p>
      <w:pPr/>
      <w:r>
        <w:rPr>
          <w:lang w:val="fr_FR" w:bidi="fr_FR"/>
        </w:rPr>
      </w:r>
      <w:r>
        <w:rPr>
          <w:lang w:val="fr_FR" w:bidi="fr_FR"/>
        </w:rPr>
        <w:t xml:space="preserve">Paul dit à Timothée de ne pas être en hâte pour </w:t>
      </w:r>
      <w:r>
        <w:rPr>
          <w:b/>
          <w:lang w:val="fr_FR" w:bidi="fr_FR"/>
        </w:rPr>
        <w:t>imposer les mains</w:t>
      </w:r>
      <w:r>
        <w:rPr>
          <w:lang w:val="fr_FR" w:bidi="fr_FR"/>
        </w:rPr>
        <w:t xml:space="preserve"> à quelqu'un. Utilisez les mêmes mots ou la même expression pour imposer les mains à quelqu'un que dans les passages précédents.</w:t>
      </w:r>
    </w:p>
    <w:p>
      <w:pPr/>
      <w:r>
        <w:rPr>
          <w:lang w:val="fr_FR" w:bidi="fr_FR"/>
        </w:rPr>
      </w:r>
      <w:r>
        <w:rPr>
          <w:b/>
          <w:lang w:val="fr_FR" w:bidi="fr_FR"/>
        </w:rPr>
        <w:t>Le vin</w:t>
      </w:r>
      <w:r>
        <w:rPr>
          <w:lang w:val="fr_FR" w:bidi="fr_FR"/>
        </w:rPr>
        <w:t xml:space="preserve"> est une boisson faite à partir de raisins. Le vin est fermenté et alcoolisé. Au moment où Paul écrit cette lettre, les gens buvaient habituellement du vin avec leurs repas. Paul a parlé de vin dans un passage précédent dans 1 Timothée, quand Paul enseignait au sujet des diacres. Utilisez le même mot ou la même expression que dans ce passage. Cherchez </w:t>
      </w:r>
      <w:r>
        <w:rPr>
          <w:lang w:val="fr_FR" w:bidi="fr_FR"/>
        </w:rPr>
        <w:t>vin</w:t>
      </w:r>
      <w:r>
        <w:rPr>
          <w:lang w:val="fr_FR" w:bidi="fr_FR"/>
        </w:rPr>
        <w:t xml:space="preserve"> dans le glossaire principal pour plus d'informations. </w:t>
      </w:r>
    </w:p>
    <w:p>
      <w:pPr/>
      <w:r>
        <w:rPr>
          <w:lang w:val="fr_FR" w:bidi="fr_FR"/>
        </w:rPr>
      </w:r>
      <w:r>
        <w:rPr>
          <w:lang w:val="fr_FR" w:bidi="fr_FR"/>
        </w:rPr>
        <w:t xml:space="preserve">Quand Paul parle de </w:t>
      </w:r>
      <w:r>
        <w:rPr>
          <w:b/>
          <w:lang w:val="fr_FR" w:bidi="fr_FR"/>
        </w:rPr>
        <w:t>jugement</w:t>
      </w:r>
      <w:r>
        <w:rPr>
          <w:lang w:val="fr_FR" w:bidi="fr_FR"/>
        </w:rPr>
        <w:t xml:space="preserve"> dans ce passage, Paul veut dire que Timothée et les anciens ont une responsabilité et une capacité pour juger si un candidat au ministère d'ancien a un caractère juste et acceptable. Utilisez le même mot pour jugement que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6:1–2</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6.1–2. Laissez entrer la parole de Dieu dans vos cœurs.</w:t>
      </w:r>
    </w:p>
    <w:p>
      <w:pPr/>
      <w:r>
        <w:rPr>
          <w:lang w:val="fr_FR" w:bidi="fr_FR"/>
        </w:rPr>
      </w:r>
      <w:r>
        <w:rPr>
          <w:lang w:val="fr_FR" w:bidi="fr_FR"/>
        </w:rPr>
        <w:t xml:space="preserve">Écoutez l'enregistrement de 1 Timothée 5.17–25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et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6.1–2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Paul a enseigné à Timothée sur la façon dont différents groupes dans l'Église de Dieu devraient agir et se traiter les uns les autres. Paul dira maintenant à Timothée ce que Timothée devrait enseigner aux croyants qui sont des esclaves. Paul veut que les esclaves traitent leurs maîtres avec respect, en particulier si leur maître est un croyant.</w:t>
      </w:r>
    </w:p>
    <w:p>
      <w:pPr/>
      <w:r>
        <w:rPr>
          <w:lang w:val="fr_FR" w:bidi="fr_FR"/>
        </w:rPr>
      </w:r>
      <w:r>
        <w:rPr>
          <w:lang w:val="fr_FR" w:bidi="fr_FR"/>
        </w:rPr>
        <w:t>Les maîtres sont des personnes qui possédaient des esclaves. Les esclaves sont des personnes qui devaient travailler pour leurs maîtres sans être payés. Beaucoup d'esclaves devenaient des croyants et il y avait probablement un grand groupe d'esclaves dans l'Église à Éphèse. Certains esclaves qui étaient devenus des croyants ont peut-être commencé à manquer de respect ou à désobéir à leurs maîtres. Peut-être que les esclaves avaient le sentiment qu'ils ne devraient qu'obéir à Dieu et qu'ils n'avaient plus à obéir à leurs maîtres.</w:t>
      </w:r>
    </w:p>
    <w:p>
      <w:pPr/>
      <w:r>
        <w:rPr>
          <w:lang w:val="fr_FR" w:bidi="fr_FR"/>
        </w:rPr>
      </w:r>
      <w:r>
        <w:rPr>
          <w:lang w:val="fr_FR" w:bidi="fr_FR"/>
        </w:rPr>
        <w:t>Arrêtez-vous ici et discutez de cette question en groupe : racontez une histoire au sujet d'un moment où les gens possédaient des esclaves, dans l'histoire de votre peuple, ou dans une terre près de la vôtre. Comment les esclaves agissaient-ils ? Comment les maîtres des esclaves s'attendaient-ils à ce que les esclaves agissent ? Mettez cet enregistrement en pause ici.</w:t>
      </w:r>
    </w:p>
    <w:p>
      <w:pPr/>
      <w:r>
        <w:rPr>
          <w:lang w:val="fr_FR" w:bidi="fr_FR"/>
        </w:rPr>
      </w:r>
      <w:r>
        <w:rPr>
          <w:lang w:val="fr_FR" w:bidi="fr_FR"/>
        </w:rPr>
        <w:t>Cependant, Paul dit aux croyants qui sont des esclaves qu'ils devraient traiter leurs maîtres avec tout respect et honneur, même si leurs maîtres ne méritent pas vraiment de respect.</w:t>
      </w:r>
    </w:p>
    <w:p>
      <w:pPr/>
      <w:r>
        <w:rPr>
          <w:lang w:val="fr_FR" w:bidi="fr_FR"/>
        </w:rPr>
      </w:r>
      <w:r>
        <w:rPr>
          <w:lang w:val="fr_FR" w:bidi="fr_FR"/>
        </w:rPr>
        <w:t>Arrêtez-vous ici et discutez de cette question en groupe : dans votre culture, comment montrez-vous du respect aux personnes pour lesquelles vous travaillez ? Pourquoi leur montrez-vous du respect ? Mettez cet enregistrement en pause ici.</w:t>
      </w:r>
    </w:p>
    <w:p>
      <w:pPr/>
      <w:r>
        <w:rPr>
          <w:lang w:val="fr_FR" w:bidi="fr_FR"/>
        </w:rPr>
      </w:r>
      <w:r>
        <w:rPr>
          <w:lang w:val="fr_FR" w:bidi="fr_FR"/>
        </w:rPr>
        <w:t>Paul sait qu'il n'est pas facile d'être un esclave. Paul compare l'esclavage à un joug, qui est un cadre en bois que les gens mettaient par-dessus le cou des animaux, comme les bœufs. Les animaux peuvent ensuite tirer ensemble des choses comme des chariots. Les animaux ne peuvent pas se libérer du joug, tout comme les esclaves ne peuvent pas se libérer de leurs maîtres. Paul ne dit pas que l'esclavage est bon, mais Paul dit qu'il y a quelque chose de plus important qu'être libre. Il est plus important de montrer aux autres personnes à quel point Dieu est bon, et à quel point l'Évangile de Dieu, ou la bonne nouvelle au sujet de Jésus, est bon.</w:t>
      </w:r>
    </w:p>
    <w:p>
      <w:pPr/>
      <w:r>
        <w:rPr>
          <w:lang w:val="fr_FR" w:bidi="fr_FR"/>
        </w:rPr>
      </w:r>
      <w:r>
        <w:rPr>
          <w:lang w:val="fr_FR" w:bidi="fr_FR"/>
        </w:rPr>
        <w:t xml:space="preserve">Arrêtez-vous ici et regardez une image d'un </w:t>
      </w:r>
      <w:r>
        <w:rPr>
          <w:lang w:val="fr_FR" w:bidi="fr_FR"/>
        </w:rPr>
        <w:t>joug</w:t>
      </w:r>
      <w:r>
        <w:rPr>
          <w:lang w:val="fr_FR" w:bidi="fr_FR"/>
        </w:rPr>
        <w:t xml:space="preserve"> en groupe. Mettez cet enregistrement en pause ici.</w:t>
      </w:r>
    </w:p>
    <w:p>
      <w:pPr/>
      <w:r>
        <w:rPr>
          <w:lang w:val="fr_FR" w:bidi="fr_FR"/>
        </w:rPr>
      </w:r>
      <w:r>
        <w:rPr>
          <w:lang w:val="fr_FR" w:bidi="fr_FR"/>
        </w:rPr>
        <w:t>Les croyants qui sont des esclaves sont le peuple de Dieu. Souvent, les autres personnes honorent ou déshonorent Dieu sur la base du comportement de son peuple. Si les esclaves agissent de manière irrespectueuse envers leurs maîtres, ils apporteront le déshonneur non seulement à eux-mêmes, mais à Dieu lui-même. Les esclaves apporteront aussi le déshonneur à l'Évangile que Paul enseigne et que les esclaves ont cru. Les gens pourraient être confus et penseront que l'Évangile enseigne aux gens à être irrespectueux. Les gens pourront dire des choses fausses et insultantes au sujet de Dieu et de son Évangile. Cela pourrait aussi être dangereux pour les croyants. Si les chefs dans la région pensaient qu'une religion ou un groupe pouvait faire que les esclaves se comportent mal, les chefs persécuteraient ou attaqueraient ce groupe.</w:t>
      </w:r>
    </w:p>
    <w:p>
      <w:pPr/>
      <w:r>
        <w:rPr>
          <w:lang w:val="fr_FR" w:bidi="fr_FR"/>
        </w:rPr>
      </w:r>
      <w:r>
        <w:rPr>
          <w:lang w:val="fr_FR" w:bidi="fr_FR"/>
        </w:rPr>
        <w:t>D'autre part, les croyants qui sont des esclaves ont l'occasion de montrer à quel point Dieu et son Évangile sont bons par la façon dont ils se comportent ! Les esclaves peuvent montrer comment Jésus leur a enseigné à montrer de l'amour les uns aux autres en servant et en respectant leurs maîtres.</w:t>
      </w:r>
    </w:p>
    <w:p>
      <w:pPr/>
      <w:r>
        <w:rPr>
          <w:lang w:val="fr_FR" w:bidi="fr_FR"/>
        </w:rPr>
      </w:r>
      <w:r>
        <w:rPr>
          <w:lang w:val="fr_FR" w:bidi="fr_FR"/>
        </w:rPr>
        <w:t>Arrêtez-vous ici et discutez de cette question en groupe : racontez une histoire au sujet d'un moment où vous étiez le seul croyant dans un groupe de personnes. Comment avez-vous montré que vous étiez un croyant ? Que vouliez-vous que les gens pensent de vous et de la bonne nouvelle ? Comment avez-vous essayé de montrer cela aux gens ? Comment les gens vous ont-ils traité quand ils ont su que vous étiez croyant ? Mettez cet enregistrement en pause ici.</w:t>
      </w:r>
    </w:p>
    <w:p>
      <w:pPr/>
      <w:r>
        <w:rPr>
          <w:lang w:val="fr_FR" w:bidi="fr_FR"/>
        </w:rPr>
      </w:r>
      <w:r>
        <w:rPr>
          <w:lang w:val="fr_FR" w:bidi="fr_FR"/>
        </w:rPr>
        <w:t>Paul décrit aussi ce que les esclaves devraient faire si leur maître est un croyant. Parce que l'esclave et le maître sont des croyants, ils sont égaux devant Christ. Certains esclaves ont donc peut-être pensé qu'ils pouvaient traiter leurs maîtres avec moins de respect parce qu'ils leur étaient égaux. Cependant, Paul dit que le croyant qui est un esclave devrait traiter son maître qui est un croyant avec encore plus de respect. L'esclave montrerait de la bonté et de l'amour envers son maître croyant quand il travaillait pour lui et l'aidait. C'est un rappel à la fois aux esclaves et au maître que les esclaves servent par amour pour un collègue croyant, et non parce que le maître est meilleur ou plus important que l'esclave.</w:t>
      </w:r>
    </w:p>
    <w:p>
      <w:pPr/>
      <w:r>
        <w:rPr>
          <w:lang w:val="fr_FR" w:bidi="fr_FR"/>
        </w:rPr>
      </w:r>
      <w:r>
        <w:rPr>
          <w:lang w:val="fr_FR" w:bidi="fr_FR"/>
        </w:rPr>
        <w:t>À cette époque, les personnes riches dans des positions élevées et importantes étaient souvent des bienfaiteurs qui aidaient les personnes dans des positions plus basses. Les autres personnes verraient ensuite que les personnes riches étaient puissantes et honoreraient les personnes riches. Mais Paul dit que ce ne sont pas seulement les personnes riches et importantes qui peuvent être des bienfaiteurs. Bien que la plupart des personnes pensaient que les esclaves étaient sans importance, Paul dit que les esclaves peuvent aussi être des bienfaiteurs, ce qui est un rôle que les gens honorent et respectent. Jésus a enseigné que les plus grandes personnes servent les autres parce qu'elles aiment les autres, tout comme le fait Jésus. Les esclaves ne servent pas seulement parce qu'ils doivent le faire, mais ils font du bien pour leurs maîtres par amour, pour aider leurs maîtres.</w:t>
      </w:r>
    </w:p>
    <w:p>
      <w:pPr/>
      <w:r>
        <w:rPr>
          <w:lang w:val="fr_FR" w:bidi="fr_FR"/>
        </w:rPr>
      </w:r>
      <w:r>
        <w:rPr>
          <w:lang w:val="fr_FR" w:bidi="fr_FR"/>
        </w:rPr>
        <w:t>Arrêtez-vous ici et discutez de cette question en groupe : dans votre culture, à quels membres de la famille montrez-vous un grand respect, même si vous êtes membres de la même famille ? Pourquoi faites-vous cela ? Comment montrez-vous votre respect à ces personnes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6.1–2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dit que les croyants qui sont des esclaves devraient traiter leurs maîtres avec respect, pour que personne ne dise de mauvaises choses au sujet de Dieu ou de son Évangile.</w:t>
      </w:r>
    </w:p>
    <w:p>
      <w:pPr/>
      <w:r>
        <w:rPr>
          <w:lang w:val="fr_FR" w:bidi="fr_FR"/>
        </w:rPr>
      </w:r>
      <w:r>
        <w:rPr>
          <w:b/>
          <w:lang w:val="fr_FR" w:bidi="fr_FR"/>
        </w:rPr>
        <w:t>Dans la deuxième partie :</w:t>
      </w:r>
      <w:r>
        <w:rPr>
          <w:lang w:val="fr_FR" w:bidi="fr_FR"/>
        </w:rPr>
        <w:t xml:space="preserve"> si le maître d'un esclave est un croyant, ces esclaves devraient respecter leurs maîtres encore plus, parce que les esclaves aiment leurs collègues croyants.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croyants qui sont des esclaves</w:t>
      </w:r>
    </w:p>
    <w:p>
      <w:pPr>
        <w:pStyle w:val="ListBullet"/>
        <w:spacing w:line="240" w:lineRule="auto"/>
        <w:ind w:left="720"/>
      </w:pPr>
      <w:r>
        <w:rPr>
          <w:lang w:val="fr_FR" w:bidi="fr_FR"/>
        </w:rPr>
      </w:r>
      <w:r>
        <w:rPr>
          <w:lang w:val="fr_FR" w:bidi="fr_FR"/>
        </w:rPr>
        <w:t>Les maîtres qui ne sont pas des croyants</w:t>
      </w:r>
    </w:p>
    <w:p>
      <w:pPr>
        <w:pStyle w:val="ListBullet"/>
        <w:spacing w:line="240" w:lineRule="auto"/>
        <w:ind w:left="720"/>
      </w:pPr>
      <w:r>
        <w:rPr>
          <w:lang w:val="fr_FR" w:bidi="fr_FR"/>
        </w:rPr>
      </w:r>
      <w:r>
        <w:rPr>
          <w:lang w:val="fr_FR" w:bidi="fr_FR"/>
        </w:rPr>
        <w:t>Les autres personnes qui calomnient la réputation de Dieu</w:t>
      </w:r>
    </w:p>
    <w:p>
      <w:pPr>
        <w:pStyle w:val="ListBullet"/>
        <w:spacing w:line="240" w:lineRule="auto"/>
        <w:ind w:left="720"/>
      </w:pPr>
      <w:r>
        <w:rPr>
          <w:lang w:val="fr_FR" w:bidi="fr_FR"/>
        </w:rPr>
      </w:r>
      <w:r>
        <w:rPr>
          <w:lang w:val="fr_FR" w:bidi="fr_FR"/>
        </w:rPr>
        <w:t>Les maîtres qui sont des croyants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En groupe, prêtez attention à ces parties du cadre du passage :</w:t>
      </w:r>
    </w:p>
    <w:p>
      <w:pPr/>
      <w:r>
        <w:rPr>
          <w:lang w:val="fr_FR" w:bidi="fr_FR"/>
        </w:rPr>
      </w:r>
      <w:r>
        <w:rPr>
          <w:lang w:val="fr_FR" w:bidi="fr_FR"/>
        </w:rPr>
        <w:t>Paul a déjà écrit aux Éphésiens sur la façon dont les maîtres et les esclaves devraient se traiter les uns les autres. Paul ne donne donc qu'un court rappel aux esclaves au sujet du respect. Paul est concentré sur le comportement de l'esclave ainsi que sur son attitude. Tout ce que font les croyants devrait honorer Dieu, même si le croyant est un esclave.</w:t>
      </w:r>
    </w:p>
    <w:p>
      <w:pPr/>
      <w:r>
        <w:rPr>
          <w:lang w:val="fr_FR" w:bidi="fr_FR"/>
        </w:rPr>
      </w:r>
      <w:r>
        <w:rPr>
          <w:lang w:val="fr_FR" w:bidi="fr_FR"/>
        </w:rPr>
        <w:t>Dans la première partie, Paul donne à Timothée des instructions pour tous les croyants qui sont des esclaves. Paul compare l'esclavage à un joug, qui contrôle les animaux. Ce joug est lourd et dur, tout comme les personnes qui sont des esclaves ont une vie dure dont elles ne peuvent pas se libérer.</w:t>
      </w:r>
    </w:p>
    <w:p>
      <w:pPr/>
      <w:r>
        <w:rPr>
          <w:lang w:val="fr_FR" w:bidi="fr_FR"/>
        </w:rPr>
      </w:r>
      <w:r>
        <w:rPr>
          <w:lang w:val="fr_FR" w:bidi="fr_FR"/>
        </w:rPr>
        <w:t>Arrêtez-vous ici et discutez de cette question en groupe : dans votre langue, comment décririez-vous un rôle ou une situation qui est difficile à vivre et dont vous ne pouvez pas facilement vous éloigner ? Mettez cet enregistrement en pause ici.</w:t>
      </w:r>
    </w:p>
    <w:p>
      <w:pPr/>
      <w:r>
        <w:rPr>
          <w:lang w:val="fr_FR" w:bidi="fr_FR"/>
        </w:rPr>
      </w:r>
      <w:r>
        <w:rPr>
          <w:lang w:val="fr_FR" w:bidi="fr_FR"/>
        </w:rPr>
        <w:t>Paul dit que les esclaves devraient encore considérer leurs maîtres comme dignes de respect. Paul parle à la fois de la façon dont les esclaves pensent à propos de leurs maîtres et de la façon dont les esclaves devraient agir. Les esclaves devraient montrer leur respect en obéissant à leur maître et en honorant leur maître avec leurs paroles. Le comportement de l'esclave affectera ce que les autres personnes pensent de Dieu et de son Évangile. Si les esclaves agissent de manière irrespectueuse, ils peuvent apporter le déshonneur au nom de Dieu. Le nom de Dieu est la réputation de Dieu, ou son caractère. Si les autres personnes voient des croyants agir de manière irrespectueuse, ces personnes pourraient penser que Dieu approuve le comportement irrespectueux. Les gens pourraient même penser que Dieu a demandé aux croyants d'enseigner ce genre de comportement ! Les gens calomnieraient Dieu et ce que Dieu a demandé aux croyants d'enseigner, ce qui signifie qu'ils insulteraient et diraient des choses fausses et blessantes au sujet de Dieu et de son Évangile.</w:t>
      </w:r>
    </w:p>
    <w:p>
      <w:pPr/>
      <w:r>
        <w:rPr>
          <w:lang w:val="fr_FR" w:bidi="fr_FR"/>
        </w:rPr>
      </w:r>
      <w:r>
        <w:rPr>
          <w:lang w:val="fr_FR" w:bidi="fr_FR"/>
        </w:rPr>
        <w:t>Arrêtez-vous ici et discutez de cette question en groupe : Paul dit « le nom de Dieu » pour parler de la réputation de Dieu. Dans votre langue, quels mots ou expressions utiliseriez-vous pour parler de votre réputation ou de ce que les gens pensent de vous ? Mettez cet enregistrement en pause ici.</w:t>
      </w:r>
    </w:p>
    <w:p>
      <w:pPr/>
      <w:r>
        <w:rPr>
          <w:lang w:val="fr_FR" w:bidi="fr_FR"/>
        </w:rPr>
      </w:r>
      <w:r>
        <w:rPr>
          <w:lang w:val="fr_FR" w:bidi="fr_FR"/>
        </w:rPr>
        <w:t>Arrêtez-vous ici et discutez de cette question en groupe : comment diriez-vous que quelqu'un insulte quelqu'un d'autre pour blesser la réputation de cette personne ? Mettez cet enregistrement en pause ici.</w:t>
      </w:r>
    </w:p>
    <w:p>
      <w:pPr/>
      <w:r>
        <w:rPr>
          <w:lang w:val="fr_FR" w:bidi="fr_FR"/>
        </w:rPr>
      </w:r>
      <w:r>
        <w:rPr>
          <w:lang w:val="fr_FR" w:bidi="fr_FR"/>
        </w:rPr>
        <w:t>Dans la deuxième partie, Paul donne à Timothée des instructions que Timothée doit dire aux esclaves qui sont des croyants et dont les maîtres sont aussi des croyants. Ces esclaves ne devraient pas montrer moins de respect à leurs maîtres parce qu'ils sont tous deux des croyants. Au lieu de cela, ces esclaves devraient travailler encore plus dur pour leurs maîtres. Les maîtres de ces esclaves sont des membres de la famille, puisque Dieu est le père à la fois des esclaves et des maîtres. Les maîtres sont chers aux esclaves, et les esclaves devraient montrer leur amour en respectant et en servant leurs maîtres. Certaines traductions disent que les esclaves devraient servir leurs maîtres parce que les maîtres travaillent pour aider leurs esclaves qui sont des collègues croyants. Alors que les croyants qui sont des maîtres peuvent faire cela, Paul se concentre probablement sur la façon dont les esclaves travaillent pour aider leurs maîtres parce qu'ils aiment leurs maîtres qui sont des collègues croyants.</w:t>
      </w:r>
    </w:p>
    <w:p>
      <w:pPr/>
      <w:r>
        <w:rPr>
          <w:lang w:val="fr_FR" w:bidi="fr_FR"/>
        </w:rPr>
      </w:r>
      <w:r>
        <w:rPr>
          <w:lang w:val="fr_FR" w:bidi="fr_FR"/>
        </w:rPr>
        <w:t xml:space="preserve">Paul dit que ce sont les choses que Timothée devrait enseigner. Pendant que Timothée doit enseigner aux esclaves ce que Paul vient de dire, cette déclaration va vraiment avec le passage suivant, alors que Paul commence à parler de quelque chose de nouveau. Nous en discuterons donc dans le passage suivant. </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avoir des dessins, des objets ou même des personnes pour représenter Paul, Timothée, les croyants qui sont des esclaves, les maîtres qui ne sont pas des croyants, les maîtres qui sont des croyants, Dieu et les autres personnes.</w:t>
      </w:r>
    </w:p>
    <w:p>
      <w:pPr/>
      <w:r>
        <w:rPr>
          <w:lang w:val="fr_FR" w:bidi="fr_FR"/>
        </w:rPr>
      </w:r>
      <w:r>
        <w:rPr>
          <w:lang w:val="fr_FR" w:bidi="fr_FR"/>
        </w:rPr>
        <w:t>Choisissez des personnes, des dessins ou des objets pour représenter chacun de ceux-ci. En commençant à raconter l'histoire de ces versets, rappelez-vous que Paul parle à Timothée. Après que Paul ait fini de dire ces instructions à Timothée, Timothée peut ensuite aller les dire aux esclaves. Rappelez-vous que les maîtres qui sont des croyants entendront probablement aussi ces instructions pendant que Timothée enseigne aux croyants ce que Paul dit à Timothée. Montrez comment les esclaves devraient respecter leurs maîtres et faire ce que leurs maîtres leur disent. Les autres personnes qui ne sont pas des croyants peuvent veiller sur les esclaves. Quand les esclaves montrent du respect, ces autres personnes peuvent applaudir ou dire de bonnes choses au sujet de Dieu. Quand les maîtres qui sont des croyants demandent aux esclaves de faire quelque chose, ces esclaves peuvent obéir encore plus rapidement. Montrez comment les esclaves prennent soin de leurs maîtres qui sont des croyants, puis montrez comment Dieu aime à la fois les esclaves et les maîtres.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6.1–2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croyants qui sont des esclaves</w:t>
      </w:r>
    </w:p>
    <w:p>
      <w:pPr>
        <w:pStyle w:val="ListBullet"/>
        <w:spacing w:line="240" w:lineRule="auto"/>
        <w:ind w:left="720"/>
      </w:pPr>
      <w:r>
        <w:rPr>
          <w:lang w:val="fr_FR" w:bidi="fr_FR"/>
        </w:rPr>
      </w:r>
      <w:r>
        <w:rPr>
          <w:lang w:val="fr_FR" w:bidi="fr_FR"/>
        </w:rPr>
        <w:t>Les maîtres qui ne sont pas des croyants</w:t>
      </w:r>
    </w:p>
    <w:p>
      <w:pPr>
        <w:pStyle w:val="ListBullet"/>
        <w:spacing w:line="240" w:lineRule="auto"/>
        <w:ind w:left="720"/>
      </w:pPr>
      <w:r>
        <w:rPr>
          <w:lang w:val="fr_FR" w:bidi="fr_FR"/>
        </w:rPr>
      </w:r>
      <w:r>
        <w:rPr>
          <w:lang w:val="fr_FR" w:bidi="fr_FR"/>
        </w:rPr>
        <w:t>Les autres personnes qui calomnient la réputation de Dieu</w:t>
      </w:r>
    </w:p>
    <w:p>
      <w:pPr>
        <w:pStyle w:val="ListBullet"/>
        <w:spacing w:line="240" w:lineRule="auto"/>
        <w:ind w:left="720"/>
      </w:pPr>
      <w:r>
        <w:rPr>
          <w:lang w:val="fr_FR" w:bidi="fr_FR"/>
        </w:rPr>
      </w:r>
      <w:r>
        <w:rPr>
          <w:lang w:val="fr_FR" w:bidi="fr_FR"/>
        </w:rPr>
        <w:t>Les maîtres qui sont des croyants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 xml:space="preserve">Paul dit : « Tous les croyants qui sont des esclaves devraient honorer leurs maîtres de toutes manières, pour que les autres personnes n'insultent pas Dieu et notre enseignement au sujet de l'Évangile ». </w:t>
      </w:r>
    </w:p>
    <w:p>
      <w:pPr/>
      <w:r>
        <w:rPr>
          <w:lang w:val="fr_FR" w:bidi="fr_FR"/>
        </w:rPr>
      </w:r>
      <w:r>
        <w:rPr>
          <w:lang w:val="fr_FR" w:bidi="fr_FR"/>
        </w:rPr>
        <w:t>Arrêtez la représentation. 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Je sais que cela sera difficile pour les esclaves, en particulier si leurs maîtres ne sont pas gentils et bons envers eux. Je prierai pour que Dieu aide les esclaves et donne de la patience aux esclaves ; ou</w:t>
      </w:r>
    </w:p>
    <w:p>
      <w:pPr>
        <w:pStyle w:val="ListBullet"/>
        <w:spacing w:line="240" w:lineRule="auto"/>
        <w:ind w:left="720"/>
      </w:pPr>
      <w:r>
        <w:rPr>
          <w:lang w:val="fr_FR" w:bidi="fr_FR"/>
        </w:rPr>
      </w:r>
      <w:r>
        <w:rPr>
          <w:lang w:val="fr_FR" w:bidi="fr_FR"/>
        </w:rPr>
        <w:t>Dieu m'a enseigné que son Évangile est plus important que de faire ce qui est facile ou confortable. Une grande partie de ma vie est difficile et effrayante, mais j'ai encore l'espérance et la joie que Dieu m'a donnée. J'espère que les esclaves ressentent cela aussi.</w:t>
      </w:r>
    </w:p>
    <w:p>
      <w:pPr/>
      <w:r>
        <w:rPr>
          <w:lang w:val="fr_FR" w:bidi="fr_FR"/>
        </w:rPr>
      </w:r>
      <w:r>
        <w:rPr>
          <w:lang w:val="fr_FR" w:bidi="fr_FR"/>
        </w:rPr>
        <w:t>Demandez à la personne qui joue Dieu : « Que ressentez-vous ou que pensez-vous ? » La personne pourrait répondre à des choses comme :</w:t>
      </w:r>
    </w:p>
    <w:p>
      <w:pPr>
        <w:pStyle w:val="ListBullet"/>
        <w:spacing w:line="240" w:lineRule="auto"/>
        <w:ind w:left="720"/>
      </w:pPr>
      <w:r>
        <w:rPr>
          <w:lang w:val="fr_FR" w:bidi="fr_FR"/>
        </w:rPr>
      </w:r>
      <w:r>
        <w:rPr>
          <w:lang w:val="fr_FR" w:bidi="fr_FR"/>
        </w:rPr>
        <w:t>Je prends soin des croyants qui sont esclaves et les aiderai quand il semble trop difficile de montrer du respect à leurs maîtres ; ou</w:t>
      </w:r>
    </w:p>
    <w:p>
      <w:pPr>
        <w:pStyle w:val="ListBullet"/>
        <w:spacing w:line="240" w:lineRule="auto"/>
        <w:ind w:left="720"/>
      </w:pPr>
      <w:r>
        <w:rPr>
          <w:lang w:val="fr_FR" w:bidi="fr_FR"/>
        </w:rPr>
      </w:r>
      <w:r>
        <w:rPr>
          <w:lang w:val="fr_FR" w:bidi="fr_FR"/>
        </w:rPr>
        <w:t xml:space="preserve">Les esclaves peuvent avoir l'impression que leur travail est inutile parce qu'ils doivent travailler dur pour les autres personnes sans salaire. Cependant, je peux utiliser la façon dont ils travaillent pour montrer aux autres la vérité à mon sujet et au sujet de mon Évangile ; ou </w:t>
      </w:r>
    </w:p>
    <w:p>
      <w:pPr>
        <w:pStyle w:val="ListBullet"/>
        <w:spacing w:line="240" w:lineRule="auto"/>
        <w:ind w:left="720"/>
      </w:pPr>
      <w:r>
        <w:rPr>
          <w:lang w:val="fr_FR" w:bidi="fr_FR"/>
        </w:rPr>
      </w:r>
      <w:r>
        <w:rPr>
          <w:lang w:val="fr_FR" w:bidi="fr_FR"/>
        </w:rPr>
        <w:t>Quand je sauve les personnes qui croient en moi, je leur donne quelque chose qu'elles ne méritent pas. Les esclaves peuvent suivre mon exemple quand ils montrent du respect aux maîtres qui ne le méritent pas. Les autres personnes peuvent ensuite voir ce que les croyants ont appris de ma part.</w:t>
      </w:r>
    </w:p>
    <w:p>
      <w:pPr/>
      <w:r>
        <w:rPr>
          <w:lang w:val="fr_FR" w:bidi="fr_FR"/>
        </w:rPr>
      </w:r>
      <w:r>
        <w:rPr>
          <w:lang w:val="fr_FR" w:bidi="fr_FR"/>
        </w:rPr>
        <w:t>Continuez la représentation.</w:t>
      </w:r>
    </w:p>
    <w:p>
      <w:pPr/>
      <w:r>
        <w:rPr>
          <w:lang w:val="fr_FR" w:bidi="fr_FR"/>
        </w:rPr>
      </w:r>
      <w:r>
        <w:rPr>
          <w:lang w:val="fr_FR" w:bidi="fr_FR"/>
        </w:rPr>
        <w:t>Paul dit ensuite : « Ces esclaves qui ont des maîtres qui sont aussi des croyants ne doivent pas montrer moins d'honneur à leurs maîtres parce qu'ils sont eux aussi des croyants en Christ. Au lieu de cela, ces esclaves devraient travailler encore plus dur pour leurs maîtres, parce que ces maîtres pour lesquels ils travaillent sont aussi des croyants. Les maîtres croyants aiment les esclaves, et les esclaves croyants aiment les maîtres. »</w:t>
      </w:r>
    </w:p>
    <w:p>
      <w:pPr/>
      <w:r>
        <w:rPr>
          <w:lang w:val="fr_FR" w:bidi="fr_FR"/>
        </w:rPr>
      </w:r>
      <w:r>
        <w:rPr>
          <w:lang w:val="fr_FR" w:bidi="fr_FR"/>
        </w:rPr>
        <w:t>Arrêtez la représentation. Demandez à la personne qui joue les esclaves : « Que ressentez-vous ou que pensez-vous ? » La personne pourrait répondre à des choses comme :</w:t>
      </w:r>
    </w:p>
    <w:p>
      <w:pPr>
        <w:pStyle w:val="ListBullet"/>
        <w:spacing w:line="240" w:lineRule="auto"/>
        <w:ind w:left="720"/>
      </w:pPr>
      <w:r>
        <w:rPr>
          <w:lang w:val="fr_FR" w:bidi="fr_FR"/>
        </w:rPr>
      </w:r>
      <w:r>
        <w:rPr>
          <w:lang w:val="fr_FR" w:bidi="fr_FR"/>
        </w:rPr>
        <w:t>Il est plus facile de travailler pour un frère croyant quand je le fais pour montrer de l'amour plutôt que parce que je dois le faire ; ou</w:t>
      </w:r>
    </w:p>
    <w:p>
      <w:pPr>
        <w:pStyle w:val="ListBullet"/>
        <w:spacing w:line="240" w:lineRule="auto"/>
        <w:ind w:left="720"/>
      </w:pPr>
      <w:r>
        <w:rPr>
          <w:lang w:val="fr_FR" w:bidi="fr_FR"/>
        </w:rPr>
      </w:r>
      <w:r>
        <w:rPr>
          <w:lang w:val="fr_FR" w:bidi="fr_FR"/>
        </w:rPr>
        <w:t>Je me sens parfois frustré ou en colère de devoir travailler plus dur que les autres croyants, mais je fais confiance au fait que Dieu est juste et me montrera encore de la bonté ; ou</w:t>
      </w:r>
    </w:p>
    <w:p>
      <w:pPr>
        <w:pStyle w:val="ListBullet"/>
        <w:spacing w:line="240" w:lineRule="auto"/>
        <w:ind w:left="720"/>
      </w:pPr>
      <w:r>
        <w:rPr>
          <w:lang w:val="fr_FR" w:bidi="fr_FR"/>
        </w:rPr>
      </w:r>
      <w:r>
        <w:rPr>
          <w:lang w:val="fr_FR" w:bidi="fr_FR"/>
        </w:rPr>
        <w:t>Cela me semble être un commandement difficile à suivre. J'aurai besoin d'aide pour faire ce que Dieu me demande de faire ! Je suis heureux que le Saint-Esprit m'aide à suivre ce que Dieu m'a dit de faire.</w:t>
      </w:r>
    </w:p>
    <w:p>
      <w:pPr/>
      <w:r>
        <w:rPr>
          <w:lang w:val="fr_FR" w:bidi="fr_FR"/>
        </w:rPr>
      </w:r>
      <w:r>
        <w:rPr>
          <w:lang w:val="fr_FR" w:bidi="fr_FR"/>
        </w:rPr>
        <w:t>Demandez à la personne qui joue les maîtres qui sont des croyants : « Que ressentez-vous ou que pensez-vous ? » La personne pourrait répondre à des choses comme :</w:t>
      </w:r>
    </w:p>
    <w:p>
      <w:pPr>
        <w:pStyle w:val="ListBullet"/>
        <w:spacing w:line="240" w:lineRule="auto"/>
        <w:ind w:left="720"/>
      </w:pPr>
      <w:r>
        <w:rPr>
          <w:lang w:val="fr_FR" w:bidi="fr_FR"/>
        </w:rPr>
      </w:r>
      <w:r>
        <w:rPr>
          <w:lang w:val="fr_FR" w:bidi="fr_FR"/>
        </w:rPr>
        <w:t>Quand Paul dit aux esclaves qu'ils devraient me montrer de l'amour parce que je suis leur frère, je devrais montrer de l'amour à mes esclaves aussi, parce qu'ils sont mes frères. Je devrais les traiter avec bonté et ne pas rendre difficile de travailler pour moi ; ou</w:t>
      </w:r>
    </w:p>
    <w:p>
      <w:pPr>
        <w:pStyle w:val="ListBullet"/>
        <w:spacing w:line="240" w:lineRule="auto"/>
        <w:ind w:left="720"/>
      </w:pPr>
      <w:r>
        <w:rPr>
          <w:lang w:val="fr_FR" w:bidi="fr_FR"/>
        </w:rPr>
      </w:r>
      <w:r>
        <w:rPr>
          <w:lang w:val="fr_FR" w:bidi="fr_FR"/>
        </w:rPr>
        <w:t>Je me sens embarrassé quand mes esclaves ne m'écoutent pas et me manquent de respect. Les autres personnes pensent que mes esclaves me manquent de respect à cause de ce qu'ils croient. Ils pensent aussi que je suis bête de croire la même chose qui fait que mes esclaves me manquent de respect ; ou</w:t>
      </w:r>
    </w:p>
    <w:p>
      <w:pPr>
        <w:pStyle w:val="ListBullet"/>
        <w:spacing w:line="240" w:lineRule="auto"/>
        <w:ind w:left="720"/>
      </w:pPr>
      <w:r>
        <w:rPr>
          <w:lang w:val="fr_FR" w:bidi="fr_FR"/>
        </w:rPr>
      </w:r>
      <w:r>
        <w:rPr>
          <w:lang w:val="fr_FR" w:bidi="fr_FR"/>
        </w:rPr>
        <w:t>Si un esclave est mon frère, peut-être que je devrais le traiter équitablement et le payer pour le travail qu'il fait pour moi.</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5.17–25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donne à Timothée des instructions pour les faire passer aux croyants qui sont des </w:t>
      </w:r>
      <w:r>
        <w:rPr>
          <w:b/>
          <w:lang w:val="fr_FR" w:bidi="fr_FR"/>
        </w:rPr>
        <w:t>esclaves</w:t>
      </w:r>
      <w:r>
        <w:rPr>
          <w:lang w:val="fr_FR" w:bidi="fr_FR"/>
        </w:rPr>
        <w:t>. Les esclaves travaillaient pour d'autres personnes et n'avaient généralement pas de droits pour quitter leur travail. Pour plus d'informations sur les esclaves, référez-vous au Glossaire principal. Utilisez le même mot ou la même expression pour esclave que dans les passages précédents.</w:t>
      </w:r>
    </w:p>
    <w:p>
      <w:pPr/>
      <w:r>
        <w:rPr>
          <w:lang w:val="fr_FR" w:bidi="fr_FR"/>
        </w:rPr>
      </w:r>
      <w:r>
        <w:rPr>
          <w:lang w:val="fr_FR" w:bidi="fr_FR"/>
        </w:rPr>
        <w:t xml:space="preserve">Les esclaves devraient traiter leurs </w:t>
      </w:r>
      <w:r>
        <w:rPr>
          <w:b/>
          <w:lang w:val="fr_FR" w:bidi="fr_FR"/>
        </w:rPr>
        <w:t>maîtres</w:t>
      </w:r>
      <w:r>
        <w:rPr>
          <w:lang w:val="fr_FR" w:bidi="fr_FR"/>
        </w:rPr>
        <w:t xml:space="preserve"> avec respect. Un maître est un titre respectueux pour quelqu'un dans une position ou un statut élevé. Paul parle de maîtres qui possèdent d'autres personnes comme esclaves.</w:t>
      </w:r>
    </w:p>
    <w:p>
      <w:pPr/>
      <w:r>
        <w:rPr>
          <w:lang w:val="fr_FR" w:bidi="fr_FR"/>
        </w:rPr>
      </w:r>
      <w:r>
        <w:rPr>
          <w:lang w:val="fr_FR" w:bidi="fr_FR"/>
        </w:rPr>
        <w:t>Arrêtez-vous ici et discutez en groupe du mot ou de l'expression que vous utiliserez pour maître. Cherchez maître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Si les esclaves ne traitent pas leurs maîtres avec respect, les autres personnes calomnieront ou </w:t>
      </w:r>
      <w:r>
        <w:rPr>
          <w:b/>
          <w:lang w:val="fr_FR" w:bidi="fr_FR"/>
        </w:rPr>
        <w:t>blasphémeront</w:t>
      </w:r>
      <w:r>
        <w:rPr>
          <w:lang w:val="fr_FR" w:bidi="fr_FR"/>
        </w:rPr>
        <w:t xml:space="preserve"> Dieu ou l'enseignement, ou la </w:t>
      </w:r>
      <w:r>
        <w:rPr>
          <w:b/>
          <w:lang w:val="fr_FR" w:bidi="fr_FR"/>
        </w:rPr>
        <w:t>doctrine</w:t>
      </w:r>
      <w:r>
        <w:rPr>
          <w:lang w:val="fr_FR" w:bidi="fr_FR"/>
        </w:rPr>
        <w:t>, des croyants. Blasphemer, c'est parler en mal d'une personne et l'insulter. Une personne qui maudit Dieu, insulte Dieu, déshonore Dieu ou fait sembler Dieu moins puissant ou important blasphème contre Dieu. Pour plus d'informations sur le blasphème et la doctrine, référez-vous au Glossaire principal. Utilisez les mêmes mots ou expressions pour blasphème et doctrine que dans les passages précédents.</w:t>
      </w:r>
    </w:p>
    <w:p>
      <w:pPr/>
      <w:r>
        <w:rPr>
          <w:lang w:val="fr_FR" w:bidi="fr_FR"/>
        </w:rPr>
      </w:r>
      <w:r>
        <w:rPr>
          <w:lang w:val="fr_FR" w:bidi="fr_FR"/>
        </w:rPr>
        <w:t xml:space="preserve">Paul dit que les maîtres qui sont croyants sont les </w:t>
      </w:r>
      <w:r>
        <w:rPr>
          <w:b/>
          <w:lang w:val="fr_FR" w:bidi="fr_FR"/>
        </w:rPr>
        <w:t>frères</w:t>
      </w:r>
      <w:r>
        <w:rPr>
          <w:lang w:val="fr_FR" w:bidi="fr_FR"/>
        </w:rPr>
        <w:t xml:space="preserve"> des esclaves. Puisque Dieu est le Père de tous les croyants, tous les croyants sont comme des frères et des sœurs. Paul utilise donc fréquemment le mot pour frère pour parler des personnes qui partagent la même foi. Pour plus d'informations sur le mot frère, référez-vous à croyants dans le Glossaire principal. Utilisez le même mot ou la même expression pour frères ou frères et sœurs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6:2–10</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6.2–10. Laissez entrer la parole de Dieu dans vos cœurs.</w:t>
      </w:r>
    </w:p>
    <w:p>
      <w:pPr/>
      <w:r>
        <w:rPr>
          <w:lang w:val="fr_FR" w:bidi="fr_FR"/>
        </w:rPr>
      </w:r>
      <w:r>
        <w:rPr>
          <w:lang w:val="fr_FR" w:bidi="fr_FR"/>
        </w:rPr>
        <w:t xml:space="preserve">Écoutez l'enregistrement de 1 Timothée 6.2–10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et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6.2–10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Paul a parlé de la façon dont différents groupes dans l'Église devraient agir. Maintenant, dans cette partie de sa lettre, Paul avertit de nouveau Timothée au sujet de faux enseignants, ou de personnes qui enseignent des choses qui ne sont pas vraies. Ces faux enseignants agissent de beaucoup de mauvaises manières, mais en particulier quand ils essaient d'obtenir de l'argent quand ils enseignent au sujet de Dieu. Paul dit qu'il est dangereux de vouloir beaucoup d'argent et que les croyants devraient à la place être contents de ce qu'ils ont.</w:t>
      </w:r>
    </w:p>
    <w:p>
      <w:pPr/>
      <w:r>
        <w:rPr>
          <w:lang w:val="fr_FR" w:bidi="fr_FR"/>
        </w:rPr>
      </w:r>
      <w:r>
        <w:rPr>
          <w:lang w:val="fr_FR" w:bidi="fr_FR"/>
        </w:rPr>
        <w:t>Cette partie de la lettre commence avec la déclaration précédente, quand Paul rappelle à Timothée d'enseigner la vérité, pour que les gens connaissent la différence entre ce qui est vrai et ce que disent les faux ou mauvais enseignants. Paul et Timothée enseignent ce que Christ a enseigné quand il était vivant sur la terre et ce que Christ a enseigné à travers des personnes comme Paul. Cependant, il y a des personnes, de faux enseignants, qui enseignent des choses au sujet de Christ et de son message qui sont différentes de ce que Christ, Paul et Timothée enseignent. Ces faux enseignants sont fiers et pensent qu'ils savent mieux que Christ. Cependant, ces enseignants ne comprennent pas vraiment ce qu'ils enseignent. En conséquence, ces faux enseignants et leurs disciples aiment se disputer et être en désaccord avec les autres personnes. Ils envient ensuite, c'est-à-dire veulent fortement, ce que les autres ont et divisent l'Église en groupes. Ils disent des choses dures et mauvaises les uns au sujet des autres et commencent à croire des choses mauvaises les uns au sujet des autres, même s'il n'y a pas de preuve de ces choses mauvaises ! Ces personnes se disputent constamment et la façon dont elles pensent est maintenant totalement mauvaise. Ces personnes ne comprennent plus la vérité.</w:t>
      </w:r>
    </w:p>
    <w:p>
      <w:pPr/>
      <w:r>
        <w:rPr>
          <w:lang w:val="fr_FR" w:bidi="fr_FR"/>
        </w:rPr>
      </w:r>
      <w:r>
        <w:rPr>
          <w:lang w:val="fr_FR" w:bidi="fr_FR"/>
        </w:rPr>
        <w:t>Arrêtez-vous ici et discutez de cette question en groupe : dans votre culture, comment les bons responsables religieux agissent-ils ? Pensez maintenant à certains mauvais responsables religieux, ceux que vous ne respectez pas. Comment agit-il ? Pourquoi ne respectez-vous pas ces personnes ? Mettez cet enregistrement en pause ici.</w:t>
      </w:r>
    </w:p>
    <w:p>
      <w:pPr/>
      <w:r>
        <w:rPr>
          <w:lang w:val="fr_FR" w:bidi="fr_FR"/>
        </w:rPr>
      </w:r>
      <w:r>
        <w:rPr>
          <w:lang w:val="fr_FR" w:bidi="fr_FR"/>
        </w:rPr>
        <w:t>L'un des mensonges que ces personnes croient est que la piété, c'est-à-dire vivre d'une manière qui plaît à Dieu, est une façon d'obtenir de l'argent ! À l'époque de Paul, les gens gagnaient souvent de l'argent en allant de ville en ville pour enseigner différentes religions. Ces enseignants facturaient de l'argent aux autres personnes pour écouter leur enseignement au sujet de Dieu. C'est ce que les faux enseignants à Éphèse essaient aussi de faire.</w:t>
      </w:r>
    </w:p>
    <w:p>
      <w:pPr/>
      <w:r>
        <w:rPr>
          <w:lang w:val="fr_FR" w:bidi="fr_FR"/>
        </w:rPr>
      </w:r>
      <w:r>
        <w:rPr>
          <w:lang w:val="fr_FR" w:bidi="fr_FR"/>
        </w:rPr>
        <w:t>Arrêtez-vous ici et discutez de cette question en groupe : dans votre culture, quand les responsables religieux voyagent, comment les responsables paient-ils pour leur nourriture, leur voyage ou leurs coûts de logement ? Que sont censés faire les enseignants religieux avec l'argent ? Mettez cet enregistrement en pause ici.</w:t>
      </w:r>
    </w:p>
    <w:p>
      <w:pPr/>
      <w:r>
        <w:rPr>
          <w:lang w:val="fr_FR" w:bidi="fr_FR"/>
        </w:rPr>
      </w:r>
      <w:r>
        <w:rPr>
          <w:lang w:val="fr_FR" w:bidi="fr_FR"/>
        </w:rPr>
        <w:t>Les gens gagnent quelque chose grâce à la piété, ou en se comportant comme Dieu le veut, mais Paul dit que cette chose n'est pas de l'argent ! Quand les gens se comportent de manière pieuse et sont satisfaits de ce que Dieu leur a donné, ils vivent bien avec Dieu à la fois maintenant et pour toujours. Ces personnes ne seront pas inquiètes ou anxieuses d'obtenir plus d'argent ici sur la terre. Au lieu de cela, ces personnes font confiance à ce que Dieu pourvoira à leur égard et elles attendent avec impatience le moment où elles vivront avec Dieu.</w:t>
      </w:r>
    </w:p>
    <w:p>
      <w:pPr/>
      <w:r>
        <w:rPr>
          <w:lang w:val="fr_FR" w:bidi="fr_FR"/>
        </w:rPr>
      </w:r>
      <w:r>
        <w:rPr>
          <w:lang w:val="fr_FR" w:bidi="fr_FR"/>
        </w:rPr>
        <w:t>Paul explique que les gens ne peuvent pas garder ou posséder quoi que ce soit pour toujours. Quand une personne est née, cette personne n'apporte rien dans le monde. Cette personne n'a pas d'argent ou de possessions ou même de vêtements ! Quand les gens meurent, ils repartiront de la même manière. Tout ce que ces personnes possèdent sera encore dans ce monde pour que les autres personnes l'utilisent. Personne ne peut garder de l'argent ou des possessions quand il meurt. Il est donc inutile de rassembler plus d'argent et de possessions que vous n'en avez besoin pendant que vous êtes vivant. Au lieu de cela, les gens devraient être satisfaits avec seulement les choses dont ils ont besoin, comme la nourriture et les vêtements.</w:t>
      </w:r>
    </w:p>
    <w:p>
      <w:pPr/>
      <w:r>
        <w:rPr>
          <w:lang w:val="fr_FR" w:bidi="fr_FR"/>
        </w:rPr>
      </w:r>
      <w:r>
        <w:rPr>
          <w:lang w:val="fr_FR" w:bidi="fr_FR"/>
        </w:rPr>
        <w:t>Arrêtez-vous ici et discutez de cette question en groupe : dans votre culture, quand une personne meurt, qu'advient-il des choses que cette personne possédait ? De quoi les gens croient-ils que les personnes mortes ont besoin de la part de ce monde dans leur vie après la mort ? Mettez cet enregistrement en pause ici.</w:t>
      </w:r>
    </w:p>
    <w:p>
      <w:pPr/>
      <w:r>
        <w:rPr>
          <w:lang w:val="fr_FR" w:bidi="fr_FR"/>
        </w:rPr>
      </w:r>
      <w:r>
        <w:rPr>
          <w:lang w:val="fr_FR" w:bidi="fr_FR"/>
        </w:rPr>
        <w:t>Arrêtez-vous ici et discutez de cette question en groupe : quelles sont certaines choses que les gens disent au sujet de la façon dont vous devriez vivre pour pouvoir être heureux ou content avec la façon dont vous vivez ? Certains conseils sont bons et utiles, et certains ne le sont pas ! Quel genre de personnes donnent de meilleurs conseils ? Pourquoi pensez-vous que c'est le cas ? Mettez cet enregistrement en pause ici.</w:t>
      </w:r>
    </w:p>
    <w:p>
      <w:pPr/>
      <w:r>
        <w:rPr>
          <w:lang w:val="fr_FR" w:bidi="fr_FR"/>
        </w:rPr>
      </w:r>
      <w:r>
        <w:rPr>
          <w:lang w:val="fr_FR" w:bidi="fr_FR"/>
        </w:rPr>
        <w:t>Paul explique que si une personne veut fortement être riche plus que toute autre chose, cette personne est en danger. Ces personnes ressentent la tentation, ou le désir de faire des choses qui sont imprudentes et pécheresses et peuvent se blesser elles-mêmes ou d'autres personnes. Si les gens font ces choses, ils détruiront leur vie. Cela ne signifie pas qu'ils se tuent, mais qu'ils détruisent les relations importantes et bonnes, les façons de penser, les habitudes et tout ce qui apporte du bonheur dans leur vie.</w:t>
      </w:r>
    </w:p>
    <w:p>
      <w:pPr/>
      <w:r>
        <w:rPr>
          <w:lang w:val="fr_FR" w:bidi="fr_FR"/>
        </w:rPr>
      </w:r>
      <w:r>
        <w:rPr>
          <w:lang w:val="fr_FR" w:bidi="fr_FR"/>
        </w:rPr>
        <w:t>Paul explique que la façon dont les gens aiment l'argent est souvent la raison pour laquelle les gens font toutes sortes de choses mauvaises. Quand les gens aiment ou se soucient de l'argent plus que toute autre chose, ces personnes font de mauvaises choses et ont toutes sortes de problèmes. Par exemple, quand les gens veulent devenir riches, ils peuvent facilement devenir égoïstes. Ces personnes peuvent tricher, mentir, voler, envier ou se quereller. Ces personnes peuvent haïr les gens, les blesser et même les tuer.</w:t>
      </w:r>
    </w:p>
    <w:p>
      <w:pPr/>
      <w:r>
        <w:rPr>
          <w:lang w:val="fr_FR" w:bidi="fr_FR"/>
        </w:rPr>
      </w:r>
      <w:r>
        <w:rPr>
          <w:lang w:val="fr_FR" w:bidi="fr_FR"/>
        </w:rPr>
        <w:t>Certaines personnes qui veulent de l'argent ont arrêté de croire ce qui est vrai et se sont blessées, tout comme si elles se sont poignardées elles-mêmes. Ces personnes souffrent souvent terriblement. Ces personnes se sentent coupables et anxieuses. Ces personnes ressentent de la tristesse et du chagrin. Ceci diffère grandement de l'espérance et de la joie que ressentent les croyants quand ils vivent d'une manière pieuse pour plaire à Dieu. Ces croyants ont ensuite une bonne relation avec Dieu et avec les autres croyants !</w:t>
      </w:r>
    </w:p>
    <w:p>
      <w:pPr/>
      <w:r>
        <w:rPr>
          <w:lang w:val="fr_FR" w:bidi="fr_FR"/>
        </w:rPr>
      </w:r>
      <w:r>
        <w:rPr>
          <w:lang w:val="fr_FR" w:bidi="fr_FR"/>
        </w:rPr>
        <w:t>Arrêtez-vous ici et discutez de cette question en groupe : racontez une histoire au sujet de quelqu'un qui voulait devenir riche, mais quand il a obtenu beaucoup d'argent, il n'était pas heureux. Pourquoi pensez-vous que ces personnes n'étaient pas heureuses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6.2–10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avertit Timothée au sujet des faux enseignants, qui enseignent des choses au sujet de Christ et de son message qui ne sont pas vraies. Ces enseignants discutent de problèmes sans importance qui causent des disputes. Ces enseignants ne comprennent pas comment savoir ce qui est vrai et ce qui est faux. Ces enseignants pensent qu'enseigner au sujet de Dieu est juste une façon de devenir riche.</w:t>
      </w:r>
    </w:p>
    <w:p>
      <w:pPr/>
      <w:r>
        <w:rPr>
          <w:lang w:val="fr_FR" w:bidi="fr_FR"/>
        </w:rPr>
      </w:r>
      <w:r>
        <w:rPr>
          <w:b/>
          <w:lang w:val="fr_FR" w:bidi="fr_FR"/>
        </w:rPr>
        <w:t>Dans la deuxième partie :</w:t>
      </w:r>
      <w:r>
        <w:rPr>
          <w:lang w:val="fr_FR" w:bidi="fr_FR"/>
        </w:rPr>
        <w:t xml:space="preserve"> Paul explique qu'une personne n'est heureuse que quand elle obéit à Dieu, et non quand elle a beaucoup d'argent.</w:t>
      </w:r>
    </w:p>
    <w:p>
      <w:pPr/>
      <w:r>
        <w:rPr>
          <w:lang w:val="fr_FR" w:bidi="fr_FR"/>
        </w:rPr>
      </w:r>
      <w:r>
        <w:rPr>
          <w:b/>
          <w:lang w:val="fr_FR" w:bidi="fr_FR"/>
        </w:rPr>
        <w:t>Dans la troisième partie :</w:t>
      </w:r>
      <w:r>
        <w:rPr>
          <w:lang w:val="fr_FR" w:bidi="fr_FR"/>
        </w:rPr>
        <w:t xml:space="preserve"> les personnes qui veulent être riches voudront faire des choses dangereuses et mauvaises qui les détruiront. Ces personnes se blessent elles-mêmes parce qu'elles arrêtent de croire ce qui est vrai.</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faux enseignants, qui veulent être riches</w:t>
      </w:r>
    </w:p>
    <w:p>
      <w:pPr>
        <w:pStyle w:val="ListBullet"/>
        <w:spacing w:line="240" w:lineRule="auto"/>
        <w:ind w:left="720"/>
      </w:pPr>
      <w:r>
        <w:rPr>
          <w:lang w:val="fr_FR" w:bidi="fr_FR"/>
        </w:rPr>
      </w:r>
      <w:r>
        <w:rPr>
          <w:lang w:val="fr_FR" w:bidi="fr_FR"/>
        </w:rPr>
        <w:t>Les personnes qui écoutent les faux enseignants et désirent fortement être riches</w:t>
      </w:r>
    </w:p>
    <w:p>
      <w:pPr>
        <w:pStyle w:val="ListBullet"/>
        <w:spacing w:line="240" w:lineRule="auto"/>
        <w:ind w:left="720"/>
      </w:pPr>
      <w:r>
        <w:rPr>
          <w:lang w:val="fr_FR" w:bidi="fr_FR"/>
        </w:rPr>
      </w:r>
      <w:r>
        <w:rPr>
          <w:lang w:val="fr_FR" w:bidi="fr_FR"/>
        </w:rPr>
        <w:t>Et le Seigneur Jésus-Christ</w:t>
      </w:r>
    </w:p>
    <w:p>
      <w:pPr/>
      <w:r>
        <w:rPr>
          <w:lang w:val="fr_FR" w:bidi="fr_FR"/>
        </w:rPr>
      </w:r>
      <w:r>
        <w:rPr>
          <w:lang w:val="fr_FR" w:bidi="fr_FR"/>
        </w:rPr>
        <w:t>En groupe, prêtez attention à ces parties du cadre du passage :</w:t>
      </w:r>
    </w:p>
    <w:p>
      <w:pPr/>
      <w:r>
        <w:rPr>
          <w:lang w:val="fr_FR" w:bidi="fr_FR"/>
        </w:rPr>
      </w:r>
      <w:r>
        <w:rPr>
          <w:lang w:val="fr_FR" w:bidi="fr_FR"/>
        </w:rPr>
        <w:t>Rappelez-vous qu'au début de cette lettre, Paul a averti Timothée au sujet de faux enseignants qui ne comprennent pas la loi de Dieu. Maintenant, dans cette partie de la lettre, Paul explique que les faux enseignants ne comprennent pas ce qu'est la piété ou ce que sont les vraies richesses. Cette partie de la lettre établit le contraste avec la partie suivante, où Paul expliquera comment un croyant peut avoir de vraies richesses, ou une bonne relation avec Dieu.</w:t>
      </w:r>
    </w:p>
    <w:p>
      <w:pPr/>
      <w:r>
        <w:rPr>
          <w:lang w:val="fr_FR" w:bidi="fr_FR"/>
        </w:rPr>
      </w:r>
      <w:r>
        <w:rPr>
          <w:lang w:val="fr_FR" w:bidi="fr_FR"/>
        </w:rPr>
        <w:t>La première partie de ce passage commence avec la dernière phrase au verset deux, alors que Paul termine de parler d'esclaves et commence à parler de piété. Paul rappelle à Timothée que Timothée devrait non seulement enseigner ce qui est dans cette lettre, mais aussi exhorter les croyants à suivre ces enseignements. Ce que Paul et Timothée enseignent vient du Seigneur Jésus-Christ. Cet enseignement est sain, ce qui signifie qu'il est correct et utile, tout comme une nourriture saine est bonne et utile pour une personne. C'est un enseignement pieux, ce qui signifie que c'est le genre d'enseignement qui aide les gens à se comporter comme Dieu veut qu'ils se comportent.</w:t>
      </w:r>
    </w:p>
    <w:p>
      <w:pPr/>
      <w:r>
        <w:rPr>
          <w:lang w:val="fr_FR" w:bidi="fr_FR"/>
        </w:rPr>
      </w:r>
      <w:r>
        <w:rPr>
          <w:lang w:val="fr_FR" w:bidi="fr_FR"/>
        </w:rPr>
        <w:t>Ces autres enseignants ne sont pas d'accord avec Christ. Paul dit que ces enseignants sont vaniteux ou orgueilleux, parce qu'ils pensent qu'ils savent mieux que Christ, mais ils ne comprennent rien. Paul ne voulait pas dire littéralement que les faux enseignants ne comprenaient rien du tout. Paul voulait dire que les faux enseignants ne comprenaient pas vraiment ce qu'ils enseignaient quand ils enseignaient au sujet de Dieu. Paul dit que ces enseignants ont des intérêts malsains, qui les blessent comme les blesserait une maladie. Ces enseignants aiment la controverse, ou parler constamment de différentes opinions sans essayer de trouver la bonne. Ces enseignants se disputent et débattent avec d'autres personnes au sujet de la signification des mots. Cela fait que les enseignants se comportent d'une manière qui les blesse eux-mêmes ainsi que leurs disciples.</w:t>
      </w:r>
    </w:p>
    <w:p>
      <w:pPr/>
      <w:r>
        <w:rPr>
          <w:lang w:val="fr_FR" w:bidi="fr_FR"/>
        </w:rPr>
      </w:r>
      <w:r>
        <w:rPr>
          <w:lang w:val="fr_FR" w:bidi="fr_FR"/>
        </w:rPr>
        <w:t>Arrêtez-vous ici et discutez de cette question en groupe : Paul décrit l'enseignement de Jésus comme sain, parce qu'il est correct et utile pour les gens. Paul décrit aussi les désirs des faux enseignants comme malsains, parce que ces désirs sont mauvais et blessent les gens. Dans votre langue, comment parlerez-vous d'enseignements ou de façons d'agir qui sont bons et utiles pour une personne ? Comment décririez-vous les enseignements qui sont mauvais et blessent les gens ? Mettez cet enregistrement en pause ici.</w:t>
      </w:r>
    </w:p>
    <w:p>
      <w:pPr/>
      <w:r>
        <w:rPr>
          <w:lang w:val="fr_FR" w:bidi="fr_FR"/>
        </w:rPr>
      </w:r>
      <w:r>
        <w:rPr>
          <w:lang w:val="fr_FR" w:bidi="fr_FR"/>
        </w:rPr>
        <w:t>Paul décrit la façon dont les faux enseignants agissent, ce que font aussi leurs disciples. Ces personnes s'envient les unes les autres, ou désirent fortement avoir ce qu'ont les autres. Cela fait que ces personnes ont des conflits ou des dissensions, ce qui signifie qu'elles se battent et se divisent en groupes. Ces personnes insultent et disent des choses méchantes les unes au sujet des autres. Ces personnes commencent à avoir de mauvais soupçons, ce qui signifie qu'elles forment une opinion basée sur peu d'informations seulement, parce qu'elles veulent croire des choses mauvaises les unes au sujet des autres. Ces personnes ont donc des frictions ou des disputes constantes puisqu'elles ne font pas confiance ou ne prennent pas soin les unes des autres. Paul utilise des mots qui rappellent à Timothée deux choses grossières qui se frottent les unes contre les autres et s'irritent les unes les autres. De la même manière, les gens commenceront à se disputer et à s'irriter les uns les autres.</w:t>
      </w:r>
    </w:p>
    <w:p>
      <w:pPr/>
      <w:r>
        <w:rPr>
          <w:lang w:val="fr_FR" w:bidi="fr_FR"/>
        </w:rPr>
      </w:r>
      <w:r>
        <w:rPr>
          <w:lang w:val="fr_FR" w:bidi="fr_FR"/>
        </w:rPr>
        <w:t>Arrêtez-vous ici et discutez en groupe : pensez à vos descriptions de mauvais responsables religieux dans la deuxième étape. Quel genre de mots et d'expressions avez-vous utilisé pour décrire ces personnes ? Comment pouvez-vous décrire ce dont Paul parle dans ce passage ? Quels mots et expressions avez-vous qui montrent à quel point ces faux enseignants agissent mal ? Mettez cet enregistrement en pause ici.</w:t>
      </w:r>
    </w:p>
    <w:p>
      <w:pPr/>
      <w:r>
        <w:rPr>
          <w:lang w:val="fr_FR" w:bidi="fr_FR"/>
        </w:rPr>
      </w:r>
      <w:r>
        <w:rPr>
          <w:lang w:val="fr_FR" w:bidi="fr_FR"/>
        </w:rPr>
        <w:t>Paul dit que ces personnes ont une pensée corrompue. Puisque la pensée est le lieu où les gens réfléchissent et comprennent les choses, cela signifie que ces personnes ont des façons de penser méchantes et fausses. C'est comme si quelqu'un avait volé la capacité de croire la vérité à ces personnes. Ces personnes ne comprennent pas la piété, qui est la façon dont les gens se comportent quand ils respectent Dieu. Les faux enseignants pensent qu'ils peuvent devenir riches quand ils se comportent de manière pieuse et facturent de l'argent pour que les gens les écoutent enseigner au sujet de Dieu.</w:t>
      </w:r>
    </w:p>
    <w:p>
      <w:pPr/>
      <w:r>
        <w:rPr>
          <w:lang w:val="fr_FR" w:bidi="fr_FR"/>
        </w:rPr>
      </w:r>
      <w:r>
        <w:rPr>
          <w:lang w:val="fr_FR" w:bidi="fr_FR"/>
        </w:rPr>
        <w:t>Arrêtez-vous ici et discutez de cette question en groupe : dans votre langue, comment parlez-vous de la partie d'une personne qui permet à cette personne de penser et comprendre les choses ? Comment décririez-vous quand une personne a une façon méchante et fausse de penser ? Mettez cet enregistrement en pause ici.</w:t>
      </w:r>
    </w:p>
    <w:p>
      <w:pPr/>
      <w:r>
        <w:rPr>
          <w:lang w:val="fr_FR" w:bidi="fr_FR"/>
        </w:rPr>
      </w:r>
      <w:r>
        <w:rPr>
          <w:lang w:val="fr_FR" w:bidi="fr_FR"/>
        </w:rPr>
        <w:t>Dans la deuxième partie, Paul explique que l'argent n'est pas ce que les gens gagnent quand ils agissent de manière pieuse. Si les gens agissent de manière pieuse et sont contents, ou heureux avec ce que Dieu leur donne, ces personnes vivront bien avec Dieu à la fois maintenant et pour toujours. Les gens n'ont que ce que Dieu leur a donné et ils ne peuvent le garder que pendant qu'ils sont vivants. Quand une personne est née, cette personne n'a rien. Quand cette personne meurt, elle n'est plus propriétaire de quoi que ce soit. Il est donc inutile de rassembler plus d'argent et de biens que la personne n'en a besoin. Paul dit que nous, les croyants, serons ou devrions être contents avec ce dont nous avons besoin, comme la nourriture et les vêtements.</w:t>
      </w:r>
    </w:p>
    <w:p>
      <w:pPr/>
      <w:r>
        <w:rPr>
          <w:lang w:val="fr_FR" w:bidi="fr_FR"/>
        </w:rPr>
      </w:r>
      <w:r>
        <w:rPr>
          <w:lang w:val="fr_FR" w:bidi="fr_FR"/>
        </w:rPr>
        <w:t>Dans la troisième partie, Paul parle de personnes qui ne sont pas contentes, mais qui veulent constamment plus d'argent. Paul dit que ces personnes tombent dans des choses et des façons d'agir dangereuses, comme une personne qui marche trop près d'une falaise ou d'un trou profond et tombe et se blesse. Ces personnes ressentent de la tentation, ou le désir de faire de mauvaises choses pour obtenir ce qu'elles veulent. Leur désir d'être riche est comme un piège qui attrape un animal. La personne prise dans un tel piège ne peut pas se libérer elle-même. Il est difficile pour les gens d'arrêter de vouloir de l'argent, même si cela leur fait vouloir des choses insensées et nocives.</w:t>
      </w:r>
    </w:p>
    <w:p>
      <w:pPr/>
      <w:r>
        <w:rPr>
          <w:lang w:val="fr_FR" w:bidi="fr_FR"/>
        </w:rPr>
      </w:r>
      <w:r>
        <w:rPr>
          <w:lang w:val="fr_FR" w:bidi="fr_FR"/>
        </w:rPr>
        <w:t xml:space="preserve">Arrêtez-vous ici et regardez une image d'un </w:t>
      </w:r>
      <w:r>
        <w:rPr>
          <w:lang w:val="fr_FR" w:bidi="fr_FR"/>
        </w:rPr>
        <w:t>piège</w:t>
      </w:r>
      <w:r>
        <w:rPr>
          <w:lang w:val="fr_FR" w:bidi="fr_FR"/>
        </w:rPr>
        <w:t xml:space="preserve"> en groupe. Comment décririez-vous une façon de penser qui blesse quelqu'un, mais qui est difficile à arrêter ? Mettez cet enregistrement en pause ici.</w:t>
      </w:r>
    </w:p>
    <w:p>
      <w:pPr/>
      <w:r>
        <w:rPr>
          <w:lang w:val="fr_FR" w:bidi="fr_FR"/>
        </w:rPr>
      </w:r>
      <w:r>
        <w:rPr>
          <w:lang w:val="fr_FR" w:bidi="fr_FR"/>
        </w:rPr>
        <w:t>Paul dit que le désir des gens pour l'argent détruira la vie ou la façon de vivre des gens, pour qu'ils ne soient plus heureux, en sécurité ou en paix. C'est comme si quelqu'un plongeait ou les poussait dans l'eau pour qu'ils se noyent. Paul cite une parole populaire de cette époque, que beaucoup de personnes accepteraient et sauraient être vraie. Paul dit que l'amour de l'argent est la racine de toutes sortes de mal. Tout comme une racine est la partie cachée d'une plante qui fait que la plante pousse et existe, la façon dont les gens aiment et veulent de l'argent avec impatience est la raison cachée pour laquelle ils font de mauvaises choses.</w:t>
      </w:r>
    </w:p>
    <w:p>
      <w:pPr/>
      <w:r>
        <w:rPr>
          <w:lang w:val="fr_FR" w:bidi="fr_FR"/>
        </w:rPr>
      </w:r>
      <w:r>
        <w:rPr>
          <w:lang w:val="fr_FR" w:bidi="fr_FR"/>
        </w:rPr>
        <w:t xml:space="preserve">Arrêtez-vous ici et regardez une image d'un </w:t>
      </w:r>
      <w:r>
        <w:rPr>
          <w:lang w:val="fr_FR" w:bidi="fr_FR"/>
        </w:rPr>
        <w:t>piège</w:t>
      </w:r>
      <w:r>
        <w:rPr>
          <w:lang w:val="fr_FR" w:bidi="fr_FR"/>
        </w:rPr>
        <w:t xml:space="preserve"> en groupe. Racontez une histoire au sujet d'un moment où quelqu'un a agi d'une manière étrange ou surprenante, puis vous avez appris plus tard pourquoi il a agi de cette manière. Comment parleriez-vous de la chose ou de l'idée qui était la raison pour laquelle la personne a agi de cette manière ? Mettez cet enregistrement en pause ici.</w:t>
      </w:r>
    </w:p>
    <w:p>
      <w:pPr/>
      <w:r>
        <w:rPr>
          <w:lang w:val="fr_FR" w:bidi="fr_FR"/>
        </w:rPr>
      </w:r>
      <w:r>
        <w:rPr>
          <w:lang w:val="fr_FR" w:bidi="fr_FR"/>
        </w:rPr>
        <w:t>Parce que certaines personnes aiment l'argent plus que Dieu, ces personnes se sont éloignées de la foi. La foi est le véritable enseignement au sujet de Dieu et de Christ. Les personnes qui aiment l'argent sont comme une personne qui s'est éloignée d'un chemin sûr et dans un sol dangereux et rugueux. Ces personnes ne croient pas la vérité, mais croient des mensonges à la place. Les gens souffrent quand ils croient ces mensonges et ressentent beaucoup de chagrins ou de douleurs. C'est comme si ces personnes se sont poignardées elles-mêmes avec une épée, parce qu'elles ont causé leur propre douleur.</w:t>
      </w:r>
    </w:p>
    <w:p>
      <w:pPr/>
      <w:r>
        <w:rPr>
          <w:lang w:val="fr_FR" w:bidi="fr_FR"/>
        </w:rPr>
      </w:r>
      <w:r>
        <w:rPr>
          <w:lang w:val="fr_FR" w:bidi="fr_FR"/>
        </w:rPr>
        <w:t>Maintenant, le groupe devrait créer un scénario, dessiner ou utiliser des objets pour visualiser le passage et l'action qu'il contient. Pendant que vous faites cela, vous voudrez peut-être utiliser des dessins, des objets ou même des personnes pour représenter Paul, Timothée, les croyants, les faux enseignants, les personnes qui écoutent les faux enseignants, le Seigneur Jésus-Christ et Dieu.</w:t>
      </w:r>
    </w:p>
    <w:p>
      <w:pPr/>
      <w:r>
        <w:rPr>
          <w:lang w:val="fr_FR" w:bidi="fr_FR"/>
        </w:rPr>
      </w:r>
      <w:r>
        <w:rPr>
          <w:lang w:val="fr_FR" w:bidi="fr_FR"/>
        </w:rPr>
        <w:t>Choisissez des personnes, des dessins ou des objets pour représenter chacun de ceux-ci. En commençant à raconter l'histoire de ces versets, rappelez-vous que Paul parle à Timothée. Après que Paul ait fini de dire ces instructions à Timothée, Timothée peut ensuite aller les dire aux croyants éphésiens. Pendant que Timothée parle aux croyants éphésiens, demandez aux faux enseignants d'enseigner différentes choses à leurs disciples. Montrez comment le groupe de croyants est différent des faux enseignants et de leurs disciples. Le groupe de faux enseignants se dispute, se divise en groupes et dit des choses méchantes les uns au sujet des autres. Les faux enseignants continuent de demander de l'argent à leurs disciples parce qu'ils veulent être riches ! Cependant, montrez comment les faux enseignants ne sont pas heureux avec ce qu'ils ont. Représentez la façon dont les croyants sont heureux avec la nourriture et les vêtements qu'ils ont pendant qu'ils font ce que Dieu leur dit de faire. Faites semblant de porter un bébé nouveau-né, et voyez comment le bébé n'a ni argent, ni possessions ! Quelqu'un peut représenter à quoi cela ressemble quand quelqu'un meurt et que cette personne ne peut pas prendre son argent avec elle. Représentez la façon dont les personnes qui veulent être riches se trouvent dans un piège dont elles ne peuvent pas sortir. Regardez une plante et, si vous le pouvez, regardez sa racine. Voyez comment la racine conduit à la plante, tout comme l'amour des gens pour l'argent conduit à des choses mauvaises. Montrez comment ces personnes s'éloignent des croyants et de ce qu'ils croient. Ces personnes peuvent faire semblant de se poignarder elles-mêmes pour montrer comment elles ont causé leur propre douleur.</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6.2–10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faux enseignants</w:t>
      </w:r>
    </w:p>
    <w:p>
      <w:pPr>
        <w:pStyle w:val="ListBullet"/>
        <w:spacing w:line="240" w:lineRule="auto"/>
        <w:ind w:left="720"/>
      </w:pPr>
      <w:r>
        <w:rPr>
          <w:lang w:val="fr_FR" w:bidi="fr_FR"/>
        </w:rPr>
      </w:r>
      <w:r>
        <w:rPr>
          <w:lang w:val="fr_FR" w:bidi="fr_FR"/>
        </w:rPr>
        <w:t>Les personnes qui écoutent les faux enseignants et désirent fortement être riches</w:t>
      </w:r>
    </w:p>
    <w:p>
      <w:pPr>
        <w:pStyle w:val="ListBullet"/>
        <w:spacing w:line="240" w:lineRule="auto"/>
        <w:ind w:left="720"/>
      </w:pPr>
      <w:r>
        <w:rPr>
          <w:lang w:val="fr_FR" w:bidi="fr_FR"/>
        </w:rPr>
      </w:r>
      <w:r>
        <w:rPr>
          <w:lang w:val="fr_FR" w:bidi="fr_FR"/>
        </w:rPr>
        <w:t>Et le Seigneur Jésus-Christ</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Paul dit : « Enseigne aux croyants ces choses que je t'écris, Timothée, et encourage-les à les faire. Certaines personnes enseignent des choses qui ne sont pas vraies et ne sont pas cohérentes avec les vraies choses que notre Seigneur Jésus-Christ a enseignées. Ils n'enseignent pas des choses qui aident les gens à se comporter comme Dieu le veut. Ces personnes sont orgueilleuses. Ils ne comprennent vraiment rien. Ils ressentent un plaisir malsain en débattant les uns avec les autres et en se disputant par rapport à ce que signifient les mots. Ils s'envient ensuite les uns les autres et se battent les uns avec les autres. Ils s'insultent les uns les autres et se soupçonnent les uns les autres de faire le mal. Il y a un conflit constant entre ces personnes qui ne peuvent plus faire la différence entre le bien et le mal. C'est comme si quelqu'un leur avait volé la capacité de comprendre la vérité. Ces faux enseignants pensent que s'ils enseignent au sujet de Dieu, ils peuvent devenir riches. »</w:t>
      </w:r>
    </w:p>
    <w:p>
      <w:pPr/>
      <w:r>
        <w:rPr>
          <w:lang w:val="fr_FR" w:bidi="fr_FR"/>
        </w:rPr>
      </w:r>
      <w:r>
        <w:rPr>
          <w:lang w:val="fr_FR" w:bidi="fr_FR"/>
        </w:rPr>
        <w:t>Arrêtez la représentation. Demandez à la personne qui joue les faux enseignants : « Que ressentez-vous ou que pensez-vous ? » La personne pourrait répondre à des choses comme :</w:t>
      </w:r>
    </w:p>
    <w:p>
      <w:pPr>
        <w:pStyle w:val="ListBullet"/>
        <w:spacing w:line="240" w:lineRule="auto"/>
        <w:ind w:left="720"/>
      </w:pPr>
      <w:r>
        <w:rPr>
          <w:lang w:val="fr_FR" w:bidi="fr_FR"/>
        </w:rPr>
      </w:r>
      <w:r>
        <w:rPr>
          <w:lang w:val="fr_FR" w:bidi="fr_FR"/>
        </w:rPr>
        <w:t>J'aime à quel point je me sens puissant et à l'aise quand j'ai beaucoup d'argent ! Je ne me soucie pas de devoir me battre ou blesser les autres pour l'obtenir ; ou</w:t>
      </w:r>
    </w:p>
    <w:p>
      <w:pPr>
        <w:pStyle w:val="ListBullet"/>
        <w:spacing w:line="240" w:lineRule="auto"/>
        <w:ind w:left="720"/>
      </w:pPr>
      <w:r>
        <w:rPr>
          <w:lang w:val="fr_FR" w:bidi="fr_FR"/>
        </w:rPr>
      </w:r>
      <w:r>
        <w:rPr>
          <w:lang w:val="fr_FR" w:bidi="fr_FR"/>
        </w:rPr>
        <w:t xml:space="preserve">Je suis intelligent et je sais beaucoup de choses. Je peux trouver une façon d'obtenir de l'argent de la part des gens si je les convainc que j'en sais plus qu'eux et qu'ils doivent savoir ce que je sais. Je leur dirai ensuite qu'ils doivent me payer pour entendre ce que je sais ! ou encore : </w:t>
      </w:r>
    </w:p>
    <w:p>
      <w:pPr>
        <w:pStyle w:val="ListBullet"/>
        <w:spacing w:line="240" w:lineRule="auto"/>
        <w:ind w:left="720"/>
      </w:pPr>
      <w:r>
        <w:rPr>
          <w:lang w:val="fr_FR" w:bidi="fr_FR"/>
        </w:rPr>
      </w:r>
      <w:r>
        <w:rPr>
          <w:lang w:val="fr_FR" w:bidi="fr_FR"/>
        </w:rPr>
        <w:t>Si j'agis d'une certaine manière, Dieu sera heureux avec moi et me donnera beaucoup de bonnes choses comme de l'argent, ce qui est ce que je veux vraiment !</w:t>
      </w:r>
    </w:p>
    <w:p>
      <w:pPr/>
      <w:r>
        <w:rPr>
          <w:lang w:val="fr_FR" w:bidi="fr_FR"/>
        </w:rPr>
      </w:r>
      <w:r>
        <w:rPr>
          <w:lang w:val="fr_FR" w:bidi="fr_FR"/>
        </w:rPr>
        <w:t>Demandez à la personne qui joue Jésus : « Que ressentez-vous ou que pensez-vous ? » La personne pourrait répondre à des choses comme :</w:t>
      </w:r>
    </w:p>
    <w:p>
      <w:pPr>
        <w:pStyle w:val="ListBullet"/>
        <w:spacing w:line="240" w:lineRule="auto"/>
        <w:ind w:left="720"/>
      </w:pPr>
      <w:r>
        <w:rPr>
          <w:lang w:val="fr_FR" w:bidi="fr_FR"/>
        </w:rPr>
      </w:r>
      <w:r>
        <w:rPr>
          <w:lang w:val="fr_FR" w:bidi="fr_FR"/>
        </w:rPr>
        <w:t>J'ai enseigné aux gens comment agir, non pas pour qu'ils puissent rendre Dieu semblable à eux, mais pour qu'ils puissent montrer leur amour pour Dieu quand ils écoutent et obéissent à ses voies ; ou</w:t>
      </w:r>
    </w:p>
    <w:p>
      <w:pPr>
        <w:pStyle w:val="ListBullet"/>
        <w:spacing w:line="240" w:lineRule="auto"/>
        <w:ind w:left="720"/>
      </w:pPr>
      <w:r>
        <w:rPr>
          <w:lang w:val="fr_FR" w:bidi="fr_FR"/>
        </w:rPr>
      </w:r>
      <w:r>
        <w:rPr>
          <w:lang w:val="fr_FR" w:bidi="fr_FR"/>
        </w:rPr>
        <w:t>Je me soucie de mon peuple et je lui donne de bonnes choses. Cependant, la meilleure chose que je leur donne n'est pas de l'argent, mais une bonne relation avec moi ; ou</w:t>
      </w:r>
    </w:p>
    <w:p>
      <w:pPr>
        <w:pStyle w:val="ListBullet"/>
        <w:spacing w:line="240" w:lineRule="auto"/>
        <w:ind w:left="720"/>
      </w:pPr>
      <w:r>
        <w:rPr>
          <w:lang w:val="fr_FR" w:bidi="fr_FR"/>
        </w:rPr>
      </w:r>
      <w:r>
        <w:rPr>
          <w:lang w:val="fr_FR" w:bidi="fr_FR"/>
        </w:rPr>
        <w:t>Je veux que les gens agissent de manière pieuse pour qu'ils puissent aussi vivre en paix avec d'autres personnes. Quand les gens agissent de manière pieuse, ils sont bons et aimants les uns envers les autres.</w:t>
      </w:r>
    </w:p>
    <w:p>
      <w:pPr/>
      <w:r>
        <w:rPr>
          <w:lang w:val="fr_FR" w:bidi="fr_FR"/>
        </w:rPr>
      </w:r>
      <w:r>
        <w:rPr>
          <w:lang w:val="fr_FR" w:bidi="fr_FR"/>
        </w:rPr>
        <w:t>Continuez la représentation.</w:t>
      </w:r>
    </w:p>
    <w:p>
      <w:pPr/>
      <w:r>
        <w:rPr>
          <w:lang w:val="fr_FR" w:bidi="fr_FR"/>
        </w:rPr>
      </w:r>
      <w:r>
        <w:rPr>
          <w:lang w:val="fr_FR" w:bidi="fr_FR"/>
        </w:rPr>
        <w:t>Paul dit ensuite : « Mais il est préférable de faire ce qui plaît à Dieu et d'être satisfaits de ce qu'il nous donne. Car quand nous sommes nés, nous n'avons rien apporté avec nous, et quand nous mourons, nous ne pouvons pas prendre quoi que ce soit avec nous. Par conséquent, si nous avons la nourriture et les vêtements dont nous avons besoin, nous devrions être contents de ce que nous avons.</w:t>
      </w:r>
    </w:p>
    <w:p>
      <w:pPr/>
      <w:r>
        <w:rPr>
          <w:lang w:val="fr_FR" w:bidi="fr_FR"/>
        </w:rPr>
      </w:r>
      <w:r>
        <w:rPr>
          <w:lang w:val="fr_FR" w:bidi="fr_FR"/>
        </w:rPr>
        <w:t>Arrêtez la représentation. Demandez à la personne qui joue les croyants : « Que ressentez-vous ou que pensez-vous ? » La personne pourrait répondre à des choses comme :</w:t>
      </w:r>
    </w:p>
    <w:p>
      <w:pPr>
        <w:pStyle w:val="ListBullet"/>
        <w:spacing w:line="240" w:lineRule="auto"/>
        <w:ind w:left="720"/>
      </w:pPr>
      <w:r>
        <w:rPr>
          <w:lang w:val="fr_FR" w:bidi="fr_FR"/>
        </w:rPr>
      </w:r>
      <w:r>
        <w:rPr>
          <w:lang w:val="fr_FR" w:bidi="fr_FR"/>
        </w:rPr>
        <w:t>Quand je vois les personnes qui suivent les faux enseignants et la façon dont vivent ces enseignants, je suis triste et désolé pour eux. Ces personnes sont malheureuses et se blessent les unes aux autres. Je me sens reconnaissant que Dieu nous ait enseigné comment être heureux ; ou</w:t>
      </w:r>
    </w:p>
    <w:p>
      <w:pPr>
        <w:pStyle w:val="ListBullet"/>
        <w:spacing w:line="240" w:lineRule="auto"/>
        <w:ind w:left="720"/>
      </w:pPr>
      <w:r>
        <w:rPr>
          <w:lang w:val="fr_FR" w:bidi="fr_FR"/>
        </w:rPr>
      </w:r>
      <w:r>
        <w:rPr>
          <w:lang w:val="fr_FR" w:bidi="fr_FR"/>
        </w:rPr>
        <w:t>Parfois, je m'inquiète au sujet de l'argent et de la façon dont j'obtiendrai les choses dont ma famille aura besoin. Mais Paul me rappelle que Dieu nous donne ce dont nous avons besoin, pour que je puisse faire confiance à Dieu au lieu de me concentrer sur le fait d'obtenir plus d'argent ; ou</w:t>
      </w:r>
    </w:p>
    <w:p>
      <w:pPr>
        <w:pStyle w:val="ListBullet"/>
        <w:spacing w:line="240" w:lineRule="auto"/>
        <w:ind w:left="720"/>
      </w:pPr>
      <w:r>
        <w:rPr>
          <w:lang w:val="fr_FR" w:bidi="fr_FR"/>
        </w:rPr>
      </w:r>
      <w:r>
        <w:rPr>
          <w:lang w:val="fr_FR" w:bidi="fr_FR"/>
        </w:rPr>
        <w:t>Quand je me concentre sur le fait d'obtenir plus d'argent, je me sens anxieux et malheureux. Je veux apprendre comment me contenter simplement de ce dont j'ai besoin. Je demanderai à Dieu et aux autres croyants de m'aider à apprendre.</w:t>
      </w:r>
    </w:p>
    <w:p>
      <w:pPr/>
      <w:r>
        <w:rPr>
          <w:lang w:val="fr_FR" w:bidi="fr_FR"/>
        </w:rPr>
      </w:r>
      <w:r>
        <w:rPr>
          <w:lang w:val="fr_FR" w:bidi="fr_FR"/>
        </w:rPr>
        <w:t>Continuez la représentation.</w:t>
      </w:r>
    </w:p>
    <w:p>
      <w:pPr/>
      <w:r>
        <w:rPr>
          <w:lang w:val="fr_FR" w:bidi="fr_FR"/>
        </w:rPr>
      </w:r>
      <w:r>
        <w:rPr>
          <w:lang w:val="fr_FR" w:bidi="fr_FR"/>
        </w:rPr>
        <w:t>Paul dit : « Certaines personnes veulent tellement devenir riches qu'elles suivent tout ce qui les tente. Ils se font piéger comme un animal. Ces personnes veulent faire des choses qui sont imprudentes et dangereuses. Ces désirs ruineront et détruiront ces personnes. Car la façon dont les gens veulent trop d'argent est la raison pour laquelle les gens font toutes sortes de choses mauvaises. Certaines personnes ont arrêté de croire aux enseignements au sujet de Christ parce qu'elles voulaient tellement de l'argent. Ces personnes se sont fait souffrir de bien des manières, comme une personne qui s'est poignardée elle-même. »</w:t>
      </w:r>
    </w:p>
    <w:p>
      <w:pPr/>
      <w:r>
        <w:rPr>
          <w:lang w:val="fr_FR" w:bidi="fr_FR"/>
        </w:rPr>
      </w:r>
      <w:r>
        <w:rPr>
          <w:lang w:val="fr_FR" w:bidi="fr_FR"/>
        </w:rPr>
        <w:t>Arrêtez la représentation. Demandez à la personne qui joue les personnes qui veulent être riches : « Que ressentez-vous ou que pensez-vous ? » La personne pourrait répondre à des choses comme :</w:t>
      </w:r>
    </w:p>
    <w:p>
      <w:pPr>
        <w:pStyle w:val="ListBullet"/>
        <w:spacing w:line="240" w:lineRule="auto"/>
        <w:ind w:left="720"/>
      </w:pPr>
      <w:r>
        <w:rPr>
          <w:lang w:val="fr_FR" w:bidi="fr_FR"/>
        </w:rPr>
      </w:r>
      <w:r>
        <w:rPr>
          <w:lang w:val="fr_FR" w:bidi="fr_FR"/>
        </w:rPr>
        <w:t>Je n'ai pas l'impression que les gens m'aiment et me respectent maintenant, et je veux changer cela. Si j'ai de l'argent, les gens me respecteront et penseront que je suis important. Ces personnes me traiteront mieux et m'aimeront ; ou</w:t>
      </w:r>
    </w:p>
    <w:p>
      <w:pPr>
        <w:pStyle w:val="ListBullet"/>
        <w:spacing w:line="240" w:lineRule="auto"/>
        <w:ind w:left="720"/>
      </w:pPr>
      <w:r>
        <w:rPr>
          <w:lang w:val="fr_FR" w:bidi="fr_FR"/>
        </w:rPr>
      </w:r>
      <w:r>
        <w:rPr>
          <w:lang w:val="fr_FR" w:bidi="fr_FR"/>
        </w:rPr>
        <w:t>Je sais que je fais de mauvaises choses, mais une fois que j'ai beaucoup d'argent, je peux réparer ou compenser les mauvaises choses que j'ai faites. Je peux faire beaucoup de bonnes choses avec beaucoup d'argent, ce qui sera plus important que les mauvaises choses que je fais ; ou</w:t>
      </w:r>
    </w:p>
    <w:p>
      <w:pPr>
        <w:pStyle w:val="ListBullet"/>
        <w:spacing w:line="240" w:lineRule="auto"/>
        <w:ind w:left="720"/>
      </w:pPr>
      <w:r>
        <w:rPr>
          <w:lang w:val="fr_FR" w:bidi="fr_FR"/>
        </w:rPr>
      </w:r>
      <w:r>
        <w:rPr>
          <w:lang w:val="fr_FR" w:bidi="fr_FR"/>
        </w:rPr>
        <w:t>Je ne fais plus confiance aux gens parce que tout le monde veut simplement prendre mon argent. Je ne parle pas aux personnes avec lesquelles j'étais amie et je me sens seul. Mais si je gagne assez d'argent, les gens m'aimeront de nouveau. Je dois obtenir plus d'argent !</w:t>
      </w:r>
    </w:p>
    <w:p>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Il est facile de regarder les personnes riches et de voir simplement les belles choses qu'elles ont. Il est facile de penser qu'ils doivent être heureux parce qu'ils n'ont pas à s'inquiéter d'avoir assez d'argent. Mais l'argent n'est pas ce qui rend les gens heureux. Seul Dieu peut donner une vraie joie qui dure ; ou</w:t>
      </w:r>
    </w:p>
    <w:p>
      <w:pPr>
        <w:pStyle w:val="ListBullet"/>
        <w:spacing w:line="240" w:lineRule="auto"/>
        <w:ind w:left="720"/>
      </w:pPr>
      <w:r>
        <w:rPr>
          <w:lang w:val="fr_FR" w:bidi="fr_FR"/>
        </w:rPr>
      </w:r>
      <w:r>
        <w:rPr>
          <w:lang w:val="fr_FR" w:bidi="fr_FR"/>
        </w:rPr>
        <w:t xml:space="preserve">Si les gens se concentrent sur le fait d'obtenir de l'argent, ils ne passeront pas de temps avec Dieu, ne lui parleront pas, ne l'adoreront pas et n'apprendront pas à son sujet. Je ne veux pas que les croyants oublient cette relation importante et merveilleuse qu'ils ont avec Dieu qui les aime et prend soin d'eux ! ou encore : </w:t>
      </w:r>
    </w:p>
    <w:p>
      <w:pPr>
        <w:pStyle w:val="ListBullet"/>
        <w:spacing w:line="240" w:lineRule="auto"/>
        <w:ind w:left="720"/>
      </w:pPr>
      <w:r>
        <w:rPr>
          <w:lang w:val="fr_FR" w:bidi="fr_FR"/>
        </w:rPr>
      </w:r>
      <w:r>
        <w:rPr>
          <w:lang w:val="fr_FR" w:bidi="fr_FR"/>
        </w:rPr>
        <w:t>Bien qu'il soit bon de vouloir fournir de bonnes choses pour nos familles, les croyants ne doivent pas penser que l'argent rendra tout bon dans leur vie. Ils feront ensuite confiance à ce que l'argent peut leur donner au lieu de Dieu.</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6.2–10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que les gens enseigneront des choses qui ne sont pas en accord avec l'enseignement, ou la </w:t>
      </w:r>
      <w:r>
        <w:rPr>
          <w:b/>
          <w:lang w:val="fr_FR" w:bidi="fr_FR"/>
        </w:rPr>
        <w:t>doctrine</w:t>
      </w:r>
      <w:r>
        <w:rPr>
          <w:lang w:val="fr_FR" w:bidi="fr_FR"/>
        </w:rPr>
        <w:t xml:space="preserve">, du Seigneur Jésus-Christ. La doctrine est l'ensemble des enseignements, ou déclarations, que quelqu'un enseigne ou accepte et croit. Utilisez le même mot pour doctrine que dans les passages précédents, et pour plus d'informations sur la </w:t>
      </w:r>
      <w:r>
        <w:rPr>
          <w:b/>
          <w:lang w:val="fr_FR" w:bidi="fr_FR"/>
        </w:rPr>
        <w:t>doctrine</w:t>
      </w:r>
      <w:r>
        <w:rPr>
          <w:lang w:val="fr_FR" w:bidi="fr_FR"/>
        </w:rPr>
        <w:t>, référez-vous au Glossaire principal.</w:t>
      </w:r>
    </w:p>
    <w:p>
      <w:pPr/>
      <w:r>
        <w:rPr>
          <w:lang w:val="fr_FR" w:bidi="fr_FR"/>
        </w:rPr>
      </w:r>
      <w:r>
        <w:rPr>
          <w:lang w:val="fr_FR" w:bidi="fr_FR"/>
        </w:rPr>
        <w:t xml:space="preserve">Un </w:t>
      </w:r>
      <w:r>
        <w:rPr>
          <w:b/>
          <w:lang w:val="fr_FR" w:bidi="fr_FR"/>
        </w:rPr>
        <w:t>seigneur</w:t>
      </w:r>
      <w:r>
        <w:rPr>
          <w:lang w:val="fr_FR" w:bidi="fr_FR"/>
        </w:rPr>
        <w:t xml:space="preserve"> est un maître sur les autres personnes. Un Seigneur a pleine autorité sur ces personnes. Les Israélites utilisaient donc ce mot pour Dieu, parce que Dieu a autorité sur le monde entier. Paul utilise souvent ce mot pour Jésus, pour montrer que Jésus est Dieu. Pour plus d'informations sur le mot </w:t>
      </w:r>
      <w:r>
        <w:rPr>
          <w:lang w:val="fr_FR" w:bidi="fr_FR"/>
        </w:rPr>
        <w:t>Seigneur</w:t>
      </w:r>
      <w:r>
        <w:rPr>
          <w:lang w:val="fr_FR" w:bidi="fr_FR"/>
        </w:rPr>
        <w:t xml:space="preserve">, consultez le glossaire principal. Utilisez le même mot ou la même expression pour Seigneur que vous avez utilisé dans les passages précédents. </w:t>
      </w:r>
    </w:p>
    <w:p>
      <w:pPr/>
      <w:r>
        <w:rPr>
          <w:lang w:val="fr_FR" w:bidi="fr_FR"/>
        </w:rPr>
      </w:r>
      <w:r>
        <w:rPr>
          <w:b/>
          <w:lang w:val="fr_FR" w:bidi="fr_FR"/>
        </w:rPr>
        <w:t>Christ</w:t>
      </w:r>
      <w:r>
        <w:rPr>
          <w:lang w:val="fr_FR" w:bidi="fr_FR"/>
        </w:rPr>
        <w:t xml:space="preserve"> fait référence au roi et Sauveur spécial que Dieu avait promis d'envoyer, qui est Jésus. Pour plus d'informations sur </w:t>
      </w:r>
      <w:r>
        <w:rPr>
          <w:lang w:val="fr_FR" w:bidi="fr_FR"/>
        </w:rPr>
        <w:t>Christ</w:t>
      </w:r>
      <w:r>
        <w:rPr>
          <w:lang w:val="fr_FR" w:bidi="fr_FR"/>
        </w:rPr>
        <w:t>, référez-vous au Glossaire principal. Utilisez le même mot ou la même expression pour Christ que dans les passages précédents.</w:t>
      </w:r>
    </w:p>
    <w:p>
      <w:pPr/>
      <w:r>
        <w:rPr>
          <w:lang w:val="fr_FR" w:bidi="fr_FR"/>
        </w:rPr>
      </w:r>
      <w:r>
        <w:rPr>
          <w:lang w:val="fr_FR" w:bidi="fr_FR"/>
        </w:rPr>
        <w:t xml:space="preserve">Ces enseignants enseignent aussi des choses qui ne sont pas en accord avec un enseignement </w:t>
      </w:r>
      <w:r>
        <w:rPr>
          <w:b/>
          <w:lang w:val="fr_FR" w:bidi="fr_FR"/>
        </w:rPr>
        <w:t>pieux</w:t>
      </w:r>
      <w:r>
        <w:rPr>
          <w:lang w:val="fr_FR" w:bidi="fr_FR"/>
        </w:rPr>
        <w:t xml:space="preserve">. Une personne qui est pieuse aime Dieu et veut se comporter d'une manière qui plaît à Dieu de tout son cœur. La piété signifie agir d'une manière qui plaît à Dieu. L'enseignement pieux est une sorte d'enseignement qui aide les gens à se comporter comme Dieu veut qu'ils se comportent. Pour plus d'informations sur le mot </w:t>
      </w:r>
      <w:r>
        <w:rPr>
          <w:b/>
          <w:lang w:val="fr_FR" w:bidi="fr_FR"/>
        </w:rPr>
        <w:t>pieux</w:t>
      </w:r>
      <w:r>
        <w:rPr>
          <w:lang w:val="fr_FR" w:bidi="fr_FR"/>
        </w:rPr>
        <w:t>, référez-vous au Glossaire principal. Utilisez le même mot ou la même expression pour pieux que dans les passages précédents.</w:t>
      </w:r>
    </w:p>
    <w:p>
      <w:pPr/>
      <w:r>
        <w:rPr>
          <w:lang w:val="fr_FR" w:bidi="fr_FR"/>
        </w:rPr>
      </w:r>
      <w:r>
        <w:rPr>
          <w:lang w:val="fr_FR" w:bidi="fr_FR"/>
        </w:rPr>
        <w:t xml:space="preserve">Ces enseignants et leurs disciples auront de </w:t>
      </w:r>
      <w:r>
        <w:rPr>
          <w:b/>
          <w:lang w:val="fr_FR" w:bidi="fr_FR"/>
        </w:rPr>
        <w:t>mauvais</w:t>
      </w:r>
      <w:r>
        <w:rPr>
          <w:lang w:val="fr_FR" w:bidi="fr_FR"/>
        </w:rPr>
        <w:t xml:space="preserve"> soupçons les uns au sujet des autres. Le mal est le contraire du bien. Quand les gens arrêtent d'obéir à Dieu, ces personnes commencent à faire de mauvaises actions.</w:t>
      </w:r>
    </w:p>
    <w:p>
      <w:pPr/>
      <w:r>
        <w:rPr>
          <w:lang w:val="fr_FR" w:bidi="fr_FR"/>
        </w:rPr>
      </w:r>
      <w:r>
        <w:rPr>
          <w:lang w:val="fr_FR" w:bidi="fr_FR"/>
        </w:rPr>
        <w:t xml:space="preserve">Arrêtez-vous ici et discutez en groupe du mot ou de l'expression que vous utiliserez pour </w:t>
      </w:r>
      <w:r>
        <w:rPr>
          <w:b/>
          <w:lang w:val="fr_FR" w:bidi="fr_FR"/>
        </w:rPr>
        <w:t>mal</w:t>
      </w:r>
      <w:r>
        <w:rPr>
          <w:lang w:val="fr_FR" w:bidi="fr_FR"/>
        </w:rPr>
        <w:t xml:space="preserve">. Cherchez </w:t>
      </w:r>
      <w:r>
        <w:rPr>
          <w:lang w:val="fr_FR" w:bidi="fr_FR"/>
        </w:rPr>
        <w:t>mal</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Paul dit que la </w:t>
      </w:r>
      <w:r>
        <w:rPr>
          <w:b/>
          <w:lang w:val="fr_FR" w:bidi="fr_FR"/>
        </w:rPr>
        <w:t>pensée</w:t>
      </w:r>
      <w:r>
        <w:rPr>
          <w:lang w:val="fr_FR" w:bidi="fr_FR"/>
        </w:rPr>
        <w:t xml:space="preserve"> de ces personnes est corrompue. La pensée d'une personne désigne sa capacité de réflexion, son entendement, sa compréhension ou son intelligence. </w:t>
      </w:r>
    </w:p>
    <w:p>
      <w:pPr/>
      <w:r>
        <w:rPr>
          <w:lang w:val="fr_FR" w:bidi="fr_FR"/>
        </w:rPr>
      </w:r>
      <w:r>
        <w:rPr>
          <w:lang w:val="fr_FR" w:bidi="fr_FR"/>
        </w:rPr>
        <w:t xml:space="preserve">Arrêtez-vous ici et discutez en groupe du mot ou de l'expression que vous utiliserez pour </w:t>
      </w:r>
      <w:r>
        <w:rPr>
          <w:b/>
          <w:lang w:val="fr_FR" w:bidi="fr_FR"/>
        </w:rPr>
        <w:t>pensée</w:t>
      </w:r>
      <w:r>
        <w:rPr>
          <w:lang w:val="fr_FR" w:bidi="fr_FR"/>
        </w:rPr>
        <w:t xml:space="preserve">. Cherchez </w:t>
      </w:r>
      <w:r>
        <w:rPr>
          <w:lang w:val="fr_FR" w:bidi="fr_FR"/>
        </w:rPr>
        <w:t>pensée</w:t>
      </w:r>
      <w:r>
        <w:rPr>
          <w:lang w:val="fr_FR" w:bidi="fr_FR"/>
        </w:rPr>
        <w:t xml:space="preserve"> dans le Glossaire principal pour plus d'informations. Si vous avez déjà traduit ce mot dans un autre livre de la Bible, utilisez le même mot ici. Mettez cet enregistrement en pause ici.</w:t>
      </w:r>
    </w:p>
    <w:p>
      <w:pPr/>
      <w:r>
        <w:rPr>
          <w:lang w:val="fr_FR" w:bidi="fr_FR"/>
        </w:rPr>
      </w:r>
      <w:r>
        <w:rPr>
          <w:lang w:val="fr_FR" w:bidi="fr_FR"/>
        </w:rPr>
        <w:t xml:space="preserve">La façon dont les gens veulent de l'argent sera comme un </w:t>
      </w:r>
      <w:r>
        <w:rPr>
          <w:b/>
          <w:lang w:val="fr_FR" w:bidi="fr_FR"/>
        </w:rPr>
        <w:t>piège</w:t>
      </w:r>
      <w:r>
        <w:rPr>
          <w:lang w:val="fr_FR" w:bidi="fr_FR"/>
        </w:rPr>
        <w:t>, qui est un objet que les gens font pour attraper des animaux.</w:t>
      </w:r>
    </w:p>
    <w:p>
      <w:pPr/>
      <w:r>
        <w:rPr>
          <w:lang w:val="fr_FR" w:bidi="fr_FR"/>
        </w:rPr>
      </w:r>
      <w:r>
        <w:rPr>
          <w:lang w:val="fr_FR" w:bidi="fr_FR"/>
        </w:rPr>
        <w:t xml:space="preserve">Arrêtez-vous ici et discutez en groupe du mot ou de l'expression que vous utiliserez pour </w:t>
      </w:r>
      <w:r>
        <w:rPr>
          <w:b/>
          <w:lang w:val="fr_FR" w:bidi="fr_FR"/>
        </w:rPr>
        <w:t>piège</w:t>
      </w:r>
      <w:r>
        <w:rPr>
          <w:lang w:val="fr_FR" w:bidi="fr_FR"/>
        </w:rPr>
        <w:t xml:space="preserve">. Regardez de nouveau une image d'un </w:t>
      </w:r>
      <w:r>
        <w:rPr>
          <w:lang w:val="fr_FR" w:bidi="fr_FR"/>
        </w:rPr>
        <w:t>piège</w:t>
      </w:r>
      <w:r>
        <w:rPr>
          <w:lang w:val="fr_FR" w:bidi="fr_FR"/>
        </w:rPr>
        <w:t xml:space="preserve"> selon les besoins. Mettez cet enregistrement en pause ici.</w:t>
      </w:r>
    </w:p>
    <w:p>
      <w:pPr/>
      <w:r>
        <w:rPr>
          <w:lang w:val="fr_FR" w:bidi="fr_FR"/>
        </w:rPr>
      </w:r>
      <w:r>
        <w:rPr>
          <w:lang w:val="fr_FR" w:bidi="fr_FR"/>
        </w:rPr>
        <w:t xml:space="preserve">Les personnes décrites ici ont quitté la </w:t>
      </w:r>
      <w:r>
        <w:rPr>
          <w:b/>
          <w:lang w:val="fr_FR" w:bidi="fr_FR"/>
        </w:rPr>
        <w:t>foi</w:t>
      </w:r>
      <w:r>
        <w:rPr>
          <w:lang w:val="fr_FR" w:bidi="fr_FR"/>
        </w:rPr>
        <w:t xml:space="preserve">. Avoir foi en quelqu'un signifie croire que ce que cette personne dit d'elle-même est vrai. Quand Paul parle de la foi, Paul veut dire le vrai enseignement au sujet de Dieu et de Christ, par laquelle les gens croient ou ont foi en Christ. Pour plus d'informations sur la </w:t>
      </w:r>
      <w:r>
        <w:rPr>
          <w:lang w:val="fr_FR" w:bidi="fr_FR"/>
        </w:rPr>
        <w:t>foi</w:t>
      </w:r>
      <w:r>
        <w:rPr>
          <w:lang w:val="fr_FR" w:bidi="fr_FR"/>
        </w:rPr>
        <w:t>, référez-vous au Glossaire principal. Utilisez le même mot ou la même expression pour la foi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6:11–16</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6.11–16. Laissez entrer la parole de Dieu dans vos cœurs.</w:t>
      </w:r>
    </w:p>
    <w:p>
      <w:pPr/>
      <w:r>
        <w:rPr>
          <w:lang w:val="fr_FR" w:bidi="fr_FR"/>
        </w:rPr>
      </w:r>
      <w:r>
        <w:rPr>
          <w:lang w:val="fr_FR" w:bidi="fr_FR"/>
        </w:rPr>
        <w:t xml:space="preserve">Écoutez l'enregistrement de 1 Timothée 6.11–16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6.11–16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le passage précédent, Paul a décrit les personnes qui enseignent de mauvaises choses. Paul a écrit que ces enseignants font régulièrement de mauvaises choses. Ces enseignants font de mauvaises choses pour de mauvaises raisons. Souvent, ces enseignants étaient avides de richesses. À cause de cela, certains ne croyaient plus en Jésus.</w:t>
      </w:r>
    </w:p>
    <w:p>
      <w:pPr/>
      <w:r>
        <w:rPr>
          <w:lang w:val="fr_FR" w:bidi="fr_FR"/>
        </w:rPr>
      </w:r>
      <w:r>
        <w:rPr>
          <w:lang w:val="fr_FR" w:bidi="fr_FR"/>
        </w:rPr>
        <w:t>Au début de cette partie de la lettre, Paul utilise plusieurs procédés pour marquer un contraste fort entre la mauvaise façon de vivre des mauvais enseignants et la façon dont Paul voulait que Timothée vive. Les mauvais enseignants ne comprenaient pas ce qu'étaient les vraies richesses. Paul décrit maintenant une façon de vivre qui donnera à Timothée de vraies richesses : la vie pour toujours avec Dieu.</w:t>
      </w:r>
    </w:p>
    <w:p>
      <w:pPr/>
      <w:r>
        <w:rPr>
          <w:lang w:val="fr_FR" w:bidi="fr_FR"/>
        </w:rPr>
      </w:r>
      <w:r>
        <w:rPr>
          <w:lang w:val="fr_FR" w:bidi="fr_FR"/>
        </w:rPr>
        <w:t>Arrêtez-vous ici et discutez de cette question en groupe : si vous vouliez donner à quelqu'un des conseils sur comment vivre, quel genre de conseil donneriez-vous ? Mettez cet enregistrement en pause ici.</w:t>
      </w:r>
    </w:p>
    <w:p>
      <w:pPr/>
      <w:r>
        <w:rPr>
          <w:lang w:val="fr_FR" w:bidi="fr_FR"/>
        </w:rPr>
      </w:r>
      <w:r>
        <w:rPr>
          <w:lang w:val="fr_FR" w:bidi="fr_FR"/>
        </w:rPr>
        <w:t>Paul appelle Timothée « homme de Dieu ». Les gens appelaient les prophètes des « hommes de Dieu » dans l'Ancien Testament. Dieu a spécialement mis à part les prophètes pour apporter son message à son peuple. De la même manière, Dieu a spécialement mis à part Timothée pour être un responsable dans l'Église et pour apporter son message à son peuple. Paul fait référence à cela plusieurs fois dans cette lettre, en particulier quand Paul a écrit au sujet du don que Timothée a reçu quand les gens prophétisaient et quand les anciens ont placé leurs mains sur Timothée. C'est une autre façon de marquer le contraste entre Timothée et les personnes qui ont enseigné de mauvaises choses.</w:t>
      </w:r>
    </w:p>
    <w:p>
      <w:pPr/>
      <w:r>
        <w:rPr>
          <w:lang w:val="fr_FR" w:bidi="fr_FR"/>
        </w:rPr>
      </w:r>
      <w:r>
        <w:rPr>
          <w:lang w:val="fr_FR" w:bidi="fr_FR"/>
        </w:rPr>
        <w:t>Dans cette partie de sa lettre, Paul a utilisé un langage qui aurait rappelé à Timothée un soldat qui se bat dans un combat ou un athlète qui entre en compétition dans les jeux. Paul utilisait souvent ce genre d'images quand il écrivait, y compris plus tôt dans cette lettre. Quand Paul utilisait ces mots, cela aidait Timothée à comprendre que Timothée devait faire de son mieux, ou utiliser toute son énergie et ses efforts, pour faire ce que Paul avait dit à Timothée de faire.</w:t>
      </w:r>
    </w:p>
    <w:p>
      <w:pPr/>
      <w:r>
        <w:rPr>
          <w:lang w:val="fr_FR" w:bidi="fr_FR"/>
        </w:rPr>
      </w:r>
      <w:r>
        <w:rPr>
          <w:lang w:val="fr_FR" w:bidi="fr_FR"/>
        </w:rPr>
        <w:t>Arrêtez-vous ici et discutez de cette question en groupe : à quel genre d'activités pouvez-vous penser où les gens travaillent dur et font de leur mieux ? Mettez cet enregistrement en pause ici.</w:t>
      </w:r>
    </w:p>
    <w:p>
      <w:pPr/>
      <w:r>
        <w:rPr>
          <w:lang w:val="fr_FR" w:bidi="fr_FR"/>
        </w:rPr>
      </w:r>
      <w:r>
        <w:rPr>
          <w:lang w:val="fr_FR" w:bidi="fr_FR"/>
        </w:rPr>
        <w:t>Paul donne à Timothée une liste de bonnes choses : la façon dont Timothée devrait essayer de vivre. Cette liste est similaire aux autres que nous voyons dans les Écritures.</w:t>
      </w:r>
    </w:p>
    <w:p>
      <w:pPr/>
      <w:r>
        <w:rPr>
          <w:lang w:val="fr_FR" w:bidi="fr_FR"/>
        </w:rPr>
      </w:r>
      <w:r>
        <w:rPr>
          <w:lang w:val="fr_FR" w:bidi="fr_FR"/>
        </w:rPr>
        <w:t>Arrêtez-vous ici et discutez de cette question en groupe : comment décririez-vous les bonnes façons dont une personne devrait vivre ? Mettez cet enregistrement en pause ici.</w:t>
      </w:r>
    </w:p>
    <w:p>
      <w:pPr/>
      <w:r>
        <w:rPr>
          <w:lang w:val="fr_FR" w:bidi="fr_FR"/>
        </w:rPr>
      </w:r>
      <w:r>
        <w:rPr>
          <w:lang w:val="fr_FR" w:bidi="fr_FR"/>
        </w:rPr>
        <w:t>Paul écrit au sujet d'une bonne confession qu'ont fait Timothée et Christ Jésus. Cette bonne confession était probablement la déclaration que Jésus est Roi. Jésus a clairement dit qu'il était roi lors de son procès devant Pilate, le gouverneur romain à Jérusalem qui supervisait la crucifixion de Jésus. Ici, Paul rappelle à Timothée le moment où Timothée a fait cette déclaration publiquement. Pour Timothée, cela s'est probablement produit lors de son baptême ou quand Timothée est devenu un pasteur.</w:t>
      </w:r>
    </w:p>
    <w:p>
      <w:pPr/>
      <w:r>
        <w:rPr>
          <w:lang w:val="fr_FR" w:bidi="fr_FR"/>
        </w:rPr>
      </w:r>
      <w:r>
        <w:rPr>
          <w:lang w:val="fr_FR" w:bidi="fr_FR"/>
        </w:rPr>
        <w:t>Paul écrit aussi que Timothée devrait obéir à son commandement « sans tache ». Cela aurait rappelé à Timothée les animaux sans tache ou parfaits que les Israélites étaient censés sacrifier à Dieu. L'obéissance de Timothée devrait être comme une offrande parfaite à Dieu.</w:t>
      </w:r>
    </w:p>
    <w:p>
      <w:pPr/>
      <w:r>
        <w:rPr>
          <w:lang w:val="fr_FR" w:bidi="fr_FR"/>
        </w:rPr>
      </w:r>
      <w:r>
        <w:rPr>
          <w:lang w:val="fr_FR" w:bidi="fr_FR"/>
        </w:rPr>
        <w:t>À la fin de ce passage, Paul écrit au sujet du moment où le Seigneur Jésus-Christ reviendra sur la terre d'une manière que tout le monde le verra. Alors que Paul pense à cela, Paul écrit quelque chose qui était sans doute un chant de louange, en énumérant la façon dont Dieu est très spécial, fort et étonnant.</w:t>
      </w:r>
    </w:p>
    <w:p>
      <w:pPr/>
      <w:r>
        <w:rPr>
          <w:lang w:val="fr_FR" w:bidi="fr_FR"/>
        </w:rPr>
      </w:r>
      <w:r>
        <w:rPr>
          <w:lang w:val="fr_FR" w:bidi="fr_FR"/>
        </w:rPr>
        <w:t>Arrêtez-vous ici et discutez de cette question en groupe : comment quelqu'un dans votre culture agit-il s'il est étonné de quelque chose et a envie de le louer ? Quel genre de chansons ou de poèmes les gens utilisent-ils pour louer quelque chose ?</w:t>
      </w:r>
      <w:r>
        <w:rPr>
          <w:lang w:val="fr_FR" w:bidi="fr_FR"/>
        </w:rPr>
      </w:r>
    </w:p>
    <w:p>
      <w:pPr>
        <w:pStyle w:val="Heading3"/>
      </w:pPr>
      <w:r>
        <w:rPr>
          <w:lang w:val="fr_FR" w:bidi="fr_FR"/>
        </w:rPr>
        <w:t>Définir les Scènes</w:t>
      </w:r>
    </w:p>
    <w:p>
      <w:pPr/>
      <w:r>
        <w:rPr>
          <w:lang w:val="fr_FR" w:bidi="fr_FR"/>
        </w:rPr>
      </w:r>
      <w:r>
        <w:rPr>
          <w:lang w:val="fr_FR" w:bidi="fr_FR"/>
        </w:rPr>
        <w:t>Définir les parties (1 Timothée 6.11–16)</w:t>
      </w:r>
    </w:p>
    <w:p>
      <w:pPr/>
      <w:r>
        <w:rPr>
          <w:lang w:val="fr_FR" w:bidi="fr_FR"/>
        </w:rPr>
      </w:r>
      <w:r>
        <w:rPr>
          <w:lang w:val="fr_FR" w:bidi="fr_FR"/>
        </w:rPr>
        <w:t>Écoutez la version audio de 1 Timothée 6.11–16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à Timothée que Timothée devrait vivre comme s'il fuyait les mauvaises choses et courait vers de bonnes choses. Paul dit à Timothée de travailler très dur à cela.</w:t>
      </w:r>
    </w:p>
    <w:p>
      <w:pPr/>
      <w:r>
        <w:rPr>
          <w:lang w:val="fr_FR" w:bidi="fr_FR"/>
        </w:rPr>
      </w:r>
      <w:r>
        <w:rPr>
          <w:b/>
          <w:lang w:val="fr_FR" w:bidi="fr_FR"/>
        </w:rPr>
        <w:t>Dans la deuxième partie :</w:t>
      </w:r>
      <w:r>
        <w:rPr>
          <w:lang w:val="fr_FR" w:bidi="fr_FR"/>
        </w:rPr>
        <w:t xml:space="preserve"> Paul dit à Timothée d'obéir à ce que Paul a dit à Timothée, et Paul rappelle à Timothée que Dieu veille sur Timothée.</w:t>
      </w:r>
    </w:p>
    <w:p>
      <w:pPr/>
      <w:r>
        <w:rPr>
          <w:lang w:val="fr_FR" w:bidi="fr_FR"/>
        </w:rPr>
      </w:r>
      <w:r>
        <w:rPr>
          <w:b/>
          <w:lang w:val="fr_FR" w:bidi="fr_FR"/>
        </w:rPr>
        <w:t>Dans la troisième partie :</w:t>
      </w:r>
      <w:r>
        <w:rPr>
          <w:lang w:val="fr_FR" w:bidi="fr_FR"/>
        </w:rPr>
        <w:t xml:space="preserve"> Paul loue Dieu en décrivant à quel point Dieu est merveilleux et puissant.</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De nombreux témoins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Et Ponce Pilate</w:t>
      </w:r>
    </w:p>
    <w:p>
      <w:pPr/>
      <w:r>
        <w:rPr>
          <w:lang w:val="fr_FR" w:bidi="fr_FR"/>
        </w:rPr>
      </w:r>
      <w:r>
        <w:rPr>
          <w:lang w:val="fr_FR" w:bidi="fr_FR"/>
        </w:rPr>
        <w:t>En groupe, prêtez attention à ces parties du cadre du passage :</w:t>
      </w:r>
    </w:p>
    <w:p>
      <w:pPr/>
      <w:r>
        <w:rPr>
          <w:lang w:val="fr_FR" w:bidi="fr_FR"/>
        </w:rPr>
      </w:r>
      <w:r>
        <w:rPr>
          <w:lang w:val="fr_FR" w:bidi="fr_FR"/>
        </w:rPr>
        <w:t>D'une certaine manière, cette partie de la lettre de Paul est un résumé final du type de personne que Paul veut que soit Timothée. Paul passe d'écrire au sujet des autres personnes à donner des commandements directement à Timothée. Paul veut encourager Timothée au sujet des bons résultats qui se produiront quand Timothée vit de cette manière. Paul donne un bref avertissement, puis Paul donne plusieurs sortes d'encouragements à faire ce qui est juste. Paul rappelle à Timothée que Timothée devrait continuer à poursuivre le prix qu'est la vie éternelle : la vie de Dieu et avec Dieu qui est le roi le plus élevé de tous. Timothée devrait faire cela parce que Dieu a choisi Timothée pour servir Dieu et parce que Timothée s'est engagé à servir Dieu.</w:t>
      </w:r>
    </w:p>
    <w:p>
      <w:pPr/>
      <w:r>
        <w:rPr>
          <w:lang w:val="fr_FR" w:bidi="fr_FR"/>
        </w:rPr>
      </w:r>
      <w:r>
        <w:rPr>
          <w:lang w:val="fr_FR" w:bidi="fr_FR"/>
        </w:rPr>
        <w:t>Dans la première partie du passage, Paul contraste Timothée avec le genre de personnes au sujet desquelles Paul a écrit auparavant. Paul obtient l'attention de Timothée quand il appelle Timothée : « Toi, homme de Dieu... » Paul dit à Timothée de fuir les mauvaises choses comme une personne qui fuit le danger : aussi vite qu'il le peut. Paul contraste ensuite Timothée qui fuit une chose avec Timothée qui court vers quelque chose d'autre. Paul fait cela pour montrer que Timothée devrait s'efforcer de faire de bonnes choses.</w:t>
      </w:r>
    </w:p>
    <w:p>
      <w:pPr/>
      <w:r>
        <w:rPr>
          <w:lang w:val="fr_FR" w:bidi="fr_FR"/>
        </w:rPr>
      </w:r>
      <w:r>
        <w:rPr>
          <w:lang w:val="fr_FR" w:bidi="fr_FR"/>
        </w:rPr>
        <w:t>Arrêtez-vous ici et discutez de cette question en groupe : comment parleriez-vous à quelqu'un d'une manière qui dirait à cette personne que vous lui parlez et qu'elle devrait prêter attention ? Comment parleriez-vous si vous donniez des conseils généraux à une jeune personne au sujet du genre de mauvaises choses et de mauvaises personnes qu'elle devrait éviter ? Comment parleriez-vous ensuite différemment pour donner à cette même jeune personne des commandements directs pour la façon dont elle devrait vivre ? Enfin, comment décririez-vous le fait de s'efforcer d'éviter les mauvaises choses et de faire de bonnes choses ? Mettez cet enregistrement en pause ici.</w:t>
      </w:r>
    </w:p>
    <w:p>
      <w:pPr/>
      <w:r>
        <w:rPr>
          <w:lang w:val="fr_FR" w:bidi="fr_FR"/>
        </w:rPr>
      </w:r>
      <w:r>
        <w:rPr>
          <w:lang w:val="fr_FR" w:bidi="fr_FR"/>
        </w:rPr>
        <w:t>Paul poursuit en énumérant les bonnes façons pour Timothée d'agir. Paul dit à Timothée d'être juste, ou de faire les choses que Dieu dit être justes. Timothée devrait être pieux, ou il devrait essayer d'agir comme Dieu le veut. Timothée devrait avoir foi, c'est-à-dire qu'il devrait toujours faire confiance à Dieu. Timothée devrait aimer Dieu et les autres personnes. Timothée devrait faire preuve d'endurance ; autrement dit, Timothée devrait être patient avec les gens et continuer de travailler même quand surviennent des choses difficiles. Timothée devrait être doux ; Timothée ne devrait pas se fâcher avec les gens ou quand les choses ne se produisent pas au moment ou de la façon dont Timothée le veut. Timothée devrait penser aux besoins des autres personnes.</w:t>
      </w:r>
    </w:p>
    <w:p>
      <w:pPr/>
      <w:r>
        <w:rPr>
          <w:lang w:val="fr_FR" w:bidi="fr_FR"/>
        </w:rPr>
      </w:r>
      <w:r>
        <w:rPr>
          <w:lang w:val="fr_FR" w:bidi="fr_FR"/>
        </w:rPr>
        <w:t xml:space="preserve">Paul rappelle ensuite à Timothée que faire ces choses est difficile. Paul utilise des mots qui rappellent à Timothée un soldat dans un combat ou un athlète dans une compétition. Ces personnes doivent s'efforcer de gagner autant que possible. Les autres personnes ou choses rendraient difficile la victoire pour eux. Timothée devrait aussi s'efforcer de saisir le prix qui est la vie éternelle. Timothée méritera ce prix ou gagnera cette victoire en vivant de la manière que Paul vient de décrire. Ce n'est pas un combat ou une lutte. Il s'agit d'un bon combat qui demande à Timothée de faire confiance à Dieu et de ne jamais s'arreter de croire que Jésus est Roi. Timothée doit également se rappeler que Dieu a appelé Timothée à venir dans le combat, et que Dieu a promis à Timothée le prix de la vie éternelle. Timothée a également déclaré volontairement qu'il rejoindrait le combat devant de nombreuses personnes en disant publiquement que Jésus est Roi. </w:t>
      </w:r>
    </w:p>
    <w:p>
      <w:pPr/>
      <w:r>
        <w:rPr>
          <w:lang w:val="fr_FR" w:bidi="fr_FR"/>
        </w:rPr>
      </w:r>
      <w:r>
        <w:rPr>
          <w:lang w:val="fr_FR" w:bidi="fr_FR"/>
        </w:rPr>
        <w:t>Arrêtez-vous ici et discutez de cette question en groupe : comment donneriez-vous à quelqu'un un commandement pour faire quelque chose à compter de maintenant ? Comment encourageriez-vous cette personne à s'attendre à gagner un prix dans l'avenir ? Comment rappeleriez-vous à cette personne les événements et les engagements passés qu'elle avait pris pour l'encourager à continuer ? Mettez cet enregistrement en pause ici.</w:t>
      </w:r>
    </w:p>
    <w:p>
      <w:pPr/>
      <w:r>
        <w:rPr>
          <w:lang w:val="fr_FR" w:bidi="fr_FR"/>
        </w:rPr>
      </w:r>
      <w:r>
        <w:rPr>
          <w:lang w:val="fr_FR" w:bidi="fr_FR"/>
        </w:rPr>
        <w:t>Dans la deuxième partie, Paul donne son commandement avec encore plus de force quand il demande à Dieu et à Jésus d'être comme deux témoins pour un événement officiel ou lors d'un procès. À ce moment-là, et dans certains cas aujourd'hui, des témoins observaient à chaque fois que quelqu'un achetait ou vendait une propriété ou lors d'un mariage ou d'un autre événement important. Si une personne ne gardait pas ses engagements, les témoins diraient aux anciens : « Nous avons vu cette personne prendre un engagement ». Les anciens donneraient ensuite une conséquence pour ne pas avoir gardé l'engagement. Paul clarifie que quand Paul dit que Dieu est un témoin, Paul ne veut pas dire un faux dieu, mais le vrai Dieu qui donne vie à tout ce qui est vivant. Paul relie aussi la « bonne confession » que Timothée a faite à la « bonne confession » que Christ Jésus a faite quand il était en procès dans le tribunal de Ponce Pilate.</w:t>
      </w:r>
    </w:p>
    <w:p>
      <w:pPr/>
      <w:r>
        <w:rPr>
          <w:lang w:val="fr_FR" w:bidi="fr_FR"/>
        </w:rPr>
      </w:r>
      <w:r>
        <w:rPr>
          <w:lang w:val="fr_FR" w:bidi="fr_FR"/>
        </w:rPr>
        <w:t>Arrêtez-vous ici et discutez de cette question en groupe : comment votre culture rend-elle officielles des choses comme acheter ou vendre des propriétés ou des mariages ? Pensez aux actions que les gens doivent prendre et aux personnes qui doivent être présentes lors de ces événements. Que se passe-t-il si quelqu'un n'honore pas ses engagements ? Mettez cet enregistrement en pause ici.</w:t>
      </w:r>
    </w:p>
    <w:p>
      <w:pPr/>
      <w:r>
        <w:rPr>
          <w:lang w:val="fr_FR" w:bidi="fr_FR"/>
        </w:rPr>
      </w:r>
      <w:r>
        <w:rPr>
          <w:lang w:val="fr_FR" w:bidi="fr_FR"/>
        </w:rPr>
        <w:t xml:space="preserve">Paul donne ensuite à Timothée le commandement d'obéir aux choses que Paul vient d'ordonner à Timothée. En disant à Timothée que Paul veut que Timothée le fasse sans tache ou ni blâme, Paul dit que Timothée devrait obéir parfaitement et rester complètement fidèle à la bonne nouvelle et à la confession que Jésus est Roi. Paul veut que Timothée continue d'obéir jusqu'au moment inconnu dans l'avenir où le Seigneur Jésus-Christ réapparaîtra au monde. Seul Dieu sait quand sera ce moment. </w:t>
      </w:r>
    </w:p>
    <w:p>
      <w:pPr/>
      <w:r>
        <w:rPr>
          <w:lang w:val="fr_FR" w:bidi="fr_FR"/>
        </w:rPr>
      </w:r>
      <w:r>
        <w:rPr>
          <w:lang w:val="fr_FR" w:bidi="fr_FR"/>
        </w:rPr>
        <w:t>La troisième partie commence quand Paul commence soudainement à louer Dieu. Il s'agit peut-être d'un chant qui était commun dans l'Église primitive. Paul commence en disant que Dieu est le chef ultime et le plus élevé de trois manières différentes : Dieu est le souverain béni et unique, le Roi des rois et le Seigneur des seigneurs. Ces titres soulignent l'autorité et la puissance suprême de Dieu sur tous les chefs et puissances.</w:t>
      </w:r>
    </w:p>
    <w:p>
      <w:pPr>
        <w:pStyle w:val="ListBullet"/>
        <w:spacing w:line="240" w:lineRule="auto"/>
        <w:ind w:left="720"/>
      </w:pPr>
      <w:r>
        <w:rPr>
          <w:lang w:val="fr_FR" w:bidi="fr_FR"/>
        </w:rPr>
      </w:r>
      <w:r>
        <w:rPr>
          <w:lang w:val="fr_FR" w:bidi="fr_FR"/>
        </w:rPr>
        <w:t>Arrêtez-vous ici et discutez en groupe : comment traduiriez-vous ces trois titres pour Dieu dans votre langue ? Pensez à comment transmettre les trois idées de :</w:t>
      </w:r>
    </w:p>
    <w:p>
      <w:pPr>
        <w:pStyle w:val="ListBullet"/>
        <w:spacing w:line="240" w:lineRule="auto"/>
        <w:ind w:left="720"/>
      </w:pPr>
      <w:r>
        <w:rPr>
          <w:lang w:val="fr_FR" w:bidi="fr_FR"/>
        </w:rPr>
      </w:r>
      <w:r>
        <w:rPr>
          <w:lang w:val="fr_FR" w:bidi="fr_FR"/>
        </w:rPr>
        <w:t>Considérez s'il y a des titres ou des expressions traditionnels dans votre culture qui pourraient montrer ces concepts. Mettez cet enregistrement en pause ici.</w:t>
      </w:r>
    </w:p>
    <w:p>
      <w:pPr/>
      <w:r>
        <w:rPr>
          <w:lang w:val="fr_FR" w:bidi="fr_FR"/>
        </w:rPr>
      </w:r>
      <w:r>
        <w:rPr>
          <w:lang w:val="fr_FR" w:bidi="fr_FR"/>
        </w:rPr>
        <w:t>Paul poursuit ensuite en énumérant certaines des autres caractéristiques uniques de Dieu, des choses qui rendent Dieu complètement différent de tout ce que Dieu a créé. Paul dit que Dieu mérite tout l'honneur et l'autorité ou la puissance qu'il a parce que Dieu est immortel, ce qui signifie que Dieu n'a ni début ni fin. Contrairement à tous les êtres créés, l'existence de Dieu est éternelle. Dieu « demeure dans une lumière inapprochable ». En d'autres termes, Dieu est saint et glorieux. La présence de Dieu est si pure et lumineuse qu'aucun humain pécheur ne peut s'approcher de Dieu directement. Personne n'a vu ou ne peut voir Dieu. Bien que Dieu se soit révélé de diverses manières, nous ne pouvons jamais comprendre pleinement la nature de Dieu. Ces caractéristiques de Dieu soulignent la façon dont Dieu est au-dessus et au-delà de toute création. Ces caractéristiques montrent pourquoi Dieu est digne de toute louange et de tout honneur.</w:t>
      </w:r>
    </w:p>
    <w:p>
      <w:pPr/>
      <w:r>
        <w:rPr>
          <w:lang w:val="fr_FR" w:bidi="fr_FR"/>
        </w:rPr>
      </w:r>
      <w:r>
        <w:rPr>
          <w:lang w:val="fr_FR" w:bidi="fr_FR"/>
        </w:rPr>
        <w:t>Arrêtez-vous ici et discutez de cette question en groupe : comment décririez-vous ces caractéristiques de Dieu dans votre langue ? Comment ces descriptions affecteraient-elles les idées des gens au sujet de Dieu, par opposition à tout autre genre d'esprits dans lesquels ils pourraient croire ? Mettez cet enregistrement en pause ici.</w:t>
      </w:r>
    </w:p>
    <w:p>
      <w:pPr/>
      <w:r>
        <w:rPr>
          <w:lang w:val="fr_FR" w:bidi="fr_FR"/>
        </w:rPr>
      </w:r>
      <w:r>
        <w:rPr>
          <w:lang w:val="fr_FR" w:bidi="fr_FR"/>
        </w:rPr>
        <w:t>Le dernier mot que dit Paul est « amen », qui est une exclamation qui signifie quelque chose comme : « Ce que je viens de dire est vraiment vrai ! »</w:t>
      </w:r>
    </w:p>
    <w:p>
      <w:pPr/>
      <w:r>
        <w:rPr>
          <w:lang w:val="fr_FR" w:bidi="fr_FR"/>
        </w:rPr>
      </w:r>
      <w:r>
        <w:rPr>
          <w:lang w:val="fr_FR" w:bidi="fr_FR"/>
        </w:rPr>
        <w:t>Arrêtez-vous ici et discutez de cette question en groupe : que diriez-vous pour renforcer le fait que ce que vous venez de dire était vraiment vrai ? Mettez cet enregistrement en pause ici.</w:t>
      </w:r>
    </w:p>
    <w:p>
      <w:pPr/>
      <w:r>
        <w:rPr>
          <w:lang w:val="fr_FR" w:bidi="fr_FR"/>
        </w:rPr>
      </w:r>
      <w:r>
        <w:rPr>
          <w:lang w:val="fr_FR" w:bidi="fr_FR"/>
        </w:rPr>
        <w:t>Maintenant, le groupe devrait créer un scénario, dessiner ou utiliser des objets pour visualiser le passage et l'action qu'il contient. Pendant que vous montrez les choses qui se produisent dans cette partie de la lettre, choisissez des objets pour représenter Paul, Timothée, Dieu, Christ Jésus, Pilate et beaucoup de témoins. Pendant que Paul donne ces instructions à Timothée, imaginez que Timothée est au début d'une course ou d'une compétition. Dieu, Christ Jésus et les autres témoins regardent Timothée, et tout le monde encourage Timothée à bien courir la course. Peut-être que Timothée se souvient quand Christ Jésus a dit à Pilate : « Je suis Roi ». Timothée se souvient quand il a dit : « Jésus est Roi ». Pendant que Timothée se souvient de ces choses, il regarde Dieu et voit que Dieu est merveilleux. Timothée loue Dieu !</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6.11–16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trois parties.</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De nombreux témoins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Et Ponce Pilate</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Au début de cette partie, quelqu'un qui joue Paul désigne une personne qui joue Timothée, parce que Paul parle à Timothée, l'homme de Dieu, très directement. Timothée s'enfuit ensuite des choses qui représentent les mauvaises choses, et il court vers les bonnes choses que Dieu dit de faire. Timothée se bat contre ces mauvaises choses et s'accroche à quelque chose qui représente la vie éternelle.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Nous voyons Jésus, qui est en procès, dire à Ponce Pilate : « Je suis Roi ». La personne qui joue Timothée se tient ensuite devant une foule et dit : « Jésus est Roi ». Deux personnes que Timothée ne peut pas voir (Dieu et Jésus) veillent sur Timothée.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Jésus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Timothée court bien la course. Timothée est complètement pur, sans tache sur lui, parce que Timothée est fidèle et suit les commandements de Dieu. Dieu amène ensuite Jésus dans la scène, et Dieu apparaît avec Jésus dans une lumière très brillante. Personne ne peut se rapprocher de Dieu. Les rois et les chefs se prosternent devant Dieu en honorant Dieu et le louent.</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6.11–16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donne une liste de bonnes façons dont l'homme de Dieu, ou Timothée, devrait vivre. Timothée devrait chercher la </w:t>
      </w:r>
      <w:r>
        <w:rPr>
          <w:b/>
          <w:lang w:val="fr_FR" w:bidi="fr_FR"/>
        </w:rPr>
        <w:t>droiture</w:t>
      </w:r>
      <w:r>
        <w:rPr>
          <w:lang w:val="fr_FR" w:bidi="fr_FR"/>
        </w:rPr>
        <w:t>. Cela signifie que Timothée devrait faire les choses que Dieu dit être justes, ou les choses qui sont justes. Utilisez un mot similaire à droiture, comme dans les passages précédents dans 1 Timothée. Cherchez droiture dans le Glossaire principal pour plus d'informations.</w:t>
      </w:r>
    </w:p>
    <w:p>
      <w:pPr/>
      <w:r>
        <w:rPr>
          <w:lang w:val="fr_FR" w:bidi="fr_FR"/>
        </w:rPr>
      </w:r>
      <w:r>
        <w:rPr>
          <w:lang w:val="fr_FR" w:bidi="fr_FR"/>
        </w:rPr>
        <w:t xml:space="preserve">Timothée devrait aussi rechercher la </w:t>
      </w:r>
      <w:r>
        <w:rPr>
          <w:b/>
          <w:lang w:val="fr_FR" w:bidi="fr_FR"/>
        </w:rPr>
        <w:t>piété</w:t>
      </w:r>
      <w:r>
        <w:rPr>
          <w:lang w:val="fr_FR" w:bidi="fr_FR"/>
        </w:rPr>
        <w:t xml:space="preserve">. La piété signifie agir et penser comme Dieu veut que quelqu'un le fasse. Utilisez le même mot ou la même expression pour piété que dans les passages précédents. Cherchez piété dans le Glossaire principal pour plus d'informations. </w:t>
      </w:r>
    </w:p>
    <w:p>
      <w:pPr/>
      <w:r>
        <w:rPr>
          <w:lang w:val="fr_FR" w:bidi="fr_FR"/>
        </w:rPr>
      </w:r>
      <w:r>
        <w:rPr>
          <w:lang w:val="fr_FR" w:bidi="fr_FR"/>
        </w:rPr>
        <w:t xml:space="preserve">Timothée devrait aussi agir avec </w:t>
      </w:r>
      <w:r>
        <w:rPr>
          <w:b/>
          <w:lang w:val="fr_FR" w:bidi="fr_FR"/>
        </w:rPr>
        <w:t>foi</w:t>
      </w:r>
      <w:r>
        <w:rPr>
          <w:lang w:val="fr_FR" w:bidi="fr_FR"/>
        </w:rPr>
        <w:t xml:space="preserve"> et </w:t>
      </w:r>
      <w:r>
        <w:rPr>
          <w:b/>
          <w:lang w:val="fr_FR" w:bidi="fr_FR"/>
        </w:rPr>
        <w:t>amour</w:t>
      </w:r>
      <w:r>
        <w:rPr>
          <w:lang w:val="fr_FR" w:bidi="fr_FR"/>
        </w:rPr>
        <w:t>. Avoir foi signifie de toujours faire confiance à Dieu. Timothée devrait aimer Dieu et aimer les autres personnes. Utilisez les mêmes mots ou expressions pour foi et amour que dans les passages précédents. Cherchez foi dans le Glossaire principal pour plus d'informations.</w:t>
      </w:r>
    </w:p>
    <w:p>
      <w:pPr/>
      <w:r>
        <w:rPr>
          <w:lang w:val="fr_FR" w:bidi="fr_FR"/>
        </w:rPr>
      </w:r>
      <w:r>
        <w:rPr>
          <w:lang w:val="fr_FR" w:bidi="fr_FR"/>
        </w:rPr>
        <w:t xml:space="preserve">Timothée devrait agir avec </w:t>
      </w:r>
      <w:r>
        <w:rPr>
          <w:b/>
          <w:lang w:val="fr_FR" w:bidi="fr_FR"/>
        </w:rPr>
        <w:t>persévérance</w:t>
      </w:r>
      <w:r>
        <w:rPr>
          <w:lang w:val="fr_FR" w:bidi="fr_FR"/>
        </w:rPr>
        <w:t xml:space="preserve"> ou </w:t>
      </w:r>
      <w:r>
        <w:rPr>
          <w:b/>
          <w:lang w:val="fr_FR" w:bidi="fr_FR"/>
        </w:rPr>
        <w:t>endurance</w:t>
      </w:r>
      <w:r>
        <w:rPr>
          <w:lang w:val="fr_FR" w:bidi="fr_FR"/>
        </w:rPr>
        <w:t>. Cela signifie que Timothée devrait continuer à travailler ou à essayer, même quand les choses sont très difficiles ou que les gens essaient d'arrêter Timothée ou de rendre les choses difficiles. Timothée devrait être patient avec les gens et endurer quand des choses difficiles se produisent. Timothée ne devrait pas se fâcher avec les gens ou quand les choses ne se produisent pas au moment ou de la façon dont Timothée le veut. Une personne persévérante est fiable.</w:t>
      </w:r>
    </w:p>
    <w:p>
      <w:pPr/>
      <w:r>
        <w:rPr>
          <w:lang w:val="fr_FR" w:bidi="fr_FR"/>
        </w:rPr>
      </w:r>
      <w:r>
        <w:rPr>
          <w:lang w:val="fr_FR" w:bidi="fr_FR"/>
        </w:rPr>
        <w:t>Arrêtez-vous ici et discutez en groupe du mot ou de l'expression que vous utiliserez pour persévérance, c'est-à-dire de continuer de travailler même quand les choses sont difficiles. Si vous avez déjà traduit ce mot dans un autre livre de la Bible, utilisez les mêmes mots que vous avez utilisés à cet endroit-là. Mettez cet enregistrement en pause ici.</w:t>
      </w:r>
    </w:p>
    <w:p>
      <w:pPr/>
      <w:r>
        <w:rPr>
          <w:lang w:val="fr_FR" w:bidi="fr_FR"/>
        </w:rPr>
      </w:r>
      <w:r>
        <w:rPr>
          <w:lang w:val="fr_FR" w:bidi="fr_FR"/>
        </w:rPr>
        <w:t xml:space="preserve">Timothée devrait agir avec </w:t>
      </w:r>
      <w:r>
        <w:rPr>
          <w:b/>
          <w:lang w:val="fr_FR" w:bidi="fr_FR"/>
        </w:rPr>
        <w:t>douceur</w:t>
      </w:r>
      <w:r>
        <w:rPr>
          <w:lang w:val="fr_FR" w:bidi="fr_FR"/>
        </w:rPr>
        <w:t>. Une personne douce est gentille envers les faibles et n'aime pas se battre contre les gens. Au lieu de cela, une personne douce devrait considérer les besoins des gens.</w:t>
      </w:r>
    </w:p>
    <w:p>
      <w:pPr/>
      <w:r>
        <w:rPr>
          <w:lang w:val="fr_FR" w:bidi="fr_FR"/>
        </w:rPr>
      </w:r>
      <w:r>
        <w:rPr>
          <w:lang w:val="fr_FR" w:bidi="fr_FR"/>
        </w:rPr>
        <w:t>Arrêtez-vous ici et discutez en groupe des mots ou expressions que vous utiliserez pour douceur. Si vous avez déjà traduit ce mot dans un autre livre de la Bible, utilisez les mêmes mots que vous avez utilisés à cet endroit-là. Mettez cet enregistrement en pause ici.</w:t>
      </w:r>
    </w:p>
    <w:p>
      <w:pPr/>
      <w:r>
        <w:rPr>
          <w:lang w:val="fr_FR" w:bidi="fr_FR"/>
        </w:rPr>
      </w:r>
      <w:r>
        <w:rPr>
          <w:lang w:val="fr_FR" w:bidi="fr_FR"/>
        </w:rPr>
        <w:t xml:space="preserve">Paul dit à Timothée de s'emparer de </w:t>
      </w:r>
      <w:r>
        <w:rPr>
          <w:b/>
          <w:lang w:val="fr_FR" w:bidi="fr_FR"/>
        </w:rPr>
        <w:t>la vie éternelle</w:t>
      </w:r>
      <w:r>
        <w:rPr>
          <w:lang w:val="fr_FR" w:bidi="fr_FR"/>
        </w:rPr>
        <w:t xml:space="preserve">. La vie éternelle est une vie en présence de Dieu, une vie qui ne finira jamais. Utilisez le même mot ou la même expression pour vie éternelle que vous avez utilisé dans les passages précédents. Cherchez le mot vie éternelle dans le glossaire principal, pour plus d'informations. </w:t>
      </w:r>
    </w:p>
    <w:p>
      <w:pPr/>
      <w:r>
        <w:rPr>
          <w:lang w:val="fr_FR" w:bidi="fr_FR"/>
        </w:rPr>
      </w:r>
      <w:r>
        <w:rPr>
          <w:lang w:val="fr_FR" w:bidi="fr_FR"/>
        </w:rPr>
        <w:t xml:space="preserve">Paul dit à Timothée de se rappeler de faire la </w:t>
      </w:r>
      <w:r>
        <w:rPr>
          <w:b/>
          <w:lang w:val="fr_FR" w:bidi="fr_FR"/>
        </w:rPr>
        <w:t>bonne confession</w:t>
      </w:r>
      <w:r>
        <w:rPr>
          <w:lang w:val="fr_FR" w:bidi="fr_FR"/>
        </w:rPr>
        <w:t xml:space="preserve">. La bonne confession signifie dire quelque chose de vrai. Cela signifie aussi promettre de suivre cette vérité. La vérité est que Jésus est Roi. Paul dit que Christ Jésus a témoigné devant Ponce Pilate et a fait cette même bonne confession. Témoigner ou rendre témoignage signifie déclarer la vérité au sujet de quelque chose depuis sa propre expérience. Utilisez le même mot pour Christ que dans les passages précédents. Cherchez </w:t>
      </w:r>
      <w:r>
        <w:rPr>
          <w:b/>
          <w:lang w:val="fr_FR" w:bidi="fr_FR"/>
        </w:rPr>
        <w:t>Christ</w:t>
      </w:r>
      <w:r>
        <w:rPr>
          <w:lang w:val="fr_FR" w:bidi="fr_FR"/>
        </w:rPr>
        <w:t xml:space="preserve"> et </w:t>
      </w:r>
      <w:r>
        <w:rPr>
          <w:b/>
          <w:lang w:val="fr_FR" w:bidi="fr_FR"/>
        </w:rPr>
        <w:t>témoignage</w:t>
      </w:r>
      <w:r>
        <w:rPr>
          <w:lang w:val="fr_FR" w:bidi="fr_FR"/>
        </w:rPr>
        <w:t xml:space="preserve"> dans le Glossaire principal pour plus d'informations.</w:t>
      </w:r>
    </w:p>
    <w:p>
      <w:pPr/>
      <w:r>
        <w:rPr>
          <w:lang w:val="fr_FR" w:bidi="fr_FR"/>
        </w:rPr>
      </w:r>
      <w:r>
        <w:rPr>
          <w:lang w:val="fr_FR" w:bidi="fr_FR"/>
        </w:rPr>
        <w:t xml:space="preserve">Arrêtez-vous ici et discutez en groupe des mots ou expressions que vous utiliserez pour </w:t>
      </w:r>
      <w:r>
        <w:rPr>
          <w:b/>
          <w:lang w:val="fr_FR" w:bidi="fr_FR"/>
        </w:rPr>
        <w:t>bonne confession</w:t>
      </w:r>
      <w:r>
        <w:rPr>
          <w:lang w:val="fr_FR" w:bidi="fr_FR"/>
        </w:rPr>
        <w:t xml:space="preserve"> et </w:t>
      </w:r>
      <w:r>
        <w:rPr>
          <w:b/>
          <w:lang w:val="fr_FR" w:bidi="fr_FR"/>
        </w:rPr>
        <w:t>témoignage</w:t>
      </w:r>
      <w:r>
        <w:rPr>
          <w:lang w:val="fr_FR" w:bidi="fr_FR"/>
        </w:rPr>
        <w:t>. Si vous avez déjà traduit ces mots dans un autre livre de la Bible, utilisez les mêmes mots ici. Mettez cet enregistrement en pause ici.</w:t>
      </w:r>
    </w:p>
    <w:p>
      <w:pPr/>
      <w:r>
        <w:rPr>
          <w:lang w:val="fr_FR" w:bidi="fr_FR"/>
        </w:rPr>
      </w:r>
      <w:r>
        <w:rPr>
          <w:lang w:val="fr_FR" w:bidi="fr_FR"/>
        </w:rPr>
        <w:t>Utilisez le même mot pour Christ que dans les passages précédents, et cherchez Christ dans le Glossaire principal pour plus d'informations.</w:t>
      </w:r>
    </w:p>
    <w:p>
      <w:pPr/>
      <w:r>
        <w:rPr>
          <w:lang w:val="fr_FR" w:bidi="fr_FR"/>
        </w:rPr>
      </w:r>
      <w:r>
        <w:rPr>
          <w:lang w:val="fr_FR" w:bidi="fr_FR"/>
        </w:rPr>
        <w:t>L'</w:t>
      </w:r>
      <w:r>
        <w:rPr>
          <w:b/>
          <w:lang w:val="fr_FR" w:bidi="fr_FR"/>
        </w:rPr>
        <w:t>apparition</w:t>
      </w:r>
      <w:r>
        <w:rPr>
          <w:lang w:val="fr_FR" w:bidi="fr_FR"/>
        </w:rPr>
        <w:t xml:space="preserve"> du Seigneur Jésus-Christ fait référence à la fin future du monde quand Jésus reviendra.</w:t>
      </w:r>
    </w:p>
    <w:p>
      <w:pPr/>
      <w:r>
        <w:rPr>
          <w:lang w:val="fr_FR" w:bidi="fr_FR"/>
        </w:rPr>
      </w:r>
      <w:r>
        <w:rPr>
          <w:lang w:val="fr_FR" w:bidi="fr_FR"/>
        </w:rPr>
        <w:t xml:space="preserve">Arrêtez-vous ici et discutez en groupe des mots ou expressions que vous utiliserez pour </w:t>
      </w:r>
      <w:r>
        <w:rPr>
          <w:b/>
          <w:lang w:val="fr_FR" w:bidi="fr_FR"/>
        </w:rPr>
        <w:t>apparaître</w:t>
      </w:r>
      <w:r>
        <w:rPr>
          <w:lang w:val="fr_FR" w:bidi="fr_FR"/>
        </w:rPr>
        <w:t>. Si vous avez déjà traduit ce mot dans un autre livre de la Bible, utilisez les mêmes mots que vous avez utilisés à cet endroit-là. Mettez cet enregistrement en pause ici.</w:t>
      </w:r>
    </w:p>
    <w:p>
      <w:pPr/>
      <w:r>
        <w:rPr>
          <w:lang w:val="fr_FR" w:bidi="fr_FR"/>
        </w:rPr>
      </w:r>
      <w:r>
        <w:rPr>
          <w:lang w:val="fr_FR" w:bidi="fr_FR"/>
        </w:rPr>
        <w:t xml:space="preserve">Paul commence sa liste de louanges à Dieu en disant que Dieu est </w:t>
      </w:r>
      <w:r>
        <w:rPr>
          <w:b/>
          <w:lang w:val="fr_FR" w:bidi="fr_FR"/>
        </w:rPr>
        <w:t>béni</w:t>
      </w:r>
      <w:r>
        <w:rPr>
          <w:lang w:val="fr_FR" w:bidi="fr_FR"/>
        </w:rPr>
        <w:t xml:space="preserve">. Utilisez le même mot ou la même expression pour béni que dans les passages précédents. Cherchez </w:t>
      </w:r>
      <w:r>
        <w:rPr>
          <w:b/>
          <w:lang w:val="fr_FR" w:bidi="fr_FR"/>
        </w:rPr>
        <w:t>bénir</w:t>
      </w:r>
      <w:r>
        <w:rPr>
          <w:lang w:val="fr_FR" w:bidi="fr_FR"/>
        </w:rPr>
        <w:t xml:space="preserve"> dans le glossaire principal pour plus d'informations. Il donne ensuite des titres comme « roi des rois » et « Seigneur des seigneurs » qui signifient tous que Dieu est le chef le plus élevé, au-dessus de tout autre chef qui pourrait être. Cherchez </w:t>
      </w:r>
      <w:r>
        <w:rPr>
          <w:b/>
          <w:lang w:val="fr_FR" w:bidi="fr_FR"/>
        </w:rPr>
        <w:t>roi</w:t>
      </w:r>
      <w:r>
        <w:rPr>
          <w:lang w:val="fr_FR" w:bidi="fr_FR"/>
        </w:rPr>
        <w:t xml:space="preserve"> et </w:t>
      </w:r>
      <w:r>
        <w:rPr>
          <w:b/>
          <w:lang w:val="fr_FR" w:bidi="fr_FR"/>
        </w:rPr>
        <w:t>Seigneur</w:t>
      </w:r>
      <w:r>
        <w:rPr>
          <w:lang w:val="fr_FR" w:bidi="fr_FR"/>
        </w:rPr>
        <w:t xml:space="preserve"> dans le Glossaire principal pour plus d'informations, et utilisez les mêmes mots pour roi et Seigneur que dans les passages précédents. Paul dit que Dieu est </w:t>
      </w:r>
      <w:r>
        <w:rPr>
          <w:b/>
          <w:lang w:val="fr_FR" w:bidi="fr_FR"/>
        </w:rPr>
        <w:t>immortel</w:t>
      </w:r>
      <w:r>
        <w:rPr>
          <w:lang w:val="fr_FR" w:bidi="fr_FR"/>
        </w:rPr>
        <w:t>. Cela signifie qu'il n'a pas de début ni de fin, il ne peut pas mourir.</w:t>
      </w:r>
    </w:p>
    <w:p>
      <w:pPr/>
      <w:r>
        <w:rPr>
          <w:lang w:val="fr_FR" w:bidi="fr_FR"/>
        </w:rPr>
      </w:r>
      <w:r>
        <w:rPr>
          <w:lang w:val="fr_FR" w:bidi="fr_FR"/>
        </w:rPr>
        <w:t xml:space="preserve">Arrêtez-vous ici et discutez en groupe des mots ou expressions que vous utiliserez pour </w:t>
      </w:r>
      <w:r>
        <w:rPr>
          <w:b/>
          <w:lang w:val="fr_FR" w:bidi="fr_FR"/>
        </w:rPr>
        <w:t>immortel</w:t>
      </w:r>
      <w:r>
        <w:rPr>
          <w:lang w:val="fr_FR" w:bidi="fr_FR"/>
        </w:rPr>
        <w:t xml:space="preserve"> ou </w:t>
      </w:r>
      <w:r>
        <w:rPr>
          <w:b/>
          <w:lang w:val="fr_FR" w:bidi="fr_FR"/>
        </w:rPr>
        <w:t>immortalité</w:t>
      </w:r>
      <w:r>
        <w:rPr>
          <w:lang w:val="fr_FR" w:bidi="fr_FR"/>
        </w:rPr>
        <w:t>. Si vous avez déjà traduit ce mot dans un autre livre de la Bible, utilisez les mêmes mots que vous avez utilisés à cet endroit-là. Mettez cet enregistrement en pause ici.</w:t>
      </w:r>
    </w:p>
    <w:p>
      <w:pPr/>
      <w:r>
        <w:rPr>
          <w:lang w:val="fr_FR" w:bidi="fr_FR"/>
        </w:rPr>
      </w:r>
      <w:r>
        <w:rPr>
          <w:lang w:val="fr_FR" w:bidi="fr_FR"/>
        </w:rPr>
        <w:t xml:space="preserve">Enfin, Paul appelle quiconque pourrait l'entendre à honorer Dieu et prie pour que Dieu règne pour toujours. Il termine avec le mot </w:t>
      </w:r>
      <w:r>
        <w:rPr>
          <w:b/>
          <w:lang w:val="fr_FR" w:bidi="fr_FR"/>
        </w:rPr>
        <w:t>amen</w:t>
      </w:r>
      <w:r>
        <w:rPr>
          <w:lang w:val="fr_FR" w:bidi="fr_FR"/>
        </w:rPr>
        <w:t xml:space="preserve">. Utilisez les mêmes mots pour amen que dans les passages précédents. Cherchez </w:t>
      </w:r>
      <w:r>
        <w:rPr>
          <w:b/>
          <w:lang w:val="fr_FR" w:bidi="fr_FR"/>
        </w:rPr>
        <w:t>amen</w:t>
      </w:r>
      <w:r>
        <w:rPr>
          <w:lang w:val="fr_FR" w:bidi="fr_FR"/>
        </w:rPr>
        <w:t xml:space="preserve"> dans le Glossaire principal pour plus d'informations.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p>
      <w:pPr/>
      <w:r>
        <w:rPr>
          <w:lang w:val="fr_FR" w:bidi="fr_FR"/>
        </w:rPr>
      </w:r>
    </w:p>
    <w:p>
      <w:pPr>
        <w:pStyle w:val="Heading2"/>
      </w:pPr>
      <w:r>
        <w:rPr>
          <w:lang w:val="fr_FR" w:bidi="fr_FR"/>
        </w:rPr>
        <w:t>1 Timothée 6:17–21</w:t>
      </w:r>
      <w:r>
        <w:rPr>
          <w:lang w:val="fr_FR" w:bidi="fr_FR"/>
        </w:rPr>
      </w:r>
    </w:p>
    <w:p>
      <w:pPr>
        <w:pStyle w:val="Heading3"/>
      </w:pPr>
      <w:r>
        <w:rPr>
          <w:lang w:val="fr_FR" w:bidi="fr_FR"/>
        </w:rPr>
        <w:t>Écouter et Cœur</w:t>
      </w:r>
    </w:p>
    <w:p>
      <w:pPr/>
      <w:r>
        <w:rPr>
          <w:lang w:val="fr_FR" w:bidi="fr_FR"/>
        </w:rPr>
      </w:r>
      <w:r>
        <w:rPr>
          <w:lang w:val="fr_FR" w:bidi="fr_FR"/>
        </w:rPr>
        <w:t>Dans cette étape, vous aller écoutez un enregistrement de 1 Timothée 6.17–21. Laissez entrer la parole de Dieu dans vos cœurs.</w:t>
      </w:r>
    </w:p>
    <w:p>
      <w:pPr/>
      <w:r>
        <w:rPr>
          <w:lang w:val="fr_FR" w:bidi="fr_FR"/>
        </w:rPr>
      </w:r>
      <w:r>
        <w:rPr>
          <w:lang w:val="fr_FR" w:bidi="fr_FR"/>
        </w:rPr>
        <w:t xml:space="preserve">Écoutez l'enregistrement de 1 Timothée 6.17–21 trois fois. Si c'est possible, écoutez-le dans trois traductions différentes. </w:t>
      </w:r>
    </w:p>
    <w:p>
      <w:pPr/>
      <w:r>
        <w:rPr>
          <w:lang w:val="fr_FR" w:bidi="fr_FR"/>
        </w:rPr>
      </w:r>
      <w:r>
        <w:rPr>
          <w:lang w:val="fr_FR" w:bidi="fr_FR"/>
        </w:rPr>
        <w:t>Mettez cet enregistrement en pause ici.</w:t>
      </w:r>
    </w:p>
    <w:p>
      <w:pPr/>
      <w:r>
        <w:rPr>
          <w:lang w:val="fr_FR" w:bidi="fr_FR"/>
        </w:rPr>
      </w:r>
      <w:r>
        <w:rPr>
          <w:lang w:val="fr_FR" w:bidi="fr_FR"/>
        </w:rPr>
        <w:t>Ensuite, parlez des questions suivantes en groupe :</w:t>
      </w:r>
    </w:p>
    <w:p>
      <w:pPr>
        <w:pStyle w:val="ListBullet"/>
        <w:spacing w:line="240" w:lineRule="auto"/>
        <w:ind w:left="720"/>
      </w:pPr>
      <w:r>
        <w:rPr>
          <w:lang w:val="fr_FR" w:bidi="fr_FR"/>
        </w:rPr>
      </w:r>
      <w:r>
        <w:rPr>
          <w:lang w:val="fr_FR" w:bidi="fr_FR"/>
        </w:rPr>
        <w:t>Qu'est-ce qui vous plaît dans ce passage ? Mettez cet enregistrement en pause ici.</w:t>
      </w:r>
    </w:p>
    <w:p>
      <w:pPr>
        <w:pStyle w:val="ListBullet"/>
        <w:spacing w:line="240" w:lineRule="auto"/>
        <w:ind w:left="720"/>
      </w:pPr>
      <w:r>
        <w:rPr>
          <w:lang w:val="fr_FR" w:bidi="fr_FR"/>
        </w:rPr>
      </w:r>
      <w:r>
        <w:rPr>
          <w:lang w:val="fr_FR" w:bidi="fr_FR"/>
        </w:rPr>
        <w:t>Qu'est-ce qui ne vous plaît pas ou qu'est-ce que vous ne comprenez pas dans ce passage ? Mettez cet enregistrement en pause ici.</w:t>
      </w:r>
    </w:p>
    <w:p>
      <w:pPr>
        <w:pStyle w:val="ListBullet"/>
        <w:spacing w:line="240" w:lineRule="auto"/>
        <w:ind w:left="720"/>
      </w:pPr>
      <w:r>
        <w:rPr>
          <w:lang w:val="fr_FR" w:bidi="fr_FR"/>
        </w:rPr>
      </w:r>
      <w:r>
        <w:rPr>
          <w:lang w:val="fr_FR" w:bidi="fr_FR"/>
        </w:rPr>
        <w:t>Qu'est-ce que ce passage nous dit à propos de Dieu, de Jésus ou du Saint-Esprit ? Mettez cet enregistrement en pause ici.</w:t>
      </w:r>
    </w:p>
    <w:p>
      <w:pPr>
        <w:pStyle w:val="ListBullet"/>
        <w:spacing w:line="240" w:lineRule="auto"/>
        <w:ind w:left="720"/>
      </w:pPr>
      <w:r>
        <w:rPr>
          <w:lang w:val="fr_FR" w:bidi="fr_FR"/>
        </w:rPr>
      </w:r>
      <w:r>
        <w:rPr>
          <w:lang w:val="fr_FR" w:bidi="fr_FR"/>
        </w:rPr>
        <w:t>Qu'est-ce que ce passage nous dit à propos des gens ? Mettez cet enregistrement en pause ici.</w:t>
      </w:r>
    </w:p>
    <w:p>
      <w:pPr>
        <w:pStyle w:val="ListBullet"/>
        <w:spacing w:line="240" w:lineRule="auto"/>
        <w:ind w:left="720"/>
      </w:pPr>
      <w:r>
        <w:rPr>
          <w:lang w:val="fr_FR" w:bidi="fr_FR"/>
        </w:rPr>
      </w:r>
      <w:r>
        <w:rPr>
          <w:lang w:val="fr_FR" w:bidi="fr_FR"/>
        </w:rPr>
        <w:t>Comment pouvez-vous mettre ce passage en pratique dans votre vie quotidienne ? Mettez cet enregistrement en pause ici.</w:t>
      </w:r>
    </w:p>
    <w:p>
      <w:pPr>
        <w:pStyle w:val="ListBullet"/>
        <w:spacing w:line="240" w:lineRule="auto"/>
        <w:ind w:left="720"/>
      </w:pPr>
      <w:r>
        <w:rPr>
          <w:lang w:val="fr_FR" w:bidi="fr_FR"/>
        </w:rPr>
      </w:r>
      <w:r>
        <w:rPr>
          <w:lang w:val="fr_FR" w:bidi="fr_FR"/>
        </w:rPr>
        <w:t>Est-ce que vous connaissez quelqu'un que cela aiderait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Timothée 6.17–21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Paul s'approche de la fin de sa lettre à Timothée. Paul a donné à Timothée beaucoup d'instructions sur comment diriger l'Église à Éphèse. Paul donne maintenant à Timothée quelques derniers conseils sur comment instruire les croyants riches dans l'Église. Paul continue de montrer un contraste entre les richesses que certaines personnes voulaient et les vraies richesses. Les vraies richesses sont la vie avec Dieu pour toujours qu'un croyant reçoit quand ce croyant veut suivre Dieu plus qu'il ne veut quoi que ce soit d'autre.</w:t>
      </w:r>
    </w:p>
    <w:p>
      <w:pPr/>
      <w:r>
        <w:rPr>
          <w:lang w:val="fr_FR" w:bidi="fr_FR"/>
        </w:rPr>
      </w:r>
      <w:r>
        <w:rPr>
          <w:lang w:val="fr_FR" w:bidi="fr_FR"/>
        </w:rPr>
        <w:t>Dans le monde antique, beaucoup de personnes pensaient que si quelqu'un était riche, Dieu était heureux de cette personne. Certains chrétiens riches à Éphèse ont peut-être pensé que leurs richesses signifiaient que Dieu les approuvait plus que Dieu n'approuvait les autres. Paul veut corriger ce malentendu. Paul dit donc à Timothée d'enseigner aux croyants riches comment utiliser leur richesse correctement.</w:t>
      </w:r>
    </w:p>
    <w:p>
      <w:pPr/>
      <w:r>
        <w:rPr>
          <w:lang w:val="fr_FR" w:bidi="fr_FR"/>
        </w:rPr>
      </w:r>
      <w:r>
        <w:rPr>
          <w:lang w:val="fr_FR" w:bidi="fr_FR"/>
        </w:rPr>
        <w:t>Éphèse était une ville prospère, et certains membres de l'Église étaient assez riches. Paul veut avertir ces chrétiens riches qu'ils trouveront difficile de penser de la bonne manière au sujet de l'argent et de faire ce qu'ils devraient avec leur argent. Paul veut s'assurer que ces personnes ne placent pas leur espérance dans leurs richesses, qui peuvent disparaître rapidement. Au lieu de cela, ces chrétiens devraient mettre leur espérance en Dieu, qui fournit tout ce dont nous avons besoin.</w:t>
      </w:r>
    </w:p>
    <w:p>
      <w:pPr/>
      <w:r>
        <w:rPr>
          <w:lang w:val="fr_FR" w:bidi="fr_FR"/>
        </w:rPr>
      </w:r>
      <w:r>
        <w:rPr>
          <w:lang w:val="fr_FR" w:bidi="fr_FR"/>
        </w:rPr>
        <w:t>Arrêtez-vous ici et discutez de cette question en groupe : dans votre culture, comment les gens voient-ils les personnes riches ? Comment les gens pensent-ils que l'argent affecte leur relation avec Dieu ? Comment la richesse pourrait-elle créer des problèmes pour les croyants ? Mettez cet enregistrement en pause ici.</w:t>
      </w:r>
    </w:p>
    <w:p>
      <w:pPr/>
      <w:r>
        <w:rPr>
          <w:lang w:val="fr_FR" w:bidi="fr_FR"/>
        </w:rPr>
      </w:r>
      <w:r>
        <w:rPr>
          <w:lang w:val="fr_FR" w:bidi="fr_FR"/>
        </w:rPr>
        <w:t>Paul rappelle aux croyants riches que Dieu nous donne tout pour notre plaisir. Dieu nous donne en fait plus que nous n'en avons besoin ! Cela montre qu'avoir de l'argent et des possessions n'est pas mauvais en soi. Le problème vient quand les gens font confiance à leur richesse au lieu de Dieu.</w:t>
      </w:r>
    </w:p>
    <w:p>
      <w:pPr/>
      <w:r>
        <w:rPr>
          <w:lang w:val="fr_FR" w:bidi="fr_FR"/>
        </w:rPr>
      </w:r>
      <w:r>
        <w:rPr>
          <w:lang w:val="fr_FR" w:bidi="fr_FR"/>
        </w:rPr>
        <w:t>Paul donne ensuite des instructions pratiques sur la façon dont les croyants riches devraient utiliser leur richesse. Ces croyants devraient faire des bonnes actions, être généreux et partager avec les autres. En faisant cela, les croyants se réserveront un trésor pour l'âge à venir. Ici, Paul parle de la vie éternelle : la vie qui se poursuit au-delà de notre existence terrestre. Cette vie éternelle est ce que Paul appelle « la vraie vie » ou « la vie qui est vraiment la vie ». Paul veut dire qu'en utilisant leur richesse pour le bien et en étant généreux, les croyants riches investissent dans leur avenir éternel. Ces croyants construisent une fondation spirituelle forte qui durera au-delà de cette vie présente. Cependant, en même temps, les croyants riches ont une vie de plénitude ici sur cette terre ! Ces croyants suivent Dieu quand ils sont généreux, ce qui signifie que leur vie ici est pleine de joie !</w:t>
      </w:r>
    </w:p>
    <w:p>
      <w:pPr/>
      <w:r>
        <w:rPr>
          <w:lang w:val="fr_FR" w:bidi="fr_FR"/>
        </w:rPr>
      </w:r>
      <w:r>
        <w:rPr>
          <w:lang w:val="fr_FR" w:bidi="fr_FR"/>
        </w:rPr>
        <w:t>Arrêtez-vous ici et discutez de cette question en groupe : dans votre communauté, comment les personnes avec plus de ressources utilisent-elles généralement leur richesse ? Quelles sont certaines façons dont les gens peuvent être généreux avec ce qu'ils ont ? Comment les gens se préparent-ils pour l'avenir ? Comment la préparation pour la vie éternelle pourrait-elle être similaire ou différente ? Mettez cet enregistrement en pause ici.</w:t>
      </w:r>
    </w:p>
    <w:p>
      <w:pPr/>
      <w:r>
        <w:rPr>
          <w:lang w:val="fr_FR" w:bidi="fr_FR"/>
        </w:rPr>
      </w:r>
      <w:r>
        <w:rPr>
          <w:lang w:val="fr_FR" w:bidi="fr_FR"/>
        </w:rPr>
        <w:t>Enfin, Paul exhorte Timothée à garder quelque chose que quelqu'un a confié à Timothée. Il est très probable que Paul dise à Timothée de continuer à enseigner le vrai message de l'Évangile au sujet de Jésus. Paul a confié ces enseignements à Timothée, ce qui signifie que Paul faisait confiance au fait que Timothée enseignerait bien ces doctrines. Paul met en garde contre les bavardages impies, ou les paroles incessantes au sujet de choses qui ne viennent pas de Dieu. Parfois, les gens parlent d'idées que les gens pensent être des connaissances importantes, même si ces choses ne sont pas vraiment vraies. À Éphèse, il y avait de faux enseignants qui faisaient la promotion de leurs propres idées en tant que connaissances spéciales. Paul utilise un langage spécial pour décrire ceux qui ont suivi les faux enseignements. Paul dit que ces personnes sont « parties de la foi » ou se sont « éloignées de la foi », comme quelqu'un qui s'est éloigné du bon chemin et s'est perdu. Paul veut que Timothée reste sur le bon chemin en gardant le véritable Évangile et en évitant les mauvaises idées.</w:t>
      </w:r>
    </w:p>
    <w:p>
      <w:pPr/>
      <w:r>
        <w:rPr>
          <w:lang w:val="fr_FR" w:bidi="fr_FR"/>
        </w:rPr>
      </w:r>
      <w:r>
        <w:rPr>
          <w:lang w:val="fr_FR" w:bidi="fr_FR"/>
        </w:rPr>
        <w:t>Paul termine la lettre avec une bénédiction commune. Paul demande à Dieu de montrer sa grâce, c'est-à-dire de montrer à l'Église éphésienne la faveur de Dieu, même si elle ne la mérite pas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Timothée 6.17–21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définira les parties, les personnages et le cadre de ce passage. Ensuite, le groupe visualisera le passage.</w:t>
      </w:r>
    </w:p>
    <w:p>
      <w:pPr/>
      <w:r>
        <w:rPr>
          <w:lang w:val="fr_FR" w:bidi="fr_FR"/>
        </w:rPr>
      </w:r>
      <w:r>
        <w:rPr>
          <w:lang w:val="fr_FR" w:bidi="fr_FR"/>
        </w:rPr>
        <w:t>Ce passage comporte deux parties.</w:t>
      </w:r>
    </w:p>
    <w:p>
      <w:pPr/>
      <w:r>
        <w:rPr>
          <w:lang w:val="fr_FR" w:bidi="fr_FR"/>
        </w:rPr>
      </w:r>
      <w:r>
        <w:rPr>
          <w:b/>
          <w:lang w:val="fr_FR" w:bidi="fr_FR"/>
        </w:rPr>
        <w:t>Dans la première partie :</w:t>
      </w:r>
      <w:r>
        <w:rPr>
          <w:lang w:val="fr_FR" w:bidi="fr_FR"/>
        </w:rPr>
        <w:t xml:space="preserve"> Paul donne à Timothée des instructions sur la manière d'enseigner les croyants riches de l'Église.</w:t>
      </w:r>
    </w:p>
    <w:p>
      <w:pPr/>
      <w:r>
        <w:rPr>
          <w:lang w:val="fr_FR" w:bidi="fr_FR"/>
        </w:rPr>
      </w:r>
      <w:r>
        <w:rPr>
          <w:b/>
          <w:lang w:val="fr_FR" w:bidi="fr_FR"/>
        </w:rPr>
        <w:t>Dans la deuxième partie :</w:t>
      </w:r>
      <w:r>
        <w:rPr>
          <w:lang w:val="fr_FR" w:bidi="fr_FR"/>
        </w:rPr>
        <w:t xml:space="preserve"> Paul donne à Timothée un avertissement et un encouragement finals à garder le véritable Évangile.</w:t>
      </w:r>
    </w:p>
    <w:p>
      <w:pPr/>
      <w:r>
        <w:rPr>
          <w:lang w:val="fr_FR" w:bidi="fr_FR"/>
        </w:rPr>
      </w:r>
      <w:r>
        <w:rPr>
          <w:lang w:val="fr_FR" w:bidi="fr_FR"/>
        </w:rPr>
        <w:t>Les personnages dans ce passage sont :</w:t>
      </w:r>
    </w:p>
    <w:p>
      <w:pPr>
        <w:pStyle w:val="ListBullet"/>
        <w:spacing w:line="240" w:lineRule="auto"/>
        <w:ind w:left="720"/>
      </w:pPr>
      <w:r>
        <w:rPr>
          <w:lang w:val="fr_FR" w:bidi="fr_FR"/>
        </w:rPr>
      </w:r>
      <w:r>
        <w:rPr>
          <w:lang w:val="fr_FR" w:bidi="fr_FR"/>
        </w:rPr>
        <w:t>Paul, qui est l'auteur</w:t>
      </w:r>
    </w:p>
    <w:p>
      <w:pPr>
        <w:pStyle w:val="ListBullet"/>
        <w:spacing w:line="240" w:lineRule="auto"/>
        <w:ind w:left="720"/>
      </w:pPr>
      <w:r>
        <w:rPr>
          <w:lang w:val="fr_FR" w:bidi="fr_FR"/>
        </w:rPr>
      </w:r>
      <w:r>
        <w:rPr>
          <w:lang w:val="fr_FR" w:bidi="fr_FR"/>
        </w:rPr>
        <w:t>Timothée, qui est le destinataire</w:t>
      </w:r>
    </w:p>
    <w:p>
      <w:pPr>
        <w:pStyle w:val="ListBullet"/>
        <w:spacing w:line="240" w:lineRule="auto"/>
        <w:ind w:left="720"/>
      </w:pPr>
      <w:r>
        <w:rPr>
          <w:lang w:val="fr_FR" w:bidi="fr_FR"/>
        </w:rPr>
      </w:r>
      <w:r>
        <w:rPr>
          <w:lang w:val="fr_FR" w:bidi="fr_FR"/>
        </w:rPr>
        <w:t>Les croyants riches dans l'Église éphésienne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En groupe, prêtez attention à ces parties du cadre du passage :</w:t>
      </w:r>
    </w:p>
    <w:p>
      <w:pPr/>
      <w:r>
        <w:rPr>
          <w:lang w:val="fr_FR" w:bidi="fr_FR"/>
        </w:rPr>
      </w:r>
      <w:r>
        <w:rPr>
          <w:lang w:val="fr_FR" w:bidi="fr_FR"/>
        </w:rPr>
        <w:t>Dans la première partie, Paul donne à Timothée des instructions spécifiques pour un groupe particulier dans l'Église : ceux qui sont riches. Paul veut que Timothée ordonne à ces personnes de ne pas être arrogantes ou d'espérer dans la richesse. Ces personnes ne devraient pas faire confiance à l'argent parce que l'argent pourrait disparaître à tout moment. Au lieu de cela, ces personnes devraient espérer en Dieu. Paul décrit Dieu comme celui qui nous donne tout pour notre plaisir.</w:t>
      </w:r>
    </w:p>
    <w:p>
      <w:pPr/>
      <w:r>
        <w:rPr>
          <w:lang w:val="fr_FR" w:bidi="fr_FR"/>
        </w:rPr>
      </w:r>
      <w:r>
        <w:rPr>
          <w:lang w:val="fr_FR" w:bidi="fr_FR"/>
        </w:rPr>
        <w:t>Paul donne ensuite des commandements aux personnes riches. Paul dit à ces personnes de faire le bien, et même plus : Paul dit à ces personnes de faire beaucoup de bonnes actions, d'être généreuses et d'être prêtes à partager.</w:t>
      </w:r>
    </w:p>
    <w:p>
      <w:pPr/>
      <w:r>
        <w:rPr>
          <w:lang w:val="fr_FR" w:bidi="fr_FR"/>
        </w:rPr>
      </w:r>
      <w:r>
        <w:rPr>
          <w:lang w:val="fr_FR" w:bidi="fr_FR"/>
        </w:rPr>
        <w:t>Arrêtez-vous ici et discutez de cette question en groupe : comment représenteriez-vous chacun de ces types de richesses ? Par exemple, comment montreriez-vous quelqu'un qui est riche en argent par rapport à quelqu'un qui est riche en bonnes actions ? Comment représenteriez-vous chacun de ces commandements ? Quelles actions montreraient quelqu'un en train de faire chacune de ces choses ? Mettez cet enregistrement en pause ici.</w:t>
      </w:r>
    </w:p>
    <w:p>
      <w:pPr/>
      <w:r>
        <w:rPr>
          <w:lang w:val="fr_FR" w:bidi="fr_FR"/>
        </w:rPr>
      </w:r>
      <w:r>
        <w:rPr>
          <w:lang w:val="fr_FR" w:bidi="fr_FR"/>
        </w:rPr>
        <w:t>Paul explique qu'en suivant ces commandements dans cet âge présent, les croyants riches « déposeront un trésor pour eux-mêmes comme fondation ferme pour l'âge à venir ». Cela signifie que les actions présentes de ces croyants auront des conséquences pour leur avenir avec Dieu pour toujours. Paul contraste « cet âge présent » avec « l'âge à venir ».</w:t>
      </w:r>
    </w:p>
    <w:p>
      <w:pPr/>
      <w:r>
        <w:rPr>
          <w:lang w:val="fr_FR" w:bidi="fr_FR"/>
        </w:rPr>
      </w:r>
      <w:r>
        <w:rPr>
          <w:lang w:val="fr_FR" w:bidi="fr_FR"/>
        </w:rPr>
        <w:t>Arrêtez-vous ici et discutez de ces questions en groupe : demandez à une personne de représenter « cet âge présent » et à une autre de représenter « l'âge à venir ». Comment chaque personne se tiendrait-elle ou bougerait-elle ? Que diraient-elles ? Comment montreriez-vous la différence entre la façon dont une personne met son espérance dans la richesse, ou l'âge présent, et la façon dont cette personne stocke le trésor pour l'âge à venir ? Mettez cet enregistrement en pause ici.</w:t>
      </w:r>
    </w:p>
    <w:p>
      <w:pPr/>
      <w:r>
        <w:rPr>
          <w:lang w:val="fr_FR" w:bidi="fr_FR"/>
        </w:rPr>
      </w:r>
      <w:r>
        <w:rPr>
          <w:lang w:val="fr_FR" w:bidi="fr_FR"/>
        </w:rPr>
        <w:t xml:space="preserve">Arrêtez-vous ici et discutez en groupe : dans votre culture, comment les gens construisent-ils des fondations pour les maisons ou les bâtiments ? Regardez l'image d'une </w:t>
      </w:r>
      <w:r>
        <w:rPr>
          <w:lang w:val="fr_FR" w:bidi="fr_FR"/>
        </w:rPr>
        <w:t>fondation</w:t>
      </w:r>
      <w:r>
        <w:rPr>
          <w:lang w:val="fr_FR" w:bidi="fr_FR"/>
        </w:rPr>
        <w:t>. Qu'est-ce qui fait que cette fondation est forte et durable ? En quoi cela est-il similaire ou différent de la façon dont Paul utilise cette idée dans ce passage ? Mettez cet enregistrement en pause ici.</w:t>
      </w:r>
    </w:p>
    <w:p>
      <w:pPr/>
      <w:r>
        <w:rPr>
          <w:lang w:val="fr_FR" w:bidi="fr_FR"/>
        </w:rPr>
      </w:r>
      <w:r>
        <w:rPr>
          <w:lang w:val="fr_FR" w:bidi="fr_FR"/>
        </w:rPr>
        <w:t>Arrêtez-vous ici et discutez en groupe : qu'est-ce que vous pensez que Paul veut dire quand il parle de « la vie qui est vraiment la vie » ? En quoi cela est-il différent de la vie ordinaire ? Mettez cet enregistrement en pause ici.</w:t>
      </w:r>
    </w:p>
    <w:p>
      <w:pPr/>
      <w:r>
        <w:rPr>
          <w:lang w:val="fr_FR" w:bidi="fr_FR"/>
        </w:rPr>
      </w:r>
      <w:r>
        <w:rPr>
          <w:lang w:val="fr_FR" w:bidi="fr_FR"/>
        </w:rPr>
        <w:t>Arrêtez-vous ici et discutez en groupe : dans votre langue, comment exprimeriez-vous l'idée de « saisir » quelque chose qui n'est pas physique, comme la vie ? Cela signifie que quelqu'un vit pleinement d'une manière qui suit Dieu et est pleinement dévoué à Dieu. Essayez de différentes manières et voyez laquelle capture le mieux l'idée de saisir fermement la vraie vie. Mettez cet enregistrement en pause ici.</w:t>
      </w:r>
    </w:p>
    <w:p>
      <w:pPr/>
      <w:r>
        <w:rPr>
          <w:lang w:val="fr_FR" w:bidi="fr_FR"/>
        </w:rPr>
      </w:r>
      <w:r>
        <w:rPr>
          <w:lang w:val="fr_FR" w:bidi="fr_FR"/>
        </w:rPr>
        <w:t>Dans la deuxième partie, Paul déplace son point focal sur Timothée lui-même. Paul dit à Timothée de protéger le véritable message de l'Évangile au sujet de Jésus que Paul a enseigné à Timothée.</w:t>
      </w:r>
    </w:p>
    <w:p>
      <w:pPr/>
      <w:r>
        <w:rPr>
          <w:lang w:val="fr_FR" w:bidi="fr_FR"/>
        </w:rPr>
      </w:r>
      <w:r>
        <w:rPr>
          <w:lang w:val="fr_FR" w:bidi="fr_FR"/>
        </w:rPr>
        <w:t>Paul avertit Timothée de se détourner des discours qui déshonorent Dieu ou la vérité de Dieu, ainsi que les idées que les gens pensent être une vraie connaissance, mais qui sont en réalité contre la vérité.</w:t>
      </w:r>
    </w:p>
    <w:p>
      <w:pPr/>
      <w:r>
        <w:rPr>
          <w:lang w:val="fr_FR" w:bidi="fr_FR"/>
        </w:rPr>
      </w:r>
      <w:r>
        <w:rPr>
          <w:lang w:val="fr_FR" w:bidi="fr_FR"/>
        </w:rPr>
        <w:t>Paul dit que certaines personnes ont fait confiance à ces choses au lieu de Dieu et se sont éloignées de la foi. Cela montre que c'est une chose sérieuse de faire confiance à quelque chose d'autre que Dieu lui-même.</w:t>
      </w:r>
    </w:p>
    <w:p>
      <w:pPr/>
      <w:r>
        <w:rPr>
          <w:lang w:val="fr_FR" w:bidi="fr_FR"/>
        </w:rPr>
      </w:r>
      <w:r>
        <w:rPr>
          <w:lang w:val="fr_FR" w:bidi="fr_FR"/>
        </w:rPr>
        <w:t>Paul termine avec une brève bénédiction de clôture en demandant à ce que la grâce, c'est-à-dire la faveur imméritée de Dieu, soit avec Timothée et les croyants.</w:t>
      </w:r>
    </w:p>
    <w:p>
      <w:pPr/>
      <w:r>
        <w:rPr>
          <w:lang w:val="fr_FR" w:bidi="fr_FR"/>
        </w:rPr>
      </w:r>
      <w:r>
        <w:rPr>
          <w:lang w:val="fr_FR" w:bidi="fr_FR"/>
        </w:rPr>
        <w:t>Maintenant, le groupe devrait créer un scénario, dessiner ou utiliser des objets pour visualiser le passage et l'action qu'il contient. Vous voudrez peut-être avoir des objets pour représenter les personnes riches et leur argent ou leur richesse. Considérez la façon dont vous pouvez montrer le contraste entre la façon dont les gens mettent leur espérance dans la richesse et la façon dont ils mettent leur espérance en Dieu. Pensez aussi à comment représenter l'idée de « stocker un trésor » dans les cieux à travers les bonnes actions et la générosité. Comment pouvez-vous montrer que les bonnes actions et le fait d'être généreux créent plus de trésor dans les cieux ?</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Timothée 6.17–21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Dans cette étape, le groupe va représenter, c'est-à-dire jouer le passage.</w:t>
      </w:r>
    </w:p>
    <w:p>
      <w:pPr/>
      <w:r>
        <w:rPr>
          <w:lang w:val="fr_FR" w:bidi="fr_FR"/>
        </w:rPr>
      </w:r>
      <w:r>
        <w:rPr>
          <w:lang w:val="fr_FR" w:bidi="fr_FR"/>
        </w:rPr>
        <w:t>Ce passage comporte deux parties.</w:t>
      </w:r>
    </w:p>
    <w:p>
      <w:pPr/>
      <w:r>
        <w:rPr>
          <w:lang w:val="fr_FR" w:bidi="fr_FR"/>
        </w:rPr>
      </w:r>
      <w:r>
        <w:rPr>
          <w:b/>
          <w:lang w:val="fr_FR" w:bidi="fr_FR"/>
        </w:rPr>
        <w:t>Les personnages dans ce passage sont :</w:t>
      </w:r>
    </w:p>
    <w:p>
      <w:pPr>
        <w:pStyle w:val="ListBullet"/>
        <w:spacing w:line="240" w:lineRule="auto"/>
        <w:ind w:left="720"/>
      </w:pPr>
      <w:r>
        <w:rPr>
          <w:lang w:val="fr_FR" w:bidi="fr_FR"/>
        </w:rPr>
      </w:r>
      <w:r>
        <w:rPr>
          <w:lang w:val="fr_FR" w:bidi="fr_FR"/>
        </w:rPr>
        <w:t>Paul, qui est l'auteur</w:t>
      </w:r>
    </w:p>
    <w:p>
      <w:pPr>
        <w:pStyle w:val="ListBullet"/>
        <w:spacing w:line="240" w:lineRule="auto"/>
        <w:ind w:left="720"/>
      </w:pPr>
      <w:r>
        <w:rPr>
          <w:lang w:val="fr_FR" w:bidi="fr_FR"/>
        </w:rPr>
      </w:r>
      <w:r>
        <w:rPr>
          <w:lang w:val="fr_FR" w:bidi="fr_FR"/>
        </w:rPr>
        <w:t>Timothée, qui est le destinataire</w:t>
      </w:r>
    </w:p>
    <w:p>
      <w:pPr>
        <w:pStyle w:val="ListBullet"/>
        <w:spacing w:line="240" w:lineRule="auto"/>
        <w:ind w:left="720"/>
      </w:pPr>
      <w:r>
        <w:rPr>
          <w:lang w:val="fr_FR" w:bidi="fr_FR"/>
        </w:rPr>
      </w:r>
      <w:r>
        <w:rPr>
          <w:lang w:val="fr_FR" w:bidi="fr_FR"/>
        </w:rPr>
        <w:t>Les croyants riches dans l'Église éphésienne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Vous allez travailler en groupe et représenter le passage deux fois. Vous allez devoir le représenter dans votre propre langue.</w:t>
      </w:r>
    </w:p>
    <w:p>
      <w:pPr/>
      <w:r>
        <w:rPr>
          <w:lang w:val="fr_FR" w:bidi="fr_FR"/>
        </w:rPr>
      </w:r>
      <w:r>
        <w:rPr>
          <w:lang w:val="fr_FR" w:bidi="fr_FR"/>
        </w:rPr>
        <w:t>Tout d'abord, jouez le passage sans vous arrêter. Prêtez attention au dialogue, à la fluidité, à l'intrigue et à la chronologie du passage. Assurez-vous de ne pas omettre de jouer les parties difficiles ou importantes du passage. Aidez-vous les uns les autres à vous rappeler chaque partie du passage.</w:t>
      </w:r>
    </w:p>
    <w:p>
      <w:pPr/>
      <w:r>
        <w:rPr>
          <w:lang w:val="fr_FR" w:bidi="fr_FR"/>
        </w:rPr>
      </w:r>
      <w:r>
        <w:rPr>
          <w:lang w:val="fr_FR" w:bidi="fr_FR"/>
        </w:rPr>
        <w:t>Mettez cet enregistrement en pause ici et jouez le passage.</w:t>
      </w:r>
    </w:p>
    <w:p>
      <w:pPr/>
      <w:r>
        <w:rPr>
          <w:lang w:val="fr_FR" w:bidi="fr_FR"/>
        </w:rPr>
      </w:r>
      <w:r>
        <w:rPr>
          <w:lang w:val="fr_FR" w:bidi="fr_FR"/>
        </w:rPr>
        <w:t>Le groupe devrait jouer ce passage une deuxième fois. Pendant la représentation, arrêtez-vous de temps à autre. Demandez alors à la personne qui joue le personnage : « Que ressentez-vous ? » ou « À quoi pensez-vous ? » La personne qui joue le personnage doit répondre en se mettant à la place de ce dernier et en imaginant ce qu'il ressentirait ou penserait. Puis continuez la représentation.</w:t>
      </w:r>
    </w:p>
    <w:p>
      <w:pPr/>
      <w:r>
        <w:rPr>
          <w:lang w:val="fr_FR" w:bidi="fr_FR"/>
        </w:rPr>
      </w:r>
      <w:r>
        <w:rPr>
          <w:lang w:val="fr_FR" w:bidi="fr_FR"/>
        </w:rPr>
        <w:t>Mettez cet audio en pause ici et jouez le passage une deuxième fois.</w:t>
      </w:r>
    </w:p>
    <w:p>
      <w:pPr/>
      <w:r>
        <w:rPr>
          <w:lang w:val="fr_FR" w:bidi="fr_FR"/>
        </w:rPr>
      </w:r>
      <w:r>
        <w:rPr>
          <w:lang w:val="fr_FR" w:bidi="fr_FR"/>
        </w:rPr>
        <w:t>Ce qui suit est un exemple de la représentation et des réponses possibles.</w:t>
      </w:r>
    </w:p>
    <w:p>
      <w:pPr/>
      <w:r>
        <w:rPr>
          <w:lang w:val="fr_FR" w:bidi="fr_FR"/>
        </w:rPr>
      </w:r>
      <w:r>
        <w:rPr>
          <w:lang w:val="fr_FR" w:bidi="fr_FR"/>
        </w:rPr>
        <w:t>Dans la première partie, Paul écrit une lettre à Timothée. Paul donne à Timothée des instructions pour les personnes riches. Paul dit à Timothée de dire à ces personnes de ne pas espérer que de bonnes choses viendront de leurs richesses, mais d'espérer que les bonnes choses viendront de Dieu.</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poursuit en ordonnant aux personnes riches de faire beaucoup de bonnes choses et de partager les bénédictions qu'elles possèdent du fait qu'elles sont riches. Paul dit à ces croyants de faire cela parce qu'ils auront un grand trésor dans l'âge suivant. De cette manière, ces croyants investissent dans les cieux, le lieu où ils vivront pour toujours, et pas seulement dans cet âge.</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Demandez à la personne qui joue un croyant riche : « Que ressentez-vous ou que pensez-vous ? » La personne pourrait dire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Dans la deuxième partie, Paul instruit Timothée d'être fidèle au bon message au sujet de Jésus et d'être prudent à ne pas parler de choses inutiles ou à suivre de mauvaises idées qui font que les gens arrêtent de croire en Jésus.</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Timothée : « Que ressentez-vous ou que pensez-vous ? » La personne pourrait répondre à des choses comme :</w:t>
      </w:r>
    </w:p>
    <w:p>
      <w:pPr>
        <w:pStyle w:val="ListBullet"/>
        <w:spacing w:line="240" w:lineRule="auto"/>
        <w:ind w:left="720"/>
      </w:pPr>
      <w:r>
        <w:rPr>
          <w:lang w:val="fr_FR" w:bidi="fr_FR"/>
        </w:rPr>
      </w:r>
      <w:r>
        <w:rPr>
          <w:lang w:val="fr_FR" w:bidi="fr_FR"/>
        </w:rPr>
        <w:t>Continuez la représentation.</w:t>
      </w:r>
    </w:p>
    <w:p>
      <w:pPr/>
      <w:r>
        <w:rPr>
          <w:lang w:val="fr_FR" w:bidi="fr_FR"/>
        </w:rPr>
      </w:r>
      <w:r>
        <w:rPr>
          <w:lang w:val="fr_FR" w:bidi="fr_FR"/>
        </w:rPr>
        <w:t>Paul termine avec : « Que la grâce soit avec vous tous ».</w:t>
      </w:r>
    </w:p>
    <w:p>
      <w:pPr>
        <w:pStyle w:val="ListBullet"/>
        <w:spacing w:line="240" w:lineRule="auto"/>
        <w:ind w:left="720"/>
      </w:pPr>
      <w:r>
        <w:rPr>
          <w:lang w:val="fr_FR" w:bidi="fr_FR"/>
        </w:rPr>
      </w:r>
      <w:r>
        <w:rPr>
          <w:lang w:val="fr_FR" w:bidi="fr_FR"/>
        </w:rPr>
        <w:t>Arrêtez la représentation.</w:t>
      </w:r>
    </w:p>
    <w:p>
      <w:pPr>
        <w:pStyle w:val="ListBullet"/>
        <w:spacing w:line="240" w:lineRule="auto"/>
        <w:ind w:left="720"/>
      </w:pPr>
      <w:r>
        <w:rPr>
          <w:lang w:val="fr_FR" w:bidi="fr_FR"/>
        </w:rPr>
      </w:r>
      <w:r>
        <w:rPr>
          <w:lang w:val="fr_FR" w:bidi="fr_FR"/>
        </w:rPr>
        <w:t>Demandez à la personne qui joue Paul : « Que ressentez-vous ou que pensez-vous ? » La personne pourrait répondre à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Timothée 6.17–21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À cette étape, le groupe va discuter des termes et des mots clés de ce passage.</w:t>
      </w:r>
    </w:p>
    <w:p>
      <w:pPr/>
      <w:r>
        <w:rPr>
          <w:lang w:val="fr_FR" w:bidi="fr_FR"/>
        </w:rPr>
      </w:r>
      <w:r>
        <w:rPr>
          <w:lang w:val="fr_FR" w:bidi="fr_FR"/>
        </w:rPr>
        <w:t xml:space="preserve">Paul dit aux riches de mettre leur </w:t>
      </w:r>
      <w:r>
        <w:rPr>
          <w:b/>
          <w:lang w:val="fr_FR" w:bidi="fr_FR"/>
        </w:rPr>
        <w:t>espérance</w:t>
      </w:r>
      <w:r>
        <w:rPr>
          <w:lang w:val="fr_FR" w:bidi="fr_FR"/>
        </w:rPr>
        <w:t xml:space="preserve"> en Dieu plutôt que dans la richesse. Utilisez le même mot ou la même expression pour espérance que vous avez utilisé plus tôt dans 1 Timothée. Pour plus d'informations sur l'espérance, référez-vous au Glossaire principal.</w:t>
      </w:r>
    </w:p>
    <w:p>
      <w:pPr/>
      <w:r>
        <w:rPr>
          <w:lang w:val="fr_FR" w:bidi="fr_FR"/>
        </w:rPr>
      </w:r>
      <w:r>
        <w:rPr>
          <w:lang w:val="fr_FR" w:bidi="fr_FR"/>
        </w:rPr>
        <w:t xml:space="preserve">Paul instruit les riches à faire le bien et à être riches en </w:t>
      </w:r>
      <w:r>
        <w:rPr>
          <w:b/>
          <w:lang w:val="fr_FR" w:bidi="fr_FR"/>
        </w:rPr>
        <w:t>bonnes actions</w:t>
      </w:r>
      <w:r>
        <w:rPr>
          <w:lang w:val="fr_FR" w:bidi="fr_FR"/>
        </w:rPr>
        <w:t>. Les bonnes actions sont des actions qui bénéficient aux autres et plaisent à Dieu. Utilisez la même expression pour bonnes actions que vous avez utilisée plus tôt dans 1 Timothée.</w:t>
      </w:r>
    </w:p>
    <w:p>
      <w:pPr/>
      <w:r>
        <w:rPr>
          <w:lang w:val="fr_FR" w:bidi="fr_FR"/>
        </w:rPr>
      </w:r>
      <w:r>
        <w:rPr>
          <w:lang w:val="fr_FR" w:bidi="fr_FR"/>
        </w:rPr>
        <w:t xml:space="preserve">Paul dit aux riches d'être </w:t>
      </w:r>
      <w:r>
        <w:rPr>
          <w:b/>
          <w:lang w:val="fr_FR" w:bidi="fr_FR"/>
        </w:rPr>
        <w:t>généreux</w:t>
      </w:r>
      <w:r>
        <w:rPr>
          <w:lang w:val="fr_FR" w:bidi="fr_FR"/>
        </w:rPr>
        <w:t xml:space="preserve"> et prêts à partager. Quand quelqu'un est généreux, il donne beaucoup d'argent ou de choses pour aider les autres.</w:t>
      </w:r>
    </w:p>
    <w:p>
      <w:pPr/>
      <w:r>
        <w:rPr>
          <w:lang w:val="fr_FR" w:bidi="fr_FR"/>
        </w:rPr>
      </w:r>
      <w:r>
        <w:rPr>
          <w:lang w:val="fr_FR" w:bidi="fr_FR"/>
        </w:rPr>
        <w:t>Arrêtez-vous ici et discutez en groupe de la façon dont vous traduirez ce concept d'être généreux. Mettez cet enregistrement en pause ici.</w:t>
      </w:r>
    </w:p>
    <w:p>
      <w:pPr/>
      <w:r>
        <w:rPr>
          <w:lang w:val="fr_FR" w:bidi="fr_FR"/>
        </w:rPr>
      </w:r>
      <w:r>
        <w:rPr>
          <w:lang w:val="fr_FR" w:bidi="fr_FR"/>
        </w:rPr>
        <w:t xml:space="preserve">Paul dit qu'en faisant ces choses, les croyants riches déposeront </w:t>
      </w:r>
      <w:r>
        <w:rPr>
          <w:b/>
          <w:lang w:val="fr_FR" w:bidi="fr_FR"/>
        </w:rPr>
        <w:t>un trésor</w:t>
      </w:r>
      <w:r>
        <w:rPr>
          <w:lang w:val="fr_FR" w:bidi="fr_FR"/>
        </w:rPr>
        <w:t>, ou stockeront un trésor, pour eux-mêmes. Il s'agit d'un langage spécial qui signifie se rassembler ou stocker quelque chose de précieux pour l'avenir.</w:t>
      </w:r>
    </w:p>
    <w:p>
      <w:pPr/>
      <w:r>
        <w:rPr>
          <w:lang w:val="fr_FR" w:bidi="fr_FR"/>
        </w:rPr>
      </w:r>
      <w:r>
        <w:rPr>
          <w:lang w:val="fr_FR" w:bidi="fr_FR"/>
        </w:rPr>
        <w:t>Arrêtez-vous ici et discutez en groupe de la façon dont vous traduirez ce concept de se réserver un trésor. Mettez cet enregistrement en pause ici.</w:t>
      </w:r>
    </w:p>
    <w:p>
      <w:pPr/>
      <w:r>
        <w:rPr>
          <w:lang w:val="fr_FR" w:bidi="fr_FR"/>
        </w:rPr>
      </w:r>
      <w:r>
        <w:rPr>
          <w:lang w:val="fr_FR" w:bidi="fr_FR"/>
        </w:rPr>
        <w:t>Paul fait référence à l'</w:t>
      </w:r>
      <w:r>
        <w:rPr>
          <w:b/>
          <w:lang w:val="fr_FR" w:bidi="fr_FR"/>
        </w:rPr>
        <w:t>âge à venir</w:t>
      </w:r>
      <w:r>
        <w:rPr>
          <w:lang w:val="fr_FR" w:bidi="fr_FR"/>
        </w:rPr>
        <w:t>, ce qui signifie le moment futur où Dieu établit pleinement son royaume quand Jésus reviendra pour régner. Pour plus d'informations, cherchez royaume de Dieu dans le Glossaire principal et prêtez attention aux parties qui parlent du futur royaume parfait.</w:t>
      </w:r>
    </w:p>
    <w:p>
      <w:pPr/>
      <w:r>
        <w:rPr>
          <w:lang w:val="fr_FR" w:bidi="fr_FR"/>
        </w:rPr>
      </w:r>
      <w:r>
        <w:rPr>
          <w:lang w:val="fr_FR" w:bidi="fr_FR"/>
        </w:rPr>
        <w:t>Arrêtez-vous ici et discutez en groupe de la façon dont vous traduirez ce concept de l'âge à venir. Mettez cet enregistrement en pause ici.</w:t>
      </w:r>
    </w:p>
    <w:p>
      <w:pPr/>
      <w:r>
        <w:rPr>
          <w:lang w:val="fr_FR" w:bidi="fr_FR"/>
        </w:rPr>
      </w:r>
      <w:r>
        <w:rPr>
          <w:lang w:val="fr_FR" w:bidi="fr_FR"/>
        </w:rPr>
        <w:t xml:space="preserve">Paul mentionne ce que les gens appellent faussement la </w:t>
      </w:r>
      <w:r>
        <w:rPr>
          <w:b/>
          <w:lang w:val="fr_FR" w:bidi="fr_FR"/>
        </w:rPr>
        <w:t>connaissance</w:t>
      </w:r>
      <w:r>
        <w:rPr>
          <w:lang w:val="fr_FR" w:bidi="fr_FR"/>
        </w:rPr>
        <w:t>. Cela fait référence aux enseignements qui prétendent être vrais, mais qui sont en fait faux. Utilisez le même mot pour connaissance que vous avez utilisé plus tôt dans 1 Timothée.</w:t>
      </w:r>
    </w:p>
    <w:p>
      <w:pPr/>
      <w:r>
        <w:rPr>
          <w:lang w:val="fr_FR" w:bidi="fr_FR"/>
        </w:rPr>
      </w:r>
      <w:r>
        <w:rPr>
          <w:lang w:val="fr_FR" w:bidi="fr_FR"/>
        </w:rPr>
        <w:t xml:space="preserve">Enfin, Paul dit que certains se sont éloignés de la </w:t>
      </w:r>
      <w:r>
        <w:rPr>
          <w:b/>
          <w:lang w:val="fr_FR" w:bidi="fr_FR"/>
        </w:rPr>
        <w:t>foi</w:t>
      </w:r>
      <w:r>
        <w:rPr>
          <w:lang w:val="fr_FR" w:bidi="fr_FR"/>
        </w:rPr>
        <w:t>. Cela donne une image de quelqu'un qui marche hors du bon chemin. Utilisez le même mot pour foi que dans les passages précédents. Pour plus d'informations sur la foi, référez-vous au Glossaire principal.</w:t>
      </w:r>
    </w:p>
    <w:p>
      <w:pPr/>
      <w:r>
        <w:rPr>
          <w:lang w:val="fr_FR" w:bidi="fr_FR"/>
        </w:rPr>
      </w:r>
      <w:r>
        <w:rPr>
          <w:lang w:val="fr_FR" w:bidi="fr_FR"/>
        </w:rPr>
        <w:t xml:space="preserve">Paul dit au revoir en demandant à Dieu de donner sa </w:t>
      </w:r>
      <w:r>
        <w:rPr>
          <w:b/>
          <w:lang w:val="fr_FR" w:bidi="fr_FR"/>
        </w:rPr>
        <w:t>grâce</w:t>
      </w:r>
      <w:r>
        <w:rPr>
          <w:lang w:val="fr_FR" w:bidi="fr_FR"/>
        </w:rPr>
        <w:t xml:space="preserve"> à Timothée et aux croyants à Éphèse. Utilisez le même mot pour grâce que précédemment, et cherchez grâce dans le Glossaire principal pour plus d'informations.</w:t>
      </w:r>
      <w:r>
        <w:rPr>
          <w:lang w:val="fr_FR" w:bidi="fr_FR"/>
        </w:rPr>
      </w:r>
    </w:p>
    <w:p>
      <w:pPr>
        <w:pStyle w:val="Heading3"/>
      </w:pPr>
      <w:r>
        <w:rPr>
          <w:lang w:val="fr_FR" w:bidi="fr_FR"/>
        </w:rPr>
        <w:t>Prêcher la Parole</w:t>
      </w:r>
    </w:p>
    <w:p>
      <w:pPr/>
      <w:r>
        <w:rPr>
          <w:lang w:val="fr_FR" w:bidi="fr_FR"/>
        </w:rPr>
      </w:r>
      <w:r>
        <w:rPr>
          <w:lang w:val="fr_FR" w:bidi="fr_FR"/>
        </w:rPr>
        <w:t>Écoutez de nouveau un enregistrement du passage dans la traduction la plus facile à comprendre.</w:t>
      </w:r>
    </w:p>
    <w:p>
      <w:pPr/>
      <w:r>
        <w:rPr>
          <w:lang w:val="fr_FR" w:bidi="fr_FR"/>
        </w:rPr>
      </w:r>
      <w:r>
        <w:rPr>
          <w:lang w:val="fr_FR" w:bidi="fr_FR"/>
        </w:rPr>
        <w:t>Mettez cet enregistrement en pause ici.</w:t>
      </w:r>
    </w:p>
    <w:p>
      <w:pPr/>
      <w:r>
        <w:rPr>
          <w:lang w:val="fr_FR" w:bidi="fr_FR"/>
        </w:rPr>
      </w:r>
      <w:r>
        <w:rPr>
          <w:lang w:val="fr_FR" w:bidi="fr_FR"/>
        </w:rPr>
        <w:t>Au cours de cette étape, vous allez reformuler le passage en groupe, dans votre propre langue.</w:t>
      </w:r>
    </w:p>
    <w:p>
      <w:pPr/>
      <w:r>
        <w:rPr>
          <w:lang w:val="fr_FR" w:bidi="fr_FR"/>
        </w:rPr>
      </w:r>
      <w:r>
        <w:rPr>
          <w:lang w:val="fr_FR" w:bidi="fr_FR"/>
        </w:rPr>
        <w:t>Tout d'abord, le groupe entier devrait s'entraîner à reformuler le passage dans votre langue. N'oubliez pas d'inclure les choses dont vous avez parlé lors des étapes précédentes, comme la chronologie, les mots, les phrases, les émotions ou toute autre chose dont vous avez parlé.</w:t>
      </w:r>
    </w:p>
    <w:p>
      <w:pPr/>
      <w:r>
        <w:rPr>
          <w:lang w:val="fr_FR" w:bidi="fr_FR"/>
        </w:rPr>
      </w:r>
      <w:r>
        <w:rPr>
          <w:lang w:val="fr_FR" w:bidi="fr_FR"/>
        </w:rPr>
        <w:t xml:space="preserve">Un membre du groupe devrait reformuler quelques phrases du passage et s'arrêter. Un autre membre du groupe devrait reformuler la partie suivante du passage et s'arrêter. Continuez jusqu'à la fin de tout le passage. Les membres du groupe peuvent se corriger les uns les autres à cette étape. </w:t>
      </w:r>
    </w:p>
    <w:p>
      <w:pPr/>
      <w:r>
        <w:rPr>
          <w:lang w:val="fr_FR" w:bidi="fr_FR"/>
        </w:rPr>
      </w:r>
      <w:r>
        <w:rPr>
          <w:lang w:val="fr_FR" w:bidi="fr_FR"/>
        </w:rPr>
        <w:t>Arrêtez cet enregistrement ici.</w:t>
      </w:r>
    </w:p>
    <w:p>
      <w:pPr/>
      <w:r>
        <w:rPr>
          <w:lang w:val="fr_FR" w:bidi="fr_FR"/>
        </w:rPr>
      </w:r>
      <w:r>
        <w:rPr>
          <w:lang w:val="fr_FR" w:bidi="fr_FR"/>
        </w:rPr>
        <w:t xml:space="preserve">Chaque membre du groupe va maintenant reformuler tout le passage, en entier, sans s'arrêter. Chaque membre du groupe doit le faire au moins une fois. S'il le souhaite, un membre du groupe peut utiliser des objets, des mouvements, des gestes ou son scénario en images pour se rappeler le passage. </w:t>
      </w:r>
    </w:p>
    <w:p>
      <w:pPr/>
      <w:r>
        <w:rPr>
          <w:lang w:val="fr_FR" w:bidi="fr_FR"/>
        </w:rPr>
      </w:r>
      <w:r>
        <w:rPr>
          <w:lang w:val="fr_FR" w:bidi="fr_FR"/>
        </w:rPr>
        <w:t>Arrêtez cet enregistrement ici.</w:t>
      </w:r>
    </w:p>
    <w:p>
      <w:pPr/>
      <w:r>
        <w:rPr>
          <w:lang w:val="fr_FR" w:bidi="fr_FR"/>
        </w:rPr>
      </w:r>
      <w:r>
        <w:rPr>
          <w:lang w:val="fr_FR" w:bidi="fr_FR"/>
        </w:rPr>
        <w:t xml:space="preserve">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w:t>
      </w:r>
    </w:p>
    <w:p>
      <w:pPr/>
      <w:r>
        <w:rPr>
          <w:lang w:val="fr_FR" w:bidi="fr_FR"/>
        </w:rPr>
      </w:r>
      <w:r>
        <w:rPr>
          <w:lang w:val="fr_FR" w:bidi="fr_FR"/>
        </w:rPr>
        <w:t>Arrêtez cet enregistrement ici.</w:t>
      </w:r>
    </w:p>
    <w:p>
      <w:pPr/>
      <w:r>
        <w:rPr>
          <w:lang w:val="fr_FR" w:bidi="fr_FR"/>
        </w:rPr>
      </w:r>
      <w:r>
        <w:rPr>
          <w:lang w:val="fr_FR" w:bidi="fr_FR"/>
        </w:rPr>
        <w:t>Maintenant, le groupe peut se mettre d'accord sur une version finale du passage. Chaque membre du groupe doit s'entraîner à dire cette dernière version du passage.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