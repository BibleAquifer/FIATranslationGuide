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Luc 1:1–4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1.1–4. Laissez la parole de Dieu entrer dans vos cœurs. Écoutez ce passage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Luc veut écrire à Théophile au sujet de tous les événements qui ont eu lieu. Théophile sait ce qui s'est passé, mais Luc veut s'assurer qu'il a bien toutes les informations. Luc appelle sûrement Théophile « excellent » ou « très excellent » parce que c'était un homme de haut rang, qui était important et qui pouvait influencer beaucoup d'autres personnes.</w:t>
      </w:r>
    </w:p>
    <w:p>
      <w:pPr/>
      <w:r>
        <w:rPr>
          <w:lang w:val="fr_FR" w:bidi="fr_FR"/>
        </w:rPr>
      </w:r>
      <w:r>
        <w:rPr>
          <w:lang w:val="fr_FR" w:bidi="fr_FR"/>
        </w:rPr>
        <w:t>Quelles sont les caractéristiques des personnes qui ont de l'influence dans votre culture ?</w:t>
      </w:r>
    </w:p>
    <w:p>
      <w:pPr/>
      <w:r>
        <w:rPr>
          <w:lang w:val="fr_FR" w:bidi="fr_FR"/>
        </w:rPr>
      </w:r>
      <w:r>
        <w:rPr>
          <w:lang w:val="fr_FR" w:bidi="fr_FR"/>
        </w:rPr>
        <w:t>Luc connaît des personnes qui ont déjà écrit à propos des mêmes événements. Pourtant, il veut lui aussi écrire ce qui s'est passé. Il veut écrire les événements qui se sont passés de la meilleure façon. Il veut que Théophile soit certain de ces choses.</w:t>
      </w:r>
    </w:p>
    <w:p>
      <w:pPr/>
      <w:r>
        <w:rPr>
          <w:lang w:val="fr_FR" w:bidi="fr_FR"/>
        </w:rPr>
      </w:r>
      <w:r>
        <w:rPr>
          <w:lang w:val="fr_FR" w:bidi="fr_FR"/>
        </w:rPr>
        <w:t>Comment les gens de votre culture se souviennent-ils normalement des événements qui se sont produits dans le passé ? Quel genre de personnes les gens écoutent-ils pour avoir des informations au sujet d'un événement ?</w:t>
      </w:r>
    </w:p>
    <w:p>
      <w:pPr/>
      <w:r>
        <w:rPr>
          <w:lang w:val="fr_FR" w:bidi="fr_FR"/>
        </w:rPr>
      </w:r>
      <w:r>
        <w:rPr>
          <w:lang w:val="fr_FR" w:bidi="fr_FR"/>
        </w:rPr>
        <w:t>Luc veut que ses lecteurs sachent que son récit est vrai. C'est pour cela qu'il dit explicitement qu'il va l'écrire de manière suivie. À l'époque de Luc, faire un récit d'événements de manière suivie signifiait les écrire dans l'ordre chronologique.</w:t>
      </w:r>
    </w:p>
    <w:p>
      <w:pPr/>
      <w:r>
        <w:rPr>
          <w:lang w:val="fr_FR" w:bidi="fr_FR"/>
        </w:rPr>
      </w:r>
      <w:r>
        <w:rPr>
          <w:lang w:val="fr_FR" w:bidi="fr_FR"/>
        </w:rPr>
        <w:t>Dans votre culture, comment les gens peuvent-ils identifier si un récit est vrai ou si c'est une histoire inventée, une blague ou encore une fable ?</w:t>
      </w:r>
    </w:p>
    <w:p>
      <w:pPr/>
      <w:r>
        <w:rPr>
          <w:lang w:val="fr_FR" w:bidi="fr_FR"/>
        </w:rPr>
      </w:r>
      <w:r>
        <w:rPr>
          <w:lang w:val="fr_FR" w:bidi="fr_FR"/>
        </w:rPr>
        <w:t>Luc s'assure que tout le monde sache qu'il s'est soigneusement renseigné sur tous les événements depuis le début. Il veut écrire au sujet de ces événements en tant qu'historien qui écrit avec précision.</w:t>
      </w:r>
    </w:p>
    <w:p>
      <w:pPr/>
      <w:r>
        <w:rPr>
          <w:lang w:val="fr_FR" w:bidi="fr_FR"/>
        </w:rPr>
      </w:r>
      <w:r>
        <w:rPr>
          <w:lang w:val="fr_FR" w:bidi="fr_FR"/>
        </w:rPr>
        <w:t>Il nous dit que tout ce qu'il écrit a été transmis par des témoins dont les yeux ont été ouverts par l'œuvre de Dieu au travers du Saint-Esprit. Luc appelle ces personnes des témoins oculaires, c'est-à-dire des témoins qui ont vu les événements en question de leurs propres yeux.</w:t>
      </w:r>
    </w:p>
    <w:p>
      <w:pPr/>
      <w:r>
        <w:rPr>
          <w:lang w:val="fr_FR" w:bidi="fr_FR"/>
        </w:rPr>
      </w:r>
      <w:r>
        <w:rPr>
          <w:lang w:val="fr_FR" w:bidi="fr_FR"/>
        </w:rPr>
        <w:t>Dans votre culture, comment peut-on reconnaître un auteur qui raconte des événements historiques et qui est digne de confiance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De nombreuses personnes ont écrit à propos de tous les événements qui se sont produits. Les plus proches disciples de Jésus ont été témoins de ces événements et ont raconté tout ce qu'ils ont vu.</w:t>
      </w:r>
    </w:p>
    <w:p>
      <w:pPr/>
      <w:r>
        <w:rPr>
          <w:lang w:val="fr_FR" w:bidi="fr_FR"/>
        </w:rPr>
      </w:r>
      <w:r>
        <w:rPr>
          <w:b/>
          <w:lang w:val="fr_FR" w:bidi="fr_FR"/>
        </w:rPr>
        <w:t>Deuxième partie :</w:t>
      </w:r>
      <w:r>
        <w:rPr>
          <w:lang w:val="fr_FR" w:bidi="fr_FR"/>
        </w:rPr>
        <w:t xml:space="preserve"> Après de sérieuses recherches, Luc décide de rassembler tous les récits dans l'ordre pour Théophile, une personne de haut rang. Luc écrit ce récit pour que Théophile puisse être certain de la vérité qu'il connaît déjà.</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Théophile, homme de haut rang</w:t>
      </w:r>
    </w:p>
    <w:p>
      <w:pPr>
        <w:pStyle w:val="ListBullet"/>
        <w:spacing w:line="240" w:lineRule="auto"/>
        <w:ind w:left="720"/>
      </w:pPr>
      <w:r>
        <w:rPr>
          <w:lang w:val="fr_FR" w:bidi="fr_FR"/>
        </w:rPr>
      </w:r>
      <w:r>
        <w:rPr>
          <w:lang w:val="fr_FR" w:bidi="fr_FR"/>
        </w:rPr>
        <w:t>Luc, auteur du livre</w:t>
      </w:r>
    </w:p>
    <w:p>
      <w:pPr>
        <w:pStyle w:val="ListBullet"/>
        <w:spacing w:line="240" w:lineRule="auto"/>
        <w:ind w:left="720"/>
      </w:pPr>
      <w:r>
        <w:rPr>
          <w:lang w:val="fr_FR" w:bidi="fr_FR"/>
        </w:rPr>
      </w:r>
      <w:r>
        <w:rPr>
          <w:lang w:val="fr_FR" w:bidi="fr_FR"/>
        </w:rPr>
        <w:t>Des témoins oculaires, disciples de Jésus</w:t>
      </w:r>
    </w:p>
    <w:p>
      <w:pPr>
        <w:pStyle w:val="ListBullet"/>
        <w:spacing w:line="240" w:lineRule="auto"/>
        <w:ind w:left="720"/>
      </w:pPr>
      <w:r>
        <w:rPr>
          <w:lang w:val="fr_FR" w:bidi="fr_FR"/>
        </w:rPr>
      </w:r>
      <w:r>
        <w:rPr>
          <w:lang w:val="fr_FR" w:bidi="fr_FR"/>
        </w:rPr>
        <w:t>Beaucoup de gens qui ont écrit un récit à propos de Jésus</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La mention de « plusieurs personnes » ou « de nombreuses personnes » ne signifie pas nécessairement un très grand nombre de personnes. Luc sait que d'autres ont écrit un récit semblable au sien et qu'ils pourraient prouver que le sien est vrai. Tous ces écrits sont basés sur les récits des plus proches disciples de Jésus. Ils ont pu raconter à Luc ce qu'ils ont eux-mêmes vécu et vu de leurs propres yeux. Luc a ensuite écrit ce livre.</w:t>
      </w:r>
    </w:p>
    <w:p>
      <w:pPr/>
      <w:r>
        <w:rPr>
          <w:lang w:val="fr_FR" w:bidi="fr_FR"/>
        </w:rPr>
      </w:r>
      <w:r>
        <w:rPr>
          <w:lang w:val="fr_FR" w:bidi="fr_FR"/>
        </w:rPr>
        <w:t>Il est important de se rappeler qu'il écrit ce livre comme un livre historique afin de pouvoir souligner la véracité de son récit. Luc appelle Théophile « excellent » ; c'est pour souligner sa position sociale élevée. Théophile sait déjà qui est Jésus. Il a entendu les histoires à son sujet. Cependant, Luc veut s'assurer que Théophile connaissse les événements du récit de façon précise et dans l'ordre.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Théophile, homme de haut rang</w:t>
      </w:r>
    </w:p>
    <w:p>
      <w:pPr>
        <w:pStyle w:val="ListBullet"/>
        <w:spacing w:line="240" w:lineRule="auto"/>
        <w:ind w:left="720"/>
      </w:pPr>
      <w:r>
        <w:rPr>
          <w:lang w:val="fr_FR" w:bidi="fr_FR"/>
        </w:rPr>
      </w:r>
      <w:r>
        <w:rPr>
          <w:lang w:val="fr_FR" w:bidi="fr_FR"/>
        </w:rPr>
        <w:t>Luc, auteur du livre</w:t>
      </w:r>
    </w:p>
    <w:p>
      <w:pPr>
        <w:pStyle w:val="ListBullet"/>
        <w:spacing w:line="240" w:lineRule="auto"/>
        <w:ind w:left="720"/>
      </w:pPr>
      <w:r>
        <w:rPr>
          <w:lang w:val="fr_FR" w:bidi="fr_FR"/>
        </w:rPr>
      </w:r>
      <w:r>
        <w:rPr>
          <w:lang w:val="fr_FR" w:bidi="fr_FR"/>
        </w:rPr>
        <w:t>Des témoins oculaires, disciples de Jésus</w:t>
      </w:r>
    </w:p>
    <w:p>
      <w:pPr>
        <w:pStyle w:val="ListBullet"/>
        <w:spacing w:line="240" w:lineRule="auto"/>
        <w:ind w:left="720"/>
      </w:pPr>
      <w:r>
        <w:rPr>
          <w:lang w:val="fr_FR" w:bidi="fr_FR"/>
        </w:rPr>
      </w:r>
      <w:r>
        <w:rPr>
          <w:lang w:val="fr_FR" w:bidi="fr_FR"/>
        </w:rPr>
        <w:t>Plusieurs personnes, ou de nombreuses personnes, qui ont écrit un récit à propos de Jésus.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L'équipe doit représenter comment « plusieurs » ont écrit les événements rapportés par les témoins oculaires, les plus proches disciples de Jésus.</w:t>
      </w:r>
    </w:p>
    <w:p>
      <w:pPr/>
      <w:r>
        <w:rPr>
          <w:lang w:val="fr_FR" w:bidi="fr_FR"/>
        </w:rPr>
      </w:r>
      <w:r>
        <w:rPr>
          <w:lang w:val="fr_FR" w:bidi="fr_FR"/>
        </w:rPr>
        <w:t>Quand Luc a décidé d'écrire ce récit de manière suivie, il a fait des recherches sérieuses avec des sources et d'autres écrits. Il s'est assuré d'écrire un récit exact qui suit les événements dans l'ordre chronologique. Il a fait cela pour que Théophile puisse être certain de la vérité qu'il connaît déjà.</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Plusieurs personnes ont écrit à propos des événements qui se sont produits. Certains d'entre eux connaissent l'histoire parce qu'ils l'ont entendue des premiers disciples de Jésus.</w:t>
      </w:r>
    </w:p>
    <w:p>
      <w:pPr/>
      <w:r>
        <w:rPr>
          <w:lang w:val="fr_FR" w:bidi="fr_FR"/>
        </w:rPr>
      </w:r>
      <w:r>
        <w:rPr>
          <w:lang w:val="fr_FR" w:bidi="fr_FR"/>
        </w:rPr>
        <w:t>Arrêtez la représentation. Demandez aux personnes qui jouent le rôle des auteurs : « Que ressentez-vous ? » ou « À quoi pensez-vous ? » Écoutez leurs réponses : « Pour moi, c'est une mission », « Je veux que les gens comprennent bien qui est Jésus » ou « Je veux me montrer prudent ». Reprenez la représentation.</w:t>
      </w:r>
    </w:p>
    <w:p>
      <w:pPr/>
      <w:r>
        <w:rPr>
          <w:lang w:val="fr_FR" w:bidi="fr_FR"/>
        </w:rPr>
      </w:r>
      <w:r>
        <w:rPr>
          <w:lang w:val="fr_FR" w:bidi="fr_FR"/>
        </w:rPr>
        <w:t>Théophile est un homme important qui connaît la vérité. Luc veut qu'il ait l'assurance que ce qu'il croit est vrai. Pour cela, Luc cherche des sources qui racontent les événements. Il fait des recherches et rassemble le tout en un récit pour le donner à Théophile.</w:t>
      </w:r>
    </w:p>
    <w:p>
      <w:pPr/>
      <w:r>
        <w:rPr>
          <w:lang w:val="fr_FR" w:bidi="fr_FR"/>
        </w:rPr>
      </w:r>
      <w:r>
        <w:rPr>
          <w:lang w:val="fr_FR" w:bidi="fr_FR"/>
        </w:rPr>
        <w:t>Arrêtez la représentation. Demandez à la personne qui joue le rôle de Théophile : « Que ressentez-vous ? » Écoutez ses réponses : « honoré », « curieux » ou « plein d'espoir ». Demandez à la personne qui joue le rôle de Luc : « Que ressentez-vous ? » Écoutez ses réponses : « soulagé », « optimiste » ou « content d'avoir accompli ma mission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Plusieurs personnes avaient écrit un récit de toutes les choses qui s'étaient récemment produites parmi le peuple de Quand Luc parle des « </w:t>
      </w:r>
      <w:r>
        <w:rPr>
          <w:b/>
          <w:lang w:val="fr_FR" w:bidi="fr_FR"/>
        </w:rPr>
        <w:t>événements qui se sont accomplis parmi nous</w:t>
      </w:r>
      <w:r>
        <w:rPr>
          <w:lang w:val="fr_FR" w:bidi="fr_FR"/>
        </w:rPr>
        <w:t xml:space="preserve"> », il parle de la façon dont Dieu a tenu ses promesses concernant le Sauveur. Tout ce que les prophètes avaient prédit s'était réalisé.</w:t>
      </w:r>
    </w:p>
    <w:p>
      <w:pPr/>
      <w:r>
        <w:rPr>
          <w:lang w:val="fr_FR" w:bidi="fr_FR"/>
        </w:rPr>
      </w:r>
      <w:r>
        <w:rPr>
          <w:lang w:val="fr_FR" w:bidi="fr_FR"/>
        </w:rPr>
        <w:t xml:space="preserve">Luc écrit son propre récit en utilisant les récits de « </w:t>
      </w:r>
      <w:r>
        <w:rPr>
          <w:b/>
          <w:lang w:val="fr_FR" w:bidi="fr_FR"/>
        </w:rPr>
        <w:t>témoins oculaires</w:t>
      </w:r>
      <w:r>
        <w:rPr>
          <w:lang w:val="fr_FR" w:bidi="fr_FR"/>
        </w:rPr>
        <w:t xml:space="preserve"> » et de « ministres de la parole ». Cela signifie qu'il a parlé aux personnes qui étaient avec Jésus. Ces personnes étaient ses plus proches disciples, qui l'ont accompagné depuis la </w:t>
      </w:r>
      <w:r>
        <w:rPr>
          <w:lang w:val="fr_FR" w:bidi="fr_FR"/>
        </w:rPr>
        <w:t>Galilée</w:t>
      </w:r>
      <w:r>
        <w:rPr>
          <w:lang w:val="fr_FR" w:bidi="fr_FR"/>
        </w:rPr>
        <w:t xml:space="preserve"> jusqu'à ce qu'il leur apparaisse après sa résurrection.</w:t>
      </w:r>
    </w:p>
    <w:p>
      <w:pPr/>
      <w:r>
        <w:rPr>
          <w:lang w:val="fr_FR" w:bidi="fr_FR"/>
        </w:rPr>
      </w:r>
      <w:r>
        <w:rPr>
          <w:lang w:val="fr_FR" w:bidi="fr_FR"/>
        </w:rPr>
        <w:t xml:space="preserve">Luc dit à Théophile qu'il a mené ses recherches avec grand soin depuis le début et qu'il a décidé d'écrire un récit précis pour lui. Luc appelle Théophile « </w:t>
      </w:r>
      <w:r>
        <w:rPr>
          <w:b/>
          <w:lang w:val="fr_FR" w:bidi="fr_FR"/>
        </w:rPr>
        <w:t>excellent</w:t>
      </w:r>
      <w:r>
        <w:rPr>
          <w:lang w:val="fr_FR" w:bidi="fr_FR"/>
        </w:rPr>
        <w:t xml:space="preserve"> » parce que c'est un homme très important qui est responsable de beaucoup de personnes. Luc sait que Théophile a de l'influence auprès de beaucoup de gens. Il veut donc qu'il soit certain de la vérité de tout ce qu'il a appris à propos de Jésus.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1:5–25</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un enregistrement de Luc 1.5–25. Laissez la parole de Dieu entrer dans vos cœurs. Écoutez ce passage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Luc commence en racontant les événements précédant la naissance de Jésus à ses lecteurs. Un ange du Seigneur dit à Zacharie que sa femme aura un fils qui préparera le chemin du Seigneur. Dieu tient la promesse qu'il a faite à son peuple et montre sa puissance en rendant possible une grossesse impossible.</w:t>
      </w:r>
    </w:p>
    <w:p>
      <w:pPr/>
      <w:r>
        <w:rPr>
          <w:lang w:val="fr_FR" w:bidi="fr_FR"/>
        </w:rPr>
      </w:r>
      <w:r>
        <w:rPr>
          <w:lang w:val="fr_FR" w:bidi="fr_FR"/>
        </w:rPr>
        <w:t>Le récit de Luc concerne le peuple spécial de Dieu : les Juifs. Ils avaient été esclaves en Égypte pendant 400 ans, mais Dieu les avait conduits dans une terre spéciale qui leur était réservée. En chemin, il leur avait donné des lois. Une copie des lois les plus fondamentales avait été placée dans une boîte spéciale où était la présence de Dieu. Cette boîte spéciale s'appelait l'arche de l'alliance. Les Juifs avaient construit une tente, le tabernacle, pour abriter l'arche de l'alliance. Plus tard, ils ont construit un bâtiment spécial appelé le Temple pour l'abriter. Ils avaient placé l'arche de l'alliance dans le Temple et c'est au Temple qu'ils adoraient Dieu. C'est là que Dieu habitait parmi son peuple. Le premier Temple avait été détruit lorsqu'une armée ennemie avait conquis la ville de Jérusalem. Plus tard, une autre armée ennemie, celle des Romains, avait conquis les Juifs. Les Romains avaient nommé un roi juif pour diriger la Judée. Il s'appelait Hérode. Il avait voulu reconstruire le Temple. Le Temple était construit d'une certaine manière, pour que les gens puissent adorer Dieu et pour que des sacrificateurs puissent lui offrir des sacrifices.</w:t>
      </w:r>
    </w:p>
    <w:p>
      <w:pPr/>
      <w:r>
        <w:rPr>
          <w:lang w:val="fr_FR" w:bidi="fr_FR"/>
        </w:rPr>
      </w:r>
      <w:r>
        <w:rPr>
          <w:lang w:val="fr_FR" w:bidi="fr_FR"/>
        </w:rPr>
        <w:t>Zacharie était l'un de ces sacrificateurs. Le nom de sa femme était Élisabeth. Elle ne pouvait pas avoir d'enfants. Dans la culture juive, c'était une honte pour une femme mariée d'être stérile, car les enfants étaient considérés comme une bénédiction.</w:t>
      </w:r>
    </w:p>
    <w:p>
      <w:pPr/>
      <w:r>
        <w:rPr>
          <w:lang w:val="fr_FR" w:bidi="fr_FR"/>
        </w:rPr>
      </w:r>
      <w:r>
        <w:rPr>
          <w:lang w:val="fr_FR" w:bidi="fr_FR"/>
        </w:rPr>
        <w:t>Menez une discussion de groupe sur la question suivante : Comment les femmes mariées qui ne peuvent pas avoir d'enfants sont-elles perçues dans votre culture ? Est-ce que les femmes mariées qui sont stériles ont honte de leur incapacité à avoir des enfants ? Est-ce que cette situation est douloureuse pour elles ? Si oui, pourquoi est-ce le cas ?</w:t>
      </w:r>
    </w:p>
    <w:p>
      <w:pPr/>
      <w:r>
        <w:rPr>
          <w:lang w:val="fr_FR" w:bidi="fr_FR"/>
        </w:rPr>
      </w:r>
      <w:r>
        <w:rPr>
          <w:lang w:val="fr_FR" w:bidi="fr_FR"/>
        </w:rPr>
        <w:t>Dans le récit, Zacharie entre dans le Temple pour accomplir son devoir d'offrir de l'encens à Dieu. Seuls certains sacrificateurs étaient autorisés à entrer dans la partie spéciale du Temple ou l'encens était offert. Pendant ce temps, les gens étaient à l'extérieur, dans la cour du Temple, et priaient Dieu. Voir la disposition du Temple peut aider à mieux comprendre où chacun se tenait.</w:t>
      </w:r>
    </w:p>
    <w:p>
      <w:pPr/>
      <w:r>
        <w:rPr>
          <w:lang w:val="fr_FR" w:bidi="fr_FR"/>
        </w:rPr>
      </w:r>
      <w:r>
        <w:rPr>
          <w:lang w:val="fr_FR" w:bidi="fr_FR"/>
        </w:rPr>
        <w:t>Montrez des images de la disposition du Temple et de ce à quoi le sanctuaire ressemblait. Cela vous aidera à comprendre où le récit se déroule et où chacun se trouve.</w:t>
      </w:r>
    </w:p>
    <w:p>
      <w:pPr/>
      <w:r>
        <w:rPr>
          <w:lang w:val="fr_FR" w:bidi="fr_FR"/>
        </w:rPr>
      </w:r>
      <w:r>
        <w:rPr>
          <w:lang w:val="fr_FR" w:bidi="fr_FR"/>
        </w:rPr>
        <w:t>Dieu avait choisi les sacrificateurs. C'étaient les seuls à servir dans le Temple et à lui présenter les sacrifices du peuple. Les Juifs croyaient que la présence de Dieu était dans le Temple et qu'il y demeurait. Luc dit que Zacharie s'acquittait de ses fonctions « devant Dieu » parce que c'était un sacrificateur qui se tenait en présence de Dieu pour faire son devoir. Les gens ne pouvaient pas entrer dans la partie du Temple où se trouvait l'autel de l'encens, aussi appelé autel des parfums. Seuls les sacrificateurs, les hommes mis à part par Dieu dans un but spécial, étaient autorisés à entrer dans cette partie du Temple.</w:t>
      </w:r>
    </w:p>
    <w:p>
      <w:pPr/>
      <w:r>
        <w:rPr>
          <w:lang w:val="fr_FR" w:bidi="fr_FR"/>
        </w:rPr>
      </w:r>
      <w:r>
        <w:rPr>
          <w:lang w:val="fr_FR" w:bidi="fr_FR"/>
        </w:rPr>
        <w:t>Les sacrificateurs tiraient au sort pour voir qui offrirait l'encens. Tirer au sort était une façon de prendre des décisions sans la logique ou les choix humains. Les gens utilisaient des objets à lancer ou à choisir au hasard dans un ensemble d'objets, et prenaient une décision en se basant sur les résultats. Nous ne savons pas quels genres d'objets ont été utilisés ici, mais peut-être qu'il s'agissait de petites pierres. Ils écrivaient parfois des noms sur des morceaux de parchemin, les mettaient dans un contenant, puis en sortaient un nom au hasard. Le sacrificateur dont la pierre tombait d'une certaine façon ou dont le nom était sorti du contenant en premier était celui qui était choisi. Dans le récit, c'est Zacharie qui est choisi pour présenter cette offrande. En fait, c'est Dieu lui-même qui le choisi pour la présenter.</w:t>
      </w:r>
    </w:p>
    <w:p>
      <w:pPr/>
      <w:r>
        <w:rPr>
          <w:lang w:val="fr_FR" w:bidi="fr_FR"/>
        </w:rPr>
      </w:r>
      <w:r>
        <w:rPr>
          <w:lang w:val="fr_FR" w:bidi="fr_FR"/>
        </w:rPr>
        <w:t>Les sacrificateurs offraient de l'encens à Dieu. L'encens représentait les prières du peuple. Le sacrificateur brûlait des épices au parfum agréable qui étaient spécialement préparées pour être offertes à Dieu sur l'autel des parfums. Dans le récit, alors que Zacharie brûle l'encens, les gens se trouvent à l'extérieur et prient pour le salut de la nation d'Israël. Dieu répond à leurs prières. Non seulement promet-il un fils à Zacharie, mais lui dit aussi que son fils préparera la venue du Seigneur, qui apportera la paix et la justice. Le fils de Zacharie accomplira cela en annonçant aux gens qu'ils doivent se repentir, c'est-à-dire se détourner de leur désobéissance envers Dieu afin d'avoir une bonne relation avec lui. Cela signifie que Jean préparera le peuple pour que Dieu lui-même réponde à ses prières.</w:t>
      </w:r>
    </w:p>
    <w:p>
      <w:pPr/>
      <w:r>
        <w:rPr>
          <w:lang w:val="fr_FR" w:bidi="fr_FR"/>
        </w:rPr>
      </w:r>
      <w:r>
        <w:rPr>
          <w:lang w:val="fr_FR" w:bidi="fr_FR"/>
        </w:rPr>
        <w:t>Montrez une image de l'autel des parfums et de son emplacement à l'intérieur du Temple.</w:t>
      </w:r>
    </w:p>
    <w:p>
      <w:pPr/>
      <w:r>
        <w:rPr>
          <w:lang w:val="fr_FR" w:bidi="fr_FR"/>
        </w:rPr>
      </w:r>
      <w:r>
        <w:rPr>
          <w:lang w:val="fr_FR" w:bidi="fr_FR"/>
        </w:rPr>
        <w:t>L'ange dit à Zacharie que son fils s'appellera Jean. Il est important de comprendre que c'est un commandement. C'était différent de la culture juive, car c'était en général le père qui choisissait le nom de ses enfants. Le fait que c'est Dieu qui nomme l'enfant et le fait que Dieu ordonne qu'il ne boive pas de boisson fermentée est un signe clair pour les Juifs que l'enfant est consacré à Dieu d'une façon spéciale.</w:t>
      </w:r>
    </w:p>
    <w:p>
      <w:pPr/>
      <w:r>
        <w:rPr>
          <w:lang w:val="fr_FR" w:bidi="fr_FR"/>
        </w:rPr>
      </w:r>
      <w:r>
        <w:rPr>
          <w:lang w:val="fr_FR" w:bidi="fr_FR"/>
        </w:rPr>
        <w:t>Menez une discussion de groupe sur la question suivante : Comment les enfants sont-ils nommés dans votre culture ? Les noms ont-ils une signification spéciale, comme chez les Juifs ? Le nom « Jean » signifie « le Seigneur fait grâce ». Votre équipe peut choisir de formuler son nom pour que ce sens soit clair si vous pensez que c'est un meilleur choix de traduction que le simple nom « Jean ».</w:t>
      </w:r>
    </w:p>
    <w:p>
      <w:pPr/>
      <w:r>
        <w:rPr>
          <w:lang w:val="fr_FR" w:bidi="fr_FR"/>
        </w:rPr>
      </w:r>
      <w:r>
        <w:rPr>
          <w:lang w:val="fr_FR" w:bidi="fr_FR"/>
        </w:rPr>
        <w:t>À cette époque-là, les Juifs attendent l'accomplissement de la prophétie concernant Élie. En effet, le prophète Élie avait annoncé qu'Élie reviendrait. Cette prophétie signifiait que quelqu'un viendrait qui serait comme Élie. Il montrerait au peuple d'Israël comment suivre Dieu et comment lui obéir à nouveau de tout leur être et de toutes leurs pensées. Ainsi, lorsque l'ange dit que Jean marchera devant Dieu avec « l'esprit et la puissance d'Élie », il s'agit d'une prophétie que Dieu accomplit.</w:t>
      </w:r>
    </w:p>
    <w:p>
      <w:pPr/>
      <w:r>
        <w:rPr>
          <w:lang w:val="fr_FR" w:bidi="fr_FR"/>
        </w:rPr>
      </w:r>
      <w:r>
        <w:rPr>
          <w:lang w:val="fr_FR" w:bidi="fr_FR"/>
        </w:rPr>
        <w:t>Mais Zacharie a des doutes. Il pense que sa femme ne peut pas devenir enceinte à cause de son âge avancé. Alors l'ange lui dit qu'il ne pourra pas parler avant l'accomplissement de ses paroles. Il lui dit que tout ce qu'il lui a déclaré s'accomplira au temps choisi par Dieu. Zacharie sort alors du Temple. Les gens à l'extérieur sont étonnés qu'il soit resté si longtemps à l'intérieur. Ils comprennent à ses gestes qu'il a eu une vision. Incapable de parler, Zacharie retourne chez lui après sa semaine de service.</w:t>
      </w:r>
    </w:p>
    <w:p>
      <w:pPr/>
      <w:r>
        <w:rPr>
          <w:lang w:val="fr_FR" w:bidi="fr_FR"/>
        </w:rPr>
      </w:r>
      <w:r>
        <w:rPr>
          <w:lang w:val="fr_FR" w:bidi="fr_FR"/>
        </w:rPr>
        <w:t>Quelque temps après, Élisabeth devient enceinte. Elle mène une vie discrète et tranquille en se cachant à la maison. Elle ne sort pas en public pendant les cinq premiers mois de sa grossesse. Elle dit que Dieu a montré sa grâce envers elle en lui donnant un enfant. Elle n'a plus à ressentir de honte à cause de son incapacité à avoir des enfants.</w:t>
      </w:r>
    </w:p>
    <w:p>
      <w:pPr/>
      <w:r>
        <w:rPr>
          <w:lang w:val="fr_FR" w:bidi="fr_FR"/>
        </w:rPr>
      </w:r>
      <w:r>
        <w:rPr>
          <w:lang w:val="fr_FR" w:bidi="fr_FR"/>
        </w:rPr>
        <w:t>Ce récit est une transition de l'Ancien Testament au Nouveau Testament. Au début, on peut voir que les Juifs suivent la loi de Dieu en offrant de l'encens au Temple. Vers la fin du récit, on voit que Dieu prépare la voie pour que les gens se tournent vers lui et pour qu'il puisse vraiment régner sur son peuple. Le Messie sera la réponse aux prières des Juifs en apportant le salut non seulement au peuple d'Israël, mais aussi à toutes les nations.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Cette scène fournit des informations sur l'époque à laquelle le récit prend place et décrit Zacharie et sa femme Élisabeth. Zacharie est un sacrificateur et Élisabeth, sa femme, est stérile. Cela signifie qu'elle ne peut pas avoir d'enfants.</w:t>
      </w:r>
    </w:p>
    <w:p>
      <w:pPr/>
      <w:r>
        <w:rPr>
          <w:lang w:val="fr_FR" w:bidi="fr_FR"/>
        </w:rPr>
      </w:r>
      <w:r>
        <w:rPr>
          <w:b/>
          <w:lang w:val="fr_FR" w:bidi="fr_FR"/>
        </w:rPr>
        <w:t>Deuxième partie :</w:t>
      </w:r>
      <w:r>
        <w:rPr>
          <w:lang w:val="fr_FR" w:bidi="fr_FR"/>
        </w:rPr>
        <w:t xml:space="preserve"> Dans la deuxième partie, Zacharie entre dans le Temple pour y brûler de l'encens pendant que les gens se tiennent à l'extérieur et prient.</w:t>
      </w:r>
    </w:p>
    <w:p>
      <w:pPr/>
      <w:r>
        <w:rPr>
          <w:lang w:val="fr_FR" w:bidi="fr_FR"/>
        </w:rPr>
      </w:r>
      <w:r>
        <w:rPr>
          <w:b/>
          <w:lang w:val="fr_FR" w:bidi="fr_FR"/>
        </w:rPr>
        <w:t>Troisième partie :</w:t>
      </w:r>
      <w:r>
        <w:rPr>
          <w:lang w:val="fr_FR" w:bidi="fr_FR"/>
        </w:rPr>
        <w:t xml:space="preserve"> Un ange apparaît à Zacharie alors qu'il se trouve au Temple. L'ange lui dit que sa femme et lui auront un fils. Zacharie demande un signe pour confirmer que cela va bien arriver. Cependant, l'ange lui dit qu'il ne pourra pas parler avant l'accomplissement de ces choses.</w:t>
      </w:r>
    </w:p>
    <w:p>
      <w:pPr/>
      <w:r>
        <w:rPr>
          <w:lang w:val="fr_FR" w:bidi="fr_FR"/>
        </w:rPr>
      </w:r>
      <w:r>
        <w:rPr>
          <w:b/>
          <w:lang w:val="fr_FR" w:bidi="fr_FR"/>
        </w:rPr>
        <w:t>Qatrième partie :</w:t>
      </w:r>
      <w:r>
        <w:rPr>
          <w:lang w:val="fr_FR" w:bidi="fr_FR"/>
        </w:rPr>
        <w:t xml:space="preserve"> Zacharie sort du Temple. Il est incapable de parler. Il fait des gestes avec ses mains et les gens comprennent qu'il a eu une vision. Après avoir terminé sa semaine de service, il retourne chez lui.</w:t>
      </w:r>
    </w:p>
    <w:p>
      <w:pPr/>
      <w:r>
        <w:rPr>
          <w:lang w:val="fr_FR" w:bidi="fr_FR"/>
        </w:rPr>
      </w:r>
      <w:r>
        <w:rPr>
          <w:b/>
          <w:lang w:val="fr_FR" w:bidi="fr_FR"/>
        </w:rPr>
        <w:t>Cinquième partie :</w:t>
      </w:r>
      <w:r>
        <w:rPr>
          <w:lang w:val="fr_FR" w:bidi="fr_FR"/>
        </w:rPr>
        <w:t xml:space="preserve"> Élisabeth devient enceinte et se cache pendant cinq mois. Élisabeth reconnaît la bonté de Dieu à son égard.</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Hérode, roi de Judée</w:t>
      </w:r>
    </w:p>
    <w:p>
      <w:pPr>
        <w:pStyle w:val="ListBullet"/>
        <w:spacing w:line="240" w:lineRule="auto"/>
        <w:ind w:left="720"/>
      </w:pPr>
      <w:r>
        <w:rPr>
          <w:lang w:val="fr_FR" w:bidi="fr_FR"/>
        </w:rPr>
      </w:r>
      <w:r>
        <w:rPr>
          <w:lang w:val="fr_FR" w:bidi="fr_FR"/>
        </w:rPr>
        <w:t>Zacharie</w:t>
      </w:r>
    </w:p>
    <w:p>
      <w:pPr>
        <w:pStyle w:val="ListBullet"/>
        <w:spacing w:line="240" w:lineRule="auto"/>
        <w:ind w:left="720"/>
      </w:pPr>
      <w:r>
        <w:rPr>
          <w:lang w:val="fr_FR" w:bidi="fr_FR"/>
        </w:rPr>
      </w:r>
      <w:r>
        <w:rPr>
          <w:lang w:val="fr_FR" w:bidi="fr_FR"/>
        </w:rPr>
        <w:t>Élisabeth</w:t>
      </w:r>
    </w:p>
    <w:p>
      <w:pPr>
        <w:pStyle w:val="ListBullet"/>
        <w:spacing w:line="240" w:lineRule="auto"/>
        <w:ind w:left="720"/>
      </w:pPr>
      <w:r>
        <w:rPr>
          <w:lang w:val="fr_FR" w:bidi="fr_FR"/>
        </w:rPr>
      </w:r>
      <w:r>
        <w:rPr>
          <w:lang w:val="fr_FR" w:bidi="fr_FR"/>
        </w:rPr>
        <w:t>Gabriel, un ange du Seigneur</w:t>
      </w:r>
    </w:p>
    <w:p>
      <w:pPr>
        <w:pStyle w:val="ListBullet"/>
        <w:spacing w:line="240" w:lineRule="auto"/>
        <w:ind w:left="720"/>
      </w:pPr>
      <w:r>
        <w:rPr>
          <w:lang w:val="fr_FR" w:bidi="fr_FR"/>
        </w:rPr>
      </w:r>
      <w:r>
        <w:rPr>
          <w:lang w:val="fr_FR" w:bidi="fr_FR"/>
        </w:rPr>
        <w:t>Gens du peuple qui attendent à l'extérieur</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La mention d'Hérode, roi de Judée, est utilisée pour indiquer le moment où les événements se déroulent dans la chronologie. Hérode avait été nommé par les Romains, qui contrôlaient la région.</w:t>
      </w:r>
    </w:p>
    <w:p>
      <w:pPr/>
      <w:r>
        <w:rPr>
          <w:lang w:val="fr_FR" w:bidi="fr_FR"/>
        </w:rPr>
      </w:r>
      <w:r>
        <w:rPr>
          <w:lang w:val="fr_FR" w:bidi="fr_FR"/>
        </w:rPr>
        <w:t>L'action de ce récit se déroule dans le bâtiment central du Temple, l'un des lieux les plus importants pour les Juifs. À cette époque-là, les Juifs croyaient que Dieu pouvait y communiquer avec les sacrificateurs. Seuls certains sacrificateurs étaient autorisés à entrer dans la partie spéciale du Temple où l'encens était offert.</w:t>
      </w:r>
    </w:p>
    <w:p>
      <w:pPr/>
      <w:r>
        <w:rPr>
          <w:lang w:val="fr_FR" w:bidi="fr_FR"/>
        </w:rPr>
      </w:r>
      <w:r>
        <w:rPr>
          <w:lang w:val="fr_FR" w:bidi="fr_FR"/>
        </w:rPr>
        <w:t>Il est important de décrire Zacharie comme un sacrificateur juif et de mettre l'accent sur son âge, ainsi que sur celui de sa femme, Élisabeth, qui ne peut pas avoir d'enfants. Tous les deux viennent de familles de sacrificateurs.</w:t>
      </w:r>
    </w:p>
    <w:p>
      <w:pPr/>
      <w:r>
        <w:rPr>
          <w:lang w:val="fr_FR" w:bidi="fr_FR"/>
        </w:rPr>
      </w:r>
      <w:r>
        <w:rPr>
          <w:lang w:val="fr_FR" w:bidi="fr_FR"/>
        </w:rPr>
        <w:t>Dans le récit, Zacharie doit offrir l'encens pour servir Dieu. En effet, le sort est tombé sur lui pour qu'il remplisse cette fonction particulière à ce moment-là. Un grand groupe de personnes se trouve alors à l'extérieur pendant qu'il offre l'encens. Ces personnes prient pendant que Zacharie est à l'intérieur du Temple.</w:t>
      </w:r>
    </w:p>
    <w:p>
      <w:pPr/>
      <w:r>
        <w:rPr>
          <w:lang w:val="fr_FR" w:bidi="fr_FR"/>
        </w:rPr>
      </w:r>
      <w:r>
        <w:rPr>
          <w:lang w:val="fr_FR" w:bidi="fr_FR"/>
        </w:rPr>
        <w:t xml:space="preserve">« Alors un ange du Seigneur apparut à Zacharie, et se tint debout </w:t>
      </w:r>
      <w:r>
        <w:rPr>
          <w:b/>
          <w:lang w:val="fr_FR" w:bidi="fr_FR"/>
        </w:rPr>
        <w:t>à droite</w:t>
      </w:r>
      <w:r>
        <w:rPr>
          <w:lang w:val="fr_FR" w:bidi="fr_FR"/>
        </w:rPr>
        <w:t xml:space="preserve"> de l'autel des parfums. » La droite est comprise comme une place d'honneur. Le fait que l'ange se tient à droite de l'autel de l'encens souligne son importance. Zacharie a très peur.</w:t>
      </w:r>
    </w:p>
    <w:p>
      <w:pPr/>
      <w:r>
        <w:rPr>
          <w:lang w:val="fr_FR" w:bidi="fr_FR"/>
        </w:rPr>
      </w:r>
      <w:r>
        <w:rPr>
          <w:lang w:val="fr_FR" w:bidi="fr_FR"/>
        </w:rPr>
        <w:t>L'ange lui dit de ne pas avoir peur et lui dit que sa prière a été exaucée. L'ange lui déclare ensuite que sa femme lui donnera un fils, et lui dit comment l'appeler. L'ange lui dit que son fils sera un grand sujet de joie pour lui. Il lui dit aussi que son enfant ne devra jamais boire d'alcool. Enfin, l'ange lui dit que son fils marchera avec l'esprit et la puissance d'Élie.</w:t>
      </w:r>
    </w:p>
    <w:p>
      <w:pPr/>
      <w:r>
        <w:rPr>
          <w:lang w:val="fr_FR" w:bidi="fr_FR"/>
        </w:rPr>
      </w:r>
      <w:r>
        <w:rPr>
          <w:lang w:val="fr_FR" w:bidi="fr_FR"/>
        </w:rPr>
        <w:t>Zacharie demande un signe qui lui confirmera que les paroles de l'ange s'accompliront. Zacharie demande ce signe parce que lui et sa femme sont vieux. Alors l'ange lui donne ensuite son nom et lui dit son statut devant Dieu. Il lui dit qu'il a été envoyé pour lui annoncer cette bonne nouvelle de la part de Dieu. Mais comme Zacharie ne l'a pas cru quand il lui a annoncé cette bonne nouvelle, il deviendra muet jusqu'à l'accomplissement de ces choses. L'ange lui confirme que ces promesses s'accompliront.</w:t>
      </w:r>
    </w:p>
    <w:p>
      <w:pPr/>
      <w:r>
        <w:rPr>
          <w:lang w:val="fr_FR" w:bidi="fr_FR"/>
        </w:rPr>
      </w:r>
      <w:r>
        <w:rPr>
          <w:lang w:val="fr_FR" w:bidi="fr_FR"/>
        </w:rPr>
        <w:t>Les gens à l'extérieur se demandent pourquoi cela lui prend autant de temps. Quand il sort, il tente de leur faire des signes, car il est incapable de parler. Les gens comprennent qu'il a eu une vision pendant qu'il était à l'intérieur du Temple. Zacharie s'en va chez lui après une semaine de service.</w:t>
      </w:r>
    </w:p>
    <w:p>
      <w:pPr/>
      <w:r>
        <w:rPr>
          <w:lang w:val="fr_FR" w:bidi="fr_FR"/>
        </w:rPr>
      </w:r>
      <w:r>
        <w:rPr>
          <w:lang w:val="fr_FR" w:bidi="fr_FR"/>
        </w:rPr>
        <w:t>Quelque temps après, Élisabeth devient enceinte. Elle reconnaît la bonté de Dieu envers elle, car il a enlevé l'opprobre ou la honte de sa stérilité.</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Hérode, roi de Judée</w:t>
      </w:r>
    </w:p>
    <w:p>
      <w:pPr>
        <w:pStyle w:val="ListBullet"/>
        <w:spacing w:line="240" w:lineRule="auto"/>
        <w:ind w:left="720"/>
      </w:pPr>
      <w:r>
        <w:rPr>
          <w:lang w:val="fr_FR" w:bidi="fr_FR"/>
        </w:rPr>
      </w:r>
      <w:r>
        <w:rPr>
          <w:lang w:val="fr_FR" w:bidi="fr_FR"/>
        </w:rPr>
        <w:t>Zacharie, sacrificateur juif</w:t>
      </w:r>
    </w:p>
    <w:p>
      <w:pPr>
        <w:pStyle w:val="ListBullet"/>
        <w:spacing w:line="240" w:lineRule="auto"/>
        <w:ind w:left="720"/>
      </w:pPr>
      <w:r>
        <w:rPr>
          <w:lang w:val="fr_FR" w:bidi="fr_FR"/>
        </w:rPr>
      </w:r>
      <w:r>
        <w:rPr>
          <w:lang w:val="fr_FR" w:bidi="fr_FR"/>
        </w:rPr>
        <w:t>Élisabeth, femme de Zacharie</w:t>
      </w:r>
    </w:p>
    <w:p>
      <w:pPr>
        <w:pStyle w:val="ListBullet"/>
        <w:spacing w:line="240" w:lineRule="auto"/>
        <w:ind w:left="720"/>
      </w:pPr>
      <w:r>
        <w:rPr>
          <w:lang w:val="fr_FR" w:bidi="fr_FR"/>
        </w:rPr>
      </w:r>
      <w:r>
        <w:rPr>
          <w:lang w:val="fr_FR" w:bidi="fr_FR"/>
        </w:rPr>
        <w:t>Gabriel, un ange du Seigneur</w:t>
      </w:r>
    </w:p>
    <w:p>
      <w:pPr>
        <w:pStyle w:val="ListBullet"/>
        <w:spacing w:line="240" w:lineRule="auto"/>
        <w:ind w:left="720"/>
      </w:pPr>
      <w:r>
        <w:rPr>
          <w:lang w:val="fr_FR" w:bidi="fr_FR"/>
        </w:rPr>
      </w:r>
      <w:r>
        <w:rPr>
          <w:lang w:val="fr_FR" w:bidi="fr_FR"/>
        </w:rPr>
        <w:t>Gens du peuple qui attendent à l'extérieur</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la description de Zacharie. C'est un sacrificateur juif qui est marié à une femme du nom d'Élisabeth. Tous les deux sont d'un âge avancé ; tous les deux sont justes devant Dieu et observent toutes ses lois et ses commandements de manière irréprochable. Cependant, ils n'ont pas d'enfants, parce qu'Élisabeth ne peut pas en concevoir.</w:t>
      </w:r>
    </w:p>
    <w:p>
      <w:pPr/>
      <w:r>
        <w:rPr>
          <w:lang w:val="fr_FR" w:bidi="fr_FR"/>
        </w:rPr>
      </w:r>
      <w:r>
        <w:rPr>
          <w:lang w:val="fr_FR" w:bidi="fr_FR"/>
        </w:rPr>
        <w:t>C'est au tour du groupe de sacrificateurs de Zacharie de remplir leurs fonctions au Temple. Zacharie est tiré au sort parmi eux pour entrer dans le Temple et offrir de l'encens. Cela veut dire qu'il est en service, qu'il fait son travail de sacrificateur. L'ordre du récit pourrait être mal compris, car Luc parle d'abord de Zacharie allant dans le Temple et mentionne ensuite le tirage au sort.</w:t>
      </w:r>
    </w:p>
    <w:p>
      <w:pPr/>
      <w:r>
        <w:rPr>
          <w:lang w:val="fr_FR" w:bidi="fr_FR"/>
        </w:rPr>
      </w:r>
      <w:r>
        <w:rPr>
          <w:lang w:val="fr_FR" w:bidi="fr_FR"/>
        </w:rPr>
        <w:t>Il est possible que l'équipe préfère réarranger la chronologie du récit pendant la représentation pour qu'elle reflète mieux l'ordre des événements. La classe de sacrificateurs de Zacharie sert pendant cette semaine-là. Selon la tradition juive, ils tirent au sort pour choisir qui entrera dans le Temple pour y offrir de l'encens. C'est Zacharie qui est choisi.</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Zacharie et Élisabeth qui vivent au temps du roi Hérode. Représentez le fait qu'ils sont obéissants aux commandements du Seigneur, mais qu'ils n'ont pas d'enfants parce qu'Élisabeth ne peut pas en concevoir.</w:t>
      </w:r>
    </w:p>
    <w:p>
      <w:pPr/>
      <w:r>
        <w:rPr>
          <w:lang w:val="fr_FR" w:bidi="fr_FR"/>
        </w:rPr>
      </w:r>
      <w:r>
        <w:rPr>
          <w:lang w:val="fr_FR" w:bidi="fr_FR"/>
        </w:rPr>
        <w:t>Arrêtez la représentation. Demandez à la personne qui joue le rôle d'Élisabeth : « Que ressentez-vous ? » Écoutez ses réponses : « Je suis triste », « J'ai honte de ne pas avoir d'enfant », « Je me sens exclue », « J'ai l'impression d'avoir été abandonnée », « Je suis déprimée », « Je trouve cela tellement frustrant », « J'ai l'impression de ne pas être assez bien ». Reprenez la représentation.</w:t>
      </w:r>
    </w:p>
    <w:p>
      <w:pPr/>
      <w:r>
        <w:rPr>
          <w:lang w:val="fr_FR" w:bidi="fr_FR"/>
        </w:rPr>
      </w:r>
      <w:r>
        <w:rPr>
          <w:lang w:val="fr_FR" w:bidi="fr_FR"/>
        </w:rPr>
        <w:t>Zacharie est tiré au sort pour servir Dieu dans le Temple en y brûlant de l'encens. Tous les autres prient à l'extérieur. Pendant qu'il brûle l'encens, un ange du Seigneur lui apparaît à droite de l'autel des parfums. Cette expérience a dû être incroyablement étonnante. Zacharie se trouve dans un lieu saint où seuls les sacrificateurs ont le droit d'entrer et l'ange apparaît du côté droit de l'autel des parfums. Le côté droit correspond à la place d'honneur. C'est donc un ange important.</w:t>
      </w:r>
    </w:p>
    <w:p>
      <w:pPr/>
      <w:r>
        <w:rPr>
          <w:lang w:val="fr_FR" w:bidi="fr_FR"/>
        </w:rPr>
      </w:r>
      <w:r>
        <w:rPr>
          <w:lang w:val="fr_FR" w:bidi="fr_FR"/>
        </w:rPr>
        <w:t>Arrêtez la représentation. Demandez à la personne qui joue le rôle de Zacharie : « Que ressentez-vous ? » Écoutez ses réponses : « J'ai peur », « Je me sens honoré », « Je suis curieux », « Je suis stupéfait », « Je trouve cela incroyable ! » Reprenez la représentation.</w:t>
      </w:r>
    </w:p>
    <w:p>
      <w:pPr/>
      <w:r>
        <w:rPr>
          <w:lang w:val="fr_FR" w:bidi="fr_FR"/>
        </w:rPr>
      </w:r>
      <w:r>
        <w:rPr>
          <w:lang w:val="fr_FR" w:bidi="fr_FR"/>
        </w:rPr>
        <w:t>L'ange lui annonce la bonne nouvelle qu'il aura un fils et lui dit quel sera son nom. L'ange lui dit ce que son fils fera, ce qu'il n'aura pas le droit de faire, et lui dit qu'il agira dans l'esprit et la puissance d'Élie.</w:t>
      </w:r>
    </w:p>
    <w:p>
      <w:pPr/>
      <w:r>
        <w:rPr>
          <w:lang w:val="fr_FR" w:bidi="fr_FR"/>
        </w:rPr>
      </w:r>
      <w:r>
        <w:rPr>
          <w:lang w:val="fr_FR" w:bidi="fr_FR"/>
        </w:rPr>
        <w:t>Arrêtez la représentation. Demandez à la personne qui joue le rôle de Zacharie : « Que ressentez-vous ? » (À quoi pensez-vous en ce moment ? ) Écoutez ses réponses : « Je ne comprends pas », « Qu'-est-ce que cela veut dire, quelle est cette nouvelle ? », « Est-ce que j'ai bien entendu ? » « Comment cela est-il possible ? » « Je suis abasourdi », « Je suis stupéfait ! » Reprenez la représentation.</w:t>
      </w:r>
    </w:p>
    <w:p>
      <w:pPr/>
      <w:r>
        <w:rPr>
          <w:lang w:val="fr_FR" w:bidi="fr_FR"/>
        </w:rPr>
      </w:r>
      <w:r>
        <w:rPr>
          <w:lang w:val="fr_FR" w:bidi="fr_FR"/>
        </w:rPr>
        <w:t>Zacharie demande ensuite à l'ange un signe que ces choses s'accompliront, étant donné que lui et sa femme sont trop vieux pour avoir des enfants. Alors l'ange lui apprend son nom et lui dit qu'il se tient devant Dieu. Il dit à Zacharie que parce qu'il n'a pas cru, il sera incapable de parler jusqu'à ce que ces choses arrivent. L'ange lui confirme que ses paroles s'accompliront effectivement.</w:t>
      </w:r>
    </w:p>
    <w:p>
      <w:pPr/>
      <w:r>
        <w:rPr>
          <w:lang w:val="fr_FR" w:bidi="fr_FR"/>
        </w:rPr>
      </w:r>
      <w:r>
        <w:rPr>
          <w:lang w:val="fr_FR" w:bidi="fr_FR"/>
        </w:rPr>
        <w:t>Arrêtez la représentation. Demandez à la personne qui joue le rôle de Zacharie : « Que ressentez-vous ? » (À quoi pensez-vous en ce moment ? ) Écoutez ses réponses : « Comment ai-je pu douter d'un ange du Seigneur ? » « Pardonne-moi, Seigneur ! » « Malheur à moi », « Seigneur, aie pitié de moi, car j'ai douté. » Reprenez la représentation.</w:t>
      </w:r>
    </w:p>
    <w:p>
      <w:pPr/>
      <w:r>
        <w:rPr>
          <w:lang w:val="fr_FR" w:bidi="fr_FR"/>
        </w:rPr>
      </w:r>
      <w:r>
        <w:rPr>
          <w:lang w:val="fr_FR" w:bidi="fr_FR"/>
        </w:rPr>
        <w:t>Pendant ce temps, les gens attendent à l'extérieur, dans les parvis du Temple. Ils se demandent pourquoi cela prend autant de temps. Zacharie sort du Temple, mais il ne peut pas parler. Il leur fait des signes pour essayer de communiquer avec eux. Les gens comprennent qu'il a eu une vision dans le Temple.</w:t>
      </w:r>
    </w:p>
    <w:p>
      <w:pPr/>
      <w:r>
        <w:rPr>
          <w:lang w:val="fr_FR" w:bidi="fr_FR"/>
        </w:rPr>
      </w:r>
      <w:r>
        <w:rPr>
          <w:lang w:val="fr_FR" w:bidi="fr_FR"/>
        </w:rPr>
        <w:t>Arrêtez la représentation. Demandez aux personnes qui jouent le rôle des personnes qui attendent à l'extérieur : « Que ressentez-vous ? » (À quoi pensez-vous en ce moment ? ) Écoutez leurs réponses : « Enfin ! », « Il est vivant ! », « Nous avons eu peur », « Je suis curieux de savoir ce qui s'est passé ». Reprenez la représentation.</w:t>
      </w:r>
    </w:p>
    <w:p>
      <w:pPr/>
      <w:r>
        <w:rPr>
          <w:lang w:val="fr_FR" w:bidi="fr_FR"/>
        </w:rPr>
      </w:r>
      <w:r>
        <w:rPr>
          <w:lang w:val="fr_FR" w:bidi="fr_FR"/>
        </w:rPr>
        <w:t>Élisabeth devient enceinte et s'isole pendant cinq mois. Elle loue Dieu et dit qu'il a enlevé son déshonneur en lui accordant un fils.</w:t>
      </w:r>
    </w:p>
    <w:p>
      <w:pPr/>
      <w:r>
        <w:rPr>
          <w:lang w:val="fr_FR" w:bidi="fr_FR"/>
        </w:rPr>
      </w:r>
      <w:r>
        <w:rPr>
          <w:lang w:val="fr_FR" w:bidi="fr_FR"/>
        </w:rPr>
        <w:t>Arrêtez la représentation. Demandez à la personne qui joue le rôle d'Élisabeth : « Que ressentez-vous ? » (À quoi pensez-vous en ce moment ? ) Écoutez ses réponses : « Heureuse », « Bénie de Dieu », « Dieu ne m'a pas oubliée », « Dieu est vraiment fidèle », « Il peut faire l'impossible.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 récit de Luc concerne le peuple spécial de Dieu : les Juifs. Même après avoir été conquis par les Romains, les Juifs adoraient toujours Dieu dans un endroit spécial appelé le Temple. Les événements de ce récit se déroulent à l'époque où </w:t>
      </w:r>
      <w:r>
        <w:rPr>
          <w:b/>
          <w:lang w:val="fr_FR" w:bidi="fr_FR"/>
        </w:rPr>
        <w:t>Hérode le Grand</w:t>
      </w:r>
      <w:r>
        <w:rPr>
          <w:lang w:val="fr_FR" w:bidi="fr_FR"/>
        </w:rPr>
        <w:t xml:space="preserve"> est roi de Judée. C'est un roi juif qui a été choisi par les Romains pour régner sur la </w:t>
      </w:r>
      <w:r>
        <w:rPr>
          <w:b/>
          <w:lang w:val="fr_FR" w:bidi="fr_FR"/>
        </w:rPr>
        <w:t>Judée</w:t>
      </w:r>
      <w:r>
        <w:rPr>
          <w:lang w:val="fr_FR" w:bidi="fr_FR"/>
        </w:rPr>
        <w:t>. Il a régné de l'an 37 avant Jésus-Christ à l'an 4 avant Jésus-Christ.</w:t>
      </w:r>
    </w:p>
    <w:p>
      <w:pPr/>
      <w:r>
        <w:rPr>
          <w:lang w:val="fr_FR" w:bidi="fr_FR"/>
        </w:rPr>
      </w:r>
      <w:r>
        <w:rPr>
          <w:lang w:val="fr_FR" w:bidi="fr_FR"/>
        </w:rPr>
        <w:t xml:space="preserve">Les sacrificateurs juifs étaient spécialement choisis pour entrer dans le Temple, y offrir des sacrifices pour le peuple de Dieu et se présenter devant Dieu. </w:t>
      </w:r>
      <w:r>
        <w:rPr>
          <w:b/>
          <w:lang w:val="fr_FR" w:bidi="fr_FR"/>
        </w:rPr>
        <w:t>Zacharie était un sacrificateur de la classe d'Abia</w:t>
      </w:r>
      <w:r>
        <w:rPr>
          <w:lang w:val="fr_FR" w:bidi="fr_FR"/>
        </w:rPr>
        <w:t xml:space="preserve">. Il exerçait ses fonctions de sacrificateur deux semaines par an. En hébreu, Zacharie signifie « l'Éternel se souvient ». Zacharie avait épousé </w:t>
      </w:r>
      <w:r>
        <w:rPr>
          <w:b/>
          <w:lang w:val="fr_FR" w:bidi="fr_FR"/>
        </w:rPr>
        <w:t>Élisabeth, une femme de la lignée d'Aaron</w:t>
      </w:r>
      <w:r>
        <w:rPr>
          <w:lang w:val="fr_FR" w:bidi="fr_FR"/>
        </w:rPr>
        <w:t>. Cela veut dire que c'était une descendante d'Aaron ; elle était « fille de sacrificateur ». Elle venait donc elle aussi d'une famille de sacrificateurs. Les sacrificateurs juifs comme Zacharie épousaient en général une jeune fille israélite vierge. Cependant, dans la culture juive, il était considéré comme encore plus souhaitable pour eux d'épouser une fille de sacrificateur.</w:t>
      </w:r>
    </w:p>
    <w:p>
      <w:pPr/>
      <w:r>
        <w:rPr>
          <w:lang w:val="fr_FR" w:bidi="fr_FR"/>
        </w:rPr>
      </w:r>
      <w:r>
        <w:rPr>
          <w:lang w:val="fr_FR" w:bidi="fr_FR"/>
        </w:rPr>
        <w:t xml:space="preserve">Zacharie et Élisabeth vivaient une vie </w:t>
      </w:r>
      <w:hyperlink r:id="rId13">
        <w:r>
          <w:rPr>
            <w:lang w:val="fr_FR" w:bidi="fr_FR"/>
          </w:rPr>
          <w:rPr>
            <w:color w:val="0000EE"/>
            <w:u w:val="single"/>
          </w:rPr>
          <w:t>juste</w:t>
        </w:r>
      </w:hyperlink>
      <w:r>
        <w:rPr>
          <w:lang w:val="fr_FR" w:bidi="fr_FR"/>
        </w:rPr>
        <w:t xml:space="preserve"> devant Dieu. Le mot grec </w:t>
      </w:r>
      <w:r>
        <w:rPr>
          <w:i/>
          <w:lang w:val="fr_FR" w:bidi="fr_FR"/>
        </w:rPr>
        <w:t>dikaios</w:t>
      </w:r>
      <w:r>
        <w:rPr>
          <w:lang w:val="fr_FR" w:bidi="fr_FR"/>
        </w:rPr>
        <w:t xml:space="preserve"> signifie « juste » ou « droit ». Ce mot peut décrire une personne qui vit et agit dans l'obéissance à la volonté de Dieu et à sa loi. Cela veut dire que Zacharie et son épouse Élisabeth, tous les deux issus de familles de sacrificateurs, suivaient fidèlement les commandements de Dieu. Dieu, en tant que juge, les considère comme des gens justes. </w:t>
      </w:r>
      <w:r>
        <w:rPr>
          <w:b/>
          <w:lang w:val="fr_FR" w:bidi="fr_FR"/>
        </w:rPr>
        <w:t>Les commandements et les ordonnances du Seigneur</w:t>
      </w:r>
      <w:r>
        <w:rPr>
          <w:lang w:val="fr_FR" w:bidi="fr_FR"/>
        </w:rPr>
        <w:t xml:space="preserve"> correspondent aux lois que Dieu a données à son peuple, qui devait les suivre et y obéir. Dieu avait donné des lois à son peuple par l'intermédiaire de Moïse. Dieu avait écrit les dix commandements sur des tables de pierre avec son propre doigt. Quiconque observait toutes les lois de Dieu était considéré comme irréprochable devant lui. Pourtant, même si Zacharie et Élisabeth menaient une vie juste devant Dieu, Élisabeth ne pouvait pas avoir d'enfants.</w:t>
      </w:r>
    </w:p>
    <w:p>
      <w:pPr/>
      <w:r>
        <w:rPr>
          <w:lang w:val="fr_FR" w:bidi="fr_FR"/>
        </w:rPr>
      </w:r>
      <w:r>
        <w:rPr>
          <w:lang w:val="fr_FR" w:bidi="fr_FR"/>
        </w:rPr>
        <w:t xml:space="preserve">Zacharie </w:t>
      </w:r>
      <w:r>
        <w:rPr>
          <w:b/>
          <w:lang w:val="fr_FR" w:bidi="fr_FR"/>
        </w:rPr>
        <w:t>servait Dieu</w:t>
      </w:r>
      <w:r>
        <w:rPr>
          <w:lang w:val="fr_FR" w:bidi="fr_FR"/>
        </w:rPr>
        <w:t xml:space="preserve"> en tant que sacrificateur. Dans la culture juive, les sacrificateurs servaient Dieu en tant qu'intermédiaires entre lui et les êtres humains. Ils offraient toutes sortes de sacrifices à Dieu pour le peuple. Ils les offraient dans le Temple. Ils remplissaient leurs fonctions deux semaines par an. Dans le récit, Zacharie est en fonction dans le </w:t>
      </w:r>
      <w:r>
        <w:rPr>
          <w:b/>
          <w:lang w:val="fr_FR" w:bidi="fr_FR"/>
        </w:rPr>
        <w:t>Temple du Seigneur</w:t>
      </w:r>
      <w:r>
        <w:rPr>
          <w:lang w:val="fr_FR" w:bidi="fr_FR"/>
        </w:rPr>
        <w:t xml:space="preserve">. Le </w:t>
      </w:r>
      <w:hyperlink r:id="rId14">
        <w:r>
          <w:rPr>
            <w:lang w:val="fr_FR" w:bidi="fr_FR"/>
          </w:rPr>
          <w:rPr>
            <w:color w:val="0000EE"/>
            <w:u w:val="single"/>
          </w:rPr>
          <w:t>Temple</w:t>
        </w:r>
      </w:hyperlink>
      <w:r>
        <w:rPr>
          <w:lang w:val="fr_FR" w:bidi="fr_FR"/>
        </w:rPr>
        <w:t xml:space="preserve"> se trouvait à </w:t>
      </w:r>
      <w:hyperlink r:id="rId15">
        <w:r>
          <w:rPr>
            <w:lang w:val="fr_FR" w:bidi="fr_FR"/>
          </w:rPr>
          <w:rPr>
            <w:color w:val="0000EE"/>
            <w:u w:val="single"/>
          </w:rPr>
          <w:t>Jérusalem</w:t>
        </w:r>
      </w:hyperlink>
      <w:r>
        <w:rPr>
          <w:lang w:val="fr_FR" w:bidi="fr_FR"/>
        </w:rPr>
        <w:t>, la ville la plus importante de Judée. Au verset 9, le mot « Temple » fait référence à l'un des lieux les plus saints du Temple, et non pas au Temple dans son ensemble. Il s'agit d'un endroit spécial où les sacrificateurs se présentaient devant Dieu et offraient des sacrifices pour le peuple.</w:t>
      </w:r>
    </w:p>
    <w:p>
      <w:pPr/>
      <w:r>
        <w:rPr>
          <w:lang w:val="fr_FR" w:bidi="fr_FR"/>
        </w:rPr>
      </w:r>
      <w:r>
        <w:rPr>
          <w:lang w:val="fr_FR" w:bidi="fr_FR"/>
        </w:rPr>
        <w:t>Si ce n'est pas encore fait, montrez aux traducteurs des images de la disposition du Temple. Discutez du mot à utiliser pour décrire l'endroit où les sacrificateurs juifs offraient des sacrifices pour les gens du peuple et où ils se présentaient Dieu. Vérifiez comment vous avez traduit ce mot auparavant. Discutez de la question suivante : « Quelle est la différence entre « église » et « Temple » dans votre langue ? » Cela aidera les traducteurs à faire le meilleur choix de traduction.</w:t>
      </w:r>
    </w:p>
    <w:p>
      <w:pPr/>
      <w:r>
        <w:rPr>
          <w:lang w:val="fr_FR" w:bidi="fr_FR"/>
        </w:rPr>
      </w:r>
      <w:r>
        <w:rPr>
          <w:lang w:val="fr_FR" w:bidi="fr_FR"/>
        </w:rPr>
        <w:t xml:space="preserve">Ce n'est pas Zacharie qui a choisi d'aller brûler de l'encens dans le sanctuaire du Temple. Il a plutôt été choisi pour le faire par tirage au sort. C'était la coutume des sacrificateurs de </w:t>
      </w:r>
      <w:r>
        <w:rPr>
          <w:b/>
          <w:lang w:val="fr_FR" w:bidi="fr_FR"/>
        </w:rPr>
        <w:t>tirer au sort</w:t>
      </w:r>
      <w:r>
        <w:rPr>
          <w:lang w:val="fr_FR" w:bidi="fr_FR"/>
        </w:rPr>
        <w:t xml:space="preserve"> pour décider qui offrirait l'encens. C'était une façon de prendre des décisions en dehors des raisonnements logiques et des choix humains. Les gens utilisaient des objets à lancer ou à choisir au hasard dans un ensemble d'objets, et prenaient une décision en se basant sur les résultats. Nous ne savons pas quel genre d'objets ils utilisaient, mais il s'agissait peut-être de petites pierres. Ils écrivaient parfois des noms sur des morceaux de parchemin, les mettaient dans un contenant, puis en sortaient un nom au hasard. Le sacrificateur dont la pierre tombait d'une certaine façon ou dont le nom était sorti du contenant en premier était celui qui était choisi. Dans certaines langues, il pourrait être nécessaire de préciser cela. Dans le récit, Zacharie est choisi. En fait, c'est Dieu lui-même qui le choisit pour présenter l'offrande d'encens.</w:t>
      </w:r>
    </w:p>
    <w:p>
      <w:pPr/>
      <w:r>
        <w:rPr>
          <w:lang w:val="fr_FR" w:bidi="fr_FR"/>
        </w:rPr>
      </w:r>
      <w:r>
        <w:rPr>
          <w:lang w:val="fr_FR" w:bidi="fr_FR"/>
        </w:rPr>
        <w:t xml:space="preserve">Zacharie entre dans le </w:t>
      </w:r>
      <w:r>
        <w:rPr>
          <w:b/>
          <w:lang w:val="fr_FR" w:bidi="fr_FR"/>
        </w:rPr>
        <w:t>sanctuaire</w:t>
      </w:r>
      <w:r>
        <w:rPr>
          <w:lang w:val="fr_FR" w:bidi="fr_FR"/>
        </w:rPr>
        <w:t xml:space="preserve">, la partie intérieure du Temple, où seuls certains sacrificateurs peuvent se rendre non seulement pour se présenter devant Dieu, mais aussi pour lui offrir des sacrifices au nom de tout le peuple. Le sanctuaire se composait d'un lieu saint et d'un lieu très saint, où se trouvait une boîte spéciale contenant les dix commandements. Dans le récit, </w:t>
      </w:r>
      <w:r>
        <w:rPr>
          <w:b/>
          <w:lang w:val="fr_FR" w:bidi="fr_FR"/>
        </w:rPr>
        <w:t>Zacharie</w:t>
      </w:r>
      <w:r>
        <w:rPr>
          <w:lang w:val="fr_FR" w:bidi="fr_FR"/>
        </w:rPr>
        <w:t xml:space="preserve"> offre de l'encens à Dieu, c'est-à-dire des épices dont l'odeur est agréable. Zacharie est en train de brûler ces épices sur l'autel quand un ange apparaît.</w:t>
      </w:r>
    </w:p>
    <w:p>
      <w:pPr/>
      <w:r>
        <w:rPr>
          <w:lang w:val="fr_FR" w:bidi="fr_FR"/>
        </w:rPr>
      </w:r>
      <w:r>
        <w:rPr>
          <w:lang w:val="fr_FR" w:bidi="fr_FR"/>
        </w:rPr>
        <w:t xml:space="preserve">L'expression « un </w:t>
      </w:r>
      <w:hyperlink r:id="rId16">
        <w:r>
          <w:rPr>
            <w:lang w:val="fr_FR" w:bidi="fr_FR"/>
          </w:rPr>
          <w:rPr>
            <w:color w:val="0000EE"/>
            <w:u w:val="single"/>
          </w:rPr>
          <w:t>ange du Seigneur</w:t>
        </w:r>
      </w:hyperlink>
      <w:r>
        <w:rPr>
          <w:lang w:val="fr_FR" w:bidi="fr_FR"/>
        </w:rPr>
        <w:t xml:space="preserve"> » fait référence à un ange envoyé par le Seigneur. Un </w:t>
      </w:r>
      <w:hyperlink r:id="rId17">
        <w:r>
          <w:rPr>
            <w:lang w:val="fr_FR" w:bidi="fr_FR"/>
          </w:rPr>
          <w:rPr>
            <w:color w:val="0000EE"/>
            <w:u w:val="single"/>
          </w:rPr>
          <w:t>ange</w:t>
        </w:r>
      </w:hyperlink>
      <w:r>
        <w:rPr>
          <w:lang w:val="fr_FR" w:bidi="fr_FR"/>
        </w:rPr>
        <w:t xml:space="preserve"> est un être surnaturel, spirituel. C'est un messager de Dieu. Les anges apparaissent aux êtres humains sous forme humaine. Ils ne sont pas aussi puissants que Jésus. Ils viennent souvent donner un message spécifique ou accomplir une tâche précise. Si dans votre langue il n'existe pas de mot pour « ange » qu'un non-croyant pourrait comprendre, il est possible de le traduire comme « messager de Dieu », « envoyé de Dieu » ou peut-être « ambassadeur de Dieu ». Sachez cependant que le mot « prophète » exprime aussi ces choses. Pour un ange, peut-être sera-t-il nécessaire d'inclure « esprit » dans la description de messager de Dieu.</w:t>
      </w:r>
    </w:p>
    <w:p>
      <w:pPr/>
      <w:r>
        <w:rPr>
          <w:lang w:val="fr_FR" w:bidi="fr_FR"/>
        </w:rPr>
      </w:r>
      <w:r>
        <w:rPr>
          <w:lang w:val="fr_FR" w:bidi="fr_FR"/>
        </w:rPr>
        <w:t xml:space="preserve">Quand Luc utilise le mot </w:t>
      </w:r>
      <w:hyperlink r:id="rId18">
        <w:r>
          <w:rPr>
            <w:lang w:val="fr_FR" w:bidi="fr_FR"/>
          </w:rPr>
          <w:rPr>
            <w:color w:val="0000EE"/>
            <w:u w:val="single"/>
          </w:rPr>
          <w:t>« seigneur »</w:t>
        </w:r>
      </w:hyperlink>
      <w:r>
        <w:rPr>
          <w:lang w:val="fr_FR" w:bidi="fr_FR"/>
        </w:rPr>
        <w:t>, cela peut se traduire par « maître », « chef suprême » ou « propriétaire ». À première vue, c'est un titre qui désigne un homme respecté, un peu comme le mot « monsieur ». Le mot « seigneur » fait référence à quelqu'un qui a autorité sur quelqu'un d'autre ou sur quelque chose.</w:t>
      </w:r>
    </w:p>
    <w:p>
      <w:pPr/>
      <w:r>
        <w:rPr>
          <w:lang w:val="fr_FR" w:bidi="fr_FR"/>
        </w:rPr>
      </w:r>
      <w:r>
        <w:rPr>
          <w:lang w:val="fr_FR" w:bidi="fr_FR"/>
        </w:rPr>
        <w:t>L'ange dit à Zacharie de ne pas avoir peur et lui annonce une nouvelle réjouissante : sa femme va donner naissance à un fils qui s'appelera Jean. L'ange lui dit ensuite qui sera son fils, et ce qu'il accomplira. Une partie de son message à Zacharie signifie que Jean sera mis à part et qu'</w:t>
      </w:r>
      <w:r>
        <w:rPr>
          <w:b/>
          <w:lang w:val="fr_FR" w:bidi="fr_FR"/>
        </w:rPr>
        <w:t>il ne devra jamais boire de vin ni d'autres boissons alcoolisées</w:t>
      </w:r>
      <w:r>
        <w:rPr>
          <w:lang w:val="fr_FR" w:bidi="fr_FR"/>
        </w:rPr>
        <w:t>. Les Juifs auraient reconnu que ce commandement faisait partie de la loi du naziréat (Nombres 6.1–4). Quiconque suivait ce commandement montrait ainsi aux autres qu'il ou elle était consacré(e) à Dieu de façon spéciale.</w:t>
      </w:r>
    </w:p>
    <w:p>
      <w:pPr/>
      <w:r>
        <w:rPr>
          <w:lang w:val="fr_FR" w:bidi="fr_FR"/>
        </w:rPr>
      </w:r>
      <w:r>
        <w:rPr>
          <w:lang w:val="fr_FR" w:bidi="fr_FR"/>
        </w:rPr>
        <w:t xml:space="preserve">L'ange dit aussi que Jean sera rempli du </w:t>
      </w:r>
      <w:hyperlink r:id="rId19">
        <w:r>
          <w:rPr>
            <w:lang w:val="fr_FR" w:bidi="fr_FR"/>
          </w:rPr>
          <w:rPr>
            <w:color w:val="0000EE"/>
            <w:u w:val="single"/>
          </w:rPr>
          <w:t>Saint-Esprit</w:t>
        </w:r>
      </w:hyperlink>
      <w:r>
        <w:rPr>
          <w:lang w:val="fr_FR" w:bidi="fr_FR"/>
        </w:rPr>
        <w:t xml:space="preserve">. Le mot hébreu « rouakh » (« esprit ») peut désigner le vent ou un souffle. Le Saint-Esprit peut également être la source d'une « puissance » ou d'une « autorité » que Dieu donne à quelqu'un pour lui permettre de faire des choses extraordinaires. Dieu donne des dons à des gens quand son Esprit (le Saint-Esprit) vient sur eux ou les remplit. L'Esprit de Dieu donne aux gens les moyens d'accomplir des choses. Par exemple, la personne peut être chargée d'annoncer un message de la part de Dieu à quelqu'un d'autre. L'Esprit de Dieu donne souvent des instructions à la personne ou lui dit exactement quoi faire. La personne qui est remplie de l'Esprit de Dieu annonce un message de la part de Dieu aux gens ou à un individu. Le message, qui vient par la puissance du Saint-Esprit, est vrai et s'accomplira. La personne qui a l'Esprit de Dieu a une sagesse et une autorité qui lui vient de Dieu, surtout dans le cas des rois et des prophètes. Dans le Nouveau Testament, le mot « </w:t>
      </w:r>
      <w:hyperlink r:id="rId20">
        <w:r>
          <w:rPr>
            <w:lang w:val="fr_FR" w:bidi="fr_FR"/>
          </w:rPr>
          <w:rPr>
            <w:color w:val="0000EE"/>
            <w:u w:val="single"/>
          </w:rPr>
          <w:t>saint</w:t>
        </w:r>
      </w:hyperlink>
      <w:r>
        <w:rPr>
          <w:lang w:val="fr_FR" w:bidi="fr_FR"/>
        </w:rPr>
        <w:t xml:space="preserve"> » fait référence aux personnes ou aux choses qui appartiennent à Dieu, qui lui sont consacrées, qui lui sont semblables ou qui sont proches de lui. Ce que l'ange annonce signifie que Jean appartiendra à Dieu et qu'il sera rempli de l'Esprit de Dieu. Dieu allait lui donner un message spécial à annoncer au peuple d'Israël. L'Esprit de Dieu allait lui donner la puissance d'accomplir sa mission.</w:t>
      </w:r>
    </w:p>
    <w:p>
      <w:pPr/>
      <w:r>
        <w:rPr>
          <w:lang w:val="fr_FR" w:bidi="fr_FR"/>
        </w:rPr>
      </w:r>
      <w:r>
        <w:rPr>
          <w:lang w:val="fr_FR" w:bidi="fr_FR"/>
        </w:rPr>
        <w:t>L'ange dit aussi à Zacharie que son fils aura en lui l'esprit et la puissance d'</w:t>
      </w:r>
      <w:hyperlink r:id="rId21">
        <w:r>
          <w:rPr>
            <w:lang w:val="fr_FR" w:bidi="fr_FR"/>
          </w:rPr>
          <w:rPr>
            <w:color w:val="0000EE"/>
            <w:u w:val="single"/>
          </w:rPr>
          <w:t>Élie</w:t>
        </w:r>
      </w:hyperlink>
      <w:r>
        <w:rPr>
          <w:lang w:val="fr_FR" w:bidi="fr_FR"/>
        </w:rPr>
        <w:t>.</w:t>
      </w:r>
    </w:p>
    <w:p>
      <w:pPr/>
      <w:r>
        <w:rPr>
          <w:lang w:val="fr_FR" w:bidi="fr_FR"/>
        </w:rPr>
      </w:r>
      <w:r>
        <w:rPr>
          <w:lang w:val="fr_FR" w:bidi="fr_FR"/>
        </w:rPr>
        <w:t xml:space="preserve">À cette époque-là, les Juifs attendaient l'accomplissement de la prophétie concernant Élie. En effet, le prophète Malachie avait annoncé qu'Élie reviendrait. Cette prophétie fait référence à la venue d'un homme semblable à Élie en caractère et en puissance. Cet homme devait ramener le cœur du peuple de Dieu au Seigneur. Cela ne veut pas dire que l'esprit d'Élie en tant que tel devait littéralement revenir en Jean. Quand l'ange dit que Jean préparera le peuple au Seigneur, cela signifie que </w:t>
      </w:r>
      <w:r>
        <w:rPr>
          <w:b/>
          <w:lang w:val="fr_FR" w:bidi="fr_FR"/>
        </w:rPr>
        <w:t>le peuple sera rendu prêt pour la venue du Seigneur</w:t>
      </w:r>
      <w:r>
        <w:rPr>
          <w:lang w:val="fr_FR" w:bidi="fr_FR"/>
        </w:rPr>
        <w:t>. Cette formulation fait référence à la raison d'être de Jean. Il doit être le précurseur du Seigneur, c'est-à-dire celui qui vient avant le Seigneur et qui annonce sa venue. Jean va devoir dire aux gens d'arrêter de pécher et de se réconcilier avec les autres, de vivre avec sagesse et dans la justice.</w:t>
      </w:r>
    </w:p>
    <w:p>
      <w:pPr/>
      <w:r>
        <w:rPr>
          <w:lang w:val="fr_FR" w:bidi="fr_FR"/>
        </w:rPr>
      </w:r>
      <w:r>
        <w:rPr>
          <w:lang w:val="fr_FR" w:bidi="fr_FR"/>
        </w:rPr>
        <w:t xml:space="preserve">Quand Zacharie exprime ses doutes à propos des paroles de l'ange (le messager), celui-ci lui déclare son identité. Il dit que son nom est </w:t>
      </w:r>
      <w:hyperlink r:id="rId22">
        <w:r>
          <w:rPr>
            <w:lang w:val="fr_FR" w:bidi="fr_FR"/>
          </w:rPr>
          <w:rPr>
            <w:color w:val="0000EE"/>
            <w:u w:val="single"/>
          </w:rPr>
          <w:t>Gabriel</w:t>
        </w:r>
      </w:hyperlink>
      <w:r>
        <w:rPr>
          <w:lang w:val="fr_FR" w:bidi="fr_FR"/>
        </w:rPr>
        <w:t xml:space="preserve"> et qu'il se tient devant Dieu. L'ange parle de son nom et de sa propre position d'ange dans sa réprimande à Zacharie à cause de l'incrédulité de celui-ci. Gabriel était un ange bien connu dans la culture juive parce qu'il est question de lui dans certains écrits prophétiques. Il souligne sa propre autorité en disant à Zacharie qu'il a été envoyé par Dieu pour lui annoncer ce message. Quand il dit qu'il se tient devant Dieu, cela montre que c'est un important serviteur de Dieu. Cela semble indiquer qu'il se tient souvent ou régulièrement en présence de Dieu pour le servir.</w:t>
      </w:r>
    </w:p>
    <w:p>
      <w:pPr/>
      <w:r>
        <w:rPr>
          <w:lang w:val="fr_FR" w:bidi="fr_FR"/>
        </w:rPr>
      </w:r>
      <w:r>
        <w:rPr>
          <w:lang w:val="fr_FR" w:bidi="fr_FR"/>
        </w:rPr>
        <w:t xml:space="preserve">À cause de l'incrédulité de Zacharie, Gabriel lui dit qu'il sera incapable de parler jusqu'à ce que ces choses se réalisent. Gabriel dit que tout ce qu'il a annoncé à Zacharie s'accomplira au temps choisi par Dieu. Ensuite, Zacharie sort du Temple. Quand il ne peut pas parler et qu'il essaie de communiquer avec des signes, les gens comprennent qu'il a eu une vision. </w:t>
      </w:r>
      <w:hyperlink r:id="rId23">
        <w:r>
          <w:rPr>
            <w:lang w:val="fr_FR" w:bidi="fr_FR"/>
          </w:rPr>
          <w:rPr>
            <w:color w:val="0000EE"/>
            <w:u w:val="single"/>
          </w:rPr>
          <w:t>Les visions</w:t>
        </w:r>
      </w:hyperlink>
      <w:r>
        <w:rPr>
          <w:lang w:val="fr_FR" w:bidi="fr_FR"/>
        </w:rPr>
        <w:t xml:space="preserve"> font référence à des événements surnaturels au cours desquels une personne reçoit une révélation de Dieu pendant qu'elle est éveillée. Les rêves sont des événements surnaturels que Dieu donne aux gens pendant qu'ils dorment. S'il n'y a qu'un seul mot dans votre langue pour décrire une vision et un rêve, vous pouvez peut-être préciser si la personne est éveillée ou endormie quand elle reçoit le message de Dieu.</w:t>
      </w:r>
    </w:p>
    <w:p>
      <w:pPr/>
      <w:r>
        <w:rPr>
          <w:lang w:val="fr_FR" w:bidi="fr_FR"/>
        </w:rPr>
      </w:r>
      <w:r>
        <w:rPr>
          <w:lang w:val="fr_FR" w:bidi="fr_FR"/>
        </w:rPr>
        <w:t xml:space="preserve">Zacharie termine sa </w:t>
      </w:r>
      <w:r>
        <w:rPr>
          <w:b/>
          <w:lang w:val="fr_FR" w:bidi="fr_FR"/>
        </w:rPr>
        <w:t>semaine de service au Temple</w:t>
      </w:r>
      <w:r>
        <w:rPr>
          <w:lang w:val="fr_FR" w:bidi="fr_FR"/>
        </w:rPr>
        <w:t xml:space="preserve">. En tant que sacrificateur juif, Zacharie devait servir au </w:t>
      </w:r>
      <w:hyperlink r:id="rId14">
        <w:r>
          <w:rPr>
            <w:lang w:val="fr_FR" w:bidi="fr_FR"/>
          </w:rPr>
          <w:rPr>
            <w:color w:val="0000EE"/>
            <w:u w:val="single"/>
          </w:rPr>
          <w:t>Temple</w:t>
        </w:r>
      </w:hyperlink>
      <w:r>
        <w:rPr>
          <w:lang w:val="fr_FR" w:bidi="fr_FR"/>
        </w:rPr>
        <w:t xml:space="preserve"> deux semaines par an. Il offrait des sacrifices et présentait des offrandes au nom du peuple. Dans le récit, il achève son service et retourne chez lui. Quelque temps après, Élisabeth devient enceinte, comme l'ange l'a annoncé. Élisabeth </w:t>
      </w:r>
      <w:r>
        <w:rPr>
          <w:b/>
          <w:lang w:val="fr_FR" w:bidi="fr_FR"/>
        </w:rPr>
        <w:t>s'isole pendant cinq mois</w:t>
      </w:r>
      <w:r>
        <w:rPr>
          <w:lang w:val="fr_FR" w:bidi="fr_FR"/>
        </w:rPr>
        <w:t xml:space="preserve"> quand elle apprend qu'elle est enceinte. Cela veut dire qu'elle se cache ou qu'elle mène une vie tranquille en retrait des autres. Cependant, le texte n'explique pas pourquoi et ne donne pas plus de détails. Faites attention à ne pas choisir une traduction qui ferait penser qu'elle se cache parce qu'elle aurait fait quelque chose de mal ou parce qu'elle aurait eu honte. Au contraire, Élisabeth loue Dieu explicitement parce qu'il s'est montré bienveillant envers elle en ôtant sa honte de ne pas avoir eu d'enfants.</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1:26–38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1.26–38.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C'est le deuxième récit dans Luc à propos d'une grossesse impossible. Luc établit un lien entre les deux récits en présentant des ressemblances entre les deux grossesses. Le présent récit commence pendant le sixième mois de grossesse d'Élisabeth. Dieu envoie l'ange Gabriel donner un message à une autre personne. Cette fois-ci, c'est pour Marie, qui est une parente d'Élisabeth. Marie vit alors dans une ville appelée Nazareth.</w:t>
      </w:r>
    </w:p>
    <w:p>
      <w:pPr/>
      <w:r>
        <w:rPr>
          <w:lang w:val="fr_FR" w:bidi="fr_FR"/>
        </w:rPr>
      </w:r>
      <w:r>
        <w:rPr>
          <w:lang w:val="fr_FR" w:bidi="fr_FR"/>
        </w:rPr>
        <w:t>Les Juifs qui vivaient dans la petite ville de Nazareth en Galilée étaient méprisés par les autres Juifs. C'est là que Dieu envoie son ange Gabriel. Les Juifs savaient par le prophète Ésaïe que le Sauveur promis qu'ils attendaient viendrait de Galilée. À cette époque-là, cette région est encore contrôlée par les Romains.</w:t>
      </w:r>
    </w:p>
    <w:p>
      <w:pPr/>
      <w:r>
        <w:rPr>
          <w:lang w:val="fr_FR" w:bidi="fr_FR"/>
        </w:rPr>
      </w:r>
      <w:r>
        <w:rPr>
          <w:lang w:val="fr_FR" w:bidi="fr_FR"/>
        </w:rPr>
        <w:t>Montrez aux traducteurs où la région de Galilée et la ville de Nazareth se situent sur la carte d'Israël.</w:t>
      </w:r>
    </w:p>
    <w:p>
      <w:pPr/>
      <w:r>
        <w:rPr>
          <w:lang w:val="fr_FR" w:bidi="fr_FR"/>
        </w:rPr>
      </w:r>
      <w:r>
        <w:rPr>
          <w:lang w:val="fr_FR" w:bidi="fr_FR"/>
        </w:rPr>
        <w:t>Ainsi, Gabriel apparaît à une jeune femme nommée Marie. Marie est vierge ; elle n'a jamais eu de relations sexuelles avec un homme. Elle est fiancée à un homme qui s'appelle Joseph.</w:t>
      </w:r>
    </w:p>
    <w:p>
      <w:pPr/>
      <w:r>
        <w:rPr>
          <w:lang w:val="fr_FR" w:bidi="fr_FR"/>
        </w:rPr>
      </w:r>
      <w:r>
        <w:rPr>
          <w:lang w:val="fr_FR" w:bidi="fr_FR"/>
        </w:rPr>
        <w:t>Dans la culture juive, les mariages étaient arrangés par les parents de l'homme et les parents de la femme qui devaient se marier. Les femmes se mariaient parfois aussi tôt qu'à l'âge de 12 ans. Les fiançailles avaient une valeur légale officielle et duraient environ un an. Au cours de cette année-là, Marie et ses biens appartiennent déjà à Joseph. Une infidélité de la part de Marie pendant la période de fiançailees aurait été considérée comme un adultère par les Juifs.</w:t>
      </w:r>
    </w:p>
    <w:p>
      <w:pPr/>
      <w:r>
        <w:rPr>
          <w:lang w:val="fr_FR" w:bidi="fr_FR"/>
        </w:rPr>
      </w:r>
      <w:r>
        <w:rPr>
          <w:lang w:val="fr_FR" w:bidi="fr_FR"/>
        </w:rPr>
        <w:t>Vous allez mener une discussion de groupe. Dans votre culture, quelles sont les règles pour qu'un homme et une femme se marient après leurs fiançailles ?</w:t>
      </w:r>
    </w:p>
    <w:p>
      <w:pPr/>
      <w:r>
        <w:rPr>
          <w:lang w:val="fr_FR" w:bidi="fr_FR"/>
        </w:rPr>
      </w:r>
      <w:r>
        <w:rPr>
          <w:lang w:val="fr_FR" w:bidi="fr_FR"/>
        </w:rPr>
        <w:t>Joseph est un descendant de la famille du roi David. Cette précision est importante. Le prophète juif Ésaïe avait annoncé qu'un descendant du roi David régnerait pour toujours sur le peuple de Dieu. Gabriel apparaît à l'intérieur de l'endroit où se trouve Marie. Il la salue et lui dit qu'une grâce lui a été faite. Il lui dit que Dieu est avec elle. Marie est troublée par ces paroles ; elle n'est pas sûre de ce qu'elle doit en penser. Dans sa culture, il était inhabituel que l'on s'adresse à une femme en exprimant une aussi haute estime. Gabriel lui dit qu'elle a reçu une grâce de la part de Dieu et qu'elle va avoir un fils. La promesse de Dieu de donner un fils à une vierge était importante pour les Juifs. Il s'agit d'une autre prophétie d'Ésaïe au sujet du Sauveur. Ce Sauveur devait naître d'une vierge. Tout comme avec Zacharie, Dieu choisit le nom du fils de Marie. C'est Gabriel qui le lui annonce. Son nom sera Jésus, ce qui signifie « l'Éternel sauve ». L'Éternel est la traduction du nom hébreu de Dieu. Il est parfois traduit « Yahvé ». Gabriel dit ensuite à Marie qui sera Jésus.</w:t>
      </w:r>
    </w:p>
    <w:p>
      <w:pPr/>
      <w:r>
        <w:rPr>
          <w:lang w:val="fr_FR" w:bidi="fr_FR"/>
        </w:rPr>
      </w:r>
      <w:r>
        <w:rPr>
          <w:lang w:val="fr_FR" w:bidi="fr_FR"/>
        </w:rPr>
        <w:t>Vous allez arrêter l'enregistrement et mener une discussion de groupe. Les noms des personnes ont-ils une signification dans votre culture ? Comment les noms des enfants sont-ils choisis ?</w:t>
      </w:r>
    </w:p>
    <w:p>
      <w:pPr/>
      <w:r>
        <w:rPr>
          <w:lang w:val="fr_FR" w:bidi="fr_FR"/>
        </w:rPr>
      </w:r>
      <w:r>
        <w:rPr>
          <w:lang w:val="fr_FR" w:bidi="fr_FR"/>
        </w:rPr>
        <w:t>Gabriel dit que Jésus sera le Fils du Très-Haut. Il sera donc le « Fils de Dieu » de par sa naissance. Quand le roi David régnait sur Israël, Dieu lui avait promis que ses descendants occuperaient le trône pour toujours. Quand Gabriel dit que Dieu donnera le trône de David à Jésus, il dit aussi que le règne de Jésus durera pour toujours. Cela veut dire qu'il est le Sauveur que les Juifs attendaient, et qu'il va régner sur les descendants de Jacob pour l'éternité. Jacob était un ancêtre important du peuple juif. C'est Dieu qui avait changé son nom de Jacob à Israël. Les Juifs étaient tous des descendants des 12 fils de Jacob. C'est pour cela qu'il y a 12 tribus en Israël.</w:t>
      </w:r>
    </w:p>
    <w:p>
      <w:pPr/>
      <w:r>
        <w:rPr>
          <w:lang w:val="fr_FR" w:bidi="fr_FR"/>
        </w:rPr>
      </w:r>
      <w:r>
        <w:rPr>
          <w:lang w:val="fr_FR" w:bidi="fr_FR"/>
        </w:rPr>
        <w:t>Marie interroge elle aussi l'ange à propos de son message. Elle lui demande comment ce qu'il a dit peut se réaliser puisqu'elle est vierge. Gabriel lui dit que le Saint-Esprit viendra sur elle et qu'elle deviendra enceinte. Assurez-vous de bien souligner que cela signifie que c'est grâce au Saint-Esprit qu'elle doit devenir enceinte et non pas à cause de quelqu'un d'autre. Le verbe utilisé dans l'expression « viendra sur toi » est le même que celui qui est utilisé pour décrire la présence de Dieu qui restait sur le tabernacle dans la nuée. Le tabernacle était l'ancien lieu d'adoration juif. Dans certaines versions, il est dit que la présence de Dieu couvrait le tabernacle ou se tenait dessus. La puissance de Dieu va reposer sur Marie et elle va porter le Fils de Dieu. Jésus sera « saint », c'est-à-dire mis à part, parce qu'il est le Fils de Dieu.</w:t>
      </w:r>
    </w:p>
    <w:p>
      <w:pPr/>
      <w:r>
        <w:rPr>
          <w:lang w:val="fr_FR" w:bidi="fr_FR"/>
        </w:rPr>
      </w:r>
      <w:r>
        <w:rPr>
          <w:lang w:val="fr_FR" w:bidi="fr_FR"/>
        </w:rPr>
        <w:t xml:space="preserve">Gabriel annonce à Marie la bonne nouvelle qu'Élisabeth est enceinte. Il montre que Dieu a déjà rendu possible une grossesse impossible pour une femme de la famille de Marie. L'ange lui dit que rien n'est impossible à Dieu ; Dieu peut absolument tout accomplir. Ces paroles ont dû être encourageantes pour Marie. Marie accepte humblement que les paroles de Dieu s'accompliront et Gabriel la quitte. </w:t>
      </w:r>
    </w:p>
    <w:p>
      <w:pPr/>
      <w:r>
        <w:rPr>
          <w:lang w:val="fr_FR" w:bidi="fr_FR"/>
        </w:rPr>
      </w:r>
      <w:r>
        <w:rPr>
          <w:lang w:val="fr_FR" w:bidi="fr_FR"/>
        </w:rPr>
        <w:t>Ce récit montre que Jésus est le Sauveur qui va accomplir les prophéties juives. Il viendra de Galilée, sera descendant de David et naîtra d'une vierge.</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Élisabeth est enceinte de six mois lorsque Dieu envoie Gabriel parler à la jeune vierge Marie. Quand il lui dit qu'une grâce lui a été faite, Marie est troublée.</w:t>
      </w:r>
    </w:p>
    <w:p>
      <w:pPr/>
      <w:r>
        <w:rPr>
          <w:lang w:val="fr_FR" w:bidi="fr_FR"/>
        </w:rPr>
      </w:r>
      <w:r>
        <w:rPr>
          <w:b/>
          <w:lang w:val="fr_FR" w:bidi="fr_FR"/>
        </w:rPr>
        <w:t>Deuxième partie :</w:t>
      </w:r>
      <w:r>
        <w:rPr>
          <w:lang w:val="fr_FR" w:bidi="fr_FR"/>
        </w:rPr>
        <w:t xml:space="preserve"> Marie est déroutée. Elle n'est pas sûre de ce qu'elle doit comprendre. Gabriel lui dit qu'elle aura un fils par le Saint-Esprit et qu'il s'appellera Jésus. Gabriel lui dit que sa parente Élisabeth est déjà enceinte et que rien n'est impossible à Dieu. Marie accepte humblement l'annonce de sa grossesse miraculeuse et Gabriel s'en va.</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Gabriel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Élisabeth</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Il est important de se rappeler que Gabriel est l'ange qui a annoncé à Zacharie que sa femme, Élisabeth, deviendrait enceinte.</w:t>
      </w:r>
    </w:p>
    <w:p>
      <w:pPr/>
      <w:r>
        <w:rPr>
          <w:lang w:val="fr_FR" w:bidi="fr_FR"/>
        </w:rPr>
      </w:r>
      <w:r>
        <w:rPr>
          <w:lang w:val="fr_FR" w:bidi="fr_FR"/>
        </w:rPr>
        <w:t>Au début de la représentation, assurez-vous de montrer qu'Élisabeth est déjà enceinte. Au sixième mois de la grossesse, Dieu envoie l'ange Gabriel à une vierge nommée Marie. Marie vit à Nazareth, une ville de la région de Galilée. Elle est fiancée à un homme qui s'appelle Joseph. C'est un descendant du roi David. Gabriel la salue et lui dit qu'une grâce lui a été faite.</w:t>
      </w:r>
    </w:p>
    <w:p>
      <w:pPr/>
      <w:r>
        <w:rPr>
          <w:lang w:val="fr_FR" w:bidi="fr_FR"/>
        </w:rPr>
      </w:r>
      <w:r>
        <w:rPr>
          <w:lang w:val="fr_FR" w:bidi="fr_FR"/>
        </w:rPr>
        <w:t>Marie ne sait pas quoi penser des paroles de l'ange. L'ange lui dit alors de ne pas avoir peur et lui révèle qu'elle aura un fils qui s'appelera Jésus.</w:t>
      </w:r>
    </w:p>
    <w:p>
      <w:pPr/>
      <w:r>
        <w:rPr>
          <w:lang w:val="fr_FR" w:bidi="fr_FR"/>
        </w:rPr>
      </w:r>
      <w:r>
        <w:rPr>
          <w:lang w:val="fr_FR" w:bidi="fr_FR"/>
        </w:rPr>
        <w:t>Marie répond à l'ange qu'elle est vierge, et lui demande comment cela arrivera. L'ange explique que cela arrivera par la puissance du Très-Haut, par le Saint-Esprit.</w:t>
      </w:r>
    </w:p>
    <w:p>
      <w:pPr/>
      <w:r>
        <w:rPr>
          <w:lang w:val="fr_FR" w:bidi="fr_FR"/>
        </w:rPr>
      </w:r>
      <w:r>
        <w:rPr>
          <w:lang w:val="fr_FR" w:bidi="fr_FR"/>
        </w:rPr>
        <w:t>L'ange lui dit aussi que sa parente Élisabeth est enceinte malgré son âge avancé et sa stérilité passée. Il ajoute que rien n'est impossible à Dieu.</w:t>
      </w:r>
    </w:p>
    <w:p>
      <w:pPr/>
      <w:r>
        <w:rPr>
          <w:lang w:val="fr_FR" w:bidi="fr_FR"/>
        </w:rPr>
      </w:r>
      <w:r>
        <w:rPr>
          <w:lang w:val="fr_FR" w:bidi="fr_FR"/>
        </w:rPr>
        <w:t>Votre formulation ne doit pas laisser comprendre que ce serait le fait que Marie accepte qui permet sa grossesse. Ces choses arrivent parce que c'est la volonté de Dieu qu'elles arrivent. Quand Marie dit : « qu'il me soit fait selon ta parole ! », cela veut dire qu'elle accepte la volonté de Dieu.</w:t>
      </w:r>
    </w:p>
    <w:p>
      <w:pPr/>
      <w:r>
        <w:rPr>
          <w:lang w:val="fr_FR" w:bidi="fr_FR"/>
        </w:rPr>
      </w:r>
      <w:r>
        <w:rPr>
          <w:lang w:val="fr_FR" w:bidi="fr_FR"/>
        </w:rPr>
        <w:t xml:space="preserve">Elle se décrit comme la servante du Seigneur et accepte les paroles de l'ange à son sujet. </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Gabriel</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Élisabeth</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Élisabeth enceinte de six mois, et Marie comme une jeune fille vierge fiancée à Joseph. Assurez-vous que Joseph soit représenté comme un descendant du roi David.</w:t>
      </w:r>
    </w:p>
    <w:p>
      <w:pPr/>
      <w:r>
        <w:rPr>
          <w:lang w:val="fr_FR" w:bidi="fr_FR"/>
        </w:rPr>
      </w:r>
      <w:r>
        <w:rPr>
          <w:lang w:val="fr_FR" w:bidi="fr_FR"/>
        </w:rPr>
        <w:t>Assurez-vous que ce soit la même personne qui a joué le rôle de Gabriel avec Zacharie qui joue encore le rôle de cet ange avec Marie. Sinon, assurez-vous qu'il soit clair que c'est le même messager qui est apparu à Zacharie et à Marie.</w:t>
      </w:r>
    </w:p>
    <w:p>
      <w:pPr/>
      <w:r>
        <w:rPr>
          <w:lang w:val="fr_FR" w:bidi="fr_FR"/>
        </w:rPr>
      </w:r>
      <w:r>
        <w:rPr>
          <w:lang w:val="fr_FR" w:bidi="fr_FR"/>
        </w:rPr>
        <w:t>Il est possible que l'équipe préfère réarranger la chronologie du récit pendant la représentation pour qu'elle reflète mieux l'ordre des événements. Alors qu'Élisabeth est dans son sixième mois de grossesse, Marie est fiancée à Joseph, un descendant du roi David. Ces deux choses sont vraies en même temps ; cela devrait se voir dans la représentation.</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Élisabeth enceinte et Marie fiancée à Joseph.</w:t>
      </w:r>
    </w:p>
    <w:p>
      <w:pPr/>
      <w:r>
        <w:rPr>
          <w:lang w:val="fr_FR" w:bidi="fr_FR"/>
        </w:rPr>
      </w:r>
      <w:r>
        <w:rPr>
          <w:lang w:val="fr_FR" w:bidi="fr_FR"/>
        </w:rPr>
        <w:t>Arrêtez la représentation. Demandez à la personne qui joue le rôle de Marie : « Que ressentez-vous ? » Écoutez ses réponses : « Je suis heureuse », « Je suis curieuse », « Je suis nerveuse », « Je suis impatiente de me marier ». Reprenez la représentation.</w:t>
      </w:r>
    </w:p>
    <w:p>
      <w:pPr/>
      <w:r>
        <w:rPr>
          <w:lang w:val="fr_FR" w:bidi="fr_FR"/>
        </w:rPr>
      </w:r>
      <w:r>
        <w:rPr>
          <w:lang w:val="fr_FR" w:bidi="fr_FR"/>
        </w:rPr>
        <w:t>Ensuite, l'ange Gabriel apparaît à Marie.</w:t>
      </w:r>
    </w:p>
    <w:p>
      <w:pPr/>
      <w:r>
        <w:rPr>
          <w:lang w:val="fr_FR" w:bidi="fr_FR"/>
        </w:rPr>
      </w:r>
      <w:r>
        <w:rPr>
          <w:lang w:val="fr_FR" w:bidi="fr_FR"/>
        </w:rPr>
        <w:t>Arrêtez la représentation. Demandez à la personne qui joue le rôle de Marie : « Que ressentez-vous ? » Écoutez ses réponses : « J'ai peur », « Je ne comprends pas », « Est-ce que je suis endormie ? » « Est-ce que tout ceci est bien réel ? » Reprenez la représentation.</w:t>
      </w:r>
    </w:p>
    <w:p>
      <w:pPr/>
      <w:r>
        <w:rPr>
          <w:lang w:val="fr_FR" w:bidi="fr_FR"/>
        </w:rPr>
      </w:r>
      <w:r>
        <w:rPr>
          <w:lang w:val="fr_FR" w:bidi="fr_FR"/>
        </w:rPr>
        <w:t>Quand il s'adresse à elle, l'ange dit qu'une grâce lui a été faite, et dit que le Seigneur est avec elle.</w:t>
      </w:r>
    </w:p>
    <w:p>
      <w:pPr/>
      <w:r>
        <w:rPr>
          <w:lang w:val="fr_FR" w:bidi="fr_FR"/>
        </w:rPr>
      </w:r>
      <w:r>
        <w:rPr>
          <w:lang w:val="fr_FR" w:bidi="fr_FR"/>
        </w:rPr>
        <w:t>Arrêtez la représentation. Demandez à la personne qui joue le rôle de Marie : « Que ressentez-vous ? » Écoutez ses réponses : « Pourquoi une grâce m'a-t-elle été faite ? », « Qu'est-ce que cela veut dire ? », « C'est tellement d'honneur ! », « Est-ce qu'un ange est vraiment en train de me parler ? » « J'ai peur. » Reprenez la représentation.</w:t>
      </w:r>
    </w:p>
    <w:p>
      <w:pPr/>
      <w:r>
        <w:rPr>
          <w:lang w:val="fr_FR" w:bidi="fr_FR"/>
        </w:rPr>
      </w:r>
      <w:r>
        <w:rPr>
          <w:lang w:val="fr_FR" w:bidi="fr_FR"/>
        </w:rPr>
        <w:t>Marie est perplexe et se demande ce que les paroles de l'ange signifient. Il lui dit alors de ne rien craindre, et qu'elle a trouvé grâce devant Dieu. Il lui dit qu'elle deviendra enceinte et qu'elle donnera naissance à un fils qui s'appellera Jésus. Il explique à Marie la volonté de Dieu pour lui et déclare que le royaume de Jésus n'aura pas de fin.</w:t>
      </w:r>
    </w:p>
    <w:p>
      <w:pPr/>
      <w:r>
        <w:rPr>
          <w:lang w:val="fr_FR" w:bidi="fr_FR"/>
        </w:rPr>
      </w:r>
      <w:r>
        <w:rPr>
          <w:lang w:val="fr_FR" w:bidi="fr_FR"/>
        </w:rPr>
        <w:t>Arrêtez la représentation. Demandez à la personne qui joue le rôle de Marie : « Que ressentez-vous ? » Écoutez ses réponses : « C'est trop pour moi », « Je ne suis pas sûre de comprendre », « J'essaie de comprendre tout cela », « Pourtant, je ne suis pas encore mariée ! ». Reprenez la représentation.</w:t>
      </w:r>
    </w:p>
    <w:p>
      <w:pPr/>
      <w:r>
        <w:rPr>
          <w:lang w:val="fr_FR" w:bidi="fr_FR"/>
        </w:rPr>
      </w:r>
      <w:r>
        <w:rPr>
          <w:lang w:val="fr_FR" w:bidi="fr_FR"/>
        </w:rPr>
        <w:t>Marie demande à l'ange : « Comment cela se fera-t-il ? Je suis vierge. » L'ange lui explique que cela arrivera par la puissance de Dieu, par le Saint-Esprit. Il lui dit aussi que son Fils sera saint et qu'il sera appelé Fils du Très-Haut.</w:t>
      </w:r>
    </w:p>
    <w:p>
      <w:pPr/>
      <w:r>
        <w:rPr>
          <w:lang w:val="fr_FR" w:bidi="fr_FR"/>
        </w:rPr>
      </w:r>
      <w:r>
        <w:rPr>
          <w:lang w:val="fr_FR" w:bidi="fr_FR"/>
        </w:rPr>
        <w:t>Arrêtez la représentation. Demandez à la personne qui joue le rôle de Marie : « Que ressentez-vous ? » Écoutez ses réponses : « J'ai du mal à y croire », « Je me sens si humble », « J'ai encore plus de mal à comprendre », « Je ne suis pas prête à faire face à cela ». Reprenez la représentation.</w:t>
      </w:r>
    </w:p>
    <w:p>
      <w:pPr/>
      <w:r>
        <w:rPr>
          <w:lang w:val="fr_FR" w:bidi="fr_FR"/>
        </w:rPr>
      </w:r>
      <w:r>
        <w:rPr>
          <w:lang w:val="fr_FR" w:bidi="fr_FR"/>
        </w:rPr>
        <w:t>L'ange continue en lui disant que sa parente Élisabeth est déjà enceinte par la puissance de Dieu, car Dieu peut tout accomplir.</w:t>
      </w:r>
    </w:p>
    <w:p>
      <w:pPr/>
      <w:r>
        <w:rPr>
          <w:lang w:val="fr_FR" w:bidi="fr_FR"/>
        </w:rPr>
      </w:r>
      <w:r>
        <w:rPr>
          <w:lang w:val="fr_FR" w:bidi="fr_FR"/>
        </w:rPr>
        <w:t>Arrêtez la représentation. Demandez à la personne qui joue le rôle de Marie : « Que ressentez-vous ? » Écoutez ses réponses : « Je suis heureuse , « J'ai hâte d'entendre Élisabeth me raconter son histoire », « Je suis reconnaissante au Seigneur ». Reprenez la représentation.</w:t>
      </w:r>
    </w:p>
    <w:p>
      <w:pPr/>
      <w:r>
        <w:rPr>
          <w:lang w:val="fr_FR" w:bidi="fr_FR"/>
        </w:rPr>
      </w:r>
      <w:r>
        <w:rPr>
          <w:lang w:val="fr_FR" w:bidi="fr_FR"/>
        </w:rPr>
        <w:t>Marie répond : « Je suis la servante du Seigneur. Qu'il me soit fait selon ta parole ! » Puis l'ange la quitte.</w:t>
      </w:r>
    </w:p>
    <w:p>
      <w:pPr/>
      <w:r>
        <w:rPr>
          <w:lang w:val="fr_FR" w:bidi="fr_FR"/>
        </w:rPr>
      </w:r>
      <w:r>
        <w:rPr>
          <w:lang w:val="fr_FR" w:bidi="fr_FR"/>
        </w:rPr>
        <w:t>Arrêtez la représentation. Demandez à la personne qui joue le rôle de Marie : « Que ressentez-vous ? » Écoutez ses réponses : « Je suis stupéfaite », « Mais je ne suis pas mariée », « Que va lui dire Joseph ? » « Comment devrais-je me sentir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ce récit, Dieu envoie un autre message par l'ange </w:t>
      </w:r>
      <w:r>
        <w:rPr>
          <w:b/>
          <w:lang w:val="fr_FR" w:bidi="fr_FR"/>
        </w:rPr>
        <w:t>Gabriel</w:t>
      </w:r>
      <w:r>
        <w:rPr>
          <w:lang w:val="fr_FR" w:bidi="fr_FR"/>
        </w:rPr>
        <w:t xml:space="preserve">. Cette fois-ci, il est adressé à une jeune femme nommée Marie. Vérifiez </w:t>
      </w:r>
      <w:r>
        <w:rPr>
          <w:b/>
          <w:lang w:val="fr_FR" w:bidi="fr_FR"/>
        </w:rPr>
        <w:t>comment</w:t>
      </w:r>
      <w:r>
        <w:rPr>
          <w:lang w:val="fr_FR" w:bidi="fr_FR"/>
        </w:rPr>
        <w:t xml:space="preserve"> vous avez déjà traduit le mot « ange » dans Luc. Marie vit à </w:t>
      </w:r>
      <w:r>
        <w:rPr>
          <w:b/>
          <w:lang w:val="fr_FR" w:bidi="fr_FR"/>
        </w:rPr>
        <w:t>Nazareth</w:t>
      </w:r>
      <w:r>
        <w:rPr>
          <w:lang w:val="fr_FR" w:bidi="fr_FR"/>
        </w:rPr>
        <w:t xml:space="preserve">, une petite ville située dans les plaines du sud de la région de Galilée. À cette époque-là, Nazareth ne compte probablement que quelques centaines d'habitants. La région ou province dans la partie nord d'Israël s'appelle la </w:t>
      </w:r>
      <w:r>
        <w:rPr>
          <w:b/>
          <w:lang w:val="fr_FR" w:bidi="fr_FR"/>
        </w:rPr>
        <w:t>Galilée</w:t>
      </w:r>
      <w:r>
        <w:rPr>
          <w:lang w:val="fr_FR" w:bidi="fr_FR"/>
        </w:rPr>
        <w:t>.</w:t>
      </w:r>
    </w:p>
    <w:p>
      <w:pPr/>
      <w:r>
        <w:rPr>
          <w:lang w:val="fr_FR" w:bidi="fr_FR"/>
        </w:rPr>
      </w:r>
      <w:r>
        <w:rPr>
          <w:lang w:val="fr_FR" w:bidi="fr_FR"/>
        </w:rPr>
        <w:t>Si ce n'est pas encore fait, montrez aux traducteurs où se trouvent la région de Galilée et la ville de Nazareth sur une carte d'Israël.</w:t>
      </w:r>
    </w:p>
    <w:p>
      <w:pPr/>
      <w:r>
        <w:rPr>
          <w:lang w:val="fr_FR" w:bidi="fr_FR"/>
        </w:rPr>
      </w:r>
      <w:r>
        <w:rPr>
          <w:lang w:val="fr_FR" w:bidi="fr_FR"/>
        </w:rPr>
        <w:t xml:space="preserve">Marie est une jeune fille </w:t>
      </w:r>
      <w:r>
        <w:rPr>
          <w:b/>
          <w:lang w:val="fr_FR" w:bidi="fr_FR"/>
        </w:rPr>
        <w:t>vierge</w:t>
      </w:r>
      <w:r>
        <w:rPr>
          <w:lang w:val="fr_FR" w:bidi="fr_FR"/>
        </w:rPr>
        <w:t xml:space="preserve">. Ce mot désigne une jeune fille qui n'est pas encore mariée et qui n'a jamais eu de relations sexuelles avec un homme. Dans la culture juive de l'époque, les jeunes filles pouvaient se marier aussi tôt qu'à l'âge de 12 ans. Dans le récit, Marie est fiancée à un homme du nom de Joseph. C'est un </w:t>
      </w:r>
      <w:r>
        <w:rPr>
          <w:b/>
          <w:lang w:val="fr_FR" w:bidi="fr_FR"/>
        </w:rPr>
        <w:t>descendant de David</w:t>
      </w:r>
      <w:r>
        <w:rPr>
          <w:lang w:val="fr_FR" w:bidi="fr_FR"/>
        </w:rPr>
        <w:t xml:space="preserve">. La mention que Joseph est un descendant du roi David est une façon pour Luc de relier Jésus à un ancêtre royal. </w:t>
      </w:r>
      <w:r>
        <w:rPr>
          <w:b/>
          <w:lang w:val="fr_FR" w:bidi="fr_FR"/>
        </w:rPr>
        <w:t>David</w:t>
      </w:r>
      <w:r>
        <w:rPr>
          <w:lang w:val="fr_FR" w:bidi="fr_FR"/>
        </w:rPr>
        <w:t>, second roi d'Israël, avait occupé le trône pendant quarante ans. La Bible le décrit comme « un homme selon le cœur de Dieu ». Le roi David avait voulu construire un temple pour Dieu. C'est alors que Dieu lui avait annoncé que ce serait lui qui lui bâtirait une maison. L'expression « maison de David » dans ce contexte désigne une lignée ou des descendants qui règneraient sur Israël pour toujours. La promesse de Dieu à David concernait la venue du Sauveur : Jésus. Comme Joseph est le « père » de Jésus d'un point de vue légal, Jésus est le « fils de David ».</w:t>
      </w:r>
    </w:p>
    <w:p>
      <w:pPr/>
      <w:r>
        <w:rPr>
          <w:lang w:val="fr_FR" w:bidi="fr_FR"/>
        </w:rPr>
      </w:r>
      <w:r>
        <w:rPr>
          <w:lang w:val="fr_FR" w:bidi="fr_FR"/>
        </w:rPr>
        <w:t xml:space="preserve">Quand Gabriel salue Marie, il lui dit qu'une grâce lui a été faite et qu'elle a </w:t>
      </w:r>
      <w:r>
        <w:rPr>
          <w:b/>
          <w:lang w:val="fr_FR" w:bidi="fr_FR"/>
        </w:rPr>
        <w:t>trouvé grâce devant Dieu</w:t>
      </w:r>
      <w:r>
        <w:rPr>
          <w:lang w:val="fr_FR" w:bidi="fr_FR"/>
        </w:rPr>
        <w:t>. Cette formulation est importante, car elle montre que c'est Dieu qui a choisi Marie. Cela souligne qu'il accorde sa faveur à certains hommes et certaines femmes. Cela n'est pas basé sur la valeur de la personne. Une grâce a été faite à Marie parce que Dieu l'a choisie pour être la mère du Sauveur promis.</w:t>
      </w:r>
    </w:p>
    <w:p>
      <w:pPr/>
      <w:r>
        <w:rPr>
          <w:lang w:val="fr_FR" w:bidi="fr_FR"/>
        </w:rPr>
      </w:r>
      <w:r>
        <w:rPr>
          <w:lang w:val="fr_FR" w:bidi="fr_FR"/>
        </w:rPr>
        <w:t xml:space="preserve">Marie s'est </w:t>
      </w:r>
      <w:r>
        <w:rPr>
          <w:b/>
          <w:lang w:val="fr_FR" w:bidi="fr_FR"/>
        </w:rPr>
        <w:t>sentie troublée</w:t>
      </w:r>
      <w:r>
        <w:rPr>
          <w:lang w:val="fr_FR" w:bidi="fr_FR"/>
        </w:rPr>
        <w:t xml:space="preserve"> par cette salutation. Cela aurait été étrange que quelqu'un d'aussi humble qu'elle reçoive de telles salutations. Dans la culture juive, il était inhabituel que l'on s'adresse à une femme de cette façon. La salutation qu'elle reçoit montre qu'elle a été choisie pour servir Dieu. Gabriel lui dit que Dieu va lui donner un fils et que son nom sera </w:t>
      </w:r>
      <w:r>
        <w:rPr>
          <w:b/>
          <w:lang w:val="fr_FR" w:bidi="fr_FR"/>
        </w:rPr>
        <w:t>Jésus</w:t>
      </w:r>
      <w:r>
        <w:rPr>
          <w:lang w:val="fr_FR" w:bidi="fr_FR"/>
        </w:rPr>
        <w:t xml:space="preserve">. Jésus signifie « l'Éternel sauve » ou « Dieu sauve ». Il allait être le Sauveur promis que les Juifs attendaient. L'ange dit à Marie que Jésus sera appelé </w:t>
      </w:r>
      <w:r>
        <w:rPr>
          <w:b/>
          <w:lang w:val="fr_FR" w:bidi="fr_FR"/>
        </w:rPr>
        <w:t>Fils du Très-Haut</w:t>
      </w:r>
      <w:r>
        <w:rPr>
          <w:lang w:val="fr_FR" w:bidi="fr_FR"/>
        </w:rPr>
        <w:t>. Cette expression offre un parallèle à l'expression que l'ange utilise ensuite : « Fils de Dieu ». Le Très-Haut est un titre de Dieu dans l'Ancien Testament, parce que Dieu est très élevé et qu'il est au ciel. Dans certaines langues, il sera peut-être plus facile de traduire par « le Dieu Très-Haut l'appellera son Fils ».</w:t>
      </w:r>
    </w:p>
    <w:p>
      <w:pPr/>
      <w:r>
        <w:rPr>
          <w:lang w:val="fr_FR" w:bidi="fr_FR"/>
        </w:rPr>
      </w:r>
      <w:r>
        <w:rPr>
          <w:lang w:val="fr_FR" w:bidi="fr_FR"/>
        </w:rPr>
        <w:t xml:space="preserve">Gabriel dit que Dieu lui donnera le </w:t>
      </w:r>
      <w:r>
        <w:rPr>
          <w:b/>
          <w:lang w:val="fr_FR" w:bidi="fr_FR"/>
        </w:rPr>
        <w:t>trône de son père David</w:t>
      </w:r>
      <w:r>
        <w:rPr>
          <w:lang w:val="fr_FR" w:bidi="fr_FR"/>
        </w:rPr>
        <w:t>. Cette formulation montre que Jésus sera le Sauveur royal, car ce sera un descendant du roi David. Le trône a plusieurs significations. Cela ne signifie pas seulement que Jésus régnera sur Israël comme le roi David bien avant lui. Cela signifie aussi que Jésus aura autorité. « David, son père » peut aussi se traduire par « son ancêtre David ».</w:t>
      </w:r>
    </w:p>
    <w:p>
      <w:pPr/>
      <w:r>
        <w:rPr>
          <w:lang w:val="fr_FR" w:bidi="fr_FR"/>
        </w:rPr>
      </w:r>
      <w:r>
        <w:rPr>
          <w:lang w:val="fr_FR" w:bidi="fr_FR"/>
        </w:rPr>
        <w:t xml:space="preserve">Marie demande comment cela se produira puisqu'elle est vierge. Gabriel lui dit : « Le </w:t>
      </w:r>
      <w:r>
        <w:rPr>
          <w:b/>
          <w:lang w:val="fr_FR" w:bidi="fr_FR"/>
        </w:rPr>
        <w:t>Saint-Esprit viendra sur toi</w:t>
      </w:r>
      <w:r>
        <w:rPr>
          <w:lang w:val="fr_FR" w:bidi="fr_FR"/>
        </w:rPr>
        <w:t xml:space="preserve"> ». Cela doit être formulé avec prudence. Il ne faut pas que la formulation puisse être comprise comme une possession ou des relations sexuelles. Quelle que soit la formulation que vous choisirez dans votre langue, elle devrait montrer que l'enfant est conçu par la puissance de la présence de Dieu et non pas par des actions humaines. Le </w:t>
      </w:r>
      <w:r>
        <w:rPr>
          <w:b/>
          <w:lang w:val="fr_FR" w:bidi="fr_FR"/>
        </w:rPr>
        <w:t>Saint-Esprit</w:t>
      </w:r>
      <w:r>
        <w:rPr>
          <w:lang w:val="fr_FR" w:bidi="fr_FR"/>
        </w:rPr>
        <w:t xml:space="preserve">, la puissance de Dieu, reposera sur Marie et elle portera le Fils de Dieu. Vérifiez comment vous avez déjà traduit l'expression « Saint-Esprit » dans Luc. </w:t>
      </w:r>
    </w:p>
    <w:p>
      <w:pPr/>
      <w:r>
        <w:rPr>
          <w:lang w:val="fr_FR" w:bidi="fr_FR"/>
        </w:rPr>
      </w:r>
      <w:r>
        <w:rPr>
          <w:lang w:val="fr_FR" w:bidi="fr_FR"/>
        </w:rPr>
        <w:t xml:space="preserve">Quand Gabriel dit que l'enfant sera </w:t>
      </w:r>
      <w:r>
        <w:rPr>
          <w:b/>
          <w:lang w:val="fr_FR" w:bidi="fr_FR"/>
        </w:rPr>
        <w:t>saint</w:t>
      </w:r>
      <w:r>
        <w:rPr>
          <w:lang w:val="fr_FR" w:bidi="fr_FR"/>
        </w:rPr>
        <w:t>, le mot « saint » fait référence à quelque chose de mis à part pour un but spécial devant Dieu. Quand le mot « saint » décrit Dieu lui-même, cela veut dire qu'il est différent de sa création et qu'il est moralement parfait. Cela fait également référence à sa majesté et à sa puissance.</w:t>
      </w:r>
    </w:p>
    <w:p>
      <w:pPr/>
      <w:r>
        <w:rPr>
          <w:lang w:val="fr_FR" w:bidi="fr_FR"/>
        </w:rPr>
      </w:r>
      <w:r>
        <w:rPr>
          <w:lang w:val="fr_FR" w:bidi="fr_FR"/>
        </w:rPr>
        <w:t>Si la définition complète du mot « saint » est trop difficile à comprendre pour vos auditeurs, il sera peut-être nécessaire d'inclure une courte description de ce que le mot veut dire dans votre traduction.</w:t>
      </w:r>
    </w:p>
    <w:p>
      <w:pPr/>
      <w:r>
        <w:rPr>
          <w:lang w:val="fr_FR" w:bidi="fr_FR"/>
        </w:rPr>
      </w:r>
      <w:r>
        <w:rPr>
          <w:lang w:val="fr_FR" w:bidi="fr_FR"/>
        </w:rPr>
        <w:t xml:space="preserve">Non seulement Jésus sera-t-il saint, mais il sera également appelé </w:t>
      </w:r>
      <w:r>
        <w:rPr>
          <w:b/>
          <w:lang w:val="fr_FR" w:bidi="fr_FR"/>
        </w:rPr>
        <w:t>Fils de Dieu</w:t>
      </w:r>
      <w:r>
        <w:rPr>
          <w:lang w:val="fr_FR" w:bidi="fr_FR"/>
        </w:rPr>
        <w:t>. Cette expression montre la relation spéciale de Jésus avec Dieu. Il est le Fils, et Dieu est son Père. Toutefois, il devrait être clair dans votre traduction que Jésus n'est pas le résultat d'une union physique entre Dieu et une femme.</w:t>
      </w:r>
    </w:p>
    <w:p>
      <w:pPr/>
      <w:r>
        <w:rPr>
          <w:lang w:val="fr_FR" w:bidi="fr_FR"/>
        </w:rPr>
      </w:r>
      <w:r>
        <w:rPr>
          <w:lang w:val="fr_FR" w:bidi="fr_FR"/>
        </w:rPr>
        <w:t xml:space="preserve">Gabriel annonce à Marie la bonne nouvelle que sa parente Élisabeth, qui ne pouvait pas avoir d'enfants, est maintenant enceinte de six mois. Il souligne que rien n'est impossible à Dieu. Marie accepte humblement le message que Dieu lui adresse et se décrit elle-même comme la </w:t>
      </w:r>
      <w:r>
        <w:rPr>
          <w:b/>
          <w:lang w:val="fr_FR" w:bidi="fr_FR"/>
        </w:rPr>
        <w:t>servante du Seigneur</w:t>
      </w:r>
      <w:r>
        <w:rPr>
          <w:lang w:val="fr_FR" w:bidi="fr_FR"/>
        </w:rPr>
        <w:t>. Cela pourrait se traduire comme Marie étant prête à servir Dieu, comme voulant le servir. Votre traduction ne doit pas donner l'impression qu'il s'agit d'un service forcé. Puis l'ange la quitte.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1:26–38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4">
        <w:r>
          <w:rPr>
            <w:lang w:val="fr_FR" w:bidi="fr_FR"/>
          </w:rPr>
          <w:rPr>
            <w:color w:val="0000EE"/>
            <w:u w:val="single"/>
          </w:rPr>
          <w:t>Écouter et Cœur</w:t>
        </w:r>
      </w:hyperlink>
      <w:r>
        <w:rPr>
          <w:lang w:val="fr_FR" w:bidi="fr_FR"/>
        </w:rPr>
        <w:t xml:space="preserve"> (616 KB)</w:t>
      </w:r>
      <w:r>
        <w:rPr>
          <w:lang w:val="fr_FR" w:bidi="fr_FR"/>
        </w:rPr>
      </w:r>
    </w:p>
    <w:p>
      <w:pPr>
        <w:pStyle w:val="ListBullet"/>
        <w:spacing w:line="240" w:lineRule="auto"/>
        <w:ind w:left="720"/>
      </w:pPr>
      <w:r>
        <w:rPr>
          <w:lang w:val="fr_FR" w:bidi="fr_FR"/>
        </w:rPr>
      </w:r>
      <w:hyperlink r:id="rId25">
        <w:r>
          <w:rPr>
            <w:lang w:val="fr_FR" w:bidi="fr_FR"/>
          </w:rPr>
          <w:rPr>
            <w:color w:val="0000EE"/>
            <w:u w:val="single"/>
          </w:rPr>
          <w:t>Planter le Décor</w:t>
        </w:r>
      </w:hyperlink>
      <w:r>
        <w:rPr>
          <w:lang w:val="fr_FR" w:bidi="fr_FR"/>
        </w:rPr>
        <w:t xml:space="preserve"> (4.1 MB)</w:t>
      </w:r>
      <w:r>
        <w:rPr>
          <w:lang w:val="fr_FR" w:bidi="fr_FR"/>
        </w:rPr>
      </w:r>
    </w:p>
    <w:p>
      <w:pPr>
        <w:pStyle w:val="ListBullet"/>
        <w:spacing w:line="240" w:lineRule="auto"/>
        <w:ind w:left="720"/>
      </w:pPr>
      <w:r>
        <w:rPr>
          <w:lang w:val="fr_FR" w:bidi="fr_FR"/>
        </w:rPr>
      </w:r>
      <w:hyperlink r:id="rId26">
        <w:r>
          <w:rPr>
            <w:lang w:val="fr_FR" w:bidi="fr_FR"/>
          </w:rPr>
          <w:rPr>
            <w:color w:val="0000EE"/>
            <w:u w:val="single"/>
          </w:rPr>
          <w:t>Définir les Scènes</w:t>
        </w:r>
      </w:hyperlink>
      <w:r>
        <w:rPr>
          <w:lang w:val="fr_FR" w:bidi="fr_FR"/>
        </w:rPr>
        <w:t xml:space="preserve"> (2.1 MB)</w:t>
      </w:r>
      <w:r>
        <w:rPr>
          <w:lang w:val="fr_FR" w:bidi="fr_FR"/>
        </w:rPr>
      </w:r>
    </w:p>
    <w:p>
      <w:pPr>
        <w:pStyle w:val="ListBullet"/>
        <w:spacing w:line="240" w:lineRule="auto"/>
        <w:ind w:left="720"/>
      </w:pPr>
      <w:r>
        <w:rPr>
          <w:lang w:val="fr_FR" w:bidi="fr_FR"/>
        </w:rPr>
      </w:r>
      <w:hyperlink r:id="rId27">
        <w:r>
          <w:rPr>
            <w:lang w:val="fr_FR" w:bidi="fr_FR"/>
          </w:rPr>
          <w:rPr>
            <w:color w:val="0000EE"/>
            <w:u w:val="single"/>
          </w:rPr>
          <w:t>Intégration du Texte</w:t>
        </w:r>
      </w:hyperlink>
      <w:r>
        <w:rPr>
          <w:lang w:val="fr_FR" w:bidi="fr_FR"/>
        </w:rPr>
        <w:t xml:space="preserve"> (3.5 MB)</w:t>
      </w:r>
      <w:r>
        <w:rPr>
          <w:lang w:val="fr_FR" w:bidi="fr_FR"/>
        </w:rPr>
      </w:r>
    </w:p>
    <w:p>
      <w:pPr>
        <w:pStyle w:val="ListBullet"/>
        <w:spacing w:line="240" w:lineRule="auto"/>
        <w:ind w:left="720"/>
      </w:pPr>
      <w:r>
        <w:rPr>
          <w:lang w:val="fr_FR" w:bidi="fr_FR"/>
        </w:rPr>
      </w:r>
      <w:hyperlink r:id="rId28">
        <w:r>
          <w:rPr>
            <w:lang w:val="fr_FR" w:bidi="fr_FR"/>
          </w:rPr>
          <w:rPr>
            <w:color w:val="0000EE"/>
            <w:u w:val="single"/>
          </w:rPr>
          <w:t>Combler les Lacunes</w:t>
        </w:r>
      </w:hyperlink>
      <w:r>
        <w:rPr>
          <w:lang w:val="fr_FR" w:bidi="fr_FR"/>
        </w:rPr>
        <w:t xml:space="preserve"> (4.3 MB)</w:t>
      </w:r>
      <w:r>
        <w:rPr>
          <w:lang w:val="fr_FR" w:bidi="fr_FR"/>
        </w:rPr>
      </w:r>
    </w:p>
    <w:p>
      <w:pPr>
        <w:pStyle w:val="ListBullet"/>
        <w:spacing w:line="240" w:lineRule="auto"/>
        <w:ind w:left="720"/>
      </w:pPr>
      <w:r>
        <w:rPr>
          <w:lang w:val="fr_FR" w:bidi="fr_FR"/>
        </w:rPr>
      </w:r>
      <w:hyperlink r:id="rId29">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1:39–56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1.39–56. Laissez la parole de Dieu entrer dans vos cœurs. Écoutez ce texte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Luc continue son récit de la vie de Jésus dans l'ordre où les événements se sont produits. Le récit commence avec Marie à Nazareth, juste après sa conversation avec le messager de Dieu, Gabriel. Marie se dépêche d'aller voir sa parente plus âgée Élisabeth parce que Gabriel lui a dit qu'elle n'est plus stérile, mais enceinte. Marie se prépare au voyage et part quelques jours plus tard rendre visite à Élisabeth. Il y a entre 100 et 150 kilomètres entre Nazareth et la région de Judée. La Judée est une région de collines. Cela lui aurait pris entre trois et cinq jours, dépendemment du mode de transport choisi. Elle aurait pu y aller en marchant ou à dos d'âne.</w:t>
      </w:r>
    </w:p>
    <w:p>
      <w:pPr/>
      <w:r>
        <w:rPr>
          <w:lang w:val="fr_FR" w:bidi="fr_FR"/>
        </w:rPr>
      </w:r>
      <w:r>
        <w:rPr>
          <w:lang w:val="fr_FR" w:bidi="fr_FR"/>
        </w:rPr>
        <w:t>Montrez à votre équipe de traduction une carte sur laquelle vous pourrez voir l'itinéraire de Nazareth à la Judée. Vous aurez ainsi une meilleure idée de la distance que Marie a dû parcourir.</w:t>
      </w:r>
    </w:p>
    <w:p>
      <w:pPr/>
      <w:r>
        <w:rPr>
          <w:lang w:val="fr_FR" w:bidi="fr_FR"/>
        </w:rPr>
      </w:r>
      <w:r>
        <w:rPr>
          <w:lang w:val="fr_FR" w:bidi="fr_FR"/>
        </w:rPr>
        <w:t>Marie arrive dans la ville où vivent Élisabeth et Zacharie. La Judée est une région de collines et de montagnes. Marie entre dans la maison et salue Élisabeth. Dans la culture juive, la personne plus jeune salue toujours la personne plus âgée en premier. Élisabeth venait d'une famille de sacrificateurs. Elle était à la fois plus âgée et d'un statut supérieur. Quand Élisabeth entend la voix de Marie, son bébé bouge fortement dans son ventre. Puis Élisabeth est remplie du Saint-Esprit, qui la guide dans ses paroles à Marie. Assurez-vous qu'il soit clair qu'Élisabeth n'aurait pas pu savoir ces choses toute seule et qu'elle n'a pu les dire que parce que le Saint-Esprit l'a guidée.</w:t>
      </w:r>
    </w:p>
    <w:p>
      <w:pPr/>
      <w:r>
        <w:rPr>
          <w:lang w:val="fr_FR" w:bidi="fr_FR"/>
        </w:rPr>
      </w:r>
      <w:r>
        <w:rPr>
          <w:lang w:val="fr_FR" w:bidi="fr_FR"/>
        </w:rPr>
        <w:t>Si parler du ventre d'une mère n'est pas quelque chose qui se fait naturellement dans votre culture, vous pouvez aussi traduire par « l'enfant qui était en elle ».</w:t>
      </w:r>
    </w:p>
    <w:p>
      <w:pPr/>
      <w:r>
        <w:rPr>
          <w:lang w:val="fr_FR" w:bidi="fr_FR"/>
        </w:rPr>
      </w:r>
      <w:r>
        <w:rPr>
          <w:lang w:val="fr_FR" w:bidi="fr_FR"/>
        </w:rPr>
        <w:t>D'une voix forte, elle s'écrie en disant à Marie qu'elle est plus bénie que toute autre femme et que Dieu a montré une faveur spéciale à son bébé. Le Saint-Esprit révèle à Élisabeth que le bébé de Marie est le Sauveur promis que tous attendaient. Ce n'est pas quelque chose qu'Élisabeth aurait pu savoir toute seule. Elle est stupéfaite et remplie d'humilité et demande comment elle est si honorée que la mère du Sauveur promis vienne lui rendre visite. Elle dit ensuite à Marie que son bébé a fortement bougé dans son ventre, à cause de la joie qu'il a éprouvée. Élisabeth dit à Marie qu'elle est bénie parce qu'elle a cru. Elle parle de la façon dont Marie a cru et accepté ce que Gabriel lui a dit.</w:t>
      </w:r>
    </w:p>
    <w:p>
      <w:pPr/>
      <w:r>
        <w:rPr>
          <w:lang w:val="fr_FR" w:bidi="fr_FR"/>
        </w:rPr>
      </w:r>
      <w:r>
        <w:rPr>
          <w:lang w:val="fr_FR" w:bidi="fr_FR"/>
        </w:rPr>
        <w:t>Marie répond à Élisabeth en louant Dieu pour sa miséricorde envers elle et son peuple, Israël.</w:t>
      </w:r>
    </w:p>
    <w:p>
      <w:pPr/>
      <w:r>
        <w:rPr>
          <w:lang w:val="fr_FR" w:bidi="fr_FR"/>
        </w:rPr>
      </w:r>
      <w:r>
        <w:rPr>
          <w:lang w:val="fr_FR" w:bidi="fr_FR"/>
        </w:rPr>
        <w:t>Vous allez mener une discussion de groupe. Demandez à l'équipe quelles expressions artistiques sont utilisées dans votre culture, comme par exemple les chants et les poèmes. Quelle est la différence entre un chant et un poème ? Quel genre de langage est utilisé pour les chants ? Quel genre de langage est utilisé pour les poèmes ? Les poèmes sont-ils chantés ou récités pour raconter des événements qui se sont réellement produits ou seulement des événements qui ne sont pas réels ? Ce chant serait-il mieux exprimé comme un poème ?</w:t>
      </w:r>
    </w:p>
    <w:p>
      <w:pPr/>
      <w:r>
        <w:rPr>
          <w:lang w:val="fr_FR" w:bidi="fr_FR"/>
        </w:rPr>
      </w:r>
      <w:r>
        <w:rPr>
          <w:lang w:val="fr_FR" w:bidi="fr_FR"/>
        </w:rPr>
        <w:t>Marie dit que son esprit se réjouit en Dieu son Sauveur. Elle le loue d'avoir agit avec bonté envers elle en la choisissant pour être la mère du Sauveur promis, même si elle a un statut social inférieur. Il est important de comprendre que son statut bas ou humble signifie qu'elle reconnaît qu'elle n'est pas importante. C'est juste une jeune fille pauvre. Assurez-vous que votre traduction exprime que c'est grâce à la bonté de Dieu envers elle que les générations futures la considéreront bienheureuse ou bénie, et non pas à cause de quelque chose qu'elle aurait fait elle-même. Marie dit que Dieu montre sa miséricorde à ceux qui le craignent. Cela ne veut pas dire que les gens sont terrifiés face lui. Cela veut dire qu'ils ont une profonde révérence ou crainte de lui et qu'ils se soumettent à lui. Marie dit que Dieu montre sa miséricorde à tous, et aux enfants de leurs enfants, quand ils le craignent. Marie ne loue pas Dieu seulement pour le passé, mais pour ce qu'il va faire à travers son enfant à naître, le Sauveur promis.</w:t>
      </w:r>
    </w:p>
    <w:p>
      <w:pPr/>
      <w:r>
        <w:rPr>
          <w:lang w:val="fr_FR" w:bidi="fr_FR"/>
        </w:rPr>
      </w:r>
      <w:r>
        <w:rPr>
          <w:lang w:val="fr_FR" w:bidi="fr_FR"/>
        </w:rPr>
        <w:t>La référence de Marie aux ancêtres d'Israël est importante. Le peuple de Dieu a été nommé d'après Jacob, qui était aussi appelé Israël. Abraham était l'ancêtre de Jacob. Dieu a promis à son peuple qu'il l'aiderait toujours. Marie dit qu'il a montré de la bonté envers eux en envoyant le Sauveur promis.</w:t>
      </w:r>
    </w:p>
    <w:p>
      <w:pPr/>
      <w:r>
        <w:rPr>
          <w:lang w:val="fr_FR" w:bidi="fr_FR"/>
        </w:rPr>
      </w:r>
      <w:r>
        <w:rPr>
          <w:lang w:val="fr_FR" w:bidi="fr_FR"/>
        </w:rPr>
        <w:t>Comment votre culture voit-elle Marie comme mère du Sauveur ? Ce verset nous dit que Marie a été bénie par Dieu. Dieu l'a traitée avec bienveillance et avec bonté. Comment les récits de ce genre sont-ils racontés dans votre culture ?</w:t>
      </w:r>
    </w:p>
    <w:p>
      <w:pPr/>
      <w:r>
        <w:rPr>
          <w:lang w:val="fr_FR" w:bidi="fr_FR"/>
        </w:rPr>
      </w:r>
      <w:r>
        <w:rPr>
          <w:lang w:val="fr_FR" w:bidi="fr_FR"/>
        </w:rPr>
        <w:t>Marie passe trois mois avec Élisabeth avant de retourner chez elle à Nazareth. Comme Élisabeth était déjà enceinte de six mois quand Marie a été lui rendre visite, il est possible que Marie soit restée jusqu'à la naissance du bébé d'Élisabeth.</w:t>
      </w:r>
    </w:p>
    <w:p>
      <w:pPr/>
      <w:r>
        <w:rPr>
          <w:lang w:val="fr_FR" w:bidi="fr_FR"/>
        </w:rPr>
      </w:r>
      <w:r>
        <w:rPr>
          <w:lang w:val="fr_FR" w:bidi="fr_FR"/>
        </w:rPr>
        <w:t>Ce passage montre qu'Élisabeth et Marie ont reconnu que Dieu accomplissait ses promesses et qu'il répondait aux prières d'Israël à travers leurs deux grossesses miraculeuses.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Marie se hâte d'aller chez Zacharie et salue Élisabeth.</w:t>
      </w:r>
    </w:p>
    <w:p>
      <w:pPr/>
      <w:r>
        <w:rPr>
          <w:lang w:val="fr_FR" w:bidi="fr_FR"/>
        </w:rPr>
      </w:r>
      <w:r>
        <w:rPr>
          <w:b/>
          <w:lang w:val="fr_FR" w:bidi="fr_FR"/>
        </w:rPr>
        <w:t>Deuxième partie :</w:t>
      </w:r>
      <w:r>
        <w:rPr>
          <w:lang w:val="fr_FR" w:bidi="fr_FR"/>
        </w:rPr>
        <w:t xml:space="preserve"> L'enfant d'Élisabeth bouge fortement quand Élisabeth entend le son de la voix de Marie. Remplie du Saint-Esprit, Élisabeth bénit Marie et lui explique ce qui vient juste de se passer.</w:t>
      </w:r>
    </w:p>
    <w:p>
      <w:pPr/>
      <w:r>
        <w:rPr>
          <w:lang w:val="fr_FR" w:bidi="fr_FR"/>
        </w:rPr>
      </w:r>
      <w:r>
        <w:rPr>
          <w:b/>
          <w:lang w:val="fr_FR" w:bidi="fr_FR"/>
        </w:rPr>
        <w:t>Troisième partie :</w:t>
      </w:r>
      <w:r>
        <w:rPr>
          <w:lang w:val="fr_FR" w:bidi="fr_FR"/>
        </w:rPr>
        <w:t xml:space="preserve"> Marie loue Dieu pour ce qu'il a fait pour elle et se souvient de ce qu'il a fait pour son peuple, Israël.</w:t>
      </w:r>
    </w:p>
    <w:p>
      <w:pPr/>
      <w:r>
        <w:rPr>
          <w:lang w:val="fr_FR" w:bidi="fr_FR"/>
        </w:rPr>
      </w:r>
      <w:r>
        <w:rPr>
          <w:b/>
          <w:lang w:val="fr_FR" w:bidi="fr_FR"/>
        </w:rPr>
        <w:t>Quatrième partie :</w:t>
      </w:r>
      <w:r>
        <w:rPr>
          <w:lang w:val="fr_FR" w:bidi="fr_FR"/>
        </w:rPr>
        <w:t xml:space="preserve"> Marie reste trois mois avec Élisabeth avant de retourner chez elle.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Élisabeth</w:t>
      </w:r>
    </w:p>
    <w:p>
      <w:pPr>
        <w:pStyle w:val="ListBullet"/>
        <w:spacing w:line="240" w:lineRule="auto"/>
        <w:ind w:left="720"/>
      </w:pPr>
      <w:r>
        <w:rPr>
          <w:lang w:val="fr_FR" w:bidi="fr_FR"/>
        </w:rPr>
      </w:r>
      <w:r>
        <w:rPr>
          <w:lang w:val="fr_FR" w:bidi="fr_FR"/>
        </w:rPr>
        <w:t>L'enfant d'Élisabeth en elle</w:t>
      </w:r>
    </w:p>
    <w:p>
      <w:pPr>
        <w:pStyle w:val="ListBullet"/>
        <w:spacing w:line="240" w:lineRule="auto"/>
        <w:ind w:left="720"/>
      </w:pPr>
      <w:r>
        <w:rPr>
          <w:lang w:val="fr_FR" w:bidi="fr_FR"/>
        </w:rPr>
      </w:r>
      <w:r>
        <w:rPr>
          <w:lang w:val="fr_FR" w:bidi="fr_FR"/>
        </w:rPr>
        <w:t>Marie</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Marie s'en va rendre visite à Élisabeth.</w:t>
      </w:r>
    </w:p>
    <w:p>
      <w:pPr/>
      <w:r>
        <w:rPr>
          <w:lang w:val="fr_FR" w:bidi="fr_FR"/>
        </w:rPr>
      </w:r>
      <w:r>
        <w:rPr>
          <w:lang w:val="fr_FR" w:bidi="fr_FR"/>
        </w:rPr>
        <w:t>Il est important de se rappeler que Marie part peu de temps après l'annonce de l'ange concernant la grossesse d'Élisabeth. Ce voyage lui aurait pris entre trois et cinq jours.</w:t>
      </w:r>
    </w:p>
    <w:p>
      <w:pPr/>
      <w:r>
        <w:rPr>
          <w:lang w:val="fr_FR" w:bidi="fr_FR"/>
        </w:rPr>
      </w:r>
      <w:r>
        <w:rPr>
          <w:lang w:val="fr_FR" w:bidi="fr_FR"/>
        </w:rPr>
        <w:t>Quand Marie arrive chez Élisabeth, c'est elle salue son aînée en premier selon la coutume. L'enfant qui est en Élisabeth tréssaille de joie à l'intérieur d'elle.</w:t>
      </w:r>
    </w:p>
    <w:p>
      <w:pPr/>
      <w:r>
        <w:rPr>
          <w:lang w:val="fr_FR" w:bidi="fr_FR"/>
        </w:rPr>
      </w:r>
      <w:r>
        <w:rPr>
          <w:lang w:val="fr_FR" w:bidi="fr_FR"/>
        </w:rPr>
        <w:t>Ce fort mouvement de son enfant en Élisabeth est différent des mouvements normaux d'un enfant dans le ventre de sa mère.</w:t>
      </w:r>
    </w:p>
    <w:p>
      <w:pPr/>
      <w:r>
        <w:rPr>
          <w:lang w:val="fr_FR" w:bidi="fr_FR"/>
        </w:rPr>
      </w:r>
      <w:r>
        <w:rPr>
          <w:lang w:val="fr_FR" w:bidi="fr_FR"/>
        </w:rPr>
        <w:t>Après cela, Élisabeth dit à Marie qu'elle est bénie entre toutes les femmes et qu'elle se sent honorée que Marie, la mère de son seigneur, lui rende visiste.</w:t>
      </w:r>
    </w:p>
    <w:p>
      <w:pPr/>
      <w:r>
        <w:rPr>
          <w:lang w:val="fr_FR" w:bidi="fr_FR"/>
        </w:rPr>
      </w:r>
      <w:r>
        <w:rPr>
          <w:lang w:val="fr_FR" w:bidi="fr_FR"/>
        </w:rPr>
        <w:t>Tout ce qu'Élisabeth dit, c'est parce qu'elle est remplie du Saint-Esprit. Elle n'aurait pas pu savoir autrement que Marie attendait un enfant ou qu'elle avait cru la parole du Seigneur.</w:t>
      </w:r>
    </w:p>
    <w:p>
      <w:pPr/>
      <w:r>
        <w:rPr>
          <w:lang w:val="fr_FR" w:bidi="fr_FR"/>
        </w:rPr>
      </w:r>
      <w:r>
        <w:rPr>
          <w:lang w:val="fr_FR" w:bidi="fr_FR"/>
        </w:rPr>
        <w:t>Marie répond par un chant au Seigneur pour ce qu'il est en train d'accomplir à travers elle.</w:t>
      </w:r>
    </w:p>
    <w:p>
      <w:pPr/>
      <w:r>
        <w:rPr>
          <w:lang w:val="fr_FR" w:bidi="fr_FR"/>
        </w:rPr>
      </w:r>
      <w:r>
        <w:rPr>
          <w:lang w:val="fr_FR" w:bidi="fr_FR"/>
        </w:rPr>
        <w:t>La réaction de Marie reflète tout d'abord qu'elle reconnaît qui est Dieu dans sa vie. Elle reconnaît aussi clairement que sa position dans la société est très basse, et que Dieu lui a montré sa miséricorde. Ensuite, elle reconnaît comment Dieu a agi pendant toute l'histoire de son peuple en lui montrant sa miséricorde.</w:t>
      </w:r>
    </w:p>
    <w:p>
      <w:pPr/>
      <w:r>
        <w:rPr>
          <w:lang w:val="fr_FR" w:bidi="fr_FR"/>
        </w:rPr>
      </w:r>
      <w:r>
        <w:rPr>
          <w:lang w:val="fr_FR" w:bidi="fr_FR"/>
        </w:rPr>
        <w:t>Finalement, Marie retourne chez elle.</w:t>
      </w:r>
    </w:p>
    <w:p>
      <w:pPr/>
      <w:r>
        <w:rPr>
          <w:lang w:val="fr_FR" w:bidi="fr_FR"/>
        </w:rPr>
      </w:r>
      <w:r>
        <w:rPr>
          <w:lang w:val="fr_FR" w:bidi="fr_FR"/>
        </w:rPr>
        <w:t>Il doit être clair qu'elle ne va pas chez Joseph, car elle est fiancée à lui, mais elle n'est pas encore mariée avec lui.</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Élisabeth</w:t>
      </w:r>
    </w:p>
    <w:p>
      <w:pPr>
        <w:pStyle w:val="ListBullet"/>
        <w:spacing w:line="240" w:lineRule="auto"/>
        <w:ind w:left="720"/>
      </w:pPr>
      <w:r>
        <w:rPr>
          <w:lang w:val="fr_FR" w:bidi="fr_FR"/>
        </w:rPr>
      </w:r>
      <w:r>
        <w:rPr>
          <w:lang w:val="fr_FR" w:bidi="fr_FR"/>
        </w:rPr>
        <w:t>L'enfant d'Élisabeth en elle</w:t>
      </w:r>
    </w:p>
    <w:p>
      <w:pPr>
        <w:pStyle w:val="ListBullet"/>
        <w:spacing w:line="240" w:lineRule="auto"/>
        <w:ind w:left="720"/>
      </w:pPr>
      <w:r>
        <w:rPr>
          <w:lang w:val="fr_FR" w:bidi="fr_FR"/>
        </w:rPr>
      </w:r>
      <w:r>
        <w:rPr>
          <w:lang w:val="fr_FR" w:bidi="fr_FR"/>
        </w:rPr>
        <w:t>Marie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de représenter le fait qu'Élisabeth est enceinte de six mois. Le voyage de Marie couvre une longue distance. Elle met entre trois et cinq jours à arriver chez Élisabeth.</w:t>
      </w:r>
    </w:p>
    <w:p>
      <w:pPr/>
      <w:r>
        <w:rPr>
          <w:lang w:val="fr_FR" w:bidi="fr_FR"/>
        </w:rPr>
      </w:r>
      <w:r>
        <w:rPr>
          <w:lang w:val="fr_FR" w:bidi="fr_FR"/>
        </w:rPr>
        <w:t>Quand Marie arrive et salue Élisabeth, le bébé de celle-ci trésaille de joie dans son ventre. Quand Élisabeth parle à Marie, c'est sous l'inspiration du Saint-Esprit.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Marie quitte sa maison et fait un voyage de plusieurs jours. Elle arrive chez Élisabeth.</w:t>
      </w:r>
    </w:p>
    <w:p>
      <w:pPr/>
      <w:r>
        <w:rPr>
          <w:lang w:val="fr_FR" w:bidi="fr_FR"/>
        </w:rPr>
      </w:r>
      <w:r>
        <w:rPr>
          <w:lang w:val="fr_FR" w:bidi="fr_FR"/>
        </w:rPr>
        <w:t>Arrêtez la représentation. Demandez à la personne qui joue le rôle de Marie : « Que ressentez-vous ? », « À quoi pensez-vous en ce moment ? » Écoutez ses réponses : « Je suis curieuse », « Je suis impatiente de voir Élisabeth », « Je suis si heureuse », « Je me souviens de tout ce que l'ange m'a dit ». Reprenez la représentation.</w:t>
      </w:r>
    </w:p>
    <w:p>
      <w:pPr/>
      <w:r>
        <w:rPr>
          <w:lang w:val="fr_FR" w:bidi="fr_FR"/>
        </w:rPr>
      </w:r>
      <w:r>
        <w:rPr>
          <w:lang w:val="fr_FR" w:bidi="fr_FR"/>
        </w:rPr>
        <w:t>Marie arrive et salue sa parente Élisabeth. Celle-ci sent le bébé bouger dans son ventre quand Marie la salue. C'est un mouvement auquel elle ne s'attendait pas.</w:t>
      </w:r>
    </w:p>
    <w:p>
      <w:pPr/>
      <w:r>
        <w:rPr>
          <w:lang w:val="fr_FR" w:bidi="fr_FR"/>
        </w:rPr>
      </w:r>
      <w:r>
        <w:rPr>
          <w:lang w:val="fr_FR" w:bidi="fr_FR"/>
        </w:rPr>
        <w:t>Arrêtez la représentation. Demandez à la personne qui joue le rôle d'Élisabeth : « Que ressentez-vous ? », « À quoi pensez-vous en ce moment ? » Écoutez ses réponses : « Je suis si heureuse », « Je n'ai jamais ressenti cela avant », « Je sens que Dieu me conduit à dire quelque chose ». Reprenez la représentation.</w:t>
      </w:r>
    </w:p>
    <w:p>
      <w:pPr/>
      <w:r>
        <w:rPr>
          <w:lang w:val="fr_FR" w:bidi="fr_FR"/>
        </w:rPr>
      </w:r>
      <w:r>
        <w:rPr>
          <w:lang w:val="fr_FR" w:bidi="fr_FR"/>
        </w:rPr>
        <w:t>Élisabeth pose cette question : « Comment suis-je si honorée que la mère de mon seigneur vienne me rendre visite ? » Elle dit aussi à Marie qu'elle est bénie entre toutes les femmes et qu'elle a obéi au Seigneur qui lui a dit.</w:t>
      </w:r>
    </w:p>
    <w:p>
      <w:pPr/>
      <w:r>
        <w:rPr>
          <w:lang w:val="fr_FR" w:bidi="fr_FR"/>
        </w:rPr>
      </w:r>
      <w:r>
        <w:rPr>
          <w:lang w:val="fr_FR" w:bidi="fr_FR"/>
        </w:rPr>
        <w:t>Arrêtez la représentation. Demandez à la personne qui joue le rôle d'Élisabeth : « Que ressentez-vous ? », « À quoi pensez-vous en ce moment ? » Écoutez ses réponses : « J'ai une grande conviciton à ce sujet », « Je suis confiante », « Je sais que tout ceci est bien réel ». Demandez à la personne qui joue le rôle de Marie : « Que ressentez-vous ? », « À quoi pensez-vous en ce moment ? » Écoutez ses réponses : « Je suis émue », « Je suis stupéfaite », « Je veux faire ce que Dieu m'a appelée à faire ». Reprenez la représentation.</w:t>
      </w:r>
    </w:p>
    <w:p>
      <w:pPr/>
      <w:r>
        <w:rPr>
          <w:lang w:val="fr_FR" w:bidi="fr_FR"/>
        </w:rPr>
      </w:r>
      <w:r>
        <w:rPr>
          <w:lang w:val="fr_FR" w:bidi="fr_FR"/>
        </w:rPr>
        <w:t>Marie répond par un chant de louange.</w:t>
      </w:r>
    </w:p>
    <w:p>
      <w:pPr/>
      <w:r>
        <w:rPr>
          <w:lang w:val="fr_FR" w:bidi="fr_FR"/>
        </w:rPr>
      </w:r>
      <w:r>
        <w:rPr>
          <w:lang w:val="fr_FR" w:bidi="fr_FR"/>
        </w:rPr>
        <w:t>Arrêtez la représentation. Demandez à la personne qui joue le rôle d'Élisabeth : « Que ressentez-vous ? », « À quoi pensez-vous en ce moment ? » Écoutez ses réponses : « Je suis heureuse que cela se produise enfin », « C'est un tel privilège pour moi ! », « Je suis honorée de savoir ce qui va arriver ». Reprenez la représentation.</w:t>
      </w:r>
    </w:p>
    <w:p>
      <w:pPr/>
      <w:r>
        <w:rPr>
          <w:lang w:val="fr_FR" w:bidi="fr_FR"/>
        </w:rPr>
      </w:r>
      <w:r>
        <w:rPr>
          <w:lang w:val="fr_FR" w:bidi="fr_FR"/>
        </w:rPr>
        <w:t>Marie retourne chez elle après trois mois.</w:t>
      </w:r>
    </w:p>
    <w:p>
      <w:pPr/>
      <w:r>
        <w:rPr>
          <w:lang w:val="fr_FR" w:bidi="fr_FR"/>
        </w:rPr>
      </w:r>
      <w:r>
        <w:rPr>
          <w:lang w:val="fr_FR" w:bidi="fr_FR"/>
        </w:rPr>
        <w:t>Arrêtez la représentation. Demandez à la personne qui joue le rôle de Marie : « Que ressentez-vous ? », « À quoi pensez-vous en ce moment ? » Écoutez ses réponses : « Je suis inquiète pour Joseph », « Je suis heureuse de ce que m'a dit Élisabeth », « Je me pose des questions sur l'avenir de Jésus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Peu de temps après le message de Gabriel à Marie, celle-ci quitte </w:t>
      </w:r>
      <w:r>
        <w:rPr>
          <w:b/>
          <w:lang w:val="fr_FR" w:bidi="fr_FR"/>
        </w:rPr>
        <w:t>Nazareth</w:t>
      </w:r>
      <w:r>
        <w:rPr>
          <w:lang w:val="fr_FR" w:bidi="fr_FR"/>
        </w:rPr>
        <w:t xml:space="preserve"> pour aller rendre visite à sa parente Élisabeth dans la </w:t>
      </w:r>
      <w:r>
        <w:rPr>
          <w:b/>
          <w:lang w:val="fr_FR" w:bidi="fr_FR"/>
        </w:rPr>
        <w:t>région montagneuse de Judée</w:t>
      </w:r>
      <w:r>
        <w:rPr>
          <w:lang w:val="fr_FR" w:bidi="fr_FR"/>
        </w:rPr>
        <w:t xml:space="preserve">. La Judée était une des régions où vivaient les </w:t>
      </w:r>
      <w:r>
        <w:rPr>
          <w:b/>
          <w:lang w:val="fr_FR" w:bidi="fr_FR"/>
        </w:rPr>
        <w:t>Juifs</w:t>
      </w:r>
      <w:r>
        <w:rPr>
          <w:lang w:val="fr_FR" w:bidi="fr_FR"/>
        </w:rPr>
        <w:t>. Comme nous l'avons appris plus tôt, elle était gouvernée par le roi Hérode, qui avait été nommé roi par les Romains. Plus précisément, Élisabeth vivait dans la partie montagneuse de cette région. Le voyage de Nazareth jusqu'à la Judée aurait pris entre trois et cinq jours à Marie.</w:t>
      </w:r>
    </w:p>
    <w:p>
      <w:pPr/>
      <w:r>
        <w:rPr>
          <w:lang w:val="fr_FR" w:bidi="fr_FR"/>
        </w:rPr>
      </w:r>
      <w:r>
        <w:rPr>
          <w:lang w:val="fr_FR" w:bidi="fr_FR"/>
        </w:rPr>
        <w:t>Montrez aux traducteurs où se trouve cette zone sur la carte.</w:t>
      </w:r>
    </w:p>
    <w:p>
      <w:pPr/>
      <w:r>
        <w:rPr>
          <w:lang w:val="fr_FR" w:bidi="fr_FR"/>
        </w:rPr>
      </w:r>
      <w:r>
        <w:rPr>
          <w:lang w:val="fr_FR" w:bidi="fr_FR"/>
        </w:rPr>
        <w:t xml:space="preserve">Quand Marie arrive dans la maison de Zacharie, elle entre et salue Élisabeth. Quand Élisabeth entend la voix de Marie, son bébé bouge fortement dans son ventre, et elle est remplie du </w:t>
      </w:r>
      <w:r>
        <w:rPr>
          <w:b/>
          <w:lang w:val="fr_FR" w:bidi="fr_FR"/>
        </w:rPr>
        <w:t>Saint-Esprit</w:t>
      </w:r>
      <w:r>
        <w:rPr>
          <w:lang w:val="fr_FR" w:bidi="fr_FR"/>
        </w:rPr>
        <w:t xml:space="preserve">. Vérifiez comment vous avez traduit le mot « </w:t>
      </w:r>
      <w:r>
        <w:rPr>
          <w:b/>
          <w:lang w:val="fr_FR" w:bidi="fr_FR"/>
        </w:rPr>
        <w:t>Saint-Esprit</w:t>
      </w:r>
      <w:r>
        <w:rPr>
          <w:lang w:val="fr_FR" w:bidi="fr_FR"/>
        </w:rPr>
        <w:t xml:space="preserve"> » dans les passages précédents de Luc.</w:t>
      </w:r>
    </w:p>
    <w:p>
      <w:pPr/>
      <w:r>
        <w:rPr>
          <w:lang w:val="fr_FR" w:bidi="fr_FR"/>
        </w:rPr>
      </w:r>
      <w:r>
        <w:rPr>
          <w:lang w:val="fr_FR" w:bidi="fr_FR"/>
        </w:rPr>
        <w:t xml:space="preserve">Élisabeth pose cette question : </w:t>
      </w:r>
      <w:r>
        <w:rPr>
          <w:b/>
          <w:lang w:val="fr_FR" w:bidi="fr_FR"/>
        </w:rPr>
        <w:t xml:space="preserve">« Comment suis-je si honorée que la mère de mon seigneur vienne me rendre visite </w:t>
      </w:r>
      <w:r>
        <w:rPr>
          <w:lang w:val="fr_FR" w:bidi="fr_FR"/>
        </w:rPr>
        <w:t>? » Élisabeth ne s'attend pas à ce que Marie réponde à cette question. C'est une façon pour Élisabeth de dire qu'elle se sent honorée et bénie que Marie lui rende visite.</w:t>
      </w:r>
    </w:p>
    <w:p>
      <w:pPr/>
      <w:r>
        <w:rPr>
          <w:lang w:val="fr_FR" w:bidi="fr_FR"/>
        </w:rPr>
      </w:r>
      <w:r>
        <w:rPr>
          <w:lang w:val="fr_FR" w:bidi="fr_FR"/>
        </w:rPr>
        <w:t xml:space="preserve">Élisabeth dit que Marie est bénie entre toutes les femmes et l'appelle « la </w:t>
      </w:r>
      <w:r>
        <w:rPr>
          <w:b/>
          <w:lang w:val="fr_FR" w:bidi="fr_FR"/>
        </w:rPr>
        <w:t>mère de mon Seigneur</w:t>
      </w:r>
      <w:r>
        <w:rPr>
          <w:lang w:val="fr_FR" w:bidi="fr_FR"/>
        </w:rPr>
        <w:t xml:space="preserve"> ». </w:t>
      </w:r>
      <w:r>
        <w:rPr>
          <w:b/>
          <w:lang w:val="fr_FR" w:bidi="fr_FR"/>
        </w:rPr>
        <w:t>Ici</w:t>
      </w:r>
      <w:r>
        <w:rPr>
          <w:lang w:val="fr_FR" w:bidi="fr_FR"/>
        </w:rPr>
        <w:t xml:space="preserve">, le mot « Seigneur » fait référence au bébé de Marie, Jésus. C'est un grand maître avec autorité. Élisabeth sait que ce « Seigneur » sera le Sauveur promis, le </w:t>
      </w:r>
      <w:r>
        <w:rPr>
          <w:b/>
          <w:lang w:val="fr_FR" w:bidi="fr_FR"/>
        </w:rPr>
        <w:t>Messie</w:t>
      </w:r>
      <w:r>
        <w:rPr>
          <w:lang w:val="fr_FR" w:bidi="fr_FR"/>
        </w:rPr>
        <w:t>. Cela montre qu'Élisabeth croit que Marie porte le Sauveur promis. Ce n'est pas quelque chose qu'elle sait toute seule, mais plutôt un discernement spécial que le Saint-Esprit lui accorde. Elle reconnaît que l'enfant de Marie est son Sauveur.</w:t>
      </w:r>
    </w:p>
    <w:p>
      <w:pPr/>
      <w:r>
        <w:rPr>
          <w:lang w:val="fr_FR" w:bidi="fr_FR"/>
        </w:rPr>
      </w:r>
      <w:r>
        <w:rPr>
          <w:lang w:val="fr_FR" w:bidi="fr_FR"/>
        </w:rPr>
        <w:t xml:space="preserve">En entendant Élisabeth confirmer qu'elle porte le Sauveur, Marie commence à chanter un chant ou prononcer un poème de louange. Marie dit que son </w:t>
      </w:r>
      <w:r>
        <w:rPr>
          <w:b/>
          <w:lang w:val="fr_FR" w:bidi="fr_FR"/>
        </w:rPr>
        <w:t>âme</w:t>
      </w:r>
      <w:r>
        <w:rPr>
          <w:lang w:val="fr_FR" w:bidi="fr_FR"/>
        </w:rPr>
        <w:t xml:space="preserve"> glorifie Dieu et que son </w:t>
      </w:r>
      <w:r>
        <w:rPr>
          <w:b/>
          <w:lang w:val="fr_FR" w:bidi="fr_FR"/>
        </w:rPr>
        <w:t>esprit</w:t>
      </w:r>
      <w:r>
        <w:rPr>
          <w:lang w:val="fr_FR" w:bidi="fr_FR"/>
        </w:rPr>
        <w:t xml:space="preserve"> se réjouit en lui. Le mot grec traduit « </w:t>
      </w:r>
      <w:r>
        <w:rPr>
          <w:b/>
          <w:lang w:val="fr_FR" w:bidi="fr_FR"/>
        </w:rPr>
        <w:t>âme</w:t>
      </w:r>
      <w:r>
        <w:rPr>
          <w:lang w:val="fr_FR" w:bidi="fr_FR"/>
        </w:rPr>
        <w:t xml:space="preserve"> » désigne la partie de la personne qui pense et ressent des émotions. Quand Marie dit « mon </w:t>
      </w:r>
      <w:r>
        <w:rPr>
          <w:b/>
          <w:lang w:val="fr_FR" w:bidi="fr_FR"/>
        </w:rPr>
        <w:t>esprit</w:t>
      </w:r>
      <w:r>
        <w:rPr>
          <w:lang w:val="fr_FR" w:bidi="fr_FR"/>
        </w:rPr>
        <w:t xml:space="preserve"> », elle fait référence à son être spirituel. Les deux termes désignent Marie elle-même. Dans certaines langues, il peut être plus facile de formuler ces expressions de façon plus directe. « Je me réjouis en Dieu. »</w:t>
      </w:r>
    </w:p>
    <w:p>
      <w:pPr/>
      <w:r>
        <w:rPr>
          <w:lang w:val="fr_FR" w:bidi="fr_FR"/>
        </w:rPr>
      </w:r>
      <w:r>
        <w:rPr>
          <w:lang w:val="fr_FR" w:bidi="fr_FR"/>
        </w:rPr>
        <w:t xml:space="preserve">Marie appelle Dieu « mon </w:t>
      </w:r>
      <w:r>
        <w:rPr>
          <w:b/>
          <w:lang w:val="fr_FR" w:bidi="fr_FR"/>
        </w:rPr>
        <w:t>Sauveur</w:t>
      </w:r>
      <w:r>
        <w:rPr>
          <w:lang w:val="fr_FR" w:bidi="fr_FR"/>
        </w:rPr>
        <w:t xml:space="preserve"> », ce qui signifie « celui qui me </w:t>
      </w:r>
      <w:r>
        <w:rPr>
          <w:b/>
          <w:lang w:val="fr_FR" w:bidi="fr_FR"/>
        </w:rPr>
        <w:t>sauve</w:t>
      </w:r>
      <w:r>
        <w:rPr>
          <w:lang w:val="fr_FR" w:bidi="fr_FR"/>
        </w:rPr>
        <w:t xml:space="preserve"> ». Marie voit Dieu comme celui qui va la délivrer ou la secourir. Elle l'appelle « le </w:t>
      </w:r>
      <w:r>
        <w:rPr>
          <w:b/>
          <w:lang w:val="fr_FR" w:bidi="fr_FR"/>
        </w:rPr>
        <w:t>Tout-Puissant</w:t>
      </w:r>
      <w:r>
        <w:rPr>
          <w:lang w:val="fr_FR" w:bidi="fr_FR"/>
        </w:rPr>
        <w:t xml:space="preserve"> ». C'est un autre titre pour Dieu qui montre qu'il est plus puissant et qu'il a plus de force que tout autre être. Marie dit que le nom de Dieu est saint et qu'il montre sa </w:t>
      </w:r>
      <w:r>
        <w:rPr>
          <w:b/>
          <w:lang w:val="fr_FR" w:bidi="fr_FR"/>
        </w:rPr>
        <w:t>miséricorde</w:t>
      </w:r>
      <w:r>
        <w:rPr>
          <w:lang w:val="fr_FR" w:bidi="fr_FR"/>
        </w:rPr>
        <w:t xml:space="preserve"> d'âge en âge. Cela veut dire qu'il est miséricordieux à travers les générations. Faire preuve de </w:t>
      </w:r>
      <w:r>
        <w:rPr>
          <w:b/>
          <w:lang w:val="fr_FR" w:bidi="fr_FR"/>
        </w:rPr>
        <w:t>miséricorde</w:t>
      </w:r>
      <w:r>
        <w:rPr>
          <w:lang w:val="fr_FR" w:bidi="fr_FR"/>
        </w:rPr>
        <w:t>, c'est montrer de la compassion envers ceux qui souffrent ou qui sont dans le besoin.</w:t>
      </w:r>
    </w:p>
    <w:p>
      <w:pPr/>
      <w:r>
        <w:rPr>
          <w:lang w:val="fr_FR" w:bidi="fr_FR"/>
        </w:rPr>
      </w:r>
      <w:r>
        <w:rPr>
          <w:lang w:val="fr_FR" w:bidi="fr_FR"/>
        </w:rPr>
        <w:t>Discutez de la question suivante avec vos traducteurs : Quel est la meilleure façon de traduire « miséricorde » ? S'il n'est pas possible de traduire ce terme directement, discutez de la question suivante avec vos traducteurs : Y a-t-il une histoire dans votre culture qui illustre bien ce concept ?</w:t>
      </w:r>
    </w:p>
    <w:p>
      <w:pPr/>
      <w:r>
        <w:rPr>
          <w:lang w:val="fr_FR" w:bidi="fr_FR"/>
        </w:rPr>
      </w:r>
      <w:r>
        <w:rPr>
          <w:lang w:val="fr_FR" w:bidi="fr_FR"/>
        </w:rPr>
        <w:t xml:space="preserve">Quand Marie dit que Dieu montre sa miséricorde à </w:t>
      </w:r>
      <w:r>
        <w:rPr>
          <w:b/>
          <w:lang w:val="fr_FR" w:bidi="fr_FR"/>
        </w:rPr>
        <w:t>ceux qui le craignent</w:t>
      </w:r>
      <w:r>
        <w:rPr>
          <w:lang w:val="fr_FR" w:bidi="fr_FR"/>
        </w:rPr>
        <w:t xml:space="preserve">, elle veut dire ceux qui révèrent Dieu et ont de la crainte pour lui. Les gens qui </w:t>
      </w:r>
      <w:r>
        <w:rPr>
          <w:b/>
          <w:lang w:val="fr_FR" w:bidi="fr_FR"/>
        </w:rPr>
        <w:t>craignent Dieu</w:t>
      </w:r>
      <w:r>
        <w:rPr>
          <w:lang w:val="fr_FR" w:bidi="fr_FR"/>
        </w:rPr>
        <w:t xml:space="preserve"> savent qu'il est grand et vivent une vie de soumission et de crainte envers lui. Marie parle de la façon dont Dieu a fait de grandes œuvres avec </w:t>
      </w:r>
      <w:r>
        <w:rPr>
          <w:b/>
          <w:lang w:val="fr_FR" w:bidi="fr_FR"/>
        </w:rPr>
        <w:t>son bras puissant</w:t>
      </w:r>
      <w:r>
        <w:rPr>
          <w:lang w:val="fr_FR" w:bidi="fr_FR"/>
        </w:rPr>
        <w:t>. Cette phrase ne parle pas de son bras physique, mais plutôt de sa puissance. Elle dit que Dieu a accompli beaucoup de grandes choses par sa puissance.</w:t>
      </w:r>
    </w:p>
    <w:p>
      <w:pPr/>
      <w:r>
        <w:rPr>
          <w:lang w:val="fr_FR" w:bidi="fr_FR"/>
        </w:rPr>
      </w:r>
      <w:r>
        <w:rPr>
          <w:lang w:val="fr_FR" w:bidi="fr_FR"/>
        </w:rPr>
        <w:t xml:space="preserve">Marie reconnaît que Dieu a tenu sa promesse et qu'il a été miséricordieux envers son peuple Israël. Quand elle parle de </w:t>
      </w:r>
      <w:r>
        <w:rPr>
          <w:b/>
          <w:lang w:val="fr_FR" w:bidi="fr_FR"/>
        </w:rPr>
        <w:t>« nos pères »</w:t>
      </w:r>
      <w:r>
        <w:rPr>
          <w:lang w:val="fr_FR" w:bidi="fr_FR"/>
        </w:rPr>
        <w:t xml:space="preserve"> ou </w:t>
      </w:r>
      <w:r>
        <w:rPr>
          <w:b/>
          <w:lang w:val="fr_FR" w:bidi="fr_FR"/>
        </w:rPr>
        <w:t>« nos ancêtres »</w:t>
      </w:r>
      <w:r>
        <w:rPr>
          <w:lang w:val="fr_FR" w:bidi="fr_FR"/>
        </w:rPr>
        <w:t>, elle parle du peuple juif ou des Israélites dans leur ensemble depuis qu'ils existent. Ce sont tous des descendants d'Abraham. Dieu lui avait promis de faire d'eux le peuple élu. Marie reste trois mois avec Élisabeth avant de retourner chez elle.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1:39–56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0">
        <w:r>
          <w:rPr>
            <w:lang w:val="fr_FR" w:bidi="fr_FR"/>
          </w:rPr>
          <w:rPr>
            <w:color w:val="0000EE"/>
            <w:u w:val="single"/>
          </w:rPr>
          <w:t>Écouter et Cœur</w:t>
        </w:r>
      </w:hyperlink>
      <w:r>
        <w:rPr>
          <w:lang w:val="fr_FR" w:bidi="fr_FR"/>
        </w:rPr>
        <w:t xml:space="preserve"> (472 KB)</w:t>
      </w:r>
      <w:r>
        <w:rPr>
          <w:lang w:val="fr_FR" w:bidi="fr_FR"/>
        </w:rPr>
      </w:r>
    </w:p>
    <w:p>
      <w:pPr>
        <w:pStyle w:val="ListBullet"/>
        <w:spacing w:line="240" w:lineRule="auto"/>
        <w:ind w:left="720"/>
      </w:pPr>
      <w:r>
        <w:rPr>
          <w:lang w:val="fr_FR" w:bidi="fr_FR"/>
        </w:rPr>
      </w:r>
      <w:hyperlink r:id="rId31">
        <w:r>
          <w:rPr>
            <w:lang w:val="fr_FR" w:bidi="fr_FR"/>
          </w:rPr>
          <w:rPr>
            <w:color w:val="0000EE"/>
            <w:u w:val="single"/>
          </w:rPr>
          <w:t>Planter le Décor</w:t>
        </w:r>
      </w:hyperlink>
      <w:r>
        <w:rPr>
          <w:lang w:val="fr_FR" w:bidi="fr_FR"/>
        </w:rPr>
        <w:t xml:space="preserve"> (4.1 MB)</w:t>
      </w:r>
      <w:r>
        <w:rPr>
          <w:lang w:val="fr_FR" w:bidi="fr_FR"/>
        </w:rPr>
      </w:r>
    </w:p>
    <w:p>
      <w:pPr>
        <w:pStyle w:val="ListBullet"/>
        <w:spacing w:line="240" w:lineRule="auto"/>
        <w:ind w:left="720"/>
      </w:pPr>
      <w:r>
        <w:rPr>
          <w:lang w:val="fr_FR" w:bidi="fr_FR"/>
        </w:rPr>
      </w:r>
      <w:hyperlink r:id="rId32">
        <w:r>
          <w:rPr>
            <w:lang w:val="fr_FR" w:bidi="fr_FR"/>
          </w:rPr>
          <w:rPr>
            <w:color w:val="0000EE"/>
            <w:u w:val="single"/>
          </w:rPr>
          <w:t>Définir les Scènes</w:t>
        </w:r>
      </w:hyperlink>
      <w:r>
        <w:rPr>
          <w:lang w:val="fr_FR" w:bidi="fr_FR"/>
        </w:rPr>
        <w:t xml:space="preserve"> (2.1 MB)</w:t>
      </w:r>
      <w:r>
        <w:rPr>
          <w:lang w:val="fr_FR" w:bidi="fr_FR"/>
        </w:rPr>
      </w:r>
    </w:p>
    <w:p>
      <w:pPr>
        <w:pStyle w:val="ListBullet"/>
        <w:spacing w:line="240" w:lineRule="auto"/>
        <w:ind w:left="720"/>
      </w:pPr>
      <w:r>
        <w:rPr>
          <w:lang w:val="fr_FR" w:bidi="fr_FR"/>
        </w:rPr>
      </w:r>
      <w:hyperlink r:id="rId33">
        <w:r>
          <w:rPr>
            <w:lang w:val="fr_FR" w:bidi="fr_FR"/>
          </w:rPr>
          <w:rPr>
            <w:color w:val="0000EE"/>
            <w:u w:val="single"/>
          </w:rPr>
          <w:t>Intégration du Texte</w:t>
        </w:r>
      </w:hyperlink>
      <w:r>
        <w:rPr>
          <w:lang w:val="fr_FR" w:bidi="fr_FR"/>
        </w:rPr>
        <w:t xml:space="preserve"> (2.6 MB)</w:t>
      </w:r>
      <w:r>
        <w:rPr>
          <w:lang w:val="fr_FR" w:bidi="fr_FR"/>
        </w:rPr>
      </w:r>
    </w:p>
    <w:p>
      <w:pPr>
        <w:pStyle w:val="ListBullet"/>
        <w:spacing w:line="240" w:lineRule="auto"/>
        <w:ind w:left="720"/>
      </w:pPr>
      <w:r>
        <w:rPr>
          <w:lang w:val="fr_FR" w:bidi="fr_FR"/>
        </w:rPr>
      </w:r>
      <w:hyperlink r:id="rId34">
        <w:r>
          <w:rPr>
            <w:lang w:val="fr_FR" w:bidi="fr_FR"/>
          </w:rPr>
          <w:rPr>
            <w:color w:val="0000EE"/>
            <w:u w:val="single"/>
          </w:rPr>
          <w:t>Combler les Lacunes</w:t>
        </w:r>
      </w:hyperlink>
      <w:r>
        <w:rPr>
          <w:lang w:val="fr_FR" w:bidi="fr_FR"/>
        </w:rPr>
        <w:t xml:space="preserve"> (3.1 MB)</w:t>
      </w:r>
      <w:r>
        <w:rPr>
          <w:lang w:val="fr_FR" w:bidi="fr_FR"/>
        </w:rPr>
      </w:r>
    </w:p>
    <w:p>
      <w:pPr>
        <w:pStyle w:val="ListBullet"/>
        <w:spacing w:line="240" w:lineRule="auto"/>
        <w:ind w:left="720"/>
      </w:pPr>
      <w:r>
        <w:rPr>
          <w:lang w:val="fr_FR" w:bidi="fr_FR"/>
        </w:rPr>
      </w:r>
      <w:hyperlink r:id="rId35">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1:57–80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1.57–80. Laissez la parole de Dieu entrer dans vos cœurs. Écoutez ce texte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Luc continue son récit de la grossesse d'Élisabeth. Quand Marie quitte la maison d'Élisabeth, celle-ci est enceinte d'environ neuf mois. Luc commence ce récit en nous disant qu'Élisabeth donne naissance à un fils.</w:t>
      </w:r>
    </w:p>
    <w:p>
      <w:pPr/>
      <w:r>
        <w:rPr>
          <w:lang w:val="fr_FR" w:bidi="fr_FR"/>
        </w:rPr>
      </w:r>
      <w:r>
        <w:rPr>
          <w:lang w:val="fr_FR" w:bidi="fr_FR"/>
        </w:rPr>
        <w:t>Tous sont surpris quand ils entendent parler de la naissance, parce qu'ils savent qu'Élisabeth n'a jusque-là pas pu avoir d'enfants. Ceux qui vivent près d'elle et sa parenté célèbrent tous le fait que Dieu lui a donné un fils alors qu'elle est avancée en âge. Cela montre à tous la bonté de Dieu envers elle.</w:t>
      </w:r>
    </w:p>
    <w:p>
      <w:pPr/>
      <w:r>
        <w:rPr>
          <w:lang w:val="fr_FR" w:bidi="fr_FR"/>
        </w:rPr>
      </w:r>
      <w:r>
        <w:rPr>
          <w:lang w:val="fr_FR" w:bidi="fr_FR"/>
        </w:rPr>
        <w:t>Dans la culture juive, les garçons sont circoncis huit jours après la naissance. Cela signifie que la peau tout au bout du pénis du bébé garçon est coupée. Dieu avait promis à son peuple élu qu'il serait toujours avec lui. La circoncision, c'est-à-dire le fait de couper la peau tout au bout du pénis d'un bébé garçon, est un symbole qu'il fait partie de l'alliance de Dieu avec son peuple. La circoncision était faite par le père ou par un homme qui se spécialisait dans ce travail.</w:t>
      </w:r>
    </w:p>
    <w:p>
      <w:pPr/>
      <w:r>
        <w:rPr>
          <w:lang w:val="fr_FR" w:bidi="fr_FR"/>
        </w:rPr>
      </w:r>
      <w:r>
        <w:rPr>
          <w:lang w:val="fr_FR" w:bidi="fr_FR"/>
        </w:rPr>
        <w:t>Y a-t-il des rites spéciaux de circoncision ou d'autres rites dans votre culture ? Qu'est-ce qu'ils symbolisent ? En quoi cela est-il similaire au rite biblique de la circoncision ? Comment parlerez-vous de la circoncision dans votre traduction ?</w:t>
      </w:r>
    </w:p>
    <w:p>
      <w:pPr/>
      <w:r>
        <w:rPr>
          <w:lang w:val="fr_FR" w:bidi="fr_FR"/>
        </w:rPr>
      </w:r>
      <w:r>
        <w:rPr>
          <w:lang w:val="fr_FR" w:bidi="fr_FR"/>
        </w:rPr>
        <w:t>Cela a probablement eu lieu dans la maison de Zacharie. Sa famille et ses voisins seraient venus célébrer ce moment spécial de la vie de son bébé. Ils seraient venus assister à la circoncision de l'enfant, pas la faire eux-mêmes.</w:t>
      </w:r>
    </w:p>
    <w:p>
      <w:pPr/>
      <w:r>
        <w:rPr>
          <w:lang w:val="fr_FR" w:bidi="fr_FR"/>
        </w:rPr>
      </w:r>
      <w:r>
        <w:rPr>
          <w:lang w:val="fr_FR" w:bidi="fr_FR"/>
        </w:rPr>
        <w:t>C'était courant chez les Juifs de donner à un garçon le même nom que son père ou que son grand-père. Quand les gens veulent donner au bébé le nom de Zacharie d'après son père, Élisabeth refuse fermement. Elle dit que son nom est Jean. Le nom de Jean avait déjà été décidé depuis l'annonce de l'ange du Seigneur à Zacharie concernant son bébé. Cela surprend les gens. Ils supposent en effet que le bébé doit recevoir le nom de quelqu'un de sa famille. Ils font des signes à Zacharie pour être sûrs que c'est bien ce qu'il veut pour le nom de son fils, mais il ne peut toujours pas parler. Il écrit alors sur une tablette que le nom de son fils sera Jean. Les gens sont étonnés.</w:t>
      </w:r>
    </w:p>
    <w:p>
      <w:pPr/>
      <w:r>
        <w:rPr>
          <w:lang w:val="fr_FR" w:bidi="fr_FR"/>
        </w:rPr>
      </w:r>
      <w:r>
        <w:rPr>
          <w:lang w:val="fr_FR" w:bidi="fr_FR"/>
        </w:rPr>
        <w:t>Au moment où Zacharie finit d'écrire ces mots, il peut à nouveau parler. La première chose qu'il fait, c'est louer Dieu. Tous les gens vivant près d'eux sont très étonnés et ont de la crainte quand ils apprennent la naissance de Jean. La nouvelle à propos de Jean se répand rapidement dans toute la Judée à cause de tous les événements spéciaux qui se produits autour de sa naissance. Ces événements spéciaux incluent l'apparition d'un ange de Dieu à Zacharie dans le Temple, le fait qu'après cette apparition, il devient incapable de parler, le fait qu'Élisabeth devient enceinte à un âge avancé alors qu'elle a jusque-là été stérile et le fait que Zacharie puisse à nouveau parler quand il a nomme son fils Jean, ce qui surprend tout le monde. Grâce à ces événements, tout le monde sait que Dieu veut utiliser Jean de façon très spéciale. Tous se demandent ce que Dieu va accomplir à travers lui. Quand il est dit que « la main du Seigneur était avec lui », cela signifie que Dieu lui-même était avec lui et le guidait d'une manière spéciale.</w:t>
      </w:r>
    </w:p>
    <w:p>
      <w:pPr/>
      <w:r>
        <w:rPr>
          <w:lang w:val="fr_FR" w:bidi="fr_FR"/>
        </w:rPr>
      </w:r>
      <w:r>
        <w:rPr>
          <w:lang w:val="fr_FR" w:bidi="fr_FR"/>
        </w:rPr>
        <w:t>Le Saint-Esprit remplit soudain Zacharie et lui donne un message spécial de la part de Dieu. À cause de la façon dont ce message, qui est une prophétie, est écrit, il peut être traduit comme un chant.</w:t>
      </w:r>
    </w:p>
    <w:p>
      <w:pPr/>
      <w:r>
        <w:rPr>
          <w:lang w:val="fr_FR" w:bidi="fr_FR"/>
        </w:rPr>
      </w:r>
      <w:r>
        <w:rPr>
          <w:lang w:val="fr_FR" w:bidi="fr_FR"/>
        </w:rPr>
        <w:t>Vous allez arrêter l'enregistrement et mener une discussion de groupe. Menez une discussion de groupe sur la question suivante : Comment votre culture communique-t-elle les informations religieuses ou prophétiques ? Le message de Zacharie était sûrement sous forme de chant. En quoi cela est-il différent ou similaire à la façon dont votre culture parle de ces choses ?</w:t>
      </w:r>
    </w:p>
    <w:p>
      <w:pPr/>
      <w:r>
        <w:rPr>
          <w:lang w:val="fr_FR" w:bidi="fr_FR"/>
        </w:rPr>
      </w:r>
      <w:r>
        <w:rPr>
          <w:lang w:val="fr_FR" w:bidi="fr_FR"/>
        </w:rPr>
        <w:t>Zacharie loue Dieu d'avoir tenu sa promesse et d'avoir envoyé le Sauveur qui délivrerait son peuple élu. La façon dont Zacharie prononce ses louanges est au passé, donc cela donne l'impression que Dieu a déjà délivré son peuple élu. Mais Zacharie parle en réalité de ce que Dieu va faire. Les prophètes juifs parlaient souvent de cette façon pour montrer que les événements dont ils parlaient allaient certainement arriver. Il savait par l'ange de Dieu que son fils Jean préparerait le chemin du Sauveur promis.</w:t>
      </w:r>
    </w:p>
    <w:p>
      <w:pPr/>
      <w:r>
        <w:rPr>
          <w:lang w:val="fr_FR" w:bidi="fr_FR"/>
        </w:rPr>
      </w:r>
      <w:r>
        <w:rPr>
          <w:lang w:val="fr_FR" w:bidi="fr_FR"/>
        </w:rPr>
        <w:t>Zacharie décrit le Sauveur par une métaphore, celle de la « corne du salut ». Cette expression est traduite « puissant Sauveur » ou « puissant libérateur » dans certaines versions françaises. La corne est une arme puissante que certains animaux utilisent pour attaquer leurs ennemis et ou pour se défendre contre eux. En disant cela, Zacharie veut dire que le Sauveur sera une personne puissante qui apportera le salut à son peuple élu. Quand Zacharie parle de salut, il parle à la fois des menaces physiques comme les ennemis, mais aussi des menaces spirituelles comme le péché et le châtiment pour le péché. Le Sauveur apportera le salut des deux. Zacharie souligne à nouveau que le Sauveur sera un descendant du roi David. Il loue Dieu d'avoir tenu les promesses qu'il a faites par les prophètes il y a longtemps. God Dieu est en train de tenir deux promesses à la fois. La première est sa promesse d'envoyer le Sauveur et la deuxième celle d'envoyer quelqu'un d'autre avant lui pour préparer son chemin. Puisque Jean vient lui-même de naître, cela veut dire que la naissance du Sauveur va aussi bientôt arriver.</w:t>
      </w:r>
    </w:p>
    <w:p>
      <w:pPr/>
      <w:r>
        <w:rPr>
          <w:lang w:val="fr_FR" w:bidi="fr_FR"/>
        </w:rPr>
      </w:r>
      <w:r>
        <w:rPr>
          <w:lang w:val="fr_FR" w:bidi="fr_FR"/>
        </w:rPr>
        <w:t>Zacharie mentionne beaucoup d'événements de l'Ancien Testament dans sa prophétie. Pourtant, il n'en parle pas dans l'ordre où ils se sont produits. Voici un récit de ce qui s'est déjà produit jusque-là :</w:t>
      </w:r>
    </w:p>
    <w:p>
      <w:pPr/>
      <w:r>
        <w:rPr>
          <w:lang w:val="fr_FR" w:bidi="fr_FR"/>
        </w:rPr>
      </w:r>
      <w:r>
        <w:rPr>
          <w:lang w:val="fr_FR" w:bidi="fr_FR"/>
        </w:rPr>
        <w:t>Dieu avait choisi Abraham et lui avait dit qu'il aurait beaucoup de descendants. Dieu avait promis de leur donner la terre qu'il lui a montrée. Il lui a aussi promis de les délivrer de leurs ennemis. C'est une alliance qu'il a faite avec Abraham. Une alliance est un accord entre deux parties qui établit la paix ou l'amitié entre elles. Les descendants d'Abraham, les Juifs, avaient été conquis par d'autres nations. Dieu avait alors parlé aux Juifs par l'intermédiaire de ses prophètes, qui étaient ses messagers. Il leur avait dit par les prophètes qu'il tiendrait sa promesse et qu'il les délivrerait de leurs ennemis par le Sauveur. Les prophètes avaient aussi dit que le Sauveur serait un descendant de David, qui avait été roi d'Israël. Ainsi, les Juifs attendaient le Sauveur. Dieu envoie maintenant Jean, qui va préparer le chemin du Sauveur. Cela veut dire que le Sauveur naîtra bientôt. C'était une réponse aux prières des Juifs et un accomplissement de la promesse de Dieu à Abraham. Zacharie loue Dieu pour tout cela.</w:t>
      </w:r>
    </w:p>
    <w:p>
      <w:pPr/>
      <w:r>
        <w:rPr>
          <w:lang w:val="fr_FR" w:bidi="fr_FR"/>
        </w:rPr>
      </w:r>
      <w:r>
        <w:rPr>
          <w:lang w:val="fr_FR" w:bidi="fr_FR"/>
        </w:rPr>
        <w:t>Vous allez arrêter l’enregistrement et mener une discussion de groupe. Menez une discussion de groupe sur l'ordre dans lequel les informations sont présentées dans la prophétie de Zacharie. Si c'est nécessaire dans votre langue, comment pouvez-vous changer l'ordre de la prophétie pour que le récit soit plus clair ?</w:t>
      </w:r>
    </w:p>
    <w:p>
      <w:pPr/>
      <w:r>
        <w:rPr>
          <w:lang w:val="fr_FR" w:bidi="fr_FR"/>
        </w:rPr>
      </w:r>
      <w:r>
        <w:rPr>
          <w:lang w:val="fr_FR" w:bidi="fr_FR"/>
        </w:rPr>
        <w:t>Zacharie loue Dieu d'avoir tenu sa promesse à Abraham de délivrer ses descendants de leurs ennemis afin qu'ils puissent l'adorer et le servir sans craindre la persécution. Le peuple de Dieu pourra l'adorer dans la sainteté et la justice. « Sainteté » signifie être fidèle à Dieu en faisant ce qui lui plaît et en s'éloignant de ce qui lui déplaît. « Justice » ou « droiture » signifie agir d'une manière qui est en accord avec les lois de Dieu et qui permet de maintenir de bonnes relations avec lui.</w:t>
      </w:r>
    </w:p>
    <w:p>
      <w:pPr/>
      <w:r>
        <w:rPr>
          <w:lang w:val="fr_FR" w:bidi="fr_FR"/>
        </w:rPr>
      </w:r>
      <w:r>
        <w:rPr>
          <w:lang w:val="fr_FR" w:bidi="fr_FR"/>
        </w:rPr>
        <w:t>Puis Zacharie change l'objet de sa prophétie. Il commence à parler à son fils nouveau-né, Jean. Il lui dit qu'il sera appelé un prophète du Très-Haut, c'est-à-dire de Dieu, et qu'il préparera le chemin du Seigneur. Il répète ce que l'ange de Dieu lui a dit et annonce que Jean sera un messager qui prêchera au peuple de Dieu. Jean préparera le peuple en lui disant que Dieu vient le sauver du jugement et du châtiment par le Sauveur.</w:t>
      </w:r>
    </w:p>
    <w:p>
      <w:pPr/>
      <w:r>
        <w:rPr>
          <w:lang w:val="fr_FR" w:bidi="fr_FR"/>
        </w:rPr>
      </w:r>
      <w:r>
        <w:rPr>
          <w:lang w:val="fr_FR" w:bidi="fr_FR"/>
        </w:rPr>
        <w:t>Zacharie compare le Sauveur au soleil levant. Tout comme le soleil apporte sa lumière à un monde de ténèbres, le Sauveur aidera les gens qui vivent dans les ténèbres spirituelles. Le « chemin de la paix » est une autre façon de parler du salut, et « l'ombre de la mort » désigne ceux qui sont en danger de mort ou ont peur de mourir. Zacharie dit que le Sauveur apportera le salut à ceux qui sont troublés ou qui vont mourir ou ont peur de la mort. Après le message de Zacharie, Luc donne un résumé de l'enfance de Jean. Cette description de la vie de Jean en tant qu'enfant ne fait pas partie du message de Zacharie.</w:t>
      </w:r>
    </w:p>
    <w:p>
      <w:pPr/>
      <w:r>
        <w:rPr>
          <w:lang w:val="fr_FR" w:bidi="fr_FR"/>
        </w:rPr>
      </w:r>
      <w:r>
        <w:rPr>
          <w:lang w:val="fr_FR" w:bidi="fr_FR"/>
        </w:rPr>
        <w:t>Jean grandit donc et devient fort. Il vit dans le désert où il y a très peu de gens. Il y vit jusqu'à ce qu'il commence se présente devant Israël, c'est-à-dire jusqu'à ce qu'il commence à prêcher publiquement au peuple élu de Dieu à propos du Sauveur.</w:t>
      </w:r>
    </w:p>
    <w:p>
      <w:pPr/>
      <w:r>
        <w:rPr>
          <w:lang w:val="fr_FR" w:bidi="fr_FR"/>
        </w:rPr>
      </w:r>
      <w:r>
        <w:rPr>
          <w:lang w:val="fr_FR" w:bidi="fr_FR"/>
        </w:rPr>
        <w:t>Montrez à votre équipe de traducteur une image de ce à quoi aurait ressemblé le désert de Judée.</w:t>
      </w:r>
    </w:p>
    <w:p>
      <w:pPr/>
      <w:r>
        <w:rPr>
          <w:lang w:val="fr_FR" w:bidi="fr_FR"/>
        </w:rPr>
      </w:r>
      <w:r>
        <w:rPr>
          <w:lang w:val="fr_FR" w:bidi="fr_FR"/>
        </w:rPr>
        <w:t>Ce passage nous montre comment Dieu a accompli sa promesse et montré sa puissance en donnant à Élisabeth un fils dans sa vieillesse et en redonnant à Zacharie sa capacité à parler quand il a nommé son fils Jean. La nouvelle se répand rapidement parmi le peuple de Juda : Dieu est à l'œuvre de façon puissante à travers cette naissance miraculeuse.</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Les gens se réjouissent avec Élisabeth de la naissance de son fils.</w:t>
      </w:r>
    </w:p>
    <w:p>
      <w:pPr/>
      <w:r>
        <w:rPr>
          <w:lang w:val="fr_FR" w:bidi="fr_FR"/>
        </w:rPr>
      </w:r>
      <w:r>
        <w:rPr>
          <w:b/>
          <w:lang w:val="fr_FR" w:bidi="fr_FR"/>
        </w:rPr>
        <w:t>Deuxième partie :</w:t>
      </w:r>
      <w:r>
        <w:rPr>
          <w:lang w:val="fr_FR" w:bidi="fr_FR"/>
        </w:rPr>
        <w:t xml:space="preserve"> Le bébé est prénommé Jean, puis Zacharie peut à nouveau parler. Il loue Dieu.</w:t>
      </w:r>
    </w:p>
    <w:p>
      <w:pPr/>
      <w:r>
        <w:rPr>
          <w:lang w:val="fr_FR" w:bidi="fr_FR"/>
        </w:rPr>
      </w:r>
      <w:r>
        <w:rPr>
          <w:b/>
          <w:lang w:val="fr_FR" w:bidi="fr_FR"/>
        </w:rPr>
        <w:t>Troisième partie :</w:t>
      </w:r>
      <w:r>
        <w:rPr>
          <w:lang w:val="fr_FR" w:bidi="fr_FR"/>
        </w:rPr>
        <w:t xml:space="preserve"> À cause de la façon dont les événements se déroulent, les gens reconnaissent que la main du Seigneur est sur l'enfant. Cela veut dire qu'il reconnaissent que Dieu est avec lui et agit dans sa vie. Ils se posent des questions sur l'avenir de l'enfant.</w:t>
      </w:r>
    </w:p>
    <w:p>
      <w:pPr/>
      <w:r>
        <w:rPr>
          <w:lang w:val="fr_FR" w:bidi="fr_FR"/>
        </w:rPr>
      </w:r>
      <w:r>
        <w:rPr>
          <w:b/>
          <w:lang w:val="fr_FR" w:bidi="fr_FR"/>
        </w:rPr>
        <w:t>Quatrième partie :</w:t>
      </w:r>
      <w:r>
        <w:rPr>
          <w:lang w:val="fr_FR" w:bidi="fr_FR"/>
        </w:rPr>
        <w:t xml:space="preserve"> Zacharie loue Dieu et déclare qu'il a tenu sa promesse en envoyant le Sauveur qu'il avait promis. Zacharie continue et parle de l'avenir de son petit enfant.</w:t>
      </w:r>
    </w:p>
    <w:p>
      <w:pPr/>
      <w:r>
        <w:rPr>
          <w:lang w:val="fr_FR" w:bidi="fr_FR"/>
        </w:rPr>
      </w:r>
      <w:r>
        <w:rPr>
          <w:b/>
          <w:lang w:val="fr_FR" w:bidi="fr_FR"/>
        </w:rPr>
        <w:t>Cinquième partie :</w:t>
      </w:r>
      <w:r>
        <w:rPr>
          <w:lang w:val="fr_FR" w:bidi="fr_FR"/>
        </w:rPr>
        <w:t xml:space="preserve"> Jean grandit et commence son ministère public.</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Élisabeth</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Les gens de la parenté de Zacharie et d'Élizabeth</w:t>
      </w:r>
    </w:p>
    <w:p>
      <w:pPr>
        <w:pStyle w:val="ListBullet"/>
        <w:spacing w:line="240" w:lineRule="auto"/>
        <w:ind w:left="720"/>
      </w:pPr>
      <w:r>
        <w:rPr>
          <w:lang w:val="fr_FR" w:bidi="fr_FR"/>
        </w:rPr>
      </w:r>
      <w:r>
        <w:rPr>
          <w:lang w:val="fr_FR" w:bidi="fr_FR"/>
        </w:rPr>
        <w:t>Les voisins de Zacharie et d'Élisabeth</w:t>
      </w:r>
    </w:p>
    <w:p>
      <w:pPr>
        <w:pStyle w:val="ListBullet"/>
        <w:spacing w:line="240" w:lineRule="auto"/>
        <w:ind w:left="720"/>
      </w:pPr>
      <w:r>
        <w:rPr>
          <w:lang w:val="fr_FR" w:bidi="fr_FR"/>
        </w:rPr>
      </w:r>
      <w:r>
        <w:rPr>
          <w:lang w:val="fr_FR" w:bidi="fr_FR"/>
        </w:rPr>
        <w:t>Zacharie</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Les gens qui vivent dans les collines de Judée</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Il est important de se rappeler qu'Élisabeth est d'un âge avancé quand tout cela se produit. Tous voient sa grossesse comme un acte de miséricorde de la part du Seigneur.</w:t>
      </w:r>
    </w:p>
    <w:p>
      <w:pPr/>
      <w:r>
        <w:rPr>
          <w:lang w:val="fr_FR" w:bidi="fr_FR"/>
        </w:rPr>
      </w:r>
      <w:r>
        <w:rPr>
          <w:lang w:val="fr_FR" w:bidi="fr_FR"/>
        </w:rPr>
        <w:t>La circoncision est une cérémonie qui marque l'alliance avec Dieu et qui permet de présenter un bébé garçon à la communauté juive. C'était une cérémonie très importante pour les Juifs.</w:t>
      </w:r>
    </w:p>
    <w:p>
      <w:pPr/>
      <w:r>
        <w:rPr>
          <w:lang w:val="fr_FR" w:bidi="fr_FR"/>
        </w:rPr>
      </w:r>
      <w:r>
        <w:rPr>
          <w:lang w:val="fr_FR" w:bidi="fr_FR"/>
        </w:rPr>
        <w:t>Il est important de savoir qu'à cette époque-là, on donnait souvent à un garçon le nom de son père ou d'un autre parent. C'est pour cela que l'idée de lui donner le nom de Jean aurait beaucoup supris toutes les personnes présentes.</w:t>
      </w:r>
    </w:p>
    <w:p>
      <w:pPr/>
      <w:r>
        <w:rPr>
          <w:lang w:val="fr_FR" w:bidi="fr_FR"/>
        </w:rPr>
      </w:r>
      <w:r>
        <w:rPr>
          <w:lang w:val="fr_FR" w:bidi="fr_FR"/>
        </w:rPr>
        <w:t>Il est important de se rappeler que Zacharie est incapable de parler après avoir douté des paroles de l'ange qui lui annonçait qu'il aurait un fils. C'est pour cela qu'il demande une tablette pour écrire.</w:t>
      </w:r>
    </w:p>
    <w:p>
      <w:pPr/>
      <w:r>
        <w:rPr>
          <w:lang w:val="fr_FR" w:bidi="fr_FR"/>
        </w:rPr>
      </w:r>
      <w:r>
        <w:rPr>
          <w:lang w:val="fr_FR" w:bidi="fr_FR"/>
        </w:rPr>
        <w:t xml:space="preserve">Les gens communiquent avec Zacharie en utilisant des signes pour savoir comment il veut nommer son fils. C'est alors qu'il demande de quoi écrire. Les gens qui sont là sont très étonnés quand il « Jean ». </w:t>
      </w:r>
    </w:p>
    <w:p>
      <w:pPr/>
      <w:r>
        <w:rPr>
          <w:lang w:val="fr_FR" w:bidi="fr_FR"/>
        </w:rPr>
      </w:r>
      <w:r>
        <w:rPr>
          <w:lang w:val="fr_FR" w:bidi="fr_FR"/>
        </w:rPr>
        <w:t>Zacharie retrouve sa voix et loue Dieu. Les gens vivant dans la région montagneuse de Judée parlent de ces événements.</w:t>
      </w:r>
    </w:p>
    <w:p>
      <w:pPr/>
      <w:r>
        <w:rPr>
          <w:lang w:val="fr_FR" w:bidi="fr_FR"/>
        </w:rPr>
      </w:r>
      <w:r>
        <w:rPr>
          <w:lang w:val="fr_FR" w:bidi="fr_FR"/>
        </w:rPr>
        <w:t>Ils entendent dire que Zacharie avait perdu sa capacité de parler, qu'il avait eu une vision, mais qu'après avoir nommé son enfant, il a de nouveau été capable de parler.</w:t>
      </w:r>
    </w:p>
    <w:p>
      <w:pPr/>
      <w:r>
        <w:rPr>
          <w:lang w:val="fr_FR" w:bidi="fr_FR"/>
        </w:rPr>
      </w:r>
      <w:r>
        <w:rPr>
          <w:lang w:val="fr_FR" w:bidi="fr_FR"/>
        </w:rPr>
        <w:t>À cause de tous ces événements extraordinaires, les gens sont extrêmement étonnés quand la nouvelle se propage. Tous ces événements se sont produits avant, pendant et après la prophétie de Zacharie. Les gens s'interrogent sur ce que deviendra Jean à cause de tous ces événements. Ils comprennent que l'enfant est spécial.</w:t>
      </w:r>
    </w:p>
    <w:p>
      <w:pPr/>
      <w:r>
        <w:rPr>
          <w:lang w:val="fr_FR" w:bidi="fr_FR"/>
        </w:rPr>
      </w:r>
      <w:r>
        <w:rPr>
          <w:lang w:val="fr_FR" w:bidi="fr_FR"/>
        </w:rPr>
        <w:t>N'oubliez pas que l'expression « la main du Seigneur » ne fait pas référence à une main physique ou littérale. Cela veut dire que Dieu est présent dans la vie de Jean.</w:t>
      </w:r>
    </w:p>
    <w:p>
      <w:pPr/>
      <w:r>
        <w:rPr>
          <w:lang w:val="fr_FR" w:bidi="fr_FR"/>
        </w:rPr>
      </w:r>
      <w:r>
        <w:rPr>
          <w:lang w:val="fr_FR" w:bidi="fr_FR"/>
        </w:rPr>
        <w:t>Dans son récit, Luc parle de la prophétie de Zacharie après avoir mentionné que tous les gens qui entendent parler de ces événements en parlent entre eux. Zacharie est rempli du Saint-Esprit et il prophétise.</w:t>
      </w:r>
    </w:p>
    <w:p>
      <w:pPr/>
      <w:r>
        <w:rPr>
          <w:lang w:val="fr_FR" w:bidi="fr_FR"/>
        </w:rPr>
      </w:r>
      <w:r>
        <w:rPr>
          <w:lang w:val="fr_FR" w:bidi="fr_FR"/>
        </w:rPr>
        <w:t>Il est important de noter que la deuxième moitié de la prophétie de Zacharie répond à la question de l'avenir de Jean, c'est-à-dire la question que les gens se posent sur ce qu'il deviendra. Il est aussi important de montrer que c'est le Saint-Esprit qui l'amène à prophétiser.</w:t>
      </w:r>
    </w:p>
    <w:p>
      <w:pPr/>
      <w:r>
        <w:rPr>
          <w:lang w:val="fr_FR" w:bidi="fr_FR"/>
        </w:rPr>
      </w:r>
      <w:r>
        <w:rPr>
          <w:lang w:val="fr_FR" w:bidi="fr_FR"/>
        </w:rPr>
        <w:t>Zacharie commence sa prophétie en louant Dieu et en racontant les promesses qu'il a faites tout au long de l'Histoire.</w:t>
      </w:r>
    </w:p>
    <w:p>
      <w:pPr/>
      <w:r>
        <w:rPr>
          <w:lang w:val="fr_FR" w:bidi="fr_FR"/>
        </w:rPr>
      </w:r>
      <w:r>
        <w:rPr>
          <w:lang w:val="fr_FR" w:bidi="fr_FR"/>
        </w:rPr>
        <w:t>Si c'est préférable dans votre langue, vous pouvez réarranger la première moitié de la prophétie de Zacharie pour qu'elle corresponde à la chronologie des événements de l'Ancien Testament. Voici un exemple de comment cette prophétie peut être réarrangée pour correspondre à la chronologie des événements :</w:t>
      </w:r>
    </w:p>
    <w:p>
      <w:pPr/>
      <w:r>
        <w:rPr>
          <w:lang w:val="fr_FR" w:bidi="fr_FR"/>
        </w:rPr>
      </w:r>
      <w:r>
        <w:rPr>
          <w:lang w:val="fr_FR" w:bidi="fr_FR"/>
        </w:rPr>
        <w:t>Béni soit le Seigneur, le Dieu d'Israël !</w:t>
      </w:r>
    </w:p>
    <w:p>
      <w:pPr/>
      <w:r>
        <w:rPr>
          <w:lang w:val="fr_FR" w:bidi="fr_FR"/>
        </w:rPr>
      </w:r>
      <w:r>
        <w:rPr>
          <w:lang w:val="fr_FR" w:bidi="fr_FR"/>
        </w:rPr>
        <w:t xml:space="preserve">Il a été miséricordieux envers nos pères </w:t>
      </w:r>
    </w:p>
    <w:p>
      <w:pPr/>
      <w:r>
        <w:rPr>
          <w:lang w:val="fr_FR" w:bidi="fr_FR"/>
        </w:rPr>
      </w:r>
      <w:r>
        <w:rPr>
          <w:lang w:val="fr_FR" w:bidi="fr_FR"/>
        </w:rPr>
        <w:t xml:space="preserve">en se souvenant de sa sainte alliance, </w:t>
      </w:r>
    </w:p>
    <w:p>
      <w:pPr/>
      <w:r>
        <w:rPr>
          <w:lang w:val="fr_FR" w:bidi="fr_FR"/>
        </w:rPr>
      </w:r>
      <w:r>
        <w:rPr>
          <w:lang w:val="fr_FR" w:bidi="fr_FR"/>
        </w:rPr>
        <w:t xml:space="preserve">selon le serment qu'il avait juré </w:t>
      </w:r>
    </w:p>
    <w:p>
      <w:pPr/>
      <w:r>
        <w:rPr>
          <w:lang w:val="fr_FR" w:bidi="fr_FR"/>
        </w:rPr>
      </w:r>
      <w:r>
        <w:rPr>
          <w:lang w:val="fr_FR" w:bidi="fr_FR"/>
        </w:rPr>
        <w:t>à Abraham, notre père.</w:t>
      </w:r>
    </w:p>
    <w:p>
      <w:pPr/>
      <w:r>
        <w:rPr>
          <w:lang w:val="fr_FR" w:bidi="fr_FR"/>
        </w:rPr>
      </w:r>
      <w:r>
        <w:rPr>
          <w:lang w:val="fr_FR" w:bidi="fr_FR"/>
        </w:rPr>
        <w:t xml:space="preserve">Il nous a envoyé un puissant Sauveur </w:t>
      </w:r>
    </w:p>
    <w:p>
      <w:pPr/>
      <w:r>
        <w:rPr>
          <w:lang w:val="fr_FR" w:bidi="fr_FR"/>
        </w:rPr>
      </w:r>
      <w:r>
        <w:rPr>
          <w:lang w:val="fr_FR" w:bidi="fr_FR"/>
        </w:rPr>
        <w:t xml:space="preserve">de la lignée royale de son serviteur David, </w:t>
      </w:r>
    </w:p>
    <w:p>
      <w:pPr/>
      <w:r>
        <w:rPr>
          <w:lang w:val="fr_FR" w:bidi="fr_FR"/>
        </w:rPr>
      </w:r>
      <w:r>
        <w:rPr>
          <w:lang w:val="fr_FR" w:bidi="fr_FR"/>
        </w:rPr>
        <w:t xml:space="preserve">comme il l'avait promis </w:t>
      </w:r>
    </w:p>
    <w:p>
      <w:pPr/>
      <w:r>
        <w:rPr>
          <w:lang w:val="fr_FR" w:bidi="fr_FR"/>
        </w:rPr>
      </w:r>
      <w:r>
        <w:rPr>
          <w:lang w:val="fr_FR" w:bidi="fr_FR"/>
        </w:rPr>
        <w:t xml:space="preserve">par ses saints prophètes des anciens temps. </w:t>
      </w:r>
    </w:p>
    <w:p>
      <w:pPr/>
      <w:r>
        <w:rPr>
          <w:lang w:val="fr_FR" w:bidi="fr_FR"/>
        </w:rPr>
      </w:r>
      <w:r>
        <w:rPr>
          <w:lang w:val="fr_FR" w:bidi="fr_FR"/>
        </w:rPr>
        <w:t xml:space="preserve">Nous allons être sauvés de la main de nos ennemis </w:t>
      </w:r>
    </w:p>
    <w:p>
      <w:pPr/>
      <w:r>
        <w:rPr>
          <w:lang w:val="fr_FR" w:bidi="fr_FR"/>
        </w:rPr>
      </w:r>
      <w:r>
        <w:rPr>
          <w:lang w:val="fr_FR" w:bidi="fr_FR"/>
        </w:rPr>
        <w:t xml:space="preserve">et de tous ceux qui nous haïssent, </w:t>
      </w:r>
    </w:p>
    <w:p>
      <w:pPr/>
      <w:r>
        <w:rPr>
          <w:lang w:val="fr_FR" w:bidi="fr_FR"/>
        </w:rPr>
      </w:r>
      <w:r>
        <w:rPr>
          <w:lang w:val="fr_FR" w:bidi="fr_FR"/>
        </w:rPr>
        <w:t xml:space="preserve">parce qu'il visite et rachète son peuple. </w:t>
      </w:r>
    </w:p>
    <w:p>
      <w:pPr/>
      <w:r>
        <w:rPr>
          <w:lang w:val="fr_FR" w:bidi="fr_FR"/>
        </w:rPr>
      </w:r>
      <w:r>
        <w:rPr>
          <w:lang w:val="fr_FR" w:bidi="fr_FR"/>
        </w:rPr>
        <w:t xml:space="preserve">Nous sommes délivrés de nos ennemis </w:t>
      </w:r>
    </w:p>
    <w:p>
      <w:pPr/>
      <w:r>
        <w:rPr>
          <w:lang w:val="fr_FR" w:bidi="fr_FR"/>
        </w:rPr>
      </w:r>
      <w:r>
        <w:rPr>
          <w:lang w:val="fr_FR" w:bidi="fr_FR"/>
        </w:rPr>
        <w:t xml:space="preserve">afin de pouvoir servir Dieu sans crainte </w:t>
      </w:r>
    </w:p>
    <w:p>
      <w:pPr/>
      <w:r>
        <w:rPr>
          <w:lang w:val="fr_FR" w:bidi="fr_FR"/>
        </w:rPr>
      </w:r>
      <w:r>
        <w:rPr>
          <w:lang w:val="fr_FR" w:bidi="fr_FR"/>
        </w:rPr>
        <w:t xml:space="preserve">dans la sainteté et la droiture </w:t>
      </w:r>
    </w:p>
    <w:p>
      <w:pPr/>
      <w:r>
        <w:rPr>
          <w:lang w:val="fr_FR" w:bidi="fr_FR"/>
        </w:rPr>
      </w:r>
      <w:r>
        <w:rPr>
          <w:lang w:val="fr_FR" w:bidi="fr_FR"/>
        </w:rPr>
        <w:t>tous les jours de notre vie.</w:t>
      </w:r>
    </w:p>
    <w:p>
      <w:pPr/>
      <w:r>
        <w:rPr>
          <w:lang w:val="fr_FR" w:bidi="fr_FR"/>
        </w:rPr>
      </w:r>
      <w:r>
        <w:rPr>
          <w:lang w:val="fr_FR" w:bidi="fr_FR"/>
        </w:rPr>
        <w:t>Zacharie mentionne Abraham, David et les prophètes. Ce qu'il dit ensuite dans la dernière partie de sa prophétie répond aux questions sur l'avenir de son fils.</w:t>
      </w:r>
    </w:p>
    <w:p>
      <w:pPr/>
      <w:r>
        <w:rPr>
          <w:lang w:val="fr_FR" w:bidi="fr_FR"/>
        </w:rPr>
      </w:r>
      <w:r>
        <w:rPr>
          <w:lang w:val="fr_FR" w:bidi="fr_FR"/>
        </w:rPr>
        <w:t>Il dit que son Fils sera un prophète du Très-Haut et qu'il préparera le chemin du Seigneur. En disant cela, Zacharie montre clairement que Jésus est plus important et plus élevé que Jean.</w:t>
      </w:r>
    </w:p>
    <w:p>
      <w:pPr/>
      <w:r>
        <w:rPr>
          <w:lang w:val="fr_FR" w:bidi="fr_FR"/>
        </w:rPr>
      </w:r>
      <w:r>
        <w:rPr>
          <w:lang w:val="fr_FR" w:bidi="fr_FR"/>
        </w:rPr>
        <w:t>Jean grandit et se fortifie en esprit.</w:t>
      </w:r>
    </w:p>
    <w:p>
      <w:pPr/>
      <w:r>
        <w:rPr>
          <w:lang w:val="fr_FR" w:bidi="fr_FR"/>
        </w:rPr>
      </w:r>
      <w:r>
        <w:rPr>
          <w:lang w:val="fr_FR" w:bidi="fr_FR"/>
        </w:rPr>
        <w:t>Cela montre que l'Esprit de Dieu guide Jean et dirige sa vie, le préparant pour le ministère.</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Élisabeth</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Les gens de la parenté de Zacharie et d'Élizabeth</w:t>
      </w:r>
    </w:p>
    <w:p>
      <w:pPr>
        <w:pStyle w:val="ListBullet"/>
        <w:spacing w:line="240" w:lineRule="auto"/>
        <w:ind w:left="720"/>
      </w:pPr>
      <w:r>
        <w:rPr>
          <w:lang w:val="fr_FR" w:bidi="fr_FR"/>
        </w:rPr>
      </w:r>
      <w:r>
        <w:rPr>
          <w:lang w:val="fr_FR" w:bidi="fr_FR"/>
        </w:rPr>
        <w:t>Les voisins de Zacharie et d'Élisabeth</w:t>
      </w:r>
    </w:p>
    <w:p>
      <w:pPr>
        <w:pStyle w:val="ListBullet"/>
        <w:spacing w:line="240" w:lineRule="auto"/>
        <w:ind w:left="720"/>
      </w:pPr>
      <w:r>
        <w:rPr>
          <w:lang w:val="fr_FR" w:bidi="fr_FR"/>
        </w:rPr>
      </w:r>
      <w:r>
        <w:rPr>
          <w:lang w:val="fr_FR" w:bidi="fr_FR"/>
        </w:rPr>
        <w:t>Zacharie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Les gens qui vivent dans les collines de Judée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de bien représenter l'état de Zacharie, qui est incapable de parler. Les gens communiquent avec lui par des signes, et lui-même écrit. Quand les gens de sa famille et ses voisins remettent en question la décision d'Élisabeth de nommer son fils Jean, ils font des signes à Zacharie. Ils lui demandent quel nom il veut donner à l'enfant. Il ne savait pas qu'Élisabeth avait déjà dit Jean Quand il écrit « son nom est Jean », les gens sont très étonnés.</w:t>
      </w:r>
    </w:p>
    <w:p>
      <w:pPr/>
      <w:r>
        <w:rPr>
          <w:lang w:val="fr_FR" w:bidi="fr_FR"/>
        </w:rPr>
      </w:r>
      <w:r>
        <w:rPr>
          <w:lang w:val="fr_FR" w:bidi="fr_FR"/>
        </w:rPr>
        <w:t>Quand les gens entendent dire que Zacharie peut à nouveau parler, ils sont tous saisis de crainte. Ils n'ont pas peur de Zacharie lui-même. En fait, ils réagissent au miracle qu'ils viennent d'observer en lui.</w:t>
      </w:r>
    </w:p>
    <w:p>
      <w:pPr/>
      <w:r>
        <w:rPr>
          <w:lang w:val="fr_FR" w:bidi="fr_FR"/>
        </w:rPr>
      </w:r>
      <w:r>
        <w:rPr>
          <w:lang w:val="fr_FR" w:bidi="fr_FR"/>
        </w:rPr>
        <w:t>Quand les gens de la région montagneuse de Judée apprennent ces événements, ils comprennent qu'il se passe quelque chose d'extraordinaire. Ils se demandent quel sera le rôle de Jean dans le plan de Dieu pour Israël. Ils peuvent voir que Dieu est très actif dans la vie de Jean.</w:t>
      </w:r>
    </w:p>
    <w:p>
      <w:pPr/>
      <w:r>
        <w:rPr>
          <w:lang w:val="fr_FR" w:bidi="fr_FR"/>
        </w:rPr>
      </w:r>
      <w:r>
        <w:rPr>
          <w:lang w:val="fr_FR" w:bidi="fr_FR"/>
        </w:rPr>
        <w:t>Quand Zacharie prophétise, la première partie dont il parle est ce que tous les Juifs ont entendu dire à propos du Sauveur promis. Assurez-vous que l'équipe représente Dieu faisant des promesses à son peuple pendant que Zacharie prophétise. Dans la deuxième partie de son message, Zacharie parle de l'avenir de son fils et du rôle qu'il aura.</w:t>
      </w:r>
    </w:p>
    <w:p>
      <w:pPr/>
      <w:r>
        <w:rPr>
          <w:lang w:val="fr_FR" w:bidi="fr_FR"/>
        </w:rPr>
      </w:r>
      <w:r>
        <w:rPr>
          <w:lang w:val="fr_FR" w:bidi="fr_FR"/>
        </w:rPr>
        <w:t>Assurez-vous que l'équipe représente la relation étroite de Jean avec Dieu au fur et à mesure qu'il grandit. Montrez comment l'Esprit façonne son caractère et son ministère pendant qu'il est dans le désert.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Imaginez les voisins et les membres de la famille se réjouir avec Élisabeth à la naissance de son fils.</w:t>
      </w:r>
    </w:p>
    <w:p>
      <w:pPr/>
      <w:r>
        <w:rPr>
          <w:lang w:val="fr_FR" w:bidi="fr_FR"/>
        </w:rPr>
      </w:r>
      <w:r>
        <w:rPr>
          <w:lang w:val="fr_FR" w:bidi="fr_FR"/>
        </w:rPr>
        <w:t>Arrêtez la représentation. Demandez à la personne qui joue le rôle d'Élisabeth : « Que ressentez-vous ? », « À quoi pensez-vous en ce moment ? » Écoutez ses réponses : « Je suis bénie », « Je suis si heureuse », « Je suis remplie de joie » ou « Dieu est si bon ! ». Reprenez la représentation.</w:t>
      </w:r>
    </w:p>
    <w:p>
      <w:pPr/>
      <w:r>
        <w:rPr>
          <w:lang w:val="fr_FR" w:bidi="fr_FR"/>
        </w:rPr>
      </w:r>
      <w:r>
        <w:rPr>
          <w:lang w:val="fr_FR" w:bidi="fr_FR"/>
        </w:rPr>
        <w:t>Le jour de la circoncision, les gens sont sur le point de donner au bébé le nom de son père. Mais Élisabeth dit : « Non, son nom sera Jean. » Les gens ne savent pas quoi penser parce que personne de leur famille ne se prénomme Jean. Ils décident finalement de demander à Zacharie quel sera son nom.</w:t>
      </w:r>
    </w:p>
    <w:p>
      <w:pPr/>
      <w:r>
        <w:rPr>
          <w:lang w:val="fr_FR" w:bidi="fr_FR"/>
        </w:rPr>
      </w:r>
      <w:r>
        <w:rPr>
          <w:lang w:val="fr_FR" w:bidi="fr_FR"/>
        </w:rPr>
        <w:t>Arrêtez la représentation. Demandez à la personne qui joue le rôle d'Élisabeth : « Que ressentez-vous ? » ou « À quoi pensez-vous en ce moment ? » Écoutez ses réponses : « Je vois bien que les gens ne me croient pas », « Je suis fâchée », « Pourquoi font-ils cela ? ». Reprenez la représentation.</w:t>
      </w:r>
    </w:p>
    <w:p>
      <w:pPr/>
      <w:r>
        <w:rPr>
          <w:lang w:val="fr_FR" w:bidi="fr_FR"/>
        </w:rPr>
      </w:r>
      <w:r>
        <w:rPr>
          <w:lang w:val="fr_FR" w:bidi="fr_FR"/>
        </w:rPr>
        <w:t>Les gens demandent à Zacharie comment il veut appeler son fils. Il écrit « Jean est son nom ». Et tout à coup, Zacharie est à nouveau capable de parler. La première chose qu'il fait, c'est louer Dieu.</w:t>
      </w:r>
    </w:p>
    <w:p>
      <w:pPr/>
      <w:r>
        <w:rPr>
          <w:lang w:val="fr_FR" w:bidi="fr_FR"/>
        </w:rPr>
      </w:r>
      <w:r>
        <w:rPr>
          <w:lang w:val="fr_FR" w:bidi="fr_FR"/>
        </w:rPr>
        <w:t>Arrêtez la représentation. Demandez à la personne qui joue le rôle de Zacharie : « Que ressentez-vous ? », « À quoi pensez-vous en ce moment ? » Écoutez ses réponses : « Tout ce que l'ange m'a dit s'est enfin réalisé ! », « Je suis soulagé de pouvoir parler à nouveau », « Je suis tellement heureux d'avoir un fils ! », « J'ai hâte de voir ce qui va se passer maintenant ». Reprenez la représentation.</w:t>
      </w:r>
    </w:p>
    <w:p>
      <w:pPr/>
      <w:r>
        <w:rPr>
          <w:lang w:val="fr_FR" w:bidi="fr_FR"/>
        </w:rPr>
      </w:r>
      <w:r>
        <w:rPr>
          <w:lang w:val="fr_FR" w:bidi="fr_FR"/>
        </w:rPr>
        <w:t>La crainte s'empare des voisins et de tous les habitants de la région montagneuse de Judée. Ils entendent parler de Jean et se demandent quel sera l'avenir de l'enfant.</w:t>
      </w:r>
    </w:p>
    <w:p>
      <w:pPr/>
      <w:r>
        <w:rPr>
          <w:lang w:val="fr_FR" w:bidi="fr_FR"/>
        </w:rPr>
      </w:r>
      <w:r>
        <w:rPr>
          <w:lang w:val="fr_FR" w:bidi="fr_FR"/>
        </w:rPr>
        <w:t>Arrêtez la représentation. Demandez aux personnes qui jouent le rôle des voisins : « Que ressentez-vous ? » et « À quoi pensez-vous en ce moment ? » Écoutez ses réponses : « Je suis stupéfaite ! », « Je me demande ce que tout cela signifie », « Je me pose des questions sur l'avenir », « Je suis heureux pour cet enfant » Reprenez la représentation.</w:t>
      </w:r>
    </w:p>
    <w:p>
      <w:pPr/>
      <w:r>
        <w:rPr>
          <w:lang w:val="fr_FR" w:bidi="fr_FR"/>
        </w:rPr>
      </w:r>
      <w:r>
        <w:rPr>
          <w:lang w:val="fr_FR" w:bidi="fr_FR"/>
        </w:rPr>
        <w:t>Zacharie prophétise. Zacharie parle tout d'abord des promesses de Dieu à son peuple et comment son peuple le servira.</w:t>
      </w:r>
    </w:p>
    <w:p>
      <w:pPr/>
      <w:r>
        <w:rPr>
          <w:lang w:val="fr_FR" w:bidi="fr_FR"/>
        </w:rPr>
      </w:r>
      <w:r>
        <w:rPr>
          <w:lang w:val="fr_FR" w:bidi="fr_FR"/>
        </w:rPr>
        <w:t>Arrêtez la représentation. Demandez à la personne qui joue le rôle de Zacharie : « Que ressentez-vous ? », « À quoi pensez-vous en ce moment ? » Écoutez ses réponses : « Je suis rempli de joie », « J'ai le cœur rempli d'espoir », « Je suis béni, car je sais que le salut de Dieu est proche ». Reprenez la représentation.</w:t>
      </w:r>
    </w:p>
    <w:p>
      <w:pPr/>
      <w:r>
        <w:rPr>
          <w:lang w:val="fr_FR" w:bidi="fr_FR"/>
        </w:rPr>
      </w:r>
      <w:r>
        <w:rPr>
          <w:lang w:val="fr_FR" w:bidi="fr_FR"/>
        </w:rPr>
        <w:t>Zacharie conclut sa prophétie avec des paroles qui concernent son fils.</w:t>
      </w:r>
    </w:p>
    <w:p>
      <w:pPr/>
      <w:r>
        <w:rPr>
          <w:lang w:val="fr_FR" w:bidi="fr_FR"/>
        </w:rPr>
      </w:r>
      <w:r>
        <w:rPr>
          <w:lang w:val="fr_FR" w:bidi="fr_FR"/>
        </w:rPr>
        <w:t>Arrêtez la représentation. Demandez à la personne qui joue le rôle de Zacharie : « Que ressentez-vous ? », « À quoi pensez-vous en ce moment ? » Écoutez ses réponses : « Je suis honoré d'être le père du prophète du Seigneur », « Je fais partie du plan du Seigneur », « J'ai hâte de voir ce qui va arriver », « Je me demande si je serai encore en vie quand tout cela arrivera ». Reprenez la représentation.</w:t>
      </w:r>
    </w:p>
    <w:p>
      <w:pPr/>
      <w:r>
        <w:rPr>
          <w:lang w:val="fr_FR" w:bidi="fr_FR"/>
        </w:rPr>
      </w:r>
      <w:r>
        <w:rPr>
          <w:lang w:val="fr_FR" w:bidi="fr_FR"/>
        </w:rPr>
        <w:t>Jean grandit dans le désert. Il a une relation étroite avec Dieu.</w:t>
      </w:r>
    </w:p>
    <w:p>
      <w:pPr/>
      <w:r>
        <w:rPr>
          <w:lang w:val="fr_FR" w:bidi="fr_FR"/>
        </w:rPr>
      </w:r>
      <w:r>
        <w:rPr>
          <w:lang w:val="fr_FR" w:bidi="fr_FR"/>
        </w:rPr>
        <w:t>Arrêtez la représentation. Demandez à la personne qui joue le rôle de Jean : « Que ressentez-vous ? », « À quoi pensez-vous en ce moment ? » Écoutez ses réponses : « Je suis tellement heureux car je vais voir le Messie », « Je sens le poids de cette mission », « J'attends le bon moment pour commencer ». 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Comme Dieu l'a promis, Élisabeth donne naissance à un garçon. Tous sont surpris quand ils en entendent parler puisqu'elle a été incapable d'avoir des enfants jusque-là. Huit jours après sa naissance, l'enfant est </w:t>
      </w:r>
      <w:r>
        <w:rPr>
          <w:b/>
          <w:lang w:val="fr_FR" w:bidi="fr_FR"/>
        </w:rPr>
        <w:t>circoncis</w:t>
      </w:r>
      <w:r>
        <w:rPr>
          <w:lang w:val="fr_FR" w:bidi="fr_FR"/>
        </w:rPr>
        <w:t xml:space="preserve">. </w:t>
      </w:r>
      <w:r>
        <w:rPr>
          <w:b/>
          <w:lang w:val="fr_FR" w:bidi="fr_FR"/>
        </w:rPr>
        <w:t>La circoncision</w:t>
      </w:r>
      <w:r>
        <w:rPr>
          <w:lang w:val="fr_FR" w:bidi="fr_FR"/>
        </w:rPr>
        <w:t xml:space="preserve"> est une coutume juive ordonnée dans la loi où le bout de peau à l'extrémité du pénis d'un garçon est coupé. Cette opération est habituellement effectuée par le père ou par un homme spécialisé dans ce travail. Un bébé garçon est circoncis huit jours après sa naissance. La circoncision est un signe que l'enfant fait partie du peuple élu de Dieu, Israël. Comme il fait partie du peuple de Dieu, les promesses de Dieu s'appliquent à lui.</w:t>
      </w:r>
    </w:p>
    <w:p>
      <w:pPr/>
      <w:r>
        <w:rPr>
          <w:lang w:val="fr_FR" w:bidi="fr_FR"/>
        </w:rPr>
      </w:r>
      <w:r>
        <w:rPr>
          <w:lang w:val="fr_FR" w:bidi="fr_FR"/>
        </w:rPr>
        <w:t xml:space="preserve">Plusieurs de ses voisins de Zacharie et de membres de sa famille se rendent chez lui pour célébrer cette grande occasion. Quand Élisabeth leur dit que le nom du bébé est Jean, ils demandent à Zacharie comment il veut qu'on l'appelle. Zacharie écrit sur une </w:t>
      </w:r>
      <w:r>
        <w:rPr>
          <w:b/>
          <w:lang w:val="fr_FR" w:bidi="fr_FR"/>
        </w:rPr>
        <w:t>tablette</w:t>
      </w:r>
      <w:r>
        <w:rPr>
          <w:lang w:val="fr_FR" w:bidi="fr_FR"/>
        </w:rPr>
        <w:t xml:space="preserve"> : « Jean est son nom ». Une tablette était une petite planche de bois recouverte de cire. On pouvait écrire dans la cire avec un objet pointu qui avait la forme d'un stylo. Tout à coup, la bouche de Zacharie s'est ouverte et sa langue s'est déliée. Cela veut dire qu'il a à nouveau été capable de parler. Il loue Dieu.</w:t>
      </w:r>
    </w:p>
    <w:p>
      <w:pPr/>
      <w:r>
        <w:rPr>
          <w:lang w:val="fr_FR" w:bidi="fr_FR"/>
        </w:rPr>
      </w:r>
      <w:r>
        <w:rPr>
          <w:lang w:val="fr_FR" w:bidi="fr_FR"/>
        </w:rPr>
        <w:t>Arrêtez l'enregistrement et montrez la photo d'une tablette de l'époque du Nouveau Testament à votre équipe de traducteurs.</w:t>
      </w:r>
    </w:p>
    <w:p>
      <w:pPr/>
      <w:r>
        <w:rPr>
          <w:lang w:val="fr_FR" w:bidi="fr_FR"/>
        </w:rPr>
      </w:r>
      <w:r>
        <w:rPr>
          <w:lang w:val="fr_FR" w:bidi="fr_FR"/>
        </w:rPr>
        <w:t>La nouvelle à propos de Jean se répand dans toute la Judée parce que tant d'événements spéciaux se sont produits autour de sa naissance.</w:t>
      </w:r>
    </w:p>
    <w:p>
      <w:pPr/>
      <w:r>
        <w:rPr>
          <w:lang w:val="fr_FR" w:bidi="fr_FR"/>
        </w:rPr>
      </w:r>
      <w:r>
        <w:rPr>
          <w:lang w:val="fr_FR" w:bidi="fr_FR"/>
        </w:rPr>
        <w:t xml:space="preserve">Que la </w:t>
      </w:r>
      <w:r>
        <w:rPr>
          <w:b/>
          <w:lang w:val="fr_FR" w:bidi="fr_FR"/>
        </w:rPr>
        <w:t>main du Seigneur</w:t>
      </w:r>
      <w:r>
        <w:rPr>
          <w:lang w:val="fr_FR" w:bidi="fr_FR"/>
        </w:rPr>
        <w:t xml:space="preserve"> était sur Jean, veut dire que Dieu est avec lui et le guide. Le mot </w:t>
      </w:r>
      <w:r>
        <w:rPr>
          <w:b/>
          <w:lang w:val="fr_FR" w:bidi="fr_FR"/>
        </w:rPr>
        <w:t>« Seigneur »</w:t>
      </w:r>
      <w:r>
        <w:rPr>
          <w:lang w:val="fr_FR" w:bidi="fr_FR"/>
        </w:rPr>
        <w:t xml:space="preserve"> fait référence à Dieu lui-même.</w:t>
      </w:r>
    </w:p>
    <w:p>
      <w:pPr/>
      <w:r>
        <w:rPr>
          <w:lang w:val="fr_FR" w:bidi="fr_FR"/>
        </w:rPr>
      </w:r>
      <w:r>
        <w:rPr>
          <w:lang w:val="fr_FR" w:bidi="fr_FR"/>
        </w:rPr>
        <w:t xml:space="preserve">Le </w:t>
      </w:r>
      <w:r>
        <w:rPr>
          <w:b/>
          <w:lang w:val="fr_FR" w:bidi="fr_FR"/>
        </w:rPr>
        <w:t>Saint-Esprit</w:t>
      </w:r>
      <w:r>
        <w:rPr>
          <w:lang w:val="fr_FR" w:bidi="fr_FR"/>
        </w:rPr>
        <w:t xml:space="preserve"> remplit Zacharie et lui donne une </w:t>
      </w:r>
      <w:r>
        <w:rPr>
          <w:b/>
          <w:lang w:val="fr_FR" w:bidi="fr_FR"/>
        </w:rPr>
        <w:t>prophétie</w:t>
      </w:r>
      <w:r>
        <w:rPr>
          <w:lang w:val="fr_FR" w:bidi="fr_FR"/>
        </w:rPr>
        <w:t xml:space="preserve">. Quand Dieu donne un message directement à un </w:t>
      </w:r>
      <w:r>
        <w:rPr>
          <w:b/>
          <w:lang w:val="fr_FR" w:bidi="fr_FR"/>
        </w:rPr>
        <w:t>prophète</w:t>
      </w:r>
      <w:r>
        <w:rPr>
          <w:lang w:val="fr_FR" w:bidi="fr_FR"/>
        </w:rPr>
        <w:t xml:space="preserve">, cela s'appelle une prophétie. Le prophète parle à d'autres au nom de Dieu. Vérifiez </w:t>
      </w:r>
      <w:r>
        <w:rPr>
          <w:b/>
          <w:lang w:val="fr_FR" w:bidi="fr_FR"/>
        </w:rPr>
        <w:t>comment vous avez traduit</w:t>
      </w:r>
      <w:r>
        <w:rPr>
          <w:lang w:val="fr_FR" w:bidi="fr_FR"/>
        </w:rPr>
        <w:t xml:space="preserve"> « Saint-Esprit » dans les autres parties de Luc.</w:t>
      </w:r>
    </w:p>
    <w:p>
      <w:pPr/>
      <w:r>
        <w:rPr>
          <w:lang w:val="fr_FR" w:bidi="fr_FR"/>
        </w:rPr>
      </w:r>
      <w:r>
        <w:rPr>
          <w:lang w:val="fr_FR" w:bidi="fr_FR"/>
        </w:rPr>
        <w:t xml:space="preserve">Zacharie loue Dieu d'avoir </w:t>
      </w:r>
      <w:r>
        <w:rPr>
          <w:b/>
          <w:lang w:val="fr_FR" w:bidi="fr_FR"/>
        </w:rPr>
        <w:t>racheté</w:t>
      </w:r>
      <w:r>
        <w:rPr>
          <w:lang w:val="fr_FR" w:bidi="fr_FR"/>
        </w:rPr>
        <w:t xml:space="preserve"> son peuple. </w:t>
      </w:r>
      <w:r>
        <w:rPr>
          <w:b/>
          <w:lang w:val="fr_FR" w:bidi="fr_FR"/>
        </w:rPr>
        <w:t>« Racheter »</w:t>
      </w:r>
      <w:r>
        <w:rPr>
          <w:lang w:val="fr_FR" w:bidi="fr_FR"/>
        </w:rPr>
        <w:t xml:space="preserve"> est un verbe qui signifie « délivrer » ou « libérer ». Dans ce cas, Dieu sauve Israël de ses ennemis. Zacharie reconnaît que Dieu leur envoie un Sauveur, comme les prophètes l'avaient promis bien longtemps auparavant. Lorsque vous traduisez le mot « </w:t>
      </w:r>
      <w:r>
        <w:rPr>
          <w:b/>
          <w:lang w:val="fr_FR" w:bidi="fr_FR"/>
        </w:rPr>
        <w:t>prophète</w:t>
      </w:r>
      <w:r>
        <w:rPr>
          <w:lang w:val="fr_FR" w:bidi="fr_FR"/>
        </w:rPr>
        <w:t xml:space="preserve"> », assurez-vous d'utiliser un terme qui décrit correctement la fonction du prophète.</w:t>
      </w:r>
    </w:p>
    <w:p>
      <w:pPr/>
      <w:r>
        <w:rPr>
          <w:lang w:val="fr_FR" w:bidi="fr_FR"/>
        </w:rPr>
      </w:r>
      <w:r>
        <w:rPr>
          <w:lang w:val="fr_FR" w:bidi="fr_FR"/>
        </w:rPr>
        <w:t>Un prophète :</w:t>
      </w:r>
    </w:p>
    <w:p>
      <w:pPr>
        <w:pStyle w:val="ListBullet"/>
        <w:spacing w:line="240" w:lineRule="auto"/>
        <w:ind w:left="720"/>
      </w:pPr>
      <w:r>
        <w:rPr>
          <w:lang w:val="fr_FR" w:bidi="fr_FR"/>
        </w:rPr>
      </w:r>
      <w:r>
        <w:rPr>
          <w:lang w:val="fr_FR" w:bidi="fr_FR"/>
        </w:rPr>
        <w:t>reçoit un appel de Dieu</w:t>
      </w:r>
    </w:p>
    <w:p>
      <w:pPr>
        <w:pStyle w:val="ListBullet"/>
        <w:spacing w:line="240" w:lineRule="auto"/>
        <w:ind w:left="720"/>
      </w:pPr>
      <w:r>
        <w:rPr>
          <w:lang w:val="fr_FR" w:bidi="fr_FR"/>
        </w:rPr>
      </w:r>
      <w:r>
        <w:rPr>
          <w:lang w:val="fr_FR" w:bidi="fr_FR"/>
        </w:rPr>
        <w:t>présente le message de Dieu aux êtres humains parce que Dieu lui-même le lui a donné</w:t>
      </w:r>
    </w:p>
    <w:p>
      <w:pPr>
        <w:pStyle w:val="ListBullet"/>
        <w:spacing w:line="240" w:lineRule="auto"/>
        <w:ind w:left="720"/>
      </w:pPr>
      <w:r>
        <w:rPr>
          <w:lang w:val="fr_FR" w:bidi="fr_FR"/>
        </w:rPr>
      </w:r>
      <w:r>
        <w:rPr>
          <w:lang w:val="fr_FR" w:bidi="fr_FR"/>
        </w:rPr>
        <w:t>a comme unique priorité d'apporter la Parole de Dieu aux êtres humains</w:t>
      </w:r>
    </w:p>
    <w:p>
      <w:pPr/>
      <w:r>
        <w:rPr>
          <w:lang w:val="fr_FR" w:bidi="fr_FR"/>
        </w:rPr>
      </w:r>
      <w:r>
        <w:rPr>
          <w:lang w:val="fr_FR" w:bidi="fr_FR"/>
        </w:rPr>
        <w:t>Si vous utilisez un terme religieux, assurez-vous que le sens de ce terme puisse être compris par un auditeur moyen.</w:t>
      </w:r>
    </w:p>
    <w:p>
      <w:pPr/>
      <w:r>
        <w:rPr>
          <w:lang w:val="fr_FR" w:bidi="fr_FR"/>
        </w:rPr>
      </w:r>
      <w:r>
        <w:rPr>
          <w:lang w:val="fr_FR" w:bidi="fr_FR"/>
        </w:rPr>
        <w:t xml:space="preserve">Zacharie dit que Dieu s'est souvenu de sa </w:t>
      </w:r>
      <w:r>
        <w:rPr>
          <w:b/>
          <w:lang w:val="fr_FR" w:bidi="fr_FR"/>
        </w:rPr>
        <w:t>sainte</w:t>
      </w:r>
      <w:r>
        <w:rPr>
          <w:lang w:val="fr_FR" w:bidi="fr_FR"/>
        </w:rPr>
        <w:t xml:space="preserve"> alliance. Une </w:t>
      </w:r>
      <w:r>
        <w:rPr>
          <w:b/>
          <w:lang w:val="fr_FR" w:bidi="fr_FR"/>
        </w:rPr>
        <w:t>alliance</w:t>
      </w:r>
      <w:r>
        <w:rPr>
          <w:lang w:val="fr_FR" w:bidi="fr_FR"/>
        </w:rPr>
        <w:t xml:space="preserve"> est un accord entre deux parties qui établit la paix ou l'amitié entre elles. Les deux parties acceptent d'être fidèles à cet accord. La sainte alliance est la promesse que Dieu a faite à Abraham et à ses descendants. Elle est sainte parce que c'est Dieu qui l'a faite. Zacharie dit que Dieu a prêté serment ou « juré un </w:t>
      </w:r>
      <w:r>
        <w:rPr>
          <w:b/>
          <w:lang w:val="fr_FR" w:bidi="fr_FR"/>
        </w:rPr>
        <w:t>serment</w:t>
      </w:r>
      <w:r>
        <w:rPr>
          <w:lang w:val="fr_FR" w:bidi="fr_FR"/>
        </w:rPr>
        <w:t xml:space="preserve"> ». Un </w:t>
      </w:r>
      <w:r>
        <w:rPr>
          <w:b/>
          <w:lang w:val="fr_FR" w:bidi="fr_FR"/>
        </w:rPr>
        <w:t>serment</w:t>
      </w:r>
      <w:r>
        <w:rPr>
          <w:lang w:val="fr_FR" w:bidi="fr_FR"/>
        </w:rPr>
        <w:t xml:space="preserve"> est ajouté à une promesse pour que les deux parties sachent qu'elles doivent respecter leur accord et que leur accord ne peut pas être changé. La personne qui prête serment demande à Dieu de la punir si elle ne tient pas sa promesse.</w:t>
      </w:r>
    </w:p>
    <w:p>
      <w:pPr/>
      <w:r>
        <w:rPr>
          <w:lang w:val="fr_FR" w:bidi="fr_FR"/>
        </w:rPr>
      </w:r>
      <w:r>
        <w:rPr>
          <w:lang w:val="fr_FR" w:bidi="fr_FR"/>
        </w:rPr>
        <w:t xml:space="preserve">Zacharie dit qu'ils pourront servir Dieu sans crainte. Il s'adresse aussi à son fils et lui dit qu'il sera appelé prophète du </w:t>
      </w:r>
      <w:r>
        <w:rPr>
          <w:b/>
          <w:lang w:val="fr_FR" w:bidi="fr_FR"/>
        </w:rPr>
        <w:t>Très-Haut</w:t>
      </w:r>
      <w:r>
        <w:rPr>
          <w:lang w:val="fr_FR" w:bidi="fr_FR"/>
        </w:rPr>
        <w:t xml:space="preserve">. Cela veut dire quelqu'un qui prononce des paroles de la part du Dieu Très-Haut. Zacharie parle de l'objectif de Jean, qui sera de montrer aux gens comment trouver le salut par le </w:t>
      </w:r>
      <w:r>
        <w:rPr>
          <w:b/>
          <w:lang w:val="fr_FR" w:bidi="fr_FR"/>
        </w:rPr>
        <w:t>pardon des péchés</w:t>
      </w:r>
      <w:r>
        <w:rPr>
          <w:lang w:val="fr_FR" w:bidi="fr_FR"/>
        </w:rPr>
        <w:t xml:space="preserve">. Le mot </w:t>
      </w:r>
      <w:r>
        <w:rPr>
          <w:b/>
          <w:lang w:val="fr_FR" w:bidi="fr_FR"/>
        </w:rPr>
        <w:t>« péché »</w:t>
      </w:r>
      <w:r>
        <w:rPr>
          <w:lang w:val="fr_FR" w:bidi="fr_FR"/>
        </w:rPr>
        <w:t xml:space="preserve"> désigne un acte de désobéissance à Dieu. </w:t>
      </w:r>
      <w:r>
        <w:rPr>
          <w:b/>
          <w:lang w:val="fr_FR" w:bidi="fr_FR"/>
        </w:rPr>
        <w:t>Le pardon</w:t>
      </w:r>
      <w:r>
        <w:rPr>
          <w:lang w:val="fr_FR" w:bidi="fr_FR"/>
        </w:rPr>
        <w:t xml:space="preserve"> est entre deux parties. L'une a fait quelque chose de mal à l'autre. Dans le pardon, celui à qui on a fait du mal met de côté ses droits et ne punit pas l'autre comme il le mérite. Il ne cherche pas à se venger. Si l'autre se repent de son comportement et accepte le pardon de l'autre, la relation entre eux est rétablie et la culpabilité est effacée. Avec Dieu, le pardon est disponible pour tous ceux qui arrêtent de faire le mal et se tournent vers lui. Leur relation avec Dieu est alors rétablie ou réparée. Voici quelques expressions idiomatiques du Nouveau Testament qui décrivent le pardon.</w:t>
      </w:r>
    </w:p>
    <w:p>
      <w:pPr>
        <w:pStyle w:val="ListBullet"/>
        <w:spacing w:line="240" w:lineRule="auto"/>
        <w:ind w:left="720"/>
      </w:pPr>
      <w:r>
        <w:rPr>
          <w:lang w:val="fr_FR" w:bidi="fr_FR"/>
        </w:rPr>
      </w:r>
      <w:r>
        <w:rPr>
          <w:lang w:val="fr_FR" w:bidi="fr_FR"/>
        </w:rPr>
        <w:t>effacer les péchés de quelqu'un</w:t>
      </w:r>
    </w:p>
    <w:p>
      <w:pPr>
        <w:pStyle w:val="ListBullet"/>
        <w:spacing w:line="240" w:lineRule="auto"/>
        <w:ind w:left="720"/>
      </w:pPr>
      <w:r>
        <w:rPr>
          <w:lang w:val="fr_FR" w:bidi="fr_FR"/>
        </w:rPr>
      </w:r>
      <w:r>
        <w:rPr>
          <w:lang w:val="fr_FR" w:bidi="fr_FR"/>
        </w:rPr>
        <w:t>enlever ou retirer les péchés de quelqu'un</w:t>
      </w:r>
    </w:p>
    <w:p>
      <w:pPr>
        <w:pStyle w:val="ListBullet"/>
        <w:spacing w:line="240" w:lineRule="auto"/>
        <w:ind w:left="720"/>
      </w:pPr>
      <w:r>
        <w:rPr>
          <w:lang w:val="fr_FR" w:bidi="fr_FR"/>
        </w:rPr>
      </w:r>
      <w:r>
        <w:rPr>
          <w:lang w:val="fr_FR" w:bidi="fr_FR"/>
        </w:rPr>
        <w:t>libérer, délivrer quelqu'un de ses péchés</w:t>
      </w:r>
    </w:p>
    <w:p>
      <w:pPr>
        <w:pStyle w:val="ListBullet"/>
        <w:spacing w:line="240" w:lineRule="auto"/>
        <w:ind w:left="720"/>
      </w:pPr>
      <w:r>
        <w:rPr>
          <w:lang w:val="fr_FR" w:bidi="fr_FR"/>
        </w:rPr>
      </w:r>
      <w:r>
        <w:rPr>
          <w:lang w:val="fr_FR" w:bidi="fr_FR"/>
        </w:rPr>
        <w:t>jeter (les péchés de quelqu'un loin de soi ou de lui)</w:t>
      </w:r>
    </w:p>
    <w:p>
      <w:pPr>
        <w:pStyle w:val="ListBullet"/>
        <w:spacing w:line="240" w:lineRule="auto"/>
        <w:ind w:left="720"/>
      </w:pPr>
      <w:r>
        <w:rPr>
          <w:lang w:val="fr_FR" w:bidi="fr_FR"/>
        </w:rPr>
      </w:r>
      <w:r>
        <w:rPr>
          <w:lang w:val="fr_FR" w:bidi="fr_FR"/>
        </w:rPr>
        <w:t>couvrir les péchés de quelqu'un</w:t>
      </w:r>
    </w:p>
    <w:p>
      <w:pPr>
        <w:pStyle w:val="ListBullet"/>
        <w:spacing w:line="240" w:lineRule="auto"/>
        <w:ind w:left="720"/>
      </w:pPr>
      <w:r>
        <w:rPr>
          <w:lang w:val="fr_FR" w:bidi="fr_FR"/>
        </w:rPr>
      </w:r>
      <w:r>
        <w:rPr>
          <w:lang w:val="fr_FR" w:bidi="fr_FR"/>
        </w:rPr>
        <w:t>remettre les péchés de quelqu'un</w:t>
      </w:r>
    </w:p>
    <w:p>
      <w:pPr>
        <w:pStyle w:val="ListBullet"/>
        <w:spacing w:line="240" w:lineRule="auto"/>
        <w:ind w:left="720"/>
      </w:pPr>
      <w:r>
        <w:rPr>
          <w:lang w:val="fr_FR" w:bidi="fr_FR"/>
        </w:rPr>
      </w:r>
      <w:r>
        <w:rPr>
          <w:lang w:val="fr_FR" w:bidi="fr_FR"/>
        </w:rPr>
        <w:t>acquitter quelqu'un</w:t>
      </w:r>
    </w:p>
    <w:p>
      <w:pPr>
        <w:pStyle w:val="ListBullet"/>
        <w:spacing w:line="240" w:lineRule="auto"/>
        <w:ind w:left="720"/>
      </w:pPr>
      <w:r>
        <w:rPr>
          <w:lang w:val="fr_FR" w:bidi="fr_FR"/>
        </w:rPr>
      </w:r>
      <w:r>
        <w:rPr>
          <w:lang w:val="fr_FR" w:bidi="fr_FR"/>
        </w:rPr>
        <w:t>tourner le dos à la personne</w:t>
      </w:r>
    </w:p>
    <w:p>
      <w:pPr/>
      <w:r>
        <w:rPr>
          <w:lang w:val="fr_FR" w:bidi="fr_FR"/>
        </w:rPr>
      </w:r>
      <w:r>
        <w:rPr>
          <w:lang w:val="fr_FR" w:bidi="fr_FR"/>
        </w:rPr>
        <w:t>Votre langue pourrait avoir une expression idiomatique similaire. Si tel est le cas, vous pourriez utiliser cette image pour que vos auditeurs comprennent facilement ce qu'est le pardon.</w:t>
      </w:r>
    </w:p>
    <w:p>
      <w:pPr/>
      <w:r>
        <w:rPr>
          <w:lang w:val="fr_FR" w:bidi="fr_FR"/>
        </w:rPr>
      </w:r>
      <w:r>
        <w:rPr>
          <w:lang w:val="fr_FR" w:bidi="fr_FR"/>
        </w:rPr>
        <w:t>Vous allez arrêter l'enregistrement et mener une discussion de groupe. Discutez de la question suivante : Dans une langue d'Afrique de l'ouest, lorsqu'on parle de Dieu qui pardonne quelqu'un, on le décrit comme « coupant » complètement leurs péchés, si bien qu'ils ne sont plus du tout présents. Prenez le temps en tant qu'équipe de traduction de représenter quelqu'un qui pardonne à quelqu'un d'autre. Observer leurs actions et comment ils montrent le pardon. Demandez aux personnes qui ont représenté le pardon d'expliquer les émotions de chacun des personnages.</w:t>
      </w:r>
    </w:p>
    <w:p>
      <w:pPr/>
      <w:r>
        <w:rPr>
          <w:lang w:val="fr_FR" w:bidi="fr_FR"/>
        </w:rPr>
      </w:r>
      <w:r>
        <w:rPr>
          <w:lang w:val="fr_FR" w:bidi="fr_FR"/>
        </w:rPr>
        <w:t xml:space="preserve">Zacharie parle du soleil levant qui a visité le peuple de Dieu </w:t>
      </w:r>
      <w:r>
        <w:rPr>
          <w:b/>
          <w:lang w:val="fr_FR" w:bidi="fr_FR"/>
        </w:rPr>
        <w:t>d'en haut</w:t>
      </w:r>
      <w:r>
        <w:rPr>
          <w:lang w:val="fr_FR" w:bidi="fr_FR"/>
        </w:rPr>
        <w:t xml:space="preserve">. </w:t>
      </w:r>
      <w:r>
        <w:rPr>
          <w:b/>
          <w:lang w:val="fr_FR" w:bidi="fr_FR"/>
        </w:rPr>
        <w:t>Dépendamment du contexte</w:t>
      </w:r>
      <w:r>
        <w:rPr>
          <w:lang w:val="fr_FR" w:bidi="fr_FR"/>
        </w:rPr>
        <w:t xml:space="preserve"> dans lequel elle est utilisée, l'expression « d'en haut » peut désigner le ciel ou bien les cieux comme l'endroit où Dieu et les anges vivent. Quand cette expression fait référence à l'endroit où Dieu vit, elle décrit également l'endroit final où les croyants se rendent. Le « </w:t>
      </w:r>
      <w:r>
        <w:rPr>
          <w:b/>
          <w:lang w:val="fr_FR" w:bidi="fr_FR"/>
        </w:rPr>
        <w:t>soleil levant</w:t>
      </w:r>
      <w:r>
        <w:rPr>
          <w:lang w:val="fr_FR" w:bidi="fr_FR"/>
        </w:rPr>
        <w:t xml:space="preserve"> » est une figure de style qui fait référence au Sauveur qui éclairera un monde de ténèbres spirituelles. Il dit que ce Sauveur éclairera un monde de ténèbres spirituelles et guidera son peuple dans le chemin de la paix. Après le message de Zacharie, Luc nous parle un peu de l'enfance de Jean. Il nous dit que Jean </w:t>
      </w:r>
      <w:r>
        <w:rPr>
          <w:b/>
          <w:lang w:val="fr_FR" w:bidi="fr_FR"/>
        </w:rPr>
        <w:t>se fortifiait en esprit</w:t>
      </w:r>
      <w:r>
        <w:rPr>
          <w:lang w:val="fr_FR" w:bidi="fr_FR"/>
        </w:rPr>
        <w:t xml:space="preserve"> et qu'il vivait dans le désert. « Se fortifiait en esprit » signifie que Jean devient plus fort. Il mûrit dans sa façon de penser et dans son caractère. Le terme </w:t>
      </w:r>
      <w:r>
        <w:rPr>
          <w:b/>
          <w:lang w:val="fr_FR" w:bidi="fr_FR"/>
        </w:rPr>
        <w:t>« désert »</w:t>
      </w:r>
      <w:r>
        <w:rPr>
          <w:lang w:val="fr_FR" w:bidi="fr_FR"/>
        </w:rPr>
        <w:t xml:space="preserve"> fait référence à la région de terre près du fleuve Jourdain où personne ne vit et où peu de plantes poussent. Dans la Bible, Dieu rencontre souvent son peuple dans ce genre d'endroits.</w:t>
      </w:r>
    </w:p>
    <w:p>
      <w:pPr/>
      <w:r>
        <w:rPr>
          <w:lang w:val="fr_FR" w:bidi="fr_FR"/>
        </w:rPr>
      </w:r>
      <w:r>
        <w:rPr>
          <w:lang w:val="fr_FR" w:bidi="fr_FR"/>
        </w:rPr>
        <w:t xml:space="preserve">Luc dit que Jean a vécu dans le désert jusqu'au début de son </w:t>
      </w:r>
      <w:r>
        <w:rPr>
          <w:b/>
          <w:lang w:val="fr_FR" w:bidi="fr_FR"/>
        </w:rPr>
        <w:t>ministère public</w:t>
      </w:r>
      <w:r>
        <w:rPr>
          <w:lang w:val="fr_FR" w:bidi="fr_FR"/>
        </w:rPr>
        <w:t>. Cela signifie jusqu'au jour où il s'est fait connaître publiquement en prêchant le message de Dieu au peuple de Dieu au sujet du Sauveur.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1:57–80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6">
        <w:r>
          <w:rPr>
            <w:lang w:val="fr_FR" w:bidi="fr_FR"/>
          </w:rPr>
          <w:rPr>
            <w:color w:val="0000EE"/>
            <w:u w:val="single"/>
          </w:rPr>
          <w:t>Écouter et Cœur</w:t>
        </w:r>
      </w:hyperlink>
      <w:r>
        <w:rPr>
          <w:lang w:val="fr_FR" w:bidi="fr_FR"/>
        </w:rPr>
        <w:t xml:space="preserve"> (502 KB)</w:t>
      </w:r>
      <w:r>
        <w:rPr>
          <w:lang w:val="fr_FR" w:bidi="fr_FR"/>
        </w:rPr>
      </w:r>
    </w:p>
    <w:p>
      <w:pPr>
        <w:pStyle w:val="ListBullet"/>
        <w:spacing w:line="240" w:lineRule="auto"/>
        <w:ind w:left="720"/>
      </w:pPr>
      <w:r>
        <w:rPr>
          <w:lang w:val="fr_FR" w:bidi="fr_FR"/>
        </w:rPr>
      </w:r>
      <w:hyperlink r:id="rId37">
        <w:r>
          <w:rPr>
            <w:lang w:val="fr_FR" w:bidi="fr_FR"/>
          </w:rPr>
          <w:rPr>
            <w:color w:val="0000EE"/>
            <w:u w:val="single"/>
          </w:rPr>
          <w:t>Planter le Décor</w:t>
        </w:r>
      </w:hyperlink>
      <w:r>
        <w:rPr>
          <w:lang w:val="fr_FR" w:bidi="fr_FR"/>
        </w:rPr>
        <w:t xml:space="preserve"> (6.9 MB)</w:t>
      </w:r>
      <w:r>
        <w:rPr>
          <w:lang w:val="fr_FR" w:bidi="fr_FR"/>
        </w:rPr>
      </w:r>
    </w:p>
    <w:p>
      <w:pPr>
        <w:pStyle w:val="ListBullet"/>
        <w:spacing w:line="240" w:lineRule="auto"/>
        <w:ind w:left="720"/>
      </w:pPr>
      <w:r>
        <w:rPr>
          <w:lang w:val="fr_FR" w:bidi="fr_FR"/>
        </w:rPr>
      </w:r>
      <w:hyperlink r:id="rId38">
        <w:r>
          <w:rPr>
            <w:lang w:val="fr_FR" w:bidi="fr_FR"/>
          </w:rPr>
          <w:rPr>
            <w:color w:val="0000EE"/>
            <w:u w:val="single"/>
          </w:rPr>
          <w:t>Définir les Scènes</w:t>
        </w:r>
      </w:hyperlink>
      <w:r>
        <w:rPr>
          <w:lang w:val="fr_FR" w:bidi="fr_FR"/>
        </w:rPr>
        <w:t xml:space="preserve"> (3.9 MB)</w:t>
      </w:r>
      <w:r>
        <w:rPr>
          <w:lang w:val="fr_FR" w:bidi="fr_FR"/>
        </w:rPr>
      </w:r>
    </w:p>
    <w:p>
      <w:pPr>
        <w:pStyle w:val="ListBullet"/>
        <w:spacing w:line="240" w:lineRule="auto"/>
        <w:ind w:left="720"/>
      </w:pPr>
      <w:r>
        <w:rPr>
          <w:lang w:val="fr_FR" w:bidi="fr_FR"/>
        </w:rPr>
      </w:r>
      <w:hyperlink r:id="rId39">
        <w:r>
          <w:rPr>
            <w:lang w:val="fr_FR" w:bidi="fr_FR"/>
          </w:rPr>
          <w:rPr>
            <w:color w:val="0000EE"/>
            <w:u w:val="single"/>
          </w:rPr>
          <w:t>Intégration du Texte</w:t>
        </w:r>
      </w:hyperlink>
      <w:r>
        <w:rPr>
          <w:lang w:val="fr_FR" w:bidi="fr_FR"/>
        </w:rPr>
        <w:t xml:space="preserve"> (4.0 MB)</w:t>
      </w:r>
      <w:r>
        <w:rPr>
          <w:lang w:val="fr_FR" w:bidi="fr_FR"/>
        </w:rPr>
      </w:r>
    </w:p>
    <w:p>
      <w:pPr>
        <w:pStyle w:val="ListBullet"/>
        <w:spacing w:line="240" w:lineRule="auto"/>
        <w:ind w:left="720"/>
      </w:pPr>
      <w:r>
        <w:rPr>
          <w:lang w:val="fr_FR" w:bidi="fr_FR"/>
        </w:rPr>
      </w:r>
      <w:hyperlink r:id="rId40">
        <w:r>
          <w:rPr>
            <w:lang w:val="fr_FR" w:bidi="fr_FR"/>
          </w:rPr>
          <w:rPr>
            <w:color w:val="0000EE"/>
            <w:u w:val="single"/>
          </w:rPr>
          <w:t>Combler les Lacunes</w:t>
        </w:r>
      </w:hyperlink>
      <w:r>
        <w:rPr>
          <w:lang w:val="fr_FR" w:bidi="fr_FR"/>
        </w:rPr>
        <w:t xml:space="preserve"> (5.0 MB)</w:t>
      </w:r>
      <w:r>
        <w:rPr>
          <w:lang w:val="fr_FR" w:bidi="fr_FR"/>
        </w:rPr>
      </w:r>
    </w:p>
    <w:p>
      <w:pPr>
        <w:pStyle w:val="ListBullet"/>
        <w:spacing w:line="240" w:lineRule="auto"/>
        <w:ind w:left="720"/>
      </w:pPr>
      <w:r>
        <w:rPr>
          <w:lang w:val="fr_FR" w:bidi="fr_FR"/>
        </w:rPr>
      </w:r>
      <w:hyperlink r:id="rId41">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2:1–21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2.1–21. Laissez la parole de Dieu entrer dans vos cœurs. Écoutez ce texte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La naissance de Jean est un signe de la venue prochaine du Sauveur. Luc continue reprend son récit de Joseph et Marie peu de temps après la naissance de Jean. Ils vivent à Nazareth quand César Auguste ordonne le recensement. « César » est un titre qui signifiait empereur. « Auguste » est un titre qui signifie « exalté ». Dans ce récit, « César Auguste » désigne le grand roi ou empereur de l'Empire romain. L'Empire romain comprend tous les pays sous la domination des Romains.</w:t>
      </w:r>
    </w:p>
    <w:p>
      <w:pPr/>
      <w:r>
        <w:rPr>
          <w:lang w:val="fr_FR" w:bidi="fr_FR"/>
        </w:rPr>
      </w:r>
      <w:r>
        <w:rPr>
          <w:lang w:val="fr_FR" w:bidi="fr_FR"/>
        </w:rPr>
        <w:t>Un recensement signifie que les gens doivent être comptés et inscrits. Le recensement romain exigeait que les noms de tous les habitants de l'Empire soient écrits dans des livres spéciaux. Les Juifs aussi devaient faire cela. L'empereur comptait tous les gens de son empire pour leur faire payer des impôts.</w:t>
      </w:r>
    </w:p>
    <w:p>
      <w:pPr/>
      <w:r>
        <w:rPr>
          <w:lang w:val="fr_FR" w:bidi="fr_FR"/>
        </w:rPr>
      </w:r>
      <w:r>
        <w:rPr>
          <w:lang w:val="fr_FR" w:bidi="fr_FR"/>
        </w:rPr>
        <w:t>Luc dit que ce premier recensement a eu lieu sous Quirinius, quand il était gouverneur de Syrie. Quirinius était un dirigeant romain. C'était un serviteur de l'empereur. La Syrie était une des provinces dirigées par les Romains. La Syrie avait plus de pouvoir que la Judée et la Galilée. Luc dit cela pour que ses lecteurs comprennent comment ces événements sont arrivés. Ce sont des informations d'arrière-plan.</w:t>
      </w:r>
    </w:p>
    <w:p>
      <w:pPr/>
      <w:r>
        <w:rPr>
          <w:lang w:val="fr_FR" w:bidi="fr_FR"/>
        </w:rPr>
      </w:r>
      <w:r>
        <w:rPr>
          <w:lang w:val="fr_FR" w:bidi="fr_FR"/>
        </w:rPr>
        <w:t>Tous les gens devaient retourner à la ville de leurs ancêtres pour le recensement. Joseph doit donc retourner à Bethléhem, car c'est la ville où est né son ancêtre, le roi David. Bethléhem était également appelée « la cité de David ». Les Juifs savaient, grâce au prophète Michée, que Bethléhem était l'endroit où le Sauveur allait naître. Joseph voyage avec Marie parce qu'ils sont fiancés. Marie est enceinte. Ils vont de Nazareth à Bethléhem. C'est un voyage de trois jours. Le voyage les faisait monter dans une région plus élevée à environ 300 mètres de plus que Nazareth en élévation.</w:t>
      </w:r>
    </w:p>
    <w:p>
      <w:pPr/>
      <w:r>
        <w:rPr>
          <w:lang w:val="fr_FR" w:bidi="fr_FR"/>
        </w:rPr>
      </w:r>
      <w:r>
        <w:rPr>
          <w:lang w:val="fr_FR" w:bidi="fr_FR"/>
        </w:rPr>
        <w:t>Vous allez arrêter l'enregistrement et montrer à votre équipe une carte qui vous permettra de mieux vous représenter le voyage de Marie et Joseph de Nazareth à Bethléhem. Réfléchissez à la question suivante : Est-ce qu'un tel voyage aurait été difficile pour une femme sur le point d'accoucher ?</w:t>
      </w:r>
    </w:p>
    <w:p>
      <w:pPr/>
      <w:r>
        <w:rPr>
          <w:lang w:val="fr_FR" w:bidi="fr_FR"/>
        </w:rPr>
      </w:r>
      <w:r>
        <w:rPr>
          <w:lang w:val="fr_FR" w:bidi="fr_FR"/>
        </w:rPr>
        <w:t>Marie donne naissance à son premier-né, Jésus, alors qu'elle est à Bethléhem. Elle suit la coutume juive et enveloppe son bébé dans des bandes de tissu. Les Juifs faisaient cela pour garder les bébés au chaud tout en gardant leurs bras et leurs jambes droits. Le bébé était emmailloté. Cela signifie simplement que les linges étaient enveloppés autour du bébé plusieurs fois. Marie et Joseph ont peut-être passé la nuit avec leur famille ou des amis. Dans les foyers juifs, les gens et les animaux occupaient souvent le même bâtiment. Les animaux étaient dans la partie basse de la maison. L'endroit où ils étaient était probablement plein de gens à cause du rescencement. Marie et Joseph sont probablement restés dans la partie basse de la maison avec les animaux parce que les chambres étaient déjà occupées. Marie a dû coucher son bébé dans une crèche. Une crêche était une mangeoire où l'on mettait la nourriture des animaux. Elle était faite de bois ou sculptée dans la pierre.</w:t>
      </w:r>
    </w:p>
    <w:p>
      <w:pPr/>
      <w:r>
        <w:rPr>
          <w:lang w:val="fr_FR" w:bidi="fr_FR"/>
        </w:rPr>
      </w:r>
      <w:r>
        <w:rPr>
          <w:lang w:val="fr_FR" w:bidi="fr_FR"/>
        </w:rPr>
        <w:t>Arrêtez-vous et montrez à votre équipe une image de crèche ou de mangeoire pour mieux comprendre comment traduire ce mot dans votre langue. Si vous n'avez pas de mots comparables, vous devrez peut-être simplement décrire la mangeoire.</w:t>
      </w:r>
    </w:p>
    <w:p>
      <w:pPr/>
      <w:r>
        <w:rPr>
          <w:lang w:val="fr_FR" w:bidi="fr_FR"/>
        </w:rPr>
      </w:r>
      <w:r>
        <w:rPr>
          <w:lang w:val="fr_FR" w:bidi="fr_FR"/>
        </w:rPr>
        <w:t>À l'extérieur de Bethléhem, des bergers faisaient paître leurs troupeaux. Ils faisaient cela à un autre endroit que là où Jésus est né. Les brebis ou moutons sont des animaux domestiques élevés pour leur viande et pour leur laine.</w:t>
      </w:r>
    </w:p>
    <w:p>
      <w:pPr/>
      <w:r>
        <w:rPr>
          <w:lang w:val="fr_FR" w:bidi="fr_FR"/>
        </w:rPr>
      </w:r>
      <w:r>
        <w:rPr>
          <w:lang w:val="fr_FR" w:bidi="fr_FR"/>
        </w:rPr>
        <w:t>S'il n'existe pas de mot pour désigner les moutons ou brebis dans votre langue, vous pouvez emprunter ce mot et indiquer son sens dans votre traduction de « bergers ». Par exemple, les gens qui s'occupent d'animaux appelés moutons ou brebis. S'il n'existe pas de brebis dans votre région, vous pouvez montrer une photo aux membres de votre équipe.</w:t>
      </w:r>
    </w:p>
    <w:p>
      <w:pPr/>
      <w:r>
        <w:rPr>
          <w:lang w:val="fr_FR" w:bidi="fr_FR"/>
        </w:rPr>
      </w:r>
      <w:r>
        <w:rPr>
          <w:lang w:val="fr_FR" w:bidi="fr_FR"/>
        </w:rPr>
        <w:t>En Judée à cette époque-là, les bergers étaient considérés comme des gens inférieurs. Ils étaient méprisés par les Juifs. Ils gardaient leurs animaux dans les champs et devaient les surveiller la nuit pour les protéger des voleurs et des bêtes sauvages. Les bergers juifs avaient l'habitude de garder leurs troupeaux à l'extérieur d'avril à novembre. Ce récit ne nous dit pas exactement de quelle époque de l'année il s'agit. Nous ne devrions pas supposer que c'était l'hiver ou qu'il faisait nécessairement froid.</w:t>
      </w:r>
    </w:p>
    <w:p>
      <w:pPr/>
      <w:r>
        <w:rPr>
          <w:lang w:val="fr_FR" w:bidi="fr_FR"/>
        </w:rPr>
      </w:r>
      <w:r>
        <w:rPr>
          <w:lang w:val="fr_FR" w:bidi="fr_FR"/>
        </w:rPr>
        <w:t>Vous allez arrêter l'enregistrement et mener une discussion de groupe. Menez une discussion sur la question suivante : Comment les bergers sont-ils perçus ou considérés dans votre culture ? Sont-ils considérés comme une source fiable d'information ? Montrez aux membres de votre équipe une image de bergers dans les champs de la campagne d'Israël.</w:t>
      </w:r>
    </w:p>
    <w:p>
      <w:pPr/>
      <w:r>
        <w:rPr>
          <w:lang w:val="fr_FR" w:bidi="fr_FR"/>
        </w:rPr>
      </w:r>
      <w:r>
        <w:rPr>
          <w:lang w:val="fr_FR" w:bidi="fr_FR"/>
        </w:rPr>
        <w:t>Un ange du Seigneur leur apparaît soudainement. Il est entouré d'une lumière spéciale qui montre la puissance de Dieu. Les bergers sont terrifiés. L'ange dit aux bergers de ne pas avoir peur, car il leur annonce une Bonne Nouvelle qui sera une occasion de joie pour tous. La nouvelle de la naissance du Sauveur apportera de la joie à tous les gens qui y croient. Dieu avait tout spécialement promis aux Juifs qu'il enverrait un Sauveur, le Messie. Le Messie, ou Sauveur, apporterait la joie à tous les gens d'Israël et des autres nations qui croiraient à ce message. Ce message n'apporterait pas de joie à ceux qui ne croiraient pas.</w:t>
      </w:r>
    </w:p>
    <w:p>
      <w:pPr/>
      <w:r>
        <w:rPr>
          <w:lang w:val="fr_FR" w:bidi="fr_FR"/>
        </w:rPr>
      </w:r>
      <w:r>
        <w:rPr>
          <w:lang w:val="fr_FR" w:bidi="fr_FR"/>
        </w:rPr>
        <w:t>L'ange annonce que le Sauveur, le Messie, est né à Bethléhem. Les termes « Messie » en hébreu et « Christ » en grec signifient la même chose. Ces mots désignent quelqu'un que Dieu a oint ou choisi pour une tâche spécifique. Dans l'Ancien Testament, les prophètes, les sacrificateurs et les rois étaient oints pour des tâches spéciales. Jésus est à la fois prophète, sacrificateur et roi.</w:t>
      </w:r>
    </w:p>
    <w:p>
      <w:pPr/>
      <w:r>
        <w:rPr>
          <w:lang w:val="fr_FR" w:bidi="fr_FR"/>
        </w:rPr>
      </w:r>
      <w:r>
        <w:rPr>
          <w:lang w:val="fr_FR" w:bidi="fr_FR"/>
        </w:rPr>
        <w:t>L'ange donne un signe aux bergers pour qu'ils sachent que ses paroles sont vraies. Il dit qu'ils trouveront le bébé emmailloté et couché dans une crèche ou mangeoire. Le deuxième signe est qu'un très grand groupe d'anges, les armées du ciel, apparaissent soudainement aux bergers. Ils louent Dieu pour la naissance de Jésus. Dans certaines langues, il est préférable de traduire leur louange comme de la poésie. Les anges donnent gloire à Dieu, qui est dans les cieux. Ils annoncent la paix sur terre aux gens auxquels Dieu accorde sa faveur. Les anges retournent au ciel après avoir loué Dieu. Les bergers se dépêchent de se rendre à Bethléhem pour voir le Sauveur dont l'ange leur a parlé. Ils cherchent le Sauveur et le trouvent dans une crèche avec Marie et Joseph, comme l'ange le leur a dit.</w:t>
      </w:r>
    </w:p>
    <w:p>
      <w:pPr/>
      <w:r>
        <w:rPr>
          <w:lang w:val="fr_FR" w:bidi="fr_FR"/>
        </w:rPr>
      </w:r>
      <w:r>
        <w:rPr>
          <w:lang w:val="fr_FR" w:bidi="fr_FR"/>
        </w:rPr>
        <w:t>Les bergers racontent tout cela à Marie, à Joseph et à tous ceux qui veulent les écouter. Les bergers racontent comment l'ange leur est apparu et leur a dit comment trouver le Sauveur. Tous ceux qui entendent ce récit sont stupéfaits. Marie n'a pas la même réaction. Elle réfléchit soigneusement à leurs paroles et les garde dans son cœur. Le mot cœur est utilisé de façon symbolique. Les Juifs utilisaient le mot « cœur » pour désigner la partie d'une personne où les pensées et les sentiments se manifestent. En d'autres mots, Marie réfléchit et se souvient des paroles des bergers.</w:t>
      </w:r>
    </w:p>
    <w:p>
      <w:pPr/>
      <w:r>
        <w:rPr>
          <w:lang w:val="fr_FR" w:bidi="fr_FR"/>
        </w:rPr>
      </w:r>
      <w:r>
        <w:rPr>
          <w:lang w:val="fr_FR" w:bidi="fr_FR"/>
        </w:rPr>
        <w:t>Vous allez arrêter l'enregistrement et mener une discussion de groupe. Menez une discussion sur la question suivante : Quelle mot ou expression spécifique votre culture utilise-t-elle pour désigner la partie de la personne où les pensées et les sentiments se manifestent ?</w:t>
      </w:r>
    </w:p>
    <w:p>
      <w:pPr/>
      <w:r>
        <w:rPr>
          <w:lang w:val="fr_FR" w:bidi="fr_FR"/>
        </w:rPr>
      </w:r>
      <w:r>
        <w:rPr>
          <w:lang w:val="fr_FR" w:bidi="fr_FR"/>
        </w:rPr>
        <w:t>Les bergers retournent vers leurs troupeaux en glorifiant et en louant Dieu. Ils le louent pour le bébé dans la crèche, pour les paroles de l'ange à son sujet et pour la louange prononcée par les anges. Huit jours plus tard, le bébé est circoncis et on lui donne le nom de Jésus. C'est ce nom que Dieu avait dit à Marie de donner à son bébé par l'ange Gabriel, avant même qu'il soit conçu en elle.</w:t>
      </w:r>
    </w:p>
    <w:p>
      <w:pPr/>
      <w:r>
        <w:rPr>
          <w:lang w:val="fr_FR" w:bidi="fr_FR"/>
        </w:rPr>
      </w:r>
      <w:r>
        <w:rPr>
          <w:lang w:val="fr_FR" w:bidi="fr_FR"/>
        </w:rPr>
        <w:t>Dans ce récit, nous voyons Dieu accomplir sa promesse à son peuple. Il envoie le Sauveur promis : Jésus. Cette Bonne Nouvelle n'est pas seulement pour Israël, mais pour toutes les nations qui croiront. Au début de ce récit, nous voyons déjà un rejet de Jésus par le monde quand il n'y a pas de place pour ses parents dans une des chambres. Nous voyons aussi comment Dieu se révèle à des gens ordinaires et humbles comme les bergers.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L'empereur romain ordonne de dénombrer (ou compter) tous les habitants de son empire. Les gens doivent se rendre jusque dans la ville de leurs ancêtres pour pouvoir s'enregistrer. Joseph et Marie se rendent de Nazareth à Bethléhem pour s'enregistrer.</w:t>
      </w:r>
    </w:p>
    <w:p>
      <w:pPr/>
      <w:r>
        <w:rPr>
          <w:lang w:val="fr_FR" w:bidi="fr_FR"/>
        </w:rPr>
      </w:r>
      <w:r>
        <w:rPr>
          <w:b/>
          <w:lang w:val="fr_FR" w:bidi="fr_FR"/>
        </w:rPr>
        <w:t>Deuxième partie :</w:t>
      </w:r>
      <w:r>
        <w:rPr>
          <w:lang w:val="fr_FR" w:bidi="fr_FR"/>
        </w:rPr>
        <w:t xml:space="preserve"> Pendant qu'elle est à Bethléhem, le bébé de Marie naît. Marie met Jésus dans une crèche ou mangeoire parce qu'il n'y a pas de place dans la maison où ils sont.</w:t>
      </w:r>
    </w:p>
    <w:p>
      <w:pPr/>
      <w:r>
        <w:rPr>
          <w:lang w:val="fr_FR" w:bidi="fr_FR"/>
        </w:rPr>
      </w:r>
      <w:r>
        <w:rPr>
          <w:b/>
          <w:lang w:val="fr_FR" w:bidi="fr_FR"/>
        </w:rPr>
        <w:t>Troisième partie :</w:t>
      </w:r>
      <w:r>
        <w:rPr>
          <w:lang w:val="fr_FR" w:bidi="fr_FR"/>
        </w:rPr>
        <w:t xml:space="preserve"> Un ange apparaît à des bergers et leur annonce la Bonne Nouvelle de la naissance du Sauveur. L'ange leur dit qu'ils trouveront le bébé dans une crèche à Bethléhem.</w:t>
      </w:r>
    </w:p>
    <w:p>
      <w:pPr/>
      <w:r>
        <w:rPr>
          <w:lang w:val="fr_FR" w:bidi="fr_FR"/>
        </w:rPr>
      </w:r>
      <w:r>
        <w:rPr>
          <w:b/>
          <w:lang w:val="fr_FR" w:bidi="fr_FR"/>
        </w:rPr>
        <w:t>Quatrième partie :</w:t>
      </w:r>
      <w:r>
        <w:rPr>
          <w:lang w:val="fr_FR" w:bidi="fr_FR"/>
        </w:rPr>
        <w:t xml:space="preserve"> Les bergers se dépêchent d'aller chercher le bébé. Ils le trouvent avec Marie et Joseph. Ils racontent à tous ce qui s'est passé et ce que les anges leur ont dit. Marie garde tous ces événements dans son cœur.</w:t>
      </w:r>
    </w:p>
    <w:p>
      <w:pPr/>
      <w:r>
        <w:rPr>
          <w:lang w:val="fr_FR" w:bidi="fr_FR"/>
        </w:rPr>
      </w:r>
      <w:r>
        <w:rPr>
          <w:b/>
          <w:lang w:val="fr_FR" w:bidi="fr_FR"/>
        </w:rPr>
        <w:t>Cinquième partie :</w:t>
      </w:r>
      <w:r>
        <w:rPr>
          <w:lang w:val="fr_FR" w:bidi="fr_FR"/>
        </w:rPr>
        <w:t xml:space="preserve"> Huit jours plus tard, le bébé est circoncis et on lui donne le nom de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Auguste, l'empereur romain</w:t>
      </w:r>
    </w:p>
    <w:p>
      <w:pPr>
        <w:pStyle w:val="ListBullet"/>
        <w:spacing w:line="240" w:lineRule="auto"/>
        <w:ind w:left="720"/>
      </w:pPr>
      <w:r>
        <w:rPr>
          <w:lang w:val="fr_FR" w:bidi="fr_FR"/>
        </w:rPr>
      </w:r>
      <w:r>
        <w:rPr>
          <w:lang w:val="fr_FR" w:bidi="fr_FR"/>
        </w:rPr>
        <w:t>Quirinius, gouverneur de Syrie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Des bergers</w:t>
      </w:r>
    </w:p>
    <w:p>
      <w:pPr>
        <w:pStyle w:val="ListBullet"/>
        <w:spacing w:line="240" w:lineRule="auto"/>
        <w:ind w:left="720"/>
      </w:pPr>
      <w:r>
        <w:rPr>
          <w:lang w:val="fr_FR" w:bidi="fr_FR"/>
        </w:rPr>
      </w:r>
      <w:r>
        <w:rPr>
          <w:lang w:val="fr_FR" w:bidi="fr_FR"/>
        </w:rPr>
        <w:t>Des gens</w:t>
      </w:r>
    </w:p>
    <w:p>
      <w:pPr>
        <w:pStyle w:val="ListBullet"/>
        <w:spacing w:line="240" w:lineRule="auto"/>
        <w:ind w:left="720"/>
      </w:pPr>
      <w:r>
        <w:rPr>
          <w:lang w:val="fr_FR" w:bidi="fr_FR"/>
        </w:rPr>
      </w:r>
      <w:r>
        <w:rPr>
          <w:lang w:val="fr_FR" w:bidi="fr_FR"/>
        </w:rPr>
        <w:t>Jésus</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Il est important de se rappeler que César Auguste domine non seulement les Juifs, mais aussi d'autres peuples et nations conquis par Rome. Le gouverneur de Syrie est sous l'autorité de César Auguste. La Judée, où vivent les Juifs, était considérée comme faisant partie de la province de Syrie en ce qui concerne le dénombrement des gens. César Auguste commande à tous d'aller se faire enregistrer dans leur ville d'origine. Tout le monde doit retourner à la ville de ses ancêtres.</w:t>
      </w:r>
    </w:p>
    <w:p>
      <w:pPr/>
      <w:r>
        <w:rPr>
          <w:lang w:val="fr_FR" w:bidi="fr_FR"/>
        </w:rPr>
      </w:r>
      <w:r>
        <w:rPr>
          <w:lang w:val="fr_FR" w:bidi="fr_FR"/>
        </w:rPr>
        <w:t>Joseph est un descendant de David. Il doit donc retourner à Bethléhem avec Marie.</w:t>
      </w:r>
    </w:p>
    <w:p>
      <w:pPr/>
      <w:r>
        <w:rPr>
          <w:lang w:val="fr_FR" w:bidi="fr_FR"/>
        </w:rPr>
      </w:r>
      <w:r>
        <w:rPr>
          <w:lang w:val="fr_FR" w:bidi="fr_FR"/>
        </w:rPr>
        <w:t>Assurez-vous de montrer que ce long voyage a pris environ trois jours.</w:t>
      </w:r>
    </w:p>
    <w:p>
      <w:pPr/>
      <w:r>
        <w:rPr>
          <w:lang w:val="fr_FR" w:bidi="fr_FR"/>
        </w:rPr>
      </w:r>
      <w:r>
        <w:rPr>
          <w:lang w:val="fr_FR" w:bidi="fr_FR"/>
        </w:rPr>
        <w:t>Joseph et Marie sont fiancés et elle attend un enfant. Ils arrivent à Bethléhem. Ils restent probablement chez des amis ou des membres de la famille de Joseph dans une maison. Mais il y a probablement trop de monde dans la maison à cause du recensement. Il est donc possible que Joseph et Marie soient obligés de rester dans la partie basse de la maison où les animaux sont gardés. Marie est prête à accoucher. Quand le bébé naît, elle l'emmaillote et le place dans une crèche.</w:t>
      </w:r>
    </w:p>
    <w:p>
      <w:pPr/>
      <w:r>
        <w:rPr>
          <w:lang w:val="fr_FR" w:bidi="fr_FR"/>
        </w:rPr>
      </w:r>
      <w:r>
        <w:rPr>
          <w:lang w:val="fr_FR" w:bidi="fr_FR"/>
        </w:rPr>
        <w:t>Cette nuit-là, des bergers se trouvent dans les champs à l'extérieur de Bethléhem. Ils gardent leurs troupeaux. Il est important de noter que rien n'est dit au sujet du temps qu'il fait. Il fait suffisamment doux pour qu'ils soient dehors la nuit.</w:t>
      </w:r>
    </w:p>
    <w:p>
      <w:pPr/>
      <w:r>
        <w:rPr>
          <w:lang w:val="fr_FR" w:bidi="fr_FR"/>
        </w:rPr>
      </w:r>
      <w:r>
        <w:rPr>
          <w:lang w:val="fr_FR" w:bidi="fr_FR"/>
        </w:rPr>
        <w:t>Un ange apparaît et leur dit que le Sauveur, le Messie, est né à Bethléhem, qui est la cité de David.</w:t>
      </w:r>
    </w:p>
    <w:p>
      <w:pPr/>
      <w:r>
        <w:rPr>
          <w:lang w:val="fr_FR" w:bidi="fr_FR"/>
        </w:rPr>
      </w:r>
      <w:r>
        <w:rPr>
          <w:lang w:val="fr_FR" w:bidi="fr_FR"/>
        </w:rPr>
        <w:t>Il est important de se rappeler que tous les Juifs attendaient ce Messie. L'ange leur dit qu'il sera emmailloté et couché dans une crèche. C'est le signe que l'ange donne aux bergers pour reconnaître le bébé. Un grand nombre d'anges se joignent à l'ange qui leur parle et chantent des louanges à Dieu. Après le retour des anges au ciel, les bergers se rendent à Bethléhem pour voir les choses qui leur ont été annoncées.</w:t>
      </w:r>
    </w:p>
    <w:p>
      <w:pPr/>
      <w:r>
        <w:rPr>
          <w:lang w:val="fr_FR" w:bidi="fr_FR"/>
        </w:rPr>
      </w:r>
      <w:r>
        <w:rPr>
          <w:lang w:val="fr_FR" w:bidi="fr_FR"/>
        </w:rPr>
        <w:t>Assurez-vous de montrer que les bergers sont pressés de voir ce que l'ange leur a dit.</w:t>
      </w:r>
    </w:p>
    <w:p>
      <w:pPr/>
      <w:r>
        <w:rPr>
          <w:lang w:val="fr_FR" w:bidi="fr_FR"/>
        </w:rPr>
      </w:r>
      <w:r>
        <w:rPr>
          <w:lang w:val="fr_FR" w:bidi="fr_FR"/>
        </w:rPr>
        <w:t>Ils trouvent Marie et Joseph, comme l'ange le leur a dit. Les bergers partent et racontent à tout le monde ce qu'ils ont vu et entendu. Marie garde ces choses dans son cœur, elle y repense souvent. Les bergers retournent vers leurs troupeaux en louant Dieu.</w:t>
      </w:r>
    </w:p>
    <w:p>
      <w:pPr/>
      <w:r>
        <w:rPr>
          <w:lang w:val="fr_FR" w:bidi="fr_FR"/>
        </w:rPr>
      </w:r>
      <w:r>
        <w:rPr>
          <w:lang w:val="fr_FR" w:bidi="fr_FR"/>
        </w:rPr>
        <w:t>Huit jours plus tard, le bébé est circoncis et on lui donne le nom de Jésus.</w:t>
      </w:r>
    </w:p>
    <w:p>
      <w:pPr/>
      <w:r>
        <w:rPr>
          <w:lang w:val="fr_FR" w:bidi="fr_FR"/>
        </w:rPr>
      </w:r>
      <w:r>
        <w:rPr>
          <w:lang w:val="fr_FR" w:bidi="fr_FR"/>
        </w:rPr>
        <w:t>Il est important de se rappeler que c'est le même type de circoncision que celle de Jean quand on lui a donné son prénom.</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César Auguste, l'empereur romain</w:t>
      </w:r>
    </w:p>
    <w:p>
      <w:pPr>
        <w:pStyle w:val="ListBullet"/>
        <w:spacing w:line="240" w:lineRule="auto"/>
        <w:ind w:left="720"/>
      </w:pPr>
      <w:r>
        <w:rPr>
          <w:lang w:val="fr_FR" w:bidi="fr_FR"/>
        </w:rPr>
      </w:r>
      <w:r>
        <w:rPr>
          <w:lang w:val="fr_FR" w:bidi="fr_FR"/>
        </w:rPr>
        <w:t>Quirinius, gouverneur de Syrie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Des bergers</w:t>
      </w:r>
    </w:p>
    <w:p>
      <w:pPr>
        <w:pStyle w:val="ListBullet"/>
        <w:spacing w:line="240" w:lineRule="auto"/>
        <w:ind w:left="720"/>
      </w:pPr>
      <w:r>
        <w:rPr>
          <w:lang w:val="fr_FR" w:bidi="fr_FR"/>
        </w:rPr>
      </w:r>
      <w:r>
        <w:rPr>
          <w:lang w:val="fr_FR" w:bidi="fr_FR"/>
        </w:rPr>
        <w:t>Des gens</w:t>
      </w:r>
    </w:p>
    <w:p>
      <w:pPr>
        <w:pStyle w:val="ListBullet"/>
        <w:spacing w:line="240" w:lineRule="auto"/>
        <w:ind w:left="720"/>
      </w:pPr>
      <w:r>
        <w:rPr>
          <w:lang w:val="fr_FR" w:bidi="fr_FR"/>
        </w:rPr>
      </w:r>
      <w:r>
        <w:rPr>
          <w:lang w:val="fr_FR" w:bidi="fr_FR"/>
        </w:rPr>
        <w:t>Jésus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l'empereur César Auguste en tant que chef du gouverneur Quirinius. Représentez aussi Joseph et Marie qui se rendent à Bethléhem alors que Marie est enceinte. C'est un long voyage. Assurez-vous de montrer que les bergers se hâtent de trouver le bébé emmailloté dans une crèche.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César Auguste qui donne l'ordre de dénombrer ou compter les gens dans tout l'Empire romain. Tout le monde doit retourner à la ville d'où vient sa famille.</w:t>
      </w:r>
    </w:p>
    <w:p>
      <w:pPr/>
      <w:r>
        <w:rPr>
          <w:lang w:val="fr_FR" w:bidi="fr_FR"/>
        </w:rPr>
      </w:r>
      <w:r>
        <w:rPr>
          <w:lang w:val="fr_FR" w:bidi="fr_FR"/>
        </w:rPr>
        <w:t>Arrêtez la représentation. Demandez à l'une des personnes qui doit retourner à la ville de ses ancêtres : « Que ressentez-vous ? » et « À quoi pensez-vous en ce moment ? » Écoutez ses réponses : « Je suis inquiet », « Je suis en colère », « Je suis fatigué ». Reprenez la représentation.</w:t>
      </w:r>
    </w:p>
    <w:p>
      <w:pPr/>
      <w:r>
        <w:rPr>
          <w:lang w:val="fr_FR" w:bidi="fr_FR"/>
        </w:rPr>
      </w:r>
      <w:r>
        <w:rPr>
          <w:lang w:val="fr_FR" w:bidi="fr_FR"/>
        </w:rPr>
        <w:t xml:space="preserve">Représentez le long voyage que doivent faire Joseph et Marie. Marie est fiancée à Joseph et elle est enceinte. Pendant qu'ils sont à Bethléhem, le temps vient pour Marie d'accoucher. Ils ne trouvent pas d'endroit où rester. Quand le bébé naît, Marie l'emmaillotte et le place dans une crèche. </w:t>
      </w:r>
    </w:p>
    <w:p>
      <w:pPr/>
      <w:r>
        <w:rPr>
          <w:lang w:val="fr_FR" w:bidi="fr_FR"/>
        </w:rPr>
      </w:r>
      <w:r>
        <w:rPr>
          <w:lang w:val="fr_FR" w:bidi="fr_FR"/>
        </w:rPr>
        <w:t>Arrêtez la représentation. Demandez à la personne qui joue le rôle de Marie : « Que ressentez-vous ? » et « À quoi pensez-vous en ce moment ? » Écoutez ses réponses : « Je suis triste parce que nous sommes seuls. Nous sommes près des animaux, ce n'est pas dans un endroit confortable », « Je suis épuisée », « Je suis heureuse » ou « Je ne pensais pas que les choses se passeraient comme cela ». Reprenez la représentation.</w:t>
      </w:r>
    </w:p>
    <w:p>
      <w:pPr/>
      <w:r>
        <w:rPr>
          <w:lang w:val="fr_FR" w:bidi="fr_FR"/>
        </w:rPr>
      </w:r>
      <w:r>
        <w:rPr>
          <w:lang w:val="fr_FR" w:bidi="fr_FR"/>
        </w:rPr>
        <w:t>Représentez les bergers qui sont dans les champs quand un ange leur apparaît. Ils ont très peur. Mais l'ange leur annonce la bonne nouvelle de la naissance du Sauveur. Il leur explique comment ils le reconnaîtront. Soudain, beaucoup d'autres anges se joignent à lui et louent Dieu.</w:t>
      </w:r>
    </w:p>
    <w:p>
      <w:pPr/>
      <w:r>
        <w:rPr>
          <w:lang w:val="fr_FR" w:bidi="fr_FR"/>
        </w:rPr>
      </w:r>
      <w:r>
        <w:rPr>
          <w:lang w:val="fr_FR" w:bidi="fr_FR"/>
        </w:rPr>
        <w:t>Arrêtez la représentation. Demandez aux personnes qui jouent le rôle des bergers : « Que ressentez-vous ? » et « À quoi pensez-vous en ce moment ? » Écoutez leurs réponses : « Je suis terrifié », « Je suis tellement heureux ! », « Je suis soulagé », « J'ai du mal à croire à tout cela ». Demandez maintenant aux personnes qui jouent le rôle des anges : « Que ressentez-vous ? » et « À quoi pensez-vous en ce moment ? » Écoutez leurs réponses : « J'ai vraiment envie de louer Dieu », « Je suis très heureux », « Enfin, le Seigneur accomplit ses promesses ! » « J'ai du mal à croire que le Sauveur soit arrivé maintenant ! » Reprenez la représentation.</w:t>
      </w:r>
    </w:p>
    <w:p>
      <w:pPr/>
      <w:r>
        <w:rPr>
          <w:lang w:val="fr_FR" w:bidi="fr_FR"/>
        </w:rPr>
      </w:r>
      <w:r>
        <w:rPr>
          <w:lang w:val="fr_FR" w:bidi="fr_FR"/>
        </w:rPr>
        <w:t>Les bergers se dépêchent de se rendre à Bethléhem pour voir de leurs propres yeux tout ce que l'ange leur a annoncé. Après avoir vu le bébé, ils annoncent à tout le monde ce qu'ils ont vu. Tout le monde est stupéfait de leurs paroles. Marie garde toutes ces choses dans son cœur et y pense souvent.</w:t>
      </w:r>
    </w:p>
    <w:p>
      <w:pPr/>
      <w:r>
        <w:rPr>
          <w:lang w:val="fr_FR" w:bidi="fr_FR"/>
        </w:rPr>
      </w:r>
      <w:r>
        <w:rPr>
          <w:lang w:val="fr_FR" w:bidi="fr_FR"/>
        </w:rPr>
        <w:t>Arrêtez la représentation. Demandez à la personne qui joue le rôle de Marie : « Que ressentez-vous ? » et « À quoi pensez-vous en ce moment ? » Écoutez ses réponses : « Tout cela me fait beaucoup réfléchir », « Je ne suis pas sûre de ce que je devrais penser de tout cela », « Il y a tellement de joie dans mon cœur ! », « Je suis surprise ». Demandez aux personnes qui jouent le rôle des bergers et des gens qui entendent parler de toutes ces choses : « Que ressentez-vous ? » et « À quoi pensez-vous en ce moment ? » Écoutez leurs réponses : « Je me sens honoré que Dieu m'ait choisi pour voir le Sauveur de mes propres yeux », « Je n'arrive pas à croire que le Sauveur soit dans une crèche ! », « Je suis stupéfait de comment Dieu accomplit ses promesses ». Demandez aux personnes qui jouent le rôle des gens qui entendent parler de toutes ces choses : « Que ressentez-vous ? » et « À quoi pensez-vous en ce moment ? » Écoutez leurs réponses : « Cela peut-il être vrai ? » « Devrais-je vraiment faire confiance à un berger ? » « Je veux espérer que c'est bien vrai », « Je suis curieuse » Reprenez la représentation.</w:t>
      </w:r>
    </w:p>
    <w:p>
      <w:pPr/>
      <w:r>
        <w:rPr>
          <w:lang w:val="fr_FR" w:bidi="fr_FR"/>
        </w:rPr>
      </w:r>
      <w:r>
        <w:rPr>
          <w:lang w:val="fr_FR" w:bidi="fr_FR"/>
        </w:rPr>
        <w:t>Huit jours après sa naissance, le bébé est circoncis. Le bébé est nommé Jésus.</w:t>
      </w:r>
    </w:p>
    <w:p>
      <w:pPr/>
      <w:r>
        <w:rPr>
          <w:lang w:val="fr_FR" w:bidi="fr_FR"/>
        </w:rPr>
      </w:r>
      <w:r>
        <w:rPr>
          <w:lang w:val="fr_FR" w:bidi="fr_FR"/>
        </w:rPr>
        <w:t>Arrêtez la représentation. Demandez à la personne qui joue le rôle de Joseph : « Que ressentez-vous ? » et « À quoi pensez-vous en ce moment ? » Écoutez ses réponses : « Je me sens dépassé par les événements », « Je suis tellement heureux ! », « Je suis nerveux », « J'ai hâte de voir ce qui va se passer à l'avenir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À peu près à l'époque de la naissance de Jean, l'empereur romain César Auguste ordonne un recensement. </w:t>
      </w:r>
      <w:r>
        <w:rPr>
          <w:b/>
          <w:lang w:val="fr_FR" w:bidi="fr_FR"/>
        </w:rPr>
        <w:t>Un recensement</w:t>
      </w:r>
      <w:r>
        <w:rPr>
          <w:lang w:val="fr_FR" w:bidi="fr_FR"/>
        </w:rPr>
        <w:t xml:space="preserve"> signifie que les gens doivent tous être inscrits officiellement. Les fonctionnaires du gouvernement devaient écrire le nom des gens dans un livre. Cela permettait à l'empereur de savoir combien de personnes vivaient dans son empire et qui devait payer des impôts. Ce recensement s'appliquait à </w:t>
      </w:r>
      <w:r>
        <w:rPr>
          <w:b/>
          <w:lang w:val="fr_FR" w:bidi="fr_FR"/>
        </w:rPr>
        <w:t>tout le monde romain</w:t>
      </w:r>
      <w:r>
        <w:rPr>
          <w:lang w:val="fr_FR" w:bidi="fr_FR"/>
        </w:rPr>
        <w:t>, c'est-à-dire à tout l'Empire romain. L'Empire romain inclut tous les pays que les Romains avaient conquis, y compris Israël. Luc nous parle de la période où le recensement a eu lieu.</w:t>
      </w:r>
    </w:p>
    <w:p>
      <w:pPr/>
      <w:r>
        <w:rPr>
          <w:lang w:val="fr_FR" w:bidi="fr_FR"/>
        </w:rPr>
      </w:r>
      <w:r>
        <w:rPr>
          <w:lang w:val="fr_FR" w:bidi="fr_FR"/>
        </w:rPr>
        <w:t xml:space="preserve">À cause du recensement, tous le monde devait retourner à la ville de leurs ancêtres. Joseph était de la </w:t>
      </w:r>
      <w:r>
        <w:rPr>
          <w:b/>
          <w:lang w:val="fr_FR" w:bidi="fr_FR"/>
        </w:rPr>
        <w:t>maison et de la lignée de David</w:t>
      </w:r>
      <w:r>
        <w:rPr>
          <w:lang w:val="fr_FR" w:bidi="fr_FR"/>
        </w:rPr>
        <w:t xml:space="preserve">. Ici, les mots « maison » et « lignée » ont le même sens. Les deux mots signifient que Joseph était un descendant du roi David. Les deux mots sont utilisés pour souligner que David est bien son ancêtre. Les Juifs savaient déjà que le Messie serait un descendant de David. Pour plus d'informations, vous pouvez consulter le glossaire principal à l'entrée </w:t>
      </w:r>
      <w:r>
        <w:rPr>
          <w:b/>
          <w:lang w:val="fr_FR" w:bidi="fr_FR"/>
        </w:rPr>
        <w:t>« maison de David »</w:t>
      </w:r>
      <w:r>
        <w:rPr>
          <w:lang w:val="fr_FR" w:bidi="fr_FR"/>
        </w:rPr>
        <w:t xml:space="preserve">. </w:t>
      </w:r>
    </w:p>
    <w:p>
      <w:pPr/>
      <w:r>
        <w:rPr>
          <w:lang w:val="fr_FR" w:bidi="fr_FR"/>
        </w:rPr>
      </w:r>
      <w:r>
        <w:rPr>
          <w:lang w:val="fr_FR" w:bidi="fr_FR"/>
        </w:rPr>
        <w:t xml:space="preserve">Joseph a dû voyager avec Marie de </w:t>
      </w:r>
      <w:r>
        <w:rPr>
          <w:b/>
          <w:lang w:val="fr_FR" w:bidi="fr_FR"/>
        </w:rPr>
        <w:t>Nazareth</w:t>
      </w:r>
      <w:r>
        <w:rPr>
          <w:lang w:val="fr_FR" w:bidi="fr_FR"/>
        </w:rPr>
        <w:t xml:space="preserve"> à </w:t>
      </w:r>
      <w:r>
        <w:rPr>
          <w:b/>
          <w:lang w:val="fr_FR" w:bidi="fr_FR"/>
        </w:rPr>
        <w:t>Bethléhem</w:t>
      </w:r>
      <w:r>
        <w:rPr>
          <w:lang w:val="fr_FR" w:bidi="fr_FR"/>
        </w:rPr>
        <w:t xml:space="preserve">, la cité de David. Pour plus d'informations, vous pouvez consulter le glossaire principal à l'entrée « </w:t>
      </w:r>
      <w:r>
        <w:rPr>
          <w:b/>
          <w:lang w:val="fr_FR" w:bidi="fr_FR"/>
        </w:rPr>
        <w:t>Bethléhem</w:t>
      </w:r>
      <w:r>
        <w:rPr>
          <w:lang w:val="fr_FR" w:bidi="fr_FR"/>
        </w:rPr>
        <w:t xml:space="preserve"> ». Marie était </w:t>
      </w:r>
      <w:r>
        <w:rPr>
          <w:b/>
          <w:lang w:val="fr_FR" w:bidi="fr_FR"/>
        </w:rPr>
        <w:t>fiancée à Joseph. Cela veut dire qu'elle allait se marier</w:t>
      </w:r>
      <w:r>
        <w:rPr>
          <w:lang w:val="fr_FR" w:bidi="fr_FR"/>
        </w:rPr>
        <w:t xml:space="preserve"> avec lui. Elle attendait son premier-né. Dans la culture juive, les fiançailles étaient un accord officiel et légal de mariage. Dans le cadre de la cérémonie de mariage, l'homme emmènerait la femme dans sa maison pour y vivre. L'Évangile de Matthieu indique que Joseph avait déjà emmené Marie dans sa maison comme sa femme avant qu'ils ne partent pour Bethléhem. Il est important de noter qu'ils n'avaient pas encore eu de relations sexuelles. Voilà pourquoi Luc poursuit en disant qu'ils étaient fiancés ou étaient promis l'un à l'autre en mariage.</w:t>
      </w:r>
    </w:p>
    <w:p>
      <w:pPr/>
      <w:r>
        <w:rPr>
          <w:lang w:val="fr_FR" w:bidi="fr_FR"/>
        </w:rPr>
      </w:r>
      <w:r>
        <w:rPr>
          <w:lang w:val="fr_FR" w:bidi="fr_FR"/>
        </w:rPr>
        <w:t>Joseph et Marie voyagent pendant trois jours et arrivent à Bethléhem. Pendant qu'ils étaient sur place, le temps pour Marie de donner naissance est arrivé, mais il n'y avait pas de place pour eux dans l'</w:t>
      </w:r>
      <w:r>
        <w:rPr>
          <w:b/>
          <w:lang w:val="fr_FR" w:bidi="fr_FR"/>
        </w:rPr>
        <w:t>auberge</w:t>
      </w:r>
      <w:r>
        <w:rPr>
          <w:lang w:val="fr_FR" w:bidi="fr_FR"/>
        </w:rPr>
        <w:t xml:space="preserve">. Une </w:t>
      </w:r>
      <w:r>
        <w:rPr>
          <w:b/>
          <w:lang w:val="fr_FR" w:bidi="fr_FR"/>
        </w:rPr>
        <w:t>auberge</w:t>
      </w:r>
      <w:r>
        <w:rPr>
          <w:lang w:val="fr_FR" w:bidi="fr_FR"/>
        </w:rPr>
        <w:t xml:space="preserve"> est un terme général pour un lieu où les voyageurs peuvent séjourner. Cela peut signifier une auberge, une maison d'hôtes ou une chambre d'invités dans une maison. Dans ce cas présent, cela peut être traduit par chambre d'invités. La chambre d'invités se serait trouvée dans une maison privée, ce qui signifie que Marie et Joseph séjournaient avec des amis ou en famille. Mais il y a probablement trop de monde dans la maison à cause du recensement. Dans les maisons juives, les animaux étaient gardés dans la partie basse de la maison. Marie enveloppe son fils nouveau-né dans des bandes de tissu et le couche dans une mangeoire. Cela nous montre qu'elle séjournait dans la partie de la maison où étaient gardés les animaux.</w:t>
      </w:r>
    </w:p>
    <w:p>
      <w:pPr/>
      <w:r>
        <w:rPr>
          <w:lang w:val="fr_FR" w:bidi="fr_FR"/>
        </w:rPr>
      </w:r>
      <w:r>
        <w:rPr>
          <w:lang w:val="fr_FR" w:bidi="fr_FR"/>
        </w:rPr>
        <w:t>Si vous ne l'avez pas encore fait, montrez à votre équipe une image d'une mangeoire pour mieux comprendre comment le traduire dans votre langue.</w:t>
      </w:r>
    </w:p>
    <w:p>
      <w:pPr/>
      <w:r>
        <w:rPr>
          <w:lang w:val="fr_FR" w:bidi="fr_FR"/>
        </w:rPr>
      </w:r>
      <w:r>
        <w:rPr>
          <w:lang w:val="fr_FR" w:bidi="fr_FR"/>
        </w:rPr>
        <w:t xml:space="preserve">Au même moment, il y avait des bergers qui </w:t>
      </w:r>
      <w:r>
        <w:rPr>
          <w:b/>
          <w:lang w:val="fr_FR" w:bidi="fr_FR"/>
        </w:rPr>
        <w:t>vivaient dans les champs</w:t>
      </w:r>
      <w:r>
        <w:rPr>
          <w:lang w:val="fr_FR" w:bidi="fr_FR"/>
        </w:rPr>
        <w:t xml:space="preserve"> juste à l'extérieur de Bethléhem. Cela peut être traduit par vivre à l'air libre ou vivre à l'extérieur. Les bergers prenaient soin de leurs brebis et vivaient dans les champs dans une région proche de Bethléhem. Il est important de noter que champ signifie des zones herbeuses où les brebis pouvaient manger et non des champs cultivés. </w:t>
      </w:r>
    </w:p>
    <w:p>
      <w:pPr/>
      <w:r>
        <w:rPr>
          <w:lang w:val="fr_FR" w:bidi="fr_FR"/>
        </w:rPr>
      </w:r>
      <w:r>
        <w:rPr>
          <w:lang w:val="fr_FR" w:bidi="fr_FR"/>
        </w:rPr>
        <w:t xml:space="preserve">Si vous ne l'avez pas encore fait, montrez à votre équipe une photo de bergers dans la campagne avec leurs brebis. </w:t>
      </w:r>
    </w:p>
    <w:p>
      <w:pPr/>
      <w:r>
        <w:rPr>
          <w:lang w:val="fr_FR" w:bidi="fr_FR"/>
        </w:rPr>
      </w:r>
      <w:r>
        <w:rPr>
          <w:lang w:val="fr_FR" w:bidi="fr_FR"/>
        </w:rPr>
        <w:t xml:space="preserve">Soudain, un </w:t>
      </w:r>
      <w:r>
        <w:rPr>
          <w:b/>
          <w:lang w:val="fr_FR" w:bidi="fr_FR"/>
        </w:rPr>
        <w:t>ange</w:t>
      </w:r>
      <w:r>
        <w:rPr>
          <w:lang w:val="fr_FR" w:bidi="fr_FR"/>
        </w:rPr>
        <w:t xml:space="preserve"> du Seigneur apparaît et les bergers ont peur. « Seigneur » fait référence à Dieu lui-même. Assurez-vous d'utiliser le même terme pour « ange » que dans vos traductions précédentes de Luc et rappelez-vous que le </w:t>
      </w:r>
      <w:r>
        <w:rPr>
          <w:b/>
          <w:lang w:val="fr_FR" w:bidi="fr_FR"/>
        </w:rPr>
        <w:t>mot</w:t>
      </w:r>
      <w:r>
        <w:rPr>
          <w:lang w:val="fr_FR" w:bidi="fr_FR"/>
        </w:rPr>
        <w:t xml:space="preserve"> ange se trouve dans le Glossaire principal. Il brillait avec la </w:t>
      </w:r>
      <w:r>
        <w:rPr>
          <w:b/>
          <w:lang w:val="fr_FR" w:bidi="fr_FR"/>
        </w:rPr>
        <w:t>gloire du Seigneur</w:t>
      </w:r>
      <w:r>
        <w:rPr>
          <w:lang w:val="fr_FR" w:bidi="fr_FR"/>
        </w:rPr>
        <w:t xml:space="preserve">. </w:t>
      </w:r>
      <w:r>
        <w:rPr>
          <w:b/>
          <w:lang w:val="fr_FR" w:bidi="fr_FR"/>
        </w:rPr>
        <w:t>Gloire</w:t>
      </w:r>
      <w:r>
        <w:rPr>
          <w:lang w:val="fr_FR" w:bidi="fr_FR"/>
        </w:rPr>
        <w:t xml:space="preserve"> fait référence à la grandeur du Seigneur. La grandeur de Dieu a brillé comme un type spécial de lumière autour de l'ange. L'ange leur dit qu'il a une </w:t>
      </w:r>
      <w:r>
        <w:rPr>
          <w:b/>
          <w:lang w:val="fr_FR" w:bidi="fr_FR"/>
        </w:rPr>
        <w:t>bonne nouvelle d'une grande joie qui sera pour tous les peuples</w:t>
      </w:r>
      <w:r>
        <w:rPr>
          <w:lang w:val="fr_FR" w:bidi="fr_FR"/>
        </w:rPr>
        <w:t xml:space="preserve">. La </w:t>
      </w:r>
      <w:r>
        <w:rPr>
          <w:b/>
          <w:lang w:val="fr_FR" w:bidi="fr_FR"/>
        </w:rPr>
        <w:t>bonne nouvelle</w:t>
      </w:r>
      <w:r>
        <w:rPr>
          <w:lang w:val="fr_FR" w:bidi="fr_FR"/>
        </w:rPr>
        <w:t xml:space="preserve"> de la naissance du Messie apporterait la joie à tous ceux qui le croyaient. Le Sauveur a été spécifiquement promis aux Juifs. L'ange dit que le Messie, le Seigneur, apporterait la joie à tout le peuple d'Israël et à chaque nation qui croirait le message. Cela n'apporterait pas la joie à ceux qui ne croyaient pas. « Seigneur » ici fait référence à un maître. Les Juifs faisaient souvent référence à Dieu comme maître.</w:t>
      </w:r>
    </w:p>
    <w:p>
      <w:pPr/>
      <w:r>
        <w:rPr>
          <w:lang w:val="fr_FR" w:bidi="fr_FR"/>
        </w:rPr>
      </w:r>
      <w:r>
        <w:rPr>
          <w:lang w:val="fr_FR" w:bidi="fr_FR"/>
        </w:rPr>
        <w:t xml:space="preserve">L'ange dit que le Sauveur est né </w:t>
      </w:r>
      <w:r>
        <w:rPr>
          <w:b/>
          <w:lang w:val="fr_FR" w:bidi="fr_FR"/>
        </w:rPr>
        <w:t>aujourd'hui</w:t>
      </w:r>
      <w:r>
        <w:rPr>
          <w:lang w:val="fr_FR" w:bidi="fr_FR"/>
        </w:rPr>
        <w:t>. Dans la culture juive, les nouveaux jours commençaient au coucher du soleil, vers 18 h. L'ange parle aux bergers la nuit. Il est donc clair que Jésus est né la nuit, après le coucher du soleil. Il sera peut-être plus facile dans votre langue de traduire cela par « ce soir ».</w:t>
      </w:r>
    </w:p>
    <w:p>
      <w:pPr/>
      <w:r>
        <w:rPr>
          <w:lang w:val="fr_FR" w:bidi="fr_FR"/>
        </w:rPr>
      </w:r>
      <w:r>
        <w:rPr>
          <w:lang w:val="fr_FR" w:bidi="fr_FR"/>
        </w:rPr>
        <w:t xml:space="preserve">L'ange appelle le </w:t>
      </w:r>
      <w:r>
        <w:rPr>
          <w:b/>
          <w:lang w:val="fr_FR" w:bidi="fr_FR"/>
        </w:rPr>
        <w:t>Sauveur</w:t>
      </w:r>
      <w:r>
        <w:rPr>
          <w:lang w:val="fr_FR" w:bidi="fr_FR"/>
        </w:rPr>
        <w:t xml:space="preserve"> le </w:t>
      </w:r>
      <w:r>
        <w:rPr>
          <w:b/>
          <w:lang w:val="fr_FR" w:bidi="fr_FR"/>
        </w:rPr>
        <w:t>Christ</w:t>
      </w:r>
      <w:r>
        <w:rPr>
          <w:lang w:val="fr_FR" w:bidi="fr_FR"/>
        </w:rPr>
        <w:t xml:space="preserve"> ou le </w:t>
      </w:r>
      <w:r>
        <w:rPr>
          <w:b/>
          <w:lang w:val="fr_FR" w:bidi="fr_FR"/>
        </w:rPr>
        <w:t>Messie</w:t>
      </w:r>
      <w:r>
        <w:rPr>
          <w:lang w:val="fr_FR" w:bidi="fr_FR"/>
        </w:rPr>
        <w:t xml:space="preserve">. </w:t>
      </w:r>
      <w:r>
        <w:rPr>
          <w:b/>
          <w:lang w:val="fr_FR" w:bidi="fr_FR"/>
        </w:rPr>
        <w:t>Sauveur</w:t>
      </w:r>
      <w:r>
        <w:rPr>
          <w:lang w:val="fr_FR" w:bidi="fr_FR"/>
        </w:rPr>
        <w:t xml:space="preserve"> signifie quelqu'un qui sauve ou délivre les autres du mal. Les Juifs utilisaient le titre de </w:t>
      </w:r>
      <w:r>
        <w:rPr>
          <w:b/>
          <w:lang w:val="fr_FR" w:bidi="fr_FR"/>
        </w:rPr>
        <w:t>Christ</w:t>
      </w:r>
      <w:r>
        <w:rPr>
          <w:lang w:val="fr_FR" w:bidi="fr_FR"/>
        </w:rPr>
        <w:t xml:space="preserve"> pour faire référence à une personne que Dieu avait nommée et promis d'envoyer comme roi et Sauveur. Cela a la même signification que Messie. Rappelez-vous que </w:t>
      </w:r>
      <w:r>
        <w:rPr>
          <w:b/>
          <w:lang w:val="fr_FR" w:bidi="fr_FR"/>
        </w:rPr>
        <w:t>Messie</w:t>
      </w:r>
      <w:r>
        <w:rPr>
          <w:lang w:val="fr_FR" w:bidi="fr_FR"/>
        </w:rPr>
        <w:t xml:space="preserve"> se trouve dans le Glossaire principal.</w:t>
      </w:r>
    </w:p>
    <w:p>
      <w:pPr/>
      <w:r>
        <w:rPr>
          <w:lang w:val="fr_FR" w:bidi="fr_FR"/>
        </w:rPr>
      </w:r>
      <w:r>
        <w:rPr>
          <w:lang w:val="fr_FR" w:bidi="fr_FR"/>
        </w:rPr>
        <w:t xml:space="preserve">L'ange leur donne un signe pour trouver le bébé. Le bébé serait enveloppé dans des tissus, allongé dans une mangeoire. Une </w:t>
      </w:r>
      <w:r>
        <w:rPr>
          <w:b/>
          <w:lang w:val="fr_FR" w:bidi="fr_FR"/>
        </w:rPr>
        <w:t>grande compagnie de l'armée céleste</w:t>
      </w:r>
      <w:r>
        <w:rPr>
          <w:lang w:val="fr_FR" w:bidi="fr_FR"/>
        </w:rPr>
        <w:t xml:space="preserve"> se joint à l'ange. Cela signifie qu'un grand nombre d'anges apparaissent depuis les cieux pour rejoindre l'ange. Ils commencent à louer Dieu en disant gloire à Dieu </w:t>
      </w:r>
      <w:r>
        <w:rPr>
          <w:b/>
          <w:lang w:val="fr_FR" w:bidi="fr_FR"/>
        </w:rPr>
        <w:t>dans les lieux très hauts, et paix sur terre aux hommes sur lesquels repose sa faveur</w:t>
      </w:r>
      <w:r>
        <w:rPr>
          <w:lang w:val="fr_FR" w:bidi="fr_FR"/>
        </w:rPr>
        <w:t xml:space="preserve">. Il est peut-être plus facile de traduire cela par une chanson ou une poésie. Les expressions signifient que Dieu reçoit la gloire, c'est-à-dire la louange, dans les cieux. Ils annoncent la paix sur terre aux gens auxquels Dieu accorde sa faveur. </w:t>
      </w:r>
      <w:r>
        <w:rPr>
          <w:b/>
          <w:lang w:val="fr_FR" w:bidi="fr_FR"/>
        </w:rPr>
        <w:t>La paix</w:t>
      </w:r>
      <w:r>
        <w:rPr>
          <w:lang w:val="fr_FR" w:bidi="fr_FR"/>
        </w:rPr>
        <w:t xml:space="preserve"> pour les Juifs signifiait souvent l'harmonie et l'amitié entre Dieu et les gens. </w:t>
      </w:r>
      <w:r>
        <w:rPr>
          <w:b/>
          <w:lang w:val="fr_FR" w:bidi="fr_FR"/>
        </w:rPr>
        <w:t>Paix</w:t>
      </w:r>
      <w:r>
        <w:rPr>
          <w:lang w:val="fr_FR" w:bidi="fr_FR"/>
        </w:rPr>
        <w:t xml:space="preserve"> se trouve aussi dans le Glossaire principal.</w:t>
      </w:r>
    </w:p>
    <w:p>
      <w:pPr/>
      <w:r>
        <w:rPr>
          <w:lang w:val="fr_FR" w:bidi="fr_FR"/>
        </w:rPr>
      </w:r>
      <w:r>
        <w:rPr>
          <w:lang w:val="fr_FR" w:bidi="fr_FR"/>
        </w:rPr>
        <w:t xml:space="preserve">Les anges retournent aux </w:t>
      </w:r>
      <w:r>
        <w:rPr>
          <w:b/>
          <w:lang w:val="fr_FR" w:bidi="fr_FR"/>
        </w:rPr>
        <w:t>cieux</w:t>
      </w:r>
      <w:r>
        <w:rPr>
          <w:lang w:val="fr_FR" w:bidi="fr_FR"/>
        </w:rPr>
        <w:t xml:space="preserve">, où vit Dieu, et les bergers trouvent le bébé à Bethléhem, tout comme l'a dit l'ange. Ils racontent leur histoire à tous ceux qui l'écouteront. Marie garde leurs paroles dans son esprit et y pense souvent. Les bergers retournent vers leurs brebis en louant Dieu. Huit jours plus tard, le bébé de Marie est </w:t>
      </w:r>
      <w:r>
        <w:rPr>
          <w:b/>
          <w:lang w:val="fr_FR" w:bidi="fr_FR"/>
        </w:rPr>
        <w:t>circoncis</w:t>
      </w:r>
      <w:r>
        <w:rPr>
          <w:lang w:val="fr_FR" w:bidi="fr_FR"/>
        </w:rPr>
        <w:t xml:space="preserve"> selon la coutume juive et il reçoit le nom de Jésus. C'est le nom que Dieu lui a donné à travers Gabriel avant qu'il ne soit conçu. Rappelez-vous que le mot </w:t>
      </w:r>
      <w:r>
        <w:rPr>
          <w:b/>
          <w:lang w:val="fr_FR" w:bidi="fr_FR"/>
        </w:rPr>
        <w:t>circoncision</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2:1–21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2">
        <w:r>
          <w:rPr>
            <w:lang w:val="fr_FR" w:bidi="fr_FR"/>
          </w:rPr>
          <w:rPr>
            <w:color w:val="0000EE"/>
            <w:u w:val="single"/>
          </w:rPr>
          <w:t>Écouter et Cœur</w:t>
        </w:r>
      </w:hyperlink>
      <w:r>
        <w:rPr>
          <w:lang w:val="fr_FR" w:bidi="fr_FR"/>
        </w:rPr>
        <w:t xml:space="preserve"> (484 KB)</w:t>
      </w:r>
      <w:r>
        <w:rPr>
          <w:lang w:val="fr_FR" w:bidi="fr_FR"/>
        </w:rPr>
      </w:r>
    </w:p>
    <w:p>
      <w:pPr>
        <w:pStyle w:val="ListBullet"/>
        <w:spacing w:line="240" w:lineRule="auto"/>
        <w:ind w:left="720"/>
      </w:pPr>
      <w:r>
        <w:rPr>
          <w:lang w:val="fr_FR" w:bidi="fr_FR"/>
        </w:rPr>
      </w:r>
      <w:hyperlink r:id="rId43">
        <w:r>
          <w:rPr>
            <w:lang w:val="fr_FR" w:bidi="fr_FR"/>
          </w:rPr>
          <w:rPr>
            <w:color w:val="0000EE"/>
            <w:u w:val="single"/>
          </w:rPr>
          <w:t>Planter le Décor</w:t>
        </w:r>
      </w:hyperlink>
      <w:r>
        <w:rPr>
          <w:lang w:val="fr_FR" w:bidi="fr_FR"/>
        </w:rPr>
        <w:t xml:space="preserve"> (5.9 MB)</w:t>
      </w:r>
      <w:r>
        <w:rPr>
          <w:lang w:val="fr_FR" w:bidi="fr_FR"/>
        </w:rPr>
      </w:r>
    </w:p>
    <w:p>
      <w:pPr>
        <w:pStyle w:val="ListBullet"/>
        <w:spacing w:line="240" w:lineRule="auto"/>
        <w:ind w:left="720"/>
      </w:pPr>
      <w:r>
        <w:rPr>
          <w:lang w:val="fr_FR" w:bidi="fr_FR"/>
        </w:rPr>
      </w:r>
      <w:hyperlink r:id="rId44">
        <w:r>
          <w:rPr>
            <w:lang w:val="fr_FR" w:bidi="fr_FR"/>
          </w:rPr>
          <w:rPr>
            <w:color w:val="0000EE"/>
            <w:u w:val="single"/>
          </w:rPr>
          <w:t>Définir les Scènes</w:t>
        </w:r>
      </w:hyperlink>
      <w:r>
        <w:rPr>
          <w:lang w:val="fr_FR" w:bidi="fr_FR"/>
        </w:rPr>
        <w:t xml:space="preserve"> (3.1 MB)</w:t>
      </w:r>
      <w:r>
        <w:rPr>
          <w:lang w:val="fr_FR" w:bidi="fr_FR"/>
        </w:rPr>
      </w:r>
    </w:p>
    <w:p>
      <w:pPr>
        <w:pStyle w:val="ListBullet"/>
        <w:spacing w:line="240" w:lineRule="auto"/>
        <w:ind w:left="720"/>
      </w:pPr>
      <w:r>
        <w:rPr>
          <w:lang w:val="fr_FR" w:bidi="fr_FR"/>
        </w:rPr>
      </w:r>
      <w:hyperlink r:id="rId45">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46">
        <w:r>
          <w:rPr>
            <w:lang w:val="fr_FR" w:bidi="fr_FR"/>
          </w:rPr>
          <w:rPr>
            <w:color w:val="0000EE"/>
            <w:u w:val="single"/>
          </w:rPr>
          <w:t>Combler les Lacunes</w:t>
        </w:r>
      </w:hyperlink>
      <w:r>
        <w:rPr>
          <w:lang w:val="fr_FR" w:bidi="fr_FR"/>
        </w:rPr>
        <w:t xml:space="preserve"> (4.8 MB)</w:t>
      </w:r>
      <w:r>
        <w:rPr>
          <w:lang w:val="fr_FR" w:bidi="fr_FR"/>
        </w:rPr>
      </w:r>
    </w:p>
    <w:p>
      <w:pPr>
        <w:pStyle w:val="ListBullet"/>
        <w:spacing w:line="240" w:lineRule="auto"/>
        <w:ind w:left="720"/>
      </w:pPr>
      <w:r>
        <w:rPr>
          <w:lang w:val="fr_FR" w:bidi="fr_FR"/>
        </w:rPr>
      </w:r>
      <w:hyperlink r:id="rId47">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Luc 2:22–40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2.22–40. Laissez la parole de Dieu entrer dans vos cœurs. Écoutez ce texte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Après que Jésus soit né et ait été circoncis, Marie et Joseph ont dû faire une offrande de purification selon la loi de Moïse. L'offrande de purification était nécessaire pour que Marie devienne de nouveau pure après avoir donné naissance. Ils ont voyagé avec Jésus de Bethléhem à Jérusalem pour se rendre au temple.</w:t>
      </w:r>
    </w:p>
    <w:p>
      <w:pPr/>
      <w:r>
        <w:rPr>
          <w:lang w:val="fr_FR" w:bidi="fr_FR"/>
        </w:rPr>
      </w:r>
      <w:r>
        <w:rPr>
          <w:lang w:val="fr_FR" w:bidi="fr_FR"/>
        </w:rPr>
        <w:t>Arrêtez-vous et montrez à votre équipe l'itinéraire de Bethléhem à Jérusalem.</w:t>
      </w:r>
    </w:p>
    <w:p>
      <w:pPr/>
      <w:r>
        <w:rPr>
          <w:lang w:val="fr_FR" w:bidi="fr_FR"/>
        </w:rPr>
      </w:r>
      <w:r>
        <w:rPr>
          <w:lang w:val="fr_FR" w:bidi="fr_FR"/>
        </w:rPr>
        <w:t>La loi de Moïse était la loi que Dieu avait donnée aux Israélites à travers Moïse. La loi de Dieu disait que quand une femme donnait naissance à un garçon, elle devenait impure pendant quarante jours. « Pure » était un état dans lequel quelqu'un était apte à servir Dieu. Impur faisait référence à quelqu'un qui n'était pas apte à servir Dieu. On pouvait devenir impur ou redevenir pur selon ses actions et son état de santé. La loi de Dieu exigeait que Marie attende quarante jours après la naissance pour ensuite offrir un sacrifice pour devenir de nouveau pure.</w:t>
      </w:r>
    </w:p>
    <w:p>
      <w:pPr/>
      <w:r>
        <w:rPr>
          <w:lang w:val="fr_FR" w:bidi="fr_FR"/>
        </w:rPr>
      </w:r>
      <w:r>
        <w:rPr>
          <w:lang w:val="fr_FR" w:bidi="fr_FR"/>
        </w:rPr>
        <w:t>Joseph n'avait pas besoin de faire une offrande de purification, mais il est allé avec Marie parce que c'était une question familiale. Ils se rendent à Jérusalem parce que c'était le lieu où se trouvait le temple. Le temple était le lieu où les sacrificateurs juifs faisaient des sacrifices à Dieu au nom du peuple. Marie et Joseph sont aussi allés pour présenter leur fils à Dieu. La loi de Moïse disait que chaque fils premier-né appartenait à Dieu ou était dévoué à Dieu. Marie et Joseph sont allés au temple pour adorer Dieu et pour accomplir les tâches que la loi de Moïse exigeait.</w:t>
      </w:r>
    </w:p>
    <w:p>
      <w:pPr/>
      <w:r>
        <w:rPr>
          <w:lang w:val="fr_FR" w:bidi="fr_FR"/>
        </w:rPr>
      </w:r>
      <w:r>
        <w:rPr>
          <w:lang w:val="fr_FR" w:bidi="fr_FR"/>
        </w:rPr>
        <w:t>Quelles sont les traditions de votre culture liées à la naissance d'un enfant ? Quelles sont les différences entre les traditions pour un premier enfant et les enfants qui suivent ?</w:t>
      </w:r>
    </w:p>
    <w:p>
      <w:pPr/>
      <w:r>
        <w:rPr>
          <w:lang w:val="fr_FR" w:bidi="fr_FR"/>
        </w:rPr>
      </w:r>
      <w:r>
        <w:rPr>
          <w:lang w:val="fr_FR" w:bidi="fr_FR"/>
        </w:rPr>
        <w:t>Marie et Joseph ont donné leur sacrifice de deux colombes ou de deux pigeons à l'un des sacrificateurs au temple. Le sacrificateur tue ensuite les oiseaux pendant une cérémonie pour que Marie soit de nouveau pure. Selon la loi juive, les colombes ou les pigeons n'étaient utilisés pour les sacrifices de purification que quand la femme ne pouvait pas se permettre un agneau. Les colombes et les pigeons étaient les seuls types d'oiseaux acceptés pour les sacrifices. Ces deux oiseaux font partie de la même famille d'oiseaux appelée « colombes » ou « pigeons » en français.</w:t>
      </w:r>
    </w:p>
    <w:p>
      <w:pPr/>
      <w:r>
        <w:rPr>
          <w:lang w:val="fr_FR" w:bidi="fr_FR"/>
        </w:rPr>
      </w:r>
      <w:r>
        <w:rPr>
          <w:lang w:val="fr_FR" w:bidi="fr_FR"/>
        </w:rPr>
        <w:t>Arrêtez-vous et montrez une image d'une colombe et d'un pigeon.</w:t>
      </w:r>
    </w:p>
    <w:p>
      <w:pPr/>
      <w:r>
        <w:rPr>
          <w:lang w:val="fr_FR" w:bidi="fr_FR"/>
        </w:rPr>
      </w:r>
      <w:r>
        <w:rPr>
          <w:lang w:val="fr_FR" w:bidi="fr_FR"/>
        </w:rPr>
        <w:t>Siméon était un homme qui vivait à Jérusalem. Il était un homme juste qui attendait que Dieu envoie le Sauveur promis pour consoler Israël. « Juste » signifie que Siméon avait une bonne relation avec Dieu. Le Saint-Esprit avait révélé à Siméon qu'il verrait le Sauveur avant qu'il ne meure. Le Saint-Esprit conduit Siméon à se rendre dans l'une des cours du temple le jour même où Joseph et Marie s'y trouvaient.</w:t>
      </w:r>
    </w:p>
    <w:p>
      <w:pPr/>
      <w:r>
        <w:rPr>
          <w:lang w:val="fr_FR" w:bidi="fr_FR"/>
        </w:rPr>
      </w:r>
      <w:r>
        <w:rPr>
          <w:lang w:val="fr_FR" w:bidi="fr_FR"/>
        </w:rPr>
        <w:t>Siméon reconnaît qui est Jésus et le prend dans ses bras, en louant Dieu. Siméon dit qu'il peut maintenant mourir en paix parce que Dieu a gardé sa promesse et lui a permis de voir le Messie. Quand Siméon dit qu'il a vu le salut de Dieu, cela peut aussi être traduit par « le Christ du Seigneur » ou « le Messie de Dieu ». Les deux titres font référence à la même personne. Siméon savait que Jésus, le Christ, était le salut d'Israël parce qu'il était celui que Dieu avait envoyé pour les sauver. Siméon dit que ce salut est pour tout le monde, à la fois les Juifs et ceux qui n'étaient pas Juifs. Siméon décrit Jésus comme la lumière qui révélera Dieu à toutes les nations. Tout comme la lumière permet aux gens de voir, Jésus permettra aux gens de savoir des choses au sujet de Dieu et de son caractère. Joseph et Marie sont étonnés de ce qu'il dit.</w:t>
      </w:r>
    </w:p>
    <w:p>
      <w:pPr/>
      <w:r>
        <w:rPr>
          <w:lang w:val="fr_FR" w:bidi="fr_FR"/>
        </w:rPr>
      </w:r>
      <w:r>
        <w:rPr>
          <w:lang w:val="fr_FR" w:bidi="fr_FR"/>
        </w:rPr>
        <w:t>Siméon dit ensuite à Marie que Jésus fera que certaines personnes se relèvent, mais que beaucoup d'autres tombent. Les personnes qui se relèveront sont les personnes qui accepteront Jésus comme le Messie et seront sauvées. Les personnes qui tombent sont les personnes qui rejeteront Jésus et feront face au jugement et à la destruction de Dieu. Siméon dit que Jésus est un signe de la part de Dieu que beaucoup rejeteront. À cause de cela, les pensées de beaucoup de personnes seront révélées. Siméon dit qu'une épée transpercera le cœur de Marie, ce qui signifie que Marie aura une grande tristesse. C'était une prophétie. Il fait référence à quelque chose qui se produira dans l'avenir.</w:t>
      </w:r>
    </w:p>
    <w:p>
      <w:pPr/>
      <w:r>
        <w:rPr>
          <w:lang w:val="fr_FR" w:bidi="fr_FR"/>
        </w:rPr>
      </w:r>
      <w:r>
        <w:rPr>
          <w:lang w:val="fr_FR" w:bidi="fr_FR"/>
        </w:rPr>
        <w:t>Arrêtez-vous et montrez une image d'une épée pour mieux comprendre comment la traduire. De quelle manière votre culture explique-t-elle que quelqu'un a ou aura une profonde tristesse ?</w:t>
      </w:r>
    </w:p>
    <w:p>
      <w:pPr/>
      <w:r>
        <w:rPr>
          <w:lang w:val="fr_FR" w:bidi="fr_FR"/>
        </w:rPr>
      </w:r>
      <w:r>
        <w:rPr>
          <w:lang w:val="fr_FR" w:bidi="fr_FR"/>
        </w:rPr>
        <w:t>Anne était une femme âgée qui était un prophète juif. Anne était aussi dans le temple. Elle avait 84 ans et avait vécu en veuve depuis la mort de son mari. Anne ne quittait presque jamais les cours du temple. Elle adorait, priait et jeûnait dans le temple. Jeûner signifie qu'elle ne mangerait pas de la nourriture pendant une période de temps dans le cadre de son adoration à Dieu.</w:t>
      </w:r>
    </w:p>
    <w:p>
      <w:pPr/>
      <w:r>
        <w:rPr>
          <w:lang w:val="fr_FR" w:bidi="fr_FR"/>
        </w:rPr>
      </w:r>
      <w:r>
        <w:rPr>
          <w:lang w:val="fr_FR" w:bidi="fr_FR"/>
        </w:rPr>
        <w:t>Au moment où Siméon parlait, Anne s'approche de Marie et Joseph et commence à louer Dieu d'avoir envoyé Jésus en tant que Sauveur promis. Elle dit à tout le monde que Jésus est le Messie. Le Messie fait référence à quelqu'un que Dieu nomme pour une tâche spéciale. Marie et Joseph remplissent toutes les exigences de la loi de Dieu. Ils retournent à la maison, à Nazareth. Jésus grandit et devient très sage. Jésus plaît à Dieu pendant qu'il grandit.</w:t>
      </w:r>
    </w:p>
    <w:p>
      <w:pPr/>
      <w:r>
        <w:rPr>
          <w:lang w:val="fr_FR" w:bidi="fr_FR"/>
        </w:rPr>
      </w:r>
      <w:r>
        <w:rPr>
          <w:lang w:val="fr_FR" w:bidi="fr_FR"/>
        </w:rPr>
        <w:t>Cette histoire montre que Marie et Joseph sont obéissants à la loi de Dieu en présentant Jésus à Dieu et en donnant le sacrifice de purification dans le temple. Nous voyons deux personnes justes confirmer que Jésus est le Sauveur que les Juifs attendaient.</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Joseph et Marie emmènent leur enfant de Bethléhem à Jérusalem pour qu'ils puissent donner des offrandes à Dieu, comme l'a ordonné la loi de Moïse.</w:t>
      </w:r>
    </w:p>
    <w:p>
      <w:pPr/>
      <w:r>
        <w:rPr>
          <w:lang w:val="fr_FR" w:bidi="fr_FR"/>
        </w:rPr>
      </w:r>
      <w:r>
        <w:rPr>
          <w:b/>
          <w:lang w:val="fr_FR" w:bidi="fr_FR"/>
        </w:rPr>
        <w:t>Deuxième partie :</w:t>
      </w:r>
      <w:r>
        <w:rPr>
          <w:lang w:val="fr_FR" w:bidi="fr_FR"/>
        </w:rPr>
        <w:t xml:space="preserve"> Siméon était un homme qui attendait de voir le Messie du Seigneur avant de mourir. Il vivait à Jérusalem. Il a loué Dieu quand il a vu Jésus dans le temple. Il bénit les parents et parle à Marie de l'avenir du bébé.</w:t>
      </w:r>
    </w:p>
    <w:p>
      <w:pPr/>
      <w:r>
        <w:rPr>
          <w:lang w:val="fr_FR" w:bidi="fr_FR"/>
        </w:rPr>
      </w:r>
      <w:r>
        <w:rPr>
          <w:b/>
          <w:lang w:val="fr_FR" w:bidi="fr_FR"/>
        </w:rPr>
        <w:t>Troisième partie :</w:t>
      </w:r>
      <w:r>
        <w:rPr>
          <w:lang w:val="fr_FR" w:bidi="fr_FR"/>
        </w:rPr>
        <w:t xml:space="preserve"> une prophétesse nommée Anne était aussi au temple. Anne s'approche de Marie et Joseph pendant que Siméon parle et qu'elle loue Dieu. Elle parle de l'enfant à tous ceux qui attendaient le Sauveur.</w:t>
      </w:r>
    </w:p>
    <w:p>
      <w:pPr/>
      <w:r>
        <w:rPr>
          <w:lang w:val="fr_FR" w:bidi="fr_FR"/>
        </w:rPr>
      </w:r>
      <w:r>
        <w:rPr>
          <w:b/>
          <w:lang w:val="fr_FR" w:bidi="fr_FR"/>
        </w:rPr>
        <w:t>Quatrième partie :</w:t>
      </w:r>
      <w:r>
        <w:rPr>
          <w:lang w:val="fr_FR" w:bidi="fr_FR"/>
        </w:rPr>
        <w:t xml:space="preserve"> Jésus et ses parents reviennent à Nazareth après avoir fait tout ce que la loi de Dieu exigeait. Jésus grandit en bonne santé, et il a la faveur de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 prêtre</w:t>
      </w:r>
    </w:p>
    <w:p>
      <w:pPr>
        <w:pStyle w:val="ListBullet"/>
        <w:spacing w:line="240" w:lineRule="auto"/>
        <w:ind w:left="720"/>
      </w:pPr>
      <w:r>
        <w:rPr>
          <w:lang w:val="fr_FR" w:bidi="fr_FR"/>
        </w:rPr>
      </w:r>
      <w:r>
        <w:rPr>
          <w:lang w:val="fr_FR" w:bidi="fr_FR"/>
        </w:rPr>
        <w:t>Siméon</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Beaucoup de ceux qui tombent / s'opposent à lui</w:t>
      </w:r>
    </w:p>
    <w:p>
      <w:pPr>
        <w:pStyle w:val="ListBullet"/>
        <w:spacing w:line="240" w:lineRule="auto"/>
        <w:ind w:left="720"/>
      </w:pPr>
      <w:r>
        <w:rPr>
          <w:lang w:val="fr_FR" w:bidi="fr_FR"/>
        </w:rPr>
      </w:r>
      <w:r>
        <w:rPr>
          <w:lang w:val="fr_FR" w:bidi="fr_FR"/>
        </w:rPr>
        <w:t>Beaucoup qui se lèvent</w:t>
      </w:r>
    </w:p>
    <w:p>
      <w:pPr>
        <w:pStyle w:val="ListBullet"/>
        <w:spacing w:line="240" w:lineRule="auto"/>
        <w:ind w:left="720"/>
      </w:pPr>
      <w:r>
        <w:rPr>
          <w:lang w:val="fr_FR" w:bidi="fr_FR"/>
        </w:rPr>
      </w:r>
      <w:r>
        <w:rPr>
          <w:lang w:val="fr_FR" w:bidi="fr_FR"/>
        </w:rPr>
        <w:t>Anne</w:t>
      </w:r>
    </w:p>
    <w:p>
      <w:pPr>
        <w:pStyle w:val="ListBullet"/>
        <w:spacing w:line="240" w:lineRule="auto"/>
        <w:ind w:left="720"/>
      </w:pPr>
      <w:r>
        <w:rPr>
          <w:lang w:val="fr_FR" w:bidi="fr_FR"/>
        </w:rPr>
      </w:r>
      <w:r>
        <w:rPr>
          <w:lang w:val="fr_FR" w:bidi="fr_FR"/>
        </w:rPr>
        <w:t>Les gens dans le temple</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Il est important de se rappeler que selon la loi juive, Marie était impure pendant quarante jours après avoir donné naissance à Jésus. Après ces quarante jours, Marie se rend au temple à Jérusalem pour faire des sacrifices pour devenir de nouveau pure. Il est aussi important de se rappeler que Marie ne pouvait pas se permettre d'acheter un agneau. Ils apportent donc deux oiseaux à la place. Joseph voyage avec Marie en prenant leur fils premier-né, Jésus, pour qu'il soit présenté à Dieu au temple. Cela suivait ce que dit la loi de Dieu.</w:t>
      </w:r>
    </w:p>
    <w:p>
      <w:pPr/>
      <w:r>
        <w:rPr>
          <w:lang w:val="fr_FR" w:bidi="fr_FR"/>
        </w:rPr>
      </w:r>
      <w:r>
        <w:rPr>
          <w:lang w:val="fr_FR" w:bidi="fr_FR"/>
        </w:rPr>
        <w:t>Siméon était un homme juste. Il avait une bonne relation avec Dieu. Siméon attendait avec un grand désir la venue du Sauveur promis pour sauver Israël. Le Saint-Esprit dit à Siméon qu'il ne mourrait pas avant qu'il ne voie le Messie.</w:t>
      </w:r>
    </w:p>
    <w:p>
      <w:pPr/>
      <w:r>
        <w:rPr>
          <w:lang w:val="fr_FR" w:bidi="fr_FR"/>
        </w:rPr>
      </w:r>
      <w:r>
        <w:rPr>
          <w:lang w:val="fr_FR" w:bidi="fr_FR"/>
        </w:rPr>
        <w:t>Le jour où Marie et Joseph venaient au temple, le Saint-Esprit a conduit Siméon à s'y trouver. Il est important de se rappeler que le Saint-Esprit est actif en Siméon. Il ne fait pas que le conduire au temple, mais est présent dans chaque événement qui se produit.</w:t>
      </w:r>
    </w:p>
    <w:p>
      <w:pPr/>
      <w:r>
        <w:rPr>
          <w:lang w:val="fr_FR" w:bidi="fr_FR"/>
        </w:rPr>
      </w:r>
      <w:r>
        <w:rPr>
          <w:lang w:val="fr_FR" w:bidi="fr_FR"/>
        </w:rPr>
        <w:t>Siméon prend l'enfant dans ses bras et loue Dieu. Siméon dit à Dieu qu'il peut mourir en paix parce qu'il a vu le salut pour tout le monde. Siméon dit que Jésus montrera qui est Dieu pour les nations. Ces paroles étonnent les parents de Jésus. Siméon dit à Marie que beaucoup de personnes rejetteront Jésus et d'autres l'accepteront. Siméon dit aussi à Marie qu'elle ressentira une grande tristesse parce que son fils sera rejeté.</w:t>
      </w:r>
    </w:p>
    <w:p>
      <w:pPr/>
      <w:r>
        <w:rPr>
          <w:lang w:val="fr_FR" w:bidi="fr_FR"/>
        </w:rPr>
      </w:r>
      <w:r>
        <w:rPr>
          <w:lang w:val="fr_FR" w:bidi="fr_FR"/>
        </w:rPr>
        <w:t>Anne était une prophète. Anne avait 84 ans et son mari est mort sept ans après leur mariage. Elle n'a jamais quitté le temple. Elle était là jour et nuit en train de prier et de jeûner. Elle s'approche pendant que Siméon parlait avec Marie et Joseph et elle loue Dieu. Anne parle de Jésus aux personnes qui s'attendaient à ce que Dieu vienne pour délivrer Jérusalem.</w:t>
      </w:r>
    </w:p>
    <w:p>
      <w:pPr/>
      <w:r>
        <w:rPr>
          <w:lang w:val="fr_FR" w:bidi="fr_FR"/>
        </w:rPr>
      </w:r>
      <w:r>
        <w:rPr>
          <w:lang w:val="fr_FR" w:bidi="fr_FR"/>
        </w:rPr>
        <w:t>Après que les parents de Jésus aient fini de faire les choses qu'ils devaient faire selon la loi, ils retournent à Nazareth.</w:t>
      </w:r>
    </w:p>
    <w:p>
      <w:pPr/>
      <w:r>
        <w:rPr>
          <w:lang w:val="fr_FR" w:bidi="fr_FR"/>
        </w:rPr>
      </w:r>
      <w:r>
        <w:rPr>
          <w:lang w:val="fr_FR" w:bidi="fr_FR"/>
        </w:rPr>
        <w:t>Il est important de se rappeler que les parents de Jésus sont en train de faire ce que la loi exige. Ils donnent les oiseaux au sacrificateur. Le sacrificateur les sacrifie pour que Marie devienne de nouveau pure.</w:t>
      </w:r>
    </w:p>
    <w:p>
      <w:pPr/>
      <w:r>
        <w:rPr>
          <w:lang w:val="fr_FR" w:bidi="fr_FR"/>
        </w:rPr>
      </w:r>
      <w:r>
        <w:rPr>
          <w:lang w:val="fr_FR" w:bidi="fr_FR"/>
        </w:rPr>
        <w:t>Jésus grandit à Nazareth et il était rempli de sagesse. Dieu était avec lui.</w:t>
      </w:r>
    </w:p>
    <w:p>
      <w:pPr/>
      <w:r>
        <w:rPr>
          <w:lang w:val="fr_FR" w:bidi="fr_FR"/>
        </w:rPr>
      </w:r>
      <w:r>
        <w:rPr>
          <w:lang w:val="fr_FR" w:bidi="fr_FR"/>
        </w:rPr>
        <w:t>L'équipe voudra peut-être rechronologiser l'histoire et changer l'ordre des scènes pour qu'il reflète plus ce qui s'est vraiment passé : Anne la prophétesse avait perdu son mari il y a de nombreuses années. Elle se trouve au temple à Jérusalem presque tout le temps : jour et nuit, adorant Dieu, priant et jeûnant. Siméon est un homme à Jérusalem qui attendait que le Messie vienne et libère Israël. Le Saint-Esprit lui a révélé qu'il ne mourrait pas avant qu'il ne voie le Messie.</w:t>
      </w:r>
    </w:p>
    <w:p>
      <w:pPr/>
      <w:r>
        <w:rPr>
          <w:lang w:val="fr_FR" w:bidi="fr_FR"/>
        </w:rPr>
      </w:r>
      <w:r>
        <w:rPr>
          <w:lang w:val="fr_FR" w:bidi="fr_FR"/>
        </w:rPr>
        <w:t>Marie a attendu quarante jours après avoir donné naissance à Jésus pour aller au temple pour présenter son offrande pour devenir pure selon la loi. Joseph va aussi avec Marie pour présenter Jésus à Dieu. Ce jour-là, le Saint-Esprit conduit Siméon au temple. Il voit Jésus et le prend dans ses bras. Siméon loue Dieu. Il parle ensuite à Marie et lui parle de l'avenir de Jésus et de la tristesse qu'elle aura. Pendant que Siméon parle, Anne s'approche. Pendant tout ce temps, Anne était déjà dans le temple. Elle commence à louer Dieu. Anne parle de Jésus à toutes les personnes qui attendaient que Dieu sauve Israël. Parce que les parents avaient fait tout ce que requerrait la loi, ils retournent à Nazareth. Jésus grandit en bonne santé et a la faveur de Dieu sur lui.</w:t>
      </w:r>
    </w:p>
    <w:p>
      <w:pPr/>
      <w:r>
        <w:rPr>
          <w:lang w:val="fr_FR" w:bidi="fr_FR"/>
        </w:rPr>
      </w:r>
      <w:r>
        <w:rPr>
          <w:lang w:val="fr_FR" w:bidi="fr_FR"/>
        </w:rPr>
        <w:t>Les scènes peuvent ressembler à cela :</w:t>
      </w:r>
    </w:p>
    <w:p>
      <w:pPr/>
      <w:r>
        <w:rPr>
          <w:lang w:val="fr_FR" w:bidi="fr_FR"/>
        </w:rPr>
      </w:r>
      <w:r>
        <w:rPr>
          <w:b/>
          <w:lang w:val="fr_FR" w:bidi="fr_FR"/>
        </w:rPr>
        <w:t>Première partie :</w:t>
      </w:r>
      <w:r>
        <w:rPr>
          <w:lang w:val="fr_FR" w:bidi="fr_FR"/>
        </w:rPr>
        <w:t xml:space="preserve"> un prophète nommé Anne est au temple presque chaque jour pour adorer Dieu.</w:t>
      </w:r>
    </w:p>
    <w:p>
      <w:pPr/>
      <w:r>
        <w:rPr>
          <w:lang w:val="fr_FR" w:bidi="fr_FR"/>
        </w:rPr>
      </w:r>
      <w:r>
        <w:rPr>
          <w:b/>
          <w:lang w:val="fr_FR" w:bidi="fr_FR"/>
        </w:rPr>
        <w:t>Deuxième partie :</w:t>
      </w:r>
      <w:r>
        <w:rPr>
          <w:lang w:val="fr_FR" w:bidi="fr_FR"/>
        </w:rPr>
        <w:t xml:space="preserve"> Siméon était un homme qui attendait de voir le Messie du Seigneur. Le Saint-Esprit le conduit à être au temple le jour même où Marie, Joseph et Jésus vont au temple.</w:t>
      </w:r>
    </w:p>
    <w:p>
      <w:pPr/>
      <w:r>
        <w:rPr>
          <w:lang w:val="fr_FR" w:bidi="fr_FR"/>
        </w:rPr>
      </w:r>
      <w:r>
        <w:rPr>
          <w:b/>
          <w:lang w:val="fr_FR" w:bidi="fr_FR"/>
        </w:rPr>
        <w:t>Troisième partie :</w:t>
      </w:r>
      <w:r>
        <w:rPr>
          <w:lang w:val="fr_FR" w:bidi="fr_FR"/>
        </w:rPr>
        <w:t xml:space="preserve"> Marie attend quarante jours après avoir donné naissance à Jésus pour aller au temple pour l'offrande de purification. Joseph va avec elle, emmenant Jésus à Jérusalem pour qu'ils puissent présenter Jésus à Dieu comme l'a ordonné la loi de Moïse.</w:t>
      </w:r>
    </w:p>
    <w:p>
      <w:pPr/>
      <w:r>
        <w:rPr>
          <w:lang w:val="fr_FR" w:bidi="fr_FR"/>
        </w:rPr>
      </w:r>
      <w:r>
        <w:rPr>
          <w:b/>
          <w:lang w:val="fr_FR" w:bidi="fr_FR"/>
        </w:rPr>
        <w:t>Quatrième partie :</w:t>
      </w:r>
      <w:r>
        <w:rPr>
          <w:lang w:val="fr_FR" w:bidi="fr_FR"/>
        </w:rPr>
        <w:t xml:space="preserve"> Siméon loue Dieu quand il voit le bébé, et il les bénit. Il donne sa louange sous la forme d'un poème. Il parle à Marie de l'avenir du bébé. Anne s'approche ensuite pendant que Siméon parle avec Marie et Joseph. Elle loue Dieu et dit aux gens que le bébé est le Sauveur.</w:t>
      </w:r>
    </w:p>
    <w:p>
      <w:pPr/>
      <w:r>
        <w:rPr>
          <w:lang w:val="fr_FR" w:bidi="fr_FR"/>
        </w:rPr>
      </w:r>
      <w:r>
        <w:rPr>
          <w:b/>
          <w:lang w:val="fr_FR" w:bidi="fr_FR"/>
        </w:rPr>
        <w:t>Cinquième partie :</w:t>
      </w:r>
      <w:r>
        <w:rPr>
          <w:lang w:val="fr_FR" w:bidi="fr_FR"/>
        </w:rPr>
        <w:t xml:space="preserve"> Jésus et ses parents reviennent à Nazareth après avoir fait tout ce que la loi exigeait. Jésus grandit en bonne santé et a la faveur de Dieu.</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 prêtre</w:t>
      </w:r>
    </w:p>
    <w:p>
      <w:pPr>
        <w:pStyle w:val="ListBullet"/>
        <w:spacing w:line="240" w:lineRule="auto"/>
        <w:ind w:left="720"/>
      </w:pPr>
      <w:r>
        <w:rPr>
          <w:lang w:val="fr_FR" w:bidi="fr_FR"/>
        </w:rPr>
      </w:r>
      <w:r>
        <w:rPr>
          <w:lang w:val="fr_FR" w:bidi="fr_FR"/>
        </w:rPr>
        <w:t>Siméon</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Beaucoup de ceux qui tombent / s'opposent à lui</w:t>
      </w:r>
    </w:p>
    <w:p>
      <w:pPr>
        <w:pStyle w:val="ListBullet"/>
        <w:spacing w:line="240" w:lineRule="auto"/>
        <w:ind w:left="720"/>
      </w:pPr>
      <w:r>
        <w:rPr>
          <w:lang w:val="fr_FR" w:bidi="fr_FR"/>
        </w:rPr>
      </w:r>
      <w:r>
        <w:rPr>
          <w:lang w:val="fr_FR" w:bidi="fr_FR"/>
        </w:rPr>
        <w:t>Beaucoup qui se lèvent</w:t>
      </w:r>
    </w:p>
    <w:p>
      <w:pPr>
        <w:pStyle w:val="ListBullet"/>
        <w:spacing w:line="240" w:lineRule="auto"/>
        <w:ind w:left="720"/>
      </w:pPr>
      <w:r>
        <w:rPr>
          <w:lang w:val="fr_FR" w:bidi="fr_FR"/>
        </w:rPr>
      </w:r>
      <w:r>
        <w:rPr>
          <w:lang w:val="fr_FR" w:bidi="fr_FR"/>
        </w:rPr>
        <w:t>Anne</w:t>
      </w:r>
    </w:p>
    <w:p>
      <w:pPr>
        <w:pStyle w:val="ListBullet"/>
        <w:spacing w:line="240" w:lineRule="auto"/>
        <w:ind w:left="720"/>
      </w:pPr>
      <w:r>
        <w:rPr>
          <w:lang w:val="fr_FR" w:bidi="fr_FR"/>
        </w:rPr>
      </w:r>
      <w:r>
        <w:rPr>
          <w:lang w:val="fr_FR" w:bidi="fr_FR"/>
        </w:rPr>
        <w:t>Les gens dans le temple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 xml:space="preserve">Assurez-vous que l'équipe représente le fait qu'Anne se trouve déjà dans le temple pendant tout ce temps, avant même que Marie ne donne naissance à Jésus. Anne est là avant Siméon et l'arrivée de Marie, Joseph et Jésus. Représentez le Saint-Esprit qui guide Siméon dans le temple pour emmener l'enfant, pour louer Dieu et pour parler à Marie. </w:t>
      </w:r>
    </w:p>
    <w:p>
      <w:pPr/>
      <w:r>
        <w:rPr>
          <w:lang w:val="fr_FR" w:bidi="fr_FR"/>
        </w:rPr>
      </w:r>
      <w:r>
        <w:rPr>
          <w:lang w:val="fr_FR" w:bidi="fr_FR"/>
        </w:rPr>
        <w:t>Assurez-vous que l'équipe joue le rôle de Siméon qui prend Jésus dans ses bras quand Simon voit Jésus.</w:t>
      </w:r>
    </w:p>
    <w:p>
      <w:pPr/>
      <w:r>
        <w:rPr>
          <w:lang w:val="fr_FR" w:bidi="fr_FR"/>
        </w:rPr>
      </w:r>
      <w:r>
        <w:rPr>
          <w:lang w:val="fr_FR" w:bidi="fr_FR"/>
        </w:rPr>
        <w:t>Rappelez-vous qu'Anne vient pendant que Siméon parle encore à Marie et Joseph.</w:t>
      </w:r>
    </w:p>
    <w:p>
      <w:pPr/>
      <w:r>
        <w:rPr>
          <w:lang w:val="fr_FR" w:bidi="fr_FR"/>
        </w:rPr>
      </w:r>
      <w:r>
        <w:rPr>
          <w:lang w:val="fr_FR" w:bidi="fr_FR"/>
        </w:rPr>
        <w:t>Assurez-vous que l'équipe représente le fait que Marie donne les deux oiseaux pour l'offrande à un sacrificateur. Le sacrificateur est celui qui sacrifie les oiseaux dans une cérémonie.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Anne. Elle est une prophétesse de 84 ans. Elle vivait en veuve depuis qu'elle avait perdu son mari après seulement sept ans de mariage. Elle se trouve dans le temple presque tous les jours, jour et nuit, adorant Dieu avec le jeûne et la prière.</w:t>
      </w:r>
    </w:p>
    <w:p>
      <w:pPr/>
      <w:r>
        <w:rPr>
          <w:lang w:val="fr_FR" w:bidi="fr_FR"/>
        </w:rPr>
      </w:r>
      <w:r>
        <w:rPr>
          <w:lang w:val="fr_FR" w:bidi="fr_FR"/>
        </w:rPr>
        <w:t>Arrêtez la représentation : Demandez à l'actrice qui joue le rôle d'Anne : « Que ressentez-vous ? » Vous entendrez peut-être : « Dieu est ma force », « J'attends Dieu ». Reprenez la représentation.</w:t>
      </w:r>
    </w:p>
    <w:p>
      <w:pPr/>
      <w:r>
        <w:rPr>
          <w:lang w:val="fr_FR" w:bidi="fr_FR"/>
        </w:rPr>
      </w:r>
      <w:r>
        <w:rPr>
          <w:lang w:val="fr_FR" w:bidi="fr_FR"/>
        </w:rPr>
        <w:t>Siméon est un homme à Jérusalem qui attendait que le Messie vienne et libère Israël. Le Saint-Esprit lui a révélé qu'il ne mourrait pas avant qu'il ne voie le Messie.</w:t>
      </w:r>
    </w:p>
    <w:p>
      <w:pPr/>
      <w:r>
        <w:rPr>
          <w:lang w:val="fr_FR" w:bidi="fr_FR"/>
        </w:rPr>
      </w:r>
      <w:r>
        <w:rPr>
          <w:lang w:val="fr_FR" w:bidi="fr_FR"/>
        </w:rPr>
        <w:t>Arrêtez la représentation : Demandez à l'acteur qui joue le rôle de Siméon : « Que ressentez-vous ? » Vous entendrez peut-être : « Je me réjouis de voir le Messie », « Je suis certain que Dieu accomplira sa promesse », « Quand le verrai-je ? » Reprenez la représentation.</w:t>
      </w:r>
    </w:p>
    <w:p>
      <w:pPr/>
      <w:r>
        <w:rPr>
          <w:lang w:val="fr_FR" w:bidi="fr_FR"/>
        </w:rPr>
      </w:r>
      <w:r>
        <w:rPr>
          <w:lang w:val="fr_FR" w:bidi="fr_FR"/>
        </w:rPr>
        <w:t>Marie a attendu quarante jours après avoir donné naissance pour aller au temple pour l'offrande de purification. Joseph va avec elle en emmenant Jésus à Jérusalem pour qu'ils puissent le présenter devant Dieu. Le Saint-Esprit conduit Siméon à se trouver dans le temple au moment où Marie, Joseph et Jésus arrivent.</w:t>
      </w:r>
    </w:p>
    <w:p>
      <w:pPr/>
      <w:r>
        <w:rPr>
          <w:lang w:val="fr_FR" w:bidi="fr_FR"/>
        </w:rPr>
      </w:r>
      <w:r>
        <w:rPr>
          <w:lang w:val="fr_FR" w:bidi="fr_FR"/>
        </w:rPr>
        <w:t>Arrêtez la représentation : Demandez à l'acteur qui joue le rôle de Siméon : « Que ressentez-vous ? » Vous entendrez peut-être : « Aujourd'hui est-il le jour ? » « Je suis heureux à l'idée de voir le Messie », « J'espère qu'aujourd'hui est le jour ». Reprenez la représentation.</w:t>
      </w:r>
    </w:p>
    <w:p>
      <w:pPr/>
      <w:r>
        <w:rPr>
          <w:lang w:val="fr_FR" w:bidi="fr_FR"/>
        </w:rPr>
      </w:r>
      <w:r>
        <w:rPr>
          <w:lang w:val="fr_FR" w:bidi="fr_FR"/>
        </w:rPr>
        <w:t>Siméon loue Dieu quand il voit le bébé. Siméon prend Jésus dans ses bras, et il les bénit. Siméon parle ensuite à Marie de l'avenir du bébé, et qu'elle ressentira de la tristesse.</w:t>
      </w:r>
    </w:p>
    <w:p>
      <w:pPr/>
      <w:r>
        <w:rPr>
          <w:lang w:val="fr_FR" w:bidi="fr_FR"/>
        </w:rPr>
      </w:r>
      <w:r>
        <w:rPr>
          <w:lang w:val="fr_FR" w:bidi="fr_FR"/>
        </w:rPr>
        <w:t>Arrêtez la représentation. Demandez à la personne qui joue le rôle de Marie : « Que ressentez-vous ? » Vous entendrez peut-être : « Je me réjouis des plans de Dieu », « Je suis triste que les gens rejettent mon fils », « J'ai peur de finir par éprouver de la tristesse ». Reprenez la représentation.</w:t>
      </w:r>
    </w:p>
    <w:p>
      <w:pPr/>
      <w:r>
        <w:rPr>
          <w:lang w:val="fr_FR" w:bidi="fr_FR"/>
        </w:rPr>
      </w:r>
      <w:r>
        <w:rPr>
          <w:lang w:val="fr_FR" w:bidi="fr_FR"/>
        </w:rPr>
        <w:t>Anne vient ensuite avec Siméon pendant qu'il parle avec Marie et Joseph et loue Dieu. Elle parle du bébé aux personnes qui attendaient que Dieu sauve Jérusalem.</w:t>
      </w:r>
    </w:p>
    <w:p>
      <w:pPr/>
      <w:r>
        <w:rPr>
          <w:lang w:val="fr_FR" w:bidi="fr_FR"/>
        </w:rPr>
      </w:r>
      <w:r>
        <w:rPr>
          <w:lang w:val="fr_FR" w:bidi="fr_FR"/>
        </w:rPr>
        <w:t>Arrêtez la représentation. Demandez à la personne qui joue le rôle d'Anne : « Que ressentez-vous ? » Vous entendrez peut-être : « Je suis heureuse d'avoir vu le Messie », « Enfin, après toutes ces années d'attente », « Je sens que je ne peux pas arrêter de le dire à tout le monde ». Reprenez la représentation.</w:t>
      </w:r>
    </w:p>
    <w:p>
      <w:pPr/>
      <w:r>
        <w:rPr>
          <w:lang w:val="fr_FR" w:bidi="fr_FR"/>
        </w:rPr>
      </w:r>
      <w:r>
        <w:rPr>
          <w:lang w:val="fr_FR" w:bidi="fr_FR"/>
        </w:rPr>
        <w:t>Les parents de Jésus font tout ce que la loi de Dieu exige, puis ils retournent à Nazareth. Jésus a grandi en bonne santé, et il avait la faveur de Dieu.</w:t>
      </w:r>
    </w:p>
    <w:p>
      <w:pPr/>
      <w:r>
        <w:rPr>
          <w:lang w:val="fr_FR" w:bidi="fr_FR"/>
        </w:rPr>
      </w:r>
      <w:r>
        <w:rPr>
          <w:lang w:val="fr_FR" w:bidi="fr_FR"/>
        </w:rPr>
        <w:t>Arrêtez la représentation. Demandez aux personnes qui jouent le rôle de Joseph et Marie : « Que ressentez-vous ? » Vous entendrez peut-être : « Je ressens une énorme responsabilité », « Émerveillé », « J'ai de l'amour pour mon fils », « Enthousiaste de voir comment Jésus grandira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Marie va à </w:t>
      </w:r>
      <w:r>
        <w:rPr>
          <w:b/>
          <w:lang w:val="fr_FR" w:bidi="fr_FR"/>
        </w:rPr>
        <w:t>Jérusalem</w:t>
      </w:r>
      <w:r>
        <w:rPr>
          <w:lang w:val="fr_FR" w:bidi="fr_FR"/>
        </w:rPr>
        <w:t xml:space="preserve"> avec Joseph après avoir donné naissance à Jésus. Ils vont au </w:t>
      </w:r>
      <w:r>
        <w:rPr>
          <w:b/>
          <w:lang w:val="fr_FR" w:bidi="fr_FR"/>
        </w:rPr>
        <w:t>temple</w:t>
      </w:r>
      <w:r>
        <w:rPr>
          <w:lang w:val="fr_FR" w:bidi="fr_FR"/>
        </w:rPr>
        <w:t xml:space="preserve"> pour accomplir l'offrande de purification. C'était un lieu spécial à Jérusalem où les sacrificateurs pouvaient rencontrer Dieu et offrir des sacrifices au nom du peuple. Puisque Marie et Joseph n'étaient pas des sacrificateurs, ils ne pouvaient entrer que dans les cours du temple et non dans le bâtiment principal lui-même. Assurez-vous d'utiliser le même terme pour temple que vous l'avez utilisé dans les passages précédents de Luc. Vous pouvez trouver une définition complète du </w:t>
      </w:r>
      <w:r>
        <w:rPr>
          <w:b/>
          <w:lang w:val="fr_FR" w:bidi="fr_FR"/>
        </w:rPr>
        <w:t>temple</w:t>
      </w:r>
      <w:r>
        <w:rPr>
          <w:lang w:val="fr_FR" w:bidi="fr_FR"/>
        </w:rPr>
        <w:t xml:space="preserve"> dans le Glossaire principal. L'</w:t>
      </w:r>
      <w:r>
        <w:rPr>
          <w:b/>
          <w:lang w:val="fr_FR" w:bidi="fr_FR"/>
        </w:rPr>
        <w:t>offrande de purification</w:t>
      </w:r>
      <w:r>
        <w:rPr>
          <w:lang w:val="fr_FR" w:bidi="fr_FR"/>
        </w:rPr>
        <w:t xml:space="preserve"> était requise de Marie selon la loi de Moïse. « Purification » signifie devenir de nouveau purs. </w:t>
      </w:r>
      <w:r>
        <w:rPr>
          <w:b/>
          <w:lang w:val="fr_FR" w:bidi="fr_FR"/>
        </w:rPr>
        <w:t>Offrande de purification</w:t>
      </w:r>
      <w:r>
        <w:rPr>
          <w:lang w:val="fr_FR" w:bidi="fr_FR"/>
        </w:rPr>
        <w:t xml:space="preserve"> se trouve dans le glossaire principal. Toute femme juive qui donnait naissance à un fils était vue comme impure pendant quarante jours après la naissance. Pendant cette période, elle n'était pas autorisée à toucher une chose sacrée ou à entrer dans le temple. La période de quarante jours était appelée « le moment de sa purification ». La femme ne serait de nouveau pure que quand elle ferait un sacrifice. Cela était connu comme l'offrande de purification. Après le sacrifice, Marie pourrait adorer de nouveau Dieu en public. « Pur » ou « impur » fait référence à un état d'être dans lequel quelqu'un est apte ou inapte au service de Dieu. La </w:t>
      </w:r>
      <w:r>
        <w:rPr>
          <w:b/>
          <w:lang w:val="fr_FR" w:bidi="fr_FR"/>
        </w:rPr>
        <w:t>loi de Moïse</w:t>
      </w:r>
      <w:r>
        <w:rPr>
          <w:lang w:val="fr_FR" w:bidi="fr_FR"/>
        </w:rPr>
        <w:t xml:space="preserve"> était la loi que Dieu avait donnée aux Israélites à travers Moïse. </w:t>
      </w:r>
    </w:p>
    <w:p>
      <w:pPr/>
      <w:r>
        <w:rPr>
          <w:lang w:val="fr_FR" w:bidi="fr_FR"/>
        </w:rPr>
      </w:r>
      <w:r>
        <w:rPr>
          <w:lang w:val="fr_FR" w:bidi="fr_FR"/>
        </w:rPr>
        <w:t>Quand Luc dit « leur » offrande de purification, il fait référence à Joseph et Marie. La loi de Dieu n'exigeait pas que Joseph soit purifié. Il est venu parce que c'était une question familiale. Assurez-vous de traduire cela de la manière la plus naturelle pour dire que seule la mère devait devenir pure.</w:t>
      </w:r>
    </w:p>
    <w:p>
      <w:pPr/>
      <w:r>
        <w:rPr>
          <w:lang w:val="fr_FR" w:bidi="fr_FR"/>
        </w:rPr>
      </w:r>
      <w:r>
        <w:rPr>
          <w:lang w:val="fr_FR" w:bidi="fr_FR"/>
        </w:rPr>
        <w:t xml:space="preserve">Marie et Joseph ne se rendaient pas seulement au temple pour faire le sacrifice, mais ils allaient aussi </w:t>
      </w:r>
      <w:r>
        <w:rPr>
          <w:b/>
          <w:lang w:val="fr_FR" w:bidi="fr_FR"/>
        </w:rPr>
        <w:t>présenter Jésus à Dieu</w:t>
      </w:r>
      <w:r>
        <w:rPr>
          <w:lang w:val="fr_FR" w:bidi="fr_FR"/>
        </w:rPr>
        <w:t xml:space="preserve">. La loi de Dieu dit que si le premier enfant d'une femme est un garçon, il doit être </w:t>
      </w:r>
      <w:r>
        <w:rPr>
          <w:b/>
          <w:lang w:val="fr_FR" w:bidi="fr_FR"/>
        </w:rPr>
        <w:t>consacré à Dieu</w:t>
      </w:r>
      <w:r>
        <w:rPr>
          <w:lang w:val="fr_FR" w:bidi="fr_FR"/>
        </w:rPr>
        <w:t xml:space="preserve">. Cela signifie que le bébé serait dévoué à Dieu et que Dieu verrait le bébé comme consacré ou saint. Cela signifie qu'ils ont emmené Jésus vers un sacrificateur pour démontrer que Jésus appartenait à Dieu pour son service. Assurez-vous d'utiliser la même traduction de saint que </w:t>
      </w:r>
      <w:r>
        <w:rPr>
          <w:b/>
          <w:lang w:val="fr_FR" w:bidi="fr_FR"/>
        </w:rPr>
        <w:t>dans</w:t>
      </w:r>
      <w:r>
        <w:rPr>
          <w:lang w:val="fr_FR" w:bidi="fr_FR"/>
        </w:rPr>
        <w:t xml:space="preserve"> les passages précédents de Luc. </w:t>
      </w:r>
      <w:r>
        <w:rPr>
          <w:b/>
          <w:lang w:val="fr_FR" w:bidi="fr_FR"/>
        </w:rPr>
        <w:t>Saint</w:t>
      </w:r>
      <w:r>
        <w:rPr>
          <w:lang w:val="fr_FR" w:bidi="fr_FR"/>
        </w:rPr>
        <w:t xml:space="preserve"> se trouve dans le glossaire principal.</w:t>
      </w:r>
    </w:p>
    <w:p>
      <w:pPr/>
      <w:r>
        <w:rPr>
          <w:lang w:val="fr_FR" w:bidi="fr_FR"/>
        </w:rPr>
      </w:r>
      <w:r>
        <w:rPr>
          <w:lang w:val="fr_FR" w:bidi="fr_FR"/>
        </w:rPr>
        <w:t xml:space="preserve">Marie est tenue de faire un sacrifice au temple. Un </w:t>
      </w:r>
      <w:r>
        <w:rPr>
          <w:b/>
          <w:lang w:val="fr_FR" w:bidi="fr_FR"/>
        </w:rPr>
        <w:t>sacrifice</w:t>
      </w:r>
      <w:r>
        <w:rPr>
          <w:lang w:val="fr_FR" w:bidi="fr_FR"/>
        </w:rPr>
        <w:t xml:space="preserve"> est quelque chose qui est offert à Dieu pour le remercier ou lui demander pardon. Utilisez la même définition pour sacrifice que dans les passages précédents de Luc. </w:t>
      </w:r>
      <w:r>
        <w:rPr>
          <w:b/>
          <w:lang w:val="fr_FR" w:bidi="fr_FR"/>
        </w:rPr>
        <w:t>Sacrifice</w:t>
      </w:r>
      <w:r>
        <w:rPr>
          <w:lang w:val="fr_FR" w:bidi="fr_FR"/>
        </w:rPr>
        <w:t xml:space="preserve"> se trouve dans le Glossaire principal. Un sacrifice de sang nécessite de tuer un animal pendant une cérémonie. L'adorateur apporterait un animal à un sacrificateur pour le tuer et le brûler comme un don à Dieu pour montrer qu'ils étaient pleinement dévoués à Dieu. Le fait de tuer l'animal couvrirait leurs péchés et les rendrait de nouveau purs.</w:t>
      </w:r>
    </w:p>
    <w:p>
      <w:pPr/>
      <w:r>
        <w:rPr>
          <w:lang w:val="fr_FR" w:bidi="fr_FR"/>
        </w:rPr>
      </w:r>
      <w:r>
        <w:rPr>
          <w:lang w:val="fr_FR" w:bidi="fr_FR"/>
        </w:rPr>
        <w:t xml:space="preserve">Le sacrifice que Marie était tenue de faire était deux colombes, ou deux pigeons. Ceci était requis d'une femme par la loi de Dieu quand elle ne pouvait pas se permettre un agneau. </w:t>
      </w:r>
      <w:r>
        <w:rPr>
          <w:b/>
          <w:lang w:val="fr_FR" w:bidi="fr_FR"/>
        </w:rPr>
        <w:t>Les colombes</w:t>
      </w:r>
      <w:r>
        <w:rPr>
          <w:lang w:val="fr_FR" w:bidi="fr_FR"/>
        </w:rPr>
        <w:t xml:space="preserve"> et les </w:t>
      </w:r>
      <w:r>
        <w:rPr>
          <w:b/>
          <w:lang w:val="fr_FR" w:bidi="fr_FR"/>
        </w:rPr>
        <w:t>pigeons</w:t>
      </w:r>
      <w:r>
        <w:rPr>
          <w:lang w:val="fr_FR" w:bidi="fr_FR"/>
        </w:rPr>
        <w:t xml:space="preserve"> sont deux types d'oiseaux qui appartiennent à la même famille d'oiseaux. La colombe est une espèce de pigeon migratoire plus petit. C'étaient des oiseaux domestiqués à l'époque de Marie et étaient le seul type d'oiseau permis par la loi pour les sacrifices. </w:t>
      </w:r>
      <w:r>
        <w:rPr>
          <w:b/>
          <w:lang w:val="fr_FR" w:bidi="fr_FR"/>
        </w:rPr>
        <w:t>Les colombes</w:t>
      </w:r>
      <w:r>
        <w:rPr>
          <w:lang w:val="fr_FR" w:bidi="fr_FR"/>
        </w:rPr>
        <w:t xml:space="preserve"> sont considérés comme des animaux purs et pacifiques.</w:t>
      </w:r>
    </w:p>
    <w:p>
      <w:pPr/>
      <w:r>
        <w:rPr>
          <w:lang w:val="fr_FR" w:bidi="fr_FR"/>
        </w:rPr>
      </w:r>
      <w:r>
        <w:rPr>
          <w:lang w:val="fr_FR" w:bidi="fr_FR"/>
        </w:rPr>
        <w:t>Arrêtez-vous et discutez avec votre équipe : si vous n'avez pas de colombes ou de pigeons dans votre culture, montrez une image des deux types d'oiseaux pour avoir une meilleure traduction. Si vous n'avez qu'un seul mot pour décrire cette famille d'oiseaux, vous pouvez utiliser d'abord votre mot pour colombe/pigeon, puis décrire l'autre comme un autre type de colombe/pigeon.</w:t>
      </w:r>
    </w:p>
    <w:p>
      <w:pPr/>
      <w:r>
        <w:rPr>
          <w:lang w:val="fr_FR" w:bidi="fr_FR"/>
        </w:rPr>
      </w:r>
      <w:r>
        <w:rPr>
          <w:b/>
          <w:lang w:val="fr_FR" w:bidi="fr_FR"/>
        </w:rPr>
        <w:t>Or</w:t>
      </w:r>
      <w:r>
        <w:rPr>
          <w:lang w:val="fr_FR" w:bidi="fr_FR"/>
        </w:rPr>
        <w:t xml:space="preserve"> il y avait un homme nommé Siméon qui vivait à Jérusalem. « Or » signifie simplement que Siméon vivait déjà à Jérusalem au moment où Marie et Joseph sont allés au temple. Luc écrit cela comme information de contexte. Assurez-vous d'introduire cette nouvelle personne dans l'histoire de manière naturelle dans votre langue. Siméon était un homme juste et pieux qui attendait que Dieu envoie le Messie. Quand quelqu'un est </w:t>
      </w:r>
      <w:r>
        <w:rPr>
          <w:b/>
          <w:lang w:val="fr_FR" w:bidi="fr_FR"/>
        </w:rPr>
        <w:t>juste</w:t>
      </w:r>
      <w:r>
        <w:rPr>
          <w:lang w:val="fr_FR" w:bidi="fr_FR"/>
        </w:rPr>
        <w:t xml:space="preserve">, il a une bonne relation avec Dieu. Le </w:t>
      </w:r>
      <w:r>
        <w:rPr>
          <w:b/>
          <w:lang w:val="fr_FR" w:bidi="fr_FR"/>
        </w:rPr>
        <w:t>mot juste</w:t>
      </w:r>
      <w:r>
        <w:rPr>
          <w:lang w:val="fr_FR" w:bidi="fr_FR"/>
        </w:rPr>
        <w:t xml:space="preserve"> se trouve dans le glossaire principal. </w:t>
      </w:r>
      <w:r>
        <w:rPr>
          <w:b/>
          <w:lang w:val="fr_FR" w:bidi="fr_FR"/>
        </w:rPr>
        <w:t>Dévot</w:t>
      </w:r>
      <w:r>
        <w:rPr>
          <w:lang w:val="fr_FR" w:bidi="fr_FR"/>
        </w:rPr>
        <w:t>, c'est avoir un grand respect pour Dieu et être attentif à faire ce que Dieu exige. Assurez-vous d'utiliser les mêmes termes pour juste et Messie que dans les passages précédents de Luc.</w:t>
      </w:r>
    </w:p>
    <w:p>
      <w:pPr/>
      <w:r>
        <w:rPr>
          <w:lang w:val="fr_FR" w:bidi="fr_FR"/>
        </w:rPr>
      </w:r>
      <w:r>
        <w:rPr>
          <w:lang w:val="fr_FR" w:bidi="fr_FR"/>
        </w:rPr>
        <w:t xml:space="preserve">Le Saint-Esprit dit à Siméon qu'il ne mourrait pas avant d'avoir vu le </w:t>
      </w:r>
      <w:r>
        <w:rPr>
          <w:b/>
          <w:lang w:val="fr_FR" w:bidi="fr_FR"/>
        </w:rPr>
        <w:t>Messie du Seigneur</w:t>
      </w:r>
      <w:r>
        <w:rPr>
          <w:lang w:val="fr_FR" w:bidi="fr_FR"/>
        </w:rPr>
        <w:t xml:space="preserve">. </w:t>
      </w:r>
      <w:r>
        <w:rPr>
          <w:b/>
          <w:lang w:val="fr_FR" w:bidi="fr_FR"/>
        </w:rPr>
        <w:t>Seigneur</w:t>
      </w:r>
      <w:r>
        <w:rPr>
          <w:lang w:val="fr_FR" w:bidi="fr_FR"/>
        </w:rPr>
        <w:t xml:space="preserve"> fait référence à Dieu et « Messie » fait référence à la personne désignée envoyée par Dieu comme roi et Sauveur. Le Messie du Seigneur, c'est-à-dire le Christ du Seigneur, signifie « celui qui est nommé ou promis par Dieu ». Le mot </w:t>
      </w:r>
      <w:r>
        <w:rPr>
          <w:b/>
          <w:lang w:val="fr_FR" w:bidi="fr_FR"/>
        </w:rPr>
        <w:t>Messie</w:t>
      </w:r>
      <w:r>
        <w:rPr>
          <w:lang w:val="fr_FR" w:bidi="fr_FR"/>
        </w:rPr>
        <w:t xml:space="preserve"> peut être trouvé dans le glossaire principal. Le Saint-Esprit conduit Siméon au temple. Assurez-vous d'utiliser le même terme ou la même description pour le </w:t>
      </w:r>
      <w:r>
        <w:rPr>
          <w:b/>
          <w:lang w:val="fr_FR" w:bidi="fr_FR"/>
        </w:rPr>
        <w:t>Saint-Esprit</w:t>
      </w:r>
      <w:r>
        <w:rPr>
          <w:lang w:val="fr_FR" w:bidi="fr_FR"/>
        </w:rPr>
        <w:t xml:space="preserve"> que dans d'autres passages de Luc. </w:t>
      </w:r>
      <w:r>
        <w:rPr>
          <w:b/>
          <w:lang w:val="fr_FR" w:bidi="fr_FR"/>
        </w:rPr>
        <w:t>Saint-Esprit</w:t>
      </w:r>
      <w:r>
        <w:rPr>
          <w:lang w:val="fr_FR" w:bidi="fr_FR"/>
        </w:rPr>
        <w:t xml:space="preserve"> peut être trouvé dans le glossaire principal. Quand Siméon a vu Jésus, il a </w:t>
      </w:r>
      <w:r>
        <w:rPr>
          <w:b/>
          <w:lang w:val="fr_FR" w:bidi="fr_FR"/>
        </w:rPr>
        <w:t>pris</w:t>
      </w:r>
      <w:r>
        <w:rPr>
          <w:lang w:val="fr_FR" w:bidi="fr_FR"/>
        </w:rPr>
        <w:t xml:space="preserve"> le bébé dans ses bras. « Pris » dans ce cas peut être traduit par reçu. Cela signifie que Joseph et Marie ont permis de leur plein gré à Siméon de tenir Jésus dans ses bras.</w:t>
      </w:r>
    </w:p>
    <w:p>
      <w:pPr/>
      <w:r>
        <w:rPr>
          <w:lang w:val="fr_FR" w:bidi="fr_FR"/>
        </w:rPr>
      </w:r>
      <w:r>
        <w:rPr>
          <w:lang w:val="fr_FR" w:bidi="fr_FR"/>
        </w:rPr>
        <w:t xml:space="preserve">Siméon loue ensuite Dieu. Sa louange est dite sous la forme de poésie. Siméon appelle Dieu le </w:t>
      </w:r>
      <w:r>
        <w:rPr>
          <w:b/>
          <w:lang w:val="fr_FR" w:bidi="fr_FR"/>
        </w:rPr>
        <w:t>Seigneur souverain</w:t>
      </w:r>
      <w:r>
        <w:rPr>
          <w:lang w:val="fr_FR" w:bidi="fr_FR"/>
        </w:rPr>
        <w:t xml:space="preserve">. Le mot grec utilisé ici peut être traduit par « maître ». C'est ce qu'un esclave appellerait son propriétaire. Siméon dit à Dieu : « Tu peux maintenant </w:t>
      </w:r>
      <w:r>
        <w:rPr>
          <w:b/>
          <w:lang w:val="fr_FR" w:bidi="fr_FR"/>
        </w:rPr>
        <w:t>renvoyer ton serviteur en paix</w:t>
      </w:r>
      <w:r>
        <w:rPr>
          <w:lang w:val="fr_FR" w:bidi="fr_FR"/>
        </w:rPr>
        <w:t xml:space="preserve"> ». Cette expression signifie simplement que Siméon peut maintenant mourir en paix, c'est-à-dire avec contentement, parce que Dieu a accompli sa promesse. Quand Siméon </w:t>
      </w:r>
      <w:r>
        <w:rPr>
          <w:b/>
          <w:lang w:val="fr_FR" w:bidi="fr_FR"/>
        </w:rPr>
        <w:t>dit ton salut</w:t>
      </w:r>
      <w:r>
        <w:rPr>
          <w:lang w:val="fr_FR" w:bidi="fr_FR"/>
        </w:rPr>
        <w:t xml:space="preserve">, c'est simplement une autre façon de dire le Messie du Seigneur. Il décrit le Messie comme « ton salut » parce qu'il était celui que Dieu avait envoyé pour sauver les gens. Siméon dit que le salut de Dieu est </w:t>
      </w:r>
      <w:r>
        <w:rPr>
          <w:b/>
          <w:lang w:val="fr_FR" w:bidi="fr_FR"/>
        </w:rPr>
        <w:t>à la vue de tout le monde</w:t>
      </w:r>
      <w:r>
        <w:rPr>
          <w:lang w:val="fr_FR" w:bidi="fr_FR"/>
        </w:rPr>
        <w:t xml:space="preserve">. Cela signifie que les Juifs et les autres nations verraient le salut de Dieu. Il dit que Jésus est une </w:t>
      </w:r>
      <w:r>
        <w:rPr>
          <w:b/>
          <w:lang w:val="fr_FR" w:bidi="fr_FR"/>
        </w:rPr>
        <w:t>lumière pour la révélation aux Gentils</w:t>
      </w:r>
      <w:r>
        <w:rPr>
          <w:lang w:val="fr_FR" w:bidi="fr_FR"/>
        </w:rPr>
        <w:t xml:space="preserve">. Jésus est comme une lumière parce qu'il révélera Dieu et son caractère aux Gentils, c'est-à-dire aux personnes qui ne sont pas Juifs. Jésus apportera la </w:t>
      </w:r>
      <w:r>
        <w:rPr>
          <w:b/>
          <w:lang w:val="fr_FR" w:bidi="fr_FR"/>
        </w:rPr>
        <w:t>gloire</w:t>
      </w:r>
      <w:r>
        <w:rPr>
          <w:lang w:val="fr_FR" w:bidi="fr_FR"/>
        </w:rPr>
        <w:t>, c'est-à-dire l'honneur, à Israël.</w:t>
      </w:r>
    </w:p>
    <w:p>
      <w:pPr/>
      <w:r>
        <w:rPr>
          <w:lang w:val="fr_FR" w:bidi="fr_FR"/>
        </w:rPr>
      </w:r>
      <w:r>
        <w:rPr>
          <w:lang w:val="fr_FR" w:bidi="fr_FR"/>
        </w:rPr>
        <w:t>Arrêtez-vous et discutez avec votre équipe : comment exprimez-vous une joie extrême et une gratitude dans votre culture ? Comment louez-vous Dieu dans votre langue ?</w:t>
      </w:r>
    </w:p>
    <w:p>
      <w:pPr/>
      <w:r>
        <w:rPr>
          <w:lang w:val="fr_FR" w:bidi="fr_FR"/>
        </w:rPr>
      </w:r>
      <w:r>
        <w:rPr>
          <w:lang w:val="fr_FR" w:bidi="fr_FR"/>
        </w:rPr>
        <w:t xml:space="preserve">Siméon parle ensuite à Marie. Il lui dit que certains se relèveront en acceptant Jésus comme le Sauveur, tandis que d'autres tomberont parce qu'ils le rejettent. Jésus sera un signe de la part de Dieu que beaucoup de personnes rejeteront. Ce rejet montrera les pensées de beaucoup de cœurs. Assurez-vous d'utiliser la même traduction pour cœur qu'auparavant. Siméon fait une prophétie, c'est-à-dire qu'il prononce un message de la part de Dieu, en disant qu'une </w:t>
      </w:r>
      <w:r>
        <w:rPr>
          <w:b/>
          <w:lang w:val="fr_FR" w:bidi="fr_FR"/>
        </w:rPr>
        <w:t>épée transpercera son âme</w:t>
      </w:r>
      <w:r>
        <w:rPr>
          <w:lang w:val="fr_FR" w:bidi="fr_FR"/>
        </w:rPr>
        <w:t xml:space="preserve">. Siméon fait une comparaison. Une épée était un long couteau droit à double tranchant. </w:t>
      </w:r>
      <w:r>
        <w:rPr>
          <w:b/>
          <w:lang w:val="fr_FR" w:bidi="fr_FR"/>
        </w:rPr>
        <w:t>L'âme</w:t>
      </w:r>
      <w:r>
        <w:rPr>
          <w:lang w:val="fr_FR" w:bidi="fr_FR"/>
        </w:rPr>
        <w:t xml:space="preserve"> fait référence à la partie d'une personne où se produisent les émotions. Siméon parle d'événements futurs quand les gens rejetteraient et crucifieraient Jésus. La tristesse que Marie ressentirait serait si grande qu'elle aurait le sentiment que quelqu'un l'avait transpercée avec une épée.</w:t>
      </w:r>
    </w:p>
    <w:p>
      <w:pPr/>
      <w:r>
        <w:rPr>
          <w:lang w:val="fr_FR" w:bidi="fr_FR"/>
        </w:rPr>
      </w:r>
      <w:r>
        <w:rPr>
          <w:lang w:val="fr_FR" w:bidi="fr_FR"/>
        </w:rPr>
        <w:t xml:space="preserve">Anne était une veuve et une </w:t>
      </w:r>
      <w:r>
        <w:rPr>
          <w:b/>
          <w:lang w:val="fr_FR" w:bidi="fr_FR"/>
        </w:rPr>
        <w:t>prophétesse</w:t>
      </w:r>
      <w:r>
        <w:rPr>
          <w:lang w:val="fr_FR" w:bidi="fr_FR"/>
        </w:rPr>
        <w:t xml:space="preserve"> qui se trouvait aussi dans le temple. Une prophétesse est une femme qui est un prophète. Assurez-vous de traduire prophète de la même manière que vous l'avez fait dans d'autres passages de Luc. Le mot </w:t>
      </w:r>
      <w:r>
        <w:rPr>
          <w:b/>
          <w:lang w:val="fr_FR" w:bidi="fr_FR"/>
        </w:rPr>
        <w:t>prophète</w:t>
      </w:r>
      <w:r>
        <w:rPr>
          <w:lang w:val="fr_FR" w:bidi="fr_FR"/>
        </w:rPr>
        <w:t xml:space="preserve"> est dans le glossaire principal. Elle </w:t>
      </w:r>
      <w:r>
        <w:rPr>
          <w:b/>
          <w:lang w:val="fr_FR" w:bidi="fr_FR"/>
        </w:rPr>
        <w:t>ne quittait jamais le temple</w:t>
      </w:r>
      <w:r>
        <w:rPr>
          <w:lang w:val="fr_FR" w:bidi="fr_FR"/>
        </w:rPr>
        <w:t xml:space="preserve"> est juste une autre façon de dire qu'elle était dans le </w:t>
      </w:r>
      <w:r>
        <w:rPr>
          <w:b/>
          <w:lang w:val="fr_FR" w:bidi="fr_FR"/>
        </w:rPr>
        <w:t>temple</w:t>
      </w:r>
      <w:r>
        <w:rPr>
          <w:lang w:val="fr_FR" w:bidi="fr_FR"/>
        </w:rPr>
        <w:t xml:space="preserve"> très souvent. Elle priait, </w:t>
      </w:r>
      <w:r>
        <w:rPr>
          <w:b/>
          <w:lang w:val="fr_FR" w:bidi="fr_FR"/>
        </w:rPr>
        <w:t>jeûnait</w:t>
      </w:r>
      <w:r>
        <w:rPr>
          <w:lang w:val="fr_FR" w:bidi="fr_FR"/>
        </w:rPr>
        <w:t xml:space="preserve"> et adorait Dieu. </w:t>
      </w:r>
      <w:r>
        <w:rPr>
          <w:b/>
          <w:lang w:val="fr_FR" w:bidi="fr_FR"/>
        </w:rPr>
        <w:t>Jeûner</w:t>
      </w:r>
      <w:r>
        <w:rPr>
          <w:lang w:val="fr_FR" w:bidi="fr_FR"/>
        </w:rPr>
        <w:t xml:space="preserve"> signifie qu'Anne n'a pas mangé pour ne pouvoir penser qu'à Dieu et à son royaume dans le cadre de l'adoration qu'elle lui rendait. Elle entend ce que Siméon a dit au sujet de Jésus et a loué Dieu. Elle dit à tous les Juifs qui attendaient le Messie que Jésus était le Sauveur.</w:t>
      </w:r>
    </w:p>
    <w:p>
      <w:pPr/>
      <w:r>
        <w:rPr>
          <w:lang w:val="fr_FR" w:bidi="fr_FR"/>
        </w:rPr>
      </w:r>
      <w:r>
        <w:rPr>
          <w:lang w:val="fr_FR" w:bidi="fr_FR"/>
        </w:rPr>
        <w:t xml:space="preserve">Marie et Joseph </w:t>
      </w:r>
      <w:r>
        <w:rPr>
          <w:b/>
          <w:lang w:val="fr_FR" w:bidi="fr_FR"/>
        </w:rPr>
        <w:t>ont rempli toutes les exigences de la loi du Seigneur</w:t>
      </w:r>
      <w:r>
        <w:rPr>
          <w:lang w:val="fr_FR" w:bidi="fr_FR"/>
        </w:rPr>
        <w:t xml:space="preserve">. Cela signifie simplement qu'ils avaient fait le sacrifice de purification pour Marie et qu'ils avaient présenté Jésus à Dieu. Ils sont retournés dans leur maison à </w:t>
      </w:r>
      <w:r>
        <w:rPr>
          <w:b/>
          <w:lang w:val="fr_FR" w:bidi="fr_FR"/>
        </w:rPr>
        <w:t>Nazareth</w:t>
      </w:r>
      <w:r>
        <w:rPr>
          <w:lang w:val="fr_FR" w:bidi="fr_FR"/>
        </w:rPr>
        <w:t xml:space="preserve">. Jésus grandit en </w:t>
      </w:r>
      <w:r>
        <w:rPr>
          <w:b/>
          <w:lang w:val="fr_FR" w:bidi="fr_FR"/>
        </w:rPr>
        <w:t>sagesse</w:t>
      </w:r>
      <w:r>
        <w:rPr>
          <w:lang w:val="fr_FR" w:bidi="fr_FR"/>
        </w:rPr>
        <w:t xml:space="preserve"> et la </w:t>
      </w:r>
      <w:r>
        <w:rPr>
          <w:b/>
          <w:lang w:val="fr_FR" w:bidi="fr_FR"/>
        </w:rPr>
        <w:t>grâce de Dieu</w:t>
      </w:r>
      <w:r>
        <w:rPr>
          <w:lang w:val="fr_FR" w:bidi="fr_FR"/>
        </w:rPr>
        <w:t xml:space="preserve"> était sur lui. </w:t>
      </w:r>
      <w:r>
        <w:rPr>
          <w:b/>
          <w:lang w:val="fr_FR" w:bidi="fr_FR"/>
        </w:rPr>
        <w:t>La sagesse</w:t>
      </w:r>
      <w:r>
        <w:rPr>
          <w:lang w:val="fr_FR" w:bidi="fr_FR"/>
        </w:rPr>
        <w:t xml:space="preserve"> fait référence à la compréhension et à la clairvoyance, en particulier dans les questions spirituelles. La </w:t>
      </w:r>
      <w:r>
        <w:rPr>
          <w:b/>
          <w:lang w:val="fr_FR" w:bidi="fr_FR"/>
        </w:rPr>
        <w:t>grâce</w:t>
      </w:r>
      <w:r>
        <w:rPr>
          <w:lang w:val="fr_FR" w:bidi="fr_FR"/>
        </w:rPr>
        <w:t xml:space="preserve"> de Dieu signifie que Dieu a continuellement favorisé et béni Jésus. Dans ce cas présent, la grâce signifie que Dieu montre sa faveur à quelqu'un parce qu'il approuve ou pense du bien de lui. Dieu approuve Jésus et l'a choisi pour une tâche spéciale.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2:22–40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48">
        <w:r>
          <w:rPr>
            <w:lang w:val="fr_FR" w:bidi="fr_FR"/>
          </w:rPr>
          <w:rPr>
            <w:color w:val="0000EE"/>
            <w:u w:val="single"/>
          </w:rPr>
          <w:t>Écouter et Cœur</w:t>
        </w:r>
      </w:hyperlink>
      <w:r>
        <w:rPr>
          <w:lang w:val="fr_FR" w:bidi="fr_FR"/>
        </w:rPr>
        <w:t xml:space="preserve"> (495 KB)</w:t>
      </w:r>
      <w:r>
        <w:rPr>
          <w:lang w:val="fr_FR" w:bidi="fr_FR"/>
        </w:rPr>
      </w:r>
    </w:p>
    <w:p>
      <w:pPr>
        <w:pStyle w:val="ListBullet"/>
        <w:spacing w:line="240" w:lineRule="auto"/>
        <w:ind w:left="720"/>
      </w:pPr>
      <w:r>
        <w:rPr>
          <w:lang w:val="fr_FR" w:bidi="fr_FR"/>
        </w:rPr>
      </w:r>
      <w:hyperlink r:id="rId49">
        <w:r>
          <w:rPr>
            <w:lang w:val="fr_FR" w:bidi="fr_FR"/>
          </w:rPr>
          <w:rPr>
            <w:color w:val="0000EE"/>
            <w:u w:val="single"/>
          </w:rPr>
          <w:t>Planter le Décor</w:t>
        </w:r>
      </w:hyperlink>
      <w:r>
        <w:rPr>
          <w:lang w:val="fr_FR" w:bidi="fr_FR"/>
        </w:rPr>
        <w:t xml:space="preserve"> (4.6 MB)</w:t>
      </w:r>
      <w:r>
        <w:rPr>
          <w:lang w:val="fr_FR" w:bidi="fr_FR"/>
        </w:rPr>
      </w:r>
    </w:p>
    <w:p>
      <w:pPr>
        <w:pStyle w:val="ListBullet"/>
        <w:spacing w:line="240" w:lineRule="auto"/>
        <w:ind w:left="720"/>
      </w:pPr>
      <w:r>
        <w:rPr>
          <w:lang w:val="fr_FR" w:bidi="fr_FR"/>
        </w:rPr>
      </w:r>
      <w:hyperlink r:id="rId50">
        <w:r>
          <w:rPr>
            <w:lang w:val="fr_FR" w:bidi="fr_FR"/>
          </w:rPr>
          <w:rPr>
            <w:color w:val="0000EE"/>
            <w:u w:val="single"/>
          </w:rPr>
          <w:t>Définir les Scènes</w:t>
        </w:r>
      </w:hyperlink>
      <w:r>
        <w:rPr>
          <w:lang w:val="fr_FR" w:bidi="fr_FR"/>
        </w:rPr>
        <w:t xml:space="preserve"> (4.8 MB)</w:t>
      </w:r>
      <w:r>
        <w:rPr>
          <w:lang w:val="fr_FR" w:bidi="fr_FR"/>
        </w:rPr>
      </w:r>
    </w:p>
    <w:p>
      <w:pPr>
        <w:pStyle w:val="ListBullet"/>
        <w:spacing w:line="240" w:lineRule="auto"/>
        <w:ind w:left="720"/>
      </w:pPr>
      <w:r>
        <w:rPr>
          <w:lang w:val="fr_FR" w:bidi="fr_FR"/>
        </w:rPr>
      </w:r>
      <w:hyperlink r:id="rId51">
        <w:r>
          <w:rPr>
            <w:lang w:val="fr_FR" w:bidi="fr_FR"/>
          </w:rPr>
          <w:rPr>
            <w:color w:val="0000EE"/>
            <w:u w:val="single"/>
          </w:rPr>
          <w:t>Intégration du Texte</w:t>
        </w:r>
      </w:hyperlink>
      <w:r>
        <w:rPr>
          <w:lang w:val="fr_FR" w:bidi="fr_FR"/>
        </w:rPr>
        <w:t xml:space="preserve"> (3.4 MB)</w:t>
      </w:r>
      <w:r>
        <w:rPr>
          <w:lang w:val="fr_FR" w:bidi="fr_FR"/>
        </w:rPr>
      </w:r>
    </w:p>
    <w:p>
      <w:pPr>
        <w:pStyle w:val="ListBullet"/>
        <w:spacing w:line="240" w:lineRule="auto"/>
        <w:ind w:left="720"/>
      </w:pPr>
      <w:r>
        <w:rPr>
          <w:lang w:val="fr_FR" w:bidi="fr_FR"/>
        </w:rPr>
      </w:r>
      <w:hyperlink r:id="rId52">
        <w:r>
          <w:rPr>
            <w:lang w:val="fr_FR" w:bidi="fr_FR"/>
          </w:rPr>
          <w:rPr>
            <w:color w:val="0000EE"/>
            <w:u w:val="single"/>
          </w:rPr>
          <w:t>Combler les Lacunes</w:t>
        </w:r>
      </w:hyperlink>
      <w:r>
        <w:rPr>
          <w:lang w:val="fr_FR" w:bidi="fr_FR"/>
        </w:rPr>
        <w:t xml:space="preserve"> (7.0 MB)</w:t>
      </w:r>
      <w:r>
        <w:rPr>
          <w:lang w:val="fr_FR" w:bidi="fr_FR"/>
        </w:rPr>
      </w:r>
    </w:p>
    <w:p>
      <w:pPr>
        <w:pStyle w:val="ListBullet"/>
        <w:spacing w:line="240" w:lineRule="auto"/>
        <w:ind w:left="720"/>
      </w:pPr>
      <w:r>
        <w:rPr>
          <w:lang w:val="fr_FR" w:bidi="fr_FR"/>
        </w:rPr>
      </w:r>
      <w:hyperlink r:id="rId53">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2:41–52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2.41–52. Laissez la parole de Dieu entrer dans vos cœurs. Écoutez ce texte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grandit à Nazareth avec Joseph et Marie. Jésus et ses parents retournent à Jérusalem pour célébrer la Pâque. Cela se produit douze ans après que Jésus ait été présenté dans le temple.</w:t>
      </w:r>
    </w:p>
    <w:p>
      <w:pPr/>
      <w:r>
        <w:rPr>
          <w:lang w:val="fr_FR" w:bidi="fr_FR"/>
        </w:rPr>
      </w:r>
      <w:r>
        <w:rPr>
          <w:lang w:val="fr_FR" w:bidi="fr_FR"/>
        </w:rPr>
        <w:t>Chaque année, Joseph et Marie se rendaient à Jérusalem pour célébrer la Pâque. La Pâque est une fête religieuse juive. Elle célèbre le moment où Dieu a libéré les ancêtres juifs de l'esclavage en Égypte. Le roi égyptien a permis aux Juifs de partir parce que, une nuit, Dieu a envoyé un ange pour tuer chaque fils premier-né en Égypte. L'ange n'a tué aucun des fils premiers-nés juifs. Il est « passé par-dessus » les fils plus âgés des Juifs et les a laissé indemnes. À cause de cela, la célébration de la Pâque était comme une célébration de l'indépendance pour les Juifs.</w:t>
      </w:r>
    </w:p>
    <w:p>
      <w:pPr/>
      <w:r>
        <w:rPr>
          <w:lang w:val="fr_FR" w:bidi="fr_FR"/>
        </w:rPr>
      </w:r>
      <w:r>
        <w:rPr>
          <w:lang w:val="fr_FR" w:bidi="fr_FR"/>
        </w:rPr>
        <w:t>Arrêtez-vous et discutez avec votre équipe : votre culture célèbre-t-elle de grandes fêtes religieuses ? Comment décririez-vous vos fêtes préférées ?</w:t>
      </w:r>
    </w:p>
    <w:p>
      <w:pPr/>
      <w:r>
        <w:rPr>
          <w:lang w:val="fr_FR" w:bidi="fr_FR"/>
        </w:rPr>
      </w:r>
      <w:r>
        <w:rPr>
          <w:lang w:val="fr_FR" w:bidi="fr_FR"/>
        </w:rPr>
        <w:t>Jésus avait douze ans quand il a célébré la Pâque avec ses parents. Douze ans était un âge important pour les garçons juifs. C'était l'âge où un garçon juif devenait un « fils de la loi ». Cela signifie qu'il savait ce que la loi de Dieu exigeait et il essayait de vivre selon elle. Il se préparait à son entrée dans la communauté religieuse au moment de ses 13 ans.</w:t>
      </w:r>
    </w:p>
    <w:p>
      <w:pPr/>
      <w:r>
        <w:rPr>
          <w:lang w:val="fr_FR" w:bidi="fr_FR"/>
        </w:rPr>
      </w:r>
      <w:r>
        <w:rPr>
          <w:lang w:val="fr_FR" w:bidi="fr_FR"/>
        </w:rPr>
        <w:t>L'âge des enfants a-t-il une certaine signification dans votre culture ? Dans votre culture, à quel âge les enfants peuvent-ils commencer à comprendre les questions religieuses ?</w:t>
      </w:r>
    </w:p>
    <w:p>
      <w:pPr/>
      <w:r>
        <w:rPr>
          <w:lang w:val="fr_FR" w:bidi="fr_FR"/>
        </w:rPr>
      </w:r>
      <w:r>
        <w:rPr>
          <w:lang w:val="fr_FR" w:bidi="fr_FR"/>
        </w:rPr>
        <w:t>La Pâque a duré sept jours, mais les pèlerins, c'est-à-dire les Juifs qui devaient se rendre à Jérusalem, n'étaient tenus de rester que deux jours. Joseph et Marie commencent à retourner à Nazareth. Ils ne savaient pas que Jésus était resté à Jérusalem. Les Juifs marchaient habituellement en petits groupes quand ils voyageaient ensemble. Il aurait été normal que Jésus marche avec ses parents ou ses amis en voyageant. C'est pourquoi ils ont pu voyager une journée entière avant de remarquer que Jésus manquait. Le groupe parcourt environ 40 à 45 km en une journée et remarque que Jésus manque quand ils montent leur campement, la nuit venue. Joseph et Marie demandent à leurs parents et à leurs amis, mais Jésus n'est pas avec eux.</w:t>
      </w:r>
    </w:p>
    <w:p>
      <w:pPr/>
      <w:r>
        <w:rPr>
          <w:lang w:val="fr_FR" w:bidi="fr_FR"/>
        </w:rPr>
      </w:r>
      <w:r>
        <w:rPr>
          <w:lang w:val="fr_FR" w:bidi="fr_FR"/>
        </w:rPr>
        <w:t>Les parents de Jésus ne le trouvent pas avant trois jours plus tard. Un de ces jours aurait été leur voyage pour s'éloigner de Jérusalem, le deuxième jour aurait été leur voyage retour vers Jérusalem, et le troisième jour était quand ils ont trouvé Jésus dans l'une des cours du temple. Jésus était assis avec les enseignants religieux, il écoutait et posait des questions. Les personnes autour d'eux qui entendaient la conversation entre Jésus et les enseignants étaient étonnées. Elles étaient étonnées par sa capacité à comprendre la loi de Dieu et par les réponses qu'il donnait aux questions que lui posaient les enseignants. Joseph et Marie sont choqués. Il n'était pas normal pour un enfant de l'âge de Jésus de s'asseoir avec un groupe d'enseignants et de discuter de questions religieuses. Marie demande à Jésus avec surprise pourquoi il l'a traitée, ainsi que Joseph, de cette façon. Elle veut dire pourquoi il est parti sans le leur dire. Marie lui dit qu'ils le cherchaient parce qu'ils étaient inquiets.</w:t>
      </w:r>
    </w:p>
    <w:p>
      <w:pPr/>
      <w:r>
        <w:rPr>
          <w:lang w:val="fr_FR" w:bidi="fr_FR"/>
        </w:rPr>
      </w:r>
      <w:r>
        <w:rPr>
          <w:lang w:val="fr_FR" w:bidi="fr_FR"/>
        </w:rPr>
        <w:t xml:space="preserve">Jésus répond avec des questions rhétoriques, c'est-à-dire des questions auxquelles il pensait qu'ils devraient connaître les réponses. Il demande pourquoi ils le cherchaient. Il pense qu'il aurait dû être clair pourquoi il était dans le temple à poser des questions. Il appelle le temple la maison de son Père, c'est-à-dire la maison de Dieu. Il est implicite que Jésus pense qu'il est nécessaire pour lui d'être dans le temple. Assurez-vous que les gens dans votre culture comprendront « mon père » comme une référence à Dieu et non à Joseph. Cependant, ne le traduisez pas par « la maison de mon Père </w:t>
      </w:r>
      <w:r>
        <w:rPr>
          <w:b/>
          <w:lang w:val="fr_FR" w:bidi="fr_FR"/>
        </w:rPr>
        <w:t>céleste</w:t>
      </w:r>
      <w:r>
        <w:rPr>
          <w:lang w:val="fr_FR" w:bidi="fr_FR"/>
        </w:rPr>
        <w:t xml:space="preserve"> », parce que Joseph et Marie ne comprenaient pas sa réponse.</w:t>
      </w:r>
    </w:p>
    <w:p>
      <w:pPr/>
      <w:r>
        <w:rPr>
          <w:lang w:val="fr_FR" w:bidi="fr_FR"/>
        </w:rPr>
      </w:r>
      <w:r>
        <w:rPr>
          <w:lang w:val="fr_FR" w:bidi="fr_FR"/>
        </w:rPr>
        <w:t>Arrêtez-vous et discutez avec votre équipe : comment les enfants parlent-ils à leurs parents dans votre culture ? Combien de liberté les parents donnent-ils à leurs enfants ?</w:t>
      </w:r>
    </w:p>
    <w:p>
      <w:pPr/>
      <w:r>
        <w:rPr>
          <w:lang w:val="fr_FR" w:bidi="fr_FR"/>
        </w:rPr>
      </w:r>
      <w:r>
        <w:rPr>
          <w:lang w:val="fr_FR" w:bidi="fr_FR"/>
        </w:rPr>
        <w:t>Jésus retourne avec ses parents à Nazareth, et il leur est obéissant. Jésus grandit en sagesse, c'est-à-dire dans sa compréhension de ce que Dieu dit et veut que les gens fassent. Il grandit aussi en stature. Cela signifie que son corps grandissait physiquement. Dieu et les gens approuvent Jésus pendant qu'il grandit.</w:t>
      </w:r>
    </w:p>
    <w:p>
      <w:pPr/>
      <w:r>
        <w:rPr>
          <w:lang w:val="fr_FR" w:bidi="fr_FR"/>
        </w:rPr>
      </w:r>
      <w:r>
        <w:rPr>
          <w:lang w:val="fr_FR" w:bidi="fr_FR"/>
        </w:rPr>
        <w:t>Cette histoire montre la lutte de Jésus. Jésus ressentait le besoin d'avoir une relation plus étroite avec son Père céleste. Mais il se sentait aussi obligé d'être obéissant à ses parents. Jésus grandit dans sa compréhension de la loi et du caractère de Dieu. Marie se souvenait de toutes les choses qui se produisaient et y pensait souvent.</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Marie et Joseph assistent à la fête de la Pâque chaque année à Jérusalem. Cette fois-ci, ils emmènent Jésus, qui a 12 ans.</w:t>
      </w:r>
    </w:p>
    <w:p>
      <w:pPr/>
      <w:r>
        <w:rPr>
          <w:lang w:val="fr_FR" w:bidi="fr_FR"/>
        </w:rPr>
      </w:r>
      <w:r>
        <w:rPr>
          <w:b/>
          <w:lang w:val="fr_FR" w:bidi="fr_FR"/>
        </w:rPr>
        <w:t>Deuxième partie :</w:t>
      </w:r>
      <w:r>
        <w:rPr>
          <w:lang w:val="fr_FR" w:bidi="fr_FR"/>
        </w:rPr>
        <w:t xml:space="preserve"> après que la célébration soit terminée, Marie et Joseph commencent à rentrer à la maison. En même temps, Jésus reste à Jérusalem.</w:t>
      </w:r>
    </w:p>
    <w:p>
      <w:pPr/>
      <w:r>
        <w:rPr>
          <w:lang w:val="fr_FR" w:bidi="fr_FR"/>
        </w:rPr>
      </w:r>
      <w:r>
        <w:rPr>
          <w:b/>
          <w:lang w:val="fr_FR" w:bidi="fr_FR"/>
        </w:rPr>
        <w:t>Troisième partie :</w:t>
      </w:r>
      <w:r>
        <w:rPr>
          <w:lang w:val="fr_FR" w:bidi="fr_FR"/>
        </w:rPr>
        <w:t xml:space="preserve"> après une journée de voyage, Marie et Joseph cherchent Jésus parmi leur famille et leurs amis. Ils ne le trouvent pas. Ils retournent donc à Jérusalem.</w:t>
      </w:r>
    </w:p>
    <w:p>
      <w:pPr/>
      <w:r>
        <w:rPr>
          <w:lang w:val="fr_FR" w:bidi="fr_FR"/>
        </w:rPr>
      </w:r>
      <w:r>
        <w:rPr>
          <w:b/>
          <w:lang w:val="fr_FR" w:bidi="fr_FR"/>
        </w:rPr>
        <w:t>Quatrième partie :</w:t>
      </w:r>
      <w:r>
        <w:rPr>
          <w:lang w:val="fr_FR" w:bidi="fr_FR"/>
        </w:rPr>
        <w:t xml:space="preserve"> le troisième jour après que Marie et Joseph ont quitté Jérusalem, ils trouvent Jésus en train de parler avec des enseignants religieux dans le temple. Les gens sont émerveillés par sa compréhension et ses réponses. Les parents de Jésus demandent pourquoi il est resté en arrière. Marie et Joseph ne comprennent pas la réponse de Jésus.</w:t>
      </w:r>
    </w:p>
    <w:p>
      <w:pPr/>
      <w:r>
        <w:rPr>
          <w:lang w:val="fr_FR" w:bidi="fr_FR"/>
        </w:rPr>
      </w:r>
      <w:r>
        <w:rPr>
          <w:b/>
          <w:lang w:val="fr_FR" w:bidi="fr_FR"/>
        </w:rPr>
        <w:t>Cinquième partie :</w:t>
      </w:r>
      <w:r>
        <w:rPr>
          <w:lang w:val="fr_FR" w:bidi="fr_FR"/>
        </w:rPr>
        <w:t xml:space="preserve"> Jésus retourne à la maison avec ses parents. Jésus était obéissant à ses parents. Jésus continue de grandir en bonne santé. Il plaît à Dieu et les gens l'apprécient.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Les autres voyageurs (famille et amis)</w:t>
      </w:r>
    </w:p>
    <w:p>
      <w:pPr>
        <w:pStyle w:val="ListBullet"/>
        <w:spacing w:line="240" w:lineRule="auto"/>
        <w:ind w:left="720"/>
      </w:pPr>
      <w:r>
        <w:rPr>
          <w:lang w:val="fr_FR" w:bidi="fr_FR"/>
        </w:rPr>
      </w:r>
      <w:r>
        <w:rPr>
          <w:lang w:val="fr_FR" w:bidi="fr_FR"/>
        </w:rPr>
        <w:t>Les enseignants religieux</w:t>
      </w:r>
    </w:p>
    <w:p>
      <w:pPr>
        <w:pStyle w:val="ListBullet"/>
        <w:spacing w:line="240" w:lineRule="auto"/>
        <w:ind w:left="720"/>
      </w:pPr>
      <w:r>
        <w:rPr>
          <w:lang w:val="fr_FR" w:bidi="fr_FR"/>
        </w:rPr>
      </w:r>
      <w:r>
        <w:rPr>
          <w:lang w:val="fr_FR" w:bidi="fr_FR"/>
        </w:rPr>
        <w:t>Les gens au temple</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Il est important de se rappeler que les parents de Jésus allaient à la célébration de la Pâque chaque année. Cela montre leur dévotion à Dieu et le fait qu'ils gardaient leurs coutumes et leurs traditions. Cela montre aussi que Jésus grandissait dans un environnement de profond respect pour Dieu.</w:t>
      </w:r>
    </w:p>
    <w:p>
      <w:pPr/>
      <w:r>
        <w:rPr>
          <w:lang w:val="fr_FR" w:bidi="fr_FR"/>
        </w:rPr>
      </w:r>
      <w:r>
        <w:rPr>
          <w:lang w:val="fr_FR" w:bidi="fr_FR"/>
        </w:rPr>
        <w:t>Quand Jésus avait 12 ans, Marie et Joseph sont allés au temple. Il est important de se rappeler qu'ils sont restés à Jérusalem au moins deux jours. La Pâque était un moment où des milliers de Juifs entraient et sortaient de Jérusalem. Puisque la loi de Dieu exigeait que les hommes y participent, chaque homme juif devait se rendre à Jérusalem pour célébrer. Ils voyageaient généralement avec leurs familles.</w:t>
      </w:r>
    </w:p>
    <w:p>
      <w:pPr/>
      <w:r>
        <w:rPr>
          <w:lang w:val="fr_FR" w:bidi="fr_FR"/>
        </w:rPr>
      </w:r>
      <w:r>
        <w:rPr>
          <w:lang w:val="fr_FR" w:bidi="fr_FR"/>
        </w:rPr>
        <w:t>Quand la célébration fut terminée, Marie et Joseph se sont mis en route pour rentrer chez eux.</w:t>
      </w:r>
    </w:p>
    <w:p>
      <w:pPr/>
      <w:r>
        <w:rPr>
          <w:lang w:val="fr_FR" w:bidi="fr_FR"/>
        </w:rPr>
      </w:r>
      <w:r>
        <w:rPr>
          <w:lang w:val="fr_FR" w:bidi="fr_FR"/>
        </w:rPr>
        <w:t>Il est important de se rappeler que Marie et Joseph ont rempli les exigences de la Pâque selon la loi de Dieu. Mais Jésus reste à Jérusalem.</w:t>
      </w:r>
    </w:p>
    <w:p>
      <w:pPr/>
      <w:r>
        <w:rPr>
          <w:lang w:val="fr_FR" w:bidi="fr_FR"/>
        </w:rPr>
      </w:r>
      <w:r>
        <w:rPr>
          <w:lang w:val="fr_FR" w:bidi="fr_FR"/>
        </w:rPr>
        <w:t>Il est important de noter que Marie et Joseph n'ont pas abandonné Jésus. C'était la propre décision de Jésus de rester sur place. Il est aussi important de ne pas montrer Jésus comme étant rebelle envers ses parents. Au lieu de cela, Jésus suivait le but de Dieu pour sa vie.</w:t>
      </w:r>
    </w:p>
    <w:p>
      <w:pPr/>
      <w:r>
        <w:rPr>
          <w:lang w:val="fr_FR" w:bidi="fr_FR"/>
        </w:rPr>
      </w:r>
      <w:r>
        <w:rPr>
          <w:lang w:val="fr_FR" w:bidi="fr_FR"/>
        </w:rPr>
        <w:t>Marie et Joseph voyageaient avec beaucoup d'autres personnes en groupe. Ils pensaient que Jésus voyageait avec d'autres voyageurs, en famille ou avec des amis. La nuit, ils attendaient que Jésus se montre et il ne l'a jamais fait. Ils demandent à leurs proches et à leurs amis s'ils ont vu Jésus. Ils ne peuvent pas le trouver. Ils retournent donc à Jérusalem.</w:t>
      </w:r>
    </w:p>
    <w:p>
      <w:pPr/>
      <w:r>
        <w:rPr>
          <w:lang w:val="fr_FR" w:bidi="fr_FR"/>
        </w:rPr>
      </w:r>
      <w:r>
        <w:rPr>
          <w:lang w:val="fr_FR" w:bidi="fr_FR"/>
        </w:rPr>
        <w:t>Arrêtez-vous et discutez avec votre équipe : comment les gens dans votre culture voyagent-ils ? Qui est responsable des enfants quand les gens voyagent en groupe ?</w:t>
      </w:r>
    </w:p>
    <w:p>
      <w:pPr/>
      <w:r>
        <w:rPr>
          <w:lang w:val="fr_FR" w:bidi="fr_FR"/>
        </w:rPr>
      </w:r>
      <w:r>
        <w:rPr>
          <w:lang w:val="fr_FR" w:bidi="fr_FR"/>
        </w:rPr>
        <w:t>Après un jour de voyage pour s'éloigner de Jérusalem et un autre jour de retour à Jérusalem, ils trouvent Jésus le troisième jour. Il était au temple avec des enseignants religieux. Il écoutait et posait des questions dans une conversation active avec eux. Tous ceux qui écoutaient étaient étonnés par sa compréhension et les propos qu'il tenait.</w:t>
      </w:r>
    </w:p>
    <w:p>
      <w:pPr/>
      <w:r>
        <w:rPr>
          <w:lang w:val="fr_FR" w:bidi="fr_FR"/>
        </w:rPr>
      </w:r>
      <w:r>
        <w:rPr>
          <w:lang w:val="fr_FR" w:bidi="fr_FR"/>
        </w:rPr>
        <w:t>Ses parents sont étonnés. Ils lui demandent pourquoi il leur avait fait cela parce qu'ils étaient très inquiets à son sujet. Il répond : « Pourquoi aviez-vous besoin de me chercher ? Ne saviez-vous pas que je devais être dans la maison de mon Père ? »</w:t>
      </w:r>
    </w:p>
    <w:p>
      <w:pPr/>
      <w:r>
        <w:rPr>
          <w:lang w:val="fr_FR" w:bidi="fr_FR"/>
        </w:rPr>
      </w:r>
      <w:r>
        <w:rPr>
          <w:lang w:val="fr_FR" w:bidi="fr_FR"/>
        </w:rPr>
        <w:t>Il est important de noter que Jésus n'a pas répondu de manière provocatrice et qu'il ne défiait pas l'autorité de ses parents. Mais Jésus exprime sa relation spéciale avec Dieu et son engagement envers les objectifs de Dieu.</w:t>
      </w:r>
    </w:p>
    <w:p>
      <w:pPr/>
      <w:r>
        <w:rPr>
          <w:lang w:val="fr_FR" w:bidi="fr_FR"/>
        </w:rPr>
      </w:r>
      <w:r>
        <w:rPr>
          <w:lang w:val="fr_FR" w:bidi="fr_FR"/>
        </w:rPr>
        <w:t>Ils ne comprennent pas la signification de la réponse de Jésus. Jésus retourne dans sa maison avec ses parents. Marie garde toutes ces choses en mémoire et y pense souvent. Jésus grandit en bonne santé et aussi dans la faveur de Dieu. Il plaît à Dieu et les gens l'apprécient.</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Les autres voyageurs (famille et amis)</w:t>
      </w:r>
    </w:p>
    <w:p>
      <w:pPr>
        <w:pStyle w:val="ListBullet"/>
        <w:spacing w:line="240" w:lineRule="auto"/>
        <w:ind w:left="720"/>
      </w:pPr>
      <w:r>
        <w:rPr>
          <w:lang w:val="fr_FR" w:bidi="fr_FR"/>
        </w:rPr>
      </w:r>
      <w:r>
        <w:rPr>
          <w:lang w:val="fr_FR" w:bidi="fr_FR"/>
        </w:rPr>
        <w:t>Les enseignants religieux</w:t>
      </w:r>
    </w:p>
    <w:p>
      <w:pPr>
        <w:pStyle w:val="ListBullet"/>
        <w:spacing w:line="240" w:lineRule="auto"/>
        <w:ind w:left="720"/>
      </w:pPr>
      <w:r>
        <w:rPr>
          <w:lang w:val="fr_FR" w:bidi="fr_FR"/>
        </w:rPr>
      </w:r>
      <w:r>
        <w:rPr>
          <w:lang w:val="fr_FR" w:bidi="fr_FR"/>
        </w:rPr>
        <w:t>Les gens au temple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Marie et Joseph qui vont chaque année à Jérusalem pour la célébration de la Pâque. Représentez le fait que cela leur prend plus de deux jours.</w:t>
      </w:r>
    </w:p>
    <w:p>
      <w:pPr/>
      <w:r>
        <w:rPr>
          <w:lang w:val="fr_FR" w:bidi="fr_FR"/>
        </w:rPr>
      </w:r>
      <w:r>
        <w:rPr>
          <w:lang w:val="fr_FR" w:bidi="fr_FR"/>
        </w:rPr>
        <w:t>Assurez-vous de montrer que Marie et Joseph sont impliqués activement dans la célébration de la Pâque. La célébration est terminée quand Marie et Joseph quittent Jérusalem. Assurez-vous de montrer que Marie et Joseph sont sûrs que Jésus vient avec le groupe. Ils ne savent pas qu'ils laissent Jésus sur place. Au lieu de cela, Jésus reste intentionnellement sur place. Rappelez-vous que Jésus n'a pas une attitude rebelle, mais qu'il est concentré sur les objectifs de Dieu.</w:t>
      </w:r>
    </w:p>
    <w:p>
      <w:pPr/>
      <w:r>
        <w:rPr>
          <w:lang w:val="fr_FR" w:bidi="fr_FR"/>
        </w:rPr>
      </w:r>
      <w:r>
        <w:rPr>
          <w:lang w:val="fr_FR" w:bidi="fr_FR"/>
        </w:rPr>
        <w:t>Après être retournés à Jérusalem, Marie et Joseph trouvent Jésus en train de parler avec des enseignants religieux dans le temple. Assurez-vous que l'équipe montre que Jésus n'est pas dans la défiance quand Marie et Joseph le trouvent et lui demandent pourquoi il était resté sur place.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parents qui vont chaque année à Jérusalem. Quand Jésus a 12 ans, il va avec eux.</w:t>
      </w:r>
    </w:p>
    <w:p>
      <w:pPr/>
      <w:r>
        <w:rPr>
          <w:lang w:val="fr_FR" w:bidi="fr_FR"/>
        </w:rPr>
      </w:r>
      <w:r>
        <w:rPr>
          <w:lang w:val="fr_FR" w:bidi="fr_FR"/>
        </w:rPr>
        <w:t>Arrêtez l'action : Demandez à l'acteur qui joue Jésus : « Que ressentez-vous ? » Vous entendrez peut-être : « Je suis heureux d'être avec mes parents pendant cette fête », « Je suis enthousiaste de voir le temple », « J'ai tant de questions », « Je suis impressionné par la quantité de personnes qui viennent à la fête ». Reprenez la représentation.</w:t>
      </w:r>
    </w:p>
    <w:p>
      <w:pPr/>
      <w:r>
        <w:rPr>
          <w:lang w:val="fr_FR" w:bidi="fr_FR"/>
        </w:rPr>
      </w:r>
      <w:r>
        <w:rPr>
          <w:lang w:val="fr_FR" w:bidi="fr_FR"/>
        </w:rPr>
        <w:t>La fête de la Pâque est terminée. Marie et Joseph sont donc sur le chemin du retour chez eux. Ils supposent que Jésus se trouve avec d'autres voyageurs dans le même groupe. Mais Jésus reste sur place. Le soir, Jésus ne se montre pas. Marie et Joseph demandent à leurs amis et à leur famille et ne peuvent pas le trouver. Marie et Joseph retournent à Jérusalem.</w:t>
      </w:r>
    </w:p>
    <w:p>
      <w:pPr/>
      <w:r>
        <w:rPr>
          <w:lang w:val="fr_FR" w:bidi="fr_FR"/>
        </w:rPr>
      </w:r>
      <w:r>
        <w:rPr>
          <w:lang w:val="fr_FR" w:bidi="fr_FR"/>
        </w:rPr>
        <w:t>Arrêtez la représentation. Demandez à la personne qui joue le rôle de Joseph : « Que ressentez-vous ? » et « À quoi pensez-vous en ce moment ? » Vous entendrez peut-être : « J'ai peur que quelque chose soit arrivé à Jésus », « Je deviens désespéré », « J'imagine qu'il doit se sentir seul avec les étrangers », « J'ai échoué dans la mission de Dieu de l'élever ». Reprenez la représentation.</w:t>
      </w:r>
    </w:p>
    <w:p>
      <w:pPr/>
      <w:r>
        <w:rPr>
          <w:lang w:val="fr_FR" w:bidi="fr_FR"/>
        </w:rPr>
      </w:r>
      <w:r>
        <w:rPr>
          <w:lang w:val="fr_FR" w:bidi="fr_FR"/>
        </w:rPr>
        <w:t>Le troisième jour, Marie et Joseph trouvent Jésus dans le temple en train de parler avec des enseignants religieux. Tous ceux qui l'ont entendu étaient étonnés par sa compréhension et ses réponses.</w:t>
      </w:r>
    </w:p>
    <w:p>
      <w:pPr/>
      <w:r>
        <w:rPr>
          <w:lang w:val="fr_FR" w:bidi="fr_FR"/>
        </w:rPr>
      </w:r>
      <w:r>
        <w:rPr>
          <w:lang w:val="fr_FR" w:bidi="fr_FR"/>
        </w:rPr>
        <w:t>Arrêtez la représentation. Demandez à la personne qui joue le rôle de Marie : « Que ressentez-vous ? » Vous entendrez peut-être : « Je suis étonnée de ce qui arrive », « Je me souviens de ce que l'ange avait dit », « Je suis soulagée de l'avoir trouvé », « Je me sens frustrée qu'il ne m'ait pas dit qu'il restait sur place ». Reprenez la représentation.</w:t>
      </w:r>
    </w:p>
    <w:p>
      <w:pPr/>
      <w:r>
        <w:rPr>
          <w:lang w:val="fr_FR" w:bidi="fr_FR"/>
        </w:rPr>
      </w:r>
      <w:r>
        <w:rPr>
          <w:lang w:val="fr_FR" w:bidi="fr_FR"/>
        </w:rPr>
        <w:t>Les parents de Jésus ne savent pas que penser, et sa mère demande : « Pourquoi nous as-tu fait cela ? » Jésus répond : « Pourquoi me cherchiez-vous ? Ne saviez-vous pas que je devais être dans la maison de mon Père ? » Les parents de Jésus ne comprennent pas ce qu'il veut dire.</w:t>
      </w:r>
    </w:p>
    <w:p>
      <w:pPr/>
      <w:r>
        <w:rPr>
          <w:lang w:val="fr_FR" w:bidi="fr_FR"/>
        </w:rPr>
      </w:r>
      <w:r>
        <w:rPr>
          <w:lang w:val="fr_FR" w:bidi="fr_FR"/>
        </w:rPr>
        <w:t>Arrêtez la représentation. Demandez à la personne qui joue le rôle de Joseph : « Que ressentez-vous ? » et « À quoi pensez-vous en ce moment ? » Vous entendrez peut-être : « Je suis perplexe », « Je suis offensé, je sais que je ne suis pas son père, mais je l'ai élevé », « Je suis surpris qu'il ait répondu ainsi », « Je ne sais pas quoi dire ». Demandez à la personne qui joue le rôle de Jésus : « Que ressentez-vous ? » Vous entendrez peut-être : « Ne comprennent-ils pas ? » « Je dois en apprendre plus au sujet de mon Père », « Je ne veux pas être impoli avec mes parents ». Demandez à l’acteur qui joue Marie : « Que ressentez-vous ? » Vous entendrez peut-être : « Perplexe », « Je suis triste qu'il commence à ne plus avoir besoin de moi », « Je sais que cela fait partie du plan de Dieu ». Reprenez la représentation.</w:t>
      </w:r>
    </w:p>
    <w:p>
      <w:pPr/>
      <w:r>
        <w:rPr>
          <w:lang w:val="fr_FR" w:bidi="fr_FR"/>
        </w:rPr>
      </w:r>
      <w:r>
        <w:rPr>
          <w:lang w:val="fr_FR" w:bidi="fr_FR"/>
        </w:rPr>
        <w:t>Jésus retourne à la maison avec ses parents, et il leur est obéissant. Jésus grandit en plaisant à Dieu et les gens respectent Jésus.</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Joseph, Marie et Jésus se rendent de </w:t>
      </w:r>
      <w:r>
        <w:rPr>
          <w:lang w:val="fr_FR" w:bidi="fr_FR"/>
        </w:rPr>
        <w:t>Nazareth</w:t>
      </w:r>
      <w:r>
        <w:rPr>
          <w:lang w:val="fr_FR" w:bidi="fr_FR"/>
        </w:rPr>
        <w:t xml:space="preserve"> à </w:t>
      </w:r>
      <w:r>
        <w:rPr>
          <w:lang w:val="fr_FR" w:bidi="fr_FR"/>
        </w:rPr>
        <w:t>Jérusalem</w:t>
      </w:r>
      <w:r>
        <w:rPr>
          <w:lang w:val="fr_FR" w:bidi="fr_FR"/>
        </w:rPr>
        <w:t xml:space="preserve"> pour la </w:t>
      </w:r>
      <w:r>
        <w:rPr>
          <w:b/>
          <w:lang w:val="fr_FR" w:bidi="fr_FR"/>
        </w:rPr>
        <w:t>Pâque</w:t>
      </w:r>
      <w:r>
        <w:rPr>
          <w:lang w:val="fr_FR" w:bidi="fr_FR"/>
        </w:rPr>
        <w:t xml:space="preserve">. La </w:t>
      </w:r>
      <w:r>
        <w:rPr>
          <w:lang w:val="fr_FR" w:bidi="fr_FR"/>
        </w:rPr>
        <w:t>Pâque</w:t>
      </w:r>
      <w:r>
        <w:rPr>
          <w:lang w:val="fr_FR" w:bidi="fr_FR"/>
        </w:rPr>
        <w:t xml:space="preserve"> était une fête religieuse juive. Elle durait sept jours et célébrait le moment où Dieu avait sauvé leurs ancêtres de l'esclavage en Égypte. Il a fait cela en envoyant un ange pour faire en sorte que le roi égyptien permette aux Juifs de partir. L'ange du Seigneur était venu une nuit et avait tué tous les fils premiers-nés des Égyptiens. Cependant, l'ange est « passé par-dessus » les fils premiers-nés juifs et a épargné leur vie. La Pâque est comme une célébration de l'indépendance pour les Juifs.</w:t>
      </w:r>
    </w:p>
    <w:p>
      <w:pPr/>
      <w:r>
        <w:rPr>
          <w:lang w:val="fr_FR" w:bidi="fr_FR"/>
        </w:rPr>
      </w:r>
      <w:r>
        <w:rPr>
          <w:lang w:val="fr_FR" w:bidi="fr_FR"/>
        </w:rPr>
        <w:t xml:space="preserve">Luc dit qu'ils ont assisté à la fête </w:t>
      </w:r>
      <w:r>
        <w:rPr>
          <w:b/>
          <w:lang w:val="fr_FR" w:bidi="fr_FR"/>
        </w:rPr>
        <w:t>selon la coutume</w:t>
      </w:r>
      <w:r>
        <w:rPr>
          <w:lang w:val="fr_FR" w:bidi="fr_FR"/>
        </w:rPr>
        <w:t>. À l'époque de Jésus, tous les hommes juifs étaient tenus d'assister à la Pâque à Jérusalem. Après avoir fini de célébrer, Joseph et Marie ont commencé à rentrer à la maison. À la fin d'une journée de voyage, ils ont réalisé que Jésus n'était pas avec eux. Ils retournent à Jérusalem pour chercher Jésus.</w:t>
      </w:r>
    </w:p>
    <w:p>
      <w:pPr/>
      <w:r>
        <w:rPr>
          <w:lang w:val="fr_FR" w:bidi="fr_FR"/>
        </w:rPr>
      </w:r>
      <w:r>
        <w:rPr>
          <w:lang w:val="fr_FR" w:bidi="fr_FR"/>
        </w:rPr>
        <w:t xml:space="preserve">Joseph et Marie trouvent Jésus assis avec les </w:t>
      </w:r>
      <w:r>
        <w:rPr>
          <w:b/>
          <w:lang w:val="fr_FR" w:bidi="fr_FR"/>
        </w:rPr>
        <w:t>enseignants religieux</w:t>
      </w:r>
      <w:r>
        <w:rPr>
          <w:lang w:val="fr_FR" w:bidi="fr_FR"/>
        </w:rPr>
        <w:t xml:space="preserve"> dans les parvis du temple. </w:t>
      </w:r>
      <w:r>
        <w:rPr>
          <w:lang w:val="fr_FR" w:bidi="fr_FR"/>
        </w:rPr>
        <w:t>Docteurs de la loi religieuse</w:t>
      </w:r>
      <w:r>
        <w:rPr>
          <w:lang w:val="fr_FR" w:bidi="fr_FR"/>
        </w:rPr>
        <w:t xml:space="preserve"> et </w:t>
      </w:r>
      <w:r>
        <w:rPr>
          <w:lang w:val="fr_FR" w:bidi="fr_FR"/>
        </w:rPr>
        <w:t>temple</w:t>
      </w:r>
      <w:r>
        <w:rPr>
          <w:lang w:val="fr_FR" w:bidi="fr_FR"/>
        </w:rPr>
        <w:t xml:space="preserve"> se trouvent dans le glossaire principal. Ces enseignants étaient des enseignants de la loi de Dieu. Ils étaient sans doute certains des enseignants religieux les plus connus en Israël. Marie demande à Jésus pourquoi il est parti sans le leur dire. Jésus répond en demandant pourquoi elle ne savait pas qu'il devait être dans la maison de son Père.</w:t>
      </w:r>
    </w:p>
    <w:p>
      <w:pPr/>
      <w:r>
        <w:rPr>
          <w:lang w:val="fr_FR" w:bidi="fr_FR"/>
        </w:rPr>
      </w:r>
      <w:r>
        <w:rPr>
          <w:lang w:val="fr_FR" w:bidi="fr_FR"/>
        </w:rPr>
        <w:t xml:space="preserve">Quand Jésus dit </w:t>
      </w:r>
      <w:r>
        <w:rPr>
          <w:b/>
          <w:lang w:val="fr_FR" w:bidi="fr_FR"/>
        </w:rPr>
        <w:t>la maison de mon Père</w:t>
      </w:r>
      <w:r>
        <w:rPr>
          <w:lang w:val="fr_FR" w:bidi="fr_FR"/>
        </w:rPr>
        <w:t>, il veut dire « la maison de mon Père céleste » ou « la maison de Dieu ». Il parlait du temple. Assurez-vous que cela n'est pas traduit par maison de Joseph.</w:t>
      </w:r>
    </w:p>
    <w:p>
      <w:pPr/>
      <w:r>
        <w:rPr>
          <w:lang w:val="fr_FR" w:bidi="fr_FR"/>
        </w:rPr>
      </w:r>
      <w:r>
        <w:rPr>
          <w:lang w:val="fr_FR" w:bidi="fr_FR"/>
        </w:rPr>
        <w:t xml:space="preserve">Mais Marie et Joseph ne comprenaient pas. Jésus retourne avec ses parents à Nazareth et leur était obéissant. Marie </w:t>
      </w:r>
      <w:r>
        <w:rPr>
          <w:b/>
          <w:lang w:val="fr_FR" w:bidi="fr_FR"/>
        </w:rPr>
        <w:t>conservait toutes ces choses dans son cœur</w:t>
      </w:r>
      <w:r>
        <w:rPr>
          <w:lang w:val="fr_FR" w:bidi="fr_FR"/>
        </w:rPr>
        <w:t xml:space="preserve">. Cela signifie simplement que Marie a gardé tous les événements qui venaient de se produire dans son </w:t>
      </w:r>
      <w:r>
        <w:rPr>
          <w:lang w:val="fr_FR" w:bidi="fr_FR"/>
        </w:rPr>
        <w:t>cœur</w:t>
      </w:r>
      <w:r>
        <w:rPr>
          <w:lang w:val="fr_FR" w:bidi="fr_FR"/>
        </w:rPr>
        <w:t>. Elle ne s'est pas permis de les oublier. Assurez-vous de traduire « cœur » de la même manière que dans les passages précédents de Luc.</w:t>
      </w:r>
    </w:p>
    <w:p>
      <w:pPr/>
      <w:r>
        <w:rPr>
          <w:lang w:val="fr_FR" w:bidi="fr_FR"/>
        </w:rPr>
      </w:r>
      <w:r>
        <w:rPr>
          <w:lang w:val="fr_FR" w:bidi="fr_FR"/>
        </w:rPr>
        <w:t xml:space="preserve">Jésus grandit en </w:t>
      </w:r>
      <w:r>
        <w:rPr>
          <w:lang w:val="fr_FR" w:bidi="fr_FR"/>
        </w:rPr>
        <w:t>sagesse</w:t>
      </w:r>
      <w:r>
        <w:rPr>
          <w:lang w:val="fr_FR" w:bidi="fr_FR"/>
        </w:rPr>
        <w:t xml:space="preserve"> et en </w:t>
      </w:r>
      <w:r>
        <w:rPr>
          <w:b/>
          <w:lang w:val="fr_FR" w:bidi="fr_FR"/>
        </w:rPr>
        <w:t>stature</w:t>
      </w:r>
      <w:r>
        <w:rPr>
          <w:lang w:val="fr_FR" w:bidi="fr_FR"/>
        </w:rPr>
        <w:t xml:space="preserve">. La stature signifie que Jésus était en train de mûrir physiquement et devenait un homme. Il grandit en </w:t>
      </w:r>
      <w:r>
        <w:rPr>
          <w:b/>
          <w:lang w:val="fr_FR" w:bidi="fr_FR"/>
        </w:rPr>
        <w:t>faveur</w:t>
      </w:r>
      <w:r>
        <w:rPr>
          <w:lang w:val="fr_FR" w:bidi="fr_FR"/>
        </w:rPr>
        <w:t xml:space="preserve"> devant Dieu et les humains. Cela signifie que Dieu et les gens étaient heureux de lui et l'appréciaient.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2:41–52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54">
        <w:r>
          <w:rPr>
            <w:lang w:val="fr_FR" w:bidi="fr_FR"/>
          </w:rPr>
          <w:rPr>
            <w:color w:val="0000EE"/>
            <w:u w:val="single"/>
          </w:rPr>
          <w:t>Écouter et Cœur</w:t>
        </w:r>
      </w:hyperlink>
      <w:r>
        <w:rPr>
          <w:lang w:val="fr_FR" w:bidi="fr_FR"/>
        </w:rPr>
        <w:t xml:space="preserve"> (442 KB)</w:t>
      </w:r>
      <w:r>
        <w:rPr>
          <w:lang w:val="fr_FR" w:bidi="fr_FR"/>
        </w:rPr>
      </w:r>
    </w:p>
    <w:p>
      <w:pPr>
        <w:pStyle w:val="ListBullet"/>
        <w:spacing w:line="240" w:lineRule="auto"/>
        <w:ind w:left="720"/>
      </w:pPr>
      <w:r>
        <w:rPr>
          <w:lang w:val="fr_FR" w:bidi="fr_FR"/>
        </w:rPr>
      </w:r>
      <w:hyperlink r:id="rId55">
        <w:r>
          <w:rPr>
            <w:lang w:val="fr_FR" w:bidi="fr_FR"/>
          </w:rPr>
          <w:rPr>
            <w:color w:val="0000EE"/>
            <w:u w:val="single"/>
          </w:rPr>
          <w:t>Planter le Décor</w:t>
        </w:r>
      </w:hyperlink>
      <w:r>
        <w:rPr>
          <w:lang w:val="fr_FR" w:bidi="fr_FR"/>
        </w:rPr>
        <w:t xml:space="preserve"> (3.6 MB)</w:t>
      </w:r>
      <w:r>
        <w:rPr>
          <w:lang w:val="fr_FR" w:bidi="fr_FR"/>
        </w:rPr>
      </w:r>
    </w:p>
    <w:p>
      <w:pPr>
        <w:pStyle w:val="ListBullet"/>
        <w:spacing w:line="240" w:lineRule="auto"/>
        <w:ind w:left="720"/>
      </w:pPr>
      <w:r>
        <w:rPr>
          <w:lang w:val="fr_FR" w:bidi="fr_FR"/>
        </w:rPr>
      </w:r>
      <w:hyperlink r:id="rId56">
        <w:r>
          <w:rPr>
            <w:lang w:val="fr_FR" w:bidi="fr_FR"/>
          </w:rPr>
          <w:rPr>
            <w:color w:val="0000EE"/>
            <w:u w:val="single"/>
          </w:rPr>
          <w:t>Définir les Scènes</w:t>
        </w:r>
      </w:hyperlink>
      <w:r>
        <w:rPr>
          <w:lang w:val="fr_FR" w:bidi="fr_FR"/>
        </w:rPr>
        <w:t xml:space="preserve"> (3.2 MB)</w:t>
      </w:r>
      <w:r>
        <w:rPr>
          <w:lang w:val="fr_FR" w:bidi="fr_FR"/>
        </w:rPr>
      </w:r>
    </w:p>
    <w:p>
      <w:pPr>
        <w:pStyle w:val="ListBullet"/>
        <w:spacing w:line="240" w:lineRule="auto"/>
        <w:ind w:left="720"/>
      </w:pPr>
      <w:r>
        <w:rPr>
          <w:lang w:val="fr_FR" w:bidi="fr_FR"/>
        </w:rPr>
      </w:r>
      <w:hyperlink r:id="rId57">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58">
        <w:r>
          <w:rPr>
            <w:lang w:val="fr_FR" w:bidi="fr_FR"/>
          </w:rPr>
          <w:rPr>
            <w:color w:val="0000EE"/>
            <w:u w:val="single"/>
          </w:rPr>
          <w:t>Combler les Lacunes</w:t>
        </w:r>
      </w:hyperlink>
      <w:r>
        <w:rPr>
          <w:lang w:val="fr_FR" w:bidi="fr_FR"/>
        </w:rPr>
        <w:t xml:space="preserve"> (1.9 MB)</w:t>
      </w:r>
      <w:r>
        <w:rPr>
          <w:lang w:val="fr_FR" w:bidi="fr_FR"/>
        </w:rPr>
      </w:r>
    </w:p>
    <w:p>
      <w:pPr>
        <w:pStyle w:val="ListBullet"/>
        <w:spacing w:line="240" w:lineRule="auto"/>
        <w:ind w:left="720"/>
      </w:pPr>
      <w:r>
        <w:rPr>
          <w:lang w:val="fr_FR" w:bidi="fr_FR"/>
        </w:rPr>
      </w:r>
      <w:hyperlink r:id="rId59">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Luc 3:1–14</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Écoutez un enregistrement de Luc 3.1–14. Laissez la parole de Dieu entrer dans vos cœurs. Écoutez ce texte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Luc poursuit son histoire avec l'événement suivant qui se produit dans la vie de Jésus. Cette histoire se déroule environ dix-huit ans après que Jésus a été présenté dans le temple. Jésus et son cousin Jean ont environ 30 ans au moment où ils commencent leur ministère public. Cette histoire montre que Jean accomplit le but de préparer le chemin pour le Seigneur : Jésus. Jean enseigne dans le désert de Judée, de chaque côté du Jourdain. Le Jourdain fait environ 320 km de long. On pouvait facilement le traverser. Il fait généralement environ 30 m de large et 3 m de profondeur.</w:t>
      </w:r>
    </w:p>
    <w:p>
      <w:pPr/>
      <w:r>
        <w:rPr>
          <w:lang w:val="fr_FR" w:bidi="fr_FR"/>
        </w:rPr>
      </w:r>
      <w:r>
        <w:rPr>
          <w:lang w:val="fr_FR" w:bidi="fr_FR"/>
        </w:rPr>
        <w:t>Arrêtez-vous et montrez à votre équipe une image du Jourdain et du désert de Judée pour mieux comprendre la géographie.</w:t>
      </w:r>
    </w:p>
    <w:p>
      <w:pPr/>
      <w:r>
        <w:rPr>
          <w:lang w:val="fr_FR" w:bidi="fr_FR"/>
        </w:rPr>
      </w:r>
      <w:r>
        <w:rPr>
          <w:lang w:val="fr_FR" w:bidi="fr_FR"/>
        </w:rPr>
        <w:t>Tout comme un historien, Luc donne des informations de contexte pour que les gens sachent quand cette histoire a lieu. C'était la quinzième année du règne de l'empereur romain Tibère César. Il a gouverné l'Empire romain depuis la ville de Rome. L'Empire romain incluait les provinces juives de la Judée et de la Galilée. Sa quinzième année se déroulait vers les années 26 à 28 apr. J.-C. Ponce Pilate était le nom du gouverneur, c'est-à-dire du chef, de la Judée. Il était sous l'autorité de l'empereur romain.</w:t>
      </w:r>
    </w:p>
    <w:p>
      <w:pPr/>
      <w:r>
        <w:rPr>
          <w:lang w:val="fr_FR" w:bidi="fr_FR"/>
        </w:rPr>
      </w:r>
      <w:r>
        <w:rPr>
          <w:lang w:val="fr_FR" w:bidi="fr_FR"/>
        </w:rPr>
        <w:t>Le roi Hérode, ou Hérode le Grand, était le roi de Galilée. Il est mort peu après la naissance de Jésus. L'empereur romain a divisé son territoire en quatre parties. Il a nommé certains des fils d'Hérode pour régner sur eux. Hérode le tétrarque de Galilée était le fils d'Hérode le Grand. Son nom complet était Hérode Antipas. « Tétrarque » signifie simplement qu'il régnait sur un quart d'une région. Dans ce cas présent, Hérode Antipas était le chef de la Galilée. Le frère aîné d'Hérode était Philippe. Ils étaient tous deux fils d'Hérode le Grand, mais ils avaient des mères différentes. Philippe régnait sur l'Iturée et la Trachonite. C'étaient les noms de deux provinces à l'est de la Galilée. Les personnes qui y vivaient étaient des Gentils. Un chef nommé Lysanias régnait sur le district d'Abilène, qui était une province au nord et à l'est de la Galilée. Luc nous parle de ces chefs pour mieux comprendre la situation politique au moment où Jean commence son ministère.</w:t>
      </w:r>
    </w:p>
    <w:p>
      <w:pPr/>
      <w:r>
        <w:rPr>
          <w:lang w:val="fr_FR" w:bidi="fr_FR"/>
        </w:rPr>
      </w:r>
      <w:r>
        <w:rPr>
          <w:lang w:val="fr_FR" w:bidi="fr_FR"/>
        </w:rPr>
        <w:t>Arrêtez-vous et montrez à votre équipe une carte de la Galilée, de l'Iturée, de la Trachonite et d'Abilène : les quatre régions qui étaient gouvernées par les quatre chefs à ce moment-là. Assurez-vous de souligner l'emplacement du Jourdain par rapport à toutes les différentes provinces.</w:t>
      </w:r>
    </w:p>
    <w:p>
      <w:pPr/>
      <w:r>
        <w:rPr>
          <w:lang w:val="fr_FR" w:bidi="fr_FR"/>
        </w:rPr>
      </w:r>
      <w:r>
        <w:rPr>
          <w:lang w:val="fr_FR" w:bidi="fr_FR"/>
        </w:rPr>
        <w:t>Luc nous parle aussi de la situation religieuse. Anne et Caïphe étaient les souverains sacrificateurs. Le souverain sacrificateur était le chef de tous les sacrificateurs juifs. Il était aussi le chef de la cour suprême juive. À cause de cela, il avait une grande puissance et une grande influence. Selon la coutume juive, les souverains sacrificateurs servaient aussi longtemps qu'ils vivaient. Anne était le souverain sacrificateur, mais le gouverneur romain l'avait destitué de ses fonctions. Il avait été remplacé par Caïphe, le gendre d'Anne. Luc suit la coutume juive et continue de faire référence à Anne en tant que sacrificateur, bien que Caïphe ait été le souverain sacrificateur officiel. Rappelez-vous que ce sont des informations de contexte.</w:t>
      </w:r>
    </w:p>
    <w:p>
      <w:pPr/>
      <w:r>
        <w:rPr>
          <w:lang w:val="fr_FR" w:bidi="fr_FR"/>
        </w:rPr>
      </w:r>
      <w:r>
        <w:rPr>
          <w:lang w:val="fr_FR" w:bidi="fr_FR"/>
        </w:rPr>
        <w:t>Dieu parle à Jean. Jean vivait encore dans les lieux arides, c'est-à-dire le désert. La parole de Dieu vient à Jean. Cela signifie que Dieu confie à Jean un message spécial. Jean commence à prêcher aux gens autour du Jourdain. Prêcher, c'est dire publiquement aux gens quelque chose d'important. Jean transmet le message de Dieu aux foules qui sont venues pour l'écouter. Le message de Jean est qu'ils devraient être baptisés pour montrer leur repentance. Le baptême fait référence à un lavage cérémoniel qui purifie quelqu'un ou le rend rituellement pur. Le baptême montre que quelqu'un voulait arrêter de pécher, c'est-à-dire de désobéir à Dieu, et commencer à obéir à Dieu. La repentance signifie simplement se détourner du péché et se tourner vers Dieu. Si les gens se repentaient, leurs péchés seraient pardonnés.</w:t>
      </w:r>
    </w:p>
    <w:p>
      <w:pPr/>
      <w:r>
        <w:rPr>
          <w:lang w:val="fr_FR" w:bidi="fr_FR"/>
        </w:rPr>
      </w:r>
      <w:r>
        <w:rPr>
          <w:lang w:val="fr_FR" w:bidi="fr_FR"/>
        </w:rPr>
        <w:t xml:space="preserve">Arrêtez-vous et discutez avec votre équipe : comment les gens dans votre culture montrent-ils qu'ils commencent une nouvelle façon de vivre ? Y a-t-il des cérémonies ? Décrivez-les. </w:t>
      </w:r>
    </w:p>
    <w:p>
      <w:pPr/>
      <w:r>
        <w:rPr>
          <w:lang w:val="fr_FR" w:bidi="fr_FR"/>
        </w:rPr>
      </w:r>
      <w:r>
        <w:rPr>
          <w:lang w:val="fr_FR" w:bidi="fr_FR"/>
        </w:rPr>
        <w:t>Luc partage ensuite une prophétie d'Ésaïe pour que les gens sachent que Jean l'a accomplie. Presque sept cents ans avant que Jean ne soit né, le prophète Ésaïe avait écrit à son sujet en hébreu. Il dit que quelqu'un annoncerait aux gens que le Seigneur Dieu venait et qu'ils devraient se préparer pour lui. Dans la poésie hébraïque, la même signification était répétée avec des mots différents. Ésaïe a utilisé beaucoup de comparaisons pour dire la même chose. Le message d'Ésaïe était que le peuple devrait préparer le chemin, ou la route, pour le Seigneur. C'était la coutume juive de préparer la route quand un roi traversait leur village. Le Seigneur, c'est-à-dire ici Dieu lui-même, venait à eux en tant que Messie. Préparer la route était une métaphore. Cela signifiait que les gens devaient se repentir pour se préparer à la venue du Seigneur.</w:t>
      </w:r>
    </w:p>
    <w:p>
      <w:pPr/>
      <w:r>
        <w:rPr>
          <w:lang w:val="fr_FR" w:bidi="fr_FR"/>
        </w:rPr>
      </w:r>
      <w:r>
        <w:rPr>
          <w:lang w:val="fr_FR" w:bidi="fr_FR"/>
        </w:rPr>
        <w:t>Ésaïe dit que tout le monde verra le salut de Dieu. Le salut est utilisé ici de la même manière que Siméon a utilisé le mot quand il a parlé du Sauveur. Tout le monde verra le salut parce qu'ils verront Jésus. Il est le Messie que Dieu a envoyé pour sauver les gens.</w:t>
      </w:r>
    </w:p>
    <w:p>
      <w:pPr/>
      <w:r>
        <w:rPr>
          <w:lang w:val="fr_FR" w:bidi="fr_FR"/>
        </w:rPr>
      </w:r>
      <w:r>
        <w:rPr>
          <w:lang w:val="fr_FR" w:bidi="fr_FR"/>
        </w:rPr>
        <w:t>Luc dit ensuite comment Jean a accompli cette prophétie. Les foules viennent au Jourdain pour être baptisées par Jean. Mais Jean critique les gens en les appelant des serpents venimeux. Dans la culture juive, c'était une insulte qui laissait entendre que les gens étaient mauvais.</w:t>
      </w:r>
    </w:p>
    <w:p>
      <w:pPr/>
      <w:r>
        <w:rPr>
          <w:lang w:val="fr_FR" w:bidi="fr_FR"/>
        </w:rPr>
      </w:r>
      <w:r>
        <w:rPr>
          <w:lang w:val="fr_FR" w:bidi="fr_FR"/>
        </w:rPr>
        <w:t>Arrêtez-vous et montrez à votre équipe une image d'un serpent.</w:t>
      </w:r>
    </w:p>
    <w:p>
      <w:pPr/>
      <w:r>
        <w:rPr>
          <w:lang w:val="fr_FR" w:bidi="fr_FR"/>
        </w:rPr>
      </w:r>
      <w:r>
        <w:rPr>
          <w:lang w:val="fr_FR" w:bidi="fr_FR"/>
        </w:rPr>
        <w:t>Jean leur dit qu'ils ne viennent que pour être baptisés pour éviter la punition de Dieu, et non parce qu'ils voulaient vraiment retourner vers Dieu. Il dit qu'ils devraient prouver qu'ils se sont vraiment repentis, c'est-à-dire retournés vers Dieu. Ils peuvent prouver leur repentance en produisant des fruits, ce qui signifie penser et agir de la manière dont Dieu le veut. Beaucoup de Juifs croyaient que Dieu favorisait leur peuple plus que toutes les autres nations. Mais Jean dit qu'être un descendant d'Abraham ne les sauvera pas du jugement et de la punition de Dieu. Il leur dit que Dieu peut faire des descendants d'Abraham avec des pierres s'il le veut.</w:t>
      </w:r>
    </w:p>
    <w:p>
      <w:pPr/>
      <w:r>
        <w:rPr>
          <w:lang w:val="fr_FR" w:bidi="fr_FR"/>
        </w:rPr>
      </w:r>
      <w:r>
        <w:rPr>
          <w:lang w:val="fr_FR" w:bidi="fr_FR"/>
        </w:rPr>
        <w:t>Jean compare les arbres aux gens. Il dit que Dieu est prêt à juger le peuple tout comme une hache est prête à couper des arbres. Les fruits font référence aux bonnes pensées et aux bonnes actions. Jean dit que Dieu est prêt à juger et à punir ceux qui ne sont pas revenus vers lui. Ceux qui ne sont pas retournés vers Dieu ne porteront pas de bons fruits. Les gens commencent ensuite à demander ce qu'ils devraient faire pour montrer qu'ils se sont repentis. Les trois groupes de personnes qui posent cette question à Jean sont la foule, les collecteurs d'impôts et les soldats.</w:t>
      </w:r>
    </w:p>
    <w:p>
      <w:pPr/>
      <w:r>
        <w:rPr>
          <w:lang w:val="fr_FR" w:bidi="fr_FR"/>
        </w:rPr>
      </w:r>
      <w:r>
        <w:rPr>
          <w:lang w:val="fr_FR" w:bidi="fr_FR"/>
        </w:rPr>
        <w:t>Jean dit à la foule de donner une tunique, ou une chemise, supplémentaire à ceux qui sont dans le besoin. Il leur dit aussi que quiconque a plus de nourriture qu'il n'en a besoin devrait la partager avec la personne qui n'en a pas.</w:t>
      </w:r>
    </w:p>
    <w:p>
      <w:pPr/>
      <w:r>
        <w:rPr>
          <w:lang w:val="fr_FR" w:bidi="fr_FR"/>
        </w:rPr>
      </w:r>
      <w:r>
        <w:rPr>
          <w:lang w:val="fr_FR" w:bidi="fr_FR"/>
        </w:rPr>
        <w:t>Arrêtez-vous et montrez à votre équipe une image d'une tunique.</w:t>
      </w:r>
    </w:p>
    <w:p>
      <w:pPr/>
      <w:r>
        <w:rPr>
          <w:lang w:val="fr_FR" w:bidi="fr_FR"/>
        </w:rPr>
      </w:r>
      <w:r>
        <w:rPr>
          <w:lang w:val="fr_FR" w:bidi="fr_FR"/>
        </w:rPr>
        <w:t>Jean dit aux collecteurs d'impôts de ne pas prendre plus d'argent des gens que la loi ne l'exige. Les collecteurs d'impôts étaient haïs dans la culture juive parce qu'ils travaillaient pour les Romains. Ils collectaient généralement plus d'argent que nécessaire pour pouvoir en garder une partie pour eux-mêmes.</w:t>
      </w:r>
    </w:p>
    <w:p>
      <w:pPr/>
      <w:r>
        <w:rPr>
          <w:lang w:val="fr_FR" w:bidi="fr_FR"/>
        </w:rPr>
      </w:r>
      <w:r>
        <w:rPr>
          <w:lang w:val="fr_FR" w:bidi="fr_FR"/>
        </w:rPr>
        <w:t>Jean dit aux soldats de ne pas utiliser la violence ou de fausses accusations pour obtenir de l'argent de la part des gens. Quand un soldat accusait faussement quelqu'un d'un crime, il allait au tribunal. La personne innocente devrait payer de l'argent pour le crime. Le soldat qui les accusait obtiendrait une partie de cet argent. Jean leur dit d'être satisfaits de ce qu'ils ont reçu comme salaire.</w:t>
      </w:r>
    </w:p>
    <w:p>
      <w:pPr/>
      <w:r>
        <w:rPr>
          <w:lang w:val="fr_FR" w:bidi="fr_FR"/>
        </w:rPr>
      </w:r>
      <w:r>
        <w:rPr>
          <w:lang w:val="fr_FR" w:bidi="fr_FR"/>
        </w:rPr>
        <w:t>Cette histoire montre que Jean accomplit son but de préparer le chemin pour le Messie : Jésus. Cela montre que Jean apportera le message de Dieu au peuple. Il leur dit d'être baptisés pour montrer qu'ils étaient revenus vers Dieu. Il dit que la façon dont ils vivent devrait montrer qu'ils s'étaient repentis.</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Ésaïe prophétise au sujet de Jean.</w:t>
      </w:r>
    </w:p>
    <w:p>
      <w:pPr/>
      <w:r>
        <w:rPr>
          <w:lang w:val="fr_FR" w:bidi="fr_FR"/>
        </w:rPr>
      </w:r>
      <w:r>
        <w:rPr>
          <w:b/>
          <w:lang w:val="fr_FR" w:bidi="fr_FR"/>
        </w:rPr>
        <w:t>Deuxième partie :</w:t>
      </w:r>
      <w:r>
        <w:rPr>
          <w:lang w:val="fr_FR" w:bidi="fr_FR"/>
        </w:rPr>
        <w:t xml:space="preserve"> Luc nomme l'empereur, le gouverneur et les dirigeants pour clarifier quand ce récit commence.</w:t>
      </w:r>
    </w:p>
    <w:p>
      <w:pPr/>
      <w:r>
        <w:rPr>
          <w:lang w:val="fr_FR" w:bidi="fr_FR"/>
        </w:rPr>
      </w:r>
      <w:r>
        <w:rPr>
          <w:b/>
          <w:lang w:val="fr_FR" w:bidi="fr_FR"/>
        </w:rPr>
        <w:t>Troisième partie :</w:t>
      </w:r>
      <w:r>
        <w:rPr>
          <w:lang w:val="fr_FR" w:bidi="fr_FR"/>
        </w:rPr>
        <w:t xml:space="preserve"> Dieu parle à Jean, le fils de Zacharie. Jean dit aux gens de se faire baptiser en symbole de la repentance de leurs péchés et du fait qu'ils se tournent vers Dieu.</w:t>
      </w:r>
    </w:p>
    <w:p>
      <w:pPr/>
      <w:r>
        <w:rPr>
          <w:lang w:val="fr_FR" w:bidi="fr_FR"/>
        </w:rPr>
      </w:r>
      <w:r>
        <w:rPr>
          <w:b/>
          <w:lang w:val="fr_FR" w:bidi="fr_FR"/>
        </w:rPr>
        <w:t>Quatrième partie :</w:t>
      </w:r>
      <w:r>
        <w:rPr>
          <w:lang w:val="fr_FR" w:bidi="fr_FR"/>
        </w:rPr>
        <w:t xml:space="preserve"> Jean dit aux gens de prouver qu'ils se sont repentis par la façon dont ils vivent. Les gens répondent en posant une série de questions.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Ésaïe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Des gens</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soldats</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 xml:space="preserve">Il est important de noter que les scènes de l'histoire sont réorganisées dans l'ordre chronologique pour rendre cela plus facile au moment de les representer. </w:t>
      </w:r>
    </w:p>
    <w:p>
      <w:pPr/>
      <w:r>
        <w:rPr>
          <w:lang w:val="fr_FR" w:bidi="fr_FR"/>
        </w:rPr>
      </w:r>
      <w:r>
        <w:rPr>
          <w:lang w:val="fr_FR" w:bidi="fr_FR"/>
        </w:rPr>
        <w:t>Ésaïe prophétise au sujet de la venue de Dieu. Il dit aux gens qu'ils doivent rendre leurs sentiers droits.</w:t>
      </w:r>
    </w:p>
    <w:p>
      <w:pPr/>
      <w:r>
        <w:rPr>
          <w:lang w:val="fr_FR" w:bidi="fr_FR"/>
        </w:rPr>
      </w:r>
      <w:r>
        <w:rPr>
          <w:lang w:val="fr_FR" w:bidi="fr_FR"/>
        </w:rPr>
        <w:t>Il est important de se rappeler que cette prophétie a été faite il y a sept cents ans. Ésaïe a parlé de l'avenir. La vie et les actions de Jean ont accompli la prophétie d'Ésaïe.</w:t>
      </w:r>
    </w:p>
    <w:p>
      <w:pPr/>
      <w:r>
        <w:rPr>
          <w:lang w:val="fr_FR" w:bidi="fr_FR"/>
        </w:rPr>
      </w:r>
      <w:r>
        <w:rPr>
          <w:lang w:val="fr_FR" w:bidi="fr_FR"/>
        </w:rPr>
        <w:t>Les événements sont placés au moment où Tibère était l'empereur romain et où Ponce Pilate régnait sur la Judée. Hérode , Philippe et Lysanias étaient des gouvernants. Anne et Caïphe étaient les souverains sacrificateurs.</w:t>
      </w:r>
    </w:p>
    <w:p>
      <w:pPr/>
      <w:r>
        <w:rPr>
          <w:lang w:val="fr_FR" w:bidi="fr_FR"/>
        </w:rPr>
      </w:r>
      <w:r>
        <w:rPr>
          <w:lang w:val="fr_FR" w:bidi="fr_FR"/>
        </w:rPr>
        <w:t>À ce moment-là, Jean vivait dans les lieux arides. Jean obtient un message de la part de Dieu. Jean se rend ensuite des deux côtés du Jourdain en disant aux gens d'être baptisés. Baptiser est un symbole de la repentance de leurs péchés et du fait de se tourner vers Dieu pour être pardonné.</w:t>
      </w:r>
    </w:p>
    <w:p>
      <w:pPr/>
      <w:r>
        <w:rPr>
          <w:lang w:val="fr_FR" w:bidi="fr_FR"/>
        </w:rPr>
      </w:r>
      <w:r>
        <w:rPr>
          <w:lang w:val="fr_FR" w:bidi="fr_FR"/>
        </w:rPr>
        <w:t>Il est important de se rappeler que le mot baptême signifie immersion dans l'eau. Il est aussi important de se rappeler que le Jourdain n'était pas très profond et pouvait être facilement traversé.</w:t>
      </w:r>
    </w:p>
    <w:p>
      <w:pPr/>
      <w:r>
        <w:rPr>
          <w:lang w:val="fr_FR" w:bidi="fr_FR"/>
        </w:rPr>
      </w:r>
      <w:r>
        <w:rPr>
          <w:lang w:val="fr_FR" w:bidi="fr_FR"/>
        </w:rPr>
        <w:t>Jean dit aux gens de prouver qu'ils se sont repentis par leur façon de vivre. Jean souligne qu'ils ne devraient pas penser qu'ils sont sauvés simplement parce qu'ils sont des descendants d'Abraham.</w:t>
      </w:r>
    </w:p>
    <w:p>
      <w:pPr/>
      <w:r>
        <w:rPr>
          <w:lang w:val="fr_FR" w:bidi="fr_FR"/>
        </w:rPr>
      </w:r>
      <w:r>
        <w:rPr>
          <w:lang w:val="fr_FR" w:bidi="fr_FR"/>
        </w:rPr>
        <w:t>Il est important de se rappeler que Luc raconte comment Jean compare les gens aux arbres fruitiers. Certains arbres produisent du fruit, d'autres ne produisent pas de fruit. Certaines personnes font de bonnes actions comme signe qu'elles se sont vraiment détournées de leurs anciennes voies et qu'elles ont une nouvelle relation avec Dieu. Certaines personnes ne comptent que sur les rituels. Le rituel pourrait être le baptême, non comme signe d'un changement de vie, mais comme une étape pour plaire à Dieu. Certaines personnes comptent sur une relation privilégiée. Dans le cas des Juifs, cette relation privilégiée était d'être les descendants d'Abraham. Les personnes qui comptent sur un rituel ou sur une relation privilégiée les empêchent de faire de bonnes choses ou de bonnes actions. Ces personnes sont comparées à un arbre qui ne produit pas de fruit. Le jugement de Dieu sur les gens est comme un agriculteur qui vient pour couper l'arbre qui ne produit pas de fruit.</w:t>
      </w:r>
    </w:p>
    <w:p>
      <w:pPr/>
      <w:r>
        <w:rPr>
          <w:lang w:val="fr_FR" w:bidi="fr_FR"/>
        </w:rPr>
      </w:r>
      <w:r>
        <w:rPr>
          <w:lang w:val="fr_FR" w:bidi="fr_FR"/>
        </w:rPr>
        <w:t>Il est important de se rappeler que certaines personnes se sentaient libres de tout jugement simplement parce qu'elles sont descendantes d'Abraham.</w:t>
      </w:r>
    </w:p>
    <w:p>
      <w:pPr/>
      <w:r>
        <w:rPr>
          <w:lang w:val="fr_FR" w:bidi="fr_FR"/>
        </w:rPr>
      </w:r>
      <w:r>
        <w:rPr>
          <w:lang w:val="fr_FR" w:bidi="fr_FR"/>
        </w:rPr>
        <w:t>Les gens demandent ce qu'ils devraient faire.</w:t>
      </w:r>
    </w:p>
    <w:p>
      <w:pPr/>
      <w:r>
        <w:rPr>
          <w:lang w:val="fr_FR" w:bidi="fr_FR"/>
        </w:rPr>
      </w:r>
      <w:r>
        <w:rPr>
          <w:lang w:val="fr_FR" w:bidi="fr_FR"/>
        </w:rPr>
        <w:t>Il est important de se rappeler que les gens demandent quels sont les fruits qu'ils doivent montrer pour montrer qu'ils se sont vraiment repentis.</w:t>
      </w:r>
    </w:p>
    <w:p>
      <w:pPr/>
      <w:r>
        <w:rPr>
          <w:lang w:val="fr_FR" w:bidi="fr_FR"/>
        </w:rPr>
      </w:r>
      <w:r>
        <w:rPr>
          <w:lang w:val="fr_FR" w:bidi="fr_FR"/>
        </w:rPr>
        <w:t>Jean répond : donnez une chemise à celui qui n'en a pas si vous en avez deux. Les collecteurs d'impôts corrompus sont venus pour être baptisés et demandent ce qu'ils devraient faire. Jean répond de ne pas collecter plus que ce qui est juste. Certains soldats demandent la même chose. Jean leur dit de ne pas demander d'argent et de ne pas accuser faussement les gens.</w:t>
      </w:r>
    </w:p>
    <w:p>
      <w:pPr/>
      <w:r>
        <w:rPr>
          <w:lang w:val="fr_FR" w:bidi="fr_FR"/>
        </w:rPr>
      </w:r>
      <w:r>
        <w:rPr>
          <w:lang w:val="fr_FR" w:bidi="fr_FR"/>
        </w:rPr>
        <w:t>Il est important de montrer le fait que les gens n'aimaient pas les collecteurs d'impôts. Ils étaient méprisés parce qu'ils travaillaient pour un autre pays et collectaient plus d'argent que nécessaire.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Ésaïe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Des gens</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soldats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Ésaïe en train de dire aux gens de son époque la prophétie au sujet de Jean. Il sera utile de représenter la prophétie elle-même. Les gens nettoient et préparent la route parce qu'un roi vient. Le roi peut être l'acteur qui joue Jésus. Les acteurs qui jouent Jean et Jésus pourraient être couverts pour représenter le fait que les gens à cette époque ne savaient pas qui ils seraient. Ils ne savaient que ce que la voix dirait. Après sept cents ans, la prophétie est accomplie.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Ésaïe en train de dire sa prophétie au sujet de la voix dans le désert qui dit « Aplanissez les sentiers pour le Messie ».</w:t>
      </w:r>
    </w:p>
    <w:p>
      <w:pPr/>
      <w:r>
        <w:rPr>
          <w:lang w:val="fr_FR" w:bidi="fr_FR"/>
        </w:rPr>
      </w:r>
      <w:r>
        <w:rPr>
          <w:lang w:val="fr_FR" w:bidi="fr_FR"/>
        </w:rPr>
        <w:t>Arrêtez la représentation : Demandez aux acteurs qui jouent le rôle des gens : « Que ressentez-vous ? » Vous entendrez peut-être : « Quand viendra-t-il ? » « Je suis ravi que Dieu se battra pour nous ». « Je ne suis pas digne. Je dois revenir à Dieu. » Reprenez la représentation.</w:t>
      </w:r>
    </w:p>
    <w:p>
      <w:pPr/>
      <w:r>
        <w:rPr>
          <w:lang w:val="fr_FR" w:bidi="fr_FR"/>
        </w:rPr>
      </w:r>
      <w:r>
        <w:rPr>
          <w:lang w:val="fr_FR" w:bidi="fr_FR"/>
        </w:rPr>
        <w:t>À cette époque, Tibère, Ponce Pilate, Hérode, Philippe et Lysanias régnaient dans la région. Anne et Caïphe étaient des souverains sacrificateurs. Jean vit dans les lieux arides. Jean reçoit un message de la part de Dieu. Jean commence à dire aux gens d'être baptisés comme symbole de la repentance des péchés. Jean leur dit de se tourner vers Dieu pour être pardonnés.</w:t>
      </w:r>
    </w:p>
    <w:p>
      <w:pPr/>
      <w:r>
        <w:rPr>
          <w:lang w:val="fr_FR" w:bidi="fr_FR"/>
        </w:rPr>
      </w:r>
      <w:r>
        <w:rPr>
          <w:lang w:val="fr_FR" w:bidi="fr_FR"/>
        </w:rPr>
        <w:t>Arrêtez la représentation : Demandez à l'acteur qui joue le rôle de Jean : « Que ressentez-vous ? » Vous entendrez peut-être « Je suis honoré de partager le message de Dieu ». « Je suis heureux que les gens écoutent et soient baptisés ». « Je suis préoccupé par le fait que mon peuple ne comprend pas vraiment le message de Dieu ». Reprenez la représentation.</w:t>
      </w:r>
    </w:p>
    <w:p>
      <w:pPr/>
      <w:r>
        <w:rPr>
          <w:lang w:val="fr_FR" w:bidi="fr_FR"/>
        </w:rPr>
      </w:r>
      <w:r>
        <w:rPr>
          <w:lang w:val="fr_FR" w:bidi="fr_FR"/>
        </w:rPr>
        <w:t>Jean dit aux gens de prouver qu'ils se sont repentis par leur façon de vivre. Jean souligne le fait que les Juifs ne seront pas sauvés juste parce qu'ils sont descendants d'Abraham. Le jugement de Dieu envers le peuple est comme couper des branches d'un arbre qui ne produit pas de fruit.</w:t>
      </w:r>
    </w:p>
    <w:p>
      <w:pPr/>
      <w:r>
        <w:rPr>
          <w:lang w:val="fr_FR" w:bidi="fr_FR"/>
        </w:rPr>
      </w:r>
      <w:r>
        <w:rPr>
          <w:lang w:val="fr_FR" w:bidi="fr_FR"/>
        </w:rPr>
        <w:t>Arrêtez la représentation : Demandez aux acteurs qui jouent l'auditoire : « Que ressentez-vous ? » Vous entendrez peut-être : « Confus ». « Inquiet ». « Mais je pensais que la promesse de Dieu à Abram était suffisante ». Reprenez la représentation.</w:t>
      </w:r>
    </w:p>
    <w:p>
      <w:pPr/>
      <w:r>
        <w:rPr>
          <w:lang w:val="fr_FR" w:bidi="fr_FR"/>
        </w:rPr>
      </w:r>
      <w:r>
        <w:rPr>
          <w:lang w:val="fr_FR" w:bidi="fr_FR"/>
        </w:rPr>
        <w:t>Les gens demandent ce qu'ils devraient faire. Jean répond : donnez une chemise à celui qui n'en a pas si vous en avez deux. Les collecteurs d'impôts corrompus sont venus pour être baptisés et demandent : « Que devrions-nous faire ? » Jean leur dit de ne pas collecter plus que ce qui est juste. Certains soldats demandent la même chose. Jean leur dit de ne pas utiliser la violence pour gagner de l'argent ni d'accuser faussement les gens.</w:t>
      </w:r>
    </w:p>
    <w:p>
      <w:pPr/>
      <w:r>
        <w:rPr>
          <w:lang w:val="fr_FR" w:bidi="fr_FR"/>
        </w:rPr>
      </w:r>
      <w:r>
        <w:rPr>
          <w:lang w:val="fr_FR" w:bidi="fr_FR"/>
        </w:rPr>
        <w:t>Arrêtez la représentation : Demandez aux acteurs qui jouent les collecteurs d'impôts : « Que ressentez-vous ? » Vous entendrez peut-être : « Coupable ». « Mal à l'aise ». « Je dois changer mes voies ». « Cela va être difficile ».</w:t>
      </w:r>
    </w:p>
    <w:p>
      <w:pPr/>
      <w:r>
        <w:rPr>
          <w:lang w:val="fr_FR" w:bidi="fr_FR"/>
        </w:rPr>
      </w:r>
      <w:r>
        <w:rPr>
          <w:lang w:val="fr_FR" w:bidi="fr_FR"/>
        </w:rPr>
        <w:t>Arrêtez la représentation : Demandez aux acteurs qui jouent les soldats : « Que ressentez-vous ? » Vous entendrez peut-être : « Coupable ». « Je dois faire confiance à Dieu pour qu'il pourvoie ». « Honteux ».</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 roi Hérode est le </w:t>
      </w:r>
      <w:r>
        <w:rPr>
          <w:b/>
          <w:lang w:val="fr_FR" w:bidi="fr_FR"/>
        </w:rPr>
        <w:t>tétrarque</w:t>
      </w:r>
      <w:r>
        <w:rPr>
          <w:lang w:val="fr_FR" w:bidi="fr_FR"/>
        </w:rPr>
        <w:t xml:space="preserve"> de la </w:t>
      </w:r>
      <w:hyperlink r:id="rId60">
        <w:r>
          <w:rPr>
            <w:lang w:val="fr_FR" w:bidi="fr_FR"/>
          </w:rPr>
          <w:rPr>
            <w:color w:val="0000EE"/>
            <w:u w:val="single"/>
          </w:rPr>
          <w:t>Galilée</w:t>
        </w:r>
      </w:hyperlink>
      <w:r>
        <w:rPr>
          <w:lang w:val="fr_FR" w:bidi="fr_FR"/>
        </w:rPr>
        <w:t>. « Tétrarque » signifie un chef de gouvernement d'un quart d'une région. Dans ce cas présent, il gouverne une quatrième partie de la terre que son père, le roi Hérode le Grand, avait gouverné avant de mourir.</w:t>
      </w:r>
    </w:p>
    <w:p>
      <w:pPr/>
      <w:r>
        <w:rPr>
          <w:lang w:val="fr_FR" w:bidi="fr_FR"/>
        </w:rPr>
      </w:r>
      <w:r>
        <w:rPr>
          <w:lang w:val="fr_FR" w:bidi="fr_FR"/>
        </w:rPr>
        <w:t>Pensez à ce que la meilleure traduction pour tétrarque pourrait être dans votre langue. Avez-vous un mot qui donne la même signification ? Comment décririez-vous quelqu'un qui règne sur une ou plusieurs régions ?</w:t>
      </w:r>
    </w:p>
    <w:p>
      <w:pPr/>
      <w:r>
        <w:rPr>
          <w:lang w:val="fr_FR" w:bidi="fr_FR"/>
        </w:rPr>
      </w:r>
      <w:r>
        <w:rPr>
          <w:lang w:val="fr_FR" w:bidi="fr_FR"/>
        </w:rPr>
        <w:t xml:space="preserve">Le roi Hérode régnait sur la Galilée quand </w:t>
      </w:r>
      <w:r>
        <w:rPr>
          <w:b/>
          <w:lang w:val="fr_FR" w:bidi="fr_FR"/>
        </w:rPr>
        <w:t>la parole de Dieu est venue à Jean</w:t>
      </w:r>
      <w:r>
        <w:rPr>
          <w:lang w:val="fr_FR" w:bidi="fr_FR"/>
        </w:rPr>
        <w:t xml:space="preserve">. Cela signifie que Dieu parle à Jean et lui donne un message. Luc nous dit aussi qui est le </w:t>
      </w:r>
      <w:r>
        <w:rPr>
          <w:b/>
          <w:lang w:val="fr_FR" w:bidi="fr_FR"/>
        </w:rPr>
        <w:t>souverain sacrificateur</w:t>
      </w:r>
      <w:r>
        <w:rPr>
          <w:lang w:val="fr_FR" w:bidi="fr_FR"/>
        </w:rPr>
        <w:t xml:space="preserve"> pendant cette période. Le souverain sacrificateur était le chef de tous les sacrificateurs juifs et était au-dessus du tribunal suprême juif. À cause de cela, il avait une grande puissance et une grande influence. Selon la coutume juive, les souverains sacrificateurs servaient aussi longtemps qu'ils vivaient. Le mot </w:t>
      </w:r>
      <w:hyperlink r:id="rId61">
        <w:r>
          <w:rPr>
            <w:lang w:val="fr_FR" w:bidi="fr_FR"/>
          </w:rPr>
          <w:rPr>
            <w:color w:val="0000EE"/>
            <w:u w:val="single"/>
          </w:rPr>
          <w:t>prêtres</w:t>
        </w:r>
      </w:hyperlink>
      <w:r>
        <w:rPr>
          <w:lang w:val="fr_FR" w:bidi="fr_FR"/>
        </w:rPr>
        <w:t xml:space="preserve"> peut être trouvé dans le glossaire principal. </w:t>
      </w:r>
    </w:p>
    <w:p>
      <w:pPr/>
      <w:r>
        <w:rPr>
          <w:lang w:val="fr_FR" w:bidi="fr_FR"/>
        </w:rPr>
      </w:r>
      <w:r>
        <w:rPr>
          <w:lang w:val="fr_FR" w:bidi="fr_FR"/>
        </w:rPr>
        <w:t xml:space="preserve">Jean commence à prêcher dans le </w:t>
      </w:r>
      <w:r>
        <w:rPr>
          <w:b/>
          <w:lang w:val="fr_FR" w:bidi="fr_FR"/>
        </w:rPr>
        <w:t>désert</w:t>
      </w:r>
      <w:r>
        <w:rPr>
          <w:lang w:val="fr_FR" w:bidi="fr_FR"/>
        </w:rPr>
        <w:t xml:space="preserve"> près du Jourdain. Le </w:t>
      </w:r>
      <w:hyperlink r:id="rId62">
        <w:r>
          <w:rPr>
            <w:lang w:val="fr_FR" w:bidi="fr_FR"/>
          </w:rPr>
          <w:rPr>
            <w:color w:val="0000EE"/>
            <w:u w:val="single"/>
          </w:rPr>
          <w:t>désert</w:t>
        </w:r>
      </w:hyperlink>
      <w:r>
        <w:rPr>
          <w:lang w:val="fr_FR" w:bidi="fr_FR"/>
        </w:rPr>
        <w:t xml:space="preserve"> fait référence au même lieu que les lieux arides. Cela signifie une région sauvage où vivaient peu de personnes. C'était un lieu sec où très peu de choses poussent. </w:t>
      </w:r>
      <w:r>
        <w:rPr>
          <w:b/>
          <w:lang w:val="fr_FR" w:bidi="fr_FR"/>
        </w:rPr>
        <w:t>Prêcher</w:t>
      </w:r>
      <w:r>
        <w:rPr>
          <w:lang w:val="fr_FR" w:bidi="fr_FR"/>
        </w:rPr>
        <w:t xml:space="preserve"> signifie simplement dire publiquement aux gens quelque chose d'important. Dans ce cas présent, Jean disait aux foules le message spécial de Dieu.</w:t>
      </w:r>
    </w:p>
    <w:p>
      <w:pPr/>
      <w:r>
        <w:rPr>
          <w:lang w:val="fr_FR" w:bidi="fr_FR"/>
        </w:rPr>
      </w:r>
      <w:r>
        <w:rPr>
          <w:lang w:val="fr_FR" w:bidi="fr_FR"/>
        </w:rPr>
        <w:t>Arrêtez-vous et montrez à votre équipe des images du Jourdain et du désert si vous ne l'avez pas déjà fait.</w:t>
      </w:r>
    </w:p>
    <w:p>
      <w:pPr/>
      <w:r>
        <w:rPr>
          <w:lang w:val="fr_FR" w:bidi="fr_FR"/>
        </w:rPr>
      </w:r>
      <w:r>
        <w:rPr>
          <w:lang w:val="fr_FR" w:bidi="fr_FR"/>
        </w:rPr>
        <w:t xml:space="preserve">Le message de Jean était un </w:t>
      </w:r>
      <w:r>
        <w:rPr>
          <w:b/>
          <w:lang w:val="fr_FR" w:bidi="fr_FR"/>
        </w:rPr>
        <w:t>baptême de repentance</w:t>
      </w:r>
      <w:r>
        <w:rPr>
          <w:lang w:val="fr_FR" w:bidi="fr_FR"/>
        </w:rPr>
        <w:t xml:space="preserve">. Une façon plus facile de le dire est « un baptême qui montre la repentance ». Le </w:t>
      </w:r>
      <w:r>
        <w:rPr>
          <w:b/>
          <w:lang w:val="fr_FR" w:bidi="fr_FR"/>
        </w:rPr>
        <w:t>baptême</w:t>
      </w:r>
      <w:r>
        <w:rPr>
          <w:lang w:val="fr_FR" w:bidi="fr_FR"/>
        </w:rPr>
        <w:t xml:space="preserve"> fait référence à un lavage cérémoniel qui montrerait que quelqu'un s'était repenti de ses péchés. </w:t>
      </w:r>
      <w:r>
        <w:rPr>
          <w:b/>
          <w:lang w:val="fr_FR" w:bidi="fr_FR"/>
        </w:rPr>
        <w:t>La repentance</w:t>
      </w:r>
      <w:r>
        <w:rPr>
          <w:lang w:val="fr_FR" w:bidi="fr_FR"/>
        </w:rPr>
        <w:t xml:space="preserve"> signifie se détourner du péché, se tourner vers Dieu et commencer à suivre les voies de Dieu. Le message de Jean était donc que les gens devaient se détourner de leurs voies, recevoir le pardon de Dieu et être baptisés. Assurez-vous de traduire les mots </w:t>
      </w:r>
      <w:hyperlink r:id="rId63">
        <w:r>
          <w:rPr>
            <w:lang w:val="fr_FR" w:bidi="fr_FR"/>
          </w:rPr>
          <w:rPr>
            <w:color w:val="0000EE"/>
            <w:u w:val="single"/>
          </w:rPr>
          <w:t>repentance</w:t>
        </w:r>
      </w:hyperlink>
      <w:r>
        <w:rPr>
          <w:lang w:val="fr_FR" w:bidi="fr_FR"/>
        </w:rPr>
        <w:t xml:space="preserve"> et </w:t>
      </w:r>
      <w:hyperlink r:id="rId64">
        <w:r>
          <w:rPr>
            <w:lang w:val="fr_FR" w:bidi="fr_FR"/>
          </w:rPr>
          <w:rPr>
            <w:color w:val="0000EE"/>
            <w:u w:val="single"/>
          </w:rPr>
          <w:t>baptême</w:t>
        </w:r>
      </w:hyperlink>
      <w:r>
        <w:rPr>
          <w:lang w:val="fr_FR" w:bidi="fr_FR"/>
        </w:rPr>
        <w:t xml:space="preserve"> de la même manière que vous l'avez fait dans les passages précédents de Luc. Les deux termes peuvent être trouvés dans le glossaire principal.</w:t>
      </w:r>
    </w:p>
    <w:p>
      <w:pPr/>
      <w:r>
        <w:rPr>
          <w:lang w:val="fr_FR" w:bidi="fr_FR"/>
        </w:rPr>
      </w:r>
      <w:r>
        <w:rPr>
          <w:lang w:val="fr_FR" w:bidi="fr_FR"/>
        </w:rPr>
        <w:t xml:space="preserve">Luc partage ensuite une prophétie d'Ésaïe pour que les gens sachent que Jean l'a accomplie. Ésaïe écrit à propos d'une </w:t>
      </w:r>
      <w:r>
        <w:rPr>
          <w:b/>
          <w:lang w:val="fr_FR" w:bidi="fr_FR"/>
        </w:rPr>
        <w:t>voix de quelqu'un qui appelle</w:t>
      </w:r>
      <w:r>
        <w:rPr>
          <w:lang w:val="fr_FR" w:bidi="fr_FR"/>
        </w:rPr>
        <w:t xml:space="preserve">. Cela fait référence à une personne qui proclame un message à haute voix. La voix parle d'améliorer les routes pour se préparer à la venue du </w:t>
      </w:r>
      <w:r>
        <w:rPr>
          <w:b/>
          <w:lang w:val="fr_FR" w:bidi="fr_FR"/>
        </w:rPr>
        <w:t>Seigneur</w:t>
      </w:r>
      <w:r>
        <w:rPr>
          <w:lang w:val="fr_FR" w:bidi="fr_FR"/>
        </w:rPr>
        <w:t xml:space="preserve">. Dans ce contexte, le </w:t>
      </w:r>
      <w:hyperlink r:id="rId65">
        <w:r>
          <w:rPr>
            <w:lang w:val="fr_FR" w:bidi="fr_FR"/>
          </w:rPr>
          <w:rPr>
            <w:color w:val="0000EE"/>
            <w:u w:val="single"/>
          </w:rPr>
          <w:t>Seigneur</w:t>
        </w:r>
      </w:hyperlink>
      <w:r>
        <w:rPr>
          <w:lang w:val="fr_FR" w:bidi="fr_FR"/>
        </w:rPr>
        <w:t xml:space="preserve"> fait référence au fait que Dieu vient vers les gens comme Messie. Ésaïe utilise la métaphore de la préparation de la route pour signifier que les gens devraient se repentir et obéir à Dieu pour se préparer au Messie. La prophétie d'Ésaïe est écrite sous la forme de la poésie hébraïque. Il utilise beaucoup de métaphores pour dire la même chose : comment préparer une route.</w:t>
      </w:r>
    </w:p>
    <w:p>
      <w:pPr/>
      <w:r>
        <w:rPr>
          <w:lang w:val="fr_FR" w:bidi="fr_FR"/>
        </w:rPr>
      </w:r>
      <w:r>
        <w:rPr>
          <w:b/>
          <w:lang w:val="fr_FR" w:bidi="fr_FR"/>
        </w:rPr>
        <w:t>Le fait que chaque vallée devrait être remplie</w:t>
      </w:r>
      <w:r>
        <w:rPr>
          <w:lang w:val="fr_FR" w:bidi="fr_FR"/>
        </w:rPr>
        <w:t xml:space="preserve"> est une métaphore qui signifie que les vallées doivent être remplies pour que la route soit plate. Vallée fait référence à une région basse entre les collines ou les montagnes. </w:t>
      </w:r>
      <w:r>
        <w:rPr>
          <w:b/>
          <w:lang w:val="fr_FR" w:bidi="fr_FR"/>
        </w:rPr>
        <w:t>Le fait que chaque montagne et chaque colline soit abaissée</w:t>
      </w:r>
      <w:r>
        <w:rPr>
          <w:lang w:val="fr_FR" w:bidi="fr_FR"/>
        </w:rPr>
        <w:t xml:space="preserve"> fait référence au fait de prendre le sol d'une colline ou d'une montagne et de le mettre dans un lieu plus bas pour que la route soit plate. « Abaissée » peut aussi faire référence au fait qu'une personne fière devient humble. Quand il dit que </w:t>
      </w:r>
      <w:r>
        <w:rPr>
          <w:b/>
          <w:lang w:val="fr_FR" w:bidi="fr_FR"/>
        </w:rPr>
        <w:t>la route tordue devrait être rendue droite</w:t>
      </w:r>
      <w:r>
        <w:rPr>
          <w:lang w:val="fr_FR" w:bidi="fr_FR"/>
        </w:rPr>
        <w:t>, cela signifie que la route tordue et sinueuse devrait être faite en ligne droite. Mais cela a aussi la double signification d'une personne tordue qui devient droite. Cela signifie simplement que quelqu'un qui est malhonnête ou injuste devient juste et honnête.</w:t>
      </w:r>
    </w:p>
    <w:p>
      <w:pPr/>
      <w:r>
        <w:rPr>
          <w:lang w:val="fr_FR" w:bidi="fr_FR"/>
        </w:rPr>
      </w:r>
      <w:r>
        <w:rPr>
          <w:lang w:val="fr_FR" w:bidi="fr_FR"/>
        </w:rPr>
        <w:t>Arrêtez-vous et discutez avec votre équipe : comment parlez-vous du fait que les personnes injustes deviennent justes, c'est-à-dire qu'elles ont une bonne relation avec Dieu ? Pouvez-vous parler d'elles comme une route tordue qui devient droite ? Parlez de la façon dont vous traduirez ce langage poétique. Votre langue parle-t-elle parfois de cette façon ? Donnez des exemples de comparaisons que vous utilisez dans votre langue et qui parlent de préparer une route ou un chemin pour faciliter le voyage des gens.</w:t>
      </w:r>
    </w:p>
    <w:p>
      <w:pPr/>
      <w:r>
        <w:rPr>
          <w:lang w:val="fr_FR" w:bidi="fr_FR"/>
        </w:rPr>
      </w:r>
      <w:r>
        <w:rPr>
          <w:b/>
          <w:lang w:val="fr_FR" w:bidi="fr_FR"/>
        </w:rPr>
        <w:t>Les lieux rugueux rendus lisses</w:t>
      </w:r>
      <w:r>
        <w:rPr>
          <w:lang w:val="fr_FR" w:bidi="fr_FR"/>
        </w:rPr>
        <w:t xml:space="preserve"> signifient simplement faire que les routes rugueuses et inégales deviennent lisses et plates. Ésaïe termine sa prophétie en disant que toute l'humanité verra le </w:t>
      </w:r>
      <w:r>
        <w:rPr>
          <w:b/>
          <w:lang w:val="fr_FR" w:bidi="fr_FR"/>
        </w:rPr>
        <w:t>salut de Dieu</w:t>
      </w:r>
      <w:r>
        <w:rPr>
          <w:lang w:val="fr_FR" w:bidi="fr_FR"/>
        </w:rPr>
        <w:t xml:space="preserve">. Tout comme Siméon, Ésaïe utilise le salut pour signifier le Christ. Jésus le Christ était celui que Dieu a nommé pour sauver et délivrer les gens de la puissance que le péché avait dans leur vie et du feu du jugement de Dieu qui ne peut jamais être éteint. Quand les gens voient Jésus, ils verront le salut de Dieu. Le mot </w:t>
      </w:r>
      <w:hyperlink r:id="rId66">
        <w:r>
          <w:rPr>
            <w:lang w:val="fr_FR" w:bidi="fr_FR"/>
          </w:rPr>
          <w:rPr>
            <w:color w:val="0000EE"/>
            <w:u w:val="single"/>
          </w:rPr>
          <w:t>salut</w:t>
        </w:r>
      </w:hyperlink>
      <w:r>
        <w:rPr>
          <w:lang w:val="fr_FR" w:bidi="fr_FR"/>
        </w:rPr>
        <w:t xml:space="preserve"> se trouve dans le glossaire principal. </w:t>
      </w:r>
    </w:p>
    <w:p>
      <w:pPr/>
      <w:r>
        <w:rPr>
          <w:lang w:val="fr_FR" w:bidi="fr_FR"/>
        </w:rPr>
      </w:r>
      <w:r>
        <w:rPr>
          <w:lang w:val="fr_FR" w:bidi="fr_FR"/>
        </w:rPr>
        <w:t xml:space="preserve">Luc finit de relater la prophétie d'Ésaïe. Il commence à raconter l'histoire de Jean sur la façon dont Jean a accompli la prophétie. Comment traduiriez-vous la transition d'une prophétie à un récit historique ? Avez-vous des mots pour montrer que la prophétie s'est arrêtée et que l'histoire a commencé ? Quand Jean parle à la foule, il les appelle une </w:t>
      </w:r>
      <w:r>
        <w:rPr>
          <w:b/>
          <w:lang w:val="fr_FR" w:bidi="fr_FR"/>
        </w:rPr>
        <w:t>couvée de vipères</w:t>
      </w:r>
      <w:r>
        <w:rPr>
          <w:lang w:val="fr_FR" w:bidi="fr_FR"/>
        </w:rPr>
        <w:t>. Cela se traduit par enfants de serpents venimeux. Dans la culture juive, l'expression était une insulte qui laissait entendre que les gens étaient mauvais.</w:t>
      </w:r>
    </w:p>
    <w:p>
      <w:pPr/>
      <w:r>
        <w:rPr>
          <w:lang w:val="fr_FR" w:bidi="fr_FR"/>
        </w:rPr>
      </w:r>
      <w:r>
        <w:rPr>
          <w:lang w:val="fr_FR" w:bidi="fr_FR"/>
        </w:rPr>
        <w:t>Arrêtez-vous et discutez avec votre équipe : comment les serpents sont-ils vus dans votre culture ? Si votre culture ne comprendrait pas le fait que l'expression était une insulte, comment pourriez-vous la changer pour rendre le sens plus clair ?</w:t>
      </w:r>
    </w:p>
    <w:p>
      <w:pPr/>
      <w:r>
        <w:rPr>
          <w:lang w:val="fr_FR" w:bidi="fr_FR"/>
        </w:rPr>
      </w:r>
      <w:r>
        <w:rPr>
          <w:lang w:val="fr_FR" w:bidi="fr_FR"/>
        </w:rPr>
        <w:t xml:space="preserve">Quand Jean demande aux personnes </w:t>
      </w:r>
      <w:r>
        <w:rPr>
          <w:b/>
          <w:lang w:val="fr_FR" w:bidi="fr_FR"/>
        </w:rPr>
        <w:t>qui les a avertis de fuir la colère à venir</w:t>
      </w:r>
      <w:r>
        <w:rPr>
          <w:lang w:val="fr_FR" w:bidi="fr_FR"/>
        </w:rPr>
        <w:t>, c'était une question rhétorique. « La colère à venir » signifie la punition qui est une conséquence de la colère de quelqu'un. Jean laissait entendre que les gens ne venaient que pour être baptisés pour échapper à la punition de Dieu dans l'avenir, et non parce qu'ils s'étaient vraiment repentis. Jean utilise la métaphore des arbres pour parler des gens. Il dit que la vie des gens devrait montrer qu'ils se sont repentis en portant du bon fruit ou de bonnes actions. Beaucoup de Juifs pensaient que parce qu'</w:t>
      </w:r>
      <w:r>
        <w:rPr>
          <w:b/>
          <w:lang w:val="fr_FR" w:bidi="fr_FR"/>
        </w:rPr>
        <w:t>Abraham était leur père</w:t>
      </w:r>
      <w:r>
        <w:rPr>
          <w:lang w:val="fr_FR" w:bidi="fr_FR"/>
        </w:rPr>
        <w:t>, c'est-à-dire leur ancêtre, que cela leur donnait un statut spécial. Jean dit que juste parce qu'ils sont descendants d'</w:t>
      </w:r>
      <w:hyperlink r:id="rId67">
        <w:r>
          <w:rPr>
            <w:lang w:val="fr_FR" w:bidi="fr_FR"/>
          </w:rPr>
          <w:rPr>
            <w:color w:val="0000EE"/>
            <w:u w:val="single"/>
          </w:rPr>
          <w:t>Abraham</w:t>
        </w:r>
      </w:hyperlink>
      <w:r>
        <w:rPr>
          <w:lang w:val="fr_FR" w:bidi="fr_FR"/>
        </w:rPr>
        <w:t xml:space="preserve">, cela ne suffit pas pour échapper au jugement de Dieu. La foule demande à Jean comment montrer qu'ils se sont repentis. Ils l'appellent </w:t>
      </w:r>
      <w:r>
        <w:rPr>
          <w:b/>
          <w:lang w:val="fr_FR" w:bidi="fr_FR"/>
        </w:rPr>
        <w:t>maître</w:t>
      </w:r>
      <w:r>
        <w:rPr>
          <w:lang w:val="fr_FR" w:bidi="fr_FR"/>
        </w:rPr>
        <w:t xml:space="preserve">, ce qui est un titre poli pour un chef religieux juif. Le </w:t>
      </w:r>
      <w:hyperlink r:id="rId68">
        <w:r>
          <w:rPr>
            <w:lang w:val="fr_FR" w:bidi="fr_FR"/>
          </w:rPr>
          <w:rPr>
            <w:color w:val="0000EE"/>
            <w:u w:val="single"/>
          </w:rPr>
          <w:t>mot maître</w:t>
        </w:r>
      </w:hyperlink>
      <w:r>
        <w:rPr>
          <w:lang w:val="fr_FR" w:bidi="fr_FR"/>
        </w:rPr>
        <w:t xml:space="preserve"> se trouve dans le glossaire principal.</w:t>
      </w:r>
    </w:p>
    <w:p>
      <w:pPr/>
      <w:r>
        <w:rPr>
          <w:lang w:val="fr_FR" w:bidi="fr_FR"/>
        </w:rPr>
      </w:r>
      <w:r>
        <w:rPr>
          <w:lang w:val="fr_FR" w:bidi="fr_FR"/>
        </w:rPr>
        <w:t xml:space="preserve">Jean leur dit que s'ils ont une </w:t>
      </w:r>
      <w:r>
        <w:rPr>
          <w:b/>
          <w:lang w:val="fr_FR" w:bidi="fr_FR"/>
        </w:rPr>
        <w:t>tunique</w:t>
      </w:r>
      <w:r>
        <w:rPr>
          <w:lang w:val="fr_FR" w:bidi="fr_FR"/>
        </w:rPr>
        <w:t xml:space="preserve">/manteau supplémentaire, de la donner aux pauvres. Une tunique est un vêtement que portent les hommes et les femmes. Sa traduction la plus proche est chemise. Le mot </w:t>
      </w:r>
      <w:hyperlink r:id="rId69">
        <w:r>
          <w:rPr>
            <w:lang w:val="fr_FR" w:bidi="fr_FR"/>
          </w:rPr>
          <w:rPr>
            <w:color w:val="0000EE"/>
            <w:u w:val="single"/>
          </w:rPr>
          <w:t>tunique/manteau</w:t>
        </w:r>
      </w:hyperlink>
      <w:r>
        <w:rPr>
          <w:lang w:val="fr_FR" w:bidi="fr_FR"/>
        </w:rPr>
        <w:t xml:space="preserve"> se trouve dans le glossaire principal.</w:t>
      </w:r>
    </w:p>
    <w:p>
      <w:pPr/>
      <w:r>
        <w:rPr>
          <w:lang w:val="fr_FR" w:bidi="fr_FR"/>
        </w:rPr>
      </w:r>
      <w:r>
        <w:rPr>
          <w:lang w:val="fr_FR" w:bidi="fr_FR"/>
        </w:rPr>
        <w:t>Arrêtez-vous et montrez à votre équipe une image d'une tunique, si vous ne l'avez pas déjà fait.</w:t>
      </w:r>
    </w:p>
    <w:p>
      <w:pPr/>
      <w:r>
        <w:rPr>
          <w:lang w:val="fr_FR" w:bidi="fr_FR"/>
        </w:rPr>
      </w:r>
      <w:r>
        <w:rPr>
          <w:lang w:val="fr_FR" w:bidi="fr_FR"/>
        </w:rPr>
        <w:t xml:space="preserve">Les collecteurs d'impôts demandent aussi à Jean ce qu'ils devraient faire. </w:t>
      </w:r>
      <w:r>
        <w:rPr>
          <w:b/>
          <w:lang w:val="fr_FR" w:bidi="fr_FR"/>
        </w:rPr>
        <w:t>Les collecteurs d'impôts</w:t>
      </w:r>
      <w:r>
        <w:rPr>
          <w:lang w:val="fr_FR" w:bidi="fr_FR"/>
        </w:rPr>
        <w:t xml:space="preserve"> étaient des hommes juifs qui percevaient de l'argent auprès des gens pour le gouvernement. Ils étaient haïs parce qu'ils travaillaient pour les personnes qui opprimaient les Juifs. Ils étaient aussi connus pour collecter plus d'argent que nécessaire et le garder pour eux-mêmes. Quand Jean dit aux soldats de ne pas </w:t>
      </w:r>
      <w:r>
        <w:rPr>
          <w:b/>
          <w:lang w:val="fr_FR" w:bidi="fr_FR"/>
        </w:rPr>
        <w:t>extorquer de l'argent</w:t>
      </w:r>
      <w:r>
        <w:rPr>
          <w:lang w:val="fr_FR" w:bidi="fr_FR"/>
        </w:rPr>
        <w:t>, ses mots signifient « ne pas secouer violemment ». Il leur disait de ne pas utiliser la violence pour obtenir de l'argent de la part des gens.</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3:15–22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3.15–22.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Luc poursuit son récit à propos de Jean qui baptise dans le désert, de chaque côté du Jourdain. Les foules viennent vers Jean pour être baptisées pour montrer qu'ils se sont repentis et sont revenus vers Dieu.</w:t>
      </w:r>
    </w:p>
    <w:p>
      <w:pPr/>
      <w:r>
        <w:rPr>
          <w:lang w:val="fr_FR" w:bidi="fr_FR"/>
        </w:rPr>
      </w:r>
      <w:r>
        <w:rPr>
          <w:lang w:val="fr_FR" w:bidi="fr_FR"/>
        </w:rPr>
        <w:t>Parce que tout le monde attend avec impatience le Messie, c'est-à-dire le Christ, ils commencent à penser que Jean pourrait être le Messie. Mais Jean leur dit que le Messie est une personne différente qui viendra après lui. Il dit que le Messie aura plus de puissance et d'autorité que lui. Jean leur dit qu'il n'est même pas qualifié pour enlever les sandales du Messie. Dans la culture juive, les esclaves dénouaient les sandales de leur maître. Jean disait qu'il n'est même pas digne d'être l'esclave du Messie.</w:t>
      </w:r>
    </w:p>
    <w:p>
      <w:pPr/>
      <w:r>
        <w:rPr>
          <w:lang w:val="fr_FR" w:bidi="fr_FR"/>
        </w:rPr>
      </w:r>
      <w:r>
        <w:rPr>
          <w:lang w:val="fr_FR" w:bidi="fr_FR"/>
        </w:rPr>
        <w:t>Arrêtez-vous et montrez à votre équipe une image de sandales juives. Les lanières font référence aux cordons qui étaient utilisés pour les attacher.</w:t>
      </w:r>
    </w:p>
    <w:p>
      <w:pPr/>
      <w:r>
        <w:rPr>
          <w:lang w:val="fr_FR" w:bidi="fr_FR"/>
        </w:rPr>
      </w:r>
      <w:r>
        <w:rPr>
          <w:lang w:val="fr_FR" w:bidi="fr_FR"/>
        </w:rPr>
        <w:t>Jean dit aussi que son baptême est différent du baptême du Messie. Son baptême est une manifestation symbolique avec de l'eau. Cela montrait publiquement que quelqu'un s'était repenti. Le baptême du Messie sera dans l'avenir avec le Saint-Esprit et avec le feu. Dans ce contexte, baptiser a une signification similaire à celle de se laver. Le baptême du Messie montrera que les péchés des gens sont purifiés. La déclaration de Jean peut être interprétée de deux manières différentes. Une explication est que le baptême du Messie nettoiera ou purifiera les gens avec le Saint-Esprit et avec le feu. Le baptême du Saint-Esprit signifie que le Saint-Esprit renouvelle et habilite la personne qui le reçoit. Le feu pourrait représenter le raffinement, c'est-à-dire brûler ce qui est impur et garder ce qui est pur. L'autre explication est que le baptême de feu du Messie était séparé du baptême du Saint-Esprit. Le baptême de feu pourrait représenter le jugement de Dieu sur ceux qui n'accueillent pas ses objectifs. Quoi qu'il en soit, Jean est clair sur le fait que son baptême était censé préparer le chemin pour le baptême du Messie.</w:t>
      </w:r>
    </w:p>
    <w:p>
      <w:pPr/>
      <w:r>
        <w:rPr>
          <w:lang w:val="fr_FR" w:bidi="fr_FR"/>
        </w:rPr>
      </w:r>
      <w:r>
        <w:rPr>
          <w:lang w:val="fr_FR" w:bidi="fr_FR"/>
        </w:rPr>
        <w:t xml:space="preserve">Jean utilise ensuite une comparaison d'un agriculteur qui moissonne son grain pour montrer comment le Messie séparerait ceux qui se sont repentis de ceux qui ne l'ont pas fait. Dans la culture juive, les agriculteurs moissonnaient le grain en le battant, c'est-à-dire en roulant quelque chose de lourd dessus. Ils vannaient également le grain. Cela signifie utiliser une grande fourchette pour le jeter dans l'air pour que la paille soit soufflée et que les graines puissent être recueillies sur le sol de battage. Les deux méthodes étaient utilisées pour séparer les graines de la paille et des coques du grain. Une aire de battage était le nom de la zone plate à l'extérieur où les graines étaient séparées. La paille et les coques étaient brûlées avec un feu qui ne s'éteignait pas, pour nettoyer la zone. Jean dit que le feu qui ne s'éteint pas est un feu qui ne peut pas être éteint. Ceci représente la punition éternelle pour ceux qui ne se repentent pas. Jean encourage le peuple à se repentir et à obéir à Dieu. Il leur dit la bonne nouvelle que Dieu envoie le Messie pour les sauver. </w:t>
      </w:r>
    </w:p>
    <w:p>
      <w:pPr/>
      <w:r>
        <w:rPr>
          <w:lang w:val="fr_FR" w:bidi="fr_FR"/>
        </w:rPr>
      </w:r>
      <w:r>
        <w:rPr>
          <w:lang w:val="fr_FR" w:bidi="fr_FR"/>
        </w:rPr>
        <w:t>Arrêtez-vous et montrez à votre équipe une vidéo d'agriculteurs qui utilisent une fourchette à vanner et une aire de battage pour avoir une meilleure idée de comment traduire ce processus. Discutez de la question de savoir si votre culture a un processus similaire à celui-ci pour séparer le bon grain de ce qui doit être mis au rebut.</w:t>
      </w:r>
    </w:p>
    <w:p>
      <w:pPr/>
      <w:r>
        <w:rPr>
          <w:lang w:val="fr_FR" w:bidi="fr_FR"/>
        </w:rPr>
      </w:r>
      <w:r>
        <w:rPr>
          <w:lang w:val="fr_FR" w:bidi="fr_FR"/>
        </w:rPr>
        <w:t>Luc nous dit que Jean a parlé publiquement contre le chef Hérode. Jean dit qu'il péchait en divorçant sa femme et en épousant la femme de son demi-frère, Hérodiade. C'était contraire à la loi de Dieu pour lui de l'épouser. Jean parle aussi de beaucoup d'autres choses qu'Hérode a faites de mal. Hérode ordonne donc que Jean soit enfermé en prison.</w:t>
      </w:r>
    </w:p>
    <w:p>
      <w:pPr/>
      <w:r>
        <w:rPr>
          <w:lang w:val="fr_FR" w:bidi="fr_FR"/>
        </w:rPr>
      </w:r>
      <w:r>
        <w:rPr>
          <w:lang w:val="fr_FR" w:bidi="fr_FR"/>
        </w:rPr>
        <w:t>Vous allez arrêter l'enregistrement et mener une discussion de groupe. Luc ne décrit pas les événements dans l'ordre où ils se sont produits. Tout d'abord, Jean baptise Jésus. Plus tard, Hérode met Jean en prison pour avoir parlé contre lui. Comment expliqueriez-vous clairement à votre auditoire que le baptême de Jésus est venu avant l'arrestation de Jean ? Quand vous racontez une histoire dans votre langue, comment montrez-vous qu'un événement s'est produit avant un autre ? Racontez-vous toujours les événements dans l'ordre ? Ou avez-vous une façon de parler de quelque chose qui s'est produit auparavant ?</w:t>
      </w:r>
    </w:p>
    <w:p>
      <w:pPr/>
      <w:r>
        <w:rPr>
          <w:lang w:val="fr_FR" w:bidi="fr_FR"/>
        </w:rPr>
      </w:r>
      <w:r>
        <w:rPr>
          <w:lang w:val="fr_FR" w:bidi="fr_FR"/>
        </w:rPr>
        <w:t>Un jour, Jean baptise les foules quand Jésus vient pour être baptisé. Jean baptise Jésus. Jésus prie Dieu après son baptême et les cieux s'ouvrent. Le Saint-Esprit descend sous la forme d'une colombe et repose sur Jésus. La voix de Dieu vient des cieux, c'est-à-dire du lieu où vit Dieu. Il dit : « Tu es mon fils. Je t'aime. Je suis heureux de toi. »</w:t>
      </w:r>
    </w:p>
    <w:p>
      <w:pPr/>
      <w:r>
        <w:rPr>
          <w:lang w:val="fr_FR" w:bidi="fr_FR"/>
        </w:rPr>
      </w:r>
      <w:r>
        <w:rPr>
          <w:lang w:val="fr_FR" w:bidi="fr_FR"/>
        </w:rPr>
        <w:t>Arrêtez-vous et montrez à votre équipe une image d'une colombe pour mieux visualiser la façon dont le Saint-Esprit est apparu.</w:t>
      </w:r>
    </w:p>
    <w:p>
      <w:pPr/>
      <w:r>
        <w:rPr>
          <w:lang w:val="fr_FR" w:bidi="fr_FR"/>
        </w:rPr>
      </w:r>
      <w:r>
        <w:rPr>
          <w:lang w:val="fr_FR" w:bidi="fr_FR"/>
        </w:rPr>
        <w:t>Cette histoire montre que Jésus a autorité et pouvoir sur Jean parce que Jean dit qu'il n'est pas digne d'être son esclave. Cela montre le baptême de Jésus quand Dieu parle et confirme que Jésus est son fils qu'il aime.</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les gens demandent si Jean est le Messie et Jean explique les caractéristiques du Messie.</w:t>
      </w:r>
    </w:p>
    <w:p>
      <w:pPr/>
      <w:r>
        <w:rPr>
          <w:lang w:val="fr_FR" w:bidi="fr_FR"/>
        </w:rPr>
      </w:r>
      <w:r>
        <w:rPr>
          <w:b/>
          <w:lang w:val="fr_FR" w:bidi="fr_FR"/>
        </w:rPr>
        <w:t>Deuxième partie :</w:t>
      </w:r>
      <w:r>
        <w:rPr>
          <w:lang w:val="fr_FR" w:bidi="fr_FR"/>
        </w:rPr>
        <w:t xml:space="preserve"> Jésus vient pour être baptisé. Jean le baptise. Dieu dit à Jésus qu'il est son fils et que le Saint-Esprit repose sur lui.</w:t>
      </w:r>
    </w:p>
    <w:p>
      <w:pPr/>
      <w:r>
        <w:rPr>
          <w:lang w:val="fr_FR" w:bidi="fr_FR"/>
        </w:rPr>
      </w:r>
      <w:r>
        <w:rPr>
          <w:b/>
          <w:lang w:val="fr_FR" w:bidi="fr_FR"/>
        </w:rPr>
        <w:t>Troisième partie :</w:t>
      </w:r>
      <w:r>
        <w:rPr>
          <w:lang w:val="fr_FR" w:bidi="fr_FR"/>
        </w:rPr>
        <w:t xml:space="preserve"> Jean critique un chef et est mis en prison pour cette raison.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Des gens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Hérode</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Il est important de noter que les scènes de l'histoire sont réorganisées dans l'ordre chronologique pour rendre cela plus facile au moment de les representer. </w:t>
      </w:r>
    </w:p>
    <w:p>
      <w:pPr/>
      <w:r>
        <w:rPr>
          <w:lang w:val="fr_FR" w:bidi="fr_FR"/>
        </w:rPr>
      </w:r>
      <w:r>
        <w:rPr>
          <w:lang w:val="fr_FR" w:bidi="fr_FR"/>
        </w:rPr>
        <w:t>Les gens attendaient le Messie. Les gens voulaient savoir si Jean était le Messie. Jean explique ce que le Messie fera par comparaison avec ce que fait Jean. Jean baptisait avec de l'eau comme signe de repentance. Mais le Messie baptisera avec le Saint-Esprit et le feu.</w:t>
      </w:r>
    </w:p>
    <w:p>
      <w:pPr/>
      <w:r>
        <w:rPr>
          <w:lang w:val="fr_FR" w:bidi="fr_FR"/>
        </w:rPr>
      </w:r>
      <w:r>
        <w:rPr>
          <w:lang w:val="fr_FR" w:bidi="fr_FR"/>
        </w:rPr>
        <w:t>Il est important de noter que Jean utilise une comparaison entre Jésus et un agriculteur qui sépare le grain et la paille. Jean compare les gens au blé et à la paille. Le blé est très utile de différentes manières. La paille va vers le feu qui ne s'arrête pas. Pour ce qui est de la paille, il n'y a pas moyen de la récupérer. La bonne nouvelle pour les personnes qui écoutaient était que Jésus avait le pouvoir de les épargner du feu.</w:t>
      </w:r>
    </w:p>
    <w:p>
      <w:pPr/>
      <w:r>
        <w:rPr>
          <w:lang w:val="fr_FR" w:bidi="fr_FR"/>
        </w:rPr>
      </w:r>
      <w:r>
        <w:rPr>
          <w:lang w:val="fr_FR" w:bidi="fr_FR"/>
        </w:rPr>
        <w:t>Jésus se fait baptiser par Jean et le Saint-Esprit vient sur Jésus pendant que Jésus prie. Une voix des cieux dit : « Tu es mon fils. Je t'aime. Tu m'apportes une grande joie. »</w:t>
      </w:r>
    </w:p>
    <w:p>
      <w:pPr/>
      <w:r>
        <w:rPr>
          <w:lang w:val="fr_FR" w:bidi="fr_FR"/>
        </w:rPr>
      </w:r>
      <w:r>
        <w:rPr>
          <w:lang w:val="fr_FR" w:bidi="fr_FR"/>
        </w:rPr>
        <w:t>Tout en enseignant, Jean critique ouvertement les actions répréhensibles d'Hérode. Hérode met donc Jean en prison.</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Des gens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Hérode</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Les gens attendaient le Messie. Ils voulaient savoir si Jean était le Messie. Jean explique que le Messie baptisera d'une manière différente de comment Jean le faisait. Jean baptisait dans l'eau pour la repentance. Mais le Messie baptisera avec le Saint-Esprit et avec le feu.</w:t>
      </w:r>
    </w:p>
    <w:p>
      <w:pPr/>
      <w:r>
        <w:rPr>
          <w:lang w:val="fr_FR" w:bidi="fr_FR"/>
        </w:rPr>
      </w:r>
      <w:r>
        <w:rPr>
          <w:lang w:val="fr_FR" w:bidi="fr_FR"/>
        </w:rPr>
        <w:t>Jean explique aussi comment le Messie jugera, en comparant Jésus à un agriculteur qui sépare le blé de la paille, et en jetant la paille dans le feu. Jean avertit les gens du feu qui ne s'éteindra jamais. Jean présente ainsi la bonne nouvelle. La bonne nouvelle est que le Messie aura le pouvoir de les épargner du feu.</w:t>
      </w:r>
    </w:p>
    <w:p>
      <w:pPr/>
      <w:r>
        <w:rPr>
          <w:lang w:val="fr_FR" w:bidi="fr_FR"/>
        </w:rPr>
      </w:r>
      <w:r>
        <w:rPr>
          <w:lang w:val="fr_FR" w:bidi="fr_FR"/>
        </w:rPr>
        <w:t>Arrêtez la représentation : Demandez aux acteurs qui jouent l'auditoire : « Que ressentez-vous ? » Vous entendrez peut-être : « Mais je pensais que Jean était le Messie. » « Confus ». « Dans l'attente ». « Sérieux ». Reprenez la représentation.</w:t>
      </w:r>
    </w:p>
    <w:p>
      <w:pPr/>
      <w:r>
        <w:rPr>
          <w:lang w:val="fr_FR" w:bidi="fr_FR"/>
        </w:rPr>
      </w:r>
      <w:r>
        <w:rPr>
          <w:lang w:val="fr_FR" w:bidi="fr_FR"/>
        </w:rPr>
        <w:t>Jésus se fait baptiser et le Saint-Esprit vient sur Jésus pendant qu'il prie. Une voix des cieux dit : « Tu es mon fils. Je t'aime. Tu m'apportes une grande joie. »</w:t>
      </w:r>
    </w:p>
    <w:p>
      <w:pPr/>
      <w:r>
        <w:rPr>
          <w:lang w:val="fr_FR" w:bidi="fr_FR"/>
        </w:rPr>
      </w:r>
      <w:r>
        <w:rPr>
          <w:lang w:val="fr_FR" w:bidi="fr_FR"/>
        </w:rPr>
        <w:t>Arrêtez la représentation : Demandez à l'acteur qui joue le rôle de Jean : « Que ressentez-vous ? » Vous entendrez peut-être : « Je suis émerveillé. » « C'était Jésus depuis tout ce temps ! » « Je suis honoré ». « Je suis plein d'espoir ». Demandez à la personne qui joue le rôle de Jésus : « Que ressentez-vous ? » Vous entendrez peut-être : « Je suis rempli de l'Esprit ». « Je me sens prêt à commencer mon ministère ». « J'aime mon Père ». « Être avec lui dans les cieux me manque, mais je suis heureux d'obéir ». Reprenez la représentation.</w:t>
      </w:r>
    </w:p>
    <w:p>
      <w:pPr/>
      <w:r>
        <w:rPr>
          <w:lang w:val="fr_FR" w:bidi="fr_FR"/>
        </w:rPr>
      </w:r>
      <w:r>
        <w:rPr>
          <w:lang w:val="fr_FR" w:bidi="fr_FR"/>
        </w:rPr>
        <w:t>Jean critique aussi ouvertement les actions répréhensibles d'Hérode. Hérode met donc Jean en prison.</w:t>
      </w:r>
    </w:p>
    <w:p>
      <w:pPr/>
      <w:r>
        <w:rPr>
          <w:lang w:val="fr_FR" w:bidi="fr_FR"/>
        </w:rPr>
      </w:r>
      <w:r>
        <w:rPr>
          <w:lang w:val="fr_FR" w:bidi="fr_FR"/>
        </w:rPr>
        <w:t>Arrêtez la représentation : Demandez aux acteurs qui jouent le rôle du peuple : « Que ressentez-vous ? » Vous entendrez peut-être : « En colère contre Hérode ». « Inquiet au sujet de Jean ». « Découragé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Les gens se demandaient tous dans leurs </w:t>
      </w:r>
      <w:r>
        <w:rPr>
          <w:b/>
          <w:lang w:val="fr_FR" w:bidi="fr_FR"/>
        </w:rPr>
        <w:t>cœurs</w:t>
      </w:r>
      <w:r>
        <w:rPr>
          <w:lang w:val="fr_FR" w:bidi="fr_FR"/>
        </w:rPr>
        <w:t xml:space="preserve">, c'est-à-dire se posaient la question de savoir si Jean était le </w:t>
      </w:r>
      <w:r>
        <w:rPr>
          <w:b/>
          <w:lang w:val="fr_FR" w:bidi="fr_FR"/>
        </w:rPr>
        <w:t>Christ</w:t>
      </w:r>
      <w:r>
        <w:rPr>
          <w:lang w:val="fr_FR" w:bidi="fr_FR"/>
        </w:rPr>
        <w:t xml:space="preserve">. Assurez-vous de traduire Christ de la même manière que vous l'avez fait dans les passages précédents de Luc. Le mot </w:t>
      </w:r>
      <w:r>
        <w:rPr>
          <w:b/>
          <w:lang w:val="fr_FR" w:bidi="fr_FR"/>
        </w:rPr>
        <w:t>Christ</w:t>
      </w:r>
      <w:r>
        <w:rPr>
          <w:lang w:val="fr_FR" w:bidi="fr_FR"/>
        </w:rPr>
        <w:t xml:space="preserve"> peut être trouvé dans le glossaire principal. Jean leur répond en disant que le Christ était une personne différente qui viendrait après lui. Il aurait une autorité et une puissance plus grandes que celles qu'avait Jean. Jean utilise l'expression </w:t>
      </w:r>
      <w:r>
        <w:rPr>
          <w:b/>
          <w:lang w:val="fr_FR" w:bidi="fr_FR"/>
        </w:rPr>
        <w:t>je ne suis pas digne de dénouer les lanières de ses sandales</w:t>
      </w:r>
      <w:r>
        <w:rPr>
          <w:lang w:val="fr_FR" w:bidi="fr_FR"/>
        </w:rPr>
        <w:t>. Les sandales sont un type de chaussure faite à partir d'un morceau de cuir qui formait le bas de la chaussure. Les lanières étaient des bretelles en cuir qui attachaient une sandale sur le pied d'une personne. Dans la culture juive, les esclaves dénouaient les lanières des sandales de leurs maîtres.</w:t>
      </w:r>
    </w:p>
    <w:p>
      <w:pPr/>
      <w:r>
        <w:rPr>
          <w:lang w:val="fr_FR" w:bidi="fr_FR"/>
        </w:rPr>
      </w:r>
      <w:r>
        <w:rPr>
          <w:lang w:val="fr_FR" w:bidi="fr_FR"/>
        </w:rPr>
        <w:t>Arrêtez-vous et montrez à votre équipe une image de sandales juives si vous ne l'avez pas déjà fait.</w:t>
      </w:r>
    </w:p>
    <w:p>
      <w:pPr/>
      <w:r>
        <w:rPr>
          <w:lang w:val="fr_FR" w:bidi="fr_FR"/>
        </w:rPr>
      </w:r>
      <w:r>
        <w:rPr>
          <w:lang w:val="fr_FR" w:bidi="fr_FR"/>
        </w:rPr>
        <w:t xml:space="preserve">Jean disait que le Christ est tellement plus grand que lui qu'il n'était pas </w:t>
      </w:r>
      <w:r>
        <w:rPr>
          <w:b/>
          <w:lang w:val="fr_FR" w:bidi="fr_FR"/>
        </w:rPr>
        <w:t>digne</w:t>
      </w:r>
      <w:r>
        <w:rPr>
          <w:lang w:val="fr_FR" w:bidi="fr_FR"/>
        </w:rPr>
        <w:t xml:space="preserve"> d'être son esclave. « Digne » signifie qualifié ou adéquat. Jean sent qu'il n'est pas assez important pour mériter l'honneur de servir Jésus. Assurez-vous que votre traduction ne reflète pas le fait que Jean était mauvais ou méchant. « Digne » s'applique au statut de Jean, et non à son caractère.</w:t>
      </w:r>
    </w:p>
    <w:p>
      <w:pPr/>
      <w:r>
        <w:rPr>
          <w:lang w:val="fr_FR" w:bidi="fr_FR"/>
        </w:rPr>
      </w:r>
      <w:r>
        <w:rPr>
          <w:lang w:val="fr_FR" w:bidi="fr_FR"/>
        </w:rPr>
        <w:t xml:space="preserve">Jean dit que la façon dont le Christ baptisait les gens était plus grande que la façon dont lui baptisait les gens. Jean baptise avec de l'eau, mais le Christ baptiserait les gens avec le Saint-Esprit et le feu. Rappelez-vous que le mot baptiser a une signification similaire à celle de laver ou de nettoyer. Dans ce contexte, le mot baptiser est utilisé d'une manière qui laisse entendre que Christ nettoiera ou purifiera les gens à travers son baptême. Le mot </w:t>
      </w:r>
      <w:r>
        <w:rPr>
          <w:b/>
          <w:lang w:val="fr_FR" w:bidi="fr_FR"/>
        </w:rPr>
        <w:t>baptiser</w:t>
      </w:r>
      <w:r>
        <w:rPr>
          <w:lang w:val="fr_FR" w:bidi="fr_FR"/>
        </w:rPr>
        <w:t xml:space="preserve"> se trouve dans le glossaire principal. </w:t>
      </w:r>
      <w:r>
        <w:rPr>
          <w:b/>
          <w:lang w:val="fr_FR" w:bidi="fr_FR"/>
        </w:rPr>
        <w:t>Avec le Saint-Esprit et avec le feu</w:t>
      </w:r>
      <w:r>
        <w:rPr>
          <w:lang w:val="fr_FR" w:bidi="fr_FR"/>
        </w:rPr>
        <w:t xml:space="preserve"> peut être interprété de deux manières différentes. Une explication est que le baptême de Christ nettoiera les gens avec le Saint-Esprit et avec le feu. L'autre explication est que le baptême de feu de Christ était séparé du baptême du Saint-Esprit. Le baptême de feu pourrait représenter le jugement de Dieu sur ceux qui n'accueillent pas ses objectifs. Assurez-vous que votre traduction permette les deux interprétations. Il est aussi important d'utiliser le même terme pour le Saint-Esprit que celui que vous avez utilisé auparavant. </w:t>
      </w:r>
      <w:r>
        <w:rPr>
          <w:b/>
          <w:lang w:val="fr_FR" w:bidi="fr_FR"/>
        </w:rPr>
        <w:t>Saint-Esprit</w:t>
      </w:r>
      <w:r>
        <w:rPr>
          <w:lang w:val="fr_FR" w:bidi="fr_FR"/>
        </w:rPr>
        <w:t xml:space="preserve"> se trouve dans le glossaire principal.</w:t>
      </w:r>
    </w:p>
    <w:p>
      <w:pPr/>
      <w:r>
        <w:rPr>
          <w:lang w:val="fr_FR" w:bidi="fr_FR"/>
        </w:rPr>
      </w:r>
      <w:r>
        <w:rPr>
          <w:lang w:val="fr_FR" w:bidi="fr_FR"/>
        </w:rPr>
        <w:t xml:space="preserve">Jean utilise une métaphore d'un agriculteur qui moissonne du blé pour décrire la façon dont le Christ séparerait les personnes qui se sont repenties de celles qui ne l'ont pas fait. </w:t>
      </w:r>
      <w:r>
        <w:rPr>
          <w:b/>
          <w:lang w:val="fr_FR" w:bidi="fr_FR"/>
        </w:rPr>
        <w:t>Le blé</w:t>
      </w:r>
      <w:r>
        <w:rPr>
          <w:lang w:val="fr_FR" w:bidi="fr_FR"/>
        </w:rPr>
        <w:t xml:space="preserve"> est un type de plante à grain. Il comporte une tige et au-dessus de la tige se trouvent des grappes de graines, qui sont appelées grains de blé. Le </w:t>
      </w:r>
      <w:r>
        <w:rPr>
          <w:b/>
          <w:lang w:val="fr_FR" w:bidi="fr_FR"/>
        </w:rPr>
        <w:t>sol de battage</w:t>
      </w:r>
      <w:r>
        <w:rPr>
          <w:lang w:val="fr_FR" w:bidi="fr_FR"/>
        </w:rPr>
        <w:t xml:space="preserve"> était une zone plate à l'extérieur où le grain était séparé de la paille. Le grain était séparé par un processus appelé le vannage. La </w:t>
      </w:r>
      <w:r>
        <w:rPr>
          <w:b/>
          <w:lang w:val="fr_FR" w:bidi="fr_FR"/>
        </w:rPr>
        <w:t>fourche à vanner</w:t>
      </w:r>
      <w:r>
        <w:rPr>
          <w:lang w:val="fr_FR" w:bidi="fr_FR"/>
        </w:rPr>
        <w:t xml:space="preserve"> était un outil qui ressemblait à une grande fourchette. Elle était utilisée pour jeter du grain dans l'air pour séparer le grain de la paille. La paille était inutile pour la nourriture et était brûlée plus tard. Les graines de grain étaient recueillies et stockées. Tout comme la partie inutile de la plante de blé, les personnes qui ne se repentent pas seront jetées dans le </w:t>
      </w:r>
      <w:r>
        <w:rPr>
          <w:b/>
          <w:lang w:val="fr_FR" w:bidi="fr_FR"/>
        </w:rPr>
        <w:t>feu qui ne s'éteindra pas</w:t>
      </w:r>
      <w:r>
        <w:rPr>
          <w:lang w:val="fr_FR" w:bidi="fr_FR"/>
        </w:rPr>
        <w:t xml:space="preserve">. Ceci représente la punition éternelle pour ceux qui ne se repentent pas. </w:t>
      </w:r>
    </w:p>
    <w:p>
      <w:pPr/>
      <w:r>
        <w:rPr>
          <w:lang w:val="fr_FR" w:bidi="fr_FR"/>
        </w:rPr>
      </w:r>
      <w:r>
        <w:rPr>
          <w:lang w:val="fr_FR" w:bidi="fr_FR"/>
        </w:rPr>
        <w:t>Arrêtez-vous et montrez une image de blé et une image d'une fourche à vanner. Montrez ensuite une vidéo de vannage si vous ne l'avez pas déjà fait. Si les gens dans votre région ne sont pas familiers avec cet outil, il pourrait être préférable de décrire l'action de vanner au lieu de mentionner l'outil.</w:t>
      </w:r>
    </w:p>
    <w:p>
      <w:pPr/>
      <w:r>
        <w:rPr>
          <w:lang w:val="fr_FR" w:bidi="fr_FR"/>
        </w:rPr>
      </w:r>
      <w:r>
        <w:rPr>
          <w:lang w:val="fr_FR" w:bidi="fr_FR"/>
        </w:rPr>
        <w:t xml:space="preserve">Luc dit que Jean dit la </w:t>
      </w:r>
      <w:r>
        <w:rPr>
          <w:b/>
          <w:lang w:val="fr_FR" w:bidi="fr_FR"/>
        </w:rPr>
        <w:t>bonne nouvelle</w:t>
      </w:r>
      <w:r>
        <w:rPr>
          <w:lang w:val="fr_FR" w:bidi="fr_FR"/>
        </w:rPr>
        <w:t xml:space="preserve">. Cela fait référence à la même bonne nouvelle que celle que les anges ont dite aux bergers. C'est le message que Dieu a envoyé Christ pour sauver les gens. </w:t>
      </w:r>
      <w:r>
        <w:rPr>
          <w:b/>
          <w:lang w:val="fr_FR" w:bidi="fr_FR"/>
        </w:rPr>
        <w:t>Bonne nouvelle</w:t>
      </w:r>
      <w:r>
        <w:rPr>
          <w:lang w:val="fr_FR" w:bidi="fr_FR"/>
        </w:rPr>
        <w:t xml:space="preserve"> peut être trouvé dans le glossaire principal. Jean </w:t>
      </w:r>
      <w:r>
        <w:rPr>
          <w:b/>
          <w:lang w:val="fr_FR" w:bidi="fr_FR"/>
        </w:rPr>
        <w:t>reprend</w:t>
      </w:r>
      <w:r>
        <w:rPr>
          <w:lang w:val="fr_FR" w:bidi="fr_FR"/>
        </w:rPr>
        <w:t xml:space="preserve">, c'est-à-dire qu'il dit que ce que faisait le roi Hérode était mauvais. Il dit qu'il est contraire à la loi de Dieu pour le roi d'épouser la femme de son demi-frère. Le tétrarque, le roi Hérode, ordonne que Jean soit mis en prison. </w:t>
      </w:r>
      <w:r>
        <w:rPr>
          <w:b/>
          <w:lang w:val="fr_FR" w:bidi="fr_FR"/>
        </w:rPr>
        <w:t>Tétrarque</w:t>
      </w:r>
      <w:r>
        <w:rPr>
          <w:lang w:val="fr_FR" w:bidi="fr_FR"/>
        </w:rPr>
        <w:t xml:space="preserve"> signifie un chef de gouvernement d'un quart d'une région. Assurez-vous de traduire cela de la même façon que dans les passages précédents. Avant que Jean ne soit envoyé en prison, Jésus vient à Jean pour être baptisé. Luc ne raconte pas ces événements dans l'ordre dans lequel ils se sont produits. Il sera peut-être plus facile dans votre langue de changer l'ordre pour que l'histoire ait plus de sens.</w:t>
      </w:r>
    </w:p>
    <w:p>
      <w:pPr/>
      <w:r>
        <w:rPr>
          <w:lang w:val="fr_FR" w:bidi="fr_FR"/>
        </w:rPr>
      </w:r>
      <w:r>
        <w:rPr>
          <w:lang w:val="fr_FR" w:bidi="fr_FR"/>
        </w:rPr>
        <w:t xml:space="preserve">Après avoir été baptisé, Jésus prie et les cieux sont ouverts. Dans ce contexte, les cieux peuvent avoir la même signification que le ciel. Le Saint-Esprit descend des cieux </w:t>
      </w:r>
      <w:r>
        <w:rPr>
          <w:b/>
          <w:lang w:val="fr_FR" w:bidi="fr_FR"/>
        </w:rPr>
        <w:t>sous une forme corporelle comme une colombe</w:t>
      </w:r>
      <w:r>
        <w:rPr>
          <w:lang w:val="fr_FR" w:bidi="fr_FR"/>
        </w:rPr>
        <w:t xml:space="preserve">. Cela signifie que le Saint-Esprit a pris l'apparence, ou la forme d'une </w:t>
      </w:r>
      <w:r>
        <w:rPr>
          <w:b/>
          <w:lang w:val="fr_FR" w:bidi="fr_FR"/>
        </w:rPr>
        <w:t>colombe</w:t>
      </w:r>
      <w:r>
        <w:rPr>
          <w:lang w:val="fr_FR" w:bidi="fr_FR"/>
        </w:rPr>
        <w:t>, et a reposé sur Jésus.</w:t>
      </w:r>
    </w:p>
    <w:p>
      <w:pPr/>
      <w:r>
        <w:rPr>
          <w:lang w:val="fr_FR" w:bidi="fr_FR"/>
        </w:rPr>
      </w:r>
      <w:r>
        <w:rPr>
          <w:lang w:val="fr_FR" w:bidi="fr_FR"/>
        </w:rPr>
        <w:t>Arrêtez-vous et montrez à votre équipe une image d'une colombe.</w:t>
      </w:r>
    </w:p>
    <w:p>
      <w:pPr/>
      <w:r>
        <w:rPr>
          <w:lang w:val="fr_FR" w:bidi="fr_FR"/>
        </w:rPr>
      </w:r>
      <w:r>
        <w:rPr>
          <w:lang w:val="fr_FR" w:bidi="fr_FR"/>
        </w:rPr>
        <w:t>Quand Luc dit « une voix est descendue des cieux », cela fait référence à la voix de Dieu. Ici le mot cieux fait référence au lieu où vit Dieu. Dieu dit à Jésus : « Tu es mon Fils. Je t'aime. Je suis heureux de toi.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3:15–22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70">
        <w:r>
          <w:rPr>
            <w:lang w:val="fr_FR" w:bidi="fr_FR"/>
          </w:rPr>
          <w:rPr>
            <w:color w:val="0000EE"/>
            <w:u w:val="single"/>
          </w:rPr>
          <w:t>Écouter et Cœur</w:t>
        </w:r>
      </w:hyperlink>
      <w:r>
        <w:rPr>
          <w:lang w:val="fr_FR" w:bidi="fr_FR"/>
        </w:rPr>
        <w:t xml:space="preserve"> (503 KB)</w:t>
      </w:r>
      <w:r>
        <w:rPr>
          <w:lang w:val="fr_FR" w:bidi="fr_FR"/>
        </w:rPr>
      </w:r>
    </w:p>
    <w:p>
      <w:pPr>
        <w:pStyle w:val="ListBullet"/>
        <w:spacing w:line="240" w:lineRule="auto"/>
        <w:ind w:left="720"/>
      </w:pPr>
      <w:r>
        <w:rPr>
          <w:lang w:val="fr_FR" w:bidi="fr_FR"/>
        </w:rPr>
      </w:r>
      <w:hyperlink r:id="rId71">
        <w:r>
          <w:rPr>
            <w:lang w:val="fr_FR" w:bidi="fr_FR"/>
          </w:rPr>
          <w:rPr>
            <w:color w:val="0000EE"/>
            <w:u w:val="single"/>
          </w:rPr>
          <w:t>Planter le Décor</w:t>
        </w:r>
      </w:hyperlink>
      <w:r>
        <w:rPr>
          <w:lang w:val="fr_FR" w:bidi="fr_FR"/>
        </w:rPr>
        <w:t xml:space="preserve"> (4.2 MB)</w:t>
      </w:r>
      <w:r>
        <w:rPr>
          <w:lang w:val="fr_FR" w:bidi="fr_FR"/>
        </w:rPr>
      </w:r>
    </w:p>
    <w:p>
      <w:pPr>
        <w:pStyle w:val="ListBullet"/>
        <w:spacing w:line="240" w:lineRule="auto"/>
        <w:ind w:left="720"/>
      </w:pPr>
      <w:r>
        <w:rPr>
          <w:lang w:val="fr_FR" w:bidi="fr_FR"/>
        </w:rPr>
      </w:r>
      <w:hyperlink r:id="rId72">
        <w:r>
          <w:rPr>
            <w:lang w:val="fr_FR" w:bidi="fr_FR"/>
          </w:rPr>
          <w:rPr>
            <w:color w:val="0000EE"/>
            <w:u w:val="single"/>
          </w:rPr>
          <w:t>Définir les Scènes</w:t>
        </w:r>
      </w:hyperlink>
      <w:r>
        <w:rPr>
          <w:lang w:val="fr_FR" w:bidi="fr_FR"/>
        </w:rPr>
        <w:t xml:space="preserve"> (1.7 MB)</w:t>
      </w:r>
      <w:r>
        <w:rPr>
          <w:lang w:val="fr_FR" w:bidi="fr_FR"/>
        </w:rPr>
      </w:r>
    </w:p>
    <w:p>
      <w:pPr>
        <w:pStyle w:val="ListBullet"/>
        <w:spacing w:line="240" w:lineRule="auto"/>
        <w:ind w:left="720"/>
      </w:pPr>
      <w:r>
        <w:rPr>
          <w:lang w:val="fr_FR" w:bidi="fr_FR"/>
        </w:rPr>
      </w:r>
      <w:hyperlink r:id="rId73">
        <w:r>
          <w:rPr>
            <w:lang w:val="fr_FR" w:bidi="fr_FR"/>
          </w:rPr>
          <w:rPr>
            <w:color w:val="0000EE"/>
            <w:u w:val="single"/>
          </w:rPr>
          <w:t>Intégration du Texte</w:t>
        </w:r>
      </w:hyperlink>
      <w:r>
        <w:rPr>
          <w:lang w:val="fr_FR" w:bidi="fr_FR"/>
        </w:rPr>
        <w:t xml:space="preserve"> (2.0 MB)</w:t>
      </w:r>
      <w:r>
        <w:rPr>
          <w:lang w:val="fr_FR" w:bidi="fr_FR"/>
        </w:rPr>
      </w:r>
    </w:p>
    <w:p>
      <w:pPr>
        <w:pStyle w:val="ListBullet"/>
        <w:spacing w:line="240" w:lineRule="auto"/>
        <w:ind w:left="720"/>
      </w:pPr>
      <w:r>
        <w:rPr>
          <w:lang w:val="fr_FR" w:bidi="fr_FR"/>
        </w:rPr>
      </w:r>
      <w:hyperlink r:id="rId74">
        <w:r>
          <w:rPr>
            <w:lang w:val="fr_FR" w:bidi="fr_FR"/>
          </w:rPr>
          <w:rPr>
            <w:color w:val="0000EE"/>
            <w:u w:val="single"/>
          </w:rPr>
          <w:t>Combler les Lacunes</w:t>
        </w:r>
      </w:hyperlink>
      <w:r>
        <w:rPr>
          <w:lang w:val="fr_FR" w:bidi="fr_FR"/>
        </w:rPr>
        <w:t xml:space="preserve"> (3.9 MB)</w:t>
      </w:r>
      <w:r>
        <w:rPr>
          <w:lang w:val="fr_FR" w:bidi="fr_FR"/>
        </w:rPr>
      </w:r>
    </w:p>
    <w:p>
      <w:pPr>
        <w:pStyle w:val="ListBullet"/>
        <w:spacing w:line="240" w:lineRule="auto"/>
        <w:ind w:left="720"/>
      </w:pPr>
      <w:r>
        <w:rPr>
          <w:lang w:val="fr_FR" w:bidi="fr_FR"/>
        </w:rPr>
      </w:r>
      <w:hyperlink r:id="rId75">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Luc 3:23–38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1.26–38.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Quand Jésus a été baptisé, le Saint-Esprit lui a donné le pouvoir et Dieu l'a approuvé. Mais Luc décide de faire une pause dans le récit. Luc donne la généalogie de Jésus comme une autre preuve que Jésus est le Fils de Dieu.</w:t>
      </w:r>
    </w:p>
    <w:p>
      <w:pPr/>
      <w:r>
        <w:rPr>
          <w:lang w:val="fr_FR" w:bidi="fr_FR"/>
        </w:rPr>
      </w:r>
      <w:r>
        <w:rPr>
          <w:lang w:val="fr_FR" w:bidi="fr_FR"/>
        </w:rPr>
        <w:t>Luc dit que Jésus avait environ 30 ans quand il « commença son ministère ». Ceci signifie qu'il commence à enseigner publiquement concernant Dieu. Dans la culture juive, l'âge de 30 ans représente la maturité.</w:t>
      </w:r>
    </w:p>
    <w:p>
      <w:pPr/>
      <w:r>
        <w:rPr>
          <w:lang w:val="fr_FR" w:bidi="fr_FR"/>
        </w:rPr>
      </w:r>
      <w:r>
        <w:rPr>
          <w:lang w:val="fr_FR" w:bidi="fr_FR"/>
        </w:rPr>
        <w:t>Luc donne ensuite la généalogie de Jésus, c'est-à-dire une liste de ses ancêtres. Il fait cela pour montrer que Jésus est le Fils de Dieu. Ce terme fait référence à la relation spéciale entre Jésus et Dieu. Les généalogies étaient importantes dans la culture juive parce qu'elles démontraient à quelle famille appartenait une personne. Ils pouvaient aussi être utilisés pour déterminer l'héritage. Luc dit que Jésus était « comme on le croyait, le fils de Joseph » parce que Joseph n'est pas son père biologique. Luc sait que l'identité de Jésus en tant que Fils de Dieu n'a pas besoin de remonter à Joseph. L'identité de Jésus est basée sur le fait qu'il a été conçu par la puissance du Saint-Esprit. La généalogie humaine était une autre manière de montrer que Jésus était non seulement le Fils de Dieu, mais qu'il était uni à l'humanité.</w:t>
      </w:r>
    </w:p>
    <w:p>
      <w:pPr/>
      <w:r>
        <w:rPr>
          <w:lang w:val="fr_FR" w:bidi="fr_FR"/>
        </w:rPr>
      </w:r>
      <w:r>
        <w:rPr>
          <w:lang w:val="fr_FR" w:bidi="fr_FR"/>
        </w:rPr>
        <w:t>Arrêtez-vous et discutez avec votre équipe. Comment votre culture voit-elle les généalogies ? Quelle est la façon la plus naturelle de présenter une généalogie dans votre culture ? Utilisez ce modèle pour présenter la généalogie de Jésus.</w:t>
      </w:r>
    </w:p>
    <w:p>
      <w:pPr/>
      <w:r>
        <w:rPr>
          <w:lang w:val="fr_FR" w:bidi="fr_FR"/>
        </w:rPr>
      </w:r>
      <w:r>
        <w:rPr>
          <w:lang w:val="fr_FR" w:bidi="fr_FR"/>
        </w:rPr>
        <w:t>Luc poursuit en démontrant que Jésus est le Messie, le Sauveur promis, en énumérant Abraham et David comme ses ancêtres. Ces deux hommes étaient importants pour les Juifs. Dieu avait conclu une alliance, ou promesse à son peuple, avec Abraham et le Messie serait un descendant de David. Jésus est donc enraciné dans la promesse de Dieu et accomplit la prophétie concernant le Messie.</w:t>
      </w:r>
    </w:p>
    <w:p>
      <w:pPr/>
      <w:r>
        <w:rPr>
          <w:lang w:val="fr_FR" w:bidi="fr_FR"/>
        </w:rPr>
      </w:r>
      <w:r>
        <w:rPr>
          <w:lang w:val="fr_FR" w:bidi="fr_FR"/>
        </w:rPr>
        <w:t>Luc fait remonter les ancêtres de Jésus jusqu'à Adam, que Luc dit être le fils de Dieu. Adam n'est pas le fils de Dieu de la même façon que les gens sur la liste étaient les fils de leurs pères. Luc dit qu'Adam était le fils de Dieu parce que Dieu l'a créé. Cela complète la liste des ancêtres de Jésus chez Luc.</w:t>
      </w:r>
    </w:p>
    <w:p>
      <w:pPr/>
      <w:r>
        <w:rPr>
          <w:lang w:val="fr_FR" w:bidi="fr_FR"/>
        </w:rPr>
      </w:r>
      <w:r>
        <w:rPr>
          <w:lang w:val="fr_FR" w:bidi="fr_FR"/>
        </w:rPr>
        <w:t>La généalogie de Luc démontre que Jésus était le Fils de Dieu en faisant remonter ses ancêtres jusqu'à Adam.</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Joseph écoute les bergers, Siméon et Anne parler de l'avenir de Jésus.</w:t>
      </w:r>
    </w:p>
    <w:p>
      <w:pPr/>
      <w:r>
        <w:rPr>
          <w:lang w:val="fr_FR" w:bidi="fr_FR"/>
        </w:rPr>
      </w:r>
      <w:r>
        <w:rPr>
          <w:b/>
          <w:lang w:val="fr_FR" w:bidi="fr_FR"/>
        </w:rPr>
        <w:t>Deuxième partie :</w:t>
      </w:r>
      <w:r>
        <w:rPr>
          <w:lang w:val="fr_FR" w:bidi="fr_FR"/>
        </w:rPr>
        <w:t xml:space="preserve"> Dieu promet à David que l'un de ses descendants régnera pour toujours.</w:t>
      </w:r>
    </w:p>
    <w:p>
      <w:pPr/>
      <w:r>
        <w:rPr>
          <w:lang w:val="fr_FR" w:bidi="fr_FR"/>
        </w:rPr>
      </w:r>
      <w:r>
        <w:rPr>
          <w:b/>
          <w:lang w:val="fr_FR" w:bidi="fr_FR"/>
        </w:rPr>
        <w:t>Troisième partie :</w:t>
      </w:r>
      <w:r>
        <w:rPr>
          <w:lang w:val="fr_FR" w:bidi="fr_FR"/>
        </w:rPr>
        <w:t xml:space="preserve"> Dieu promet à Abraham que ses descendants deviendront un seul peuple et qu'il aura une terre mise à part pour eux.</w:t>
      </w:r>
    </w:p>
    <w:p>
      <w:pPr/>
      <w:r>
        <w:rPr>
          <w:lang w:val="fr_FR" w:bidi="fr_FR"/>
        </w:rPr>
      </w:r>
      <w:r>
        <w:rPr>
          <w:b/>
          <w:lang w:val="fr_FR" w:bidi="fr_FR"/>
        </w:rPr>
        <w:t>Quatrième partie :</w:t>
      </w:r>
      <w:r>
        <w:rPr>
          <w:lang w:val="fr_FR" w:bidi="fr_FR"/>
        </w:rPr>
        <w:t xml:space="preserve"> Dieu donne la vie à Adam.</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Théophile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Abraham</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Luc parle de chacun des ancêtres de Jésus à Théophile. Il fait cela pour montrer que Jésus était le Fils de Dieu. Les scènes sont divisées en quatre parties. Chaque scène explique un peu plus concernant un personnage spécifique.</w:t>
      </w:r>
    </w:p>
    <w:p>
      <w:pPr/>
      <w:r>
        <w:rPr>
          <w:lang w:val="fr_FR" w:bidi="fr_FR"/>
        </w:rPr>
      </w:r>
      <w:r>
        <w:rPr>
          <w:lang w:val="fr_FR" w:bidi="fr_FR"/>
        </w:rPr>
        <w:t>Luc explique que le père de Jésus était Joseph.</w:t>
      </w:r>
    </w:p>
    <w:p>
      <w:pPr/>
      <w:r>
        <w:rPr>
          <w:lang w:val="fr_FR" w:bidi="fr_FR"/>
        </w:rPr>
      </w:r>
      <w:r>
        <w:rPr>
          <w:lang w:val="fr_FR" w:bidi="fr_FR"/>
        </w:rPr>
        <w:t>Soulignez l'importance de Joseph en écoutant différentes personnes lui dire qui Jésus deviendra.</w:t>
      </w:r>
    </w:p>
    <w:p>
      <w:pPr/>
      <w:r>
        <w:rPr>
          <w:lang w:val="fr_FR" w:bidi="fr_FR"/>
        </w:rPr>
      </w:r>
      <w:r>
        <w:rPr>
          <w:lang w:val="fr_FR" w:bidi="fr_FR"/>
        </w:rPr>
        <w:t>Luc poursuit la lignée des ancêtres de Jésus. David est un ancêtre de Joseph.</w:t>
      </w:r>
    </w:p>
    <w:p>
      <w:pPr/>
      <w:r>
        <w:rPr>
          <w:lang w:val="fr_FR" w:bidi="fr_FR"/>
        </w:rPr>
      </w:r>
      <w:r>
        <w:rPr>
          <w:lang w:val="fr_FR" w:bidi="fr_FR"/>
        </w:rPr>
        <w:t>Soulignez la promesse de Dieu à David selon laquelle son royaume sera éternel. Dieu dit qu'un roi viendra de ses descendants. Dieu dit que le règne de ce roi à venir n'aura jamais de fin.</w:t>
      </w:r>
    </w:p>
    <w:p>
      <w:pPr/>
      <w:r>
        <w:rPr>
          <w:lang w:val="fr_FR" w:bidi="fr_FR"/>
        </w:rPr>
      </w:r>
      <w:r>
        <w:rPr>
          <w:lang w:val="fr_FR" w:bidi="fr_FR"/>
        </w:rPr>
        <w:t>Luc poursuit la lignée des ancêtres. Abraham est un ancêtre de David.</w:t>
      </w:r>
    </w:p>
    <w:p>
      <w:pPr/>
      <w:r>
        <w:rPr>
          <w:lang w:val="fr_FR" w:bidi="fr_FR"/>
        </w:rPr>
      </w:r>
      <w:r>
        <w:rPr>
          <w:lang w:val="fr_FR" w:bidi="fr_FR"/>
        </w:rPr>
        <w:t>Soulignez lorsque Dieu promet beaucoup de descendants à Abraham. Plus que les étoiles ! Dieu dit qu'ils deviendront un seul peuple et qu'ils prendront possession d'une terre mise à part pour eux.</w:t>
      </w:r>
    </w:p>
    <w:p>
      <w:pPr/>
      <w:r>
        <w:rPr>
          <w:lang w:val="fr_FR" w:bidi="fr_FR"/>
        </w:rPr>
      </w:r>
      <w:r>
        <w:rPr>
          <w:lang w:val="fr_FR" w:bidi="fr_FR"/>
        </w:rPr>
        <w:t>Luc poursuit la lignée des ancêtres. Adam est un ancêtre d'Abraham.</w:t>
      </w:r>
    </w:p>
    <w:p>
      <w:pPr/>
      <w:r>
        <w:rPr>
          <w:lang w:val="fr_FR" w:bidi="fr_FR"/>
        </w:rPr>
      </w:r>
      <w:r>
        <w:rPr>
          <w:lang w:val="fr_FR" w:bidi="fr_FR"/>
        </w:rPr>
        <w:t>Soulignez le fait que Dieu a façonné et donné vie à Adam. Adam devient comme un fils pour Dieu parce que Dieu le crée.</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Théophile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Abraham</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Luc qui énumère la lignée des ancêtres de Jésus jusqu'à Théophile. Luc fait cela pour démontrer que Jésus est le Fils de Dieu. Les autres acteurs représentent des ancêtres spécifiques. Ces ancêtres mettent en évidence des passages des promesses de Dieu au sujet du Messie, ou du Sauveur promis.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Luc est celui qui parle de chaque ancêtre. Son auditoire est Théophile.</w:t>
      </w:r>
    </w:p>
    <w:p>
      <w:pPr/>
      <w:r>
        <w:rPr>
          <w:lang w:val="fr_FR" w:bidi="fr_FR"/>
        </w:rPr>
      </w:r>
      <w:r>
        <w:rPr>
          <w:lang w:val="fr_FR" w:bidi="fr_FR"/>
        </w:rPr>
        <w:t>Représentez Luc qui énumère la lignée des ancêtres de Jésus à Théophile. Le père de Jésus était Joseph. Joseph a entendu parler de l'avenir de Jésus de la part de différentes sources.</w:t>
      </w:r>
    </w:p>
    <w:p>
      <w:pPr/>
      <w:r>
        <w:rPr>
          <w:lang w:val="fr_FR" w:bidi="fr_FR"/>
        </w:rPr>
      </w:r>
      <w:r>
        <w:rPr>
          <w:lang w:val="fr_FR" w:bidi="fr_FR"/>
        </w:rPr>
        <w:t>Luc continue de parler de la lignée des ancêtres. David est un ancêtre de Joseph. Dieu promet à David que son royaume sera éternel. Dieu dit qu'un roi viendra de ses descendants. Le règne de ce roi à venir n'aura jamais de fin.</w:t>
      </w:r>
    </w:p>
    <w:p>
      <w:pPr/>
      <w:r>
        <w:rPr>
          <w:lang w:val="fr_FR" w:bidi="fr_FR"/>
        </w:rPr>
      </w:r>
      <w:r>
        <w:rPr>
          <w:lang w:val="fr_FR" w:bidi="fr_FR"/>
        </w:rPr>
        <w:t>Luc continue de parler de la lignée des ancêtres. Abraham est un ancêtre de David.</w:t>
      </w:r>
    </w:p>
    <w:p>
      <w:pPr/>
      <w:r>
        <w:rPr>
          <w:lang w:val="fr_FR" w:bidi="fr_FR"/>
        </w:rPr>
      </w:r>
      <w:r>
        <w:rPr>
          <w:lang w:val="fr_FR" w:bidi="fr_FR"/>
        </w:rPr>
        <w:t>Dieu promet à Abraham plus de descendants que les étoiles. Ses descendants deviendront un seul peuple et ils prendront possession d'une terre mise à part pour eux.</w:t>
      </w:r>
    </w:p>
    <w:p>
      <w:pPr/>
      <w:r>
        <w:rPr>
          <w:lang w:val="fr_FR" w:bidi="fr_FR"/>
        </w:rPr>
      </w:r>
      <w:r>
        <w:rPr>
          <w:lang w:val="fr_FR" w:bidi="fr_FR"/>
        </w:rPr>
        <w:t>Luc continue de parler de la lignée des ancêtres. Adam est un ancêtre d'Abraham.</w:t>
      </w:r>
    </w:p>
    <w:p>
      <w:pPr/>
      <w:r>
        <w:rPr>
          <w:lang w:val="fr_FR" w:bidi="fr_FR"/>
        </w:rPr>
      </w:r>
      <w:r>
        <w:rPr>
          <w:lang w:val="fr_FR" w:bidi="fr_FR"/>
        </w:rPr>
        <w:t>Dieu façonne Adam et lui insuffle la vie. Adam a accès à tous les arbres. Dieu lui dit de se reproduire et de remplir la terre. Adam désobéit. Adam est séparé de Dieu et ne peut pas revenir dans le jardin.</w:t>
      </w:r>
    </w:p>
    <w:p>
      <w:pPr/>
      <w:r>
        <w:rPr>
          <w:lang w:val="fr_FR" w:bidi="fr_FR"/>
        </w:rPr>
      </w:r>
      <w:r>
        <w:rPr>
          <w:lang w:val="fr_FR" w:bidi="fr_FR"/>
        </w:rPr>
        <w:t>Arrêtez la représentation : Demandez à la personne qui joue le rôle de Luc : « Que ressentez-vous ? » Vous allez peut-être entendre : « Tout est lié », « Tout cela n'est qu'une seule et même histoire ». Demandez à la personne qui joue le rôle de Théophile : « Que ressentez-vous ? » Vous allez peut-être entendre : « Tout indique que Jésus est le Messie », « Intrigué », « Je veux en entendre plus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Alors que Jésus a environ 30 ans, il commence à enseigner au sujet de Dieu. Luc fait une pause dans son récit pour donner la généalogie de Jésus, c'est-à-dire une liste de ses ancêtres. Luc utilise l'expression </w:t>
      </w:r>
      <w:r>
        <w:rPr>
          <w:b/>
          <w:lang w:val="fr_FR" w:bidi="fr_FR"/>
        </w:rPr>
        <w:t>« étant fils de »</w:t>
      </w:r>
      <w:r>
        <w:rPr>
          <w:lang w:val="fr_FR" w:bidi="fr_FR"/>
        </w:rPr>
        <w:t xml:space="preserve"> dans sa liste pour signifier qu'une personne était le fils de son père. Cette signification est implicite après sa première utilisation dans le lien entre Jésus et Joseph. Fils peut aussi signifier petit-fils ou descendant. Les exégètes ne sont pas sûrs de quelle est le lien exact entre chaque personne sur la liste.</w:t>
      </w:r>
    </w:p>
    <w:p>
      <w:pPr/>
      <w:r>
        <w:rPr>
          <w:lang w:val="fr_FR" w:bidi="fr_FR"/>
        </w:rPr>
      </w:r>
      <w:r>
        <w:rPr>
          <w:lang w:val="fr_FR" w:bidi="fr_FR"/>
        </w:rPr>
        <w:t xml:space="preserve">Quand Luc dit </w:t>
      </w:r>
      <w:r>
        <w:rPr>
          <w:b/>
          <w:lang w:val="fr_FR" w:bidi="fr_FR"/>
        </w:rPr>
        <w:t>comme on le croyait</w:t>
      </w:r>
      <w:r>
        <w:rPr>
          <w:lang w:val="fr_FR" w:bidi="fr_FR"/>
        </w:rPr>
        <w:t>, concernant Joseph, il veut dire que Joseph n'était pas le père biologique de Jésus, mais son père légal. Marie était vierge quand Jésus est né. Certaines personnes savaient peut-être que Jésus avait été conçu par le Saint-Esprit, mais d'autres pensaient peut-être qu'il était le fils de Joseph.</w:t>
      </w:r>
    </w:p>
    <w:p>
      <w:pPr/>
      <w:r>
        <w:rPr>
          <w:lang w:val="fr_FR" w:bidi="fr_FR"/>
        </w:rPr>
      </w:r>
      <w:r>
        <w:rPr>
          <w:lang w:val="fr_FR" w:bidi="fr_FR"/>
        </w:rPr>
        <w:t xml:space="preserve">Luc mentionne le </w:t>
      </w:r>
      <w:r>
        <w:rPr>
          <w:b/>
          <w:lang w:val="fr_FR" w:bidi="fr_FR"/>
        </w:rPr>
        <w:t>fils de Ram</w:t>
      </w:r>
      <w:r>
        <w:rPr>
          <w:lang w:val="fr_FR" w:bidi="fr_FR"/>
        </w:rPr>
        <w:t>. Dans certaines traductions, cela est répertorié comme deux ancêtres. Fils d'Admin, fils d'Arni. Il est recommandé d'utiliser le fils d'Arni. Cependant, si la langue nationale principale de votre région utilise la référence à deux ancêtres, vous pouvez alors choisir de le garder intact.</w:t>
      </w:r>
    </w:p>
    <w:p>
      <w:pPr/>
      <w:r>
        <w:rPr>
          <w:lang w:val="fr_FR" w:bidi="fr_FR"/>
        </w:rPr>
      </w:r>
      <w:r>
        <w:rPr>
          <w:lang w:val="fr_FR" w:bidi="fr_FR"/>
        </w:rPr>
        <w:t xml:space="preserve">Luc fait remonter les ancêtres de Jésus jusqu'à Adam. Il appelle Adam le </w:t>
      </w:r>
      <w:r>
        <w:rPr>
          <w:b/>
          <w:lang w:val="fr_FR" w:bidi="fr_FR"/>
        </w:rPr>
        <w:t>fils de Dieu</w:t>
      </w:r>
      <w:r>
        <w:rPr>
          <w:lang w:val="fr_FR" w:bidi="fr_FR"/>
        </w:rPr>
        <w:t xml:space="preserve">. La relation entre Adam et Dieu était différente du reste des personnes sur la liste. Cette formulation fait référence à Dieu comme créateur d'Adam. Luc montre à travers les ancêtres que Jésus est le Fils de Dieu. Le terme </w:t>
      </w:r>
      <w:r>
        <w:rPr>
          <w:b/>
          <w:lang w:val="fr_FR" w:bidi="fr_FR"/>
        </w:rPr>
        <w:t>Fils de Dieu</w:t>
      </w:r>
      <w:r>
        <w:rPr>
          <w:lang w:val="fr_FR" w:bidi="fr_FR"/>
        </w:rPr>
        <w:t xml:space="preserve"> est utilisé pour la nation d'Israël, pour les anges et pour les rois qui étaient les descendants du roi David. Luc utilise ce titre pour démontrer que Jésus a la même nature que Dieu. Leur relation spéciale est similaire à celle entre un père humain et un fils. Jésus est le Fils et Dieu est son Père. Avant que Jésus ne soit né, il existait déjà dans l'éternité comme le Fils de son Père. Le mot </w:t>
      </w:r>
      <w:r>
        <w:rPr>
          <w:lang w:val="fr_FR" w:bidi="fr_FR"/>
        </w:rPr>
        <w:t>Fils de Dieu</w:t>
      </w:r>
      <w:r>
        <w:rPr>
          <w:lang w:val="fr_FR" w:bidi="fr_FR"/>
        </w:rPr>
        <w:t xml:space="preserve"> peut être trouvé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3:23–38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76">
        <w:r>
          <w:rPr>
            <w:lang w:val="fr_FR" w:bidi="fr_FR"/>
          </w:rPr>
          <w:rPr>
            <w:color w:val="0000EE"/>
            <w:u w:val="single"/>
          </w:rPr>
          <w:t>Écouter et Cœur</w:t>
        </w:r>
      </w:hyperlink>
      <w:r>
        <w:rPr>
          <w:lang w:val="fr_FR" w:bidi="fr_FR"/>
        </w:rPr>
        <w:t xml:space="preserve"> (490 KB)</w:t>
      </w:r>
      <w:r>
        <w:rPr>
          <w:lang w:val="fr_FR" w:bidi="fr_FR"/>
        </w:rPr>
      </w:r>
    </w:p>
    <w:p>
      <w:pPr>
        <w:pStyle w:val="ListBullet"/>
        <w:spacing w:line="240" w:lineRule="auto"/>
        <w:ind w:left="720"/>
      </w:pPr>
      <w:r>
        <w:rPr>
          <w:lang w:val="fr_FR" w:bidi="fr_FR"/>
        </w:rPr>
      </w:r>
      <w:hyperlink r:id="rId77">
        <w:r>
          <w:rPr>
            <w:lang w:val="fr_FR" w:bidi="fr_FR"/>
          </w:rPr>
          <w:rPr>
            <w:color w:val="0000EE"/>
            <w:u w:val="single"/>
          </w:rPr>
          <w:t>Planter le Décor</w:t>
        </w:r>
      </w:hyperlink>
      <w:r>
        <w:rPr>
          <w:lang w:val="fr_FR" w:bidi="fr_FR"/>
        </w:rPr>
        <w:t xml:space="preserve"> (1.4 MB)</w:t>
      </w:r>
      <w:r>
        <w:rPr>
          <w:lang w:val="fr_FR" w:bidi="fr_FR"/>
        </w:rPr>
      </w:r>
    </w:p>
    <w:p>
      <w:pPr>
        <w:pStyle w:val="ListBullet"/>
        <w:spacing w:line="240" w:lineRule="auto"/>
        <w:ind w:left="720"/>
      </w:pPr>
      <w:r>
        <w:rPr>
          <w:lang w:val="fr_FR" w:bidi="fr_FR"/>
        </w:rPr>
      </w:r>
      <w:hyperlink r:id="rId78">
        <w:r>
          <w:rPr>
            <w:lang w:val="fr_FR" w:bidi="fr_FR"/>
          </w:rPr>
          <w:rPr>
            <w:color w:val="0000EE"/>
            <w:u w:val="single"/>
          </w:rPr>
          <w:t>Définir les Scènes</w:t>
        </w:r>
      </w:hyperlink>
      <w:r>
        <w:rPr>
          <w:lang w:val="fr_FR" w:bidi="fr_FR"/>
        </w:rPr>
        <w:t xml:space="preserve"> (1.7 MB)</w:t>
      </w:r>
      <w:r>
        <w:rPr>
          <w:lang w:val="fr_FR" w:bidi="fr_FR"/>
        </w:rPr>
      </w:r>
    </w:p>
    <w:p>
      <w:pPr>
        <w:pStyle w:val="ListBullet"/>
        <w:spacing w:line="240" w:lineRule="auto"/>
        <w:ind w:left="720"/>
      </w:pPr>
      <w:r>
        <w:rPr>
          <w:lang w:val="fr_FR" w:bidi="fr_FR"/>
        </w:rPr>
      </w:r>
      <w:hyperlink r:id="rId79">
        <w:r>
          <w:rPr>
            <w:lang w:val="fr_FR" w:bidi="fr_FR"/>
          </w:rPr>
          <w:rPr>
            <w:color w:val="0000EE"/>
            <w:u w:val="single"/>
          </w:rPr>
          <w:t>Intégration du Texte</w:t>
        </w:r>
      </w:hyperlink>
      <w:r>
        <w:rPr>
          <w:lang w:val="fr_FR" w:bidi="fr_FR"/>
        </w:rPr>
        <w:t xml:space="preserve"> (1.9 MB)</w:t>
      </w:r>
      <w:r>
        <w:rPr>
          <w:lang w:val="fr_FR" w:bidi="fr_FR"/>
        </w:rPr>
      </w:r>
    </w:p>
    <w:p>
      <w:pPr>
        <w:pStyle w:val="ListBullet"/>
        <w:spacing w:line="240" w:lineRule="auto"/>
        <w:ind w:left="720"/>
      </w:pPr>
      <w:r>
        <w:rPr>
          <w:lang w:val="fr_FR" w:bidi="fr_FR"/>
        </w:rPr>
      </w:r>
      <w:hyperlink r:id="rId80">
        <w:r>
          <w:rPr>
            <w:lang w:val="fr_FR" w:bidi="fr_FR"/>
          </w:rPr>
          <w:rPr>
            <w:color w:val="0000EE"/>
            <w:u w:val="single"/>
          </w:rPr>
          <w:t>Combler les Lacunes</w:t>
        </w:r>
      </w:hyperlink>
      <w:r>
        <w:rPr>
          <w:lang w:val="fr_FR" w:bidi="fr_FR"/>
        </w:rPr>
        <w:t xml:space="preserve"> (1.6 MB)</w:t>
      </w:r>
      <w:r>
        <w:rPr>
          <w:lang w:val="fr_FR" w:bidi="fr_FR"/>
        </w:rPr>
      </w:r>
    </w:p>
    <w:p>
      <w:pPr>
        <w:pStyle w:val="ListBullet"/>
        <w:spacing w:line="240" w:lineRule="auto"/>
        <w:ind w:left="720"/>
      </w:pPr>
      <w:r>
        <w:rPr>
          <w:lang w:val="fr_FR" w:bidi="fr_FR"/>
        </w:rPr>
      </w:r>
      <w:hyperlink r:id="rId81">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Luc 4:1–13</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4.1–13.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Après le baptême de Jésus par Jean, Luc fait une pause pour nous donner la généalogie de Jésus. Il a montré que Jésus était le Fils de Dieu. Dans ce passage, Luc continue son récit de la vie de Jésus après qu'il ait quitté le fleuve Jourdain.</w:t>
      </w:r>
    </w:p>
    <w:p>
      <w:pPr/>
      <w:r>
        <w:rPr>
          <w:lang w:val="fr_FR" w:bidi="fr_FR"/>
        </w:rPr>
      </w:r>
      <w:r>
        <w:rPr>
          <w:lang w:val="fr_FR" w:bidi="fr_FR"/>
        </w:rPr>
        <w:t>Ce récit est similaire à un autre récit avec lequel les Juifs étaient très familiers. Il s'agit de l'histoire de l'épreuve d'Israël dans le désert. Les deux récits montrent Dieu qui conduit dans le désert, ils incluent le nombre 40 et le « fils » de Dieu est mis à l'épreuve. Israël, ou les Juifs, étaient aussi appelés le fils de Dieu. Dieu a permis à Israël de passer de nombreux jours sans nourriture. Il leur avait demandé d'adorer Dieu seul. Dieu a aussi dit à Israël de ne pas mettre Dieu à l'épreuve, mais ils lui ont désobéi dans les trois tentations. La différence que Luc souligne est que Jésus réussit là où Israël a échoué.</w:t>
      </w:r>
    </w:p>
    <w:p>
      <w:pPr/>
      <w:r>
        <w:rPr>
          <w:lang w:val="fr_FR" w:bidi="fr_FR"/>
        </w:rPr>
      </w:r>
      <w:r>
        <w:rPr>
          <w:lang w:val="fr_FR" w:bidi="fr_FR"/>
        </w:rPr>
        <w:t>Montrez à vos traducteurs une image du désert pour mieux comprendre où ce récit se déroule.</w:t>
      </w:r>
    </w:p>
    <w:p>
      <w:pPr/>
      <w:r>
        <w:rPr>
          <w:lang w:val="fr_FR" w:bidi="fr_FR"/>
        </w:rPr>
      </w:r>
      <w:r>
        <w:rPr>
          <w:lang w:val="fr_FR" w:bidi="fr_FR"/>
        </w:rPr>
        <w:t>Luc nous dit que Jésus est rempli du Saint-Esprit après son baptême. Cela signifie que l'Esprit de Dieu était avec Jésus et lui a donné le pouvoir de faire ce que Dieu voulait qu'il fasse. Le Saint-Esprit le conduit du fleuve Jourdain au désert.</w:t>
      </w:r>
    </w:p>
    <w:p>
      <w:pPr/>
      <w:r>
        <w:rPr>
          <w:lang w:val="fr_FR" w:bidi="fr_FR"/>
        </w:rPr>
      </w:r>
      <w:r>
        <w:rPr>
          <w:lang w:val="fr_FR" w:bidi="fr_FR"/>
        </w:rPr>
        <w:t>Arrêtez et montrez à votre équipe une carte de l'endroit où le fleuve Jourdain et le désert sont situés. Vous pouvez aussi montrer à votre équipe de traducteurs une image de ce à quoi ressemblait le désert.</w:t>
      </w:r>
    </w:p>
    <w:p>
      <w:pPr/>
      <w:r>
        <w:rPr>
          <w:lang w:val="fr_FR" w:bidi="fr_FR"/>
        </w:rPr>
      </w:r>
      <w:r>
        <w:rPr>
          <w:lang w:val="fr_FR" w:bidi="fr_FR"/>
        </w:rPr>
        <w:t>Le diable apparaît et tente Jésus pendant quarante jours pendant qu'il est dans le désert. Le diable se réfère à Satan. Il est le chef ou le leader de tous les mauvais esprits. Son nom en hébreu signifie ennemi parce qu'il est l'ennemi de Dieu et du peuple de Dieu. « Tenter » fait référence au fait d'essayer de persuader Jésus de faire ce que Dieu ne voulait pas qu'il fasse. Le diable dit à Jésus qu'il sera récompensé pour avoir péché, mais il ment. Le diable ment pour essayer de piéger Jésus et de le conduire à pécher.</w:t>
      </w:r>
    </w:p>
    <w:p>
      <w:pPr/>
      <w:r>
        <w:rPr>
          <w:lang w:val="fr_FR" w:bidi="fr_FR"/>
        </w:rPr>
      </w:r>
      <w:r>
        <w:rPr>
          <w:lang w:val="fr_FR" w:bidi="fr_FR"/>
        </w:rPr>
        <w:t>Arrêtez-vous et discutez avec votre équipe : Comment le chef des mauvais esprits est-il vu dans votre culture ? Comment le chef des mauvais esprits interagit-il avec les gens? En quoi cela est-il différent de la façon dont le diable est décrit ici ?</w:t>
      </w:r>
    </w:p>
    <w:p>
      <w:pPr/>
      <w:r>
        <w:rPr>
          <w:lang w:val="fr_FR" w:bidi="fr_FR"/>
        </w:rPr>
      </w:r>
      <w:r>
        <w:rPr>
          <w:lang w:val="fr_FR" w:bidi="fr_FR"/>
        </w:rPr>
        <w:t>Jésus ne mange pas pendant quarante jours pendant qu'il est tenté. Il a donc très faim. Le diable met Jésus au défi de prouver qu'il est le Fils de Dieu en transformant une pierre en un morceau de pain. Ici, Fils de Dieu est un titre qui signifie que Jésus a la même nature que Dieu. Cela exprime leur relation comme similaire à la relation humaine entre un père et un fils. Avant que Jésus ne soit né, il existait déjà dans l'éternité comme le Fils de Dieu, son Père. Quand le diable dit : « Si tu es le Fils de Dieu », il défie Jésus de prouver qui il est en accomplissant quelque chose de surnaturel. Il voulait que Jésus pourvoie à ses besoins au lieu de faire confiance à la provision de Dieu.</w:t>
      </w:r>
    </w:p>
    <w:p>
      <w:pPr/>
      <w:r>
        <w:rPr>
          <w:lang w:val="fr_FR" w:bidi="fr_FR"/>
        </w:rPr>
      </w:r>
      <w:r>
        <w:rPr>
          <w:lang w:val="fr_FR" w:bidi="fr_FR"/>
        </w:rPr>
        <w:t>Jésus répond au diable en citant des passages hébreux tirés du Deutéronome. Le Deutéronome était l'un des livres écrits par Moïse. Dans le Deutéronome, il est écrit que l'homme ne vit pas de pain seulement. Cela signifie qu'il y a quelque chose de plus important que la nourriture. La nourriture seule ne donne pas la vraie vie. Le diable essaie donc de tenter Jésus d'une façon différente.</w:t>
      </w:r>
    </w:p>
    <w:p>
      <w:pPr/>
      <w:r>
        <w:rPr>
          <w:lang w:val="fr_FR" w:bidi="fr_FR"/>
        </w:rPr>
      </w:r>
      <w:r>
        <w:rPr>
          <w:lang w:val="fr_FR" w:bidi="fr_FR"/>
        </w:rPr>
        <w:t>Le diable emmène Jésus vers un endroit élevé. Il montre à Jésus toutes les nations et tous les royaumes du monde en un seul moment. C'était un événement surnaturel. Le diable dit à Jésus qu'il lui donnera l'autorité, ou le droit de régner, sur toutes les nations. Il promet que Jésus recevra la gloire et la grandeur de toutes les nations. Le diable dit qu'il peut donner cette autorité à Jésus parce qu'elle lui a été donnée. Il ne dit pas qui lui a donné cette autorité, seulement qu'il peut la donner à qui il veut. C'était un autre mensonge. Le diable dit à Jésus qu'il ne lui donnera cette autorité que si Jésus l'adore. Adorer signifie se prosterner devant quelqu'un par respect ou par humilité. Le diable veut prendre le contrôle sur Jésus.</w:t>
      </w:r>
    </w:p>
    <w:p>
      <w:pPr/>
      <w:r>
        <w:rPr>
          <w:lang w:val="fr_FR" w:bidi="fr_FR"/>
        </w:rPr>
      </w:r>
      <w:r>
        <w:rPr>
          <w:lang w:val="fr_FR" w:bidi="fr_FR"/>
        </w:rPr>
        <w:t>Arrêtez et montrez à votre équipe une image du lieu élevé où Satan a emmené Jésus.</w:t>
      </w:r>
    </w:p>
    <w:p>
      <w:pPr/>
      <w:r>
        <w:rPr>
          <w:lang w:val="fr_FR" w:bidi="fr_FR"/>
        </w:rPr>
      </w:r>
      <w:r>
        <w:rPr>
          <w:lang w:val="fr_FR" w:bidi="fr_FR"/>
        </w:rPr>
        <w:t>Jésus répond en citant à nouveau un passage de l'Écriture tiré du Deutéronome. Il dit qu'on ne doit adorer que le Seigneur, notre Dieu, et ne servir que lui. Ici, « adorer » signifie se prosterner avec respect et « servir » signifie faire des actes d'adoration pour honorer Dieu. Le mot « Seigneur » désigne quelqu'un qui a autorité sur quelqu'un ou quelque chose. La réponse de Jésus montre qu'il refusait de faire ce que le diable voulait qu'il fasse. Jésus dit qu'il adorera Dieu seul.</w:t>
      </w:r>
    </w:p>
    <w:p>
      <w:pPr/>
      <w:r>
        <w:rPr>
          <w:lang w:val="fr_FR" w:bidi="fr_FR"/>
        </w:rPr>
      </w:r>
      <w:r>
        <w:rPr>
          <w:lang w:val="fr_FR" w:bidi="fr_FR"/>
        </w:rPr>
        <w:t>Le diable tente donc Jésus d'une façon différente. Cette fois-ci, il emmène Jésus à Jérusalem. Il le conduit au Temple, ou lieu d'adoration, et le place dans la partie la plus haute du Temple. Il s'agissait de l'une des tours du mur extérieur. Elle mesurait 150 m de haut. C'était assez haut pour que, si quelqu'un en sautait, il serait gravement blessé. Le diable conteste à nouveau que Jésus est vraiment le Fils de Dieu. Il dit à Jésus que s'il est vraiment le Fils de Dieu, il peut sauter du Temple et ne pas être blessé. Seulement cette fois-ci, le diable cite les Écritures hébraïques, avec un passage du livre des Psaumes. Il dit que les anges empêcheront Jésus d'être blessé. Le contexte de ce verset est celui d'anges qui soutiennent quelqu'un dans leurs mains pour qu'il ne trébuche pas sur des rochers quand il marche. Cela empêcherait quelqu'un de tomber et d'être blessé. Le diable applique ce verset à Jésus. Il dit que si Jésus saute du Temple, les anges l'empêcheraient d'être blessé sur les rochers en dessous.</w:t>
      </w:r>
    </w:p>
    <w:p>
      <w:pPr/>
      <w:r>
        <w:rPr>
          <w:lang w:val="fr_FR" w:bidi="fr_FR"/>
        </w:rPr>
      </w:r>
      <w:r>
        <w:rPr>
          <w:lang w:val="fr_FR" w:bidi="fr_FR"/>
        </w:rPr>
        <w:t>Montrez à vos traducteurs une image de la tour du Temple pour comprendre à quel point elle était haute.</w:t>
      </w:r>
    </w:p>
    <w:p>
      <w:pPr/>
      <w:r>
        <w:rPr>
          <w:lang w:val="fr_FR" w:bidi="fr_FR"/>
        </w:rPr>
      </w:r>
      <w:r>
        <w:rPr>
          <w:lang w:val="fr_FR" w:bidi="fr_FR"/>
        </w:rPr>
        <w:t>Jésus répond de la même façon qu'auparavant. Il cite des passages du Deutéronome. Il dit au diable « Tu ne tenteras point le Seigneur, ton Dieu. » Sauter du haut du Temple était un péché parce que cela mettait Dieu à l'épreuve. Jésus aurait testé la fidélité de Dieu en prouvant que Dieu le sauverait.</w:t>
      </w:r>
    </w:p>
    <w:p>
      <w:pPr/>
      <w:r>
        <w:rPr>
          <w:lang w:val="fr_FR" w:bidi="fr_FR"/>
        </w:rPr>
      </w:r>
      <w:r>
        <w:rPr>
          <w:lang w:val="fr_FR" w:bidi="fr_FR"/>
        </w:rPr>
        <w:t>Le diable quitte Jésus après avoir fini de l'éprouver. Il ne part que pendant un court moment jusqu'à ce qu'une meilleure occasion de mettre Jésus à l'épreuve à nouveau se présente. Le fait que Jésus soit tenté est important dans la culture juive. Dans la tradition juive, la loyauté à Dieu est prouvée par des épreuves et des tentations. Ce passage démontre l'obéissance de Jésus à Dieu.</w:t>
      </w:r>
    </w:p>
    <w:p>
      <w:pPr/>
      <w:r>
        <w:rPr>
          <w:lang w:val="fr_FR" w:bidi="fr_FR"/>
        </w:rPr>
      </w:r>
      <w:r>
        <w:rPr>
          <w:lang w:val="fr_FR" w:bidi="fr_FR"/>
        </w:rPr>
        <w:t>Ce passage est important parce qu'il montre Jésus en train de vaincre les tentations du diable alors qu'il est tenté de pécher de trois manières différentes. Les trois fois, Jésus ne fait pas ce que le diable veut qu'il fasse. Jésus démontre son obéissance fidèle à Dieu, ce qui le prépare à un ministère public.</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est rempli du Saint-Esprit. Le Saint-Esprit conduit Jésus dans le désert. Le diable tente Jésus pendant quarante jours dans le désert.</w:t>
      </w:r>
    </w:p>
    <w:p>
      <w:pPr/>
      <w:r>
        <w:rPr>
          <w:lang w:val="fr_FR" w:bidi="fr_FR"/>
        </w:rPr>
      </w:r>
      <w:r>
        <w:rPr>
          <w:b/>
          <w:lang w:val="fr_FR" w:bidi="fr_FR"/>
        </w:rPr>
        <w:t>Deuxième partie :</w:t>
      </w:r>
      <w:r>
        <w:rPr>
          <w:lang w:val="fr_FR" w:bidi="fr_FR"/>
        </w:rPr>
        <w:t xml:space="preserve"> Jésus a faim. Le diable tente Jésus de prouver son identité de Fils de Dieu en transformant une pierre en pain. Jésus ne fait pas ce que le diable veut qu'il fasse.</w:t>
      </w:r>
    </w:p>
    <w:p>
      <w:pPr/>
      <w:r>
        <w:rPr>
          <w:lang w:val="fr_FR" w:bidi="fr_FR"/>
        </w:rPr>
      </w:r>
      <w:r>
        <w:rPr>
          <w:b/>
          <w:lang w:val="fr_FR" w:bidi="fr_FR"/>
        </w:rPr>
        <w:t>Troisième partie :</w:t>
      </w:r>
      <w:r>
        <w:rPr>
          <w:lang w:val="fr_FR" w:bidi="fr_FR"/>
        </w:rPr>
        <w:t xml:space="preserve"> Le diable offre à Jésus le contrôle de tous les royaumes du monde si Jésus l'adore. Jésus ne fait pas ce que le diable veut qu'il fasse.</w:t>
      </w:r>
    </w:p>
    <w:p>
      <w:pPr/>
      <w:r>
        <w:rPr>
          <w:lang w:val="fr_FR" w:bidi="fr_FR"/>
        </w:rPr>
      </w:r>
      <w:r>
        <w:rPr>
          <w:b/>
          <w:lang w:val="fr_FR" w:bidi="fr_FR"/>
        </w:rPr>
        <w:t>Quatrième partie :</w:t>
      </w:r>
      <w:r>
        <w:rPr>
          <w:lang w:val="fr_FR" w:bidi="fr_FR"/>
        </w:rPr>
        <w:t xml:space="preserve"> Le diable emmène Jésus à Jérusalem. Il veut que Jésus éprouve Dieu en sautant du Temple, sachant que Jésus ne serait pas blessé. Jésus ne fait pas ce que le diable veut qu'il fasse.</w:t>
      </w:r>
    </w:p>
    <w:p>
      <w:pPr/>
      <w:r>
        <w:rPr>
          <w:lang w:val="fr_FR" w:bidi="fr_FR"/>
        </w:rPr>
      </w:r>
      <w:r>
        <w:rPr>
          <w:b/>
          <w:lang w:val="fr_FR" w:bidi="fr_FR"/>
        </w:rPr>
        <w:t>Cinquième partie :</w:t>
      </w:r>
      <w:r>
        <w:rPr>
          <w:lang w:val="fr_FR" w:bidi="fr_FR"/>
        </w:rPr>
        <w:t xml:space="preserve"> Le diable part.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Le Saint-Esprit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vient d'être baptisé. Une voix du ciel a dit : « Tu es mon fils. Je t'aime."</w:t>
      </w:r>
    </w:p>
    <w:p>
      <w:pPr/>
      <w:r>
        <w:rPr>
          <w:lang w:val="fr_FR" w:bidi="fr_FR"/>
        </w:rPr>
      </w:r>
      <w:r>
        <w:rPr>
          <w:lang w:val="fr_FR" w:bidi="fr_FR"/>
        </w:rPr>
        <w:t>Il est aussi important de noter que pendant que Jésus était dans le désert, le diable l'a emmené vers un endroit élevé. Ce récit ne mentionne pas comment cela s'est produit. Mais d'une manière ou d'une autre, le diable montre tous les royaumes de la terre. Cela peut être montré comme un événement surnaturel. Encore une fois, le diable emmène Jésus vers une partie élevée du Temple à Jérusalem. L'initiateur de ces actions est le diable.</w:t>
      </w:r>
    </w:p>
    <w:p>
      <w:pPr/>
      <w:r>
        <w:rPr>
          <w:lang w:val="fr_FR" w:bidi="fr_FR"/>
        </w:rPr>
      </w:r>
      <w:r>
        <w:rPr>
          <w:lang w:val="fr_FR" w:bidi="fr_FR"/>
        </w:rPr>
        <w:t>Jésus a le Saint-Esprit avec lui. Le Saint-Esprit conduit Jésus à aller dans le désert. Dans le désert, Jésus ne mange pas pendant quarante jours. Jésus a faim, de plus en plus. Le diable apparaît et tente Jésus. Le diable demande à Jésus de montrer que Jésus est vraiment le Fils de Dieu en transformant une pierre en pain. Jésus répond en citant des passages de l'Écriture : « L'Homme ne vivra pas de pain seulement. »</w:t>
      </w:r>
    </w:p>
    <w:p>
      <w:pPr/>
      <w:r>
        <w:rPr>
          <w:lang w:val="fr_FR" w:bidi="fr_FR"/>
        </w:rPr>
      </w:r>
      <w:r>
        <w:rPr>
          <w:lang w:val="fr_FR" w:bidi="fr_FR"/>
        </w:rPr>
        <w:t>Le diable emmène Jésus vers un endroit élevé. Le diable montre à Jésus tous les royaumes de la terre. Le diable offre à Jésus l'autorité sur toutes les nations. Le diable demande à Jésus de l'adorer en échange de la gloire des royaumes du monde. Jésus répond en citant des passages : « Tu adoreras le Seigneur, ton Dieu, et tu le serviras lui seul. »</w:t>
      </w:r>
    </w:p>
    <w:p>
      <w:pPr/>
      <w:r>
        <w:rPr>
          <w:lang w:val="fr_FR" w:bidi="fr_FR"/>
        </w:rPr>
      </w:r>
      <w:r>
        <w:rPr>
          <w:lang w:val="fr_FR" w:bidi="fr_FR"/>
        </w:rPr>
        <w:t>Le diable emmène Jésus vers la partie la plus haute du Temple à Jérusalem. Encore une fois, le diable demande à Jésus de montrer que Jésus est le Fils de Dieu en sautant du Temple sans être blessé. Le diable cite des passages qui disent que les anges protégeront Jésus. Le diable fait cela pour essayer de convaincre Jésus. Jésus répond en citant des passages de l'Écriture et en disant « Tu ne tenteras point le Seigneur, ton Dieu. »</w:t>
      </w:r>
    </w:p>
    <w:p>
      <w:pPr/>
      <w:r>
        <w:rPr>
          <w:lang w:val="fr_FR" w:bidi="fr_FR"/>
        </w:rPr>
      </w:r>
      <w:r>
        <w:rPr>
          <w:lang w:val="fr_FR" w:bidi="fr_FR"/>
        </w:rPr>
        <w:t>Après que Jésus ait prouvé son obéissance à Dieu, le diable arrête de le tenter. Le diable part jusqu'à la prochaine occasion de tenter Jésus.</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Le Saint-Esprit</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 fait que cela se produit juste après que la voix du ciel ait dit « Tu es mon fils. Je t'aime."</w:t>
      </w:r>
    </w:p>
    <w:p>
      <w:pPr/>
      <w:r>
        <w:rPr>
          <w:lang w:val="fr_FR" w:bidi="fr_FR"/>
        </w:rPr>
      </w:r>
      <w:r>
        <w:rPr>
          <w:lang w:val="fr_FR" w:bidi="fr_FR"/>
        </w:rPr>
        <w:t>Assurez-vous que l'équipe représente le fait que Jésus a été dans le désert pendant quarante jours. Le diable tente Jésus pendant ces quarante jours et Jésus ne mange rien.</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 fait que Jésus est rempli du Saint-Esprit. Le Saint-Esprit conduit Jésus dans le désert. Jésus ne mange pas pendant quarante jours. Jésus a faim.</w:t>
      </w:r>
    </w:p>
    <w:p>
      <w:pPr/>
      <w:r>
        <w:rPr>
          <w:lang w:val="fr_FR" w:bidi="fr_FR"/>
        </w:rPr>
      </w:r>
      <w:r>
        <w:rPr>
          <w:lang w:val="fr_FR" w:bidi="fr_FR"/>
        </w:rPr>
        <w:t>Arrêtez l'action : Demandez à l'acteur qui joue le rôle de Jésus : « Que ressentez-vous ? » Vous entendrez peut-être des choses comme : « Je suis fatigué et j'ai faim», « Je suis prêt à retourner en ville », « Mon Père est fidèle ». Reprenez la représentation.</w:t>
      </w:r>
    </w:p>
    <w:p>
      <w:pPr/>
      <w:r>
        <w:rPr>
          <w:lang w:val="fr_FR" w:bidi="fr_FR"/>
        </w:rPr>
      </w:r>
      <w:r>
        <w:rPr>
          <w:lang w:val="fr_FR" w:bidi="fr_FR"/>
        </w:rPr>
        <w:t>Le diable apparaît et tente Jésus. Le diable demande à Jésus de montrer que Jésus est le Fils de Dieu en transformant une pierre en pain. Jésus répond en citant des passages de l'Écriture : « L'Homme ne vivra pas de pain seulement. »</w:t>
      </w:r>
    </w:p>
    <w:p>
      <w:pPr/>
      <w:r>
        <w:rPr>
          <w:lang w:val="fr_FR" w:bidi="fr_FR"/>
        </w:rPr>
      </w:r>
      <w:r>
        <w:rPr>
          <w:lang w:val="fr_FR" w:bidi="fr_FR"/>
        </w:rPr>
        <w:t>Arrêtez la représentation : Demandez à l'acteur qui joue le rôle de Jésus : « Que ressentez-vous ? » Vous entendrez peut-être des choses comme : « J'ai entendu la voix de mon Père. Je sais que je suis le Fils de Dieu », « Je me sens attaqué », « J'ai besoin de me concentrer sur les Écritures pour lui résister. » Reprenez la représentation.</w:t>
      </w:r>
    </w:p>
    <w:p>
      <w:pPr/>
      <w:r>
        <w:rPr>
          <w:lang w:val="fr_FR" w:bidi="fr_FR"/>
        </w:rPr>
      </w:r>
      <w:r>
        <w:rPr>
          <w:lang w:val="fr_FR" w:bidi="fr_FR"/>
        </w:rPr>
        <w:t>Le diable emmène Jésus vers un endroit élevé. Le diable demande à Jésus de l'adorer en échange de la gloire des royaumes sur terre. Jésus répond en citant des passages : « Tu adoreras le Seigneur, ton Dieu, et tu le serviras lui seul. »</w:t>
      </w:r>
    </w:p>
    <w:p>
      <w:pPr/>
      <w:r>
        <w:rPr>
          <w:lang w:val="fr_FR" w:bidi="fr_FR"/>
        </w:rPr>
      </w:r>
      <w:r>
        <w:rPr>
          <w:lang w:val="fr_FR" w:bidi="fr_FR"/>
        </w:rPr>
        <w:t>Arrêtez la représentation. Demandez à la personne qui joue le rôle du diable : « Que ressentez-vous ? » Vous entendrez peut-être des choses comme : « Je pensais que je l'avais eu cette fois-ci », « Pourquoi Jésus ne veut-il pas la gloire des royaumes ? » « Je ne peux pas gagner contre les Écritures. » Reprenez la représentation.</w:t>
      </w:r>
    </w:p>
    <w:p>
      <w:pPr/>
      <w:r>
        <w:rPr>
          <w:lang w:val="fr_FR" w:bidi="fr_FR"/>
        </w:rPr>
      </w:r>
      <w:r>
        <w:rPr>
          <w:lang w:val="fr_FR" w:bidi="fr_FR"/>
        </w:rPr>
        <w:t>Le diable emmène Jésus vers la partie la plus haute du Temple à Jérusalem. Encore une fois, le diable demande à Jésus de montrer que Jésus est le Fils de Dieu en sautant du Temple sans être blessé. Le diable cite des passages qui disent que les anges protégeront Jésus. Le diable fait cela pour essayer de convaincre Jésus de sauter. Jésus répond en citant des passages de l'Écriture et en disant « Tu ne tenteras point le Seigneur, ton Dieu. »</w:t>
      </w:r>
    </w:p>
    <w:p>
      <w:pPr/>
      <w:r>
        <w:rPr>
          <w:lang w:val="fr_FR" w:bidi="fr_FR"/>
        </w:rPr>
      </w:r>
      <w:r>
        <w:rPr>
          <w:lang w:val="fr_FR" w:bidi="fr_FR"/>
        </w:rPr>
        <w:t>Arrêtez la représentation. Demandez à la personne qui joue le rôle du diable : « Que ressentez-vous ? » Vous allez peut-être entendre des choses comme : « Jésus est déterminé à prouver qu'il est vraiment le Fils de Dieu », « Il sait que les promesses de Dieu sont vraies », « Frustré ». Demandez à la personne qui joue le rôle de Jésus : « Que ressentez-vous ? » Vous entendrez peut-être des choses comme : « Je suis tellement reconnaissant pour la force de mon Père », « Je sais qu'il n'a pas fini d'essayer de me tenter », « Prêt à manger et à me reposer ». Reprenez la représentation.</w:t>
      </w:r>
    </w:p>
    <w:p>
      <w:pPr/>
      <w:r>
        <w:rPr>
          <w:lang w:val="fr_FR" w:bidi="fr_FR"/>
        </w:rPr>
      </w:r>
      <w:r>
        <w:rPr>
          <w:lang w:val="fr_FR" w:bidi="fr_FR"/>
        </w:rPr>
        <w:t>Jésus prouve son obéissance à Dieu. Le diable arrête de tenter Jésus. Le diable part jusqu'à la prochaine occasion de tenter Jésus.</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revient du fleuve Jourdain rempli du </w:t>
      </w:r>
      <w:r>
        <w:rPr>
          <w:b/>
          <w:lang w:val="fr_FR" w:bidi="fr_FR"/>
        </w:rPr>
        <w:t>Saint-Esprit</w:t>
      </w:r>
      <w:r>
        <w:rPr>
          <w:lang w:val="fr_FR" w:bidi="fr_FR"/>
        </w:rPr>
        <w:t xml:space="preserve">. Assurez-vous de traduire le Saint-Esprit de la même manière que dans les passages précédents de Luc. Le </w:t>
      </w:r>
      <w:r>
        <w:rPr>
          <w:b/>
          <w:lang w:val="fr_FR" w:bidi="fr_FR"/>
        </w:rPr>
        <w:t>Saint-Esprit</w:t>
      </w:r>
      <w:r>
        <w:rPr>
          <w:lang w:val="fr_FR" w:bidi="fr_FR"/>
        </w:rPr>
        <w:t xml:space="preserve"> peut être trouvé dans le glossaire principal. Ce récit est une continuation du baptême de Jésus.</w:t>
      </w:r>
    </w:p>
    <w:p>
      <w:pPr/>
      <w:r>
        <w:rPr>
          <w:lang w:val="fr_FR" w:bidi="fr_FR"/>
        </w:rPr>
      </w:r>
      <w:r>
        <w:rPr>
          <w:lang w:val="fr_FR" w:bidi="fr_FR"/>
        </w:rPr>
        <w:t>Il sera peut-être plus naturel dans votre langue de montrer cela par une transition comme : « Après que Jean ait baptisé Jésus », l'Esprit conduit Jésus dans le désert.</w:t>
      </w:r>
    </w:p>
    <w:p>
      <w:pPr/>
      <w:r>
        <w:rPr>
          <w:lang w:val="fr_FR" w:bidi="fr_FR"/>
        </w:rPr>
      </w:r>
      <w:r>
        <w:rPr>
          <w:lang w:val="fr_FR" w:bidi="fr_FR"/>
        </w:rPr>
        <w:t xml:space="preserve">Jésus est tenté pendant quarante jours par le diable pendant qu'il est dans le </w:t>
      </w:r>
      <w:r>
        <w:rPr>
          <w:b/>
          <w:lang w:val="fr_FR" w:bidi="fr_FR"/>
        </w:rPr>
        <w:t>désert</w:t>
      </w:r>
      <w:r>
        <w:rPr>
          <w:lang w:val="fr_FR" w:bidi="fr_FR"/>
        </w:rPr>
        <w:t xml:space="preserve">. Utilisez la même traduction pour le désert que celle que vous avez utilisée auparavant. Le mot </w:t>
      </w:r>
      <w:r>
        <w:rPr>
          <w:b/>
          <w:lang w:val="fr_FR" w:bidi="fr_FR"/>
        </w:rPr>
        <w:t>désert</w:t>
      </w:r>
      <w:r>
        <w:rPr>
          <w:lang w:val="fr_FR" w:bidi="fr_FR"/>
        </w:rPr>
        <w:t xml:space="preserve"> peut être trouvé dans le glossaire principal. Le </w:t>
      </w:r>
      <w:r>
        <w:rPr>
          <w:b/>
          <w:lang w:val="fr_FR" w:bidi="fr_FR"/>
        </w:rPr>
        <w:t>diable</w:t>
      </w:r>
      <w:r>
        <w:rPr>
          <w:lang w:val="fr_FR" w:bidi="fr_FR"/>
        </w:rPr>
        <w:t xml:space="preserve"> se réfère à Satan. Ce nom fait référence à l'être spirituel que Dieu a créé. Il est le chef des êtres spirituels mauvais qui ont décidé de se rebeller contre Dieu. Il est l'ennemi de Dieu et du peuple de Dieu. Le </w:t>
      </w:r>
      <w:r>
        <w:rPr>
          <w:b/>
          <w:lang w:val="fr_FR" w:bidi="fr_FR"/>
        </w:rPr>
        <w:t>diable</w:t>
      </w:r>
      <w:r>
        <w:rPr>
          <w:lang w:val="fr_FR" w:bidi="fr_FR"/>
        </w:rPr>
        <w:t xml:space="preserve"> ou </w:t>
      </w:r>
      <w:r>
        <w:rPr>
          <w:b/>
          <w:lang w:val="fr_FR" w:bidi="fr_FR"/>
        </w:rPr>
        <w:t>Satan</w:t>
      </w:r>
      <w:r>
        <w:rPr>
          <w:lang w:val="fr_FR" w:bidi="fr_FR"/>
        </w:rPr>
        <w:t xml:space="preserve"> peut être trouvé dans le glossaire principal.</w:t>
      </w:r>
    </w:p>
    <w:p>
      <w:pPr/>
      <w:r>
        <w:rPr>
          <w:lang w:val="fr_FR" w:bidi="fr_FR"/>
        </w:rPr>
      </w:r>
      <w:r>
        <w:rPr>
          <w:lang w:val="fr_FR" w:bidi="fr_FR"/>
        </w:rPr>
        <w:t>Discutez avec vos traducteurs du meilleur terme pour Satan. Vous devrez peut-être décrire le nom Satan par « le chef des mauvais esprits » si Satan est inconnu de votre public.</w:t>
      </w:r>
    </w:p>
    <w:p>
      <w:pPr/>
      <w:r>
        <w:rPr>
          <w:lang w:val="fr_FR" w:bidi="fr_FR"/>
        </w:rPr>
      </w:r>
      <w:r>
        <w:rPr>
          <w:lang w:val="fr_FR" w:bidi="fr_FR"/>
        </w:rPr>
        <w:t xml:space="preserve">Jésus ne mange pas pendant quarante jours. Il a donc très faim. Le diable tente Jésus en voulant qu'il prouve qu'il est le </w:t>
      </w:r>
      <w:r>
        <w:rPr>
          <w:b/>
          <w:lang w:val="fr_FR" w:bidi="fr_FR"/>
        </w:rPr>
        <w:t>Fils de Dieu</w:t>
      </w:r>
      <w:r>
        <w:rPr>
          <w:lang w:val="fr_FR" w:bidi="fr_FR"/>
        </w:rPr>
        <w:t xml:space="preserve">. Fils de Dieu est un titre qui fait référence à la relation spéciale de Jésus avec Dieu. Cela montre que Jésus a la même nature que Dieu. Avant que Jésus ne soit né, il existait déjà dans l'éternité comme le Fils avec Dieu son Père. Assurez-vous de traduire le Fils de Dieu de la même façon que dans les passages précédents de Luc. Le </w:t>
      </w:r>
      <w:r>
        <w:rPr>
          <w:b/>
          <w:lang w:val="fr_FR" w:bidi="fr_FR"/>
        </w:rPr>
        <w:t>Fils de Dieu</w:t>
      </w:r>
      <w:r>
        <w:rPr>
          <w:lang w:val="fr_FR" w:bidi="fr_FR"/>
        </w:rPr>
        <w:t xml:space="preserve"> peut être trouvé dans le glossaire principal. Le diable veut que Jésus transforme une pierre en </w:t>
      </w:r>
      <w:r>
        <w:rPr>
          <w:b/>
          <w:lang w:val="fr_FR" w:bidi="fr_FR"/>
        </w:rPr>
        <w:t>pain</w:t>
      </w:r>
      <w:r>
        <w:rPr>
          <w:lang w:val="fr_FR" w:bidi="fr_FR"/>
        </w:rPr>
        <w:t>. Cela fait référence au pain que les Juifs faisaient à partir de blé. Il était rond et plat.</w:t>
      </w:r>
    </w:p>
    <w:p>
      <w:pPr/>
      <w:r>
        <w:rPr>
          <w:lang w:val="fr_FR" w:bidi="fr_FR"/>
        </w:rPr>
      </w:r>
      <w:r>
        <w:rPr>
          <w:lang w:val="fr_FR" w:bidi="fr_FR"/>
        </w:rPr>
        <w:t>Arrêtez et montrez à votre équipe une image du type de pain que les Juifs mangeaient.</w:t>
      </w:r>
    </w:p>
    <w:p>
      <w:pPr/>
      <w:r>
        <w:rPr>
          <w:lang w:val="fr_FR" w:bidi="fr_FR"/>
        </w:rPr>
      </w:r>
      <w:r>
        <w:rPr>
          <w:lang w:val="fr_FR" w:bidi="fr_FR"/>
        </w:rPr>
        <w:t xml:space="preserve">Jésus répond à Satan en citant des passages des Écritures. Il dit que </w:t>
      </w:r>
      <w:r>
        <w:rPr>
          <w:b/>
          <w:lang w:val="fr_FR" w:bidi="fr_FR"/>
        </w:rPr>
        <w:t>l'homme ne vit pas de pain seulement</w:t>
      </w:r>
      <w:r>
        <w:rPr>
          <w:lang w:val="fr_FR" w:bidi="fr_FR"/>
        </w:rPr>
        <w:t>. Cela signifie simplement qu'il y a des choses plus importantes que la nourriture. Le pain seul ne donne pas la vraie vie. Dans ce contexte, le pain représente la nourriture en général.</w:t>
      </w:r>
    </w:p>
    <w:p>
      <w:pPr/>
      <w:r>
        <w:rPr>
          <w:lang w:val="fr_FR" w:bidi="fr_FR"/>
        </w:rPr>
      </w:r>
      <w:r>
        <w:rPr>
          <w:lang w:val="fr_FR" w:bidi="fr_FR"/>
        </w:rPr>
        <w:t>Assurez-vous de ne pas traduire cela d'une façon qui implique que les gens ont besoin d'une variété de nourriture en plus du pain pour vivre.</w:t>
      </w:r>
    </w:p>
    <w:p>
      <w:pPr/>
      <w:r>
        <w:rPr>
          <w:lang w:val="fr_FR" w:bidi="fr_FR"/>
        </w:rPr>
      </w:r>
      <w:r>
        <w:rPr>
          <w:lang w:val="fr_FR" w:bidi="fr_FR"/>
        </w:rPr>
        <w:t xml:space="preserve">Satan emmène ensuite Jésus dans un endroit élevé et lui montre tous les royaumes du monde </w:t>
      </w:r>
      <w:r>
        <w:rPr>
          <w:b/>
          <w:lang w:val="fr_FR" w:bidi="fr_FR"/>
        </w:rPr>
        <w:t>en un instant</w:t>
      </w:r>
      <w:r>
        <w:rPr>
          <w:lang w:val="fr_FR" w:bidi="fr_FR"/>
        </w:rPr>
        <w:t xml:space="preserve">. Cela signifie que Jésus a vu tous les pays à la fois. Cela devait donc être un événement surnaturel. Satan dit qu'il donnera à Jésus toute l'autorité et la splendeur, ou la gloire, de tous les pays si Jésus l'adore. </w:t>
      </w:r>
      <w:r>
        <w:rPr>
          <w:b/>
          <w:lang w:val="fr_FR" w:bidi="fr_FR"/>
        </w:rPr>
        <w:t>Adorer</w:t>
      </w:r>
      <w:r>
        <w:rPr>
          <w:lang w:val="fr_FR" w:bidi="fr_FR"/>
        </w:rPr>
        <w:t xml:space="preserve"> signifie se prosterner devant quelqu'un pour montrer du respect ou de la révérence. À cette époque, on se prosternait, s'agenouillait ou même s'allongait par terre devant des rois ou des idoles. Le </w:t>
      </w:r>
      <w:r>
        <w:rPr>
          <w:b/>
          <w:lang w:val="fr_FR" w:bidi="fr_FR"/>
        </w:rPr>
        <w:t>mot adorer</w:t>
      </w:r>
      <w:r>
        <w:rPr>
          <w:lang w:val="fr_FR" w:bidi="fr_FR"/>
        </w:rPr>
        <w:t xml:space="preserve"> peut être trouvé dans le glossaire principal. Satan veut être vu comme le chef de Jésus. Jésus répond en disant que l'on doit adorer le Seigneur, notre Dieu, et lui seul. Ici, le </w:t>
      </w:r>
      <w:r>
        <w:rPr>
          <w:b/>
          <w:lang w:val="fr_FR" w:bidi="fr_FR"/>
        </w:rPr>
        <w:t>Seigneur</w:t>
      </w:r>
      <w:r>
        <w:rPr>
          <w:lang w:val="fr_FR" w:bidi="fr_FR"/>
        </w:rPr>
        <w:t xml:space="preserve"> signifie quelqu'un qui a autorité. Jésus disait qu'il n'adorerait que le vrai Dieu. Assurez-vous de traduire le Seigneur de la même façon que dans les passages précédents de Luc. </w:t>
      </w:r>
      <w:r>
        <w:rPr>
          <w:b/>
          <w:lang w:val="fr_FR" w:bidi="fr_FR"/>
        </w:rPr>
        <w:t>Seigneur</w:t>
      </w:r>
      <w:r>
        <w:rPr>
          <w:lang w:val="fr_FR" w:bidi="fr_FR"/>
        </w:rPr>
        <w:t xml:space="preserve"> peut être trouvé dans le glossaire principal.</w:t>
      </w:r>
    </w:p>
    <w:p>
      <w:pPr/>
      <w:r>
        <w:rPr>
          <w:lang w:val="fr_FR" w:bidi="fr_FR"/>
        </w:rPr>
      </w:r>
      <w:r>
        <w:rPr>
          <w:lang w:val="fr_FR" w:bidi="fr_FR"/>
        </w:rPr>
        <w:t xml:space="preserve">Enfin, Satan emmène Jésus à </w:t>
      </w:r>
      <w:r>
        <w:rPr>
          <w:b/>
          <w:lang w:val="fr_FR" w:bidi="fr_FR"/>
        </w:rPr>
        <w:t>Jérusalem</w:t>
      </w:r>
      <w:r>
        <w:rPr>
          <w:lang w:val="fr_FR" w:bidi="fr_FR"/>
        </w:rPr>
        <w:t xml:space="preserve"> et le place sur le </w:t>
      </w:r>
      <w:r>
        <w:rPr>
          <w:b/>
          <w:lang w:val="fr_FR" w:bidi="fr_FR"/>
        </w:rPr>
        <w:t>point le plus élevé du Temple</w:t>
      </w:r>
      <w:r>
        <w:rPr>
          <w:lang w:val="fr_FR" w:bidi="fr_FR"/>
        </w:rPr>
        <w:t xml:space="preserve">. Assurez-vous de traduire Temple de la même façon que dans les passages précédents de Luc. </w:t>
      </w:r>
      <w:r>
        <w:rPr>
          <w:b/>
          <w:lang w:val="fr_FR" w:bidi="fr_FR"/>
        </w:rPr>
        <w:t>Temple</w:t>
      </w:r>
      <w:r>
        <w:rPr>
          <w:lang w:val="fr_FR" w:bidi="fr_FR"/>
        </w:rPr>
        <w:t xml:space="preserve"> peut être trouvé dans le glossaire principal.</w:t>
      </w:r>
    </w:p>
    <w:p>
      <w:pPr/>
      <w:r>
        <w:rPr>
          <w:lang w:val="fr_FR" w:bidi="fr_FR"/>
        </w:rPr>
      </w:r>
      <w:r>
        <w:rPr>
          <w:lang w:val="fr_FR" w:bidi="fr_FR"/>
        </w:rPr>
        <w:t>Arrêtez et montrez à votre équipe une image des murs extérieurs du Temple.</w:t>
      </w:r>
    </w:p>
    <w:p>
      <w:pPr/>
      <w:r>
        <w:rPr>
          <w:lang w:val="fr_FR" w:bidi="fr_FR"/>
        </w:rPr>
      </w:r>
      <w:r>
        <w:rPr>
          <w:lang w:val="fr_FR" w:bidi="fr_FR"/>
        </w:rPr>
        <w:t xml:space="preserve">Le point le plus élevé fait référence au sommet d'une tour du temple sur l'autre mur. Il mesurait environ 150 mètres de haut. Satan dit à Jésus de </w:t>
      </w:r>
      <w:r>
        <w:rPr>
          <w:b/>
          <w:lang w:val="fr_FR" w:bidi="fr_FR"/>
        </w:rPr>
        <w:t>se jeter d'ici</w:t>
      </w:r>
      <w:r>
        <w:rPr>
          <w:lang w:val="fr_FR" w:bidi="fr_FR"/>
        </w:rPr>
        <w:t xml:space="preserve">. Cela peut être traduit par: « Saute d'ici ! » ou « Saute en bas ! » Cette fois-ci, Satan cite des passages des Écritures pour dire à Jésus que les anges l'empêcheraient d'être blessé. Le verset dit que les anges nous soutiendront pour que l'on ne </w:t>
      </w:r>
      <w:r>
        <w:rPr>
          <w:b/>
          <w:lang w:val="fr_FR" w:bidi="fr_FR"/>
        </w:rPr>
        <w:t>heurte pas notre pied avec une pierre</w:t>
      </w:r>
      <w:r>
        <w:rPr>
          <w:lang w:val="fr_FR" w:bidi="fr_FR"/>
        </w:rPr>
        <w:t>. Cela signifie simplement que les anges soulèvent une personne pour que ses pieds ne trébuchent pas sur un rocher et ne la fassent pas tomber. S'ils tombaient, ils seraient blessés.</w:t>
      </w:r>
    </w:p>
    <w:p>
      <w:pPr/>
      <w:r>
        <w:rPr>
          <w:lang w:val="fr_FR" w:bidi="fr_FR"/>
        </w:rPr>
      </w:r>
      <w:r>
        <w:rPr>
          <w:lang w:val="fr_FR" w:bidi="fr_FR"/>
        </w:rPr>
        <w:t>Quiconque sautait du haut de la tour du Temple mourrait certainement. Satan veut donc que Jésus tente Dieu en sautant pour prouver que Dieu le protégerait. Jésus répond par des passages des Écritures en disant que l'on ne doit pas tenter le Seigneur, notre Dieu. Jésus sait que c'est un péché de tenter Dieu. Satan arrête de tenter Jésus pendant un certain temps et il part.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4:1–13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82">
        <w:r>
          <w:rPr>
            <w:lang w:val="fr_FR" w:bidi="fr_FR"/>
          </w:rPr>
          <w:rPr>
            <w:color w:val="0000EE"/>
            <w:u w:val="single"/>
          </w:rPr>
          <w:t>Écouter et Cœur</w:t>
        </w:r>
      </w:hyperlink>
      <w:r>
        <w:rPr>
          <w:lang w:val="fr_FR" w:bidi="fr_FR"/>
        </w:rPr>
        <w:t xml:space="preserve"> (474 KB)</w:t>
      </w:r>
      <w:r>
        <w:rPr>
          <w:lang w:val="fr_FR" w:bidi="fr_FR"/>
        </w:rPr>
      </w:r>
    </w:p>
    <w:p>
      <w:pPr>
        <w:pStyle w:val="ListBullet"/>
        <w:spacing w:line="240" w:lineRule="auto"/>
        <w:ind w:left="720"/>
      </w:pPr>
      <w:r>
        <w:rPr>
          <w:lang w:val="fr_FR" w:bidi="fr_FR"/>
        </w:rPr>
      </w:r>
      <w:hyperlink r:id="rId83">
        <w:r>
          <w:rPr>
            <w:lang w:val="fr_FR" w:bidi="fr_FR"/>
          </w:rPr>
          <w:rPr>
            <w:color w:val="0000EE"/>
            <w:u w:val="single"/>
          </w:rPr>
          <w:t>Planter le Décor</w:t>
        </w:r>
      </w:hyperlink>
      <w:r>
        <w:rPr>
          <w:lang w:val="fr_FR" w:bidi="fr_FR"/>
        </w:rPr>
        <w:t xml:space="preserve"> (5.4 MB)</w:t>
      </w:r>
      <w:r>
        <w:rPr>
          <w:lang w:val="fr_FR" w:bidi="fr_FR"/>
        </w:rPr>
      </w:r>
    </w:p>
    <w:p>
      <w:pPr>
        <w:pStyle w:val="ListBullet"/>
        <w:spacing w:line="240" w:lineRule="auto"/>
        <w:ind w:left="720"/>
      </w:pPr>
      <w:r>
        <w:rPr>
          <w:lang w:val="fr_FR" w:bidi="fr_FR"/>
        </w:rPr>
      </w:r>
      <w:hyperlink r:id="rId84">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85">
        <w:r>
          <w:rPr>
            <w:lang w:val="fr_FR" w:bidi="fr_FR"/>
          </w:rPr>
          <w:rPr>
            <w:color w:val="0000EE"/>
            <w:u w:val="single"/>
          </w:rPr>
          <w:t>Intégration du Texte</w:t>
        </w:r>
      </w:hyperlink>
      <w:r>
        <w:rPr>
          <w:lang w:val="fr_FR" w:bidi="fr_FR"/>
        </w:rPr>
        <w:t xml:space="preserve"> (2.7 MB)</w:t>
      </w:r>
      <w:r>
        <w:rPr>
          <w:lang w:val="fr_FR" w:bidi="fr_FR"/>
        </w:rPr>
      </w:r>
    </w:p>
    <w:p>
      <w:pPr>
        <w:pStyle w:val="ListBullet"/>
        <w:spacing w:line="240" w:lineRule="auto"/>
        <w:ind w:left="720"/>
      </w:pPr>
      <w:r>
        <w:rPr>
          <w:lang w:val="fr_FR" w:bidi="fr_FR"/>
        </w:rPr>
      </w:r>
      <w:hyperlink r:id="rId86">
        <w:r>
          <w:rPr>
            <w:lang w:val="fr_FR" w:bidi="fr_FR"/>
          </w:rPr>
          <w:rPr>
            <w:color w:val="0000EE"/>
            <w:u w:val="single"/>
          </w:rPr>
          <w:t>Combler les Lacunes</w:t>
        </w:r>
      </w:hyperlink>
      <w:r>
        <w:rPr>
          <w:lang w:val="fr_FR" w:bidi="fr_FR"/>
        </w:rPr>
        <w:t xml:space="preserve"> (3.7 MB)</w:t>
      </w:r>
      <w:r>
        <w:rPr>
          <w:lang w:val="fr_FR" w:bidi="fr_FR"/>
        </w:rPr>
      </w:r>
    </w:p>
    <w:p>
      <w:pPr>
        <w:pStyle w:val="ListBullet"/>
        <w:spacing w:line="240" w:lineRule="auto"/>
        <w:ind w:left="720"/>
      </w:pPr>
      <w:r>
        <w:rPr>
          <w:lang w:val="fr_FR" w:bidi="fr_FR"/>
        </w:rPr>
      </w:r>
      <w:hyperlink r:id="rId87">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Luc 4:14–30</w:t>
      </w:r>
      <w:r>
        <w:rPr>
          <w:lang w:val="fr_FR" w:bidi="fr_FR"/>
        </w:rPr>
      </w:r>
    </w:p>
    <w:p>
      <w:pPr>
        <w:pStyle w:val="Heading3"/>
      </w:pPr>
      <w:r>
        <w:rPr>
          <w:lang w:val="fr_FR" w:bidi="fr_FR"/>
        </w:rPr>
        <w:t>Écouter et Cœur</w:t>
      </w:r>
    </w:p>
    <w:p>
      <w:pPr/>
      <w:r>
        <w:rPr>
          <w:lang w:val="fr_FR" w:bidi="fr_FR"/>
        </w:rPr>
      </w:r>
      <w:r>
        <w:rPr>
          <w:lang w:val="fr_FR" w:bidi="fr_FR"/>
        </w:rPr>
        <w:t>Écoutez Luc 4.14–30. Laissez la parole de Dieu entrer dans votre cœur.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Peu de temps après que Satan ait tenté Jésus, il voyage de Jérusalem vers la province de Galilée. Jésus commence son ministère public en enseignant au sujet de Dieu. Luc place l'histoire de Jésus à Nazareth en premier dans son récit ordonné du ministère public de Jésus. Jésus enseigne le jour du sabbat à Nazareth, mais il n'accomplit aucun miracle dans sa ville natale.</w:t>
      </w:r>
    </w:p>
    <w:p>
      <w:pPr/>
      <w:r>
        <w:rPr>
          <w:lang w:val="fr_FR" w:bidi="fr_FR"/>
        </w:rPr>
      </w:r>
      <w:r>
        <w:rPr>
          <w:lang w:val="fr_FR" w:bidi="fr_FR"/>
        </w:rPr>
        <w:t>Arrêtez et montrez à votre équipe une carte de la route que Jésus a empruntée de Judée vers la Galilée. Trouvez où sont situées les villes de Capernaüm et de Nazareth pour mieux comprendre l'histoire.</w:t>
      </w:r>
    </w:p>
    <w:p>
      <w:pPr/>
      <w:r>
        <w:rPr>
          <w:lang w:val="fr_FR" w:bidi="fr_FR"/>
        </w:rPr>
      </w:r>
      <w:r>
        <w:rPr>
          <w:lang w:val="fr_FR" w:bidi="fr_FR"/>
        </w:rPr>
        <w:t>Le Saint-Esprit guide Jésus et lui donne le pouvoir de faire ce que Dieu veut qu'il fasse. Jésus enseigne dans différentes synagogues de Galilée et on l'applaudit pour son enseignement. Les synagogues étaient des bâtiments où les Juifs se réunissaient pour prier, adorer Dieu, lire les Écritures et enseigner leurs croyances. Tous les gens de Galilée parlent de Jésus.</w:t>
      </w:r>
    </w:p>
    <w:p>
      <w:pPr/>
      <w:r>
        <w:rPr>
          <w:lang w:val="fr_FR" w:bidi="fr_FR"/>
        </w:rPr>
      </w:r>
      <w:r>
        <w:rPr>
          <w:lang w:val="fr_FR" w:bidi="fr_FR"/>
        </w:rPr>
        <w:t>Arrêtez et montrez une image d'une synagogue.</w:t>
      </w:r>
    </w:p>
    <w:p>
      <w:pPr/>
      <w:r>
        <w:rPr>
          <w:lang w:val="fr_FR" w:bidi="fr_FR"/>
        </w:rPr>
      </w:r>
      <w:r>
        <w:rPr>
          <w:lang w:val="fr_FR" w:bidi="fr_FR"/>
        </w:rPr>
        <w:t>Jésus retourne à Nazareth, la ville où il a grandi quand il était garçon. Le jour du sabbat, il va à la synagogue. Le sabbat est le septième jour de la semaine pour les Juifs. Ils se reposaient et adoraient le jour du sabbat, depuis le moment où Dieu leur avait donné ce commandement. C'était l'habitude de Jésus d'aller à la synagogue et d'enseigner chaque sabbat.</w:t>
      </w:r>
    </w:p>
    <w:p>
      <w:pPr/>
      <w:r>
        <w:rPr>
          <w:lang w:val="fr_FR" w:bidi="fr_FR"/>
        </w:rPr>
      </w:r>
      <w:r>
        <w:rPr>
          <w:lang w:val="fr_FR" w:bidi="fr_FR"/>
        </w:rPr>
        <w:t>Pendant le culte, Jésus se tient debout pour lire des passages des Écritures devant la congrégation. Se lever pour lire était une coutume juive. Un assistant, qui sert dans la synagogue, donne à Jésus un rouleau à lire. Un rouleau était une pièce enroulée de parchemin ou de papier sur lequel se trouvait de l'écriture. On enroulait les deux extrémités du rouleau autour de poignées en bois. Les poignées étaient utilisées pour dérouler le rouleau afin qu'il puisse être lu.</w:t>
      </w:r>
    </w:p>
    <w:p>
      <w:pPr/>
      <w:r>
        <w:rPr>
          <w:lang w:val="fr_FR" w:bidi="fr_FR"/>
        </w:rPr>
      </w:r>
      <w:r>
        <w:rPr>
          <w:lang w:val="fr_FR" w:bidi="fr_FR"/>
        </w:rPr>
        <w:t>Arrêtez et montrez une image d'un rouleau.</w:t>
      </w:r>
    </w:p>
    <w:p>
      <w:pPr/>
      <w:r>
        <w:rPr>
          <w:lang w:val="fr_FR" w:bidi="fr_FR"/>
        </w:rPr>
      </w:r>
      <w:r>
        <w:rPr>
          <w:lang w:val="fr_FR" w:bidi="fr_FR"/>
        </w:rPr>
        <w:t>Jésus lit un passage spécifique d'Ésaïe qui décrit le Messie, ou le Sauveur promis. Dans ce passage, le Messie parle de lui-même. Le Messie dit que le Saint-Esprit lui a donné le pouvoir et que Dieu l'a oint ou spécifiquement choisi. Il dit que Dieu l'a envoyé pour apporter la bonne nouvelle aux pauvres. Le Messie libérera les prisonniers, fera en sorte que les aveugles voient à nouveau et libérera ceux qui sont opprimés ou brisés. Chaque groupe de personnes peut être interprété non seulement littéralement, mais aussi dans un sens spirituel. Le Messie affirme que c'est l'année de la faveur ou de la bonté de Dieu. Cette phrase aurait rappelé aux Juifs une année spéciale de liberté et de pardon pour les Israélites appelée l'année du jubilé. Jésus enroule ensuite le rouleau, le donne à l'assistant et s'assoit. Mais les regards sont toujours concentrés sur Jésus, attendant de voir ce qu'il dirait ensuite.</w:t>
      </w:r>
    </w:p>
    <w:p>
      <w:pPr/>
      <w:r>
        <w:rPr>
          <w:lang w:val="fr_FR" w:bidi="fr_FR"/>
        </w:rPr>
      </w:r>
      <w:r>
        <w:rPr>
          <w:lang w:val="fr_FR" w:bidi="fr_FR"/>
        </w:rPr>
        <w:t>Jésus dit que ce dont les Écritures parlent se produisait alors même qu'il le lisait. En disant cela, Jésus prétend être le Messie. Les paroles de Jésus surprennent les gens. Jésus impressionne les gens. Ils réagissent positivement à son message de la grâce de Dieu ou de la faveur imméritée. Ils demandent : « Celui-ci n'est-il pas le fils de Joseph ? » Ils trouvent difficile de croire que le garçon qu'ils connaissaient enseignait désormais avec une telle connaissance. Luc écrit cela comme une question à laquelle il ne s'attend pas à ce qu'on réponde. Il exprime que les gens de Nazareth ne comprenaient pas encore ce que ses lecteurs savaient déjà. L'identité de Jésus est le Fils de Dieu, pas le fils de Joseph.</w:t>
      </w:r>
    </w:p>
    <w:p>
      <w:pPr/>
      <w:r>
        <w:rPr>
          <w:lang w:val="fr_FR" w:bidi="fr_FR"/>
        </w:rPr>
      </w:r>
      <w:r>
        <w:rPr>
          <w:lang w:val="fr_FR" w:bidi="fr_FR"/>
        </w:rPr>
        <w:t>Jésus dit aux gens un dicton bien connu. Cela signifie que quelqu'un qui a des capacités spéciales devrait s'aider lui-même, ainsi que ses congénères. Jésus sait ce que les gens pensent. Ils s'attendent à ce qu'il fasse des miracles pour eux à Nazareth comme il l'a fait à Capernaüm. Mais Jésus leur dit qu'aucun prophète n'est accepté dans sa ville natale. Il est difficile pour les gens de voir quelqu'un avec lequel ils ont grandi comme étant envoyé de Dieu. Jésus donne deux exemples de prophètes bien connus du passé d'Israël qui ont aidé les Gentils, ou ceux qui ne sont pas Juifs, au lieu de leur propre peuple. Jésus parle de la façon dont Dieu a envoyé le prophète Élie pour aider une veuve païenne pendant une période de famine. Dieu n'a pas envoyé Élie vers les veuves d'Israël. Jésus décrit aussi le prophète Élisée qui guérit Naaman de la lèpre, qui est une maladie de la peau. Élisée guérit Naaman au lieu de tous les Israélites qui avaient besoin d'être purifiés. Naaman était un païen qui a voyagé de Syrie, un autre pays, en Israël, et Dieu l'a guéri. La lèpre était une maladie de la peau qui rendait quelqu'un impur. Tous les Juifs étaient très familiers avec ces deux histoires.</w:t>
      </w:r>
    </w:p>
    <w:p>
      <w:pPr/>
      <w:r>
        <w:rPr>
          <w:lang w:val="fr_FR" w:bidi="fr_FR"/>
        </w:rPr>
      </w:r>
      <w:r>
        <w:rPr>
          <w:lang w:val="fr_FR" w:bidi="fr_FR"/>
        </w:rPr>
        <w:t>Arrêtez et discutez avec votre équipe : Quelles sont les responsabilités de quelqu'un s'il appartient à votre communauté ? Que pensent-ils des gens qui quittent leur communauté pour utiliser leurs capacités ailleurs ?</w:t>
      </w:r>
    </w:p>
    <w:p>
      <w:pPr/>
      <w:r>
        <w:rPr>
          <w:lang w:val="fr_FR" w:bidi="fr_FR"/>
        </w:rPr>
      </w:r>
      <w:r>
        <w:rPr>
          <w:lang w:val="fr_FR" w:bidi="fr_FR"/>
        </w:rPr>
        <w:t>Les gens dans la synagogue se sont mis très en colère contre les paroles de Jésus. Ils comprennent qu'il veut dire qu'il ne va pas accomplir de miracles à Nazareth. Les gens se lèvent et commencent à agir violemment envers Jésus. Ils entourent Jésus et l'attrapent. Ils forcent Jésus au bord d'une falaise où la ville a été construite. Ils prévoient de pousser Jésus de la falaise et ensuite de le lapider à la mort. Mais Jésus est capable de passer à travers la foule en toute sécurité et de s'éloigner. Luc ne dit pas comment Jésus a été capable de faire cela. Il est seulement clair que les gens sont incapables de lui faire du mal.</w:t>
      </w:r>
    </w:p>
    <w:p>
      <w:pPr/>
      <w:r>
        <w:rPr>
          <w:lang w:val="fr_FR" w:bidi="fr_FR"/>
        </w:rPr>
      </w:r>
      <w:r>
        <w:rPr>
          <w:lang w:val="fr_FR" w:bidi="fr_FR"/>
        </w:rPr>
        <w:t>Cette histoire montre Jésus enseignant avec la puissance du Saint-Esprit en tant que Fils de Dieu. À travers l'enseignement de Jésus, il confirme qu'il est le Messie. Jésus explique aussi clairement que sa bonne nouvelle n'est pas seulement pour les Juifs. La bonne nouvelle de Jésus s'applique aussi à ceux qui ont un statut plus bas comme une veuve païenne et un lépreux païen. Luc continue le thème des gens qui rejettent Jésus. Cette fois-ci, Jésus est rejeté par ses voisins et ses amis à Nazareth.</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retourne en Galilée et enseigne dans les synagogues. Tout le monde l'applaudit.</w:t>
      </w:r>
    </w:p>
    <w:p>
      <w:pPr/>
      <w:r>
        <w:rPr>
          <w:lang w:val="fr_FR" w:bidi="fr_FR"/>
        </w:rPr>
      </w:r>
      <w:r>
        <w:rPr>
          <w:b/>
          <w:lang w:val="fr_FR" w:bidi="fr_FR"/>
        </w:rPr>
        <w:t>Deuxième partie :</w:t>
      </w:r>
      <w:r>
        <w:rPr>
          <w:lang w:val="fr_FR" w:bidi="fr_FR"/>
        </w:rPr>
        <w:t xml:space="preserve"> Jésus est de retour dans sa ville natale. Jésus va à la synagogue le jour du sabbat. Jésus lit un passage du rouleau d'Ésaïe.</w:t>
      </w:r>
    </w:p>
    <w:p>
      <w:pPr/>
      <w:r>
        <w:rPr>
          <w:lang w:val="fr_FR" w:bidi="fr_FR"/>
        </w:rPr>
      </w:r>
      <w:r>
        <w:rPr>
          <w:b/>
          <w:lang w:val="fr_FR" w:bidi="fr_FR"/>
        </w:rPr>
        <w:t>Troisième partie :</w:t>
      </w:r>
      <w:r>
        <w:rPr>
          <w:lang w:val="fr_FR" w:bidi="fr_FR"/>
        </w:rPr>
        <w:t xml:space="preserve"> Jésus dit aux gens qu'« aujourd'hui la prophétie a été accomplie ». Les gens sont étonnés. Aussi, on l'interroge.</w:t>
      </w:r>
    </w:p>
    <w:p>
      <w:pPr/>
      <w:r>
        <w:rPr>
          <w:lang w:val="fr_FR" w:bidi="fr_FR"/>
        </w:rPr>
      </w:r>
      <w:r>
        <w:rPr>
          <w:b/>
          <w:lang w:val="fr_FR" w:bidi="fr_FR"/>
        </w:rPr>
        <w:t>Quatrième partie :</w:t>
      </w:r>
      <w:r>
        <w:rPr>
          <w:lang w:val="fr_FR" w:bidi="fr_FR"/>
        </w:rPr>
        <w:t xml:space="preserve"> Jésus explique ce qui s'est passé avec les prophètes dans le passé.</w:t>
      </w:r>
    </w:p>
    <w:p>
      <w:pPr/>
      <w:r>
        <w:rPr>
          <w:lang w:val="fr_FR" w:bidi="fr_FR"/>
        </w:rPr>
      </w:r>
      <w:r>
        <w:rPr>
          <w:b/>
          <w:lang w:val="fr_FR" w:bidi="fr_FR"/>
        </w:rPr>
        <w:t>Cinquième partie :</w:t>
      </w:r>
      <w:r>
        <w:rPr>
          <w:lang w:val="fr_FR" w:bidi="fr_FR"/>
        </w:rPr>
        <w:t xml:space="preserve"> Les gens deviennent furieux et essaient de le jeter de la falaise. Mais Jésus s'échappe, passant à pied au milieu de la foule.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gens de Nazareth</w:t>
      </w:r>
    </w:p>
    <w:p>
      <w:pPr>
        <w:pStyle w:val="ListBullet"/>
        <w:spacing w:line="240" w:lineRule="auto"/>
        <w:ind w:left="720"/>
      </w:pPr>
      <w:r>
        <w:rPr>
          <w:lang w:val="fr_FR" w:bidi="fr_FR"/>
        </w:rPr>
      </w:r>
      <w:r>
        <w:rPr>
          <w:lang w:val="fr_FR" w:bidi="fr_FR"/>
        </w:rPr>
        <w:t>Assistant à la synagogue</w:t>
      </w:r>
    </w:p>
    <w:p>
      <w:pPr>
        <w:pStyle w:val="ListBullet"/>
        <w:spacing w:line="240" w:lineRule="auto"/>
        <w:ind w:left="720"/>
      </w:pPr>
      <w:r>
        <w:rPr>
          <w:lang w:val="fr_FR" w:bidi="fr_FR"/>
        </w:rPr>
      </w:r>
      <w:r>
        <w:rPr>
          <w:lang w:val="fr_FR" w:bidi="fr_FR"/>
        </w:rPr>
        <w:t>Les gens de Capernaüm</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Les veuves d'Israël</w:t>
      </w:r>
    </w:p>
    <w:p>
      <w:pPr>
        <w:pStyle w:val="ListBullet"/>
        <w:spacing w:line="240" w:lineRule="auto"/>
        <w:ind w:left="720"/>
      </w:pPr>
      <w:r>
        <w:rPr>
          <w:lang w:val="fr_FR" w:bidi="fr_FR"/>
        </w:rPr>
      </w:r>
      <w:r>
        <w:rPr>
          <w:lang w:val="fr_FR" w:bidi="fr_FR"/>
        </w:rPr>
        <w:t>Les veuves étrangères</w:t>
      </w:r>
    </w:p>
    <w:p>
      <w:pPr>
        <w:pStyle w:val="ListBullet"/>
        <w:spacing w:line="240" w:lineRule="auto"/>
        <w:ind w:left="720"/>
      </w:pPr>
      <w:r>
        <w:rPr>
          <w:lang w:val="fr_FR" w:bidi="fr_FR"/>
        </w:rPr>
      </w:r>
      <w:r>
        <w:rPr>
          <w:lang w:val="fr_FR" w:bidi="fr_FR"/>
        </w:rPr>
        <w:t>Élisée</w:t>
      </w:r>
    </w:p>
    <w:p>
      <w:pPr>
        <w:pStyle w:val="ListBullet"/>
        <w:spacing w:line="240" w:lineRule="auto"/>
        <w:ind w:left="720"/>
      </w:pPr>
      <w:r>
        <w:rPr>
          <w:lang w:val="fr_FR" w:bidi="fr_FR"/>
        </w:rPr>
      </w:r>
      <w:r>
        <w:rPr>
          <w:lang w:val="fr_FR" w:bidi="fr_FR"/>
        </w:rPr>
        <w:t>Les lépreux en Israël</w:t>
      </w:r>
    </w:p>
    <w:p>
      <w:pPr>
        <w:pStyle w:val="ListBullet"/>
        <w:spacing w:line="240" w:lineRule="auto"/>
        <w:ind w:left="720"/>
      </w:pPr>
      <w:r>
        <w:rPr>
          <w:lang w:val="fr_FR" w:bidi="fr_FR"/>
        </w:rPr>
      </w:r>
      <w:r>
        <w:rPr>
          <w:lang w:val="fr_FR" w:bidi="fr_FR"/>
        </w:rPr>
        <w:t>Naaman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avait voyagé dans la région de Galilée. En ce jour de sabbat, il est de retour à Nazareth et enseigne à la synagogue.</w:t>
      </w:r>
    </w:p>
    <w:p>
      <w:pPr/>
      <w:r>
        <w:rPr>
          <w:lang w:val="fr_FR" w:bidi="fr_FR"/>
        </w:rPr>
      </w:r>
      <w:r>
        <w:rPr>
          <w:lang w:val="fr_FR" w:bidi="fr_FR"/>
        </w:rPr>
        <w:t>Il est important de se rappeler que la ville natale de Jésus a été construite au sommet d'une colline. Tout le monde connaissait Jésus comme le fils de Joseph.</w:t>
      </w:r>
    </w:p>
    <w:p>
      <w:pPr/>
      <w:r>
        <w:rPr>
          <w:lang w:val="fr_FR" w:bidi="fr_FR"/>
        </w:rPr>
      </w:r>
      <w:r>
        <w:rPr>
          <w:lang w:val="fr_FR" w:bidi="fr_FR"/>
        </w:rPr>
        <w:t>Après que le diable ait tenté Jésus dans le désert, il retourne en Galilée. Jésus est rempli du Saint-Esprit. Les gens parlent de Jésus pour que tout le monde dans la région soit au courant de lui. Jésus va très souvent dans les synagogues pour enseigner. Il s'agit d'un lieu où les Juifs se réunissaient pour apprendre les Écritures et adorer Dieu. Les gens applaudissent Jésus.</w:t>
      </w:r>
    </w:p>
    <w:p>
      <w:pPr/>
      <w:r>
        <w:rPr>
          <w:lang w:val="fr_FR" w:bidi="fr_FR"/>
        </w:rPr>
      </w:r>
      <w:r>
        <w:rPr>
          <w:lang w:val="fr_FR" w:bidi="fr_FR"/>
        </w:rPr>
        <w:t>Jésus retourne dans sa ville natale. Il enseigne dans la synagogue le jour du sabbat. Jésus s'est levé pour lire les Écritures.</w:t>
      </w:r>
    </w:p>
    <w:p>
      <w:pPr/>
      <w:r>
        <w:rPr>
          <w:lang w:val="fr_FR" w:bidi="fr_FR"/>
        </w:rPr>
      </w:r>
      <w:r>
        <w:rPr>
          <w:lang w:val="fr_FR" w:bidi="fr_FR"/>
        </w:rPr>
        <w:t>Il est important de noter que Jésus n'a pas demandé le rouleau d'Ésaïe, mais que c'est l'assistant qui a remis le rouleau à Jésus.</w:t>
      </w:r>
    </w:p>
    <w:p>
      <w:pPr/>
      <w:r>
        <w:rPr>
          <w:lang w:val="fr_FR" w:bidi="fr_FR"/>
        </w:rPr>
      </w:r>
      <w:r>
        <w:rPr>
          <w:lang w:val="fr_FR" w:bidi="fr_FR"/>
        </w:rPr>
        <w:t>L'assistant de la synagogue donne un rouleau à Jésus. Le rouleau était celui d'Ésaïe le prophète. Jésus lit la partie des Écritures où Ésaïe décrit les actions futures du Messie.</w:t>
      </w:r>
    </w:p>
    <w:p>
      <w:pPr/>
      <w:r>
        <w:rPr>
          <w:lang w:val="fr_FR" w:bidi="fr_FR"/>
        </w:rPr>
      </w:r>
      <w:r>
        <w:rPr>
          <w:lang w:val="fr_FR" w:bidi="fr_FR"/>
        </w:rPr>
        <w:t>Jésus s'assoit. Tout le monde le regarde et attend avec attention. Puis Jésus dit : « Ce que vous venez d'entendre aujourd'hui est en train de s'accomplir en ce moment même. »</w:t>
      </w:r>
    </w:p>
    <w:p>
      <w:pPr/>
      <w:r>
        <w:rPr>
          <w:lang w:val="fr_FR" w:bidi="fr_FR"/>
        </w:rPr>
      </w:r>
      <w:r>
        <w:rPr>
          <w:lang w:val="fr_FR" w:bidi="fr_FR"/>
        </w:rPr>
        <w:t>Tout le monde est étonné par ses paroles. Ils vantent les mérites de Jésus. Ils disent : « Celui-ci n'est-il pas le fils de Joseph ? »</w:t>
      </w:r>
    </w:p>
    <w:p>
      <w:pPr/>
      <w:r>
        <w:rPr>
          <w:lang w:val="fr_FR" w:bidi="fr_FR"/>
        </w:rPr>
      </w:r>
      <w:r>
        <w:rPr>
          <w:lang w:val="fr_FR" w:bidi="fr_FR"/>
        </w:rPr>
        <w:t>Jésus répond ensuite en disant : « Sans aucun doute, vous allez citer le proverbe : "Médecin se guérir soi-même". Et vous voulez dire : "Fais ici les miracles que tu as faits à Capernaüm." Mais je vous dis qu'aucun prophète n'est accepté dans sa propre ville. »</w:t>
      </w:r>
    </w:p>
    <w:p>
      <w:pPr/>
      <w:r>
        <w:rPr>
          <w:lang w:val="fr_FR" w:bidi="fr_FR"/>
        </w:rPr>
      </w:r>
      <w:r>
        <w:rPr>
          <w:lang w:val="fr_FR" w:bidi="fr_FR"/>
        </w:rPr>
        <w:t>Jésus raconte ensuite aux gens deux histoires tirées des Écritures. Les deux histoires sont des exemples de la façon dont Dieu a envoyé ses prophètes pour guérir les gens qui n'étaient pas Juifs.</w:t>
      </w:r>
    </w:p>
    <w:p>
      <w:pPr/>
      <w:r>
        <w:rPr>
          <w:lang w:val="fr_FR" w:bidi="fr_FR"/>
        </w:rPr>
      </w:r>
      <w:r>
        <w:rPr>
          <w:lang w:val="fr_FR" w:bidi="fr_FR"/>
        </w:rPr>
        <w:t>Il est important de se rappeler que les Juifs sont devenus furieux parce que Jésus utilise des passages des Écritures qu'ils connaissaient bien pour rendre évidentes les pensées des gens envers Jésus.</w:t>
      </w:r>
    </w:p>
    <w:p>
      <w:pPr/>
      <w:r>
        <w:rPr>
          <w:lang w:val="fr_FR" w:bidi="fr_FR"/>
        </w:rPr>
      </w:r>
      <w:r>
        <w:rPr>
          <w:lang w:val="fr_FR" w:bidi="fr_FR"/>
        </w:rPr>
        <w:t>Quand les gens ont entendu cela, ils sont devenus furieux. Ils ont formé une foule et ont forcé Jésus à aller au bord de la colline où la ville a été construite. Ils essaient de le pousser par-dessus la falaise, mais Jésus passe directement à travers la foule et quitte Nazareth.</w:t>
      </w:r>
    </w:p>
    <w:p>
      <w:pPr/>
      <w:r>
        <w:rPr>
          <w:lang w:val="fr_FR" w:bidi="fr_FR"/>
        </w:rPr>
      </w:r>
      <w:r>
        <w:rPr>
          <w:lang w:val="fr_FR" w:bidi="fr_FR"/>
        </w:rPr>
        <w:t>Il est important de se rappeler que l'évasion de Jésus est un événement surnaturel. Nous ne savons pas comment il s'échappe, seulement que Dieu le permet de le faire.</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Les gens de Nazareth</w:t>
      </w:r>
    </w:p>
    <w:p>
      <w:pPr>
        <w:pStyle w:val="ListBullet"/>
        <w:spacing w:line="240" w:lineRule="auto"/>
        <w:ind w:left="720"/>
      </w:pPr>
      <w:r>
        <w:rPr>
          <w:lang w:val="fr_FR" w:bidi="fr_FR"/>
        </w:rPr>
      </w:r>
      <w:r>
        <w:rPr>
          <w:lang w:val="fr_FR" w:bidi="fr_FR"/>
        </w:rPr>
        <w:t>Assistant à la synagogue</w:t>
      </w:r>
    </w:p>
    <w:p>
      <w:pPr>
        <w:pStyle w:val="ListBullet"/>
        <w:spacing w:line="240" w:lineRule="auto"/>
        <w:ind w:left="720"/>
      </w:pPr>
      <w:r>
        <w:rPr>
          <w:lang w:val="fr_FR" w:bidi="fr_FR"/>
        </w:rPr>
      </w:r>
      <w:r>
        <w:rPr>
          <w:lang w:val="fr_FR" w:bidi="fr_FR"/>
        </w:rPr>
        <w:t>Les gens de Galilée</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Les veuves d'Israël</w:t>
      </w:r>
    </w:p>
    <w:p>
      <w:pPr>
        <w:pStyle w:val="ListBullet"/>
        <w:spacing w:line="240" w:lineRule="auto"/>
        <w:ind w:left="720"/>
      </w:pPr>
      <w:r>
        <w:rPr>
          <w:lang w:val="fr_FR" w:bidi="fr_FR"/>
        </w:rPr>
      </w:r>
      <w:r>
        <w:rPr>
          <w:lang w:val="fr_FR" w:bidi="fr_FR"/>
        </w:rPr>
        <w:t>Les veuves étrangères</w:t>
      </w:r>
    </w:p>
    <w:p>
      <w:pPr>
        <w:pStyle w:val="ListBullet"/>
        <w:spacing w:line="240" w:lineRule="auto"/>
        <w:ind w:left="720"/>
      </w:pPr>
      <w:r>
        <w:rPr>
          <w:lang w:val="fr_FR" w:bidi="fr_FR"/>
        </w:rPr>
      </w:r>
      <w:r>
        <w:rPr>
          <w:lang w:val="fr_FR" w:bidi="fr_FR"/>
        </w:rPr>
        <w:t>Élisée</w:t>
      </w:r>
    </w:p>
    <w:p>
      <w:pPr>
        <w:pStyle w:val="ListBullet"/>
        <w:spacing w:line="240" w:lineRule="auto"/>
        <w:ind w:left="720"/>
      </w:pPr>
      <w:r>
        <w:rPr>
          <w:lang w:val="fr_FR" w:bidi="fr_FR"/>
        </w:rPr>
      </w:r>
      <w:r>
        <w:rPr>
          <w:lang w:val="fr_FR" w:bidi="fr_FR"/>
        </w:rPr>
        <w:t>Les lépreux en Israël</w:t>
      </w:r>
    </w:p>
    <w:p>
      <w:pPr>
        <w:pStyle w:val="ListBullet"/>
        <w:spacing w:line="240" w:lineRule="auto"/>
        <w:ind w:left="720"/>
      </w:pPr>
      <w:r>
        <w:rPr>
          <w:lang w:val="fr_FR" w:bidi="fr_FR"/>
        </w:rPr>
      </w:r>
      <w:r>
        <w:rPr>
          <w:lang w:val="fr_FR" w:bidi="fr_FR"/>
        </w:rPr>
        <w:t>Naaman</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Assurez-vous que l'équipe représente Jésus qui passe par Capernaüm et qui y fait quelques miracles.</w:t>
      </w:r>
    </w:p>
    <w:p>
      <w:pPr/>
      <w:r>
        <w:rPr>
          <w:lang w:val="fr_FR" w:bidi="fr_FR"/>
        </w:rPr>
      </w:r>
      <w:r>
        <w:rPr>
          <w:lang w:val="fr_FR" w:bidi="fr_FR"/>
        </w:rPr>
        <w:t>Il peut être utile de représenter la prophétie d'Ésaïe. Le personnage qui joue Jésus a pu jouer ce rôle mais sans montrer son visage. Cela pourrait représenter le fait que personne ne connaissait l'identité de Jésus quand Ésaïe a écrit la prophétie.</w:t>
      </w:r>
    </w:p>
    <w:p>
      <w:pPr/>
      <w:r>
        <w:rPr>
          <w:lang w:val="fr_FR" w:bidi="fr_FR"/>
        </w:rPr>
      </w:r>
      <w:r>
        <w:rPr>
          <w:lang w:val="fr_FR" w:bidi="fr_FR"/>
        </w:rPr>
        <w:t>Assurez-vous que quand l'équipe joue le rôle, les gens disent : « Celui-ci n'est-il pas le fils de Joseph ? » de manière à pouvoir montrer à la fois l'admiration et l'opposition.</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revient en Galilée après avoir été tenté par le diable. Jésus est rempli du Saint-Esprit. Les gens parlent de lui. Les gens de cette région ont entendu parler de Jésus. Jésus enseigne dans les synagogues et les gens le louent.</w:t>
      </w:r>
    </w:p>
    <w:p>
      <w:pPr/>
      <w:r>
        <w:rPr>
          <w:lang w:val="fr_FR" w:bidi="fr_FR"/>
        </w:rPr>
      </w:r>
      <w:r>
        <w:rPr>
          <w:lang w:val="fr_FR" w:bidi="fr_FR"/>
        </w:rPr>
        <w:t>Arrêtez l'action : Demandez à l'acteur qui joue le rôle des gens en Galilée : « Que ressentez-vous ? » Vous allez peut-être entendre : « Surpris par la façon dont Jésus enseigne. » « Inspiré. » « J'ai besoin de revenir à Dieu. » Reprenez la représentation.</w:t>
      </w:r>
    </w:p>
    <w:p>
      <w:pPr/>
      <w:r>
        <w:rPr>
          <w:lang w:val="fr_FR" w:bidi="fr_FR"/>
        </w:rPr>
      </w:r>
      <w:r>
        <w:rPr>
          <w:lang w:val="fr_FR" w:bidi="fr_FR"/>
        </w:rPr>
        <w:t>Jésus retourne dans sa ville natale. Il est allé comme d'habitude à la synagogue et a lu les Écritures le jour du sabbat. Jésus reçoit le rouleau d'Ésaïe le prophète. Il lit : « L'Esprit de Dieu est sur moi. Dieu m'a choisi pour apporter la bonne nouvelle aux pauvres. Dieu m'a envoyé pour dire aux gens qui sont captifs qu'ils seront libres. Les gens qui ne peuvent pas voir verront et les gens qui sont opprimés obtiendront la liberté. Voici le moment où Dieu va faire ces bonnes choses. »</w:t>
      </w:r>
    </w:p>
    <w:p>
      <w:pPr/>
      <w:r>
        <w:rPr>
          <w:lang w:val="fr_FR" w:bidi="fr_FR"/>
        </w:rPr>
      </w:r>
      <w:r>
        <w:rPr>
          <w:lang w:val="fr_FR" w:bidi="fr_FR"/>
        </w:rPr>
        <w:t>Arrêtez l'action : Demandez à l'acteur qui joue Jésus : « Que ressentez-vous ? » Vous allez peut-être entendre : « Choisi ». « Encouragé par les paroles de mon Père. » « Si seulement ils pouvaient comprendre qui je suis vraiment. » Reprenez la représentation.</w:t>
      </w:r>
    </w:p>
    <w:p>
      <w:pPr/>
      <w:r>
        <w:rPr>
          <w:lang w:val="fr_FR" w:bidi="fr_FR"/>
        </w:rPr>
      </w:r>
      <w:r>
        <w:rPr>
          <w:lang w:val="fr_FR" w:bidi="fr_FR"/>
        </w:rPr>
        <w:t>Puis Jésus s'assoit. Tout le monde le regarde, attendant attentivement d'entendre ce qu'il va dire d'autre. Puis Jésus dit : « Ce que vous venez d'entendre aujourd'hui est en train de s'accomplir en ce moment même. »</w:t>
      </w:r>
    </w:p>
    <w:p>
      <w:pPr/>
      <w:r>
        <w:rPr>
          <w:lang w:val="fr_FR" w:bidi="fr_FR"/>
        </w:rPr>
      </w:r>
      <w:r>
        <w:rPr>
          <w:lang w:val="fr_FR" w:bidi="fr_FR"/>
        </w:rPr>
        <w:t>Tout le monde est étonné par les paroles qu'il a dites. Tout le monde vante ses mérites. Ils disent : « Comment cela se peut-il ? » Celui-ci n'est-il pas le fils de Joseph ? »</w:t>
      </w:r>
    </w:p>
    <w:p>
      <w:pPr/>
      <w:r>
        <w:rPr>
          <w:lang w:val="fr_FR" w:bidi="fr_FR"/>
        </w:rPr>
      </w:r>
      <w:r>
        <w:rPr>
          <w:lang w:val="fr_FR" w:bidi="fr_FR"/>
        </w:rPr>
        <w:t>Arrêtez la représentation : Demandez à l'acteur qui joue le rôle des gens dans la synagogue : « Que ressentez-vous ? » Vous allez peut-être entendre : « Comment le fils de Joseph peut-il être le Messie ? » « J'ai hâte de voir les miracles qu'il fera ici. » « S'il est le Messie, c'est que Dieu doit vraiment nous favoriser. » Reprenez la représentation.</w:t>
      </w:r>
    </w:p>
    <w:p>
      <w:pPr/>
      <w:r>
        <w:rPr>
          <w:lang w:val="fr_FR" w:bidi="fr_FR"/>
        </w:rPr>
      </w:r>
      <w:r>
        <w:rPr>
          <w:lang w:val="fr_FR" w:bidi="fr_FR"/>
        </w:rPr>
        <w:t>Puis Jésus dit aux gens qu'ils l'interrogeront pour ne pas avoir fait de miracles à Nazareth. Jésus dit qu'aucun prophète n'est accepté dans sa propre ville. Jésus donne comme exemple la veuve de Sidon au temps d'Élie. Jésus donne ensuite comme deuxième exemple Naaman, un lépreux syrien qui a été guéri.</w:t>
      </w:r>
    </w:p>
    <w:p>
      <w:pPr/>
      <w:r>
        <w:rPr>
          <w:lang w:val="fr_FR" w:bidi="fr_FR"/>
        </w:rPr>
      </w:r>
      <w:r>
        <w:rPr>
          <w:lang w:val="fr_FR" w:bidi="fr_FR"/>
        </w:rPr>
        <w:t>Arrêtez la représentation : Demandez à l'acteur qui joue le rôle de Jésus : « Que ressentez-vous ? » Vous allez peut-être entendre : « Triste ». « Rejeté. » « Je veux qu'ils croient que le salut de Dieu est pour tout le monde, mais ils ne le croiront pas. » Reprenez la représentation.</w:t>
      </w:r>
    </w:p>
    <w:p>
      <w:pPr/>
      <w:r>
        <w:rPr>
          <w:lang w:val="fr_FR" w:bidi="fr_FR"/>
        </w:rPr>
      </w:r>
      <w:r>
        <w:rPr>
          <w:lang w:val="fr_FR" w:bidi="fr_FR"/>
        </w:rPr>
        <w:t>Quand la foule entend cela, ils essaient de pousser Jésus par-dessus la falaise, mais Jésus passe à travers eux et quitte Nazareth.</w:t>
      </w:r>
    </w:p>
    <w:p>
      <w:pPr/>
      <w:r>
        <w:rPr>
          <w:lang w:val="fr_FR" w:bidi="fr_FR"/>
        </w:rPr>
      </w:r>
      <w:r>
        <w:rPr>
          <w:lang w:val="fr_FR" w:bidi="fr_FR"/>
        </w:rPr>
        <w:t>Arrêtez la représentation : Demandez à l'acteur qui joue le rôle des gens: « Que ressentez-vous ? » Vous allez peut-être entendre : « En colère. » « Où Jésus est-il allé ? » « Peut-être avons-nous réagi de façon excessive.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Après avoir été tenté par Satan, Jésus retourne dans la province de </w:t>
      </w:r>
      <w:r>
        <w:rPr>
          <w:b/>
          <w:lang w:val="fr_FR" w:bidi="fr_FR"/>
        </w:rPr>
        <w:t>Galilée</w:t>
      </w:r>
      <w:r>
        <w:rPr>
          <w:lang w:val="fr_FR" w:bidi="fr_FR"/>
        </w:rPr>
        <w:t xml:space="preserve">. Il a été conduit par le Saint-Esprit. Assurez-vous de traduire le </w:t>
      </w:r>
      <w:r>
        <w:rPr>
          <w:b/>
          <w:lang w:val="fr_FR" w:bidi="fr_FR"/>
        </w:rPr>
        <w:t>Saint-Esprit</w:t>
      </w:r>
      <w:r>
        <w:rPr>
          <w:lang w:val="fr_FR" w:bidi="fr_FR"/>
        </w:rPr>
        <w:t xml:space="preserve"> de la même façon que dans les passages précédents de Luc. Le </w:t>
      </w:r>
      <w:r>
        <w:rPr>
          <w:b/>
          <w:lang w:val="fr_FR" w:bidi="fr_FR"/>
        </w:rPr>
        <w:t>Saint-Esprit</w:t>
      </w:r>
      <w:r>
        <w:rPr>
          <w:lang w:val="fr_FR" w:bidi="fr_FR"/>
        </w:rPr>
        <w:t xml:space="preserve"> est dans le glossaire principal. Jésus enseigne dans les synagogues des gens de Galilée. Les </w:t>
      </w:r>
      <w:r>
        <w:rPr>
          <w:b/>
          <w:lang w:val="fr_FR" w:bidi="fr_FR"/>
        </w:rPr>
        <w:t>synagogues</w:t>
      </w:r>
      <w:r>
        <w:rPr>
          <w:lang w:val="fr_FR" w:bidi="fr_FR"/>
        </w:rPr>
        <w:t xml:space="preserve"> sont des bâtiments où les Juifs des villages pouvaient se rencontrer pour adorer au lieu du temple principal à </w:t>
      </w:r>
      <w:r>
        <w:rPr>
          <w:b/>
          <w:lang w:val="fr_FR" w:bidi="fr_FR"/>
        </w:rPr>
        <w:t>Jérusalem</w:t>
      </w:r>
      <w:r>
        <w:rPr>
          <w:lang w:val="fr_FR" w:bidi="fr_FR"/>
        </w:rPr>
        <w:t>. On ne faisait pas de sacrifices dans les synagogues. Les congrégations locales de Juifs se réunissaient dans leur synagogue pour prier, adorer, lire les Écritures, enseigner leurs croyances et se réunir pour des activités culturelles. Chaque synagogue avait un groupe d'anciens et un responsable en chef. Ces hommes n'étaient pas des prêtres ou des enseignants, mais ils étaient très respectés dans leurs communautés.</w:t>
      </w:r>
    </w:p>
    <w:p>
      <w:pPr/>
      <w:r>
        <w:rPr>
          <w:lang w:val="fr_FR" w:bidi="fr_FR"/>
        </w:rPr>
      </w:r>
      <w:r>
        <w:rPr>
          <w:lang w:val="fr_FR" w:bidi="fr_FR"/>
        </w:rPr>
        <w:t xml:space="preserve">Montrez une image d'une synagogue si vous ne l'avez pas déjà fait. Assurez-vous que votre traduction de « synagogue » n'est pas le même mot que celui que vous utilisez pour le Temple. Quelques exemples pourraient être « maisons de prière juives» ou « bâtiments pour le culte ». Assurez-vous de traduire « Synagogue » de la même façon que dans les passages précédents de Luc. Le mot </w:t>
      </w:r>
      <w:r>
        <w:rPr>
          <w:b/>
          <w:lang w:val="fr_FR" w:bidi="fr_FR"/>
        </w:rPr>
        <w:t>synagogue</w:t>
      </w:r>
      <w:r>
        <w:rPr>
          <w:lang w:val="fr_FR" w:bidi="fr_FR"/>
        </w:rPr>
        <w:t xml:space="preserve"> peut être trouvé dans le glossaire principal.</w:t>
      </w:r>
    </w:p>
    <w:p>
      <w:pPr/>
      <w:r>
        <w:rPr>
          <w:lang w:val="fr_FR" w:bidi="fr_FR"/>
        </w:rPr>
      </w:r>
      <w:r>
        <w:rPr>
          <w:lang w:val="fr_FR" w:bidi="fr_FR"/>
        </w:rPr>
        <w:t>Outil pédagogique : Une façon de montrer la différence entre une synagogue et le temple est de recueillir plusieurs pierres de différentes tailles. Assurez-vous qu'une pierre est beaucoup plus grande que les autres. Placez la grande pierre dans un endroit légèrement plus élevé que les plus petites pierres et utilisez cette image pour discuter de ce que l'on faisait au Temple par rapport à ce qu'ils faisaient dans une synagogue.</w:t>
      </w:r>
    </w:p>
    <w:p>
      <w:pPr/>
      <w:r>
        <w:rPr>
          <w:lang w:val="fr_FR" w:bidi="fr_FR"/>
        </w:rPr>
      </w:r>
      <w:r>
        <w:rPr>
          <w:lang w:val="fr_FR" w:bidi="fr_FR"/>
        </w:rPr>
        <w:t xml:space="preserve">Luc nous dit que c'était l'habitude de Jésus d'enseigner dans une synagogue chaque sabbat. Le </w:t>
      </w:r>
      <w:r>
        <w:rPr>
          <w:b/>
          <w:lang w:val="fr_FR" w:bidi="fr_FR"/>
        </w:rPr>
        <w:t>sabbat</w:t>
      </w:r>
      <w:r>
        <w:rPr>
          <w:lang w:val="fr_FR" w:bidi="fr_FR"/>
        </w:rPr>
        <w:t xml:space="preserve"> est un jour spécial pour les Juifs. C'est le nom du septième et dernier jour de la semaine. Les Juifs observaient le sabbat comme un jour de repos et d'adoration, et ce depuis le moment où Dieu leur a donné ce commandement. Il y avait des règles très strictes à l'époque de Jésus concernant le travail qui pouvait et ne pouvait pas être fait en ce jour-là. Le sabbat était aussi le jour où l'on allait à la synagogue pour adorer Dieu. Assurez-vous de traduire le sabbat de la même façon que dans les passages précédents de Luc. Le </w:t>
      </w:r>
      <w:r>
        <w:rPr>
          <w:b/>
          <w:lang w:val="fr_FR" w:bidi="fr_FR"/>
        </w:rPr>
        <w:t>sabbat</w:t>
      </w:r>
      <w:r>
        <w:rPr>
          <w:lang w:val="fr_FR" w:bidi="fr_FR"/>
        </w:rPr>
        <w:t xml:space="preserve"> peut être trouvé dans le glossaire principal.</w:t>
      </w:r>
    </w:p>
    <w:p>
      <w:pPr/>
      <w:r>
        <w:rPr>
          <w:lang w:val="fr_FR" w:bidi="fr_FR"/>
        </w:rPr>
      </w:r>
      <w:r>
        <w:rPr>
          <w:lang w:val="fr_FR" w:bidi="fr_FR"/>
        </w:rPr>
        <w:t xml:space="preserve">Jésus enseigne spécifiquement dans la synagogue de </w:t>
      </w:r>
      <w:r>
        <w:rPr>
          <w:b/>
          <w:lang w:val="fr_FR" w:bidi="fr_FR"/>
        </w:rPr>
        <w:t>Nazareth</w:t>
      </w:r>
      <w:r>
        <w:rPr>
          <w:lang w:val="fr_FR" w:bidi="fr_FR"/>
        </w:rPr>
        <w:t xml:space="preserve"> le jour du sabbat. Tout le monde le connaît. Jésus se tient debout et lit depuis un rouleau. Un </w:t>
      </w:r>
      <w:r>
        <w:rPr>
          <w:b/>
          <w:lang w:val="fr_FR" w:bidi="fr_FR"/>
        </w:rPr>
        <w:t>rouleau</w:t>
      </w:r>
      <w:r>
        <w:rPr>
          <w:lang w:val="fr_FR" w:bidi="fr_FR"/>
        </w:rPr>
        <w:t xml:space="preserve"> était un morceau de peau d'animal ou un parchemin ou un papier de papyrus spécialement préparé, sur lequel on écrivait. Les deux extrémités du rouleau étaient enroulées autour de poignées en bois. Les poignées étaient utilisées pour dérouler le rouleau afin qu'il puisse être lu. Le rouleau était gardé enroulé quand personne ne l'utilisait.</w:t>
      </w:r>
    </w:p>
    <w:p>
      <w:pPr/>
      <w:r>
        <w:rPr>
          <w:lang w:val="fr_FR" w:bidi="fr_FR"/>
        </w:rPr>
      </w:r>
      <w:r>
        <w:rPr>
          <w:lang w:val="fr_FR" w:bidi="fr_FR"/>
        </w:rPr>
        <w:t>Montrez une image d'un rouleau si vous ne l'avez pas déjà fait.</w:t>
      </w:r>
    </w:p>
    <w:p>
      <w:pPr/>
      <w:r>
        <w:rPr>
          <w:lang w:val="fr_FR" w:bidi="fr_FR"/>
        </w:rPr>
      </w:r>
      <w:r>
        <w:rPr>
          <w:lang w:val="fr_FR" w:bidi="fr_FR"/>
        </w:rPr>
        <w:t xml:space="preserve">Le rouleau contient les paroles du prophète Ésaïe. Assurez-vous de traduire le mot </w:t>
      </w:r>
      <w:r>
        <w:rPr>
          <w:b/>
          <w:lang w:val="fr_FR" w:bidi="fr_FR"/>
        </w:rPr>
        <w:t>prophète</w:t>
      </w:r>
      <w:r>
        <w:rPr>
          <w:lang w:val="fr_FR" w:bidi="fr_FR"/>
        </w:rPr>
        <w:t xml:space="preserve"> de la même façon que dans les passages précédents de Luc. Le mot </w:t>
      </w:r>
      <w:r>
        <w:rPr>
          <w:b/>
          <w:lang w:val="fr_FR" w:bidi="fr_FR"/>
        </w:rPr>
        <w:t>prophète</w:t>
      </w:r>
      <w:r>
        <w:rPr>
          <w:lang w:val="fr_FR" w:bidi="fr_FR"/>
        </w:rPr>
        <w:t xml:space="preserve"> est dans le glossaire principal. Luc nous dit que Jésus </w:t>
      </w:r>
      <w:r>
        <w:rPr>
          <w:b/>
          <w:lang w:val="fr_FR" w:bidi="fr_FR"/>
        </w:rPr>
        <w:t>a trouvé l'endroit</w:t>
      </w:r>
      <w:r>
        <w:rPr>
          <w:lang w:val="fr_FR" w:bidi="fr_FR"/>
        </w:rPr>
        <w:t xml:space="preserve"> où cela était écrit. Cela montre que Jésus a lu quelque chose de spécifique dans Ésaïe et qu'il n'a pas simplement lu ce qui lui a été remis. Jésus a spécifiquement lu une prophétie au sujet du </w:t>
      </w:r>
      <w:r>
        <w:rPr>
          <w:b/>
          <w:lang w:val="fr_FR" w:bidi="fr_FR"/>
        </w:rPr>
        <w:t>Messie</w:t>
      </w:r>
      <w:r>
        <w:rPr>
          <w:lang w:val="fr_FR" w:bidi="fr_FR"/>
        </w:rPr>
        <w:t xml:space="preserve">, ou du Sauveur promis, pour dire qu'il était le Messie. Assurez-vous que votre traduction indique que Jésus a lu cette prophétie à haute voix. Utilisez la même traduction pour le mot Messie que dans les passages précédents de Luc. Le mot </w:t>
      </w:r>
      <w:r>
        <w:rPr>
          <w:b/>
          <w:lang w:val="fr_FR" w:bidi="fr_FR"/>
        </w:rPr>
        <w:t>Messie</w:t>
      </w:r>
      <w:r>
        <w:rPr>
          <w:lang w:val="fr_FR" w:bidi="fr_FR"/>
        </w:rPr>
        <w:t xml:space="preserve"> peut être trouvé dans le glossaire principal.</w:t>
      </w:r>
    </w:p>
    <w:p>
      <w:pPr/>
      <w:r>
        <w:rPr>
          <w:lang w:val="fr_FR" w:bidi="fr_FR"/>
        </w:rPr>
      </w:r>
      <w:r>
        <w:rPr>
          <w:lang w:val="fr_FR" w:bidi="fr_FR"/>
        </w:rPr>
        <w:t xml:space="preserve">Jésus dit que Dieu m'a </w:t>
      </w:r>
      <w:r>
        <w:rPr>
          <w:b/>
          <w:lang w:val="fr_FR" w:bidi="fr_FR"/>
        </w:rPr>
        <w:t>oint</w:t>
      </w:r>
      <w:r>
        <w:rPr>
          <w:lang w:val="fr_FR" w:bidi="fr_FR"/>
        </w:rPr>
        <w:t xml:space="preserve">. Habituellement, l'onction signifie verser de l'huile sur la tête de quelqu'un pour le désigner pour une tâche spéciale. Ici, le terme est utilisé au sens figuré. Cela signifie que Dieu a désigné ou choisi Jésus pour faire les choses énumérées dans la prophétie. Cela ne signifie pas que Dieu a littéralement versé l'huile sur la tête du Messie. </w:t>
      </w:r>
      <w:r>
        <w:rPr>
          <w:b/>
          <w:lang w:val="fr_FR" w:bidi="fr_FR"/>
        </w:rPr>
        <w:t>Oindre</w:t>
      </w:r>
      <w:r>
        <w:rPr>
          <w:lang w:val="fr_FR" w:bidi="fr_FR"/>
        </w:rPr>
        <w:t xml:space="preserve"> peut être trouvé dans le glossaire principal.</w:t>
      </w:r>
    </w:p>
    <w:p>
      <w:pPr/>
      <w:r>
        <w:rPr>
          <w:lang w:val="fr_FR" w:bidi="fr_FR"/>
        </w:rPr>
      </w:r>
      <w:r>
        <w:rPr>
          <w:lang w:val="fr_FR" w:bidi="fr_FR"/>
        </w:rPr>
        <w:t xml:space="preserve">L'une des choses que le Messie fera sera de proclamer la liberté pour les prisonniers. </w:t>
      </w:r>
      <w:r>
        <w:rPr>
          <w:b/>
          <w:lang w:val="fr_FR" w:bidi="fr_FR"/>
        </w:rPr>
        <w:t>Prisonniers</w:t>
      </w:r>
      <w:r>
        <w:rPr>
          <w:lang w:val="fr_FR" w:bidi="fr_FR"/>
        </w:rPr>
        <w:t xml:space="preserve"> ne fait pas référence aux gens qui ont été en prison pour avoir commis des crimes. Cela fait plutôt référence aux gens qui sont capturés pendant la guerre et emmenés dans un autre pays. Le Messie dira à ces prisonniers qu'il y a la liberté pour eux. Ils seront libérés. </w:t>
      </w:r>
      <w:r>
        <w:rPr>
          <w:b/>
          <w:lang w:val="fr_FR" w:bidi="fr_FR"/>
        </w:rPr>
        <w:t>Liberté</w:t>
      </w:r>
      <w:r>
        <w:rPr>
          <w:lang w:val="fr_FR" w:bidi="fr_FR"/>
        </w:rPr>
        <w:t xml:space="preserve"> peut souvent être traduit par pardon. Il peut donc aussi y avoir un sens spirituel à ce message. Le Messie dit aux gens qui sont captifs du péché qu'ils peuvent être pardonnés.</w:t>
      </w:r>
    </w:p>
    <w:p>
      <w:pPr/>
      <w:r>
        <w:rPr>
          <w:lang w:val="fr_FR" w:bidi="fr_FR"/>
        </w:rPr>
      </w:r>
      <w:r>
        <w:rPr>
          <w:lang w:val="fr_FR" w:bidi="fr_FR"/>
        </w:rPr>
        <w:t xml:space="preserve">Ésaïe écrit que le Messie proclamera aussi </w:t>
      </w:r>
      <w:r>
        <w:rPr>
          <w:b/>
          <w:lang w:val="fr_FR" w:bidi="fr_FR"/>
        </w:rPr>
        <w:t>l'année de la faveur du Seigneur</w:t>
      </w:r>
      <w:r>
        <w:rPr>
          <w:lang w:val="fr_FR" w:bidi="fr_FR"/>
        </w:rPr>
        <w:t>. Cela signifie simplement qu'il faut annoncer que c'est l'année de la faveur du Seigneur. Les Juifs qui entendaient cette phrase se souviendraient de l'année du jubilé de la loi de Dieu. Il s'agissait d'une année spéciale de liberté et de pardon pour les Israélites. L'année du jubilé était quelque chose qui se produisait dans l'Ancien Testament pour indiquer un moment où le Messie annoncerait aux gens le pardon de Dieu.</w:t>
      </w:r>
    </w:p>
    <w:p>
      <w:pPr/>
      <w:r>
        <w:rPr>
          <w:lang w:val="fr_FR" w:bidi="fr_FR"/>
        </w:rPr>
      </w:r>
      <w:r>
        <w:rPr>
          <w:lang w:val="fr_FR" w:bidi="fr_FR"/>
        </w:rPr>
        <w:t xml:space="preserve">Jésus dit que les Écritures étaient accomplies alors que les gens écoutaient. L'expression </w:t>
      </w:r>
      <w:r>
        <w:rPr>
          <w:b/>
          <w:lang w:val="fr_FR" w:bidi="fr_FR"/>
        </w:rPr>
        <w:t>les Écritures</w:t>
      </w:r>
      <w:r>
        <w:rPr>
          <w:lang w:val="fr_FR" w:bidi="fr_FR"/>
        </w:rPr>
        <w:t xml:space="preserve"> fait référence aux saints écrits juifs qui font autorité. L'expression </w:t>
      </w:r>
      <w:r>
        <w:rPr>
          <w:b/>
          <w:lang w:val="fr_FR" w:bidi="fr_FR"/>
        </w:rPr>
        <w:t>Les Écritures</w:t>
      </w:r>
      <w:r>
        <w:rPr>
          <w:lang w:val="fr_FR" w:bidi="fr_FR"/>
        </w:rPr>
        <w:t xml:space="preserve"> peut être trouvé dans le glossaire principal. Jésus dit au peuple qu'il est le Messie. Tout le monde est étonné par ses paroles. Jésus connaît leurs pensées et cite un proverbe. Un </w:t>
      </w:r>
      <w:r>
        <w:rPr>
          <w:b/>
          <w:lang w:val="fr_FR" w:bidi="fr_FR"/>
        </w:rPr>
        <w:t>proverbe</w:t>
      </w:r>
      <w:r>
        <w:rPr>
          <w:lang w:val="fr_FR" w:bidi="fr_FR"/>
        </w:rPr>
        <w:t xml:space="preserve"> est un dicton ou une expression que beaucoup de gens ont entendu. Jésus utilise ce proverbe pour décrire ce que les gens pensaient. Ils voulaient qu'il fasse des miracles pour eux à Nazareth. Le mot </w:t>
      </w:r>
      <w:r>
        <w:rPr>
          <w:b/>
          <w:lang w:val="fr_FR" w:bidi="fr_FR"/>
        </w:rPr>
        <w:t>proverbe</w:t>
      </w:r>
      <w:r>
        <w:rPr>
          <w:lang w:val="fr_FR" w:bidi="fr_FR"/>
        </w:rPr>
        <w:t xml:space="preserve"> peut être trouvé dans le glossaire principal.</w:t>
      </w:r>
    </w:p>
    <w:p>
      <w:pPr/>
      <w:r>
        <w:rPr>
          <w:lang w:val="fr_FR" w:bidi="fr_FR"/>
        </w:rPr>
      </w:r>
      <w:r>
        <w:rPr>
          <w:lang w:val="fr_FR" w:bidi="fr_FR"/>
        </w:rPr>
        <w:t>Il sera peut-être nécessaire dans votre langue de comprendre que Jésus disait ce que les gens pensaient. Il a arrêté de citer le proverbe.</w:t>
      </w:r>
    </w:p>
    <w:p>
      <w:pPr/>
      <w:r>
        <w:rPr>
          <w:lang w:val="fr_FR" w:bidi="fr_FR"/>
        </w:rPr>
      </w:r>
      <w:r>
        <w:rPr>
          <w:lang w:val="fr_FR" w:bidi="fr_FR"/>
        </w:rPr>
        <w:t xml:space="preserve">Quand Jésus parle d'Élie, un prophète du passé d'Israël, il dit que le ciel </w:t>
      </w:r>
      <w:r>
        <w:rPr>
          <w:b/>
          <w:lang w:val="fr_FR" w:bidi="fr_FR"/>
        </w:rPr>
        <w:t>était fermé</w:t>
      </w:r>
      <w:r>
        <w:rPr>
          <w:lang w:val="fr_FR" w:bidi="fr_FR"/>
        </w:rPr>
        <w:t xml:space="preserve">. Cela signifie simplement qu'il ne pleut pas. Jésus dit qu'Élie a été envoyé chez une veuve qui vivait à </w:t>
      </w:r>
      <w:r>
        <w:rPr>
          <w:b/>
          <w:lang w:val="fr_FR" w:bidi="fr_FR"/>
        </w:rPr>
        <w:t>Sarepta, dans la région de Sidon</w:t>
      </w:r>
      <w:r>
        <w:rPr>
          <w:lang w:val="fr_FR" w:bidi="fr_FR"/>
        </w:rPr>
        <w:t>. C'était une ville païenne située au nord d'Israël. Elle se trouvait près de la ville de Sidon.</w:t>
      </w:r>
    </w:p>
    <w:p>
      <w:pPr/>
      <w:r>
        <w:rPr>
          <w:lang w:val="fr_FR" w:bidi="fr_FR"/>
        </w:rPr>
      </w:r>
      <w:r>
        <w:rPr>
          <w:lang w:val="fr_FR" w:bidi="fr_FR"/>
        </w:rPr>
        <w:t xml:space="preserve">Jésus parle d'Élisée, un autre prophète du passé d'Israël, qui a guéri Naaman, un homme atteint </w:t>
      </w:r>
      <w:r>
        <w:rPr>
          <w:b/>
          <w:lang w:val="fr_FR" w:bidi="fr_FR"/>
        </w:rPr>
        <w:t>de lèpre</w:t>
      </w:r>
      <w:r>
        <w:rPr>
          <w:lang w:val="fr_FR" w:bidi="fr_FR"/>
        </w:rPr>
        <w:t xml:space="preserve">. La </w:t>
      </w:r>
      <w:r>
        <w:rPr>
          <w:b/>
          <w:lang w:val="fr_FR" w:bidi="fr_FR"/>
        </w:rPr>
        <w:t>lèpre</w:t>
      </w:r>
      <w:r>
        <w:rPr>
          <w:lang w:val="fr_FR" w:bidi="fr_FR"/>
        </w:rPr>
        <w:t xml:space="preserve"> fait référence à plusieurs types de maladie de la peau. Ces maladies rendaient une personne impure et incapable de vivre au sein de la communauté. Si quelqu'un les touchait, ils deviendraient également impurs. Dans la culture juive, la loi de Dieu disait qu'ils devaient porter des vêtements déchirés, ne pas se brosser les cheveux et crier « impur » en public quand ils sortaient de chez eux.</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4:14–30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88">
        <w:r>
          <w:rPr>
            <w:lang w:val="fr_FR" w:bidi="fr_FR"/>
          </w:rPr>
          <w:rPr>
            <w:color w:val="0000EE"/>
            <w:u w:val="single"/>
          </w:rPr>
          <w:t>Écouter et Cœur</w:t>
        </w:r>
      </w:hyperlink>
      <w:r>
        <w:rPr>
          <w:lang w:val="fr_FR" w:bidi="fr_FR"/>
        </w:rPr>
        <w:t xml:space="preserve"> (480 KB)</w:t>
      </w:r>
      <w:r>
        <w:rPr>
          <w:lang w:val="fr_FR" w:bidi="fr_FR"/>
        </w:rPr>
      </w:r>
    </w:p>
    <w:p>
      <w:pPr>
        <w:pStyle w:val="ListBullet"/>
        <w:spacing w:line="240" w:lineRule="auto"/>
        <w:ind w:left="720"/>
      </w:pPr>
      <w:r>
        <w:rPr>
          <w:lang w:val="fr_FR" w:bidi="fr_FR"/>
        </w:rPr>
      </w:r>
      <w:hyperlink r:id="rId89">
        <w:r>
          <w:rPr>
            <w:lang w:val="fr_FR" w:bidi="fr_FR"/>
          </w:rPr>
          <w:rPr>
            <w:color w:val="0000EE"/>
            <w:u w:val="single"/>
          </w:rPr>
          <w:t>Planter le Décor</w:t>
        </w:r>
      </w:hyperlink>
      <w:r>
        <w:rPr>
          <w:lang w:val="fr_FR" w:bidi="fr_FR"/>
        </w:rPr>
        <w:t xml:space="preserve"> (4.9 MB)</w:t>
      </w:r>
      <w:r>
        <w:rPr>
          <w:lang w:val="fr_FR" w:bidi="fr_FR"/>
        </w:rPr>
      </w:r>
    </w:p>
    <w:p>
      <w:pPr>
        <w:pStyle w:val="ListBullet"/>
        <w:spacing w:line="240" w:lineRule="auto"/>
        <w:ind w:left="720"/>
      </w:pPr>
      <w:r>
        <w:rPr>
          <w:lang w:val="fr_FR" w:bidi="fr_FR"/>
        </w:rPr>
      </w:r>
      <w:hyperlink r:id="rId90">
        <w:r>
          <w:rPr>
            <w:lang w:val="fr_FR" w:bidi="fr_FR"/>
          </w:rPr>
          <w:rPr>
            <w:color w:val="0000EE"/>
            <w:u w:val="single"/>
          </w:rPr>
          <w:t>Définir les Scènes</w:t>
        </w:r>
      </w:hyperlink>
      <w:r>
        <w:rPr>
          <w:lang w:val="fr_FR" w:bidi="fr_FR"/>
        </w:rPr>
        <w:t xml:space="preserve"> (3.0 MB)</w:t>
      </w:r>
      <w:r>
        <w:rPr>
          <w:lang w:val="fr_FR" w:bidi="fr_FR"/>
        </w:rPr>
      </w:r>
    </w:p>
    <w:p>
      <w:pPr>
        <w:pStyle w:val="ListBullet"/>
        <w:spacing w:line="240" w:lineRule="auto"/>
        <w:ind w:left="720"/>
      </w:pPr>
      <w:r>
        <w:rPr>
          <w:lang w:val="fr_FR" w:bidi="fr_FR"/>
        </w:rPr>
      </w:r>
      <w:hyperlink r:id="rId91">
        <w:r>
          <w:rPr>
            <w:lang w:val="fr_FR" w:bidi="fr_FR"/>
          </w:rPr>
          <w:rPr>
            <w:color w:val="0000EE"/>
            <w:u w:val="single"/>
          </w:rPr>
          <w:t>Intégration du Texte</w:t>
        </w:r>
      </w:hyperlink>
      <w:r>
        <w:rPr>
          <w:lang w:val="fr_FR" w:bidi="fr_FR"/>
        </w:rPr>
        <w:t xml:space="preserve"> (3.2 MB)</w:t>
      </w:r>
      <w:r>
        <w:rPr>
          <w:lang w:val="fr_FR" w:bidi="fr_FR"/>
        </w:rPr>
      </w:r>
    </w:p>
    <w:p>
      <w:pPr>
        <w:pStyle w:val="ListBullet"/>
        <w:spacing w:line="240" w:lineRule="auto"/>
        <w:ind w:left="720"/>
      </w:pPr>
      <w:r>
        <w:rPr>
          <w:lang w:val="fr_FR" w:bidi="fr_FR"/>
        </w:rPr>
      </w:r>
      <w:hyperlink r:id="rId92">
        <w:r>
          <w:rPr>
            <w:lang w:val="fr_FR" w:bidi="fr_FR"/>
          </w:rPr>
          <w:rPr>
            <w:color w:val="0000EE"/>
            <w:u w:val="single"/>
          </w:rPr>
          <w:t>Combler les Lacunes</w:t>
        </w:r>
      </w:hyperlink>
      <w:r>
        <w:rPr>
          <w:lang w:val="fr_FR" w:bidi="fr_FR"/>
        </w:rPr>
        <w:t xml:space="preserve"> (5.1 MB)</w:t>
      </w:r>
      <w:r>
        <w:rPr>
          <w:lang w:val="fr_FR" w:bidi="fr_FR"/>
        </w:rPr>
      </w:r>
    </w:p>
    <w:p>
      <w:pPr>
        <w:pStyle w:val="ListBullet"/>
        <w:spacing w:line="240" w:lineRule="auto"/>
        <w:ind w:left="720"/>
      </w:pPr>
      <w:r>
        <w:rPr>
          <w:lang w:val="fr_FR" w:bidi="fr_FR"/>
        </w:rPr>
      </w:r>
      <w:hyperlink r:id="rId93">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Luc 4:31–44</w:t>
      </w:r>
      <w:r>
        <w:rPr>
          <w:lang w:val="fr_FR" w:bidi="fr_FR"/>
        </w:rPr>
      </w:r>
    </w:p>
    <w:p>
      <w:pPr>
        <w:pStyle w:val="Heading3"/>
      </w:pPr>
      <w:r>
        <w:rPr>
          <w:lang w:val="fr_FR" w:bidi="fr_FR"/>
        </w:rPr>
        <w:t>Écouter et Cœur</w:t>
      </w:r>
    </w:p>
    <w:p>
      <w:pPr/>
      <w:r>
        <w:rPr>
          <w:lang w:val="fr_FR" w:bidi="fr_FR"/>
        </w:rPr>
      </w:r>
      <w:r>
        <w:rPr>
          <w:lang w:val="fr_FR" w:bidi="fr_FR"/>
        </w:rPr>
        <w:t>Écoutez Luc 4.14–30. Laissez la parole de Dieu entrer dans votre cœur.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Parce que les gens de Nazareth ont rejeté Jésus, il retourne à Capernaüm. À Capernaüm, les gens l'avaient déjà accepté. Par la suite, il continuera à voyager dans différentes villes de Galilée pour prêcher la bonne nouvelle.</w:t>
      </w:r>
    </w:p>
    <w:p>
      <w:pPr/>
      <w:r>
        <w:rPr>
          <w:lang w:val="fr_FR" w:bidi="fr_FR"/>
        </w:rPr>
      </w:r>
      <w:r>
        <w:rPr>
          <w:lang w:val="fr_FR" w:bidi="fr_FR"/>
        </w:rPr>
        <w:t>Capernaüm se trouve 580 m en aval de Nazarareth. Jésus doit donc descendre pour atteindre la ville. Capernaüm se trouvait à 30 km de Nazareth. Capernaüm était située sur la rive du lac de Galilée. Tout comme à Nazareth, Jésus enseigne dans la synagogue de Capernaüm, le lieu de prière juif, le jour du sabbat, leur jour religieux de repos et d'adoration. Les gens à Capernaüm sont étonnés de la manière dont Jésus enseigne. Il enseigne avec autorité ou confiance que ce qu'il dit est vrai.</w:t>
      </w:r>
    </w:p>
    <w:p>
      <w:pPr/>
      <w:r>
        <w:rPr>
          <w:lang w:val="fr_FR" w:bidi="fr_FR"/>
        </w:rPr>
      </w:r>
      <w:r>
        <w:rPr>
          <w:lang w:val="fr_FR" w:bidi="fr_FR"/>
        </w:rPr>
        <w:t>Arrêtez et montrez une carte pour voir la route de Jésus de Nazareth à Capernaüm.</w:t>
      </w:r>
    </w:p>
    <w:p>
      <w:pPr/>
      <w:r>
        <w:rPr>
          <w:lang w:val="fr_FR" w:bidi="fr_FR"/>
        </w:rPr>
      </w:r>
      <w:r>
        <w:rPr>
          <w:lang w:val="fr_FR" w:bidi="fr_FR"/>
        </w:rPr>
        <w:t>Pendant que Jésus enseigne, un homme possédé par un démon crie après lui. Les démons ou les mauvais esprits font référence aux êtres spirituels qui servent Satan et se trouvent sous son autorité. Ce sont des esprits impurs qui ont le pouvoir de prendre le contrôle des gens. « Possédé » signifie que les pensées et les actions de l'homme étaient contrôlées par le mauvais esprit.</w:t>
      </w:r>
    </w:p>
    <w:p>
      <w:pPr/>
      <w:r>
        <w:rPr>
          <w:lang w:val="fr_FR" w:bidi="fr_FR"/>
        </w:rPr>
      </w:r>
      <w:r>
        <w:rPr>
          <w:lang w:val="fr_FR" w:bidi="fr_FR"/>
        </w:rPr>
        <w:t>Le mauvais esprit parle à Jésus par l'intermédiaire de l'homme. Il appelle Jésus « Jésus de Nazareth ». Cette phrase signifie que Jésus venait de Nazareth. Dans la culture juive, les gens avaient un prénom personnel et étaient ensuite identifiés par leur ville natale. Le mauvais esprit crie, saisi de crainte : « Que nous veux-tu ? » Cela signifie que Jésus n'a rien en commun avec les mauvais esprits. Le mauvais esprit laisse entendre que Jésus ne devrait pas interférer avec lui ou avec les autres mauvais esprits. Le mauvais esprit demande : « Es-tu venu pour nous détruire ? » Il sait que Jésus est le Messie, ou le Sauveur promis, et qu'il a le pouvoir de le détruire. Dans ce contexte, détruire signifie forcer le mauvais esprit à quitter l'homme et l'envoyer dans un lieu où il devra attendre le jugement de Dieu. Le mauvais esprit sait que Jésus est saint, ou mis à part par Dieu à des fins spéciales en tant qu'envoyé de Dieu.</w:t>
      </w:r>
    </w:p>
    <w:p>
      <w:pPr/>
      <w:r>
        <w:rPr>
          <w:lang w:val="fr_FR" w:bidi="fr_FR"/>
        </w:rPr>
      </w:r>
      <w:r>
        <w:rPr>
          <w:lang w:val="fr_FR" w:bidi="fr_FR"/>
        </w:rPr>
        <w:t>Arrêtez-vous et discutez-en avec votre équipe : Dans votre culture, comment pouvez-vous reconnaître quand quelqu'un est contrôlé par un mauvais esprit ? Les mauvais esprits donnent-ils certains pouvoirs aux gens qu'ils contrôlent ?</w:t>
      </w:r>
    </w:p>
    <w:p>
      <w:pPr/>
      <w:r>
        <w:rPr>
          <w:lang w:val="fr_FR" w:bidi="fr_FR"/>
        </w:rPr>
      </w:r>
      <w:r>
        <w:rPr>
          <w:lang w:val="fr_FR" w:bidi="fr_FR"/>
        </w:rPr>
        <w:t>Mais Jésus commande au mauvais esprit de se taire et de sortir de l'homme. L'une des raisons pour lesquelles Jésus fait cela est que le mauvais esprit sait qui il est. Jésus ne voulait pas que les gens pensent qu'il travaillait avec le mauvais esprit à cause de cette reconnaissance. Le mauvais esprit fait tomber l'homme au milieu de tout le peuple. Il quitte ensuite l'homme sans lui faire de mal. Les gens dans la synagogue sont étonnés du pouvoir de Jésus sur le mauvais esprit. Ils demandent : « Quel est cet enseignement ? » C'était une question à laquelle on n'était pas supposé répondre. Elle exprime leur surprise devant les paroles de Jésus. Elle ne signifiait pas que les gens ne comprenaient pas ce que Jésus disait. Les gens voient que Jésus a l'autorité de commander aux mauvais esprits et le pouvoir de les faire obéir. Les gens de la synagogue disent aux autres ce qui s'est passé. Bientôt, tout le monde dans cette partie du pays sait ce que Jésus a fait.</w:t>
      </w:r>
    </w:p>
    <w:p>
      <w:pPr/>
      <w:r>
        <w:rPr>
          <w:lang w:val="fr_FR" w:bidi="fr_FR"/>
        </w:rPr>
      </w:r>
      <w:r>
        <w:rPr>
          <w:lang w:val="fr_FR" w:bidi="fr_FR"/>
        </w:rPr>
        <w:t>Jésus voyage de la synagogue à la maison de Simon, qui était aussi appelé Pierre. La maison de Simon est très proche de la synagogue. Simon est marié. Sa belle-mère vit avec lui, mais elle est malade et est atteinte d'une forte fièvre. La famille de Simon souhaite que Jésus la guérisse. Jésus se penche sur la femme et ordonne à la fièvre de la quitter. La température de la femme revient à la normale. Elle se lève immédiatement et répond en exprimant de l'hospitalité et de la gratitude. Elle commence à servir de la nourriture à Jésus et aux autres membres de sa maison.</w:t>
      </w:r>
    </w:p>
    <w:p>
      <w:pPr/>
      <w:r>
        <w:rPr>
          <w:lang w:val="fr_FR" w:bidi="fr_FR"/>
        </w:rPr>
      </w:r>
      <w:r>
        <w:rPr>
          <w:lang w:val="fr_FR" w:bidi="fr_FR"/>
        </w:rPr>
        <w:t>Le soleil se couchait ; il était vers six heures du soir. Cela signifiait que c'était la fin du sabbat. À cause des règles strictes concernant le fait de ne pas travailler le jour du sabbat, les gens considéraient que porter une personne malade constituait du travail. Ils attendaient que le sabbat soit fini pour amener les gens malades à Jésus pour qu'ils soient guéris. Jésus touche chaque personne et les guérit. Jésus fait également sortir de nombreux esprits mauvais des gens en leur disant de partir. Les mauvais esprits reconnaissent Jésus et crient qu'il est le Fils de Dieu. Mais Jésus ne permet pas aux mauvais esprits de continuer à dire aux gens qui il est. Jésus n'a pas fait cela parce que c'était faux. Il les arrête parce que ce n'était pas le bon moment pour les gens de savoir qu'il est le Messie.</w:t>
      </w:r>
    </w:p>
    <w:p>
      <w:pPr/>
      <w:r>
        <w:rPr>
          <w:lang w:val="fr_FR" w:bidi="fr_FR"/>
        </w:rPr>
      </w:r>
      <w:r>
        <w:rPr>
          <w:lang w:val="fr_FR" w:bidi="fr_FR"/>
        </w:rPr>
        <w:t>Le lendemain, Jésus part pour aller dans une région où peu de gens vivaient. Jésus voulait être seul pour prier. La foule de Capernaüm réalise qu'il a quitté leur ville et ils commencent à le chercher. Au moment où les gens les trouvent, ils essaient de le convaincre de rester à Capernaüm. Mais Jésus leur dit qu'il doit aller dans d'autres villes pour leur annoncer la bonne nouvelle au sujet du royaume de Dieu. Ici, « le royaume de Dieu » fait référence au fait que Dieu règne dans le cœur et la vie des gens par la foi au Messie. Jésus dit que c'est la raison pour laquelle Dieu l'a envoyé. Jésus quitte donc Capernaüm. Il continue à enseigner dans différentes villes dans leurs synagogues.</w:t>
      </w:r>
    </w:p>
    <w:p>
      <w:pPr/>
      <w:r>
        <w:rPr>
          <w:lang w:val="fr_FR" w:bidi="fr_FR"/>
        </w:rPr>
      </w:r>
      <w:r>
        <w:rPr>
          <w:lang w:val="fr_FR" w:bidi="fr_FR"/>
        </w:rPr>
        <w:t>Cette histoire montre Jésus qui commence à accomplir la mission pour laquelle Dieu l'a envoyé. Tout comme Jésus l'a lu dans Ésaïe, le ministère de Jésus aide les gens qui ont un statut inférieur. Cela inclut ceux qui sont possédés par de mauvais esprits, les malades et les femmes aussi bien que les hommes. Luc développe également le thème de l'opposition à Jésus et à la mission de Dieu par Satan et ses forces démoniaques. Nous voyons ici que Dieu a donné l'autorité à Jésus à la fois quand il enseigne et sur les esprits mauvais.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enseigne dans la synagogue et les gens sont étonnés. Jésus parle avec autorité.</w:t>
      </w:r>
    </w:p>
    <w:p>
      <w:pPr/>
      <w:r>
        <w:rPr>
          <w:lang w:val="fr_FR" w:bidi="fr_FR"/>
        </w:rPr>
      </w:r>
      <w:r>
        <w:rPr>
          <w:b/>
          <w:lang w:val="fr_FR" w:bidi="fr_FR"/>
        </w:rPr>
        <w:t>Deuxième partie :</w:t>
      </w:r>
      <w:r>
        <w:rPr>
          <w:lang w:val="fr_FR" w:bidi="fr_FR"/>
        </w:rPr>
        <w:t xml:space="preserve"> Un jour, Jésus enseigne dans la synagogue. Un homme avec des esprits mauvais crie après Jésus. Jésus commande à l'esprit mauvais de quitter l'homme. Le mauvais esprit part. Les gens s'interrogent sur la puissance de Jésus. La nouvelle au sujet de Jésus se répand dans toute la région.</w:t>
      </w:r>
    </w:p>
    <w:p>
      <w:pPr/>
      <w:r>
        <w:rPr>
          <w:lang w:val="fr_FR" w:bidi="fr_FR"/>
        </w:rPr>
      </w:r>
      <w:r>
        <w:rPr>
          <w:b/>
          <w:lang w:val="fr_FR" w:bidi="fr_FR"/>
        </w:rPr>
        <w:t>Troisième partie :</w:t>
      </w:r>
      <w:r>
        <w:rPr>
          <w:lang w:val="fr_FR" w:bidi="fr_FR"/>
        </w:rPr>
        <w:t xml:space="preserve"> Jésus va, à pied, de la synagogue à la maison de Simon. La belle-mère de Simon a une forte fièvre. Jésus la guérit et elle commence à leur servir de la nourriture.</w:t>
      </w:r>
    </w:p>
    <w:p>
      <w:pPr/>
      <w:r>
        <w:rPr>
          <w:lang w:val="fr_FR" w:bidi="fr_FR"/>
        </w:rPr>
      </w:r>
      <w:r>
        <w:rPr>
          <w:b/>
          <w:lang w:val="fr_FR" w:bidi="fr_FR"/>
        </w:rPr>
        <w:t>Quatrième partie :</w:t>
      </w:r>
      <w:r>
        <w:rPr>
          <w:lang w:val="fr_FR" w:bidi="fr_FR"/>
        </w:rPr>
        <w:t xml:space="preserve"> Jésus quitte Capernaüm tôt le matin pour aller dans un endroit où il peut prier seul. Les gens le cherchent et le trouvent. Les gens le supplient de rester. Jésus explique pourquoi il a besoin de continuer vers d'autres villes.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L'homme avec l'esprit mauvais</w:t>
      </w:r>
    </w:p>
    <w:p>
      <w:pPr>
        <w:pStyle w:val="ListBullet"/>
        <w:spacing w:line="240" w:lineRule="auto"/>
        <w:ind w:left="720"/>
      </w:pPr>
      <w:r>
        <w:rPr>
          <w:lang w:val="fr_FR" w:bidi="fr_FR"/>
        </w:rPr>
      </w:r>
      <w:r>
        <w:rPr>
          <w:lang w:val="fr_FR" w:bidi="fr_FR"/>
        </w:rPr>
        <w:t>L'esprit mauvais</w:t>
      </w:r>
    </w:p>
    <w:p>
      <w:pPr>
        <w:pStyle w:val="ListBullet"/>
        <w:spacing w:line="240" w:lineRule="auto"/>
        <w:ind w:left="720"/>
      </w:pPr>
      <w:r>
        <w:rPr>
          <w:lang w:val="fr_FR" w:bidi="fr_FR"/>
        </w:rPr>
      </w:r>
      <w:r>
        <w:rPr>
          <w:lang w:val="fr_FR" w:bidi="fr_FR"/>
        </w:rPr>
        <w:t>Les gens de Capernaüm</w:t>
      </w:r>
    </w:p>
    <w:p>
      <w:pPr>
        <w:pStyle w:val="ListBullet"/>
        <w:spacing w:line="240" w:lineRule="auto"/>
        <w:ind w:left="720"/>
      </w:pPr>
      <w:r>
        <w:rPr>
          <w:lang w:val="fr_FR" w:bidi="fr_FR"/>
        </w:rPr>
      </w:r>
      <w:r>
        <w:rPr>
          <w:lang w:val="fr_FR" w:bidi="fr_FR"/>
        </w:rPr>
        <w:t>Simon</w:t>
      </w:r>
    </w:p>
    <w:p>
      <w:pPr>
        <w:pStyle w:val="ListBullet"/>
        <w:spacing w:line="240" w:lineRule="auto"/>
        <w:ind w:left="720"/>
      </w:pPr>
      <w:r>
        <w:rPr>
          <w:lang w:val="fr_FR" w:bidi="fr_FR"/>
        </w:rPr>
      </w:r>
      <w:r>
        <w:rPr>
          <w:lang w:val="fr_FR" w:bidi="fr_FR"/>
        </w:rPr>
        <w:t>La belle-mère de Simon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se rend à Capernaüm, une ville de Galilée. Jésus enseigne le jour du sabbat et les gens sont étonnés.</w:t>
      </w:r>
    </w:p>
    <w:p>
      <w:pPr/>
      <w:r>
        <w:rPr>
          <w:lang w:val="fr_FR" w:bidi="fr_FR"/>
        </w:rPr>
      </w:r>
      <w:r>
        <w:rPr>
          <w:lang w:val="fr_FR" w:bidi="fr_FR"/>
        </w:rPr>
        <w:t>Il est important de se rappeler que c'est l'esprit mauvais qui reconnaît Jésus et l'esprit mauvais qui parle à travers l'homme. Ce n'est pas l'homme qui sait qui est Jésus.</w:t>
      </w:r>
    </w:p>
    <w:p>
      <w:pPr/>
      <w:r>
        <w:rPr>
          <w:lang w:val="fr_FR" w:bidi="fr_FR"/>
        </w:rPr>
      </w:r>
      <w:r>
        <w:rPr>
          <w:lang w:val="fr_FR" w:bidi="fr_FR"/>
        </w:rPr>
        <w:t>Jésus se trouve dans la synagogue. Un homme contrôlé par un mauvais esprit reconnaît qui est Jésus.</w:t>
      </w:r>
    </w:p>
    <w:p>
      <w:pPr/>
      <w:r>
        <w:rPr>
          <w:lang w:val="fr_FR" w:bidi="fr_FR"/>
        </w:rPr>
      </w:r>
      <w:r>
        <w:rPr>
          <w:lang w:val="fr_FR" w:bidi="fr_FR"/>
        </w:rPr>
        <w:t>Rappelez-vous que l'esprit mauvais contrôle l'homme.</w:t>
      </w:r>
    </w:p>
    <w:p>
      <w:pPr/>
      <w:r>
        <w:rPr>
          <w:lang w:val="fr_FR" w:bidi="fr_FR"/>
        </w:rPr>
      </w:r>
      <w:r>
        <w:rPr>
          <w:lang w:val="fr_FR" w:bidi="fr_FR"/>
        </w:rPr>
        <w:t>Jésus commande au mauvais esprit de se taire et de sortir de l'homme. L'homme tombe et tout le monde peut voir que l'esprit mauvais a quitté l'homme.</w:t>
      </w:r>
    </w:p>
    <w:p>
      <w:pPr/>
      <w:r>
        <w:rPr>
          <w:lang w:val="fr_FR" w:bidi="fr_FR"/>
        </w:rPr>
      </w:r>
      <w:r>
        <w:rPr>
          <w:lang w:val="fr_FR" w:bidi="fr_FR"/>
        </w:rPr>
        <w:t>Les gens s'interrogent sur l'autorité et la puissance des paroles de Jésus parce qu'ils ont vu l'esprit mauvais partir sur l'ordre de Jésus. Chaque village de la région entière entend parler de Jésus.</w:t>
      </w:r>
    </w:p>
    <w:p>
      <w:pPr/>
      <w:r>
        <w:rPr>
          <w:lang w:val="fr_FR" w:bidi="fr_FR"/>
        </w:rPr>
      </w:r>
      <w:r>
        <w:rPr>
          <w:lang w:val="fr_FR" w:bidi="fr_FR"/>
        </w:rPr>
        <w:t>Il est important de noter que chaque village ne connaissait pas Jésus à ce moment précis, mais la nouvelle de ce qui s'est passé s'est répandue après cet événement.</w:t>
      </w:r>
    </w:p>
    <w:p>
      <w:pPr/>
      <w:r>
        <w:rPr>
          <w:lang w:val="fr_FR" w:bidi="fr_FR"/>
        </w:rPr>
      </w:r>
      <w:r>
        <w:rPr>
          <w:lang w:val="fr_FR" w:bidi="fr_FR"/>
        </w:rPr>
        <w:t>Il est important de noter que la maison de Simon n'était pas très loin de la synagogue. La foule qui a vu l'esprit mauvais être chassé a donc probablement suivi Jésus jusqu'à la maison de Simon.</w:t>
      </w:r>
    </w:p>
    <w:p>
      <w:pPr/>
      <w:r>
        <w:rPr>
          <w:lang w:val="fr_FR" w:bidi="fr_FR"/>
        </w:rPr>
      </w:r>
      <w:r>
        <w:rPr>
          <w:lang w:val="fr_FR" w:bidi="fr_FR"/>
        </w:rPr>
        <w:t>Jésus quitte la synagogue et se rend à la maison de Simon. Tout le monde demande à Jésus de guérir la belle-mère de Simon. Elle était très malade avec une forte fièvre. Jésus se tient à ses côtés et ordonne à la fièvre de la quitter. La belle-mère de Simon est guérie instantanément. Puis elle se lève et leur prépare un repas. La nuit, les gens amenaient à Jésus tout le monde qui était malade ou avait des esprits mauvais. Jésus a guéri les malades et libéré les gens des esprits mauvais.</w:t>
      </w:r>
    </w:p>
    <w:p>
      <w:pPr/>
      <w:r>
        <w:rPr>
          <w:lang w:val="fr_FR" w:bidi="fr_FR"/>
        </w:rPr>
      </w:r>
      <w:r>
        <w:rPr>
          <w:lang w:val="fr_FR" w:bidi="fr_FR"/>
        </w:rPr>
        <w:t>Il est important de se rappeler que Jésus n'échappe pas à la foule, mais qu'il consacre du temps à être seul avec Dieu.</w:t>
      </w:r>
    </w:p>
    <w:p>
      <w:pPr/>
      <w:r>
        <w:rPr>
          <w:lang w:val="fr_FR" w:bidi="fr_FR"/>
        </w:rPr>
      </w:r>
      <w:r>
        <w:rPr>
          <w:lang w:val="fr_FR" w:bidi="fr_FR"/>
        </w:rPr>
        <w:t>Très tôt le matin, Jésus se rend seul dans un endroit isolé. Les gens cherchent Jésus partout. Ils le trouvent enfin et le supplient de ne pas quitter Capernaüm. Mais Jésus explique qu'il a été envoyé pour annoncer la bonne nouvelle du royaume de Dieu dans de nombreuses autres villes. Jésus continue donc à voyager et à enseigner dans les synagogues dans toute la Judée.</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L'homme avec l'esprit mauvais</w:t>
      </w:r>
    </w:p>
    <w:p>
      <w:pPr>
        <w:pStyle w:val="ListBullet"/>
        <w:spacing w:line="240" w:lineRule="auto"/>
        <w:ind w:left="720"/>
      </w:pPr>
      <w:r>
        <w:rPr>
          <w:lang w:val="fr_FR" w:bidi="fr_FR"/>
        </w:rPr>
      </w:r>
      <w:r>
        <w:rPr>
          <w:lang w:val="fr_FR" w:bidi="fr_FR"/>
        </w:rPr>
        <w:t>L'esprit mauvais</w:t>
      </w:r>
    </w:p>
    <w:p>
      <w:pPr>
        <w:pStyle w:val="ListBullet"/>
        <w:spacing w:line="240" w:lineRule="auto"/>
        <w:ind w:left="720"/>
      </w:pPr>
      <w:r>
        <w:rPr>
          <w:lang w:val="fr_FR" w:bidi="fr_FR"/>
        </w:rPr>
      </w:r>
      <w:r>
        <w:rPr>
          <w:lang w:val="fr_FR" w:bidi="fr_FR"/>
        </w:rPr>
        <w:t>Les gens de Capernaüm</w:t>
      </w:r>
    </w:p>
    <w:p>
      <w:pPr>
        <w:pStyle w:val="ListBullet"/>
        <w:spacing w:line="240" w:lineRule="auto"/>
        <w:ind w:left="720"/>
      </w:pPr>
      <w:r>
        <w:rPr>
          <w:lang w:val="fr_FR" w:bidi="fr_FR"/>
        </w:rPr>
      </w:r>
      <w:r>
        <w:rPr>
          <w:lang w:val="fr_FR" w:bidi="fr_FR"/>
        </w:rPr>
        <w:t>Simon</w:t>
      </w:r>
    </w:p>
    <w:p>
      <w:pPr>
        <w:pStyle w:val="ListBullet"/>
        <w:spacing w:line="240" w:lineRule="auto"/>
        <w:ind w:left="720"/>
      </w:pPr>
      <w:r>
        <w:rPr>
          <w:lang w:val="fr_FR" w:bidi="fr_FR"/>
        </w:rPr>
      </w:r>
      <w:r>
        <w:rPr>
          <w:lang w:val="fr_FR" w:bidi="fr_FR"/>
        </w:rPr>
        <w:t>La belle-mère de Simon</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Rappelez-vous que l'esprit mauvais contrôle l'homme. Cela peut être représenté avec la personne qui jour l'esprit mauvais qui se cache derrière l'homme qui est contrôlé et qui bouge ses bras. La personne qui joue l'esprit mauvais peut chuchoter à l'oreille de l'homme qui est contrôlé et montrer la crainte de Jésus.</w:t>
      </w:r>
    </w:p>
    <w:p>
      <w:pPr/>
      <w:r>
        <w:rPr>
          <w:lang w:val="fr_FR" w:bidi="fr_FR"/>
        </w:rPr>
      </w:r>
      <w:r>
        <w:rPr>
          <w:lang w:val="fr_FR" w:bidi="fr_FR"/>
        </w:rPr>
        <w:t>Quand l'homme tombe, vous pouvez avoir l'acteur de l'esprit mauvais qui pousse l'homme vers le bas et quitte les lieux.</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Après avoir quitté sa ville natale, il se rend à Capernaüm. L'enseignement de Jésus étonne les gens. Un homme avec des esprits mauvais reconnaît Jésus et lui demande de s'éloigner.</w:t>
      </w:r>
    </w:p>
    <w:p>
      <w:pPr/>
      <w:r>
        <w:rPr>
          <w:lang w:val="fr_FR" w:bidi="fr_FR"/>
        </w:rPr>
      </w:r>
      <w:r>
        <w:rPr>
          <w:lang w:val="fr_FR" w:bidi="fr_FR"/>
        </w:rPr>
        <w:t>Arrêtez la représentation : Demandez aux acteurs qui jouent le rôle des gens : « Que ressentez-vous ? » Vous allez peut-être entendre : « Étonné ». « Il enseigne avec une telle autorité ! » « Dieu nous a enfin envoyé le Sauveur. » Reprenez la représentation.</w:t>
      </w:r>
    </w:p>
    <w:p>
      <w:pPr/>
      <w:r>
        <w:rPr>
          <w:lang w:val="fr_FR" w:bidi="fr_FR"/>
        </w:rPr>
      </w:r>
      <w:r>
        <w:rPr>
          <w:lang w:val="fr_FR" w:bidi="fr_FR"/>
        </w:rPr>
        <w:t>Jésus commande à l'esprit de quitter l'homme. L'esprit mauvais quitte l'homme. L'homme n'est plus blessé.</w:t>
      </w:r>
    </w:p>
    <w:p>
      <w:pPr/>
      <w:r>
        <w:rPr>
          <w:lang w:val="fr_FR" w:bidi="fr_FR"/>
        </w:rPr>
      </w:r>
      <w:r>
        <w:rPr>
          <w:lang w:val="fr_FR" w:bidi="fr_FR"/>
        </w:rPr>
        <w:t>Arrêtez la représentation : Demandez à l'acteur qui joue le rôle de l'homme avec l'esprit mauvais : « Que ressentez-vous ? » Vous allez peut-être entendre : « Je suis libre ! » « Le soulagement. » « Merci, Jésus. » « Je peux maintenant retourner vers ma famille. » Reprenez la représentation.</w:t>
      </w:r>
    </w:p>
    <w:p>
      <w:pPr/>
      <w:r>
        <w:rPr>
          <w:lang w:val="fr_FR" w:bidi="fr_FR"/>
        </w:rPr>
      </w:r>
      <w:r>
        <w:rPr>
          <w:lang w:val="fr_FR" w:bidi="fr_FR"/>
        </w:rPr>
        <w:t>Les gens s'interrogent sur l'autorité et la puissance des paroles de Jésus parce qu'ils ont vu l'esprit mauvais partir sur l'ordre de Jésus. Chaque village de la région entière entend parler de Jésus.</w:t>
      </w:r>
    </w:p>
    <w:p>
      <w:pPr/>
      <w:r>
        <w:rPr>
          <w:lang w:val="fr_FR" w:bidi="fr_FR"/>
        </w:rPr>
      </w:r>
      <w:r>
        <w:rPr>
          <w:lang w:val="fr_FR" w:bidi="fr_FR"/>
        </w:rPr>
        <w:t>Jésus se rend ensuite à la maison de Simon. La belle-mère de Simon est malade avec une forte fièvre. Les gens demandent à Jésus de la guérir. Jésus la guérit et elle se lève immédiatement pour préparer un repas.</w:t>
      </w:r>
    </w:p>
    <w:p>
      <w:pPr/>
      <w:r>
        <w:rPr>
          <w:lang w:val="fr_FR" w:bidi="fr_FR"/>
        </w:rPr>
      </w:r>
      <w:r>
        <w:rPr>
          <w:lang w:val="fr_FR" w:bidi="fr_FR"/>
        </w:rPr>
        <w:t>Arrêtez la représentation : Demandez à l'acteur qui joue le rôle de la belle-mère de Simon : « Que ressentez-vous ? » Vous allez peut-être entendre : « Remplie d'un sentiment d'humilité. » « Je veux montrer à Jésus à quel point je suis reconnaissante. » « Je suis si heureuse que Simon soit le disciple de Jésus. » Reprenez la représentation.</w:t>
      </w:r>
    </w:p>
    <w:p>
      <w:pPr/>
      <w:r>
        <w:rPr>
          <w:lang w:val="fr_FR" w:bidi="fr_FR"/>
        </w:rPr>
      </w:r>
      <w:r>
        <w:rPr>
          <w:lang w:val="fr_FR" w:bidi="fr_FR"/>
        </w:rPr>
        <w:t>La nuit, les gens amenaient à Jésus tout le monde qui était malade ou avait des esprits mauvais. Jésus a guéri les malades et libéré les gens des esprits mauvais.</w:t>
      </w:r>
    </w:p>
    <w:p>
      <w:pPr/>
      <w:r>
        <w:rPr>
          <w:lang w:val="fr_FR" w:bidi="fr_FR"/>
        </w:rPr>
      </w:r>
      <w:r>
        <w:rPr>
          <w:lang w:val="fr_FR" w:bidi="fr_FR"/>
        </w:rPr>
        <w:t>Jésus se rend dans un lieu isolé. Les gens cherchent et trouvent Jésus. Les gens demandent à Jésus de rester. Mais Jésus dit qu'il a besoin d'aller dans d'autres lieux pour annoncer la bonne nouvelle. Jésus continue donc à voyager et à enseigner dans les synagogues dans toute la Judée.</w:t>
      </w:r>
    </w:p>
    <w:p>
      <w:pPr/>
      <w:r>
        <w:rPr>
          <w:lang w:val="fr_FR" w:bidi="fr_FR"/>
        </w:rPr>
      </w:r>
      <w:r>
        <w:rPr>
          <w:lang w:val="fr_FR" w:bidi="fr_FR"/>
        </w:rPr>
        <w:t>Arrêtez la représentation : Demandez à l'acteur qui joue le rôle de Jésus : « Que ressentez-vous ? » Vous allez peut-être entendre : « Choisi ». « Je ne peux continuer que grâce à la force de Dieu. » « Je ressens de la compassion pour les gens.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se rend de </w:t>
      </w:r>
      <w:r>
        <w:rPr>
          <w:lang w:val="fr_FR" w:bidi="fr_FR"/>
        </w:rPr>
        <w:t>Nazareth</w:t>
      </w:r>
      <w:r>
        <w:rPr>
          <w:lang w:val="fr_FR" w:bidi="fr_FR"/>
        </w:rPr>
        <w:t xml:space="preserve"> à </w:t>
      </w:r>
      <w:r>
        <w:rPr>
          <w:lang w:val="fr_FR" w:bidi="fr_FR"/>
        </w:rPr>
        <w:t>Capernaüm</w:t>
      </w:r>
      <w:r>
        <w:rPr>
          <w:lang w:val="fr_FR" w:bidi="fr_FR"/>
        </w:rPr>
        <w:t xml:space="preserve">. Il a commencé à enseigner les gens dans la </w:t>
      </w:r>
      <w:r>
        <w:rPr>
          <w:b/>
          <w:lang w:val="fr_FR" w:bidi="fr_FR"/>
        </w:rPr>
        <w:t>synagogue</w:t>
      </w:r>
      <w:r>
        <w:rPr>
          <w:lang w:val="fr_FR" w:bidi="fr_FR"/>
        </w:rPr>
        <w:t xml:space="preserve"> de Capernaüm le jour du </w:t>
      </w:r>
      <w:r>
        <w:rPr>
          <w:b/>
          <w:lang w:val="fr_FR" w:bidi="fr_FR"/>
        </w:rPr>
        <w:t>sabbat</w:t>
      </w:r>
      <w:r>
        <w:rPr>
          <w:lang w:val="fr_FR" w:bidi="fr_FR"/>
        </w:rPr>
        <w:t xml:space="preserve">. Assurez-vous de traduire </w:t>
      </w:r>
      <w:r>
        <w:rPr>
          <w:lang w:val="fr_FR" w:bidi="fr_FR"/>
        </w:rPr>
        <w:t>Synagogue</w:t>
      </w:r>
      <w:r>
        <w:rPr>
          <w:lang w:val="fr_FR" w:bidi="fr_FR"/>
        </w:rPr>
        <w:t xml:space="preserve"> et </w:t>
      </w:r>
      <w:r>
        <w:rPr>
          <w:lang w:val="fr_FR" w:bidi="fr_FR"/>
        </w:rPr>
        <w:t>Sabbat</w:t>
      </w:r>
      <w:r>
        <w:rPr>
          <w:lang w:val="fr_FR" w:bidi="fr_FR"/>
        </w:rPr>
        <w:t xml:space="preserve"> de la même façon que dans les passages précédents de Luc. Les deux termes peuvent être trouvés dans le glossaire principal. Les gens sont étonnés de l'enseignement de Jésus parce qu'il enseigne avec </w:t>
      </w:r>
      <w:r>
        <w:rPr>
          <w:b/>
          <w:lang w:val="fr_FR" w:bidi="fr_FR"/>
        </w:rPr>
        <w:t>autorité</w:t>
      </w:r>
      <w:r>
        <w:rPr>
          <w:lang w:val="fr_FR" w:bidi="fr_FR"/>
        </w:rPr>
        <w:t xml:space="preserve">. Luc utilise le mot </w:t>
      </w:r>
      <w:r>
        <w:rPr>
          <w:lang w:val="fr_FR" w:bidi="fr_FR"/>
        </w:rPr>
        <w:t>autorité</w:t>
      </w:r>
      <w:r>
        <w:rPr>
          <w:lang w:val="fr_FR" w:bidi="fr_FR"/>
        </w:rPr>
        <w:t xml:space="preserve"> pour désigner le droit donné à quelqu'un d'agir. Elle est différente de la puissance parce que la puissance est la capacité de quelqu'un en elle-même de faire quelque chose.</w:t>
      </w:r>
    </w:p>
    <w:p>
      <w:pPr/>
      <w:r>
        <w:rPr>
          <w:lang w:val="fr_FR" w:bidi="fr_FR"/>
        </w:rPr>
      </w:r>
      <w:r>
        <w:rPr>
          <w:lang w:val="fr_FR" w:bidi="fr_FR"/>
        </w:rPr>
        <w:t>Outil pédagogique : Vous devrez peut-être donner un exemple tiré de la vie quotidienne de l'équipe pour montrer ce que signifie l'autorité. Il peut être utile d'utiliser un exemple tiré du gouvernement local ou de la vie du village. Un employé du gouvernement n'est qu'une personne. Il ou elle n'a pas le pouvoir, lorsqu'il agit de son propre chef, de faire respecter quoi que ce soit. Même s'il essaie de faire respecter les lois, les gens peuvent ou non les suivre. Cependant, lorsque le gouvernement lui donne de l'autorité, il peut ensuite agir pour appliquer les lois.</w:t>
      </w:r>
    </w:p>
    <w:p>
      <w:pPr/>
      <w:r>
        <w:rPr>
          <w:lang w:val="fr_FR" w:bidi="fr_FR"/>
        </w:rPr>
      </w:r>
      <w:r>
        <w:rPr>
          <w:lang w:val="fr_FR" w:bidi="fr_FR"/>
        </w:rPr>
        <w:t xml:space="preserve">Pendant qu'il enseigne, un homme possédé par un </w:t>
      </w:r>
      <w:r>
        <w:rPr>
          <w:b/>
          <w:lang w:val="fr_FR" w:bidi="fr_FR"/>
        </w:rPr>
        <w:t>démon</w:t>
      </w:r>
      <w:r>
        <w:rPr>
          <w:lang w:val="fr_FR" w:bidi="fr_FR"/>
        </w:rPr>
        <w:t xml:space="preserve"> crie après lui. Un </w:t>
      </w:r>
      <w:r>
        <w:rPr>
          <w:lang w:val="fr_FR" w:bidi="fr_FR"/>
        </w:rPr>
        <w:t>démon</w:t>
      </w:r>
      <w:r>
        <w:rPr>
          <w:lang w:val="fr_FR" w:bidi="fr_FR"/>
        </w:rPr>
        <w:t xml:space="preserve"> est un </w:t>
      </w:r>
      <w:r>
        <w:rPr>
          <w:lang w:val="fr_FR" w:bidi="fr_FR"/>
        </w:rPr>
        <w:t>esprit mauvais</w:t>
      </w:r>
      <w:r>
        <w:rPr>
          <w:lang w:val="fr_FR" w:bidi="fr_FR"/>
        </w:rPr>
        <w:t xml:space="preserve">. Tous les esprits mauvais sont impurs parce qu'ils sont impropres pour le service de Dieu. Les esprits mauvais sont des êtres spirituels qui servent </w:t>
      </w:r>
      <w:r>
        <w:rPr>
          <w:lang w:val="fr_FR" w:bidi="fr_FR"/>
        </w:rPr>
        <w:t>Satan</w:t>
      </w:r>
      <w:r>
        <w:rPr>
          <w:lang w:val="fr_FR" w:bidi="fr_FR"/>
        </w:rPr>
        <w:t xml:space="preserve"> et se trouvent sous son autorité. Ils ont le pouvoir d'opprimer les gens et de prendre le contrôle de leurs pensées et de leurs actions. Nous savons de la Bible que les esprits mauvais ont été créés par Dieu et ont choisi de lui désobéir. Cependant, certaines langues n'ont pas de terme qui peut exprimer cela de manière adéquate.</w:t>
      </w:r>
    </w:p>
    <w:p>
      <w:pPr/>
      <w:r>
        <w:rPr>
          <w:lang w:val="fr_FR" w:bidi="fr_FR"/>
        </w:rPr>
      </w:r>
      <w:r>
        <w:rPr>
          <w:lang w:val="fr_FR" w:bidi="fr_FR"/>
        </w:rPr>
        <w:t>Essayez de choisir un mot dans votre langue qui fait référence à un être spirituel indépendant qui est mauvais et opposé à Dieu. S'il s'en trouve un, vous pouvez également utiliser un mot neutre pour désigner un être spirituel indépendant et ajouter une description comme esprit venu de Satan ou esprit méchant/mauvais.</w:t>
      </w:r>
    </w:p>
    <w:p>
      <w:pPr/>
      <w:r>
        <w:rPr>
          <w:lang w:val="fr_FR" w:bidi="fr_FR"/>
        </w:rPr>
      </w:r>
      <w:r>
        <w:rPr>
          <w:lang w:val="fr_FR" w:bidi="fr_FR"/>
        </w:rPr>
        <w:t xml:space="preserve">L'esprit mauvais a peur que Jésus le </w:t>
      </w:r>
      <w:r>
        <w:rPr>
          <w:b/>
          <w:lang w:val="fr_FR" w:bidi="fr_FR"/>
        </w:rPr>
        <w:t>détruise</w:t>
      </w:r>
      <w:r>
        <w:rPr>
          <w:lang w:val="fr_FR" w:bidi="fr_FR"/>
        </w:rPr>
        <w:t xml:space="preserve">. Cela fait référence au fait que Jésus envoie l'esprit mauvais hors de l'homme vers un lieu où il serait emprisonné jusqu'au jugement final de Dieu. L'esprit mauvais a peur que Jésus détruise sa puissance. L'esprit mauvais appelle Jésus le </w:t>
      </w:r>
      <w:r>
        <w:rPr>
          <w:b/>
          <w:lang w:val="fr_FR" w:bidi="fr_FR"/>
        </w:rPr>
        <w:t>Saint de Dieu</w:t>
      </w:r>
      <w:r>
        <w:rPr>
          <w:lang w:val="fr_FR" w:bidi="fr_FR"/>
        </w:rPr>
        <w:t xml:space="preserve">. Assurez-vous de traduire le mot </w:t>
      </w:r>
      <w:r>
        <w:rPr>
          <w:lang w:val="fr_FR" w:bidi="fr_FR"/>
        </w:rPr>
        <w:t>saint</w:t>
      </w:r>
      <w:r>
        <w:rPr>
          <w:lang w:val="fr_FR" w:bidi="fr_FR"/>
        </w:rPr>
        <w:t xml:space="preserve"> de la même façon que dans les passages précédents de Luc. Jésus commande au mauvais esprit de se taire et de sortir de l'homme. Le mauvais esprit part. L'esprit mauvais est parti, non pas parce qu'il le voulait, mais parce que Jésus le lui a commandé.</w:t>
      </w:r>
    </w:p>
    <w:p>
      <w:pPr/>
      <w:r>
        <w:rPr>
          <w:lang w:val="fr_FR" w:bidi="fr_FR"/>
        </w:rPr>
      </w:r>
      <w:r>
        <w:rPr>
          <w:lang w:val="fr_FR" w:bidi="fr_FR"/>
        </w:rPr>
        <w:t xml:space="preserve">Jésus quitte la synagogue et se rend à la maison de Simon. C'est la première fois que Luc mentionne Simon. Luc se référera plus tard à lui en l'appelant Pierre. Il peut être utile d'ajouter à votre traduction qu'il était aussi appelé Pierre. La belle-mère de Simon est malade. Jésus se penche sur elle et menace la fièvre. </w:t>
      </w:r>
      <w:r>
        <w:rPr>
          <w:b/>
          <w:lang w:val="fr_FR" w:bidi="fr_FR"/>
        </w:rPr>
        <w:t>Menacer</w:t>
      </w:r>
      <w:r>
        <w:rPr>
          <w:lang w:val="fr_FR" w:bidi="fr_FR"/>
        </w:rPr>
        <w:t xml:space="preserve"> signifie parler avec force. Jésus ordonne à la fièvre de partir et cela se produit. Luc décrit Jésus qui guérit cette femme de la même façon qu'il décrit Jésus qui chasse les esprits mauvais. Assurez-vous que votre traduction n'implique pas que toute maladie est causée par des esprits mauvais.</w:t>
      </w:r>
    </w:p>
    <w:p>
      <w:pPr/>
      <w:r>
        <w:rPr>
          <w:lang w:val="fr_FR" w:bidi="fr_FR"/>
        </w:rPr>
      </w:r>
      <w:r>
        <w:rPr>
          <w:lang w:val="fr_FR" w:bidi="fr_FR"/>
        </w:rPr>
        <w:t xml:space="preserve">Jésus continue de guérir les gens, de chasser les démons et de prêcher la bonne nouvelle. Les démons reconnaissent qu'il est le </w:t>
      </w:r>
      <w:r>
        <w:rPr>
          <w:lang w:val="fr_FR" w:bidi="fr_FR"/>
        </w:rPr>
        <w:t>Christ</w:t>
      </w:r>
      <w:r>
        <w:rPr>
          <w:lang w:val="fr_FR" w:bidi="fr_FR"/>
        </w:rPr>
        <w:t xml:space="preserve"> ou le </w:t>
      </w:r>
      <w:r>
        <w:rPr>
          <w:lang w:val="fr_FR" w:bidi="fr_FR"/>
        </w:rPr>
        <w:t>Messie</w:t>
      </w:r>
      <w:r>
        <w:rPr>
          <w:lang w:val="fr_FR" w:bidi="fr_FR"/>
        </w:rPr>
        <w:t xml:space="preserve">. Assurez-vous de traduire cela de la même façon que dans les traductions précédentes. Jésus ne leur permet pas de parler et les chasse. Les gens de Capernaüm veulent que Jésus reste, mais il dit qu'il doit prêcher la </w:t>
      </w:r>
      <w:r>
        <w:rPr>
          <w:b/>
          <w:lang w:val="fr_FR" w:bidi="fr_FR"/>
        </w:rPr>
        <w:t>bonne nouvelle</w:t>
      </w:r>
      <w:r>
        <w:rPr>
          <w:lang w:val="fr_FR" w:bidi="fr_FR"/>
        </w:rPr>
        <w:t xml:space="preserve"> dans d'autres villes. Traduisez </w:t>
      </w:r>
      <w:r>
        <w:rPr>
          <w:lang w:val="fr_FR" w:bidi="fr_FR"/>
        </w:rPr>
        <w:t>la bonne nouvelle</w:t>
      </w:r>
      <w:r>
        <w:rPr>
          <w:lang w:val="fr_FR" w:bidi="fr_FR"/>
        </w:rPr>
        <w:t xml:space="preserve"> de la même façon que dans les traductions précédentes.</w:t>
      </w:r>
    </w:p>
    <w:p>
      <w:pPr/>
      <w:r>
        <w:rPr>
          <w:lang w:val="fr_FR" w:bidi="fr_FR"/>
        </w:rPr>
      </w:r>
      <w:r>
        <w:rPr>
          <w:lang w:val="fr_FR" w:bidi="fr_FR"/>
        </w:rPr>
        <w:t xml:space="preserve">Jésus utilise l'expression le </w:t>
      </w:r>
      <w:r>
        <w:rPr>
          <w:b/>
          <w:lang w:val="fr_FR" w:bidi="fr_FR"/>
        </w:rPr>
        <w:t>royaume de Dieu</w:t>
      </w:r>
      <w:r>
        <w:rPr>
          <w:lang w:val="fr_FR" w:bidi="fr_FR"/>
        </w:rPr>
        <w:t xml:space="preserve">. Cela ne fait pas référence à un royaume physique, mais au moment où Dieu vient régner dans la vie et le cœur des gens. Jésus est venu pour apporter aux gens une partie du royaume de Dieu. Cela signifie que les gens suivent Jésus en tant que roi, s'aident les uns les autres et répandent l'amour de Jésus aux autres. Plus tard, Dieu fera survenir le royaume parfait. Dieu régnera parfaitement sur son peuple, quand il n'y aura plus de souffrance ou de mal et que tous lui obéiront. Quand Jésus parlait du royaume de Dieu, les gens ne comprenaient pas tout cela et cela leur semblait donc être un mystère. Ils avaient besoin de vraiment écouter Jésus pour comprendre ce qu'il disait. Jésus a expliqué ce mystère du royaume de Dieu à travers ses paraboles. Nous faisons l'expérience du royaume de Dieu maintenant quand nous l'écoutons et que nous lui obéissons en suivant Jésus. </w:t>
      </w:r>
      <w:r>
        <w:rPr>
          <w:lang w:val="fr_FR" w:bidi="fr_FR"/>
        </w:rPr>
        <w:t>Royaume de Dieu</w:t>
      </w:r>
      <w:r>
        <w:rPr>
          <w:lang w:val="fr_FR" w:bidi="fr_FR"/>
        </w:rPr>
        <w:t xml:space="preserve"> peut être trouvé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4:31–44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94">
        <w:r>
          <w:rPr>
            <w:lang w:val="fr_FR" w:bidi="fr_FR"/>
          </w:rPr>
          <w:rPr>
            <w:color w:val="0000EE"/>
            <w:u w:val="single"/>
          </w:rPr>
          <w:t>Écouter et Cœur</w:t>
        </w:r>
      </w:hyperlink>
      <w:r>
        <w:rPr>
          <w:lang w:val="fr_FR" w:bidi="fr_FR"/>
        </w:rPr>
        <w:t xml:space="preserve"> (480 KB)</w:t>
      </w:r>
      <w:r>
        <w:rPr>
          <w:lang w:val="fr_FR" w:bidi="fr_FR"/>
        </w:rPr>
      </w:r>
    </w:p>
    <w:p>
      <w:pPr>
        <w:pStyle w:val="ListBullet"/>
        <w:spacing w:line="240" w:lineRule="auto"/>
        <w:ind w:left="720"/>
      </w:pPr>
      <w:r>
        <w:rPr>
          <w:lang w:val="fr_FR" w:bidi="fr_FR"/>
        </w:rPr>
      </w:r>
      <w:hyperlink r:id="rId95">
        <w:r>
          <w:rPr>
            <w:lang w:val="fr_FR" w:bidi="fr_FR"/>
          </w:rPr>
          <w:rPr>
            <w:color w:val="0000EE"/>
            <w:u w:val="single"/>
          </w:rPr>
          <w:t>Planter le Décor</w:t>
        </w:r>
      </w:hyperlink>
      <w:r>
        <w:rPr>
          <w:lang w:val="fr_FR" w:bidi="fr_FR"/>
        </w:rPr>
        <w:t xml:space="preserve"> (4.7 MB)</w:t>
      </w:r>
      <w:r>
        <w:rPr>
          <w:lang w:val="fr_FR" w:bidi="fr_FR"/>
        </w:rPr>
      </w:r>
    </w:p>
    <w:p>
      <w:pPr>
        <w:pStyle w:val="ListBullet"/>
        <w:spacing w:line="240" w:lineRule="auto"/>
        <w:ind w:left="720"/>
      </w:pPr>
      <w:r>
        <w:rPr>
          <w:lang w:val="fr_FR" w:bidi="fr_FR"/>
        </w:rPr>
      </w:r>
      <w:hyperlink r:id="rId96">
        <w:r>
          <w:rPr>
            <w:lang w:val="fr_FR" w:bidi="fr_FR"/>
          </w:rPr>
          <w:rPr>
            <w:color w:val="0000EE"/>
            <w:u w:val="single"/>
          </w:rPr>
          <w:t>Définir les Scènes</w:t>
        </w:r>
      </w:hyperlink>
      <w:r>
        <w:rPr>
          <w:lang w:val="fr_FR" w:bidi="fr_FR"/>
        </w:rPr>
        <w:t xml:space="preserve"> (2.9 MB)</w:t>
      </w:r>
      <w:r>
        <w:rPr>
          <w:lang w:val="fr_FR" w:bidi="fr_FR"/>
        </w:rPr>
      </w:r>
    </w:p>
    <w:p>
      <w:pPr>
        <w:pStyle w:val="ListBullet"/>
        <w:spacing w:line="240" w:lineRule="auto"/>
        <w:ind w:left="720"/>
      </w:pPr>
      <w:r>
        <w:rPr>
          <w:lang w:val="fr_FR" w:bidi="fr_FR"/>
        </w:rPr>
      </w:r>
      <w:hyperlink r:id="rId97">
        <w:r>
          <w:rPr>
            <w:lang w:val="fr_FR" w:bidi="fr_FR"/>
          </w:rPr>
          <w:rPr>
            <w:color w:val="0000EE"/>
            <w:u w:val="single"/>
          </w:rPr>
          <w:t>Intégration du Texte</w:t>
        </w:r>
      </w:hyperlink>
      <w:r>
        <w:rPr>
          <w:lang w:val="fr_FR" w:bidi="fr_FR"/>
        </w:rPr>
        <w:t xml:space="preserve"> (2.6 MB)</w:t>
      </w:r>
      <w:r>
        <w:rPr>
          <w:lang w:val="fr_FR" w:bidi="fr_FR"/>
        </w:rPr>
      </w:r>
    </w:p>
    <w:p>
      <w:pPr>
        <w:pStyle w:val="ListBullet"/>
        <w:spacing w:line="240" w:lineRule="auto"/>
        <w:ind w:left="720"/>
      </w:pPr>
      <w:r>
        <w:rPr>
          <w:lang w:val="fr_FR" w:bidi="fr_FR"/>
        </w:rPr>
      </w:r>
      <w:hyperlink r:id="rId98">
        <w:r>
          <w:rPr>
            <w:lang w:val="fr_FR" w:bidi="fr_FR"/>
          </w:rPr>
          <w:rPr>
            <w:color w:val="0000EE"/>
            <w:u w:val="single"/>
          </w:rPr>
          <w:t>Combler les Lacunes</w:t>
        </w:r>
      </w:hyperlink>
      <w:r>
        <w:rPr>
          <w:lang w:val="fr_FR" w:bidi="fr_FR"/>
        </w:rPr>
        <w:t xml:space="preserve"> (3.5 MB)</w:t>
      </w:r>
      <w:r>
        <w:rPr>
          <w:lang w:val="fr_FR" w:bidi="fr_FR"/>
        </w:rPr>
      </w:r>
    </w:p>
    <w:p>
      <w:pPr>
        <w:pStyle w:val="ListBullet"/>
        <w:spacing w:line="240" w:lineRule="auto"/>
        <w:ind w:left="720"/>
      </w:pPr>
      <w:r>
        <w:rPr>
          <w:lang w:val="fr_FR" w:bidi="fr_FR"/>
        </w:rPr>
      </w:r>
      <w:hyperlink r:id="rId99">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Luc 5:1–11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00">
        <w:r>
          <w:rPr>
            <w:lang w:val="fr_FR" w:bidi="fr_FR"/>
          </w:rPr>
          <w:rPr>
            <w:color w:val="0000EE"/>
            <w:u w:val="single"/>
          </w:rPr>
          <w:t>Écouter et Cœur</w:t>
        </w:r>
      </w:hyperlink>
      <w:r>
        <w:rPr>
          <w:lang w:val="fr_FR" w:bidi="fr_FR"/>
        </w:rPr>
        <w:t xml:space="preserve"> (458 KB)</w:t>
      </w:r>
      <w:r>
        <w:rPr>
          <w:lang w:val="fr_FR" w:bidi="fr_FR"/>
        </w:rPr>
      </w:r>
    </w:p>
    <w:p>
      <w:pPr>
        <w:pStyle w:val="ListBullet"/>
        <w:spacing w:line="240" w:lineRule="auto"/>
        <w:ind w:left="720"/>
      </w:pPr>
      <w:r>
        <w:rPr>
          <w:lang w:val="fr_FR" w:bidi="fr_FR"/>
        </w:rPr>
      </w:r>
      <w:hyperlink r:id="rId101">
        <w:r>
          <w:rPr>
            <w:lang w:val="fr_FR" w:bidi="fr_FR"/>
          </w:rPr>
          <w:rPr>
            <w:color w:val="0000EE"/>
            <w:u w:val="single"/>
          </w:rPr>
          <w:t>Planter le Décor</w:t>
        </w:r>
      </w:hyperlink>
      <w:r>
        <w:rPr>
          <w:lang w:val="fr_FR" w:bidi="fr_FR"/>
        </w:rPr>
        <w:t xml:space="preserve"> (4.5 MB)</w:t>
      </w:r>
      <w:r>
        <w:rPr>
          <w:lang w:val="fr_FR" w:bidi="fr_FR"/>
        </w:rPr>
      </w:r>
    </w:p>
    <w:p>
      <w:pPr>
        <w:pStyle w:val="ListBullet"/>
        <w:spacing w:line="240" w:lineRule="auto"/>
        <w:ind w:left="720"/>
      </w:pPr>
      <w:r>
        <w:rPr>
          <w:lang w:val="fr_FR" w:bidi="fr_FR"/>
        </w:rPr>
      </w:r>
      <w:hyperlink r:id="rId102">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103">
        <w:r>
          <w:rPr>
            <w:lang w:val="fr_FR" w:bidi="fr_FR"/>
          </w:rPr>
          <w:rPr>
            <w:color w:val="0000EE"/>
            <w:u w:val="single"/>
          </w:rPr>
          <w:t>Intégration du Texte</w:t>
        </w:r>
      </w:hyperlink>
      <w:r>
        <w:rPr>
          <w:lang w:val="fr_FR" w:bidi="fr_FR"/>
        </w:rPr>
        <w:t xml:space="preserve"> (2.4 MB)</w:t>
      </w:r>
      <w:r>
        <w:rPr>
          <w:lang w:val="fr_FR" w:bidi="fr_FR"/>
        </w:rPr>
      </w:r>
    </w:p>
    <w:p>
      <w:pPr>
        <w:pStyle w:val="ListBullet"/>
        <w:spacing w:line="240" w:lineRule="auto"/>
        <w:ind w:left="720"/>
      </w:pPr>
      <w:r>
        <w:rPr>
          <w:lang w:val="fr_FR" w:bidi="fr_FR"/>
        </w:rPr>
      </w:r>
      <w:hyperlink r:id="rId104">
        <w:r>
          <w:rPr>
            <w:lang w:val="fr_FR" w:bidi="fr_FR"/>
          </w:rPr>
          <w:rPr>
            <w:color w:val="0000EE"/>
            <w:u w:val="single"/>
          </w:rPr>
          <w:t>Combler les Lacunes</w:t>
        </w:r>
      </w:hyperlink>
      <w:r>
        <w:rPr>
          <w:lang w:val="fr_FR" w:bidi="fr_FR"/>
        </w:rPr>
        <w:t xml:space="preserve"> (2.9 MB)</w:t>
      </w:r>
      <w:r>
        <w:rPr>
          <w:lang w:val="fr_FR" w:bidi="fr_FR"/>
        </w:rPr>
      </w:r>
    </w:p>
    <w:p>
      <w:pPr>
        <w:pStyle w:val="ListBullet"/>
        <w:spacing w:line="240" w:lineRule="auto"/>
        <w:ind w:left="720"/>
      </w:pPr>
      <w:r>
        <w:rPr>
          <w:lang w:val="fr_FR" w:bidi="fr_FR"/>
        </w:rPr>
      </w:r>
      <w:hyperlink r:id="rId105">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5:1–11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5.1–11.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continue à enseigner dans la province de Galilée. Dans cette histoire, Jésus enseigne au bord de la mer de Galilée. Une pêche miraculeuse de poisson conduit Simon, Jacques et Jean à quitter leur travail pour suivre Jésus.</w:t>
      </w:r>
    </w:p>
    <w:p>
      <w:pPr/>
      <w:r>
        <w:rPr>
          <w:lang w:val="fr_FR" w:bidi="fr_FR"/>
        </w:rPr>
      </w:r>
      <w:r>
        <w:rPr>
          <w:lang w:val="fr_FR" w:bidi="fr_FR"/>
        </w:rPr>
        <w:t>Jésus enseigne à une foule près du lac de Génésareth. Il s'agit d'un autre nom pour la mer de Galilée. Génésareth est la région située au coin nord-ouest de la mer. La mer est donc parfois appelée le lac de Génésareth. La mer ou le lac de Galilée est une masse d'eau douce intérieure. Elle mesurait environ 21 km de long et 11 km de large. Capernaüm se trouvait à la pointe nord de la mer. Jésus était donc proche de cette ville.</w:t>
      </w:r>
    </w:p>
    <w:p>
      <w:pPr/>
      <w:r>
        <w:rPr>
          <w:lang w:val="fr_FR" w:bidi="fr_FR"/>
        </w:rPr>
      </w:r>
      <w:r>
        <w:rPr>
          <w:lang w:val="fr_FR" w:bidi="fr_FR"/>
        </w:rPr>
        <w:t>Arrêtez et montrez une carte de la mer de Galilée et de l'endroit où Jésus enseignait par rapport à Capernaüm.</w:t>
      </w:r>
    </w:p>
    <w:p>
      <w:pPr/>
      <w:r>
        <w:rPr>
          <w:lang w:val="fr_FR" w:bidi="fr_FR"/>
        </w:rPr>
      </w:r>
      <w:r>
        <w:rPr>
          <w:lang w:val="fr_FR" w:bidi="fr_FR"/>
        </w:rPr>
        <w:t>Une foule pousse, essayant de se rapprocher de Jésus pour entendre ce qu'il enseigne. Jésus enseigne la parole de Dieu, ou la bonne nouvelle du royaume de Dieu. Jésus voit deux bateaux de pêche qui avaient été tirés sur le rivage. Les bateaux étaient sur la rive pour qu'ils ne dérivent pas. Ces bateaux étaient faits de bois et pouvaient transporter entre quatre et quinze personnes. Les pêcheurs qui possédaient les bateaux les avaient quittés pour se rendre à une courte distance. L'un des pêcheurs était Simon.</w:t>
      </w:r>
    </w:p>
    <w:p>
      <w:pPr/>
      <w:r>
        <w:rPr>
          <w:lang w:val="fr_FR" w:bidi="fr_FR"/>
        </w:rPr>
      </w:r>
      <w:r>
        <w:rPr>
          <w:lang w:val="fr_FR" w:bidi="fr_FR"/>
        </w:rPr>
        <w:t xml:space="preserve">Arrêtez et montrez une image d'un </w:t>
      </w:r>
      <w:r>
        <w:rPr>
          <w:b/>
          <w:lang w:val="fr_FR" w:bidi="fr_FR"/>
        </w:rPr>
        <w:t>bateau</w:t>
      </w:r>
      <w:r>
        <w:rPr>
          <w:lang w:val="fr_FR" w:bidi="fr_FR"/>
        </w:rPr>
        <w:t xml:space="preserve"> à votre équipe.</w:t>
      </w:r>
    </w:p>
    <w:p>
      <w:pPr/>
      <w:r>
        <w:rPr>
          <w:lang w:val="fr_FR" w:bidi="fr_FR"/>
        </w:rPr>
      </w:r>
      <w:r>
        <w:rPr>
          <w:lang w:val="fr_FR" w:bidi="fr_FR"/>
        </w:rPr>
        <w:t>Les pêcheurs nettoient leurs filets. Ces filets sont appelés filets à trémail et sont utilisés pour la pêche de nuit. Ils étaient faits de lin, pour que les poissons puissent les voir pendant la journée. Habituellement, deux à quatre hommes étaient nécessaires pour utiliser ce type de filet. Il devait être nettoyé chaque matin.</w:t>
      </w:r>
    </w:p>
    <w:p>
      <w:pPr/>
      <w:r>
        <w:rPr>
          <w:lang w:val="fr_FR" w:bidi="fr_FR"/>
        </w:rPr>
      </w:r>
      <w:r>
        <w:rPr>
          <w:lang w:val="fr_FR" w:bidi="fr_FR"/>
        </w:rPr>
        <w:t>Arrêtez et montrez une image d'un filet à trémail à votre équipe.</w:t>
      </w:r>
    </w:p>
    <w:p>
      <w:pPr/>
      <w:r>
        <w:rPr>
          <w:lang w:val="fr_FR" w:bidi="fr_FR"/>
        </w:rPr>
      </w:r>
      <w:r>
        <w:rPr>
          <w:lang w:val="fr_FR" w:bidi="fr_FR"/>
        </w:rPr>
        <w:t>Jésus monte dans le bateau de Simon. Jésus connaissait déjà Simon de Capernaüm. Jésus demande à Simon de mettre son bateau complètement dans l'eau et de le pousser à une courte distance de la rive. Jésus fait cela pour que la foule puisse mieux le voir et l'entendre. Simon obéit et Jésus enseigne depuis le bateau. Quand il a fini d'enseigner, Jésus demande à Simon de déplacer le bateau plus loin de la rive où l'eau est plus profonde. Jésus dit à Simon de jeter ses filets dans l'eau pour attraper du poisson. Étant donné que ces filets nécessitent au moins deux personnes, cela signifie qu'il y avait d'autres pêcheurs dans le bateau de Simon.</w:t>
      </w:r>
    </w:p>
    <w:p>
      <w:pPr/>
      <w:r>
        <w:rPr>
          <w:lang w:val="fr_FR" w:bidi="fr_FR"/>
        </w:rPr>
      </w:r>
      <w:r>
        <w:rPr>
          <w:lang w:val="fr_FR" w:bidi="fr_FR"/>
        </w:rPr>
        <w:t>Arrêtez et discutez : Que signifie d'être un expert dans quelque chose dans votre culture ? Comment quelqu'un corrige-t-il un expert dans votre culture ?</w:t>
      </w:r>
    </w:p>
    <w:p>
      <w:pPr/>
      <w:r>
        <w:rPr>
          <w:lang w:val="fr_FR" w:bidi="fr_FR"/>
        </w:rPr>
      </w:r>
      <w:r>
        <w:rPr>
          <w:lang w:val="fr_FR" w:bidi="fr_FR"/>
        </w:rPr>
        <w:t>Simon est un pêcheur habile et expérimenté. Il a pêché toute la nuit et n'a pas attrapé de poisson. Simon sait que les pêcheurs n'attraperont aucun poisson s'ils abaissent les filets. Mais Simon appelle Jésus « Maître » et lui obéit. Maître est un titre utilisé pour montrer un grand respect à une personne d'un statut supérieur. Cela montre que Simon respecte Jésus. Simon déplace le bateau plus loin et abaisse les filets avec ses pêcheurs. Un si grand nombre de poissons est pris dans le filet que le filet commence à se déchirer. Les pêcheurs font des gestes pour que l'autre bateau vienne les aider. Ils étaient probablement trop loin pour que les autres pêcheurs entendent leurs cris. Jacques et Jean sont les partenaires professionnels de Simon. Ils viennent dans le deuxième bateau pour aider. Il y a tant de poissons dans le filet qu'ils remplissent les deux bateaux. Les bateaux sont si pleins qu'ils commencent à se remplir d'eau.</w:t>
      </w:r>
    </w:p>
    <w:p>
      <w:pPr/>
      <w:r>
        <w:rPr>
          <w:lang w:val="fr_FR" w:bidi="fr_FR"/>
        </w:rPr>
      </w:r>
      <w:r>
        <w:rPr>
          <w:lang w:val="fr_FR" w:bidi="fr_FR"/>
        </w:rPr>
        <w:t>Simon, qui est aussi appelé Pierre, voit combien de poissons se trouvent dans les bateaux. Il sait que Jésus a accompli un miracle. Simon se prosterne devant Jésus pour montrer du respect. Simon appelle Jésus « Seigneur ». Seigneur est similaire à Maître, mais montre encore plus de respect. Les Juifs utilisaient également le mot Seigneur pour désigner Dieu. Simon reconnaît que Dieu œuvre à travers Jésus. Simon lui dit de s'éloigner parce qu'il est un homme pécheur. Il ne s'agit pas d'une demande littérale. Au lieu de cela, Simon se sent indigne d'être proche de Jésus parce qu'il le voit comme saint, ou mis à part par Dieu pour un but spécial. Simon se voit comme indigne parce qu'il est un homme pécheur. Il a peur d'être en présence de Jésus, qui est saint.</w:t>
      </w:r>
    </w:p>
    <w:p>
      <w:pPr/>
      <w:r>
        <w:rPr>
          <w:lang w:val="fr_FR" w:bidi="fr_FR"/>
        </w:rPr>
      </w:r>
      <w:r>
        <w:rPr>
          <w:lang w:val="fr_FR" w:bidi="fr_FR"/>
        </w:rPr>
        <w:t>Arrêtez et discutez : Comment réagiriez-vous en vous rendant compte que vous vous trouvez devant quelqu'un de très puissant ou d'un responsable important dans votre communauté ? Quels sont les différents mots qui sont utilisés pour montrer du respect, ou différents niveaux de respect, dans votre culture ?</w:t>
      </w:r>
    </w:p>
    <w:p>
      <w:pPr/>
      <w:r>
        <w:rPr>
          <w:lang w:val="fr_FR" w:bidi="fr_FR"/>
        </w:rPr>
      </w:r>
      <w:r>
        <w:rPr>
          <w:lang w:val="fr_FR" w:bidi="fr_FR"/>
        </w:rPr>
        <w:t>Tous les pêcheurs sont étonnés du miracle de la pêche d'autant de poissons en plein jour. Jacques et Jean sont également étonnés. Ils étaient les fils d'un homme nommé Zébédée. Jésus dit à Simon : « N'aie pas peur. À partir de maintenant, tu vas attraper des hommes. » Il s'agit d'une figure de langage. Cela signifie que Simon allait quitter son travail de pêcheur. Il commencera à amener les gens dans le royaume de Dieu à la place. Jésus parle à Simon, mais d'autres hommes qui voulaient également suivre Jésus entendent ces paroles. Les pêcheurs tirent donc leurs bateaux sur la rive, quittent tout et deviennent disciples de Jésus.</w:t>
      </w:r>
    </w:p>
    <w:p>
      <w:pPr/>
      <w:r>
        <w:rPr>
          <w:lang w:val="fr_FR" w:bidi="fr_FR"/>
        </w:rPr>
      </w:r>
      <w:r>
        <w:rPr>
          <w:lang w:val="fr_FR" w:bidi="fr_FR"/>
        </w:rPr>
        <w:t>Arrêtez et discutez : Quelle serait l'opinion générale de quelqu'un qui connaît un énorme succès et qui quitte tout ?</w:t>
      </w:r>
    </w:p>
    <w:p>
      <w:pPr/>
      <w:r>
        <w:rPr>
          <w:lang w:val="fr_FR" w:bidi="fr_FR"/>
        </w:rPr>
      </w:r>
      <w:r>
        <w:rPr>
          <w:lang w:val="fr_FR" w:bidi="fr_FR"/>
        </w:rPr>
        <w:t>Luc se sert de cette histoire pour montrer la réponse adéquate au ministère de Jésus. Les gens de Nazareth et de Capernaüm voulaient garder Jésus pour eux-mêmes, mais la réponse de Simon est différente. Simon répond avec obéissance, humilité et la confession de son péché. Simon, Jacques et Jean quittent tout pour suivre Jésus et participer activement à son ministère.</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prêche au bord de la mer de Galilée. Il y a tant de personnes que Jésus monte dans le bateau de Simon. Jésus enseigne la foule depuis le bateau.</w:t>
      </w:r>
    </w:p>
    <w:p>
      <w:pPr/>
      <w:r>
        <w:rPr>
          <w:lang w:val="fr_FR" w:bidi="fr_FR"/>
        </w:rPr>
      </w:r>
      <w:r>
        <w:rPr>
          <w:b/>
          <w:lang w:val="fr_FR" w:bidi="fr_FR"/>
        </w:rPr>
        <w:t>Deuxième partie :</w:t>
      </w:r>
      <w:r>
        <w:rPr>
          <w:lang w:val="fr_FR" w:bidi="fr_FR"/>
        </w:rPr>
        <w:t xml:space="preserve"> Jésus demande à Simon d'aller pêcher. Simon explique qu'ils ont travaillé toute la nuit sans attraper de poisson. Mais Simon dit qu'il fera ce que Jésus demande.</w:t>
      </w:r>
    </w:p>
    <w:p>
      <w:pPr/>
      <w:r>
        <w:rPr>
          <w:lang w:val="fr_FR" w:bidi="fr_FR"/>
        </w:rPr>
      </w:r>
      <w:r>
        <w:rPr>
          <w:b/>
          <w:lang w:val="fr_FR" w:bidi="fr_FR"/>
        </w:rPr>
        <w:t>Troisième partie :</w:t>
      </w:r>
      <w:r>
        <w:rPr>
          <w:lang w:val="fr_FR" w:bidi="fr_FR"/>
        </w:rPr>
        <w:t xml:space="preserve"> Les filets sont remplis de poissons. Simon demande de l'aide à ses amis. Les deux bateaux sont tout près de couler.</w:t>
      </w:r>
    </w:p>
    <w:p>
      <w:pPr/>
      <w:r>
        <w:rPr>
          <w:lang w:val="fr_FR" w:bidi="fr_FR"/>
        </w:rPr>
      </w:r>
      <w:r>
        <w:rPr>
          <w:b/>
          <w:lang w:val="fr_FR" w:bidi="fr_FR"/>
        </w:rPr>
        <w:t>Quatrième partie :</w:t>
      </w:r>
      <w:r>
        <w:rPr>
          <w:lang w:val="fr_FR" w:bidi="fr_FR"/>
        </w:rPr>
        <w:t xml:space="preserve"> Simon dit à Jésus : « Je suis indigne d'être proche de toi. » Jésus répond : « N'aie pas peur, tu vas désormais pêcher les gens. » Simon et les autres quittent tout pour suivre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Simon</w:t>
      </w:r>
    </w:p>
    <w:p>
      <w:pPr>
        <w:pStyle w:val="ListBullet"/>
        <w:spacing w:line="240" w:lineRule="auto"/>
        <w:ind w:left="720"/>
      </w:pPr>
      <w:r>
        <w:rPr>
          <w:lang w:val="fr_FR" w:bidi="fr_FR"/>
        </w:rPr>
      </w:r>
      <w:r>
        <w:rPr>
          <w:lang w:val="fr_FR" w:bidi="fr_FR"/>
        </w:rPr>
        <w:t>Les compagnons de Simon</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Jacques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enseigne sur la rive de la mer de Galilée. Beaucoup de gens poussent pour écouter la parole de Dieu. Jésus monte dans l'un des deux bateaux qui se trouvaient sur la rive. Jésus demande à Simon de pousser le bateau un peu dans la mer. Jésus s'assoit ensuite pour enseigner depuis le bateau.</w:t>
      </w:r>
    </w:p>
    <w:p>
      <w:pPr/>
      <w:r>
        <w:rPr>
          <w:lang w:val="fr_FR" w:bidi="fr_FR"/>
        </w:rPr>
      </w:r>
      <w:r>
        <w:rPr>
          <w:lang w:val="fr_FR" w:bidi="fr_FR"/>
        </w:rPr>
        <w:t>Il est important de se rappeler que Simon et ses compagnons sont des pêcheurs experts. Il est également important de se rappeler que Jésus monte dans le bateau pour que les gens puissent mieux le voir et l'entendre. Jésus ne fait pas cela pour s'échapper.</w:t>
      </w:r>
    </w:p>
    <w:p>
      <w:pPr/>
      <w:r>
        <w:rPr>
          <w:lang w:val="fr_FR" w:bidi="fr_FR"/>
        </w:rPr>
      </w:r>
      <w:r>
        <w:rPr>
          <w:lang w:val="fr_FR" w:bidi="fr_FR"/>
        </w:rPr>
        <w:t>Jésus finit de parler. Jésus dit à Simon de se rendre dans des eaux plus profondes afin qu'ils puissent laisser descendre leurs filets et attraper du poisson. Simon répond en disant : « Maître, nous avons travaillé toute la nuit et n'avons pas attrapé de poisson, mais parce que tu le dis, je ferai ce que tu m'as dit de faire. »</w:t>
      </w:r>
    </w:p>
    <w:p>
      <w:pPr/>
      <w:r>
        <w:rPr>
          <w:lang w:val="fr_FR" w:bidi="fr_FR"/>
        </w:rPr>
      </w:r>
      <w:r>
        <w:rPr>
          <w:lang w:val="fr_FR" w:bidi="fr_FR"/>
        </w:rPr>
        <w:t>Il est important de se rappeler que Simon et les autres pêcheurs lavaient leurs filets. Ils n'étaient pas prêts à repartir pour pêcher.</w:t>
      </w:r>
    </w:p>
    <w:p>
      <w:pPr/>
      <w:r>
        <w:rPr>
          <w:lang w:val="fr_FR" w:bidi="fr_FR"/>
        </w:rPr>
      </w:r>
      <w:r>
        <w:rPr>
          <w:lang w:val="fr_FR" w:bidi="fr_FR"/>
        </w:rPr>
        <w:t>Simon avance en mer plus profondément et fait descendre leurs filets. Soudain, les filets sont remplis de poissons. Ils demandent de l'aide à leurs partenaires. Les deux bateaux sont sur le point de couler à cause de la quantité de poisson qu'ils ont attrapé.</w:t>
      </w:r>
    </w:p>
    <w:p>
      <w:pPr/>
      <w:r>
        <w:rPr>
          <w:lang w:val="fr_FR" w:bidi="fr_FR"/>
        </w:rPr>
      </w:r>
      <w:r>
        <w:rPr>
          <w:lang w:val="fr_FR" w:bidi="fr_FR"/>
        </w:rPr>
        <w:t>Il est important de se rappeler que Simon a vu de nombreuses fois un filet plein, mais jamais aussi plein que cette fois-ci.</w:t>
      </w:r>
    </w:p>
    <w:p>
      <w:pPr/>
      <w:r>
        <w:rPr>
          <w:lang w:val="fr_FR" w:bidi="fr_FR"/>
        </w:rPr>
      </w:r>
      <w:r>
        <w:rPr>
          <w:lang w:val="fr_FR" w:bidi="fr_FR"/>
        </w:rPr>
        <w:t>Simon voit la quantité de poisson. Simon tombe à genoux et dit à Jésus qu'il est indigne de se tenir aux côtés de Jésus. Simon appelle Jésus Seigneur. Cette quantité de poisson étonne également Jacques et Jean.</w:t>
      </w:r>
    </w:p>
    <w:p>
      <w:pPr/>
      <w:r>
        <w:rPr>
          <w:lang w:val="fr_FR" w:bidi="fr_FR"/>
        </w:rPr>
      </w:r>
      <w:r>
        <w:rPr>
          <w:lang w:val="fr_FR" w:bidi="fr_FR"/>
        </w:rPr>
        <w:t>Jésus dit à Simon de ne pas avoir peur. Jésus dit à Simon que dorénavant, il pêchera les hommes. Quand Simon, Jacques et Jean arrivent sur la rive, ils quittent tout et suivent Jésus.</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Simon</w:t>
      </w:r>
    </w:p>
    <w:p>
      <w:pPr>
        <w:pStyle w:val="ListBullet"/>
        <w:spacing w:line="240" w:lineRule="auto"/>
        <w:ind w:left="720"/>
      </w:pPr>
      <w:r>
        <w:rPr>
          <w:lang w:val="fr_FR" w:bidi="fr_FR"/>
        </w:rPr>
      </w:r>
      <w:r>
        <w:rPr>
          <w:lang w:val="fr_FR" w:bidi="fr_FR"/>
        </w:rPr>
        <w:t>Les compagnons de Simon</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Jacques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Simon et les autres pêcheurs en train de laver leurs filets tandis que Jésus se trouve sur la rive et monte dans l'un des bateaux.</w:t>
      </w:r>
    </w:p>
    <w:p>
      <w:pPr/>
      <w:r>
        <w:rPr>
          <w:lang w:val="fr_FR" w:bidi="fr_FR"/>
        </w:rPr>
      </w:r>
      <w:r>
        <w:rPr>
          <w:lang w:val="fr_FR" w:bidi="fr_FR"/>
        </w:rPr>
        <w:t>Assurez-vous de montrer que l'interaction entre Jésus, Simon, les compagnons de Simon, Jacques et Jean se produit alors qu'ils sont dans le bateau. Dès qu'ils arrivent sur la rive, ils quittent leurs bateaux et les poissons pour suivre Jésus.</w:t>
      </w:r>
    </w:p>
    <w:p>
      <w:pPr/>
      <w:r>
        <w:rPr>
          <w:lang w:val="fr_FR" w:bidi="fr_FR"/>
        </w:rPr>
      </w:r>
      <w:r>
        <w:rPr>
          <w:lang w:val="fr_FR" w:bidi="fr_FR"/>
        </w:rPr>
        <w:t>Assurez-vous que Simon a deux ou trois compagnons avec lui qui font les préparatifs pour aller à nouveau pêcher dans les eaux profondes comme Jésus l'a dit à Simon.</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enseigne sur la rive de la mer de Galilée. Jésus monte dans un bateau. Jésus demande à Simon de pousser le bateau un peu plus loin dans la mer. Jésus s'assoit ensuite pour enseigner depuis le bateau.</w:t>
      </w:r>
    </w:p>
    <w:p>
      <w:pPr/>
      <w:r>
        <w:rPr>
          <w:lang w:val="fr_FR" w:bidi="fr_FR"/>
        </w:rPr>
      </w:r>
      <w:r>
        <w:rPr>
          <w:lang w:val="fr_FR" w:bidi="fr_FR"/>
        </w:rPr>
        <w:t>Arrêtez la représentation : Demandez à l'acteur qui joue le rôle de Simon : « Que ressentez-vous ? » Vous entendrez peut-être : « Fatigué ». « Que fait Jésus ? » « Curieux. » Reprenez la représentation.</w:t>
      </w:r>
    </w:p>
    <w:p>
      <w:pPr/>
      <w:r>
        <w:rPr>
          <w:lang w:val="fr_FR" w:bidi="fr_FR"/>
        </w:rPr>
      </w:r>
      <w:r>
        <w:rPr>
          <w:lang w:val="fr_FR" w:bidi="fr_FR"/>
        </w:rPr>
        <w:t>Quand Jésus a terminé d'enseigner, il demande à Simon de se rendre dans des eaux plus profondes pour laisser descendre leurs filets et attraper du poisson. Simon dit : « Maître, nous avons travaillé toute la nuit et n'avons pas attrapé de poisson, mais parce que tu le dis, je ferai ce que tu m'as dit de faire. »</w:t>
      </w:r>
    </w:p>
    <w:p>
      <w:pPr/>
      <w:r>
        <w:rPr>
          <w:lang w:val="fr_FR" w:bidi="fr_FR"/>
        </w:rPr>
      </w:r>
      <w:r>
        <w:rPr>
          <w:lang w:val="fr_FR" w:bidi="fr_FR"/>
        </w:rPr>
        <w:t>Arrêtez la représentation : Demandez aux acteurs qui jouent le rôle des compagnons de Simon : « Que ressentez-vous ? » Vous allez peut-être entendre : « Pas encore. » « Pourquoi Simon respecte-t-il tant Jésus ? » « Dubitatif. » « Frustré. » Reprenez la représentation.</w:t>
      </w:r>
    </w:p>
    <w:p>
      <w:pPr/>
      <w:r>
        <w:rPr>
          <w:lang w:val="fr_FR" w:bidi="fr_FR"/>
        </w:rPr>
      </w:r>
      <w:r>
        <w:rPr>
          <w:lang w:val="fr_FR" w:bidi="fr_FR"/>
        </w:rPr>
        <w:t>Simon fait ce que Jésus lui a dit. Les filets sont ensuite remplis de poisson. Ils demandent à l'autre bateau de les aider. Il y a tant de poisson que les deux bateaux sont sur le point de couler.</w:t>
      </w:r>
    </w:p>
    <w:p>
      <w:pPr/>
      <w:r>
        <w:rPr>
          <w:lang w:val="fr_FR" w:bidi="fr_FR"/>
        </w:rPr>
      </w:r>
      <w:r>
        <w:rPr>
          <w:lang w:val="fr_FR" w:bidi="fr_FR"/>
        </w:rPr>
        <w:t>Arrêtez la représentation : Demandez aux acteurs qui jouent le rôle de Jacques et de Jean : « Que ressentez-vous ? » Vous allez peut-être entendre : « Étonné ». « Jésus est véritablement envoyé de Dieu. » « Je veux aller là où il va. » Reprenez la représentation.</w:t>
      </w:r>
    </w:p>
    <w:p>
      <w:pPr/>
      <w:r>
        <w:rPr>
          <w:lang w:val="fr_FR" w:bidi="fr_FR"/>
        </w:rPr>
      </w:r>
      <w:r>
        <w:rPr>
          <w:lang w:val="fr_FR" w:bidi="fr_FR"/>
        </w:rPr>
        <w:t>Simon voit la quantité de poisson. Simon dit qu'il est indigne de se trouver aux côtés de Jésus. Cette quantité de poisson a également étonné Jacques et Jean.</w:t>
      </w:r>
    </w:p>
    <w:p>
      <w:pPr/>
      <w:r>
        <w:rPr>
          <w:lang w:val="fr_FR" w:bidi="fr_FR"/>
        </w:rPr>
      </w:r>
      <w:r>
        <w:rPr>
          <w:lang w:val="fr_FR" w:bidi="fr_FR"/>
        </w:rPr>
        <w:t>Jésus dit à Simon de ne pas avoir peur. Jésus dit à Simon que dorénavant, il pêchera des hommes. Quand Simon, Jacques et Jean arrivent sur la rive, ils quittent tout et suivent Jésus.</w:t>
      </w:r>
    </w:p>
    <w:p>
      <w:pPr/>
      <w:r>
        <w:rPr>
          <w:lang w:val="fr_FR" w:bidi="fr_FR"/>
        </w:rPr>
      </w:r>
      <w:r>
        <w:rPr>
          <w:lang w:val="fr_FR" w:bidi="fr_FR"/>
        </w:rPr>
        <w:t>Arrêtez la représentation : Demandez à l'acteur qui joue le rôle des compagnons de Simon : « Que ressentez-vous ? » Vous allez peut-être entendre : « Où vont-ils ? » « C'était incroyable ! » « Qu'en est-il du poisson ? » 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au bord du </w:t>
      </w:r>
      <w:r>
        <w:rPr>
          <w:b/>
          <w:lang w:val="fr_FR" w:bidi="fr_FR"/>
        </w:rPr>
        <w:t>lac de Génésareth</w:t>
      </w:r>
      <w:r>
        <w:rPr>
          <w:lang w:val="fr_FR" w:bidi="fr_FR"/>
        </w:rPr>
        <w:t xml:space="preserve">. Génésareth est le nom du coin nord-ouest de la </w:t>
      </w:r>
      <w:r>
        <w:rPr>
          <w:b/>
          <w:lang w:val="fr_FR" w:bidi="fr_FR"/>
        </w:rPr>
        <w:t>mer de Galilée</w:t>
      </w:r>
      <w:r>
        <w:rPr>
          <w:lang w:val="fr_FR" w:bidi="fr_FR"/>
        </w:rPr>
        <w:t xml:space="preserve">. Le lac entier est parfois appelé Génésareth à cause de cela. Il fait référence à une région fertile où vivaient de nombreuses personnes. La ville de </w:t>
      </w:r>
      <w:r>
        <w:rPr>
          <w:b/>
          <w:lang w:val="fr_FR" w:bidi="fr_FR"/>
        </w:rPr>
        <w:t>Capernaüm</w:t>
      </w:r>
      <w:r>
        <w:rPr>
          <w:lang w:val="fr_FR" w:bidi="fr_FR"/>
        </w:rPr>
        <w:t xml:space="preserve"> se trouvait à proximité.</w:t>
      </w:r>
    </w:p>
    <w:p>
      <w:pPr/>
      <w:r>
        <w:rPr>
          <w:lang w:val="fr_FR" w:bidi="fr_FR"/>
        </w:rPr>
      </w:r>
      <w:r>
        <w:rPr>
          <w:lang w:val="fr_FR" w:bidi="fr_FR"/>
        </w:rPr>
        <w:t>Montrez où se trouve la mer de Galilée sur une carte si vous ne l'avez pas déjà fait.</w:t>
      </w:r>
    </w:p>
    <w:p>
      <w:pPr/>
      <w:r>
        <w:rPr>
          <w:lang w:val="fr_FR" w:bidi="fr_FR"/>
        </w:rPr>
      </w:r>
      <w:r>
        <w:rPr>
          <w:lang w:val="fr_FR" w:bidi="fr_FR"/>
        </w:rPr>
        <w:t xml:space="preserve">Jésus enseigne depuis un </w:t>
      </w:r>
      <w:r>
        <w:rPr>
          <w:b/>
          <w:lang w:val="fr_FR" w:bidi="fr_FR"/>
        </w:rPr>
        <w:t>bateau</w:t>
      </w:r>
      <w:r>
        <w:rPr>
          <w:lang w:val="fr_FR" w:bidi="fr_FR"/>
        </w:rPr>
        <w:t xml:space="preserve"> pour que la foule puisse mieux l'entendre. Ces </w:t>
      </w:r>
      <w:r>
        <w:rPr>
          <w:b/>
          <w:lang w:val="fr_FR" w:bidi="fr_FR"/>
        </w:rPr>
        <w:t>bateaux</w:t>
      </w:r>
      <w:r>
        <w:rPr>
          <w:lang w:val="fr_FR" w:bidi="fr_FR"/>
        </w:rPr>
        <w:t xml:space="preserve"> étaient en bois et utilisés pour la pêche. Le bateau dans lequel Jésus était assis mesurait environ 8 m de long et 2,5 m de large. Il avait environ 1,25 m de profondeur. Ces bateaux étaient suffisamment grands pour que quatre à quinze personnes puissent s'asseoir à l'intérieur.</w:t>
      </w:r>
    </w:p>
    <w:p>
      <w:pPr/>
      <w:r>
        <w:rPr>
          <w:lang w:val="fr_FR" w:bidi="fr_FR"/>
        </w:rPr>
      </w:r>
      <w:r>
        <w:rPr>
          <w:lang w:val="fr_FR" w:bidi="fr_FR"/>
        </w:rPr>
        <w:t xml:space="preserve">Montrez une image d'un </w:t>
      </w:r>
      <w:r>
        <w:rPr>
          <w:b/>
          <w:lang w:val="fr_FR" w:bidi="fr_FR"/>
        </w:rPr>
        <w:t>bateau</w:t>
      </w:r>
      <w:r>
        <w:rPr>
          <w:lang w:val="fr_FR" w:bidi="fr_FR"/>
        </w:rPr>
        <w:t xml:space="preserve"> à votre équipe si vous ne l'avez pas déjà fait. Choisissez une façon de montrer la taille du bateau, peut-être en dessinant la dimension sur le sol avec un bâton et en demandant aux gens de marcher à l'intérieur des lignes dessinées.</w:t>
      </w:r>
    </w:p>
    <w:p>
      <w:pPr/>
      <w:r>
        <w:rPr>
          <w:lang w:val="fr_FR" w:bidi="fr_FR"/>
        </w:rPr>
      </w:r>
      <w:r>
        <w:rPr>
          <w:lang w:val="fr_FR" w:bidi="fr_FR"/>
        </w:rPr>
        <w:t>Si vous n'avez pas le mot « bateau » dans votre langue, voici différentes manières dont vous pouvez le traduire : des véhicules pour traverser l'eau ou un objet servant à transporter les gens à la surface de l'eau.</w:t>
      </w:r>
    </w:p>
    <w:p>
      <w:pPr/>
      <w:r>
        <w:rPr>
          <w:lang w:val="fr_FR" w:bidi="fr_FR"/>
        </w:rPr>
      </w:r>
      <w:r>
        <w:rPr>
          <w:lang w:val="fr_FR" w:bidi="fr_FR"/>
        </w:rPr>
        <w:t xml:space="preserve">La foule écoute Jésus enseigner la </w:t>
      </w:r>
      <w:r>
        <w:rPr>
          <w:b/>
          <w:lang w:val="fr_FR" w:bidi="fr_FR"/>
        </w:rPr>
        <w:t>parole de Dieu</w:t>
      </w:r>
      <w:r>
        <w:rPr>
          <w:lang w:val="fr_FR" w:bidi="fr_FR"/>
        </w:rPr>
        <w:t xml:space="preserve">. Cette phrase signifie que les gens écoutaient Jésus enseigner la parole ou le message que Dieu lui a donné. C'est le même message auquel Jésus a fait référence quand il a dit que d'autres villes avaient besoin d'entendre la </w:t>
      </w:r>
      <w:r>
        <w:rPr>
          <w:b/>
          <w:lang w:val="fr_FR" w:bidi="fr_FR"/>
        </w:rPr>
        <w:t>bonne nouvelle</w:t>
      </w:r>
      <w:r>
        <w:rPr>
          <w:lang w:val="fr_FR" w:bidi="fr_FR"/>
        </w:rPr>
        <w:t xml:space="preserve"> du royaume de Dieu.</w:t>
      </w:r>
    </w:p>
    <w:p>
      <w:pPr/>
      <w:r>
        <w:rPr>
          <w:lang w:val="fr_FR" w:bidi="fr_FR"/>
        </w:rPr>
      </w:r>
      <w:r>
        <w:rPr>
          <w:lang w:val="fr_FR" w:bidi="fr_FR"/>
        </w:rPr>
        <w:t xml:space="preserve">Jésus enseigne depuis le bateau de Simon. Jésus connaissait déjà Simon de Capernaüm. Simon était également appelé Pierre. Simon appelle Jésus </w:t>
      </w:r>
      <w:r>
        <w:rPr>
          <w:b/>
          <w:lang w:val="fr_FR" w:bidi="fr_FR"/>
        </w:rPr>
        <w:t>Maître</w:t>
      </w:r>
      <w:r>
        <w:rPr>
          <w:lang w:val="fr_FR" w:bidi="fr_FR"/>
        </w:rPr>
        <w:t xml:space="preserve">. Maître peut avoir la même signification que Seigneur. Ici, il est utilisé comme titre pour un homme respecté, tel que le mot « monsieur ». Ce titre montre que Simon respecte Jésus. </w:t>
      </w:r>
      <w:r>
        <w:rPr>
          <w:b/>
          <w:lang w:val="fr_FR" w:bidi="fr_FR"/>
        </w:rPr>
        <w:t>Maître</w:t>
      </w:r>
      <w:r>
        <w:rPr>
          <w:lang w:val="fr_FR" w:bidi="fr_FR"/>
        </w:rPr>
        <w:t xml:space="preserve"> peut être trouvé dans le glossaire principal.</w:t>
      </w:r>
    </w:p>
    <w:p>
      <w:pPr/>
      <w:r>
        <w:rPr>
          <w:lang w:val="fr_FR" w:bidi="fr_FR"/>
        </w:rPr>
      </w:r>
      <w:r>
        <w:rPr>
          <w:lang w:val="fr_FR" w:bidi="fr_FR"/>
        </w:rPr>
        <w:t xml:space="preserve">Simon fait signe à ses </w:t>
      </w:r>
      <w:r>
        <w:rPr>
          <w:b/>
          <w:lang w:val="fr_FR" w:bidi="fr_FR"/>
        </w:rPr>
        <w:t>partenaires</w:t>
      </w:r>
      <w:r>
        <w:rPr>
          <w:lang w:val="fr_FR" w:bidi="fr_FR"/>
        </w:rPr>
        <w:t xml:space="preserve"> d'aider avec le poisson. Les partenaires font référence à Jacques et à Jean, qui étaient également des pêcheurs. Ils se trouvaient dans le deuxième bateau et travaillaient avec Simon en tant que partenaires professionnels.</w:t>
      </w:r>
    </w:p>
    <w:p>
      <w:pPr/>
      <w:r>
        <w:rPr>
          <w:lang w:val="fr_FR" w:bidi="fr_FR"/>
        </w:rPr>
      </w:r>
      <w:r>
        <w:rPr>
          <w:lang w:val="fr_FR" w:bidi="fr_FR"/>
        </w:rPr>
        <w:t xml:space="preserve">Après le miracle du poisson, Simon appelle Jésus </w:t>
      </w:r>
      <w:r>
        <w:rPr>
          <w:b/>
          <w:lang w:val="fr_FR" w:bidi="fr_FR"/>
        </w:rPr>
        <w:t>Seigneur</w:t>
      </w:r>
      <w:r>
        <w:rPr>
          <w:lang w:val="fr_FR" w:bidi="fr_FR"/>
        </w:rPr>
        <w:t xml:space="preserve">. Cela montre un respect plus grand que Maître. Simon reconnaît que Jésus est saint et que Dieu œuvre à travers lui. Cela montre que Simon reconnaît l'autorité de Jésus. Le mot Seigneur est également utilisé par les Juifs pour désigner Dieu. </w:t>
      </w:r>
      <w:r>
        <w:rPr>
          <w:b/>
          <w:lang w:val="fr_FR" w:bidi="fr_FR"/>
        </w:rPr>
        <w:t>Seigneur</w:t>
      </w:r>
      <w:r>
        <w:rPr>
          <w:lang w:val="fr_FR" w:bidi="fr_FR"/>
        </w:rPr>
        <w:t xml:space="preserve"> peut être trouvé dans le glossaire principal.</w:t>
      </w:r>
    </w:p>
    <w:p>
      <w:pPr/>
      <w:r>
        <w:rPr>
          <w:lang w:val="fr_FR" w:bidi="fr_FR"/>
        </w:rPr>
      </w:r>
      <w:r>
        <w:rPr>
          <w:lang w:val="fr_FR" w:bidi="fr_FR"/>
        </w:rPr>
        <w:t xml:space="preserve">Simon dit qu'il est un </w:t>
      </w:r>
      <w:r>
        <w:rPr>
          <w:b/>
          <w:lang w:val="fr_FR" w:bidi="fr_FR"/>
        </w:rPr>
        <w:t>homme pécheur</w:t>
      </w:r>
      <w:r>
        <w:rPr>
          <w:lang w:val="fr_FR" w:bidi="fr_FR"/>
        </w:rPr>
        <w:t xml:space="preserve">. Cela signifie quelqu'un qui offense Dieu de façon répétée. Ses pensées et ses actions ne sont pas ce que Dieu veut qu'elles soient. Cela ne fait pas référence à une désobéissance spécifique dans la vie de Simon. Au lieu de cela, cela montre que Simon se sentait indigne. Simon se sent impur par rapport à Jésus qui est saint et envoyé par Dieu. </w:t>
      </w:r>
      <w:r>
        <w:rPr>
          <w:b/>
          <w:lang w:val="fr_FR" w:bidi="fr_FR"/>
        </w:rPr>
        <w:t>Péché</w:t>
      </w:r>
      <w:r>
        <w:rPr>
          <w:lang w:val="fr_FR" w:bidi="fr_FR"/>
        </w:rPr>
        <w:t xml:space="preserve"> figure dans le glossaire principal.</w:t>
      </w:r>
    </w:p>
    <w:p>
      <w:pPr/>
      <w:r>
        <w:rPr>
          <w:lang w:val="fr_FR" w:bidi="fr_FR"/>
        </w:rPr>
      </w:r>
      <w:r>
        <w:rPr>
          <w:lang w:val="fr_FR" w:bidi="fr_FR"/>
        </w:rPr>
        <w:t xml:space="preserve">Luc utilise le mot « pêche » en rapport au poisson et aux hommes. </w:t>
      </w:r>
      <w:r>
        <w:rPr>
          <w:b/>
          <w:lang w:val="fr_FR" w:bidi="fr_FR"/>
        </w:rPr>
        <w:t>Pêcheur d'hommes</w:t>
      </w:r>
      <w:r>
        <w:rPr>
          <w:lang w:val="fr_FR" w:bidi="fr_FR"/>
        </w:rPr>
        <w:t xml:space="preserve"> est une figure de langage qui signifie qu'il faut amener les gens dans le royaume de Dieu. Cela n'implique pas que Simon forcerait les hommes à travailler.</w:t>
      </w:r>
    </w:p>
    <w:p>
      <w:pPr/>
      <w:r>
        <w:rPr>
          <w:lang w:val="fr_FR" w:bidi="fr_FR"/>
        </w:rPr>
      </w:r>
      <w:r>
        <w:rPr>
          <w:lang w:val="fr_FR" w:bidi="fr_FR"/>
        </w:rPr>
        <w:t>Si possible, utilisez un mot pour désigner la capture dans votre langue qui peut s'appliquer aux hommes et au poisson. Ce terme doit ne pas avoir de signification négative comme tuer ou capturer. S'il n'y a pas de terme approprié, vous pouvez dire quelque chose comme « tu vas rassembler les gens.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5:12–16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5.12–16.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continue d'enseigner dans les villes de Galilée. Il ne fait pas qu'enseigner, mais guérit aussi les gens. Dans cette histoire, Jésus guérit un homme qui a une maladie de la peau. La réputation de Jésus grandit, de sorte que les gens viennent l'entendre enseigner et être guéris de leurs maladies.</w:t>
      </w:r>
    </w:p>
    <w:p>
      <w:pPr/>
      <w:r>
        <w:rPr>
          <w:lang w:val="fr_FR" w:bidi="fr_FR"/>
        </w:rPr>
      </w:r>
      <w:r>
        <w:rPr>
          <w:lang w:val="fr_FR" w:bidi="fr_FR"/>
        </w:rPr>
        <w:t>Alors que Jésus se trouve dans une ville, un lépreux, ou un homme atteint d'une maladie de la peau, s'approche de lui. La maladie de la peau était présente sur l'ensemble du corps de l'homme. Dans la culture juive, la lèpre rendait quelqu'un rituellement impur. Si quelqu'un le touchait, cette personne deviendrait également impure. Il était catalogué comme impur et séparé des autres. Le livre du Lévitique fait partie de la loi de Moïse. Dans le Lévitique, Moïse déclare dans la loi que les gens atteints de lèpre devaient porter des vêtements déchirés, ne pas brosser leurs cheveux et crier « impur, impur » toute la journée. Les lépreux vivaient seuls en dehors de la communauté.</w:t>
      </w:r>
    </w:p>
    <w:p>
      <w:pPr/>
      <w:r>
        <w:rPr>
          <w:lang w:val="fr_FR" w:bidi="fr_FR"/>
        </w:rPr>
      </w:r>
      <w:r>
        <w:rPr>
          <w:lang w:val="fr_FR" w:bidi="fr_FR"/>
        </w:rPr>
        <w:t>L'homme voit Jésus et se prosterne. Il abaisse son visage vers le sol. Cela montre l'humilité de l'homme et son grand respect pour Jésus. L'homme plaide auprès de Jésus. Il dit : « Seigneur, si tu le veux, rends-moi pur. » Seigneur est le même mot que celui utilisé par Simon dans le passage précédent. Dans ce contexte, le mot « Seigneur » est un titre utilisé pour désigner quelqu'un qui a autorité sur quelque chose. Mais cela montre également que l'homme croit que Jésus a une capacité divine. L'homme croit que Jésus peut le guérir. Il ne sait pas si Jésus est prêt à le guérir. C'était une façon polie de demander à Jésus de le rendre pur en le guérissant.</w:t>
      </w:r>
    </w:p>
    <w:p>
      <w:pPr/>
      <w:r>
        <w:rPr>
          <w:lang w:val="fr_FR" w:bidi="fr_FR"/>
        </w:rPr>
      </w:r>
      <w:r>
        <w:rPr>
          <w:lang w:val="fr_FR" w:bidi="fr_FR"/>
        </w:rPr>
        <w:t>Jésus veut guérir l'homme. Il touche l'homme avec sa main et dit : « Sois pur ! » En cet instant, Jésus guérit à la fois l'homme et le rend rituellement propre ou pur. Immédiatement, la lèpre quitte l'homme. Cela est important. Au lieu de rendre Jésus impur en touchant l'homme atteint de la lèpre, l'homme est rendu pur par Jésus. Jésus donne à l'homme l'acceptation et la réintégration au sein de la communauté. Jésus dit à l'homme de ne parler à personne de sa guérison.</w:t>
      </w:r>
    </w:p>
    <w:p>
      <w:pPr/>
      <w:r>
        <w:rPr>
          <w:lang w:val="fr_FR" w:bidi="fr_FR"/>
        </w:rPr>
      </w:r>
      <w:r>
        <w:rPr>
          <w:lang w:val="fr_FR" w:bidi="fr_FR"/>
        </w:rPr>
        <w:t>Arrêtez et discutez avec votre équipe : Comment les guérisseurs sont-ils perçus dans votre culture ? D'où vient leur pouvoir ou leur capacité à guérir ? Comment les guérisseurs expriment-ils quand quelqu'un a été guéri ou rétabli en bonne santé ?</w:t>
      </w:r>
    </w:p>
    <w:p>
      <w:pPr/>
      <w:r>
        <w:rPr>
          <w:lang w:val="fr_FR" w:bidi="fr_FR"/>
        </w:rPr>
      </w:r>
      <w:r>
        <w:rPr>
          <w:lang w:val="fr_FR" w:bidi="fr_FR"/>
        </w:rPr>
        <w:t>Toucher quelqu'un qui était impur était considéré comme une violation de la loi de Moïse. Mais Jésus dit ensuite à l'homme d'obéir à la loi de Moïse en lui disant de se montrer à un prêtre, ou à une personne qui offre des sacrifices à Dieu au nom du peuple. Ce n'était pas n'importe quel prêtre, mais le prêtre qui servait dans le temple, ou lieu de culte juif, à Jérusalem. Un sacrificateur était le seul qui pouvait examiner l'homme et confirmer qu'il n'avait plus la lèpre. S'il était déclaré pur, le prêtre ferait des sacrifices au nom de l'homme. Il serait ensuite capable de réintégrer sa communauté.</w:t>
      </w:r>
    </w:p>
    <w:p>
      <w:pPr/>
      <w:r>
        <w:rPr>
          <w:lang w:val="fr_FR" w:bidi="fr_FR"/>
        </w:rPr>
      </w:r>
      <w:r>
        <w:rPr>
          <w:lang w:val="fr_FR" w:bidi="fr_FR"/>
        </w:rPr>
        <w:t>Jésus désire que l'homme fasse cela comme témoignage. Cela signifie prouver aux gens qu'il était vraiment guéri. Une fois déclaré pur, il sera capable de vivre avec sa famille, d'adorer en public et d'interagir avec sa communauté.</w:t>
      </w:r>
    </w:p>
    <w:p>
      <w:pPr/>
      <w:r>
        <w:rPr>
          <w:lang w:val="fr_FR" w:bidi="fr_FR"/>
        </w:rPr>
      </w:r>
      <w:r>
        <w:rPr>
          <w:lang w:val="fr_FR" w:bidi="fr_FR"/>
        </w:rPr>
        <w:t>La nouvelle de Jésus se répand et des foules de gens viennent vers lui pour l'entendre enseigner et être guéri. Jésus s'éloigne régulièrement des foules pour prier seul à Dieu.</w:t>
      </w:r>
    </w:p>
    <w:p>
      <w:pPr/>
      <w:r>
        <w:rPr>
          <w:lang w:val="fr_FR" w:bidi="fr_FR"/>
        </w:rPr>
      </w:r>
      <w:r>
        <w:rPr>
          <w:lang w:val="fr_FR" w:bidi="fr_FR"/>
        </w:rPr>
        <w:t>Cette histoire démontre l'autorité de Jésus sur la maladie. Elle montre également que, à mesure que la renommée de Jésus augmente, son besoin de prière isolée augmente également.</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se trouve dans une ville où un homme a la lèpre sur son corps tout entier. Le lépreux demande à Jésus de le guérir. Après que Jésus ait guérit le lépreux, Jésus dit au lépreux de ne dire à personne ce qui s'est passé, mais de faire ce qu'exige la loi de Moïse.</w:t>
      </w:r>
    </w:p>
    <w:p>
      <w:pPr/>
      <w:r>
        <w:rPr>
          <w:lang w:val="fr_FR" w:bidi="fr_FR"/>
        </w:rPr>
      </w:r>
      <w:r>
        <w:rPr>
          <w:b/>
          <w:lang w:val="fr_FR" w:bidi="fr_FR"/>
        </w:rPr>
        <w:t>Deuxième partie :</w:t>
      </w:r>
      <w:r>
        <w:rPr>
          <w:lang w:val="fr_FR" w:bidi="fr_FR"/>
        </w:rPr>
        <w:t xml:space="preserve"> La nouvelle au sujet de Jésus se répand. Beaucoup de gens viennent pour entendre Jésus enseigner et être guéris.</w:t>
      </w:r>
    </w:p>
    <w:p>
      <w:pPr/>
      <w:r>
        <w:rPr>
          <w:lang w:val="fr_FR" w:bidi="fr_FR"/>
        </w:rPr>
      </w:r>
      <w:r>
        <w:rPr>
          <w:b/>
          <w:lang w:val="fr_FR" w:bidi="fr_FR"/>
        </w:rPr>
        <w:t>Troisième partie :</w:t>
      </w:r>
      <w:r>
        <w:rPr>
          <w:lang w:val="fr_FR" w:bidi="fr_FR"/>
        </w:rPr>
        <w:t xml:space="preserve"> Jésus se retire souvent pour prier dans le désert.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L'homme atteint de lèpre</w:t>
      </w:r>
    </w:p>
    <w:p>
      <w:pPr>
        <w:pStyle w:val="ListBullet"/>
        <w:spacing w:line="240" w:lineRule="auto"/>
        <w:ind w:left="720"/>
      </w:pPr>
      <w:r>
        <w:rPr>
          <w:lang w:val="fr_FR" w:bidi="fr_FR"/>
        </w:rPr>
      </w:r>
      <w:r>
        <w:rPr>
          <w:lang w:val="fr_FR" w:bidi="fr_FR"/>
        </w:rPr>
        <w:t>Les gens qui viennent pour entendre Jésus et être guéris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les Juifs considèrent comme impures les personnes atteintes de maladies de la peau. Cela signifie que les personnes atteintes de lèpre, ou de maladies de la peau, avaient très peu d'interactions avec d'autres personnes. On évitait de les toucher et ils devaient vivre en dehors des communautés.</w:t>
      </w:r>
    </w:p>
    <w:p>
      <w:pPr/>
      <w:r>
        <w:rPr>
          <w:lang w:val="fr_FR" w:bidi="fr_FR"/>
        </w:rPr>
      </w:r>
      <w:r>
        <w:rPr>
          <w:lang w:val="fr_FR" w:bidi="fr_FR"/>
        </w:rPr>
        <w:t>Jésus rencontre un homme atteint de lèpre. Le lépreux voit Jésus et démontre un humble respect envers Jésus. Le lépreux se prosterne et supplie Jésus de le guérir. Le lépreux dit à Jésus : « Si tu le veux, tu peux me guérir. »</w:t>
      </w:r>
    </w:p>
    <w:p>
      <w:pPr/>
      <w:r>
        <w:rPr>
          <w:lang w:val="fr_FR" w:bidi="fr_FR"/>
        </w:rPr>
      </w:r>
      <w:r>
        <w:rPr>
          <w:lang w:val="fr_FR" w:bidi="fr_FR"/>
        </w:rPr>
        <w:t>Il est important de se rappeler que dans la culture juive, une personne devient impure lorsqu'elle touche un lépreux.</w:t>
      </w:r>
    </w:p>
    <w:p>
      <w:pPr/>
      <w:r>
        <w:rPr>
          <w:lang w:val="fr_FR" w:bidi="fr_FR"/>
        </w:rPr>
      </w:r>
      <w:r>
        <w:rPr>
          <w:lang w:val="fr_FR" w:bidi="fr_FR"/>
        </w:rPr>
        <w:t>Jésus touche l'homme en disant : « Je le veux. » Jésus dit : « Sois guéri ! » Instantanément, la lèpre quitte l'homme et l'homme se retrouve pur.</w:t>
      </w:r>
    </w:p>
    <w:p>
      <w:pPr/>
      <w:r>
        <w:rPr>
          <w:lang w:val="fr_FR" w:bidi="fr_FR"/>
        </w:rPr>
      </w:r>
      <w:r>
        <w:rPr>
          <w:lang w:val="fr_FR" w:bidi="fr_FR"/>
        </w:rPr>
        <w:t>Jésus dit à l'homme qui avait la lèpre de ne parler à personne de ce qui s'est passé. Jésus dit également à l'homme de témoigner publiquement qu'il est pur en faisant ce que dit la loi de Moïse.</w:t>
      </w:r>
    </w:p>
    <w:p>
      <w:pPr/>
      <w:r>
        <w:rPr>
          <w:lang w:val="fr_FR" w:bidi="fr_FR"/>
        </w:rPr>
      </w:r>
      <w:r>
        <w:rPr>
          <w:lang w:val="fr_FR" w:bidi="fr_FR"/>
        </w:rPr>
        <w:t>La nouvelle au sujet de Jésus se répand très rapidement dans de nombreux endroits. Beaucoup de gens viennent pour entendre l'enseignement de Jésus et également pour être guéris de leurs maladies.</w:t>
      </w:r>
    </w:p>
    <w:p>
      <w:pPr/>
      <w:r>
        <w:rPr>
          <w:lang w:val="fr_FR" w:bidi="fr_FR"/>
        </w:rPr>
      </w:r>
      <w:r>
        <w:rPr>
          <w:lang w:val="fr_FR" w:bidi="fr_FR"/>
        </w:rPr>
        <w:t>Jésus se rend très souvent pour prier dans le désert.</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L'homme atteint de lèpre</w:t>
      </w:r>
    </w:p>
    <w:p>
      <w:pPr>
        <w:pStyle w:val="ListBullet"/>
        <w:spacing w:line="240" w:lineRule="auto"/>
        <w:ind w:left="720"/>
      </w:pPr>
      <w:r>
        <w:rPr>
          <w:lang w:val="fr_FR" w:bidi="fr_FR"/>
        </w:rPr>
      </w:r>
      <w:r>
        <w:rPr>
          <w:lang w:val="fr_FR" w:bidi="fr_FR"/>
        </w:rPr>
        <w:t>Les gens qui viennent pour entendre Jésus et être guéris.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Assurez-vous que l'équipe joue bien le fait que l'homme atteint de lèpre est isolé de sa communauté. Le lépreux ne pouvait pas trouver de l'aide pour sa maladie.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 lépreux qui s'approche de Jésus. Il s'arrête et se prosterne devant Jésus. Il demande à Jésus de le guérir.</w:t>
      </w:r>
    </w:p>
    <w:p>
      <w:pPr/>
      <w:r>
        <w:rPr>
          <w:lang w:val="fr_FR" w:bidi="fr_FR"/>
        </w:rPr>
      </w:r>
      <w:r>
        <w:rPr>
          <w:lang w:val="fr_FR" w:bidi="fr_FR"/>
        </w:rPr>
        <w:t>Arrêtez la représentation : Demandez à l'acteur qui joue le rôle du lépreux : « Que ressentez-vous ? » Vous entendrez peut-être des réponses comme « Honteux », « Désespéré », « Je sais que Jésus est puissant », « Plein d'espoir. » Reprenez la représentation.</w:t>
      </w:r>
    </w:p>
    <w:p>
      <w:pPr/>
      <w:r>
        <w:rPr>
          <w:lang w:val="fr_FR" w:bidi="fr_FR"/>
        </w:rPr>
      </w:r>
      <w:r>
        <w:rPr>
          <w:lang w:val="fr_FR" w:bidi="fr_FR"/>
        </w:rPr>
        <w:t>Jésus le touche et dit : « Je le veux. » Immédiatement, la lèpre quitte l'homme.</w:t>
      </w:r>
    </w:p>
    <w:p>
      <w:pPr/>
      <w:r>
        <w:rPr>
          <w:lang w:val="fr_FR" w:bidi="fr_FR"/>
        </w:rPr>
      </w:r>
      <w:r>
        <w:rPr>
          <w:lang w:val="fr_FR" w:bidi="fr_FR"/>
        </w:rPr>
        <w:t>Arrêtez la représentation : Demandez à l'acteur qui joue le rôle de Jésus : « Que ressentez-vous ? » Vous allez peut-être entendre : « Plein d'amour », « Ce pauvre homme », « Compatissant », « Bien sûr que je le veux. » Reprenez la représentation.</w:t>
      </w:r>
    </w:p>
    <w:p>
      <w:pPr/>
      <w:r>
        <w:rPr>
          <w:lang w:val="fr_FR" w:bidi="fr_FR"/>
        </w:rPr>
      </w:r>
      <w:r>
        <w:rPr>
          <w:lang w:val="fr_FR" w:bidi="fr_FR"/>
        </w:rPr>
        <w:t>Jésus demande à l'homme qui avait la lèpre de ne le dire à personne. Jésus dit à l'homme de faire ce que dit la loi au sujet des maladies de la peau pour témoigner publiquement qu'il est maintenant pur.</w:t>
      </w:r>
    </w:p>
    <w:p>
      <w:pPr/>
      <w:r>
        <w:rPr>
          <w:lang w:val="fr_FR" w:bidi="fr_FR"/>
        </w:rPr>
      </w:r>
      <w:r>
        <w:rPr>
          <w:lang w:val="fr_FR" w:bidi="fr_FR"/>
        </w:rPr>
        <w:t>Au lieu de cela, la nouvelle au sujet de ce qu'a fait Jésus se répand encore plus rapidement. Beaucoup de gens viennent pour entendre ce que dit Jésus et être guéris.</w:t>
      </w:r>
    </w:p>
    <w:p>
      <w:pPr/>
      <w:r>
        <w:rPr>
          <w:lang w:val="fr_FR" w:bidi="fr_FR"/>
        </w:rPr>
      </w:r>
      <w:r>
        <w:rPr>
          <w:lang w:val="fr_FR" w:bidi="fr_FR"/>
        </w:rPr>
        <w:t>Arrêtez la représentation : Demandez aux acteurs qui jouent le rôle du peuple : « Que ressentez-vous ? » Vous allez peut-être entendre : « C'était donc vrai », « Il se soucie de moi », « Il parle comme personne d'autre », « Est-ce que je vois l'élu ? » Reprenez la représentation.</w:t>
      </w:r>
    </w:p>
    <w:p>
      <w:pPr/>
      <w:r>
        <w:rPr>
          <w:lang w:val="fr_FR" w:bidi="fr_FR"/>
        </w:rPr>
      </w:r>
      <w:r>
        <w:rPr>
          <w:lang w:val="fr_FR" w:bidi="fr_FR"/>
        </w:rPr>
        <w:t>Jésus se rend ensuite seul dans le désert pour prier.</w:t>
      </w:r>
    </w:p>
    <w:p>
      <w:pPr/>
      <w:r>
        <w:rPr>
          <w:lang w:val="fr_FR" w:bidi="fr_FR"/>
        </w:rPr>
      </w:r>
      <w:r>
        <w:rPr>
          <w:lang w:val="fr_FR" w:bidi="fr_FR"/>
        </w:rPr>
        <w:t>Arrêtez la représentation : Demandez à l'acteur qui joue le rôle de Jésus : « Que ressentez-vous ? » Vous allez peut-être entendre : « J'ai besoin de parler à mon père », « La journée a été longue », « J'ai besoin de véritable repos », « C'était une telle joie de voir autant de gens.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est approché par un homme atteint de </w:t>
      </w:r>
      <w:r>
        <w:rPr>
          <w:b/>
          <w:lang w:val="fr_FR" w:bidi="fr_FR"/>
        </w:rPr>
        <w:t>lèpre</w:t>
      </w:r>
      <w:r>
        <w:rPr>
          <w:lang w:val="fr_FR" w:bidi="fr_FR"/>
        </w:rPr>
        <w:t xml:space="preserve">. </w:t>
      </w:r>
      <w:r>
        <w:rPr>
          <w:b/>
          <w:lang w:val="fr_FR" w:bidi="fr_FR"/>
        </w:rPr>
        <w:t>La lèpre</w:t>
      </w:r>
      <w:r>
        <w:rPr>
          <w:lang w:val="fr_FR" w:bidi="fr_FR"/>
        </w:rPr>
        <w:t xml:space="preserve"> est un terme qui peut faire référence à plusieurs types de maladie de la peau. Ces maladies rendaient une personne « impure », c'est-à-dire incapable de vivre au sein de la communauté. Ces personnes ne pouvaient adorer que dans la synagogue derrière un écran, et si quelqu'un les touchait, cette personne deviendrait également impure. La loi de Moïse dans le livre du Lévitique disait qu'ils devaient porter des vêtements déchirés, ne pas se brosser les cheveux et crier « impur » en public quand ils sortaient de chez eux.</w:t>
      </w:r>
    </w:p>
    <w:p>
      <w:pPr/>
      <w:r>
        <w:rPr>
          <w:lang w:val="fr_FR" w:bidi="fr_FR"/>
        </w:rPr>
      </w:r>
      <w:r>
        <w:rPr>
          <w:lang w:val="fr_FR" w:bidi="fr_FR"/>
        </w:rPr>
        <w:t xml:space="preserve">L'homme dit à Jésus qu'il peut le purifier. Dans la culture juive, </w:t>
      </w:r>
      <w:r>
        <w:rPr>
          <w:b/>
          <w:lang w:val="fr_FR" w:bidi="fr_FR"/>
        </w:rPr>
        <w:t>le mot pur</w:t>
      </w:r>
      <w:r>
        <w:rPr>
          <w:lang w:val="fr_FR" w:bidi="fr_FR"/>
        </w:rPr>
        <w:t xml:space="preserve"> fait référence à un état d'être dans lequel quelqu'un est apte à servir Dieu. On pouvait devenir impur ou redevenir pur selon ses actions et son état de santé. Assurez-vous de traduire cela de la même façon que dans les passages précédents. </w:t>
      </w:r>
      <w:r>
        <w:rPr>
          <w:b/>
          <w:lang w:val="fr_FR" w:bidi="fr_FR"/>
        </w:rPr>
        <w:t>Pur</w:t>
      </w:r>
      <w:r>
        <w:rPr>
          <w:lang w:val="fr_FR" w:bidi="fr_FR"/>
        </w:rPr>
        <w:t xml:space="preserve"> peut être trouvé dans le glossaire principal. Jésus touche l'homme et le guérit de sa lèpre. Cela rend l'homme pur à nouveau.</w:t>
      </w:r>
    </w:p>
    <w:p>
      <w:pPr/>
      <w:r>
        <w:rPr>
          <w:lang w:val="fr_FR" w:bidi="fr_FR"/>
        </w:rPr>
      </w:r>
      <w:r>
        <w:rPr>
          <w:lang w:val="fr_FR" w:bidi="fr_FR"/>
        </w:rPr>
        <w:t xml:space="preserve">Mais selon la loi de Moïse, le sacrificateur du </w:t>
      </w:r>
      <w:r>
        <w:rPr>
          <w:b/>
          <w:lang w:val="fr_FR" w:bidi="fr_FR"/>
        </w:rPr>
        <w:t>temple</w:t>
      </w:r>
      <w:r>
        <w:rPr>
          <w:lang w:val="fr_FR" w:bidi="fr_FR"/>
        </w:rPr>
        <w:t xml:space="preserve"> était le seul qui pouvait inspecter et déclarer l'homme comme étant rituelement propre ou pur. Assurez-vous de traduire Temple de la même façon que dans les passages précédents de Luc. </w:t>
      </w:r>
      <w:r>
        <w:rPr>
          <w:b/>
          <w:lang w:val="fr_FR" w:bidi="fr_FR"/>
        </w:rPr>
        <w:t>Temple</w:t>
      </w:r>
      <w:r>
        <w:rPr>
          <w:lang w:val="fr_FR" w:bidi="fr_FR"/>
        </w:rPr>
        <w:t xml:space="preserve"> peut être trouvé dans le glossaire principal.</w:t>
      </w:r>
    </w:p>
    <w:p>
      <w:pPr/>
      <w:r>
        <w:rPr>
          <w:lang w:val="fr_FR" w:bidi="fr_FR"/>
        </w:rPr>
      </w:r>
      <w:r>
        <w:rPr>
          <w:lang w:val="fr_FR" w:bidi="fr_FR"/>
        </w:rPr>
        <w:t>Quand Jésus dit à l'homme d'</w:t>
      </w:r>
      <w:r>
        <w:rPr>
          <w:b/>
          <w:lang w:val="fr_FR" w:bidi="fr_FR"/>
        </w:rPr>
        <w:t>offrir les sacrifices que Moïse avait commandé</w:t>
      </w:r>
      <w:r>
        <w:rPr>
          <w:lang w:val="fr_FR" w:bidi="fr_FR"/>
        </w:rPr>
        <w:t xml:space="preserve">, il faisait référence à la loi dans le Lévitique. Ces lois comprenaient des instructions détaillées sur ce qu'une personne devait faire pour être guérie de la lèpre. L'homme guéri devait apporter un sacrifice au prêtre à offrir en son nom. Assurez-vous de traduire </w:t>
      </w:r>
      <w:r>
        <w:rPr>
          <w:b/>
          <w:lang w:val="fr_FR" w:bidi="fr_FR"/>
        </w:rPr>
        <w:t>sacrifice</w:t>
      </w:r>
      <w:r>
        <w:rPr>
          <w:lang w:val="fr_FR" w:bidi="fr_FR"/>
        </w:rPr>
        <w:t xml:space="preserve"> de la même façon que dans les passages précédents de Luc. Le mot </w:t>
      </w:r>
      <w:r>
        <w:rPr>
          <w:b/>
          <w:lang w:val="fr_FR" w:bidi="fr_FR"/>
        </w:rPr>
        <w:t>sacrifice</w:t>
      </w:r>
      <w:r>
        <w:rPr>
          <w:lang w:val="fr_FR" w:bidi="fr_FR"/>
        </w:rPr>
        <w:t xml:space="preserve"> peut être trouvé dans le glossaire principal.</w:t>
      </w:r>
    </w:p>
    <w:p>
      <w:pPr/>
      <w:r>
        <w:rPr>
          <w:lang w:val="fr_FR" w:bidi="fr_FR"/>
        </w:rPr>
      </w:r>
      <w:r>
        <w:rPr>
          <w:lang w:val="fr_FR" w:bidi="fr_FR"/>
        </w:rPr>
        <w:t xml:space="preserve">Les gens répandaient la nouvelle au sujet de Jésus. Des foules viennent à lui pour être guéris. Jésus se retire dans des </w:t>
      </w:r>
      <w:r>
        <w:rPr>
          <w:b/>
          <w:lang w:val="fr_FR" w:bidi="fr_FR"/>
        </w:rPr>
        <w:t>lieux isolés</w:t>
      </w:r>
      <w:r>
        <w:rPr>
          <w:lang w:val="fr_FR" w:bidi="fr_FR"/>
        </w:rPr>
        <w:t xml:space="preserve"> pour prier. Les endroits isolés peuvent être interprétés comme des régions sauvages ou désertes où personne ne vivait. Jésus allait s'éloigner des foules et prier seul à Dieu.</w:t>
      </w:r>
    </w:p>
    <w:p>
      <w:pPr/>
      <w:r>
        <w:rPr>
          <w:lang w:val="fr_FR" w:bidi="fr_FR"/>
        </w:rPr>
      </w:r>
      <w:r>
        <w:rPr>
          <w:lang w:val="fr_FR" w:bidi="fr_FR"/>
        </w:rPr>
        <w:t xml:space="preserve">Arrêtez et montrez à votre équipe une image du </w:t>
      </w:r>
      <w:r>
        <w:rPr>
          <w:b/>
          <w:lang w:val="fr_FR" w:bidi="fr_FR"/>
        </w:rPr>
        <w:t>désert</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5:12–16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06">
        <w:r>
          <w:rPr>
            <w:lang w:val="fr_FR" w:bidi="fr_FR"/>
          </w:rPr>
          <w:rPr>
            <w:color w:val="0000EE"/>
            <w:u w:val="single"/>
          </w:rPr>
          <w:t>Écouter et Cœur</w:t>
        </w:r>
      </w:hyperlink>
      <w:r>
        <w:rPr>
          <w:lang w:val="fr_FR" w:bidi="fr_FR"/>
        </w:rPr>
        <w:t xml:space="preserve"> (454 KB)</w:t>
      </w:r>
      <w:r>
        <w:rPr>
          <w:lang w:val="fr_FR" w:bidi="fr_FR"/>
        </w:rPr>
      </w:r>
    </w:p>
    <w:p>
      <w:pPr>
        <w:pStyle w:val="ListBullet"/>
        <w:spacing w:line="240" w:lineRule="auto"/>
        <w:ind w:left="720"/>
      </w:pPr>
      <w:r>
        <w:rPr>
          <w:lang w:val="fr_FR" w:bidi="fr_FR"/>
        </w:rPr>
      </w:r>
      <w:hyperlink r:id="rId107">
        <w:r>
          <w:rPr>
            <w:lang w:val="fr_FR" w:bidi="fr_FR"/>
          </w:rPr>
          <w:rPr>
            <w:color w:val="0000EE"/>
            <w:u w:val="single"/>
          </w:rPr>
          <w:t>Planter le Décor</w:t>
        </w:r>
      </w:hyperlink>
      <w:r>
        <w:rPr>
          <w:lang w:val="fr_FR" w:bidi="fr_FR"/>
        </w:rPr>
        <w:t xml:space="preserve"> (2.6 MB)</w:t>
      </w:r>
      <w:r>
        <w:rPr>
          <w:lang w:val="fr_FR" w:bidi="fr_FR"/>
        </w:rPr>
      </w:r>
    </w:p>
    <w:p>
      <w:pPr>
        <w:pStyle w:val="ListBullet"/>
        <w:spacing w:line="240" w:lineRule="auto"/>
        <w:ind w:left="720"/>
      </w:pPr>
      <w:r>
        <w:rPr>
          <w:lang w:val="fr_FR" w:bidi="fr_FR"/>
        </w:rPr>
      </w:r>
      <w:hyperlink r:id="rId108">
        <w:r>
          <w:rPr>
            <w:lang w:val="fr_FR" w:bidi="fr_FR"/>
          </w:rPr>
          <w:rPr>
            <w:color w:val="0000EE"/>
            <w:u w:val="single"/>
          </w:rPr>
          <w:t>Définir les Scènes</w:t>
        </w:r>
      </w:hyperlink>
      <w:r>
        <w:rPr>
          <w:lang w:val="fr_FR" w:bidi="fr_FR"/>
        </w:rPr>
        <w:t xml:space="preserve"> (1.7 MB)</w:t>
      </w:r>
      <w:r>
        <w:rPr>
          <w:lang w:val="fr_FR" w:bidi="fr_FR"/>
        </w:rPr>
      </w:r>
    </w:p>
    <w:p>
      <w:pPr>
        <w:pStyle w:val="ListBullet"/>
        <w:spacing w:line="240" w:lineRule="auto"/>
        <w:ind w:left="720"/>
      </w:pPr>
      <w:r>
        <w:rPr>
          <w:lang w:val="fr_FR" w:bidi="fr_FR"/>
        </w:rPr>
      </w:r>
      <w:hyperlink r:id="rId109">
        <w:r>
          <w:rPr>
            <w:lang w:val="fr_FR" w:bidi="fr_FR"/>
          </w:rPr>
          <w:rPr>
            <w:color w:val="0000EE"/>
            <w:u w:val="single"/>
          </w:rPr>
          <w:t>Intégration du Texte</w:t>
        </w:r>
      </w:hyperlink>
      <w:r>
        <w:rPr>
          <w:lang w:val="fr_FR" w:bidi="fr_FR"/>
        </w:rPr>
        <w:t xml:space="preserve"> (1.7 MB)</w:t>
      </w:r>
      <w:r>
        <w:rPr>
          <w:lang w:val="fr_FR" w:bidi="fr_FR"/>
        </w:rPr>
      </w:r>
    </w:p>
    <w:p>
      <w:pPr>
        <w:pStyle w:val="ListBullet"/>
        <w:spacing w:line="240" w:lineRule="auto"/>
        <w:ind w:left="720"/>
      </w:pPr>
      <w:r>
        <w:rPr>
          <w:lang w:val="fr_FR" w:bidi="fr_FR"/>
        </w:rPr>
      </w:r>
      <w:hyperlink r:id="rId110">
        <w:r>
          <w:rPr>
            <w:lang w:val="fr_FR" w:bidi="fr_FR"/>
          </w:rPr>
          <w:rPr>
            <w:color w:val="0000EE"/>
            <w:u w:val="single"/>
          </w:rPr>
          <w:t>Combler les Lacunes</w:t>
        </w:r>
      </w:hyperlink>
      <w:r>
        <w:rPr>
          <w:lang w:val="fr_FR" w:bidi="fr_FR"/>
        </w:rPr>
        <w:t xml:space="preserve"> (1.7 MB)</w:t>
      </w:r>
      <w:r>
        <w:rPr>
          <w:lang w:val="fr_FR" w:bidi="fr_FR"/>
        </w:rPr>
      </w:r>
    </w:p>
    <w:p>
      <w:pPr>
        <w:pStyle w:val="ListBullet"/>
        <w:spacing w:line="240" w:lineRule="auto"/>
        <w:ind w:left="720"/>
      </w:pPr>
      <w:r>
        <w:rPr>
          <w:lang w:val="fr_FR" w:bidi="fr_FR"/>
        </w:rPr>
      </w:r>
      <w:hyperlink r:id="rId111">
        <w:r>
          <w:rPr>
            <w:lang w:val="fr_FR" w:bidi="fr_FR"/>
          </w:rPr>
          <w:rPr>
            <w:color w:val="0000EE"/>
            <w:u w:val="single"/>
          </w:rPr>
          <w:t>Prêcher la Parole</w:t>
        </w:r>
      </w:hyperlink>
      <w:r>
        <w:rPr>
          <w:lang w:val="fr_FR" w:bidi="fr_FR"/>
        </w:rPr>
        <w:t xml:space="preserve"> (1.2 MB)</w:t>
      </w:r>
      <w:r>
        <w:rPr>
          <w:lang w:val="fr_FR" w:bidi="fr_FR"/>
        </w:rPr>
      </w:r>
      <w:r>
        <w:rPr>
          <w:lang w:val="fr_FR" w:bidi="fr_FR"/>
        </w:rPr>
      </w:r>
      <w:r>
        <w:rPr>
          <w:lang w:val="fr_FR" w:bidi="fr_FR"/>
        </w:rPr>
      </w:r>
    </w:p>
    <w:p>
      <w:pPr/>
      <w:r>
        <w:rPr>
          <w:lang w:val="fr_FR" w:bidi="fr_FR"/>
        </w:rPr>
      </w:r>
    </w:p>
    <w:p>
      <w:pPr>
        <w:pStyle w:val="Heading2"/>
      </w:pPr>
      <w:r>
        <w:rPr>
          <w:lang w:val="fr_FR" w:bidi="fr_FR"/>
        </w:rPr>
        <w:t>Luc 5:17–26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5.17–26.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continue d'enseigner la bonne nouvelle, de guérir les gens et d'appeler les gens à être ses disciples dans la région de Galilée. Un jour, Jésus enseigne à l'intérieur d'une maison à Capernaüm. Jésus pardonne les péchés d'un homme qui est paralysé. Les dirigeants religieux juifs remettent en question l'autorité de Jésus. Jésus guérit l'homme qui est paralysé pour prouver que Dieu lui a donné l'autorité de pardonner les péchés.</w:t>
      </w:r>
    </w:p>
    <w:p>
      <w:pPr/>
      <w:r>
        <w:rPr>
          <w:lang w:val="fr_FR" w:bidi="fr_FR"/>
        </w:rPr>
      </w:r>
      <w:r>
        <w:rPr>
          <w:lang w:val="fr_FR" w:bidi="fr_FR"/>
        </w:rPr>
        <w:t>Jésus enseigne à l'intérieur d'une maison à Capernaüm. Les pharisiens et les enseignants de la loi ont voyagé de tout Israël pour écouter Jésus. Un pharisien est un type de chef religieux. Ils étaient très influents et les gens pensaient qu'ils étaient justes ou qu'ils avaient une bonne relation avec Dieu. Les gens pensaient cela parce qu'ils se dévouaient à la loi de Dieu. Ils reconnaissaient aussi bien les traditions et les lois religieuses écrites que celles qui étaient orales. Certains des pharisiens étaient également des enseignants de la loi de Dieu. Le deuxième groupe de docteurs religieux présents étaient les enseignants de la loi. Ce terme fait référence aux scribes. Les scribes étudiaient, enseignaient et interprétaient la loi de Dieu. Les dirigeants religieux sont assis près de Jésus.</w:t>
      </w:r>
    </w:p>
    <w:p>
      <w:pPr/>
      <w:r>
        <w:rPr>
          <w:lang w:val="fr_FR" w:bidi="fr_FR"/>
        </w:rPr>
      </w:r>
      <w:r>
        <w:rPr>
          <w:lang w:val="fr_FR" w:bidi="fr_FR"/>
        </w:rPr>
        <w:t>La puissance du Seigneur, ou Dieu, est avec Jésus. Cela lui permet de guérir les gens pour prouver qu'il a l'autorité, ou le droit d'agir, de la part de Dieu. Certains hommes arrivent en portant un homme qui était paralysé sur un tapis. Un tapis peut signifier un lit, un canapé ou un brancard. Beaucoup d'Israélites qui étaient pauvres dormaient sur des nattes tissées. Peu importe ce qu'utilisaient les hommes, nous savons qu'il était suffisamment léger pour porter quelqu'un. L'homme sur le tapis était paralysé. Paralysé signifie incapable de déplacer certains ou tous les membres de son corps. Dans le cas présent, ce sont les jambes de l'homme qui sont paralysées. En Israël, les gens qui étaient estropiés étaient isolés de leurs communautés. Les hommes veulent amener leur ami paralysé à Jésus pour qu'il soit guéri. Mais il y avait trop de gens dans et autour de la maison où Jésus enseigne.</w:t>
      </w:r>
    </w:p>
    <w:p>
      <w:pPr/>
      <w:r>
        <w:rPr>
          <w:lang w:val="fr_FR" w:bidi="fr_FR"/>
        </w:rPr>
      </w:r>
      <w:r>
        <w:rPr>
          <w:lang w:val="fr_FR" w:bidi="fr_FR"/>
        </w:rPr>
        <w:t>Arrêtez et discutez avec votre équipe : Comment les personnes paralysées ou handicapées sont-elles traitées dans votre communauté ? Si une personne paralysée dans votre communauté avait besoin d'aller quelque part, quelles méthodes de transport étaient à sa disposition ?</w:t>
      </w:r>
    </w:p>
    <w:p>
      <w:pPr/>
      <w:r>
        <w:rPr>
          <w:lang w:val="fr_FR" w:bidi="fr_FR"/>
        </w:rPr>
      </w:r>
      <w:r>
        <w:rPr>
          <w:lang w:val="fr_FR" w:bidi="fr_FR"/>
        </w:rPr>
        <w:t>Montrez à votre équipe une image d'un tapis de sommeil juif.</w:t>
      </w:r>
    </w:p>
    <w:p>
      <w:pPr/>
      <w:r>
        <w:rPr>
          <w:lang w:val="fr_FR" w:bidi="fr_FR"/>
        </w:rPr>
      </w:r>
      <w:r>
        <w:rPr>
          <w:lang w:val="fr_FR" w:bidi="fr_FR"/>
        </w:rPr>
        <w:t>Les hommes portent leur ami sur le tapis jusqu'au sommet du toit. Les maisons à Capernaüm avaient des toits plats avec des escaliers à l'extérieur qui menaient au toit. Les hommes apportaient la corde avec eux pour abaisser le tapis de l'homme. Ils ont sans doute attaché la corde aux quatre coins du tapis. Il aurait été facile d'enlever les tuiles ou les briques d'argile cuite sur le toit. Rappelez-vous que Luc écrit cette histoire à Théophile. Luc sait que Théophile est familier avec les maisons qui ont des tuiles sur le toit. Luc utilise donc le mot tuiles pour Théophile pour qu'il puisse mieux comprendre l'histoire. Cependant, les maisons galiléennes étaient généralement faites de branches et plâtrées de boue. Assurez-vous dans votre traduction de véhiculer l'idée qu'il était facile de faire un trou dans le toit.</w:t>
      </w:r>
    </w:p>
    <w:p>
      <w:pPr/>
      <w:r>
        <w:rPr>
          <w:lang w:val="fr_FR" w:bidi="fr_FR"/>
        </w:rPr>
      </w:r>
      <w:r>
        <w:rPr>
          <w:lang w:val="fr_FR" w:bidi="fr_FR"/>
        </w:rPr>
        <w:t>Arrêtez et discutez avec votre équipe : Dans votre culture, quelles sont certaines façons que quelqu'un utiliserait pour passer à travers une foule afin d'entrer dans un endroit déjà bondé ?</w:t>
      </w:r>
    </w:p>
    <w:p>
      <w:pPr/>
      <w:r>
        <w:rPr>
          <w:lang w:val="fr_FR" w:bidi="fr_FR"/>
        </w:rPr>
      </w:r>
      <w:r>
        <w:rPr>
          <w:lang w:val="fr_FR" w:bidi="fr_FR"/>
        </w:rPr>
        <w:t>Montrez à votre équipe une image d'une maison typique de Galilée afin qu'elle puisse mieux visualiser le toit.</w:t>
      </w:r>
    </w:p>
    <w:p>
      <w:pPr/>
      <w:r>
        <w:rPr>
          <w:lang w:val="fr_FR" w:bidi="fr_FR"/>
        </w:rPr>
      </w:r>
      <w:r>
        <w:rPr>
          <w:lang w:val="fr_FR" w:bidi="fr_FR"/>
        </w:rPr>
        <w:t>Les hommes abaissent leur ami au milieu de la foule jusqu'à ce qu'il se trouve devant Jésus. Jésus voit ce qu'ont fait les hommes. Jésus sait qu'ils sont venus parce qu'ils avaient la foi que Jésus pouvait guérir leur ami. Dans ce contexte, la foi fait référence à l'action de croire et de faire confiance à Jésus. L'homme paralysé sur le tapis et ses amis croient que Jésus peut le guérir.</w:t>
      </w:r>
    </w:p>
    <w:p>
      <w:pPr/>
      <w:r>
        <w:rPr>
          <w:lang w:val="fr_FR" w:bidi="fr_FR"/>
        </w:rPr>
      </w:r>
      <w:r>
        <w:rPr>
          <w:lang w:val="fr_FR" w:bidi="fr_FR"/>
        </w:rPr>
        <w:t>Jésus dit à l'homme que ses péchés sont pardonnés. Jésus dit que la désobéissance de l'homme contre Dieu est annulée ou enlevée. Cela implique que Jésus a l'autorité de la part de Dieu de pardonner les péchés. Cela implique également que Jésus est égal à Dieu. Les dirigeants religieux et les scribes commencent à critiquer Jésus dans leur esprit. Ils pensent que Jésus blasphème Dieu parce qu'il a dit à l'homme que ses péchés étaient pardonnés. Blasphème signifie parler contre Dieu ou le déshonorer. Les pharisiens posent des questions dans leur esprit pour exprimer leur colère. Ils sont choqués que Jésus prétende être Dieu et qu'il a l'autorité de Dieu pour pardonner les péchés.</w:t>
      </w:r>
    </w:p>
    <w:p>
      <w:pPr/>
      <w:r>
        <w:rPr>
          <w:lang w:val="fr_FR" w:bidi="fr_FR"/>
        </w:rPr>
      </w:r>
      <w:r>
        <w:rPr>
          <w:lang w:val="fr_FR" w:bidi="fr_FR"/>
        </w:rPr>
        <w:t>Mais Jésus sait ce que pensent les pharisiens et les scribes. Cela accomplit la prophétie de Siméon selon laquelle Jésus révélerait les pensées intérieures de beaucoup. Ils « raisonnaient dans leur cœur » parce que les juifs croyaient que la pensée se produisait dans le cœur.</w:t>
      </w:r>
    </w:p>
    <w:p>
      <w:pPr/>
      <w:r>
        <w:rPr>
          <w:lang w:val="fr_FR" w:bidi="fr_FR"/>
        </w:rPr>
      </w:r>
      <w:r>
        <w:rPr>
          <w:lang w:val="fr_FR" w:bidi="fr_FR"/>
        </w:rPr>
        <w:t>Comment les gens dans votre culture décrivent-ils quelqu'un qui entretient une conversation non verbale avec lui-même ? Comment une personne qui les observe pourrait-elle soupçonner que ce type de conversation interne a lieu ?</w:t>
      </w:r>
    </w:p>
    <w:p>
      <w:pPr/>
      <w:r>
        <w:rPr>
          <w:lang w:val="fr_FR" w:bidi="fr_FR"/>
        </w:rPr>
      </w:r>
      <w:r>
        <w:rPr>
          <w:lang w:val="fr_FR" w:bidi="fr_FR"/>
        </w:rPr>
        <w:t>Jésus répond par des questions auxquelles il ne s'attend pas à ce que les pharisiens répondent. Jésus leur demande : « Qu'est-ce qui est le plus facile, de dire à quelqu'un que ses péchés sont pardonnés ou de les guérir ? » Jésus laisse entendre que les deux choses sont impossibles à faire sans la puissance et l'autorité de Dieu. Il serait facile pour quelqu'un de dire que les péchés de quelqu'un sont pardonnés parce que c'était quelque chose qui ne pouvait pas être vu ou prouvé. Les résultats de la guérison de quelqu'un pouvaient être vus immédiatement. Jésus dit qu'il guérira l'homme pour montrer qu'il avait l'autorité de pardonner les péchés.</w:t>
      </w:r>
    </w:p>
    <w:p>
      <w:pPr/>
      <w:r>
        <w:rPr>
          <w:lang w:val="fr_FR" w:bidi="fr_FR"/>
        </w:rPr>
      </w:r>
      <w:r>
        <w:rPr>
          <w:lang w:val="fr_FR" w:bidi="fr_FR"/>
        </w:rPr>
        <w:t>Jésus s'appelle lui-même le Fils de l'homme pour impliquer qu'il était humain et qu'il représentait chaque personne. Mais Jésus venait également de Dieu et détenait l'autorité de Dieu. Le Fils de l'homme est la personne à laquelle le prophète juif Daniel a fait référence dans sa vision. Tout le peuple juif connaissait cette vision du prophète Daniel. Dans la vision de Daniel, Dieu donne au Fils de l'homme toute autorité et toute puissance.</w:t>
      </w:r>
    </w:p>
    <w:p>
      <w:pPr/>
      <w:r>
        <w:rPr>
          <w:lang w:val="fr_FR" w:bidi="fr_FR"/>
        </w:rPr>
      </w:r>
      <w:r>
        <w:rPr>
          <w:lang w:val="fr_FR" w:bidi="fr_FR"/>
        </w:rPr>
        <w:t>Jésus dit à l'homme paralysé de se lever, de prendre son tapis et de retourner à la maison. Dès que Jésus parle, l'homme est guéri. Cela constituait la preuve que Jésus pouvait pardonner les péchés. L'homme se tient debout devant tout le monde. Il prend son tapis et part, tout en louant Dieu. Tout le monde est rempli d'émerveillement et de crainte. Ils louent Dieu en parlant de combien il est merveilleux. Ils sont dans la crainte devant la puissance de Dieu démontrée à travers Jésus. Les gens disent qu'ils ont vu ce jour-là des choses merveilleuses. Cela fait référence au fait que Jésus a guéri l'homme et a affronté les dirigeants religieux.</w:t>
      </w:r>
    </w:p>
    <w:p>
      <w:pPr/>
      <w:r>
        <w:rPr>
          <w:lang w:val="fr_FR" w:bidi="fr_FR"/>
        </w:rPr>
      </w:r>
      <w:r>
        <w:rPr>
          <w:lang w:val="fr_FR" w:bidi="fr_FR"/>
        </w:rPr>
        <w:t>Cette histoire montre que Jésus a non seulement le pouvoir de guérir, mais également l'autorité de pardonner les péchés. Luc continue de montrer que le ministère de Jésus inclut à la fois les paroles et les actes. Dans ce cas précis, enseignement et guérison. Cette histoire montre également le conflit et la confrontation qui grandissent entre Jésus et les dirigeants religieux.</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enseigne dans une maison. Les dirigeants religieux et les enseignants de la loi sont assis à proximité.</w:t>
      </w:r>
    </w:p>
    <w:p>
      <w:pPr/>
      <w:r>
        <w:rPr>
          <w:lang w:val="fr_FR" w:bidi="fr_FR"/>
        </w:rPr>
      </w:r>
      <w:r>
        <w:rPr>
          <w:b/>
          <w:lang w:val="fr_FR" w:bidi="fr_FR"/>
        </w:rPr>
        <w:t>Deuxième partie :</w:t>
      </w:r>
      <w:r>
        <w:rPr>
          <w:lang w:val="fr_FR" w:bidi="fr_FR"/>
        </w:rPr>
        <w:t xml:space="preserve"> Certains hommes amènent un homme paralysé à Jésus en l'abaissant à travers le toit.</w:t>
      </w:r>
    </w:p>
    <w:p>
      <w:pPr/>
      <w:r>
        <w:rPr>
          <w:lang w:val="fr_FR" w:bidi="fr_FR"/>
        </w:rPr>
      </w:r>
      <w:r>
        <w:rPr>
          <w:b/>
          <w:lang w:val="fr_FR" w:bidi="fr_FR"/>
        </w:rPr>
        <w:t>Troisième partie :</w:t>
      </w:r>
      <w:r>
        <w:rPr>
          <w:lang w:val="fr_FR" w:bidi="fr_FR"/>
        </w:rPr>
        <w:t xml:space="preserve"> Jésus voit leur foi et pardonne les péchés de l'homme. Les dirigeants religieux pensent que Jésus est un blasphémateur.</w:t>
      </w:r>
    </w:p>
    <w:p>
      <w:pPr/>
      <w:r>
        <w:rPr>
          <w:lang w:val="fr_FR" w:bidi="fr_FR"/>
        </w:rPr>
      </w:r>
      <w:r>
        <w:rPr>
          <w:b/>
          <w:lang w:val="fr_FR" w:bidi="fr_FR"/>
        </w:rPr>
        <w:t>Quatrième partie :</w:t>
      </w:r>
      <w:r>
        <w:rPr>
          <w:lang w:val="fr_FR" w:bidi="fr_FR"/>
        </w:rPr>
        <w:t xml:space="preserve"> Jésus prouve son autorité de pardonner les péchés en disant à l'homme de se lever et de marcher.</w:t>
      </w:r>
    </w:p>
    <w:p>
      <w:pPr/>
      <w:r>
        <w:rPr>
          <w:lang w:val="fr_FR" w:bidi="fr_FR"/>
        </w:rPr>
      </w:r>
      <w:r>
        <w:rPr>
          <w:b/>
          <w:lang w:val="fr_FR" w:bidi="fr_FR"/>
        </w:rPr>
        <w:t>Cinquième partie :</w:t>
      </w:r>
      <w:r>
        <w:rPr>
          <w:lang w:val="fr_FR" w:bidi="fr_FR"/>
        </w:rPr>
        <w:t xml:space="preserve"> Tout le monde est étonné quand ils voient l'homme sauter avec son tapis et rentrer à la maison en louant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gens qui écoutent</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L'homme paralysé</w:t>
      </w:r>
    </w:p>
    <w:p>
      <w:pPr>
        <w:pStyle w:val="ListBullet"/>
        <w:spacing w:line="240" w:lineRule="auto"/>
        <w:ind w:left="720"/>
      </w:pPr>
      <w:r>
        <w:rPr>
          <w:lang w:val="fr_FR" w:bidi="fr_FR"/>
        </w:rPr>
      </w:r>
      <w:r>
        <w:rPr>
          <w:lang w:val="fr_FR" w:bidi="fr_FR"/>
        </w:rPr>
        <w:t>Des hommes qui portent l'homme paralysé.</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enseignait à l'intérieur d'une maison. Les dirigeants religieux et les enseignants de la loi de Dieu venaient de tout Israël pour l'entendre enseigner. Cela incluait les villages de Galilée, de Judée et de Jérusalem. Ils étaient assis près de l'endroit où Jésus enseignait.</w:t>
      </w:r>
    </w:p>
    <w:p>
      <w:pPr/>
      <w:r>
        <w:rPr>
          <w:lang w:val="fr_FR" w:bidi="fr_FR"/>
        </w:rPr>
      </w:r>
      <w:r>
        <w:rPr>
          <w:lang w:val="fr_FR" w:bidi="fr_FR"/>
        </w:rPr>
        <w:t>Il est important de se rappeler que les dirigeants religieux observaient Jésus pour voir s'il gardait la loi de Dieu ou la brisait avec ses enseignements.</w:t>
      </w:r>
    </w:p>
    <w:p>
      <w:pPr/>
      <w:r>
        <w:rPr>
          <w:lang w:val="fr_FR" w:bidi="fr_FR"/>
        </w:rPr>
      </w:r>
      <w:r>
        <w:rPr>
          <w:lang w:val="fr_FR" w:bidi="fr_FR"/>
        </w:rPr>
        <w:t>Certains hommes apportent un homme paralysé sur un tapis. Ils ne pouvaient pas atteindre Jésus parce que beaucoup de gens entouraient la maison. Les hommes portent leur ami jusqu'au toit et créent une ouverture dans le toit. Les hommes abaissent l'homme paralysé devant Jésus au milieu du peuple.</w:t>
      </w:r>
    </w:p>
    <w:p>
      <w:pPr/>
      <w:r>
        <w:rPr>
          <w:lang w:val="fr_FR" w:bidi="fr_FR"/>
        </w:rPr>
      </w:r>
      <w:r>
        <w:rPr>
          <w:lang w:val="fr_FR" w:bidi="fr_FR"/>
        </w:rPr>
        <w:t>Il est important de se rappeler que les maisons galiléennes avaient des toits plats et des escaliers qui menaient au toit à l'extérieur. C'est ainsi que les hommes étaient capables d'arriver au sommet de la maison et d'abaisser leur ami. Il est également important de se rappeler que les hommes avaient probablement des cordes avec eux pour aider à abaisser le tapis pour atteindre Jésus.</w:t>
      </w:r>
    </w:p>
    <w:p>
      <w:pPr/>
      <w:r>
        <w:rPr>
          <w:lang w:val="fr_FR" w:bidi="fr_FR"/>
        </w:rPr>
      </w:r>
      <w:r>
        <w:rPr>
          <w:lang w:val="fr_FR" w:bidi="fr_FR"/>
        </w:rPr>
        <w:t>Jésus observe la foi des hommes et de l'homme paralysé. Jésus dit à l'homme paralysé : « Je te pardonne tes péchés. » Les dirigeants religieux et les enseignants de la loi pensent que Jésus était un blasphémateur parce que seul Dieu peut pardonner les péchés.</w:t>
      </w:r>
    </w:p>
    <w:p>
      <w:pPr/>
      <w:r>
        <w:rPr>
          <w:lang w:val="fr_FR" w:bidi="fr_FR"/>
        </w:rPr>
      </w:r>
      <w:r>
        <w:rPr>
          <w:lang w:val="fr_FR" w:bidi="fr_FR"/>
        </w:rPr>
        <w:t>Jésus connaissait les pensées des dirigeants religieux et des enseignants de la loi. Jésus demande aux dirigeants religieux et aux enseignants de la loi : « Pourquoi remettez-vous en question le pardon des péchés dans vos pensées ? » Jésus leur a demandé : « Qu'est-ce qui est le plus facile, de pardonner les péchés de l'homme paralysé ou de lui ordonner de marcher ? » Jésus prouve son autorité de pardonner les péchés en disant à l'homme paralysé de se lever et de rentrer à la maison avec son tapis.</w:t>
      </w:r>
    </w:p>
    <w:p>
      <w:pPr/>
      <w:r>
        <w:rPr>
          <w:lang w:val="fr_FR" w:bidi="fr_FR"/>
        </w:rPr>
      </w:r>
      <w:r>
        <w:rPr>
          <w:lang w:val="fr_FR" w:bidi="fr_FR"/>
        </w:rPr>
        <w:t>Il est important de se rappeler que Jésus accomplit la prophétie de Siméon en révélant les pensées cachées des hommes.</w:t>
      </w:r>
    </w:p>
    <w:p>
      <w:pPr/>
      <w:r>
        <w:rPr>
          <w:lang w:val="fr_FR" w:bidi="fr_FR"/>
        </w:rPr>
      </w:r>
      <w:r>
        <w:rPr>
          <w:lang w:val="fr_FR" w:bidi="fr_FR"/>
        </w:rPr>
        <w:t>Tout le monde a vu l'homme sauter debout, ramasser son tapis et rentrer à la maison en louant Dieu. Tout le monde a loué Dieu dans l'admiration.</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gens qui écoutent</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L'homme paralysé</w:t>
      </w:r>
    </w:p>
    <w:p>
      <w:pPr>
        <w:pStyle w:val="ListBullet"/>
        <w:spacing w:line="240" w:lineRule="auto"/>
        <w:ind w:left="720"/>
      </w:pPr>
      <w:r>
        <w:rPr>
          <w:lang w:val="fr_FR" w:bidi="fr_FR"/>
        </w:rPr>
      </w:r>
      <w:r>
        <w:rPr>
          <w:lang w:val="fr_FR" w:bidi="fr_FR"/>
        </w:rPr>
        <w:t>Des hommes qui portent l'homme paralysé.</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joue Jésus qui enseigne dans une maison très pleine de gens.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enseigne à l'intérieur d'une maison. Les dirigeants religieux et les enseignants de la loi de Dieu venaient de nombreux villages différents pour l'entendre. Ils sont assis près de Jésus.</w:t>
      </w:r>
    </w:p>
    <w:p>
      <w:pPr/>
      <w:r>
        <w:rPr>
          <w:lang w:val="fr_FR" w:bidi="fr_FR"/>
        </w:rPr>
      </w:r>
      <w:r>
        <w:rPr>
          <w:lang w:val="fr_FR" w:bidi="fr_FR"/>
        </w:rPr>
        <w:t>Arrêtez la représentation : Demandez aux acteurs qui jouent le rôle des dirigeants religieux et des enseignants de la loi : « Que ressentez-vous ? » Vous entendrez peut-être des choses comme : « Je suis curieux au sujet de cet enseignant », « Je dois savoir s'il est un faux prophète », « Il semble enseigner correctement. » Reprenez la représentation.</w:t>
      </w:r>
    </w:p>
    <w:p>
      <w:pPr/>
      <w:r>
        <w:rPr>
          <w:lang w:val="fr_FR" w:bidi="fr_FR"/>
        </w:rPr>
      </w:r>
      <w:r>
        <w:rPr>
          <w:lang w:val="fr_FR" w:bidi="fr_FR"/>
        </w:rPr>
        <w:t>Certains hommes ont amené un homme paralysé. Il y avait tant de personnes dans la maison qu'ils ont porté l'homme vers le toit et ont créé une ouverture. Ils ont abaissé l'homme paralysé près de Jésus.</w:t>
      </w:r>
    </w:p>
    <w:p>
      <w:pPr/>
      <w:r>
        <w:rPr>
          <w:lang w:val="fr_FR" w:bidi="fr_FR"/>
        </w:rPr>
      </w:r>
      <w:r>
        <w:rPr>
          <w:lang w:val="fr_FR" w:bidi="fr_FR"/>
        </w:rPr>
        <w:t>Arrêtez la représentation : Demandez aux acteurs qui jouent le rôle des hommes qui portent l'homme paralysé : « Que ressentez-vous ? » Vous entendrez peut-être des choses comme : « Jésus peut le guérir », « Déterminé », « C'est notre dernière chance », « C'est difficile, mais cela fonctionnera. » Reprenez la représentation.</w:t>
      </w:r>
    </w:p>
    <w:p>
      <w:pPr/>
      <w:r>
        <w:rPr>
          <w:lang w:val="fr_FR" w:bidi="fr_FR"/>
        </w:rPr>
      </w:r>
      <w:r>
        <w:rPr>
          <w:lang w:val="fr_FR" w:bidi="fr_FR"/>
        </w:rPr>
        <w:t>Jésus voit la foi des hommes et de l'homme paralysé. Jésus dit à l'homme paralysé : « Je te pardonne tes péchés. » Les dirigeants religieux et les enseignants de la loi se disent que Jésus était un blasphémateur parce que seul Dieu peut pardonner les péchés.</w:t>
      </w:r>
    </w:p>
    <w:p>
      <w:pPr/>
      <w:r>
        <w:rPr>
          <w:lang w:val="fr_FR" w:bidi="fr_FR"/>
        </w:rPr>
      </w:r>
      <w:r>
        <w:rPr>
          <w:lang w:val="fr_FR" w:bidi="fr_FR"/>
        </w:rPr>
        <w:t>Arrêtez la représentation : Demandez à l'acteur qui joue le rôle de l'homme paralysé : « Que ressentez-vous ? » Vous allez peut-être entendre des choses comme : « Jésus est sur le point de me guérir », « Les yeux de Jésus montrent de la compassion », « Je ne m'attendais pas à ce que mes péchés soient pardonnés. » « Je me sens joyeux. » Demandez aux acteurs qui jouent les dirigeants religieux et les enseignants : « Que ressentez-vous ? » Vous allez peut-être entendre des choses comme : « Je suis furieux », « Je suis confus, pourquoi a-t-il dit cela ? » « Je ne peux pas croire qu'il pense qu'il est Dieu. » « N'importe qui peut dire les paroles : "Tes péchés sont pardonnés." » Reprenez la représentation.</w:t>
      </w:r>
    </w:p>
    <w:p>
      <w:pPr/>
      <w:r>
        <w:rPr>
          <w:lang w:val="fr_FR" w:bidi="fr_FR"/>
        </w:rPr>
      </w:r>
      <w:r>
        <w:rPr>
          <w:lang w:val="fr_FR" w:bidi="fr_FR"/>
        </w:rPr>
        <w:t xml:space="preserve">Jésus connaissait les pensées des dirigeants religieux et des enseignants. Jésus demande aux dirigeants religieux et aux enseignants de la loi : « Pourquoi remettez-vous en question le pardon des péchés dans vos pensées ? » Jésus leur a demandé : « Qu'est-ce qui est le plus facile, de pardonner les péchés de l'homme paralysé ou de lui ordonner de marcher ? » </w:t>
      </w:r>
    </w:p>
    <w:p>
      <w:pPr/>
      <w:r>
        <w:rPr>
          <w:lang w:val="fr_FR" w:bidi="fr_FR"/>
        </w:rPr>
      </w:r>
      <w:r>
        <w:rPr>
          <w:lang w:val="fr_FR" w:bidi="fr_FR"/>
        </w:rPr>
        <w:t>Arrêtez la représentation : Demandez à l'acteur qui joue le rôle de Jésus : « Que ressentez-vous ? » Vous allez peut-être entendre des choses comme : « Ils doutent tellement », « Découragé », « Ils ont besoin de voir des signes. » Demandez aux acteurs qui jouent les dirigeants religieux et les enseignants : « Que ressentez-vous ? » Vous allez peut-être entendre des choses comme : « Je suis surpris que Jésus connaissait mes pensées », « Qui lui a donné le pouvoir de connaître nos pensées ? » « Jésus dit-il qu'il guérira cet homme paralytique ? » « Jésus essaie de semer la confusion parmi les gens. » Reprenez la représentation.</w:t>
      </w:r>
    </w:p>
    <w:p>
      <w:pPr/>
      <w:r>
        <w:rPr>
          <w:lang w:val="fr_FR" w:bidi="fr_FR"/>
        </w:rPr>
      </w:r>
      <w:r>
        <w:rPr>
          <w:lang w:val="fr_FR" w:bidi="fr_FR"/>
        </w:rPr>
        <w:t>Jésus prouve son autorité de pardonner les péchés en disant à l'homme paralysé de se lever et de rentrer à la maison avec son tapis.</w:t>
      </w:r>
    </w:p>
    <w:p>
      <w:pPr/>
      <w:r>
        <w:rPr>
          <w:lang w:val="fr_FR" w:bidi="fr_FR"/>
        </w:rPr>
      </w:r>
      <w:r>
        <w:rPr>
          <w:lang w:val="fr_FR" w:bidi="fr_FR"/>
        </w:rPr>
        <w:t>Arrêtez la représentation : Demandez à l'acteur qui joue le rôle de l'homme paralysé : « Que ressentez-vous ? » Vous entendrez peut-être des choses comme : « Je suis si heureux, Jésus a pardonné mes péchés et m'a également guéri », « Je me sens aimé de Dieu », « Je peux retourner dans ma famille et dans ma communauté maintenant », « Je me sens reconnaissant. » Reprenez la représentation.</w:t>
      </w:r>
    </w:p>
    <w:p>
      <w:pPr/>
      <w:r>
        <w:rPr>
          <w:lang w:val="fr_FR" w:bidi="fr_FR"/>
        </w:rPr>
      </w:r>
      <w:r>
        <w:rPr>
          <w:lang w:val="fr_FR" w:bidi="fr_FR"/>
        </w:rPr>
        <w:t>Tout le monde a vu l'homme sauter debout, ramasser son tapis et rentrer à la maison en louant Dieu. Tout le monde a loué Dieu dans l'admiration.</w:t>
      </w:r>
    </w:p>
    <w:p>
      <w:pPr/>
      <w:r>
        <w:rPr>
          <w:lang w:val="fr_FR" w:bidi="fr_FR"/>
        </w:rPr>
      </w:r>
      <w:r>
        <w:rPr>
          <w:lang w:val="fr_FR" w:bidi="fr_FR"/>
        </w:rPr>
        <w:t>Arrêtez la représentation : Demandez à l'acteur qui joue le rôle des gens: « Que ressentez-vous ? » Vous allez peut-être entendre des choses comme : « Je suis étonné », « Je me sens honoré », « Je suis reconnaissant que Dieu fasse de grandes choses parmi nous », « Peut-être que Jésus est vraiment le Messie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dans une maison à </w:t>
      </w:r>
      <w:r>
        <w:rPr>
          <w:lang w:val="fr_FR" w:bidi="fr_FR"/>
        </w:rPr>
        <w:t>Capernaüm</w:t>
      </w:r>
      <w:r>
        <w:rPr>
          <w:lang w:val="fr_FR" w:bidi="fr_FR"/>
        </w:rPr>
        <w:t xml:space="preserve">. Les pharisiens et les enseignants de la loi sont venus de tout Israël pour l'écouter. Le nom </w:t>
      </w:r>
      <w:r>
        <w:rPr>
          <w:b/>
          <w:lang w:val="fr_FR" w:bidi="fr_FR"/>
        </w:rPr>
        <w:t>pharisien</w:t>
      </w:r>
      <w:r>
        <w:rPr>
          <w:lang w:val="fr_FR" w:bidi="fr_FR"/>
        </w:rPr>
        <w:t xml:space="preserve"> signifie être séparé. Ils étaient vus comme le groupe le plus influent de dirigeants religieux en Israël. Les pharisiens étaient dévoués à la loi de Dieu. Ils reconnaissaient à la fois les traditions religieuses et la loi écrites et orales. Certains des pharisiens étaient également des enseignants de la loi de Dieu, et c'est d'eux dont il est question dans cette histoire. Le mot </w:t>
      </w:r>
      <w:r>
        <w:rPr>
          <w:lang w:val="fr_FR" w:bidi="fr_FR"/>
        </w:rPr>
        <w:t>pharisien</w:t>
      </w:r>
      <w:r>
        <w:rPr>
          <w:lang w:val="fr_FR" w:bidi="fr_FR"/>
        </w:rPr>
        <w:t xml:space="preserve"> peut être trouvé dans le glossaire principal. Les </w:t>
      </w:r>
      <w:r>
        <w:rPr>
          <w:b/>
          <w:lang w:val="fr_FR" w:bidi="fr_FR"/>
        </w:rPr>
        <w:t>enseignants de la loi</w:t>
      </w:r>
      <w:r>
        <w:rPr>
          <w:lang w:val="fr_FR" w:bidi="fr_FR"/>
        </w:rPr>
        <w:t xml:space="preserve"> font référence aux scribes. Le travail original de ces hommes était d'écrire des copies de la loi de Moïse. Mais à l'époque de Jésus, ils étudiaient, enseignaient et interprétaient la loi de Dieu. La plupart des enseignants de la loi étaient des pharisiens, mais tous les pharisiens n'étaient pas des enseignants de la loi. </w:t>
      </w:r>
      <w:r>
        <w:rPr>
          <w:lang w:val="fr_FR" w:bidi="fr_FR"/>
        </w:rPr>
        <w:t>Enseignant de la loi</w:t>
      </w:r>
      <w:r>
        <w:rPr>
          <w:lang w:val="fr_FR" w:bidi="fr_FR"/>
        </w:rPr>
        <w:t xml:space="preserve"> figure dans le glossaire principal.</w:t>
      </w:r>
    </w:p>
    <w:p>
      <w:pPr/>
      <w:r>
        <w:rPr>
          <w:lang w:val="fr_FR" w:bidi="fr_FR"/>
        </w:rPr>
      </w:r>
      <w:r>
        <w:rPr>
          <w:lang w:val="fr_FR" w:bidi="fr_FR"/>
        </w:rPr>
        <w:t xml:space="preserve">La puissance du Seigneur est avec Jésus. Ici, le </w:t>
      </w:r>
      <w:r>
        <w:rPr>
          <w:b/>
          <w:lang w:val="fr_FR" w:bidi="fr_FR"/>
        </w:rPr>
        <w:t>Seigneur</w:t>
      </w:r>
      <w:r>
        <w:rPr>
          <w:lang w:val="fr_FR" w:bidi="fr_FR"/>
        </w:rPr>
        <w:t xml:space="preserve"> fait référence à Dieu lui-même. C'est ainsi que le peuple juif faisait référence à Dieu quand ils ne voulaient pas dire son nom parce qu'ils le respectaient tellement. Assurez-vous de traduire le Seigneur de la même façon que dans les passages précédents. </w:t>
      </w:r>
      <w:r>
        <w:rPr>
          <w:lang w:val="fr_FR" w:bidi="fr_FR"/>
        </w:rPr>
        <w:t>Seigneur</w:t>
      </w:r>
      <w:r>
        <w:rPr>
          <w:lang w:val="fr_FR" w:bidi="fr_FR"/>
        </w:rPr>
        <w:t xml:space="preserve"> peut être trouvé dans le glossaire principal.</w:t>
      </w:r>
    </w:p>
    <w:p>
      <w:pPr/>
      <w:r>
        <w:rPr>
          <w:lang w:val="fr_FR" w:bidi="fr_FR"/>
        </w:rPr>
      </w:r>
      <w:r>
        <w:rPr>
          <w:lang w:val="fr_FR" w:bidi="fr_FR"/>
        </w:rPr>
        <w:t xml:space="preserve">Certains hommes amènent un </w:t>
      </w:r>
      <w:r>
        <w:rPr>
          <w:b/>
          <w:lang w:val="fr_FR" w:bidi="fr_FR"/>
        </w:rPr>
        <w:t>homme qui est paralysé sur un tapis</w:t>
      </w:r>
      <w:r>
        <w:rPr>
          <w:lang w:val="fr_FR" w:bidi="fr_FR"/>
        </w:rPr>
        <w:t xml:space="preserve"> à Jésus. L'homme est couché sur le tapis parce qu'il avait une maladie qui l'empêchait de bouger ses jambes. Étant donné que Luc ne nous dit pas si l'homme avait cette maladie depuis sa naissance, il a probablement développé sa maladie après la naissance. Le </w:t>
      </w:r>
      <w:r>
        <w:rPr>
          <w:b/>
          <w:lang w:val="fr_FR" w:bidi="fr_FR"/>
        </w:rPr>
        <w:t>tapis</w:t>
      </w:r>
      <w:r>
        <w:rPr>
          <w:lang w:val="fr_FR" w:bidi="fr_FR"/>
        </w:rPr>
        <w:t xml:space="preserve"> fait référence à tout mobilier qui est utilisé pour se coucher dessus. Dans ce cas, il devait être suffisamment léger pour que quelqu'un puisse porter une personne dessus. La plupart des gens pauvres en Israël dormaient sur des nattes tissées qui pouvaient être enroulées. Voilà le type de tapis qui est probablement référencé dans cette histoire.</w:t>
      </w:r>
    </w:p>
    <w:p>
      <w:pPr/>
      <w:r>
        <w:rPr>
          <w:lang w:val="fr_FR" w:bidi="fr_FR"/>
        </w:rPr>
      </w:r>
      <w:r>
        <w:rPr>
          <w:lang w:val="fr_FR" w:bidi="fr_FR"/>
        </w:rPr>
        <w:t xml:space="preserve">Les amis de l'homme font un trou dans le toit pour l'abaisser devant Jésus. Jésus voit leur </w:t>
      </w:r>
      <w:r>
        <w:rPr>
          <w:b/>
          <w:lang w:val="fr_FR" w:bidi="fr_FR"/>
        </w:rPr>
        <w:t>foi</w:t>
      </w:r>
      <w:r>
        <w:rPr>
          <w:lang w:val="fr_FR" w:bidi="fr_FR"/>
        </w:rPr>
        <w:t xml:space="preserve">. La </w:t>
      </w:r>
      <w:r>
        <w:rPr>
          <w:lang w:val="fr_FR" w:bidi="fr_FR"/>
        </w:rPr>
        <w:t>foi</w:t>
      </w:r>
      <w:r>
        <w:rPr>
          <w:lang w:val="fr_FR" w:bidi="fr_FR"/>
        </w:rPr>
        <w:t xml:space="preserve"> fait référence à la réponse des gens aux promesses de Dieu. Ce n'est pas seulement être d'accord avec Dieu, mais mettre sa confiance et son assurance en Dieu. L'homme paralysé et ses amis croient que Jésus peut le guérir. Il est important de spécifier en qui une personne croit. Dans ce cas présent, les hommes ont foi en Jésus.</w:t>
      </w:r>
    </w:p>
    <w:p>
      <w:pPr/>
      <w:r>
        <w:rPr>
          <w:lang w:val="fr_FR" w:bidi="fr_FR"/>
        </w:rPr>
      </w:r>
      <w:r>
        <w:rPr>
          <w:lang w:val="fr_FR" w:bidi="fr_FR"/>
        </w:rPr>
        <w:t>Outil pédagogique : Demandez à un volontaire à l'avance de vous aider dans cette tâche. Placez une chaise au centre de la pièce et demandez au volontaire : « Croyez-vous que cette chaise existe ? Croyez-vous qu'il s'agit d'une chaise ? Croyez-vous que cette chaise est suffisamment forte pour vous soutenir ? » Le volontaire doit dire « oui » à toutes ces questions. Demandez ensuite : « Je sais que vous êtes fatigué. Voici donc cette chaise pour que vous puissiez vous asseoir. » Le volontaire devrait refuser de s'asseoir sur la chaise. Faites de même plusieurs fois, en demandant pourquoi le volontaire ne s'assoit pas sur la chaise même s'il / elle sait qu'elle est là et qu'il/elle dit croire qu'elle est suffisamment forte pour les soutenir. Expliquez au groupe qu'il s'agit là d'un exemple de ce qu'est la foi. Si la personne ne s'assoit pas sur la chaise, elle n'a vraiment pas foi dans la chaise.</w:t>
      </w:r>
    </w:p>
    <w:p>
      <w:pPr/>
      <w:r>
        <w:rPr>
          <w:lang w:val="fr_FR" w:bidi="fr_FR"/>
        </w:rPr>
      </w:r>
      <w:r>
        <w:rPr>
          <w:lang w:val="fr_FR" w:bidi="fr_FR"/>
        </w:rPr>
        <w:t xml:space="preserve">Jésus appelle l'homme </w:t>
      </w:r>
      <w:r>
        <w:rPr>
          <w:b/>
          <w:lang w:val="fr_FR" w:bidi="fr_FR"/>
        </w:rPr>
        <w:t>ami</w:t>
      </w:r>
      <w:r>
        <w:rPr>
          <w:lang w:val="fr_FR" w:bidi="fr_FR"/>
        </w:rPr>
        <w:t xml:space="preserve">, ce qui est une salutation neutre qui signifie homme. Jésus lui dit : </w:t>
      </w:r>
      <w:r>
        <w:rPr>
          <w:b/>
          <w:lang w:val="fr_FR" w:bidi="fr_FR"/>
        </w:rPr>
        <w:t>tes péchés sont pardonnés</w:t>
      </w:r>
      <w:r>
        <w:rPr>
          <w:lang w:val="fr_FR" w:bidi="fr_FR"/>
        </w:rPr>
        <w:t>. Cela implique que Jésus a pardonné ses péchés.</w:t>
      </w:r>
    </w:p>
    <w:p>
      <w:pPr/>
      <w:r>
        <w:rPr>
          <w:lang w:val="fr_FR" w:bidi="fr_FR"/>
        </w:rPr>
      </w:r>
      <w:r>
        <w:rPr>
          <w:lang w:val="fr_FR" w:bidi="fr_FR"/>
        </w:rPr>
        <w:t xml:space="preserve">Dans votre langue, vous devrez peut-être dire qui a pardonné les péchés. Dans ce cas, vous pouvez soit traduire cela par « Je pardonne tes péchés » ou « Je te déclare que Dieu pardonne tes péchés. » Assurez-vous de décrire le péché et le pardon de la même façon que dans les passages précédents. Les deux termes, </w:t>
      </w:r>
      <w:r>
        <w:rPr>
          <w:lang w:val="fr_FR" w:bidi="fr_FR"/>
        </w:rPr>
        <w:t>péché</w:t>
      </w:r>
      <w:r>
        <w:rPr>
          <w:lang w:val="fr_FR" w:bidi="fr_FR"/>
        </w:rPr>
        <w:t xml:space="preserve"> et </w:t>
      </w:r>
      <w:r>
        <w:rPr>
          <w:lang w:val="fr_FR" w:bidi="fr_FR"/>
        </w:rPr>
        <w:t>pardon</w:t>
      </w:r>
      <w:r>
        <w:rPr>
          <w:lang w:val="fr_FR" w:bidi="fr_FR"/>
        </w:rPr>
        <w:t>, peuvent être trouvés dans le glossaire principal.</w:t>
      </w:r>
    </w:p>
    <w:p>
      <w:pPr/>
      <w:r>
        <w:rPr>
          <w:lang w:val="fr_FR" w:bidi="fr_FR"/>
        </w:rPr>
      </w:r>
      <w:r>
        <w:rPr>
          <w:lang w:val="fr_FR" w:bidi="fr_FR"/>
        </w:rPr>
        <w:t xml:space="preserve">Les pharisiens pensent que Jésus prononce un blasphème. Le </w:t>
      </w:r>
      <w:r>
        <w:rPr>
          <w:b/>
          <w:lang w:val="fr_FR" w:bidi="fr_FR"/>
        </w:rPr>
        <w:t>blasphème</w:t>
      </w:r>
      <w:r>
        <w:rPr>
          <w:lang w:val="fr_FR" w:bidi="fr_FR"/>
        </w:rPr>
        <w:t xml:space="preserve">, c'est insulter Dieu à travers ses paroles. Les pharisiens accusaient Jésus de déshonorer Dieu. Dans l'Ancien Testament, une telle chose était punie de mort. Le mot </w:t>
      </w:r>
      <w:r>
        <w:rPr>
          <w:lang w:val="fr_FR" w:bidi="fr_FR"/>
        </w:rPr>
        <w:t>blasphème</w:t>
      </w:r>
      <w:r>
        <w:rPr>
          <w:lang w:val="fr_FR" w:bidi="fr_FR"/>
        </w:rPr>
        <w:t xml:space="preserve"> peut être trouvé dans le glossaire principal. Jésus dit qu'il sait ce que les pharisiens </w:t>
      </w:r>
      <w:r>
        <w:rPr>
          <w:b/>
          <w:lang w:val="fr_FR" w:bidi="fr_FR"/>
        </w:rPr>
        <w:t>pensent dans leur cœur</w:t>
      </w:r>
      <w:r>
        <w:rPr>
          <w:lang w:val="fr_FR" w:bidi="fr_FR"/>
        </w:rPr>
        <w:t>. Dans votre langue, vous devrez peut-être utiliser une partie du corps ou une expression différente pour décrire le lieu où quelqu'un pense.</w:t>
      </w:r>
    </w:p>
    <w:p>
      <w:pPr/>
      <w:r>
        <w:rPr>
          <w:lang w:val="fr_FR" w:bidi="fr_FR"/>
        </w:rPr>
      </w:r>
      <w:r>
        <w:rPr>
          <w:lang w:val="fr_FR" w:bidi="fr_FR"/>
        </w:rPr>
        <w:t xml:space="preserve">Jésus se nomme lui-même le </w:t>
      </w:r>
      <w:r>
        <w:rPr>
          <w:b/>
          <w:lang w:val="fr_FR" w:bidi="fr_FR"/>
        </w:rPr>
        <w:t>Fils de l'homme</w:t>
      </w:r>
      <w:r>
        <w:rPr>
          <w:lang w:val="fr_FR" w:bidi="fr_FR"/>
        </w:rPr>
        <w:t xml:space="preserve">. Cette phrase signifie que Jésus est humain. Le « Fils de l'homme » est la personne à laquelle Daniel a fait référence dans sa vision. Dieu donne au Fils de l'homme toute autorité et toute puissance. Le terme force les gens à décider si Jésus est un homme ou Dieu. Assurez-vous qu'il est clair dans votre traduction que Jésus parle de lui-même avec ce titre. Utilisez la même traduction pour Fils de l'homme que dans les passages précédents. Le titre </w:t>
      </w:r>
      <w:r>
        <w:rPr>
          <w:lang w:val="fr_FR" w:bidi="fr_FR"/>
        </w:rPr>
        <w:t>Fils de l'homme</w:t>
      </w:r>
      <w:r>
        <w:rPr>
          <w:lang w:val="fr_FR" w:bidi="fr_FR"/>
        </w:rPr>
        <w:t xml:space="preserve"> peut être trouvé dans le glossaire principal.</w:t>
      </w:r>
    </w:p>
    <w:p>
      <w:pPr/>
      <w:r>
        <w:rPr>
          <w:lang w:val="fr_FR" w:bidi="fr_FR"/>
        </w:rPr>
      </w:r>
      <w:r>
        <w:rPr>
          <w:lang w:val="fr_FR" w:bidi="fr_FR"/>
        </w:rPr>
        <w:t xml:space="preserve">Jésus guérit l'homme pour prouver qu'il a l'autorité de pardonner les péchés. Les gens sont </w:t>
      </w:r>
      <w:r>
        <w:rPr>
          <w:b/>
          <w:lang w:val="fr_FR" w:bidi="fr_FR"/>
        </w:rPr>
        <w:t>étonnés</w:t>
      </w:r>
      <w:r>
        <w:rPr>
          <w:lang w:val="fr_FR" w:bidi="fr_FR"/>
        </w:rPr>
        <w:t>. Cela signifie que les gens avaient une réaction positive. Ils étaient heureux et surpris que l'homme ait été guéri.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5:17–26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12">
        <w:r>
          <w:rPr>
            <w:lang w:val="fr_FR" w:bidi="fr_FR"/>
          </w:rPr>
          <w:rPr>
            <w:color w:val="0000EE"/>
            <w:u w:val="single"/>
          </w:rPr>
          <w:t>Écouter et Cœur</w:t>
        </w:r>
      </w:hyperlink>
      <w:r>
        <w:rPr>
          <w:lang w:val="fr_FR" w:bidi="fr_FR"/>
        </w:rPr>
        <w:t xml:space="preserve"> (432 KB)</w:t>
      </w:r>
      <w:r>
        <w:rPr>
          <w:lang w:val="fr_FR" w:bidi="fr_FR"/>
        </w:rPr>
      </w:r>
    </w:p>
    <w:p>
      <w:pPr>
        <w:pStyle w:val="ListBullet"/>
        <w:spacing w:line="240" w:lineRule="auto"/>
        <w:ind w:left="720"/>
      </w:pPr>
      <w:r>
        <w:rPr>
          <w:lang w:val="fr_FR" w:bidi="fr_FR"/>
        </w:rPr>
      </w:r>
      <w:hyperlink r:id="rId113">
        <w:r>
          <w:rPr>
            <w:lang w:val="fr_FR" w:bidi="fr_FR"/>
          </w:rPr>
          <w:rPr>
            <w:color w:val="0000EE"/>
            <w:u w:val="single"/>
          </w:rPr>
          <w:t>Planter le Décor</w:t>
        </w:r>
      </w:hyperlink>
      <w:r>
        <w:rPr>
          <w:lang w:val="fr_FR" w:bidi="fr_FR"/>
        </w:rPr>
        <w:t xml:space="preserve"> (5.1 MB)</w:t>
      </w:r>
      <w:r>
        <w:rPr>
          <w:lang w:val="fr_FR" w:bidi="fr_FR"/>
        </w:rPr>
      </w:r>
    </w:p>
    <w:p>
      <w:pPr>
        <w:pStyle w:val="ListBullet"/>
        <w:spacing w:line="240" w:lineRule="auto"/>
        <w:ind w:left="720"/>
      </w:pPr>
      <w:r>
        <w:rPr>
          <w:lang w:val="fr_FR" w:bidi="fr_FR"/>
        </w:rPr>
      </w:r>
      <w:hyperlink r:id="rId114">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115">
        <w:r>
          <w:rPr>
            <w:lang w:val="fr_FR" w:bidi="fr_FR"/>
          </w:rPr>
          <w:rPr>
            <w:color w:val="0000EE"/>
            <w:u w:val="single"/>
          </w:rPr>
          <w:t>Intégration du Texte</w:t>
        </w:r>
      </w:hyperlink>
      <w:r>
        <w:rPr>
          <w:lang w:val="fr_FR" w:bidi="fr_FR"/>
        </w:rPr>
        <w:t xml:space="preserve"> (3.5 MB)</w:t>
      </w:r>
      <w:r>
        <w:rPr>
          <w:lang w:val="fr_FR" w:bidi="fr_FR"/>
        </w:rPr>
      </w:r>
    </w:p>
    <w:p>
      <w:pPr>
        <w:pStyle w:val="ListBullet"/>
        <w:spacing w:line="240" w:lineRule="auto"/>
        <w:ind w:left="720"/>
      </w:pPr>
      <w:r>
        <w:rPr>
          <w:lang w:val="fr_FR" w:bidi="fr_FR"/>
        </w:rPr>
      </w:r>
      <w:hyperlink r:id="rId116">
        <w:r>
          <w:rPr>
            <w:lang w:val="fr_FR" w:bidi="fr_FR"/>
          </w:rPr>
          <w:rPr>
            <w:color w:val="0000EE"/>
            <w:u w:val="single"/>
          </w:rPr>
          <w:t>Combler les Lacunes</w:t>
        </w:r>
      </w:hyperlink>
      <w:r>
        <w:rPr>
          <w:lang w:val="fr_FR" w:bidi="fr_FR"/>
        </w:rPr>
        <w:t xml:space="preserve"> (3.6 MB)</w:t>
      </w:r>
      <w:r>
        <w:rPr>
          <w:lang w:val="fr_FR" w:bidi="fr_FR"/>
        </w:rPr>
      </w:r>
    </w:p>
    <w:p>
      <w:pPr>
        <w:pStyle w:val="ListBullet"/>
        <w:spacing w:line="240" w:lineRule="auto"/>
        <w:ind w:left="720"/>
      </w:pPr>
      <w:r>
        <w:rPr>
          <w:lang w:val="fr_FR" w:bidi="fr_FR"/>
        </w:rPr>
      </w:r>
      <w:hyperlink r:id="rId117">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5:27–39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5.27–39.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vient de guérir un homme et de prouver qu'il a l'autorité de pardonner les péchés. Dans cette histoire, Jésus utilise son autorité et pardonne à un homme nommé Lévi. Jésus appelle Lévi à être son disciple. La réponse de Lévi est de tout quitter. Lévi invite Jésus et ses disciples à manger avec lui dans sa maison. Encore une fois, Jésus fait face au conflit avec les dirigeants religieux.</w:t>
      </w:r>
    </w:p>
    <w:p>
      <w:pPr/>
      <w:r>
        <w:rPr>
          <w:lang w:val="fr_FR" w:bidi="fr_FR"/>
        </w:rPr>
      </w:r>
      <w:r>
        <w:rPr>
          <w:lang w:val="fr_FR" w:bidi="fr_FR"/>
        </w:rPr>
        <w:t>Après avoir guéri l'homme paralysé, Jésus sort de Capernaüm. Jésus voit un homme juif qui collecte des impôts ou de l'argent pour le gouvernement romain. Les Évangiles de Luc et de Marc utilisent le nom de Lévi pour cette personne. Mais l'Évangile de Matthieu dit que son nom est Matthieu. Parce que Capernaüm est une petite ville, les disciples de Jésus, Simon, Jacques et Jean savaient probablement déjà qui était Lévi.</w:t>
      </w:r>
    </w:p>
    <w:p>
      <w:pPr/>
      <w:r>
        <w:rPr>
          <w:lang w:val="fr_FR" w:bidi="fr_FR"/>
        </w:rPr>
      </w:r>
      <w:r>
        <w:rPr>
          <w:lang w:val="fr_FR" w:bidi="fr_FR"/>
        </w:rPr>
        <w:t>Les collecteurs d'impôts étaient méprisés dans la culture juive. Ils collectaient des impôts, ou de l'argent, de la part des gens pour le gouvernement romain. Les Juifs savaient qu'ils collectaient habituellement plus d'argent que nécessaire et gardaient l'argent supplémentaire pour eux-mêmes. Les percepteurs d'impôt étaient exclus de la communauté. Ils ne pouvaient pas être juges ou témoins dans un tribunal. Ils ne pouvaient pas adorer dans les synagogues. Ils étaient également considérés comme honteux pour leurs familles.</w:t>
      </w:r>
    </w:p>
    <w:p>
      <w:pPr/>
      <w:r>
        <w:rPr>
          <w:lang w:val="fr_FR" w:bidi="fr_FR"/>
        </w:rPr>
      </w:r>
      <w:r>
        <w:rPr>
          <w:lang w:val="fr_FR" w:bidi="fr_FR"/>
        </w:rPr>
        <w:t>Arrêtez et discutez avec votre équipe : Quelles sont les choses qui font que quelqu'un est exclu dans votre communauté ? Comment les exclus sont-ils traités dans votre culture ?</w:t>
      </w:r>
    </w:p>
    <w:p>
      <w:pPr/>
      <w:r>
        <w:rPr>
          <w:lang w:val="fr_FR" w:bidi="fr_FR"/>
        </w:rPr>
      </w:r>
      <w:r>
        <w:rPr>
          <w:lang w:val="fr_FR" w:bidi="fr_FR"/>
        </w:rPr>
        <w:t>Une cabine de collecte est un lieu où les Juifs payaient des impôts. Il s'agissait probablement d'une petite table sous un abri où Lévi était assis pour recevoir les impôts. Les cabines de collecte étaient généralement situés juste à l'extérieur d'une ville, car les gens devaient payer de l'argent, ou des impôts, pour utiliser les routes.</w:t>
      </w:r>
    </w:p>
    <w:p>
      <w:pPr/>
      <w:r>
        <w:rPr>
          <w:lang w:val="fr_FR" w:bidi="fr_FR"/>
        </w:rPr>
      </w:r>
      <w:r>
        <w:rPr>
          <w:lang w:val="fr_FR" w:bidi="fr_FR"/>
        </w:rPr>
        <w:t>Arrêtez et montrez une image d'une cabine fiscale à votre équipe.</w:t>
      </w:r>
    </w:p>
    <w:p>
      <w:pPr/>
      <w:r>
        <w:rPr>
          <w:lang w:val="fr_FR" w:bidi="fr_FR"/>
        </w:rPr>
      </w:r>
      <w:r>
        <w:rPr>
          <w:lang w:val="fr_FR" w:bidi="fr_FR"/>
        </w:rPr>
        <w:t>Jésus dit Lévi : « Suis-moi. » Cette phrase signifie que Jésus veut que Lévi devienne son disciple. Un disciple est un apprenti qui est toujours avec son enseignant. Un disciple apprend constamment des paroles et des actions de son enseignant. Lévi répond au commandement en quittant tout pour suivre Jésus. Lévi quitte son travail en tant que collecteur d'impôts et commence à être un disciple de Jésus. Luc établit un lien entre la réponse de Lévi et les autres disciples : Simon, Jacques et Jean. Ils ont également tout quitté pour suivre Jésus.</w:t>
      </w:r>
    </w:p>
    <w:p>
      <w:pPr/>
      <w:r>
        <w:rPr>
          <w:lang w:val="fr_FR" w:bidi="fr_FR"/>
        </w:rPr>
      </w:r>
      <w:r>
        <w:rPr>
          <w:lang w:val="fr_FR" w:bidi="fr_FR"/>
        </w:rPr>
        <w:t>Lévi invite beaucoup de gens dans sa maison pour manger un grand repas. Lévi reçoit et Jésus est son invité d'honneur. Dans la culture juive, l'hôte était vu comme riche, tandis que l'invité d'honneur était connu pour sa sagesse. Les gens invités au repas étaient considérés comme des amis. Les autres collecteurs d'impôts, les amis de Lévi, et les disciples de Jésus sont tous ensemble lors de ce repas.</w:t>
      </w:r>
    </w:p>
    <w:p>
      <w:pPr/>
      <w:r>
        <w:rPr>
          <w:lang w:val="fr_FR" w:bidi="fr_FR"/>
        </w:rPr>
      </w:r>
      <w:r>
        <w:rPr>
          <w:lang w:val="fr_FR" w:bidi="fr_FR"/>
        </w:rPr>
        <w:t>Arrêtez et discutez avec votre équipe : Qu'est-ce que cela signifie dans votre culture de partager un repas ensemble ? Y a-t-il une signification spéciale au fait d'être invité dans la maison de quelqu'un ? De quel genre de choses parle-t-on lorsque l'on mange ?</w:t>
      </w:r>
    </w:p>
    <w:p>
      <w:pPr/>
      <w:r>
        <w:rPr>
          <w:lang w:val="fr_FR" w:bidi="fr_FR"/>
        </w:rPr>
      </w:r>
      <w:r>
        <w:rPr>
          <w:lang w:val="fr_FR" w:bidi="fr_FR"/>
        </w:rPr>
        <w:t>Les pharisiens entendent que Jésus mange avec les collecteurs d'impôts. Ils se plaignent aux disciples de Jésus. Les pharisiens sont contrariés parce que Jésus est un docteur de la loi de Dieu, et il mange avec les pécheurs, ou les gens qui désobéissent régulièrement à Dieu. Les pharisiens appellent les invités de Lévi des pécheurs parce qu'ils étaient des collecteurs d'impôts et des exclus de sa communauté. Les pharisiens voient les collecteurs d'impôts comme vivant en dehors de la fidélité à Dieu. Ils croyaient que la pureté devrait être gardée non seulement dans le temple, mais également dans les maisons. Les invités de Lévi ne faisaient pas les lavages religieux et cérémoniels avant de manger. Les pharisiens pensaient que Jésus devenait impur, ou indigne de servir Dieu, en mangeant avec ces marginaux.</w:t>
      </w:r>
    </w:p>
    <w:p>
      <w:pPr/>
      <w:r>
        <w:rPr>
          <w:lang w:val="fr_FR" w:bidi="fr_FR"/>
        </w:rPr>
      </w:r>
      <w:r>
        <w:rPr>
          <w:lang w:val="fr_FR" w:bidi="fr_FR"/>
        </w:rPr>
        <w:t>Jésus répond aux dirigeants religieux avec un proverbe, c'est-à-dire un dicton bien connu qui donne des conseils. Jésus compare le péché à la maladie et dit que les gens qui sont malades ont besoin d'un médecin. Jésus dit qu'il est le médecin. Sa comparaison signifie que les gens qui pensent qu'ils sont justes pensent qu'ils n'ont pas besoin d'aide. Cependant, les pécheurs savent qu'ils ont besoin de l'aide de Jésus. Jésus laisse entendre que les pharisiens pensaient qu'ils étaient déjà justes. Ils pensaient qu'ils avaient déjà une bonne relation avec Dieu. Jésus dit que son but est d'appeler les pécheurs à se repentir ou à se tourner vers Dieu. Cela explique pourquoi il mange avec les pécheurs, qui savent qu'ils ont besoin de lui.</w:t>
      </w:r>
    </w:p>
    <w:p>
      <w:pPr/>
      <w:r>
        <w:rPr>
          <w:lang w:val="fr_FR" w:bidi="fr_FR"/>
        </w:rPr>
      </w:r>
      <w:r>
        <w:rPr>
          <w:lang w:val="fr_FR" w:bidi="fr_FR"/>
        </w:rPr>
        <w:t>Arrêtez et discutez avec votre équipe : Comment la sagesse ou les conseils de vie sont-ils transmis dans votre culture ?</w:t>
      </w:r>
    </w:p>
    <w:p>
      <w:pPr/>
      <w:r>
        <w:rPr>
          <w:lang w:val="fr_FR" w:bidi="fr_FR"/>
        </w:rPr>
      </w:r>
      <w:r>
        <w:rPr>
          <w:lang w:val="fr_FR" w:bidi="fr_FR"/>
        </w:rPr>
        <w:t>Plus tard, quelqu'un demande à Jésus une question sur le jeûne. Jeûner signifie de cesser de manger ou de boire, comme un acte d'adoration envers Dieu. Les disciples de Jean et les disciples des pharisiens jeûnent alors que les disciples de Jésus continuent à manger et à boire. Jean fait référence à Jean-Baptiste. Les gens accusaient indirectement les disciples de Jésus de ne pas montrer une dévotion sérieuse à Dieu. Jésus répond à nouveau aux questions avec une comparaison. Jésus se décrit lui-même comme un homme qui se mariera et ses disciples comme les invités de mariage qui viennent pour fêter cela avec lui. Jésus dit que les invités au mariage ne jeûnent pas tandis que le fiancé est avec eux. Le marié est l'homme qui se mariera. Dans la culture juive, si les invités jeûnaient lors d'un mariage, ils montraient de la tristesse au lieu de se réjouir. Jésus dit que ses disciples ne jeûnent pas parce que Jésus est encore avec eux. Jésus laisse entendre que dans le futur, il sera enlevé de force d'auprès de ses disciples. Ses disciples jeûneraient pour montrer leur tristesse quand il serait parti.</w:t>
      </w:r>
    </w:p>
    <w:p>
      <w:pPr/>
      <w:r>
        <w:rPr>
          <w:lang w:val="fr_FR" w:bidi="fr_FR"/>
        </w:rPr>
      </w:r>
      <w:r>
        <w:rPr>
          <w:lang w:val="fr_FR" w:bidi="fr_FR"/>
        </w:rPr>
        <w:t>Arrêtez et discutez avec votre équipe : Pendant les mariages juifs, les invités venaient pour célébrer et se réjouir avec l'homme qui se marie. Comment les gens célèbrent-ils les mariages dans votre culture ?</w:t>
      </w:r>
    </w:p>
    <w:p>
      <w:pPr/>
      <w:r>
        <w:rPr>
          <w:lang w:val="fr_FR" w:bidi="fr_FR"/>
        </w:rPr>
      </w:r>
      <w:r>
        <w:rPr>
          <w:lang w:val="fr_FR" w:bidi="fr_FR"/>
        </w:rPr>
        <w:t>Jésus utilise ensuite trois paraboles, ou paroles sages pour exprimer qu'il enseigne une nouvelle façon de vivre pour Dieu. La nouvelle façon d'enseigner de Jésus ne s'intégrera pas dans les anciennes traditions juives.</w:t>
      </w:r>
    </w:p>
    <w:p>
      <w:pPr/>
      <w:r>
        <w:rPr>
          <w:lang w:val="fr_FR" w:bidi="fr_FR"/>
        </w:rPr>
      </w:r>
      <w:r>
        <w:rPr>
          <w:lang w:val="fr_FR" w:bidi="fr_FR"/>
        </w:rPr>
        <w:t>Jésus compare les anciennes façons de faire avec un vieux morceau de vêtement. Il compare sa nouvelle façon de faire avec un morceau de tissu découpé à partir d'un nouveau vêtement. Personne ne prendrait lun nouveau morceau de vêtement pour le coudre sur un vieux morceau de vêtement. Quand quelqu'un lave le vêtement, le nouveau tissu rétrécira et se déchirera du vieux vêtement. Jésus laisse entendre que son enseignement ne peut pas être ajouté à la vieille façon de vivre des gens.</w:t>
      </w:r>
    </w:p>
    <w:p>
      <w:pPr/>
      <w:r>
        <w:rPr>
          <w:lang w:val="fr_FR" w:bidi="fr_FR"/>
        </w:rPr>
      </w:r>
      <w:r>
        <w:rPr>
          <w:lang w:val="fr_FR" w:bidi="fr_FR"/>
        </w:rPr>
        <w:t>Jésus compare également les anciennes façons de faire avec de vieilles outres. Une outre est un récipient fait de peaux d'animaux que l'on utilisait pour stocker le vin. Le vin est une boisson fermentée faite à partir de raisins. Jésus compare sa nouvelle façon de faire avec le vin nouveau. Les Juifs savaient que quand le vin nouveau est mis dans les vieilles outres, les outres éclataient. Les nouvelles outres s'étiraient alors que le vin fermentait alors que les vieilles outres s'étaient déjà étirées.</w:t>
      </w:r>
    </w:p>
    <w:p>
      <w:pPr/>
      <w:r>
        <w:rPr>
          <w:lang w:val="fr_FR" w:bidi="fr_FR"/>
        </w:rPr>
      </w:r>
      <w:r>
        <w:rPr>
          <w:lang w:val="fr_FR" w:bidi="fr_FR"/>
        </w:rPr>
        <w:t>Arrêtez et montrez une image d'une outre de vin pour mieux comprendre ce concept.</w:t>
      </w:r>
    </w:p>
    <w:p>
      <w:pPr/>
      <w:r>
        <w:rPr>
          <w:lang w:val="fr_FR" w:bidi="fr_FR"/>
        </w:rPr>
      </w:r>
      <w:r>
        <w:rPr>
          <w:lang w:val="fr_FR" w:bidi="fr_FR"/>
        </w:rPr>
        <w:t>Jésus dit ensuite que ceux qui buvaient le vieux vin ne voulaient pas boire le vin nouveau. Il parlait en réalité des gens qui étaient satisfaits de la vieille façon d'enseigner la religion juive. Le vieux vin est bon. Cependant, Jésus dit que bien que les anciens enseignements soient bons, ses nouveaux enseignements sont un accomplissement ou un résultat final des anciens enseignements.</w:t>
      </w:r>
    </w:p>
    <w:p>
      <w:pPr/>
      <w:r>
        <w:rPr>
          <w:lang w:val="fr_FR" w:bidi="fr_FR"/>
        </w:rPr>
      </w:r>
      <w:r>
        <w:rPr>
          <w:lang w:val="fr_FR" w:bidi="fr_FR"/>
        </w:rPr>
        <w:t>Luc utilise cette histoire pour montrer que la repentance, c'est tout quitter et suivre Jésus. Le thème de Jésus qui aide les pauvres est repris ici. Les actions de Jésus montrent que son message est pour tout le monde, même pour ceux qui sont exclus. Jésus continue à faire face au conflit avec les dirigeants religieux qui s'accrochent aux anciennes façons de faire. Cela nous prépare pour la prochaine histoire où les disciples de Jésus seront encore une fois critiqués.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sort de Capernaüm. Jésus dit à un collecteur d'impôts : « Suis-moi. » Le nom du collecteur d'impôts est Lévi. Lévi devient un disciple de Jésus.</w:t>
      </w:r>
    </w:p>
    <w:p>
      <w:pPr/>
      <w:r>
        <w:rPr>
          <w:lang w:val="fr_FR" w:bidi="fr_FR"/>
        </w:rPr>
      </w:r>
      <w:r>
        <w:rPr>
          <w:b/>
          <w:lang w:val="fr_FR" w:bidi="fr_FR"/>
        </w:rPr>
        <w:t>Deuxième partie :</w:t>
      </w:r>
      <w:r>
        <w:rPr>
          <w:lang w:val="fr_FR" w:bidi="fr_FR"/>
        </w:rPr>
        <w:t xml:space="preserve"> Lévi tient un banquet avec Jésus comme invité d'honneur. Les amis de Lévi sont à table avec Jésus. Les gens méprisent les amis de Lévi. Les amis de Lévi sont des collecteurs d'impôts. Les dirigeants religieux et les enseignants de la loi remettent en question le fait que Jésus et ses disciples mangent et boivent avec de si mauvaises personnes. Jésus répond en disant que seuls les gens qui sont malades ont besoin d'un médecin, pas les gens en bonne santé. Jésus dit qu'il est venu non pas pour les gens qui pensent qu'ils sont justes ou qu'ils ont une bonne relation avec Dieu, mais pour les pécheurs.</w:t>
      </w:r>
    </w:p>
    <w:p>
      <w:pPr/>
      <w:r>
        <w:rPr>
          <w:lang w:val="fr_FR" w:bidi="fr_FR"/>
        </w:rPr>
      </w:r>
      <w:r>
        <w:rPr>
          <w:b/>
          <w:lang w:val="fr_FR" w:bidi="fr_FR"/>
        </w:rPr>
        <w:t>Troisième partie :</w:t>
      </w:r>
      <w:r>
        <w:rPr>
          <w:lang w:val="fr_FR" w:bidi="fr_FR"/>
        </w:rPr>
        <w:t xml:space="preserve"> On demande à Jésus pourquoi ses disciples ne jeûnent pas comme les disciples des autres. Jésus répond en utilisant l'exemple d'un mariage. Dans une cérémonie de mariage, on fait la fête avec le mari, mais quand le marié est enlevé, on jeûnera.</w:t>
      </w:r>
    </w:p>
    <w:p>
      <w:pPr/>
      <w:r>
        <w:rPr>
          <w:lang w:val="fr_FR" w:bidi="fr_FR"/>
        </w:rPr>
      </w:r>
      <w:r>
        <w:rPr>
          <w:b/>
          <w:lang w:val="fr_FR" w:bidi="fr_FR"/>
        </w:rPr>
        <w:t>Quatrième partie :</w:t>
      </w:r>
      <w:r>
        <w:rPr>
          <w:lang w:val="fr_FR" w:bidi="fr_FR"/>
        </w:rPr>
        <w:t xml:space="preserve"> Jésus leur dit que le fait d'utiliser un morceau d'un nouveau vêtement pour réparer un vieux vêtement détruit le nouveau vêtement qui ne correspond pas au vieux vêtement . Jésus leur dit également que le fait d'utiliser les vieilles outres de vin pour tenir le vin nouveau détériore les vieilles outres, conduisant à ce que le vin nouveau soit versé par terre. Enfin, Jésus leur dit que ceux qui boivent le vieux vin ne veulent pas du vin nouveau. Ce sont trois paraboles.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Lévi</w:t>
      </w:r>
    </w:p>
    <w:p>
      <w:pPr>
        <w:pStyle w:val="ListBullet"/>
        <w:spacing w:line="240" w:lineRule="auto"/>
        <w:ind w:left="720"/>
      </w:pPr>
      <w:r>
        <w:rPr>
          <w:lang w:val="fr_FR" w:bidi="fr_FR"/>
        </w:rPr>
      </w:r>
      <w:r>
        <w:rPr>
          <w:lang w:val="fr_FR" w:bidi="fr_FR"/>
        </w:rPr>
        <w:t>Les Juifs chargés d'impôts</w:t>
      </w:r>
    </w:p>
    <w:p>
      <w:pPr>
        <w:pStyle w:val="ListBullet"/>
        <w:spacing w:line="240" w:lineRule="auto"/>
        <w:ind w:left="720"/>
      </w:pPr>
      <w:r>
        <w:rPr>
          <w:lang w:val="fr_FR" w:bidi="fr_FR"/>
        </w:rPr>
      </w:r>
      <w:r>
        <w:rPr>
          <w:lang w:val="fr_FR" w:bidi="fr_FR"/>
        </w:rPr>
        <w:t>Les amis de Lévi</w:t>
      </w:r>
    </w:p>
    <w:p>
      <w:pPr>
        <w:pStyle w:val="ListBullet"/>
        <w:spacing w:line="240" w:lineRule="auto"/>
        <w:ind w:left="720"/>
      </w:pPr>
      <w:r>
        <w:rPr>
          <w:lang w:val="fr_FR" w:bidi="fr_FR"/>
        </w:rPr>
      </w:r>
      <w:r>
        <w:rPr>
          <w:lang w:val="fr_FR" w:bidi="fr_FR"/>
        </w:rPr>
        <w:t>Les pharisiens et les enseignants de la loi</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marié</w:t>
      </w:r>
    </w:p>
    <w:p>
      <w:pPr>
        <w:pStyle w:val="ListBullet"/>
        <w:spacing w:line="240" w:lineRule="auto"/>
        <w:ind w:left="720"/>
      </w:pPr>
      <w:r>
        <w:rPr>
          <w:lang w:val="fr_FR" w:bidi="fr_FR"/>
        </w:rPr>
      </w:r>
      <w:r>
        <w:rPr>
          <w:lang w:val="fr_FR" w:bidi="fr_FR"/>
        </w:rPr>
        <w:t>Les amis du marié</w:t>
      </w:r>
    </w:p>
    <w:p>
      <w:pPr>
        <w:pStyle w:val="ListBullet"/>
        <w:spacing w:line="240" w:lineRule="auto"/>
        <w:ind w:left="720"/>
      </w:pPr>
      <w:r>
        <w:rPr>
          <w:lang w:val="fr_FR" w:bidi="fr_FR"/>
        </w:rPr>
      </w:r>
      <w:r>
        <w:rPr>
          <w:lang w:val="fr_FR" w:bidi="fr_FR"/>
        </w:rPr>
        <w:t>Le tailleur</w:t>
      </w:r>
    </w:p>
    <w:p>
      <w:pPr>
        <w:pStyle w:val="ListBullet"/>
        <w:spacing w:line="240" w:lineRule="auto"/>
        <w:ind w:left="720"/>
      </w:pPr>
      <w:r>
        <w:rPr>
          <w:lang w:val="fr_FR" w:bidi="fr_FR"/>
        </w:rPr>
      </w:r>
      <w:r>
        <w:rPr>
          <w:lang w:val="fr_FR" w:bidi="fr_FR"/>
        </w:rPr>
        <w:t>Le viticulteur</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vient de pardonner les péchés d'un homme paralysé après l'avoir guéri. Les gens louaient Dieu pour ce que leur voyait.</w:t>
      </w:r>
    </w:p>
    <w:p>
      <w:pPr/>
      <w:r>
        <w:rPr>
          <w:lang w:val="fr_FR" w:bidi="fr_FR"/>
        </w:rPr>
      </w:r>
      <w:r>
        <w:rPr>
          <w:lang w:val="fr_FR" w:bidi="fr_FR"/>
        </w:rPr>
        <w:t>Il est important de se rappeler que les Juifs méprisaient les collecteurs d'impôts. Les collecteurs d'impôts travaillaient pour les Romains. On savait que les collecteurs d'impôts demandaient plus d'argent qu'ils n'étaient censés le faire. Lévi se trouvait dans la cabine, collectant les impôts, avant que Jésus appelle Lévi.</w:t>
      </w:r>
    </w:p>
    <w:p>
      <w:pPr/>
      <w:r>
        <w:rPr>
          <w:lang w:val="fr_FR" w:bidi="fr_FR"/>
        </w:rPr>
      </w:r>
      <w:r>
        <w:rPr>
          <w:lang w:val="fr_FR" w:bidi="fr_FR"/>
        </w:rPr>
        <w:t>Jésus quitte la ville. Jésus voit un collecteur d'impôts. Jésus dit au collecteur d'impôts de le suivre. Lévi est le nom du collecteur d'impôts. Lévi quitte tout et suit Jésus.</w:t>
      </w:r>
    </w:p>
    <w:p>
      <w:pPr/>
      <w:r>
        <w:rPr>
          <w:lang w:val="fr_FR" w:bidi="fr_FR"/>
        </w:rPr>
      </w:r>
      <w:r>
        <w:rPr>
          <w:lang w:val="fr_FR" w:bidi="fr_FR"/>
        </w:rPr>
        <w:t>Lévi tient une fête pour Jésus dans sa maison. Les amis de Lévi mangent à table avec Jésus. Les amis de Lévi sont des collecteurs d'impôts et d'autres types de personnes. La plupart des Juifs méprisaient les collecteurs d'impôts et les amis de Lévi parce qu'ils les voyaient comme des pécheurs. Ils sont impurs parce qu'ils ont eu un contact avec les Gentils. Ils ne faisaient pas les purifications rituelles, comme les dirigeants religieux attendaient qu'ils le fassent.</w:t>
      </w:r>
    </w:p>
    <w:p>
      <w:pPr/>
      <w:r>
        <w:rPr>
          <w:lang w:val="fr_FR" w:bidi="fr_FR"/>
        </w:rPr>
      </w:r>
      <w:r>
        <w:rPr>
          <w:lang w:val="fr_FR" w:bidi="fr_FR"/>
        </w:rPr>
        <w:t>Il est important de se rappeler que les pharisiens et les enseignants de la loi ne sont pas dans la maison de Lévi quand la fête a lieu. Les pharisiens et les enseignants de la loi croyaient que le fait de sortir avec les pécheurs les rendrait impurs ou pas acceptés par Dieu. Les pharisiens interrogent les disciples en dehors de la maison après la fête.</w:t>
      </w:r>
    </w:p>
    <w:p>
      <w:pPr/>
      <w:r>
        <w:rPr>
          <w:lang w:val="fr_FR" w:bidi="fr_FR"/>
        </w:rPr>
      </w:r>
      <w:r>
        <w:rPr>
          <w:lang w:val="fr_FR" w:bidi="fr_FR"/>
        </w:rPr>
        <w:t>Les pharisiens et les enseignants de la loi demandent aux disciples : « Pourquoi Jésus mange-il avec les pécheurs ? » Jésus répond en disant que les gens malades ont besoin d'un médecin. Jésus dit qu'il est venu pour les pécheurs et non pour les gens qui pensent qu'ils sont justes</w:t>
      </w:r>
    </w:p>
    <w:p>
      <w:pPr/>
      <w:r>
        <w:rPr>
          <w:lang w:val="fr_FR" w:bidi="fr_FR"/>
        </w:rPr>
      </w:r>
      <w:r>
        <w:rPr>
          <w:lang w:val="fr_FR" w:bidi="fr_FR"/>
        </w:rPr>
        <w:t>Il est important de se rappeler que le peuple juif jeûnait à cause d'une grande perte ou pour montrer l'espérance que quelque chose de mieux est à venir. La réponse de Jésus montre qu'il n'y a aucune raison de jeûner pendant que Jésus est avec eux.</w:t>
      </w:r>
    </w:p>
    <w:p>
      <w:pPr/>
      <w:r>
        <w:rPr>
          <w:lang w:val="fr_FR" w:bidi="fr_FR"/>
        </w:rPr>
      </w:r>
      <w:r>
        <w:rPr>
          <w:lang w:val="fr_FR" w:bidi="fr_FR"/>
        </w:rPr>
        <w:t>Les pharisiens et les scribes demandent à Jésus pourquoi les disciples de Jésus mangent et boivent tandis que les disciples de Jean et les disciples des pharisiens jeûnent et prient souvent</w:t>
      </w:r>
    </w:p>
    <w:p>
      <w:pPr/>
      <w:r>
        <w:rPr>
          <w:lang w:val="fr_FR" w:bidi="fr_FR"/>
        </w:rPr>
      </w:r>
      <w:r>
        <w:rPr>
          <w:lang w:val="fr_FR" w:bidi="fr_FR"/>
        </w:rPr>
        <w:t>Il est important de se rappeler que personne n'abîmerait un morceau de nouveau tissu pour le coudre sur un vieux vêtement. Les gens savaient que le nouveau vin se développerait et éclaterait une vieille outre qui avait déjà été élargie.</w:t>
      </w:r>
    </w:p>
    <w:p>
      <w:pPr/>
      <w:r>
        <w:rPr>
          <w:lang w:val="fr_FR" w:bidi="fr_FR"/>
        </w:rPr>
      </w:r>
      <w:r>
        <w:rPr>
          <w:lang w:val="fr_FR" w:bidi="fr_FR"/>
        </w:rPr>
        <w:t>Jésus donne deux exemples. Jésus dit que le fait de réparer un vieux vêtement en utilisant un morceau d'un nouveau vêtement ruine le nouveau vêtement et ne correspondra pas au vieux vêtement. Jésus dit que le fait de remplir une ancienne outre de vin de vin nouveau éclatera la vieille outre, conduisant à ce que le vin coule par terre. Le nouveau vin doit entrer dans les nouvelles outres. Ces exemples démontrent que les gens qui s'accrochent au vieil enseignement religieux juif n'accepteront pas le nouvel enseignement de Jésus. Jésus dit que les gens qui boivent le vieux vin ne veulent pas du vin nouveau.</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Lévi</w:t>
      </w:r>
    </w:p>
    <w:p>
      <w:pPr>
        <w:pStyle w:val="ListBullet"/>
        <w:spacing w:line="240" w:lineRule="auto"/>
        <w:ind w:left="720"/>
      </w:pPr>
      <w:r>
        <w:rPr>
          <w:lang w:val="fr_FR" w:bidi="fr_FR"/>
        </w:rPr>
      </w:r>
      <w:r>
        <w:rPr>
          <w:lang w:val="fr_FR" w:bidi="fr_FR"/>
        </w:rPr>
        <w:t>Les amis de Lévi</w:t>
      </w:r>
    </w:p>
    <w:p>
      <w:pPr>
        <w:pStyle w:val="ListBullet"/>
        <w:spacing w:line="240" w:lineRule="auto"/>
        <w:ind w:left="720"/>
      </w:pPr>
      <w:r>
        <w:rPr>
          <w:lang w:val="fr_FR" w:bidi="fr_FR"/>
        </w:rPr>
      </w:r>
      <w:r>
        <w:rPr>
          <w:lang w:val="fr_FR" w:bidi="fr_FR"/>
        </w:rPr>
        <w:t>Les Juifs chargés d'impôts</w:t>
      </w:r>
    </w:p>
    <w:p>
      <w:pPr>
        <w:pStyle w:val="ListBullet"/>
        <w:spacing w:line="240" w:lineRule="auto"/>
        <w:ind w:left="720"/>
      </w:pPr>
      <w:r>
        <w:rPr>
          <w:lang w:val="fr_FR" w:bidi="fr_FR"/>
        </w:rPr>
      </w:r>
      <w:r>
        <w:rPr>
          <w:lang w:val="fr_FR" w:bidi="fr_FR"/>
        </w:rPr>
        <w:t>Les pharisiens et les enseignants de la loi</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marié</w:t>
      </w:r>
    </w:p>
    <w:p>
      <w:pPr>
        <w:pStyle w:val="ListBullet"/>
        <w:spacing w:line="240" w:lineRule="auto"/>
        <w:ind w:left="720"/>
      </w:pPr>
      <w:r>
        <w:rPr>
          <w:lang w:val="fr_FR" w:bidi="fr_FR"/>
        </w:rPr>
      </w:r>
      <w:r>
        <w:rPr>
          <w:lang w:val="fr_FR" w:bidi="fr_FR"/>
        </w:rPr>
        <w:t>Les amis du marié</w:t>
      </w:r>
    </w:p>
    <w:p>
      <w:pPr>
        <w:pStyle w:val="ListBullet"/>
        <w:spacing w:line="240" w:lineRule="auto"/>
        <w:ind w:left="720"/>
      </w:pPr>
      <w:r>
        <w:rPr>
          <w:lang w:val="fr_FR" w:bidi="fr_FR"/>
        </w:rPr>
      </w:r>
      <w:r>
        <w:rPr>
          <w:lang w:val="fr_FR" w:bidi="fr_FR"/>
        </w:rPr>
        <w:t>Le tailleur</w:t>
      </w:r>
    </w:p>
    <w:p>
      <w:pPr>
        <w:pStyle w:val="ListBullet"/>
        <w:spacing w:line="240" w:lineRule="auto"/>
        <w:ind w:left="720"/>
      </w:pPr>
      <w:r>
        <w:rPr>
          <w:lang w:val="fr_FR" w:bidi="fr_FR"/>
        </w:rPr>
      </w:r>
      <w:r>
        <w:rPr>
          <w:lang w:val="fr_FR" w:bidi="fr_FR"/>
        </w:rPr>
        <w:t>Le viticulteur</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le groupe joue le rôle de Lévi assis dans sa cabine en train de collecter les impôts. Les Juifs méprisent Lévi. Parce que Capernaüm était petit, les disciples de Jésus connaissaient probablement déjà Lévi.</w:t>
      </w:r>
    </w:p>
    <w:p>
      <w:pPr/>
      <w:r>
        <w:rPr>
          <w:lang w:val="fr_FR" w:bidi="fr_FR"/>
        </w:rPr>
      </w:r>
      <w:r>
        <w:rPr>
          <w:lang w:val="fr_FR" w:bidi="fr_FR"/>
        </w:rPr>
        <w:t>Assurez-vous que le groupe joue le rôle des amis de Lévi en tant que marginaux, des gens qui étaient des pécheurs et des collecteurs d'impôts. Ils mangent et boivent avec Jésus.</w:t>
      </w:r>
    </w:p>
    <w:p>
      <w:pPr/>
      <w:r>
        <w:rPr>
          <w:lang w:val="fr_FR" w:bidi="fr_FR"/>
        </w:rPr>
      </w:r>
      <w:r>
        <w:rPr>
          <w:lang w:val="fr_FR" w:bidi="fr_FR"/>
        </w:rPr>
        <w:t>Assurez-vous que le groupe qui joue le rôle des pharisiens et des enseignants de la loi se tient en dehors de la maison. Après la fête, les pharisiens et les enseignants de la loi interrogent les disciples sur le comportement de Jésus, qui mange et boit avec les pécheurs.</w:t>
      </w:r>
    </w:p>
    <w:p>
      <w:pPr/>
      <w:r>
        <w:rPr>
          <w:lang w:val="fr_FR" w:bidi="fr_FR"/>
        </w:rPr>
      </w:r>
      <w:r>
        <w:rPr>
          <w:lang w:val="fr_FR" w:bidi="fr_FR"/>
        </w:rPr>
        <w:t>Assurez-vous que le groupe joue un mariage avec des gens qui mangent et boivent avec le mari. Ensuite, quand le marié est enlevé, ces mêmes personnes jeûnent pour montrer de la tristesse. Jouer cela en même temps que Jésus donne l'exemple.</w:t>
      </w:r>
    </w:p>
    <w:p>
      <w:pPr/>
      <w:r>
        <w:rPr>
          <w:lang w:val="fr_FR" w:bidi="fr_FR"/>
        </w:rPr>
      </w:r>
      <w:r>
        <w:rPr>
          <w:lang w:val="fr_FR" w:bidi="fr_FR"/>
        </w:rPr>
        <w:t>Assurez-vous que le groupe joue le rôle d'une personne qui essaie de réparer ses vieux vêtements. Cette personne coupe un morceau d'un nouveau vêtement pour réparer le vieux vêtement. Mais le nouveau morceau de tissu ne correspond pas au vieux vêtement et le nouveau vêtement est ruiné. Quand ils lavent le vieux vêtement, le nouveau tissu rétrécit et le vieux vêtement est également ruiné.</w:t>
      </w:r>
    </w:p>
    <w:p>
      <w:pPr/>
      <w:r>
        <w:rPr>
          <w:lang w:val="fr_FR" w:bidi="fr_FR"/>
        </w:rPr>
      </w:r>
      <w:r>
        <w:rPr>
          <w:lang w:val="fr_FR" w:bidi="fr_FR"/>
        </w:rPr>
        <w:t>Assurez-vous que le groupe joue le rôle d'une personne qui fait du nouveau vin et utilise une vieille outre de vin. Au fil du temps, la vieille outre éclate et le nouveau vin se retrouve par terre. Les autres boivent le vieux vin et ils rejettent le vin nouveau.</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Jouez le rôle de Lévi dans sa cabine en train de collecter les impôts. Les Juifs qui vont payer leurs impôts n'aiment pas Lévi. Lévi est un marginalisé.</w:t>
      </w:r>
    </w:p>
    <w:p>
      <w:pPr/>
      <w:r>
        <w:rPr>
          <w:lang w:val="fr_FR" w:bidi="fr_FR"/>
        </w:rPr>
      </w:r>
      <w:r>
        <w:rPr>
          <w:lang w:val="fr_FR" w:bidi="fr_FR"/>
        </w:rPr>
        <w:t>Arrêtez la représentation : Demandez à la personne qui joue le rôle de Lévi : « Que ressentez-vous ? » Vous allez peut-être entendre des choses comme : « Je me sens parfois seul », « Ceci est un bon travail qui paie bien », « J'ai des avantages que les autres ne font pas », « Je ne peux pas retourner chez les amis et la famille à cause de ce travail. » Reprenez la représentation.</w:t>
      </w:r>
    </w:p>
    <w:p>
      <w:pPr/>
      <w:r>
        <w:rPr>
          <w:lang w:val="fr_FR" w:bidi="fr_FR"/>
        </w:rPr>
      </w:r>
      <w:r>
        <w:rPr>
          <w:lang w:val="fr_FR" w:bidi="fr_FR"/>
        </w:rPr>
        <w:t>Jésus quitte la ville. Jésus voit Lévi. Jésus dit Lévi : « Suis-moi. » Lévi quitte tout et suit Jésus.</w:t>
      </w:r>
    </w:p>
    <w:p>
      <w:pPr/>
      <w:r>
        <w:rPr>
          <w:lang w:val="fr_FR" w:bidi="fr_FR"/>
        </w:rPr>
      </w:r>
      <w:r>
        <w:rPr>
          <w:lang w:val="fr_FR" w:bidi="fr_FR"/>
        </w:rPr>
        <w:t>Arrêtez la représentation : Demandez aux acteurs qui jouent le rôle des Juifs qui paient leurs impôts : « Que ressentez-vous ? » Vous allez peut-être entendre des choses comme : « Je ne peux pas croire qu'il travaille pour les Romains », « Pourquoi Jésus lui parle-t-il ? » « Je n'aime pas Lévi, » « Attendez une minute, où va-t-il ? » Reprenez la représentation.</w:t>
      </w:r>
    </w:p>
    <w:p>
      <w:pPr/>
      <w:r>
        <w:rPr>
          <w:lang w:val="fr_FR" w:bidi="fr_FR"/>
        </w:rPr>
      </w:r>
      <w:r>
        <w:rPr>
          <w:lang w:val="fr_FR" w:bidi="fr_FR"/>
        </w:rPr>
        <w:t>Lévi tient une fête. L'invité d'honneur est Jésus. Les amis de Lévi mangent et boivent avec Jésus. Les Juifs ne respectent pas les amis de Lévi parce qu'ils sont collecteurs d'impôts. Les autres amis de Lévi vivent une vie que les Juifs considèrent comme déshonorante, et même pécheresse.</w:t>
      </w:r>
    </w:p>
    <w:p>
      <w:pPr/>
      <w:r>
        <w:rPr>
          <w:lang w:val="fr_FR" w:bidi="fr_FR"/>
        </w:rPr>
      </w:r>
      <w:r>
        <w:rPr>
          <w:lang w:val="fr_FR" w:bidi="fr_FR"/>
        </w:rPr>
        <w:t>Arrêtez la représentation : Demandez aux acteurs qui jouent le rôle des amis de Lévi : « Que ressentez-vous ? » Vous allez peut-être entendre des choses comme : « Je me sens honoré que Jésus soit avec nous », « Il ne sera pas comme les autres, il passe du temps avec nous », « Je suis intrigué par ce que Jésus a à dire. » Reprenez la représentation.</w:t>
      </w:r>
    </w:p>
    <w:p>
      <w:pPr/>
      <w:r>
        <w:rPr>
          <w:lang w:val="fr_FR" w:bidi="fr_FR"/>
        </w:rPr>
      </w:r>
      <w:r>
        <w:rPr>
          <w:lang w:val="fr_FR" w:bidi="fr_FR"/>
        </w:rPr>
        <w:t>Un peu de temps après, les pharisiens et les enseignants de la loi demandent aux disciples pourquoi ils mangent et boivent avec de si mauvaises personnes. Jésus répond en leur disant que ce sont les gens malades qui ont besoin d'un médecin, pas les gens en bonne santé. Jésus dit que je suis venu pour les pécheurs qui ont besoin de se repentir, pas pour les gens qui pensent être justes.</w:t>
      </w:r>
    </w:p>
    <w:p>
      <w:pPr/>
      <w:r>
        <w:rPr>
          <w:lang w:val="fr_FR" w:bidi="fr_FR"/>
        </w:rPr>
      </w:r>
      <w:r>
        <w:rPr>
          <w:lang w:val="fr_FR" w:bidi="fr_FR"/>
        </w:rPr>
        <w:t>Arrêtez la représentation : Demandez aux acteurs qui jouent le rôle des pharisiens et des enseignants de la loi : « Comment vous sentez-vous ? » Vous allez peut-être entendre des choses comme : « Je n'arrive pas à croire qu'il se rende impur. » « C'est un mauvais exemple pour les gens. » « Ce nouvel enseignement est dangereux. » Reprenez la représentation.</w:t>
      </w:r>
    </w:p>
    <w:p>
      <w:pPr/>
      <w:r>
        <w:rPr>
          <w:lang w:val="fr_FR" w:bidi="fr_FR"/>
        </w:rPr>
      </w:r>
      <w:r>
        <w:rPr>
          <w:lang w:val="fr_FR" w:bidi="fr_FR"/>
        </w:rPr>
        <w:t>Les gens demandent à Jésus pourquoi ses disciples mangent et boivent toujours alors que les disciples de Jean et les disciples des pharisiens jeûnent.</w:t>
      </w:r>
    </w:p>
    <w:p>
      <w:pPr/>
      <w:r>
        <w:rPr>
          <w:lang w:val="fr_FR" w:bidi="fr_FR"/>
        </w:rPr>
      </w:r>
      <w:r>
        <w:rPr>
          <w:lang w:val="fr_FR" w:bidi="fr_FR"/>
        </w:rPr>
        <w:t>Jésus répond en donnant un exemple du marié, de l'homme qui se marie. Jésus donne un exemple de la réparation d'un vieux vêtement à l'aide d'un nouveau tissu. Jésus donne un exemple de vin nouveau dans de vieilles outres.</w:t>
      </w:r>
    </w:p>
    <w:p>
      <w:pPr/>
      <w:r>
        <w:rPr>
          <w:lang w:val="fr_FR" w:bidi="fr_FR"/>
        </w:rPr>
      </w:r>
      <w:r>
        <w:rPr>
          <w:lang w:val="fr_FR" w:bidi="fr_FR"/>
        </w:rPr>
        <w:t>Arrêtez la représentation : Demandez aux acteurs qui jouent le rôle des pharisiens et des enseignants de la loi : « Que ressentez-vous ? » Vous allez peut-être entendre des choses comme : « En colère. » « Notre enseignement est juste aux yeux de Dieu, et pas le vôtre ! » « Jésus doit être arrêté.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se trouve près de </w:t>
      </w:r>
      <w:r>
        <w:rPr>
          <w:b/>
          <w:lang w:val="fr_FR" w:bidi="fr_FR"/>
        </w:rPr>
        <w:t>Capernaüm</w:t>
      </w:r>
      <w:r>
        <w:rPr>
          <w:lang w:val="fr_FR" w:bidi="fr_FR"/>
        </w:rPr>
        <w:t xml:space="preserve"> et il voit un homme nommé Lévi en train de collecter les impôts. Un </w:t>
      </w:r>
      <w:r>
        <w:rPr>
          <w:b/>
          <w:lang w:val="fr_FR" w:bidi="fr_FR"/>
        </w:rPr>
        <w:t>collecteur d'impôts</w:t>
      </w:r>
      <w:r>
        <w:rPr>
          <w:lang w:val="fr_FR" w:bidi="fr_FR"/>
        </w:rPr>
        <w:t xml:space="preserve"> fait référence à une personne qui a pour métier de collecter de l'argent ou les impôts, pour le gouvernement. Le peuple juif devait payer une taxe au gouvernement romain pour leur permettre d'utiliser les routes et d'apporter des marchandises ou des produits dans le pays. Les Juifs méprisaient les collecteurs d'impôts parce qu'ils étaient connus pour collecter plus d'argent que nécessaire et le garder pour eux-mêmes. Les collecteurs d'impôt étaient les marginaux dans les communautés juives et considérés comme honteux pour leurs familles. Assurez-vous de traduire collecteur d'impôts de la même façon que dans les passages précédents.</w:t>
      </w:r>
    </w:p>
    <w:p>
      <w:pPr/>
      <w:r>
        <w:rPr>
          <w:lang w:val="fr_FR" w:bidi="fr_FR"/>
        </w:rPr>
      </w:r>
      <w:r>
        <w:rPr>
          <w:lang w:val="fr_FR" w:bidi="fr_FR"/>
        </w:rPr>
        <w:t xml:space="preserve">Les collecteurs d'impôts travaillaient dans les </w:t>
      </w:r>
      <w:r>
        <w:rPr>
          <w:b/>
          <w:lang w:val="fr_FR" w:bidi="fr_FR"/>
        </w:rPr>
        <w:t>cabines de collecte</w:t>
      </w:r>
      <w:r>
        <w:rPr>
          <w:lang w:val="fr_FR" w:bidi="fr_FR"/>
        </w:rPr>
        <w:t>. La cabine était probablement une petite table installée sous un abri où Lévi était assis pour collecter les impôts. La plupart du temps, les cabines de collecte étaient installées juste à l'extérieur de la ville ou de la ville principale. Cela expliquerait pourquoi Jésus, étant parti de Capernaüm, voit Lévi.</w:t>
      </w:r>
    </w:p>
    <w:p>
      <w:pPr/>
      <w:r>
        <w:rPr>
          <w:lang w:val="fr_FR" w:bidi="fr_FR"/>
        </w:rPr>
      </w:r>
      <w:r>
        <w:rPr>
          <w:lang w:val="fr_FR" w:bidi="fr_FR"/>
        </w:rPr>
        <w:t>Montrez à votre équipe une image d'une cabine de collecte si vous ne l'avez pas déjà fait.</w:t>
      </w:r>
    </w:p>
    <w:p>
      <w:pPr/>
      <w:r>
        <w:rPr>
          <w:lang w:val="fr_FR" w:bidi="fr_FR"/>
        </w:rPr>
      </w:r>
      <w:r>
        <w:rPr>
          <w:lang w:val="fr_FR" w:bidi="fr_FR"/>
        </w:rPr>
        <w:t xml:space="preserve">Jésus dit Lévi : « Suis-moi. » C'était une façon pour Jésus de demander à Lévi d'être son disciple. Le mot </w:t>
      </w:r>
      <w:r>
        <w:rPr>
          <w:b/>
          <w:lang w:val="fr_FR" w:bidi="fr_FR"/>
        </w:rPr>
        <w:t>disciple</w:t>
      </w:r>
      <w:r>
        <w:rPr>
          <w:lang w:val="fr_FR" w:bidi="fr_FR"/>
        </w:rPr>
        <w:t xml:space="preserve"> signifie apprenti. Ces élèves suivaient leur enseignant où qu'il aille. Ils s'étaient engagés à apprendre de ses enseignements et de ses actes. Les disciples les plus proches de Jésus étaient avec lui pour une grande partie de son ministère public. Ils voyageaient avec lui, et étaient parfois envoyés pour prêcher la </w:t>
      </w:r>
      <w:r>
        <w:rPr>
          <w:b/>
          <w:lang w:val="fr_FR" w:bidi="fr_FR"/>
        </w:rPr>
        <w:t>bonne nouvelle</w:t>
      </w:r>
      <w:r>
        <w:rPr>
          <w:lang w:val="fr_FR" w:bidi="fr_FR"/>
        </w:rPr>
        <w:t xml:space="preserve"> du royaume et guérir les malades. Dans cette histoire, le mot disciples fait référence à Simon, Jacques, Jean et maintenant à Lévi. </w:t>
      </w:r>
      <w:r>
        <w:rPr>
          <w:b/>
          <w:lang w:val="fr_FR" w:bidi="fr_FR"/>
        </w:rPr>
        <w:t>Disciples</w:t>
      </w:r>
      <w:r>
        <w:rPr>
          <w:lang w:val="fr_FR" w:bidi="fr_FR"/>
        </w:rPr>
        <w:t xml:space="preserve"> se trouve dans le glossaire principal. </w:t>
      </w:r>
    </w:p>
    <w:p>
      <w:pPr/>
      <w:r>
        <w:rPr>
          <w:lang w:val="fr_FR" w:bidi="fr_FR"/>
        </w:rPr>
      </w:r>
      <w:r>
        <w:rPr>
          <w:lang w:val="fr_FR" w:bidi="fr_FR"/>
        </w:rPr>
        <w:t>Si votre langue a un terme compris pour les suiveurs dévoués d'un enseignant, vous pouvez utiliser ce terme ici.</w:t>
      </w:r>
    </w:p>
    <w:p>
      <w:pPr/>
      <w:r>
        <w:rPr>
          <w:lang w:val="fr_FR" w:bidi="fr_FR"/>
        </w:rPr>
      </w:r>
      <w:r>
        <w:rPr>
          <w:lang w:val="fr_FR" w:bidi="fr_FR"/>
        </w:rPr>
        <w:t xml:space="preserve">Lévi se lève, </w:t>
      </w:r>
      <w:r>
        <w:rPr>
          <w:b/>
          <w:lang w:val="fr_FR" w:bidi="fr_FR"/>
        </w:rPr>
        <w:t>quitte tout</w:t>
      </w:r>
      <w:r>
        <w:rPr>
          <w:lang w:val="fr_FR" w:bidi="fr_FR"/>
        </w:rPr>
        <w:t xml:space="preserve"> et suit Jésus. Cela signifie que Lévi a quitté son travail en tant que collecteur d'impôts pour devenir le disciple de Jésus. Faites attention à ne pas traduire que Lévi quitte tous ses possessions, comme nous savons que la prochaine partie de l'histoire se déroule dans la maison de Lévi.</w:t>
      </w:r>
    </w:p>
    <w:p>
      <w:pPr/>
      <w:r>
        <w:rPr>
          <w:lang w:val="fr_FR" w:bidi="fr_FR"/>
        </w:rPr>
      </w:r>
      <w:r>
        <w:rPr>
          <w:lang w:val="fr_FR" w:bidi="fr_FR"/>
        </w:rPr>
        <w:t xml:space="preserve">Lévi accueille un </w:t>
      </w:r>
      <w:r>
        <w:rPr>
          <w:b/>
          <w:lang w:val="fr_FR" w:bidi="fr_FR"/>
        </w:rPr>
        <w:t>banquet</w:t>
      </w:r>
      <w:r>
        <w:rPr>
          <w:lang w:val="fr_FR" w:bidi="fr_FR"/>
        </w:rPr>
        <w:t xml:space="preserve"> ou un grand repas pour Jésus. Lévi invite ses amis et les autres collecteurs d'impôts à venir manger chez lui. Les gens sont </w:t>
      </w:r>
      <w:r>
        <w:rPr>
          <w:b/>
          <w:lang w:val="fr_FR" w:bidi="fr_FR"/>
        </w:rPr>
        <w:t>allongés</w:t>
      </w:r>
      <w:r>
        <w:rPr>
          <w:lang w:val="fr_FR" w:bidi="fr_FR"/>
        </w:rPr>
        <w:t xml:space="preserve"> à cette table. Cette phrase signifie simplement qu'ils mangent à table. Dans la culture juive, on mangeait ensemble à une table basse, assis sur des coussins sur le sol.</w:t>
      </w:r>
    </w:p>
    <w:p>
      <w:pPr/>
      <w:r>
        <w:rPr>
          <w:lang w:val="fr_FR" w:bidi="fr_FR"/>
        </w:rPr>
      </w:r>
      <w:r>
        <w:rPr>
          <w:lang w:val="fr_FR" w:bidi="fr_FR"/>
        </w:rPr>
        <w:t xml:space="preserve">Les </w:t>
      </w:r>
      <w:r>
        <w:rPr>
          <w:b/>
          <w:lang w:val="fr_FR" w:bidi="fr_FR"/>
        </w:rPr>
        <w:t>pharisiens</w:t>
      </w:r>
      <w:r>
        <w:rPr>
          <w:lang w:val="fr_FR" w:bidi="fr_FR"/>
        </w:rPr>
        <w:t xml:space="preserve"> et les </w:t>
      </w:r>
      <w:r>
        <w:rPr>
          <w:b/>
          <w:lang w:val="fr_FR" w:bidi="fr_FR"/>
        </w:rPr>
        <w:t>enseignants de la loi</w:t>
      </w:r>
      <w:r>
        <w:rPr>
          <w:lang w:val="fr_FR" w:bidi="fr_FR"/>
        </w:rPr>
        <w:t xml:space="preserve"> qui appartenaient à leur secte sont également présents. Cela signifie simplement les pharisiens et leurs scribes. Traduisez </w:t>
      </w:r>
      <w:r>
        <w:rPr>
          <w:b/>
          <w:lang w:val="fr_FR" w:bidi="fr_FR"/>
        </w:rPr>
        <w:t>pharisien</w:t>
      </w:r>
      <w:r>
        <w:rPr>
          <w:lang w:val="fr_FR" w:bidi="fr_FR"/>
        </w:rPr>
        <w:t xml:space="preserve"> et </w:t>
      </w:r>
      <w:r>
        <w:rPr>
          <w:b/>
          <w:lang w:val="fr_FR" w:bidi="fr_FR"/>
        </w:rPr>
        <w:t>scribe</w:t>
      </w:r>
      <w:r>
        <w:rPr>
          <w:lang w:val="fr_FR" w:bidi="fr_FR"/>
        </w:rPr>
        <w:t xml:space="preserve"> ou </w:t>
      </w:r>
      <w:r>
        <w:rPr>
          <w:b/>
          <w:lang w:val="fr_FR" w:bidi="fr_FR"/>
        </w:rPr>
        <w:t>enseignants de la loi</w:t>
      </w:r>
      <w:r>
        <w:rPr>
          <w:lang w:val="fr_FR" w:bidi="fr_FR"/>
        </w:rPr>
        <w:t xml:space="preserve"> de la même façon que dans les passages précédents. Les deux termes peuvent être trouvés dans le glossaire principal. Les pharisiens sont là pour voir si Jésus suit la loi de Dieu. Ils commencent à </w:t>
      </w:r>
      <w:r>
        <w:rPr>
          <w:b/>
          <w:lang w:val="fr_FR" w:bidi="fr_FR"/>
        </w:rPr>
        <w:t>murmurer</w:t>
      </w:r>
      <w:r>
        <w:rPr>
          <w:lang w:val="fr_FR" w:bidi="fr_FR"/>
        </w:rPr>
        <w:t xml:space="preserve"> ou à se plaindre auprès des disciples. Les pharisiens jugent Jésus comme un enseignant de la loi de Dieu, du fait qu'il ait mangé avec des </w:t>
      </w:r>
      <w:r>
        <w:rPr>
          <w:b/>
          <w:lang w:val="fr_FR" w:bidi="fr_FR"/>
        </w:rPr>
        <w:t>pécheurs</w:t>
      </w:r>
      <w:r>
        <w:rPr>
          <w:lang w:val="fr_FR" w:bidi="fr_FR"/>
        </w:rPr>
        <w:t xml:space="preserve">. Les pécheurs sont les gens qui désobéissent régulièrement à la loi de Dieu. Les pharisiens ajoutaient beaucoup d'autres règles à la loi de Dieu. Ils appelaient tous ceux qui ne suivaient pas ces règles des pécheurs. Une des ces règles était que les gens devaient se laver religieusement et cérémoniellement avant de manger. Les invités de Lévi ne font pas cela. Les pharisiens considéraient les collecteurs d'impôts comme des pécheurs. Assurez-vous de traduire pécheurs de la même façon que dans les passages précédents. </w:t>
      </w:r>
      <w:r>
        <w:rPr>
          <w:b/>
          <w:lang w:val="fr_FR" w:bidi="fr_FR"/>
        </w:rPr>
        <w:t>Péché</w:t>
      </w:r>
      <w:r>
        <w:rPr>
          <w:lang w:val="fr_FR" w:bidi="fr_FR"/>
        </w:rPr>
        <w:t xml:space="preserve"> figure dans le glossaire principal.</w:t>
      </w:r>
    </w:p>
    <w:p>
      <w:pPr/>
      <w:r>
        <w:rPr>
          <w:lang w:val="fr_FR" w:bidi="fr_FR"/>
        </w:rPr>
      </w:r>
      <w:r>
        <w:rPr>
          <w:lang w:val="fr_FR" w:bidi="fr_FR"/>
        </w:rPr>
        <w:t xml:space="preserve">Jésus répond en comparant le péché à la maladie. Jésus dit qu'il est venu pour appeler les gens qui sont malades du péché à se </w:t>
      </w:r>
      <w:r>
        <w:rPr>
          <w:b/>
          <w:lang w:val="fr_FR" w:bidi="fr_FR"/>
        </w:rPr>
        <w:t>repentir</w:t>
      </w:r>
      <w:r>
        <w:rPr>
          <w:lang w:val="fr_FR" w:bidi="fr_FR"/>
        </w:rPr>
        <w:t xml:space="preserve"> pour être avec lui. Il ne vient pas pour appeler les </w:t>
      </w:r>
      <w:r>
        <w:rPr>
          <w:b/>
          <w:lang w:val="fr_FR" w:bidi="fr_FR"/>
        </w:rPr>
        <w:t>justes</w:t>
      </w:r>
      <w:r>
        <w:rPr>
          <w:lang w:val="fr_FR" w:bidi="fr_FR"/>
        </w:rPr>
        <w:t xml:space="preserve"> parce que ils ne avaient pas besoin de son aide. Assurez-vous de traduire les mots </w:t>
      </w:r>
      <w:r>
        <w:rPr>
          <w:b/>
          <w:lang w:val="fr_FR" w:bidi="fr_FR"/>
        </w:rPr>
        <w:t>repentance</w:t>
      </w:r>
      <w:r>
        <w:rPr>
          <w:lang w:val="fr_FR" w:bidi="fr_FR"/>
        </w:rPr>
        <w:t xml:space="preserve"> et </w:t>
      </w:r>
      <w:r>
        <w:rPr>
          <w:b/>
          <w:lang w:val="fr_FR" w:bidi="fr_FR"/>
        </w:rPr>
        <w:t>juste</w:t>
      </w:r>
      <w:r>
        <w:rPr>
          <w:lang w:val="fr_FR" w:bidi="fr_FR"/>
        </w:rPr>
        <w:t xml:space="preserve"> de la même façon que dans les passages précédents. Les deux termes peuvent être trouvés dans le glossaire principal.</w:t>
      </w:r>
    </w:p>
    <w:p>
      <w:pPr/>
      <w:r>
        <w:rPr>
          <w:lang w:val="fr_FR" w:bidi="fr_FR"/>
        </w:rPr>
      </w:r>
      <w:r>
        <w:rPr>
          <w:lang w:val="fr_FR" w:bidi="fr_FR"/>
        </w:rPr>
        <w:t xml:space="preserve">Plus tard, les disciples de Jésus sont critiqués de nouveau. Cette fois-ci, il est question du </w:t>
      </w:r>
      <w:r>
        <w:rPr>
          <w:b/>
          <w:lang w:val="fr_FR" w:bidi="fr_FR"/>
        </w:rPr>
        <w:t>jeûne</w:t>
      </w:r>
      <w:r>
        <w:rPr>
          <w:lang w:val="fr_FR" w:bidi="fr_FR"/>
        </w:rPr>
        <w:t xml:space="preserve">. Assurez-vous d'utiliser la même traduction pour jeûne que vous dans les passages précédents. </w:t>
      </w:r>
      <w:r>
        <w:rPr>
          <w:b/>
          <w:lang w:val="fr_FR" w:bidi="fr_FR"/>
        </w:rPr>
        <w:t>Jeûner</w:t>
      </w:r>
      <w:r>
        <w:rPr>
          <w:lang w:val="fr_FR" w:bidi="fr_FR"/>
        </w:rPr>
        <w:t xml:space="preserve"> figure dans le glossaire principal. Jésus répond avec une question à laquelle il ne s'attend à ce qu'il y ait de réponse parce que la réponse est évidente. Les invités sont-ils tristes à un mariage alors que le </w:t>
      </w:r>
      <w:r>
        <w:rPr>
          <w:b/>
          <w:lang w:val="fr_FR" w:bidi="fr_FR"/>
        </w:rPr>
        <w:t>marié</w:t>
      </w:r>
      <w:r>
        <w:rPr>
          <w:lang w:val="fr_FR" w:bidi="fr_FR"/>
        </w:rPr>
        <w:t xml:space="preserve"> ou l'homme qui se marie est encore avec eux ? La réponse est non. Le jeûne implique que les invités sont tristes. Jésus se compare à l'homme qui est marié. Ses disciples ne jeûneront pas jusqu'à ce que Jésus leur soit pris. C'est là qu'ils jeûneront pour montrer leur tristesse.</w:t>
      </w:r>
    </w:p>
    <w:p>
      <w:pPr/>
      <w:r>
        <w:rPr>
          <w:lang w:val="fr_FR" w:bidi="fr_FR"/>
        </w:rPr>
      </w:r>
      <w:r>
        <w:rPr>
          <w:lang w:val="fr_FR" w:bidi="fr_FR"/>
        </w:rPr>
        <w:t xml:space="preserve">Jésus raconte ensuite trois </w:t>
      </w:r>
      <w:r>
        <w:rPr>
          <w:b/>
          <w:lang w:val="fr_FR" w:bidi="fr_FR"/>
        </w:rPr>
        <w:t>paraboles</w:t>
      </w:r>
      <w:r>
        <w:rPr>
          <w:lang w:val="fr_FR" w:bidi="fr_FR"/>
        </w:rPr>
        <w:t xml:space="preserve">. Une parabole est un terme qui décrit différents types de discours sage. Elles pouvaient inclure des histoires culturelles ou des paroles de sagesse. Plusieurs fois le mot parabole fait référence à un type particulier d'histoire raconté par Jésus. L'histoire utilisait les choses du quotidien pour décrire les choses profondes concernant Dieu. Les paraboles étaient souvent difficiles à comprendre, à moins que les gens essaient vraiment d'écouter. Quand Jésus raconte une parabole, il s'attend à ce que les gens changent leur attitude ou leurs actions. Dans ce cas précis, le mot parabole fait référence à un dicton de sagesse. </w:t>
      </w:r>
      <w:r>
        <w:rPr>
          <w:b/>
          <w:lang w:val="fr_FR" w:bidi="fr_FR"/>
        </w:rPr>
        <w:t>Parabole</w:t>
      </w:r>
      <w:r>
        <w:rPr>
          <w:lang w:val="fr_FR" w:bidi="fr_FR"/>
        </w:rPr>
        <w:t xml:space="preserve"> peut être trouvé dans le glossaire principal.</w:t>
      </w:r>
    </w:p>
    <w:p>
      <w:pPr/>
      <w:r>
        <w:rPr>
          <w:lang w:val="fr_FR" w:bidi="fr_FR"/>
        </w:rPr>
      </w:r>
      <w:r>
        <w:rPr>
          <w:lang w:val="fr_FR" w:bidi="fr_FR"/>
        </w:rPr>
        <w:t xml:space="preserve">Jésus utilise l'exemple de la réparation d'un vieux </w:t>
      </w:r>
      <w:r>
        <w:rPr>
          <w:b/>
          <w:lang w:val="fr_FR" w:bidi="fr_FR"/>
        </w:rPr>
        <w:t>vêtement</w:t>
      </w:r>
      <w:r>
        <w:rPr>
          <w:lang w:val="fr_FR" w:bidi="fr_FR"/>
        </w:rPr>
        <w:t xml:space="preserve"> avec un tissu coupé dans un nouveau vêtement. Un vêtement signifie une pièce dont on se sert pour s'habiller. Un </w:t>
      </w:r>
      <w:r>
        <w:rPr>
          <w:b/>
          <w:lang w:val="fr_FR" w:bidi="fr_FR"/>
        </w:rPr>
        <w:t>morceau</w:t>
      </w:r>
      <w:r>
        <w:rPr>
          <w:lang w:val="fr_FR" w:bidi="fr_FR"/>
        </w:rPr>
        <w:t xml:space="preserve"> de tissu est une partie d'un vêtement que l'on coud sur une zone déchirée dans un autre vêtement. Le nouveau tissu ne fonctionnera pas parce que le nouveau tissu rétrécit quand il est lavé et se déchire du vieux vêtement. Il est également peu pratique dans le sens où le fait que couper ce morceau de tissu nécessite de ruiner un nouveau vêtement.</w:t>
      </w:r>
    </w:p>
    <w:p>
      <w:pPr/>
      <w:r>
        <w:rPr>
          <w:lang w:val="fr_FR" w:bidi="fr_FR"/>
        </w:rPr>
      </w:r>
      <w:r>
        <w:rPr>
          <w:lang w:val="fr_FR" w:bidi="fr_FR"/>
        </w:rPr>
        <w:t xml:space="preserve">Jésus utilise une autre parabole concernant les outres de vin. Le </w:t>
      </w:r>
      <w:r>
        <w:rPr>
          <w:b/>
          <w:lang w:val="fr_FR" w:bidi="fr_FR"/>
        </w:rPr>
        <w:t>vin</w:t>
      </w:r>
      <w:r>
        <w:rPr>
          <w:lang w:val="fr_FR" w:bidi="fr_FR"/>
        </w:rPr>
        <w:t xml:space="preserve"> est une boisson fermentée faite à partir de raisins. Les </w:t>
      </w:r>
      <w:r>
        <w:rPr>
          <w:b/>
          <w:lang w:val="fr_FR" w:bidi="fr_FR"/>
        </w:rPr>
        <w:t>outres</w:t>
      </w:r>
      <w:r>
        <w:rPr>
          <w:lang w:val="fr_FR" w:bidi="fr_FR"/>
        </w:rPr>
        <w:t xml:space="preserve"> sont des récipients utilisés pour stocker le vin. Les Juifs faisaient ces récipients à partir de peaux de chèvre Une nouvelle outre s'élargirait alors que le vin fermentait, mais les vieilles outres se fissureraient.</w:t>
      </w:r>
    </w:p>
    <w:p>
      <w:pPr/>
      <w:r>
        <w:rPr>
          <w:lang w:val="fr_FR" w:bidi="fr_FR"/>
        </w:rPr>
      </w:r>
      <w:r>
        <w:rPr>
          <w:lang w:val="fr_FR" w:bidi="fr_FR"/>
        </w:rPr>
        <w:t>Montrez à votre équipe une image d'une outre si vous ne l'avez pas déjà fait.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5:27–39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18">
        <w:r>
          <w:rPr>
            <w:lang w:val="fr_FR" w:bidi="fr_FR"/>
          </w:rPr>
          <w:rPr>
            <w:color w:val="0000EE"/>
            <w:u w:val="single"/>
          </w:rPr>
          <w:t>Écouter et Cœur</w:t>
        </w:r>
      </w:hyperlink>
      <w:r>
        <w:rPr>
          <w:lang w:val="fr_FR" w:bidi="fr_FR"/>
        </w:rPr>
        <w:t xml:space="preserve"> (475 KB)</w:t>
      </w:r>
      <w:r>
        <w:rPr>
          <w:lang w:val="fr_FR" w:bidi="fr_FR"/>
        </w:rPr>
      </w:r>
    </w:p>
    <w:p>
      <w:pPr>
        <w:pStyle w:val="ListBullet"/>
        <w:spacing w:line="240" w:lineRule="auto"/>
        <w:ind w:left="720"/>
      </w:pPr>
      <w:r>
        <w:rPr>
          <w:lang w:val="fr_FR" w:bidi="fr_FR"/>
        </w:rPr>
      </w:r>
      <w:hyperlink r:id="rId119">
        <w:r>
          <w:rPr>
            <w:lang w:val="fr_FR" w:bidi="fr_FR"/>
          </w:rPr>
          <w:rPr>
            <w:color w:val="0000EE"/>
            <w:u w:val="single"/>
          </w:rPr>
          <w:t>Planter le Décor</w:t>
        </w:r>
      </w:hyperlink>
      <w:r>
        <w:rPr>
          <w:lang w:val="fr_FR" w:bidi="fr_FR"/>
        </w:rPr>
        <w:t xml:space="preserve"> (6.4 MB)</w:t>
      </w:r>
      <w:r>
        <w:rPr>
          <w:lang w:val="fr_FR" w:bidi="fr_FR"/>
        </w:rPr>
      </w:r>
    </w:p>
    <w:p>
      <w:pPr>
        <w:pStyle w:val="ListBullet"/>
        <w:spacing w:line="240" w:lineRule="auto"/>
        <w:ind w:left="720"/>
      </w:pPr>
      <w:r>
        <w:rPr>
          <w:lang w:val="fr_FR" w:bidi="fr_FR"/>
        </w:rPr>
      </w:r>
      <w:hyperlink r:id="rId120">
        <w:r>
          <w:rPr>
            <w:lang w:val="fr_FR" w:bidi="fr_FR"/>
          </w:rPr>
          <w:rPr>
            <w:color w:val="0000EE"/>
            <w:u w:val="single"/>
          </w:rPr>
          <w:t>Définir les Scènes</w:t>
        </w:r>
      </w:hyperlink>
      <w:r>
        <w:rPr>
          <w:lang w:val="fr_FR" w:bidi="fr_FR"/>
        </w:rPr>
        <w:t xml:space="preserve"> (4.0 MB)</w:t>
      </w:r>
      <w:r>
        <w:rPr>
          <w:lang w:val="fr_FR" w:bidi="fr_FR"/>
        </w:rPr>
      </w:r>
    </w:p>
    <w:p>
      <w:pPr>
        <w:pStyle w:val="ListBullet"/>
        <w:spacing w:line="240" w:lineRule="auto"/>
        <w:ind w:left="720"/>
      </w:pPr>
      <w:r>
        <w:rPr>
          <w:lang w:val="fr_FR" w:bidi="fr_FR"/>
        </w:rPr>
      </w:r>
      <w:hyperlink r:id="rId121">
        <w:r>
          <w:rPr>
            <w:lang w:val="fr_FR" w:bidi="fr_FR"/>
          </w:rPr>
          <w:rPr>
            <w:color w:val="0000EE"/>
            <w:u w:val="single"/>
          </w:rPr>
          <w:t>Intégration du Texte</w:t>
        </w:r>
      </w:hyperlink>
      <w:r>
        <w:rPr>
          <w:lang w:val="fr_FR" w:bidi="fr_FR"/>
        </w:rPr>
        <w:t xml:space="preserve"> (4.1 MB)</w:t>
      </w:r>
      <w:r>
        <w:rPr>
          <w:lang w:val="fr_FR" w:bidi="fr_FR"/>
        </w:rPr>
      </w:r>
    </w:p>
    <w:p>
      <w:pPr>
        <w:pStyle w:val="ListBullet"/>
        <w:spacing w:line="240" w:lineRule="auto"/>
        <w:ind w:left="720"/>
      </w:pPr>
      <w:r>
        <w:rPr>
          <w:lang w:val="fr_FR" w:bidi="fr_FR"/>
        </w:rPr>
      </w:r>
      <w:hyperlink r:id="rId122">
        <w:r>
          <w:rPr>
            <w:lang w:val="fr_FR" w:bidi="fr_FR"/>
          </w:rPr>
          <w:rPr>
            <w:color w:val="0000EE"/>
            <w:u w:val="single"/>
          </w:rPr>
          <w:t>Combler les Lacunes</w:t>
        </w:r>
      </w:hyperlink>
      <w:r>
        <w:rPr>
          <w:lang w:val="fr_FR" w:bidi="fr_FR"/>
        </w:rPr>
        <w:t xml:space="preserve"> (4.7 MB)</w:t>
      </w:r>
      <w:r>
        <w:rPr>
          <w:lang w:val="fr_FR" w:bidi="fr_FR"/>
        </w:rPr>
      </w:r>
    </w:p>
    <w:p>
      <w:pPr>
        <w:pStyle w:val="ListBullet"/>
        <w:spacing w:line="240" w:lineRule="auto"/>
        <w:ind w:left="720"/>
      </w:pPr>
      <w:r>
        <w:rPr>
          <w:lang w:val="fr_FR" w:bidi="fr_FR"/>
        </w:rPr>
      </w:r>
      <w:hyperlink r:id="rId123">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6:1–11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6.1–11.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Les dirigeants religieux n'approuvent pas Jésus et ses disciples parce qu'ils mangent avec les pécheurs. Dans cette histoire, Luc montre deux événements similaires concernant le conflit entre Jésus et les dirigeants religieux. Leur désaccord concerne ce que la loi de Dieu dit sur le sabbat, le jour de repos des Juifs. Jésus guérit un homme le jour du sabbat. La guérison de l'homme montre qu'il a l'autorité de Dieu pour décider de ce qu'une personne peut ou ne peut pas faire le jour du sabbat.</w:t>
      </w:r>
    </w:p>
    <w:p>
      <w:pPr/>
      <w:r>
        <w:rPr>
          <w:lang w:val="fr_FR" w:bidi="fr_FR"/>
        </w:rPr>
      </w:r>
      <w:r>
        <w:rPr>
          <w:lang w:val="fr_FR" w:bidi="fr_FR"/>
        </w:rPr>
        <w:t>Luc ne nous dit pas exactement où Jésus se trouve mais se concentre davantage sur quel jour il est. Le récit se déroule le jour du repos pour les Juifs, le sabbat. La loi de Dieu dit que les Juifs ne doivent pas travailler en ce jour. Jésus marche avec ses disciples ou suiveurs, dans un champ où est cultivé du grain. Ils utilisaient les chemins qui leur permettaient de passer à travers les champs sans endommager les plantes. Les disciples de Jésus ont faim. Ils choisissent une petite quantité de grain avec leurs mains alors qu'ils passent en chemin. Les graines de grain peuvent être consommées crues. Les disciples frottent le grain dans leurs mains pour éliminer la coquille avant de manger les noyaux ou les graines. La loi de Moïse dans le Deutéronome permettait aux Juifs de faire cela dans les champs appartenant à d'autres Juifs tant qu'ils n'en récoltent pas une grande quantité.</w:t>
      </w:r>
    </w:p>
    <w:p>
      <w:pPr/>
      <w:r>
        <w:rPr>
          <w:lang w:val="fr_FR" w:bidi="fr_FR"/>
        </w:rPr>
      </w:r>
      <w:r>
        <w:rPr>
          <w:lang w:val="fr_FR" w:bidi="fr_FR"/>
        </w:rPr>
        <w:t>Arrêtez et montrez une image d'une plante de grain avec les graines en haut. Comment les gens mangent-ils quand ils voyagent dans votre culture ? Est-il autorisé à prendre de la nourriture des champs d'autres personnes ?</w:t>
      </w:r>
    </w:p>
    <w:p>
      <w:pPr/>
      <w:r>
        <w:rPr>
          <w:lang w:val="fr_FR" w:bidi="fr_FR"/>
        </w:rPr>
      </w:r>
      <w:r>
        <w:rPr>
          <w:lang w:val="fr_FR" w:bidi="fr_FR"/>
        </w:rPr>
        <w:t>Certains des pharisiens ou des dirigeants religieux voient les disciples de Jésus qui font cela. Les pharisiens posent une question qui accuse les disciples d'enfreindre les règles du sabbat. Les pharisiens considèrent que le fait de prendre du grain est la même chose que récolter et battre le grain. Dans la culture juive, la récolte et la battue du grain constituent du travail. Ils pensent que les disciples brisent la loi de Dieu en travaillant le jour du sabbat. Les pharisiens posent la question aux disciples, mais ils laissent entendre que la faute est celle de Jésus. Dans la culture juive, un enseignant est responsable du comportement de ses disciples.</w:t>
      </w:r>
    </w:p>
    <w:p>
      <w:pPr/>
      <w:r>
        <w:rPr>
          <w:lang w:val="fr_FR" w:bidi="fr_FR"/>
        </w:rPr>
      </w:r>
      <w:r>
        <w:rPr>
          <w:lang w:val="fr_FR" w:bidi="fr_FR"/>
        </w:rPr>
        <w:t>Arrêtez et discutez avec votre équipe. À quoi ressemble la relation entre un enseignant et un élève dans votre culture ?</w:t>
      </w:r>
    </w:p>
    <w:p>
      <w:pPr/>
      <w:r>
        <w:rPr>
          <w:lang w:val="fr_FR" w:bidi="fr_FR"/>
        </w:rPr>
      </w:r>
      <w:r>
        <w:rPr>
          <w:lang w:val="fr_FR" w:bidi="fr_FR"/>
        </w:rPr>
        <w:t>Jésus répond en disant une histoire concernant David à partir de l'Écriture, ou écrits saints juifs. David était un ancêtre bien connu et respecté des Juifs. Il était un roi d'Israël choisi par Dieu. Dans cette histoire, David n'est pas encore roi. David et ses hommes ont faim. David va au tabernacle, c'est-à-dire une grande tente où les gens juifs offraient des sacrifices à Dieu et où Dieu leur révélait sa présence. David demande au souverain sacrificateur du pain. Le seul pain disponible était le pain consacré, c'est-à-dire le pain qui avait été donné à Dieu. Dieu ne permettait qu'aux prêtres de manger ce pain. Le sacrificateur donne à manger à David le pain pour lui et ses hommes. David a fait quelque chose qui n'est pas permis, mais Dieu ne le punit pas Jésus montre à travers cette histoire que David obéissait encore à Dieu même s'il semblait qu'il brisait la loi.</w:t>
      </w:r>
    </w:p>
    <w:p>
      <w:pPr/>
      <w:r>
        <w:rPr>
          <w:lang w:val="fr_FR" w:bidi="fr_FR"/>
        </w:rPr>
      </w:r>
      <w:r>
        <w:rPr>
          <w:lang w:val="fr_FR" w:bidi="fr_FR"/>
        </w:rPr>
        <w:t>Arrêtez et montrez une image du tabernacle et du pain juif utilisé dans le tabernacle.</w:t>
      </w:r>
    </w:p>
    <w:p>
      <w:pPr/>
      <w:r>
        <w:rPr>
          <w:lang w:val="fr_FR" w:bidi="fr_FR"/>
        </w:rPr>
      </w:r>
      <w:r>
        <w:rPr>
          <w:lang w:val="fr_FR" w:bidi="fr_FR"/>
        </w:rPr>
        <w:t>Jésus dit qu'il a encore plus d'autorité, c'est-à-dire de droit d'agir, que David. Jésus dit que le Fils de l'homme est le Seigneur du sabbat, c'est-à-dire le jour juif de repos. Jésus parle de lui-même quand il dit le Fils de l'homme L'utilisation du mot « Seigneur » signifie que Jésus avait l'autorité sur le jour du sabbat. Jésus a cette autorité parce que Dieu l'a envoyé. Jésus peut décider de ce qu'il est juste ou injuste de faire le jour du sabbat. Les pharisiens connaissaient la loi de Dieu, mais ils ne la comprenaient pas vraiment.</w:t>
      </w:r>
    </w:p>
    <w:p>
      <w:pPr/>
      <w:r>
        <w:rPr>
          <w:lang w:val="fr_FR" w:bidi="fr_FR"/>
        </w:rPr>
      </w:r>
      <w:r>
        <w:rPr>
          <w:lang w:val="fr_FR" w:bidi="fr_FR"/>
        </w:rPr>
        <w:t>Ensuite, Luc dit une autre histoire concernant le sabbat qui est très similaire. Jésus enseigne dans une synagogue, c'est-à-dire un lieu de culte juif. Il était dans les habitudes de Jésus d'enseigner dans une synagogue chaque sabbat. Un homme est présent qui ne peut pas bouger sa main. Le mot rétréci signifie que ses doigts jusqu'à son coude étaient paralysés. Il ne pouvait pas déplacer sa main ou son bras droit.</w:t>
      </w:r>
    </w:p>
    <w:p>
      <w:pPr/>
      <w:r>
        <w:rPr>
          <w:lang w:val="fr_FR" w:bidi="fr_FR"/>
        </w:rPr>
      </w:r>
      <w:r>
        <w:rPr>
          <w:lang w:val="fr_FR" w:bidi="fr_FR"/>
        </w:rPr>
        <w:t>Arrêtez et montrez à votre équipe une image de l'intérieur d'une synagogue.</w:t>
      </w:r>
    </w:p>
    <w:p>
      <w:pPr/>
      <w:r>
        <w:rPr>
          <w:lang w:val="fr_FR" w:bidi="fr_FR"/>
        </w:rPr>
      </w:r>
      <w:r>
        <w:rPr>
          <w:lang w:val="fr_FR" w:bidi="fr_FR"/>
        </w:rPr>
        <w:t>Les pharisiens et les scribes sont également présents. Ils écoutent Jésus et attendent qu'il brise la loi de Dieu. Les pharisiens veulent que Jésus brise la loi pour qu'ils puissent l'accuser légalement au tribunal. Les pharisiens croyaient que la guérison le jour du sabbat était un péché. La loi de Dieu ne permettait que la guérison le jour du sabbat quand une personne mourait. Les pharisiens savent que Jésus a le pouvoir de guérir. Mais ils attendent pour voir si Jésus briserait la loi en guérissant l'homme le jour du sabbat.</w:t>
      </w:r>
    </w:p>
    <w:p>
      <w:pPr/>
      <w:r>
        <w:rPr>
          <w:lang w:val="fr_FR" w:bidi="fr_FR"/>
        </w:rPr>
      </w:r>
      <w:r>
        <w:rPr>
          <w:lang w:val="fr_FR" w:bidi="fr_FR"/>
        </w:rPr>
        <w:t>Jésus sait ce que pensent les dirigeants religieux : il savait qu'ils voulaient qu'il échoue. Jésus dit à l'homme de se tenir au milieu de la synagogue pour que tout le monde puisse le voir. Jésus répond aux pensées des pharisiens avec une question. Jésus ne s'attend à ce que sa question trouve réponse parce que tout le monde connaît déjà la réponse. Est-il licite de faire le bien et de sauver des vies au sabbat ou de faire le mal ? Jésus pense que la loi de Dieu dit que l'on peut faire le bien le jour du sabbat. Il pense que si l'on a une occasion de faire le bien, on se doit de le faire. Si l'on choisit de ne pas faire le bien le jour du sabbat, alors en réalité on fait le mal. Jésus met les pharisiens au défi d'admettre que la guérison est licite le jour du sabbat.</w:t>
      </w:r>
    </w:p>
    <w:p>
      <w:pPr/>
      <w:r>
        <w:rPr>
          <w:lang w:val="fr_FR" w:bidi="fr_FR"/>
        </w:rPr>
      </w:r>
      <w:r>
        <w:rPr>
          <w:lang w:val="fr_FR" w:bidi="fr_FR"/>
        </w:rPr>
        <w:t>Jésus demande à l'homme d'étendre sa main. Habituellement, on ne peut pas bouger une main paralysée. Jésus demande à l'homme de faire quelque chose d'impossible. L'homme obéit et Jésus guérit sa main complètement. Les pharisiens sont si en colère qu'ils ne peuvent pas penser avec clarté. Ils commencent à parler les uns aux autres de ce qu'ils devraient faire à Jésus. Les évangiles de Marc et Matthieu nous disent que ils sont si en colère qu'ils veulent tuer Jésus.</w:t>
      </w:r>
    </w:p>
    <w:p>
      <w:pPr/>
      <w:r>
        <w:rPr>
          <w:lang w:val="fr_FR" w:bidi="fr_FR"/>
        </w:rPr>
      </w:r>
      <w:r>
        <w:rPr>
          <w:lang w:val="fr_FR" w:bidi="fr_FR"/>
        </w:rPr>
        <w:t>Cette histoire montre que Jésus est Seigneur sur le sabbat. Jésus a l'autorité de décider de ce qui est bien ou mal le jour du sabbat. Luc continue à montrer le conflit entre les dirigeants religieux et Jésus et ses disciples.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w:t>
      </w:r>
      <w:r>
        <w:rPr>
          <w:lang w:val="fr_FR" w:bidi="fr_FR"/>
        </w:rPr>
        <w:t xml:space="preserve"> Jésus et ses disciples marchent dans un champ le jour du sabbat. Les disciples choisissent des graines et les mangent. Les dirigeants religieux questionnent leurs agissements. Jésus répond en racontant l'histoire de David. Jésus dit qu'il a encore plus d'autorité que David.</w:t>
      </w:r>
    </w:p>
    <w:p>
      <w:pPr/>
      <w:r>
        <w:rPr>
          <w:lang w:val="fr_FR" w:bidi="fr_FR"/>
        </w:rPr>
      </w:r>
      <w:r>
        <w:rPr>
          <w:b/>
          <w:lang w:val="fr_FR" w:bidi="fr_FR"/>
        </w:rPr>
        <w:t>Deuxième partie:</w:t>
      </w:r>
      <w:r>
        <w:rPr>
          <w:lang w:val="fr_FR" w:bidi="fr_FR"/>
        </w:rPr>
        <w:t xml:space="preserve"> Lors d'un autre jour de sabbat, Jésus enseigne dans une synagogue. Les dirigeants religieux sont présents et attendent que Jésus enfreigne la loi de Dieu. Jésus répond à leurs pensées en guérissant un homme dont le bras est paralysé. Les dirigeants religieux sont en colère.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Le roi David</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gens dans la synagogue</w:t>
      </w:r>
    </w:p>
    <w:p>
      <w:pPr>
        <w:pStyle w:val="ListBullet"/>
        <w:spacing w:line="240" w:lineRule="auto"/>
        <w:ind w:left="720"/>
      </w:pPr>
      <w:r>
        <w:rPr>
          <w:lang w:val="fr_FR" w:bidi="fr_FR"/>
        </w:rPr>
      </w:r>
      <w:r>
        <w:rPr>
          <w:lang w:val="fr_FR" w:bidi="fr_FR"/>
        </w:rPr>
        <w:t>L'homme avec un bras paralysé</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la loi donnée par Dieu à Moïse permettait aux Juifs de choisir le grain des champs des autres Juifs. La loi exigeait que les gens ne soient pas autorisés à récolter de grandes quantités de produits.</w:t>
      </w:r>
    </w:p>
    <w:p>
      <w:pPr/>
      <w:r>
        <w:rPr>
          <w:lang w:val="fr_FR" w:bidi="fr_FR"/>
        </w:rPr>
      </w:r>
      <w:r>
        <w:rPr>
          <w:lang w:val="fr_FR" w:bidi="fr_FR"/>
        </w:rPr>
        <w:t>Jésus marche avec ses disciples à travers les champs de céréale le jour du sabbat. Les disciples de Jésus prennent du grain pour en manger. Les disciples de Jésus frottent les grains dans leurs mains pour ôter la coquille. Les disciples de Jésus mangent les grains.</w:t>
      </w:r>
    </w:p>
    <w:p>
      <w:pPr/>
      <w:r>
        <w:rPr>
          <w:lang w:val="fr_FR" w:bidi="fr_FR"/>
        </w:rPr>
      </w:r>
      <w:r>
        <w:rPr>
          <w:lang w:val="fr_FR" w:bidi="fr_FR"/>
        </w:rPr>
        <w:t>Il est important de se rappeler que les dirigeants religieux ajoutaient plus de règles aux lois données par Dieu à Moïse. Les dirigeants religieux considéraient que même le fait de cueillir du grain était l'équivalent de récolter. La récolte constituait du travail dans la culture juive. On ne sait comment, mais les dirigeants religieux découvrent ce que font les disciples de Jésus.</w:t>
      </w:r>
    </w:p>
    <w:p>
      <w:pPr/>
      <w:r>
        <w:rPr>
          <w:lang w:val="fr_FR" w:bidi="fr_FR"/>
        </w:rPr>
      </w:r>
      <w:r>
        <w:rPr>
          <w:lang w:val="fr_FR" w:bidi="fr_FR"/>
        </w:rPr>
        <w:t>Les dirigeants religieux critiquent les disciples de Jésus. Ils parlent aux disciples en leur disant que les disciples travaillent le jour du sabbat, ce qui est contraire à la loi de Dieu.</w:t>
      </w:r>
    </w:p>
    <w:p>
      <w:pPr/>
      <w:r>
        <w:rPr>
          <w:lang w:val="fr_FR" w:bidi="fr_FR"/>
        </w:rPr>
      </w:r>
      <w:r>
        <w:rPr>
          <w:lang w:val="fr_FR" w:bidi="fr_FR"/>
        </w:rPr>
        <w:t>Il est important de se rappeler que les enseignants étaient responsables des actions de leurs disciples ou suiveurs. Les dirigeants religieux sont donc en réalité en train de critiquer Jésus.</w:t>
      </w:r>
    </w:p>
    <w:p>
      <w:pPr/>
      <w:r>
        <w:rPr>
          <w:lang w:val="fr_FR" w:bidi="fr_FR"/>
        </w:rPr>
      </w:r>
      <w:r>
        <w:rPr>
          <w:lang w:val="fr_FR" w:bidi="fr_FR"/>
        </w:rPr>
        <w:t>Après que les dirigeants religieux aient parlé aux disciples, Jésus leur répond en leur racontant l'histoire de David qui mangeait le pain qui n'était que pour les dirigeants religieux. Jésus dit qu'il a encore plus d'autorité que David.</w:t>
      </w:r>
    </w:p>
    <w:p>
      <w:pPr/>
      <w:r>
        <w:rPr>
          <w:lang w:val="fr_FR" w:bidi="fr_FR"/>
        </w:rPr>
      </w:r>
      <w:r>
        <w:rPr>
          <w:lang w:val="fr_FR" w:bidi="fr_FR"/>
        </w:rPr>
        <w:t>Un autre jour, Jésus enseigne dans une synagogue le jour du sabbat. Les dirigeants religieux sont présents.</w:t>
      </w:r>
    </w:p>
    <w:p>
      <w:pPr/>
      <w:r>
        <w:rPr>
          <w:lang w:val="fr_FR" w:bidi="fr_FR"/>
        </w:rPr>
      </w:r>
      <w:r>
        <w:rPr>
          <w:lang w:val="fr_FR" w:bidi="fr_FR"/>
        </w:rPr>
        <w:t>Il est important de se rappeler que les dirigeants religieux commencent à suivre et à écouter Jésus non pas parce qu'ils veulent entendre son enseignement, mais parce qu'ils recherchent un moyen d'accuser Jésus devant le tribunal. Ils veulent que Jésus échoue et soit arrêté.</w:t>
      </w:r>
    </w:p>
    <w:p>
      <w:pPr/>
      <w:r>
        <w:rPr>
          <w:lang w:val="fr_FR" w:bidi="fr_FR"/>
        </w:rPr>
      </w:r>
      <w:r>
        <w:rPr>
          <w:lang w:val="fr_FR" w:bidi="fr_FR"/>
        </w:rPr>
        <w:t>Jésus connaît les pensées des dirigeants religieux. Jésus pose une question aux dirigeants religieux en face des autres Juifs. Jésus demande si il est permis de faire le bien ou le mal le jour du repos. Jésus répond à sa propre question en guérissant un homme avec un bras paralysé. Les dirigeants religieux se mettent très en colère.</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Le roi David</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gens dans la synagogue</w:t>
      </w:r>
    </w:p>
    <w:p>
      <w:pPr>
        <w:pStyle w:val="ListBullet"/>
        <w:spacing w:line="240" w:lineRule="auto"/>
        <w:ind w:left="720"/>
      </w:pPr>
      <w:r>
        <w:rPr>
          <w:lang w:val="fr_FR" w:bidi="fr_FR"/>
        </w:rPr>
      </w:r>
      <w:r>
        <w:rPr>
          <w:lang w:val="fr_FR" w:bidi="fr_FR"/>
        </w:rPr>
        <w:t>L'homme avec un bras paralysé</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dirigeants religieux qui découvrent que les disciples prennent du grain.</w:t>
      </w:r>
    </w:p>
    <w:p>
      <w:pPr/>
      <w:r>
        <w:rPr>
          <w:lang w:val="fr_FR" w:bidi="fr_FR"/>
        </w:rPr>
      </w:r>
      <w:r>
        <w:rPr>
          <w:lang w:val="fr_FR" w:bidi="fr_FR"/>
        </w:rPr>
        <w:t>Assurez-vous que l'équipe joue le rôle de l'histoire de David alors que Jésus la raconte.</w:t>
      </w:r>
    </w:p>
    <w:p>
      <w:pPr/>
      <w:r>
        <w:rPr>
          <w:lang w:val="fr_FR" w:bidi="fr_FR"/>
        </w:rPr>
      </w:r>
      <w:r>
        <w:rPr>
          <w:lang w:val="fr_FR" w:bidi="fr_FR"/>
        </w:rPr>
        <w:t>Assurez-vous que le groupe joue le rôle des enseignants de la loi et des dirigeants religieux qui attendent que Jésus guérisse quelqu'un mais sans montrer leurs intentions.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marche dans un champ avec ses disciples. Les disciples ont très faim. Ils choisissent du grain pour manger.</w:t>
      </w:r>
    </w:p>
    <w:p>
      <w:pPr/>
      <w:r>
        <w:rPr>
          <w:lang w:val="fr_FR" w:bidi="fr_FR"/>
        </w:rPr>
      </w:r>
      <w:r>
        <w:rPr>
          <w:lang w:val="fr_FR" w:bidi="fr_FR"/>
        </w:rPr>
        <w:t>Arrêtez la représentation : Demandez aux acteurs qui jouent le rôle des disciples : « Que ressentez-vous ? » Vous allez peut-être entendre des choses comme : « Affamé. » « Fatigué. » « La vie en tant que disciple de Jésus peut être difficile. » Reprenez la représentation.</w:t>
      </w:r>
    </w:p>
    <w:p>
      <w:pPr/>
      <w:r>
        <w:rPr>
          <w:lang w:val="fr_FR" w:bidi="fr_FR"/>
        </w:rPr>
      </w:r>
      <w:r>
        <w:rPr>
          <w:lang w:val="fr_FR" w:bidi="fr_FR"/>
        </w:rPr>
        <w:t>Jouez le rôle des pharisiens qui voient les disciples qui prennent le grain pour en manger. Les pharisiens confrontent les disciples et leur disent qu'il est mal de travailler le jour du sabbat.</w:t>
      </w:r>
    </w:p>
    <w:p>
      <w:pPr/>
      <w:r>
        <w:rPr>
          <w:lang w:val="fr_FR" w:bidi="fr_FR"/>
        </w:rPr>
      </w:r>
      <w:r>
        <w:rPr>
          <w:lang w:val="fr_FR" w:bidi="fr_FR"/>
        </w:rPr>
        <w:t>Arrêtez la représentation : Demandez aux acteurs qui jouent les disciples : « Que ressentez-vous ? » Vous allez peut-être entendre des choses comme « Surpris. » « Pourquoi continuent-ils de nous juger ? » « Si c'était mauvais, Jésus nous l'aurait dit. » Reprenez la représentation.</w:t>
      </w:r>
    </w:p>
    <w:p>
      <w:pPr/>
      <w:r>
        <w:rPr>
          <w:lang w:val="fr_FR" w:bidi="fr_FR"/>
        </w:rPr>
      </w:r>
      <w:r>
        <w:rPr>
          <w:lang w:val="fr_FR" w:bidi="fr_FR"/>
        </w:rPr>
        <w:t>Jésus répond aux pharisiens. Il leur raconte l'histoire de David. Il leur dit qu'il a plus d'autorité que David.</w:t>
      </w:r>
    </w:p>
    <w:p>
      <w:pPr/>
      <w:r>
        <w:rPr>
          <w:lang w:val="fr_FR" w:bidi="fr_FR"/>
        </w:rPr>
      </w:r>
      <w:r>
        <w:rPr>
          <w:lang w:val="fr_FR" w:bidi="fr_FR"/>
        </w:rPr>
        <w:t>Arrêtez la représentation : Demandez à l'acteur qui joue le rôle de Jésus : « Que ressentez-vous ? » Vous entendrez peut-être des choses comme : « Les réponses à vos questions sont dans les Écritures. » « Si seulement vous pouviez comprendre ». « Cela fait partie du plan de Dieu. » Reprenez la représentation.</w:t>
      </w:r>
    </w:p>
    <w:p>
      <w:pPr/>
      <w:r>
        <w:rPr>
          <w:lang w:val="fr_FR" w:bidi="fr_FR"/>
        </w:rPr>
      </w:r>
      <w:r>
        <w:rPr>
          <w:lang w:val="fr_FR" w:bidi="fr_FR"/>
        </w:rPr>
        <w:t>Jésus enseigne dans une synagogue. Les pharisiens attendent que Jésus brise la loi de Dieu. Jésus connaît leurs pensées et pose une question. Il guérit un homme avec un bras paralysé pour montrer qu'il a autorité sur le sabbat. Les pharisiens sont en colère et veulent arrêter Jésus.</w:t>
      </w:r>
    </w:p>
    <w:p>
      <w:pPr/>
      <w:r>
        <w:rPr>
          <w:lang w:val="fr_FR" w:bidi="fr_FR"/>
        </w:rPr>
      </w:r>
      <w:r>
        <w:rPr>
          <w:lang w:val="fr_FR" w:bidi="fr_FR"/>
        </w:rPr>
        <w:t>Arrêtez la représentation : Demandez à l'acteur qui joue le rôle de Jésus : « Que ressentez-vous ? » Vous entendrez peut-être des choses comme : « Dieu me donne toute autorité. » « Je dois leur montrer pour qu'ils comprennent ». « Je suis reconnaissant pour la puissance de Dieu en moi. » Demandez à l'acteur qui joue le rôle de l'homme qui est guéri : « Que ressentez-vous ? » Vous entendrez peut-être des choses comme : « Jésus est puissant. » « Reconnaissant. » « Je suis surpris. » « Émerveillé. » Demandez aux acteurs qui jouent le rôle des disciples : « Que ressentez-vous ? » Vous allez peut-être entendre des choses comme « Surpris. » « Jésus n'a pas peur de corriger les pharisiens. » « Je suis rempli d'un sentiment d'humilité du fait que je suis son disciple.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marche dans les champs de grain le jour du sabbat, c'est-à-dire le jour de repos juif. </w:t>
      </w:r>
      <w:r>
        <w:rPr>
          <w:b/>
          <w:lang w:val="fr_FR" w:bidi="fr_FR"/>
        </w:rPr>
        <w:t>Les champs de grain</w:t>
      </w:r>
      <w:r>
        <w:rPr>
          <w:lang w:val="fr_FR" w:bidi="fr_FR"/>
        </w:rPr>
        <w:t xml:space="preserve"> sont des champs qui sont utilisés pour faire pousser différents types de cultures qui produisent du grain. Il aurait pu s'agir de blé ou d'orge. Jésus marche avec ses </w:t>
      </w:r>
      <w:r>
        <w:rPr>
          <w:b/>
          <w:lang w:val="fr_FR" w:bidi="fr_FR"/>
        </w:rPr>
        <w:t>disciples</w:t>
      </w:r>
      <w:r>
        <w:rPr>
          <w:lang w:val="fr_FR" w:bidi="fr_FR"/>
        </w:rPr>
        <w:t xml:space="preserve">. Référez vous au glossaire principal pour la définition de </w:t>
      </w:r>
      <w:r>
        <w:rPr>
          <w:b/>
          <w:lang w:val="fr_FR" w:bidi="fr_FR"/>
        </w:rPr>
        <w:t>disciples</w:t>
      </w:r>
      <w:r>
        <w:rPr>
          <w:lang w:val="fr_FR" w:bidi="fr_FR"/>
        </w:rPr>
        <w:t xml:space="preserve">. Assurez-vous de traduire cela de la même façon que dans les passages précédents. </w:t>
      </w:r>
    </w:p>
    <w:p>
      <w:pPr/>
      <w:r>
        <w:rPr>
          <w:lang w:val="fr_FR" w:bidi="fr_FR"/>
        </w:rPr>
      </w:r>
      <w:r>
        <w:rPr>
          <w:lang w:val="fr_FR" w:bidi="fr_FR"/>
        </w:rPr>
        <w:t xml:space="preserve">Bien que nous ne sachions pas où Jésus se trouve, Luc nous dit que le récit se déroule le jour du </w:t>
      </w:r>
      <w:r>
        <w:rPr>
          <w:b/>
          <w:lang w:val="fr_FR" w:bidi="fr_FR"/>
        </w:rPr>
        <w:t>sabbat</w:t>
      </w:r>
      <w:r>
        <w:rPr>
          <w:lang w:val="fr_FR" w:bidi="fr_FR"/>
        </w:rPr>
        <w:t xml:space="preserve">, c'est-à-dire le jour de repos pour les Juifs. Référez vous au glossaire principal pour la définition complète du </w:t>
      </w:r>
      <w:r>
        <w:rPr>
          <w:b/>
          <w:lang w:val="fr_FR" w:bidi="fr_FR"/>
        </w:rPr>
        <w:t>sabbat</w:t>
      </w:r>
      <w:r>
        <w:rPr>
          <w:lang w:val="fr_FR" w:bidi="fr_FR"/>
        </w:rPr>
        <w:t>. Traduisez sabbat de la même façon que dans les passages précédents.</w:t>
      </w:r>
    </w:p>
    <w:p>
      <w:pPr/>
      <w:r>
        <w:rPr>
          <w:lang w:val="fr_FR" w:bidi="fr_FR"/>
        </w:rPr>
      </w:r>
      <w:r>
        <w:rPr>
          <w:lang w:val="fr_FR" w:bidi="fr_FR"/>
        </w:rPr>
        <w:t xml:space="preserve">Les disciples prennent des têtes de grain du champ. La </w:t>
      </w:r>
      <w:r>
        <w:rPr>
          <w:b/>
          <w:lang w:val="fr_FR" w:bidi="fr_FR"/>
        </w:rPr>
        <w:t>tête du grain</w:t>
      </w:r>
      <w:r>
        <w:rPr>
          <w:lang w:val="fr_FR" w:bidi="fr_FR"/>
        </w:rPr>
        <w:t xml:space="preserve"> est la partie supérieure des plantes de grain où poussent les grappes de graines. Les graines ou les </w:t>
      </w:r>
      <w:r>
        <w:rPr>
          <w:b/>
          <w:lang w:val="fr_FR" w:bidi="fr_FR"/>
        </w:rPr>
        <w:t>noyaux</w:t>
      </w:r>
      <w:r>
        <w:rPr>
          <w:lang w:val="fr_FR" w:bidi="fr_FR"/>
        </w:rPr>
        <w:t xml:space="preserve"> peuvent être consommés crus.</w:t>
      </w:r>
    </w:p>
    <w:p>
      <w:pPr/>
      <w:r>
        <w:rPr>
          <w:lang w:val="fr_FR" w:bidi="fr_FR"/>
        </w:rPr>
      </w:r>
      <w:r>
        <w:rPr>
          <w:lang w:val="fr_FR" w:bidi="fr_FR"/>
        </w:rPr>
        <w:t>Arrêtez et montrez une image de blé si vous ne l'avez pas déjà fait.</w:t>
      </w:r>
    </w:p>
    <w:p>
      <w:pPr/>
      <w:r>
        <w:rPr>
          <w:lang w:val="fr_FR" w:bidi="fr_FR"/>
        </w:rPr>
      </w:r>
      <w:r>
        <w:rPr>
          <w:lang w:val="fr_FR" w:bidi="fr_FR"/>
        </w:rPr>
        <w:t xml:space="preserve">Certains des pharisiens qui sont proches voient cela se produire. Assurez-vous de traduire le mot pharisien de la même façon que dans les passages précédents. Le mot </w:t>
      </w:r>
      <w:r>
        <w:rPr>
          <w:b/>
          <w:lang w:val="fr_FR" w:bidi="fr_FR"/>
        </w:rPr>
        <w:t>pharisien</w:t>
      </w:r>
      <w:r>
        <w:rPr>
          <w:lang w:val="fr_FR" w:bidi="fr_FR"/>
        </w:rPr>
        <w:t xml:space="preserve"> peut être trouvé dans le glossaire principal. Luc dit « </w:t>
      </w:r>
      <w:r>
        <w:rPr>
          <w:b/>
          <w:lang w:val="fr_FR" w:bidi="fr_FR"/>
        </w:rPr>
        <w:t>certains</w:t>
      </w:r>
      <w:r>
        <w:rPr>
          <w:lang w:val="fr_FR" w:bidi="fr_FR"/>
        </w:rPr>
        <w:t xml:space="preserve"> des pharisiens » parce que il ne veut pas laisser entendre que tous les pharisiens critiquent Jésus et ses disciples. Les pharisiens sont contrariés parce qu'ils pensent que Jésus et ses disciples font quelque chose </w:t>
      </w:r>
      <w:r>
        <w:rPr>
          <w:b/>
          <w:lang w:val="fr_FR" w:bidi="fr_FR"/>
        </w:rPr>
        <w:t>d'illicite</w:t>
      </w:r>
      <w:r>
        <w:rPr>
          <w:lang w:val="fr_FR" w:bidi="fr_FR"/>
        </w:rPr>
        <w:t xml:space="preserve"> le jour du sabbat. Le fait de demander si quelque chose est légal ou illicite, c'est demander si c'est permis par la loi de Dieu. Dieu donnait sa loi aux Juifs pour vivre selon elle. Bien souvent, les dirigeants religieux interprètaient ces lois et traitaient leurs interprétations comme étant aussi la loi de Dieu. La loi de Dieu dit que les Juifs ne peuvent pas travailler le jour du sabbat. Les pharisiens interprètaient la loi de Dieu concernant le sabbat en disant que cela signifiait que les gens ne pouvaient pas choisir le grain.</w:t>
      </w:r>
    </w:p>
    <w:p>
      <w:pPr/>
      <w:r>
        <w:rPr>
          <w:lang w:val="fr_FR" w:bidi="fr_FR"/>
        </w:rPr>
      </w:r>
      <w:r>
        <w:rPr>
          <w:lang w:val="fr_FR" w:bidi="fr_FR"/>
        </w:rPr>
        <w:t xml:space="preserve">Quand Jésus demande aux pharisiens : « </w:t>
      </w:r>
      <w:r>
        <w:rPr>
          <w:b/>
          <w:lang w:val="fr_FR" w:bidi="fr_FR"/>
        </w:rPr>
        <w:t>Avez-vous lu, ... ?</w:t>
      </w:r>
      <w:r>
        <w:rPr>
          <w:lang w:val="fr_FR" w:bidi="fr_FR"/>
        </w:rPr>
        <w:t xml:space="preserve"> » il leur demande s'ils ont lu les Écritures. Les </w:t>
      </w:r>
      <w:r>
        <w:rPr>
          <w:b/>
          <w:lang w:val="fr_FR" w:bidi="fr_FR"/>
        </w:rPr>
        <w:t>Écritures</w:t>
      </w:r>
      <w:r>
        <w:rPr>
          <w:lang w:val="fr_FR" w:bidi="fr_FR"/>
        </w:rPr>
        <w:t xml:space="preserve"> étaient les écrits saints des Juifs et incluaient l'histoire de leur ancêtre David. Assurez-vous de traduire Écritures de la même façon que dans les passages précédents. L'expression </w:t>
      </w:r>
      <w:r>
        <w:rPr>
          <w:b/>
          <w:lang w:val="fr_FR" w:bidi="fr_FR"/>
        </w:rPr>
        <w:t>Les Écritures</w:t>
      </w:r>
      <w:r>
        <w:rPr>
          <w:lang w:val="fr_FR" w:bidi="fr_FR"/>
        </w:rPr>
        <w:t xml:space="preserve"> peut être trouvé dans le glossaire principal. </w:t>
      </w:r>
    </w:p>
    <w:p>
      <w:pPr/>
      <w:r>
        <w:rPr>
          <w:lang w:val="fr_FR" w:bidi="fr_FR"/>
        </w:rPr>
      </w:r>
      <w:r>
        <w:rPr>
          <w:lang w:val="fr_FR" w:bidi="fr_FR"/>
        </w:rPr>
        <w:t xml:space="preserve">Jésus répond avec une histoire de leur ancêtre David. Dans l'histoire, David entre dans la maison de Dieu. La </w:t>
      </w:r>
      <w:r>
        <w:rPr>
          <w:b/>
          <w:lang w:val="fr_FR" w:bidi="fr_FR"/>
        </w:rPr>
        <w:t>Maison de Dieu</w:t>
      </w:r>
      <w:r>
        <w:rPr>
          <w:lang w:val="fr_FR" w:bidi="fr_FR"/>
        </w:rPr>
        <w:t xml:space="preserve"> fait référence à une grande tente qui était déplacée d'un endroit à un autre, dans laquelle les ancêtres juifs adoraient Dieu. La maison de Dieu était également appelée le tabernacle. Il s'agissait d'un endroit où les prêtres faisaient des sacrifices au nom du peuple avant que le fils de David ne construise le temple. La </w:t>
      </w:r>
      <w:r>
        <w:rPr>
          <w:b/>
          <w:lang w:val="fr_FR" w:bidi="fr_FR"/>
        </w:rPr>
        <w:t>maison de Dieu</w:t>
      </w:r>
      <w:r>
        <w:rPr>
          <w:lang w:val="fr_FR" w:bidi="fr_FR"/>
        </w:rPr>
        <w:t xml:space="preserve"> se trouve dans le glossaire principal.</w:t>
      </w:r>
    </w:p>
    <w:p>
      <w:pPr/>
      <w:r>
        <w:rPr>
          <w:lang w:val="fr_FR" w:bidi="fr_FR"/>
        </w:rPr>
      </w:r>
      <w:r>
        <w:rPr>
          <w:lang w:val="fr_FR" w:bidi="fr_FR"/>
        </w:rPr>
        <w:t>Arrêtez et montrez une image de la maison de Dieu ou du tabernacle si vous ne l'avez pas déjà fait.</w:t>
      </w:r>
    </w:p>
    <w:p>
      <w:pPr/>
      <w:r>
        <w:rPr>
          <w:lang w:val="fr_FR" w:bidi="fr_FR"/>
        </w:rPr>
      </w:r>
      <w:r>
        <w:rPr>
          <w:lang w:val="fr_FR" w:bidi="fr_FR"/>
        </w:rPr>
        <w:t xml:space="preserve">La loi de Dieu exigeait que les prêtres lui apportent des offrandes. Le </w:t>
      </w:r>
      <w:r>
        <w:rPr>
          <w:b/>
          <w:lang w:val="fr_FR" w:bidi="fr_FR"/>
        </w:rPr>
        <w:t>pain consacré</w:t>
      </w:r>
      <w:r>
        <w:rPr>
          <w:lang w:val="fr_FR" w:bidi="fr_FR"/>
        </w:rPr>
        <w:t xml:space="preserve">, ou le </w:t>
      </w:r>
      <w:r>
        <w:rPr>
          <w:b/>
          <w:lang w:val="fr_FR" w:bidi="fr_FR"/>
        </w:rPr>
        <w:t>pain de la présence</w:t>
      </w:r>
      <w:r>
        <w:rPr>
          <w:lang w:val="fr_FR" w:bidi="fr_FR"/>
        </w:rPr>
        <w:t xml:space="preserve"> fait référence au pain que les prêtres offraient à Dieu dans le lieu saint du tabernacle. Chaque sabbat, le pain était remplacé et les </w:t>
      </w:r>
      <w:r>
        <w:rPr>
          <w:b/>
          <w:lang w:val="fr_FR" w:bidi="fr_FR"/>
        </w:rPr>
        <w:t>prêtres</w:t>
      </w:r>
      <w:r>
        <w:rPr>
          <w:lang w:val="fr_FR" w:bidi="fr_FR"/>
        </w:rPr>
        <w:t xml:space="preserve"> étaient autorisés à manger le vieux pain. Dieu ne permettait qu'aux prêtres de manger ce pain. Assurez-vous de traduire prêtres de la même façon que dans les passages précédents. Le mot </w:t>
      </w:r>
      <w:r>
        <w:rPr>
          <w:b/>
          <w:lang w:val="fr_FR" w:bidi="fr_FR"/>
        </w:rPr>
        <w:t>prêtres</w:t>
      </w:r>
      <w:r>
        <w:rPr>
          <w:lang w:val="fr_FR" w:bidi="fr_FR"/>
        </w:rPr>
        <w:t xml:space="preserve"> peut être trouvé dans le glossaire principal. </w:t>
      </w:r>
    </w:p>
    <w:p>
      <w:pPr/>
      <w:r>
        <w:rPr>
          <w:lang w:val="fr_FR" w:bidi="fr_FR"/>
        </w:rPr>
      </w:r>
      <w:r>
        <w:rPr>
          <w:lang w:val="fr_FR" w:bidi="fr_FR"/>
        </w:rPr>
        <w:t xml:space="preserve">Jésus répond à la question des pharisiens concernant ce qui est licite ou illicite le jour du sabbat. Jésus dit qu'il est </w:t>
      </w:r>
      <w:r>
        <w:rPr>
          <w:b/>
          <w:lang w:val="fr_FR" w:bidi="fr_FR"/>
        </w:rPr>
        <w:t>Seigneur</w:t>
      </w:r>
      <w:r>
        <w:rPr>
          <w:lang w:val="fr_FR" w:bidi="fr_FR"/>
        </w:rPr>
        <w:t xml:space="preserve"> du sabbat. Ici, </w:t>
      </w:r>
      <w:r>
        <w:rPr>
          <w:b/>
          <w:lang w:val="fr_FR" w:bidi="fr_FR"/>
        </w:rPr>
        <w:t>Seigneur</w:t>
      </w:r>
      <w:r>
        <w:rPr>
          <w:lang w:val="fr_FR" w:bidi="fr_FR"/>
        </w:rPr>
        <w:t xml:space="preserve"> fait référence à quelqu'un qui a une autorité sur quelque chose. Jésus se nomme lui-même le </w:t>
      </w:r>
      <w:r>
        <w:rPr>
          <w:b/>
          <w:lang w:val="fr_FR" w:bidi="fr_FR"/>
        </w:rPr>
        <w:t>Fils de l'homme</w:t>
      </w:r>
      <w:r>
        <w:rPr>
          <w:lang w:val="fr_FR" w:bidi="fr_FR"/>
        </w:rPr>
        <w:t xml:space="preserve">. </w:t>
      </w:r>
    </w:p>
    <w:p>
      <w:pPr/>
      <w:r>
        <w:rPr>
          <w:lang w:val="fr_FR" w:bidi="fr_FR"/>
        </w:rPr>
      </w:r>
      <w:r>
        <w:rPr>
          <w:lang w:val="fr_FR" w:bidi="fr_FR"/>
        </w:rPr>
        <w:t>Assurez-vous qu'il est clair, dans la façon dont vous le traduisez, que Jésus parle de lui-même. Traduisez Seigneur et le Fils de l'homme de la même façon que dans les passages précédents. Les deux termes peuvent être trouvés dans le glossaire principal.</w:t>
      </w:r>
    </w:p>
    <w:p>
      <w:pPr/>
      <w:r>
        <w:rPr>
          <w:lang w:val="fr_FR" w:bidi="fr_FR"/>
        </w:rPr>
      </w:r>
      <w:r>
        <w:rPr>
          <w:lang w:val="fr_FR" w:bidi="fr_FR"/>
        </w:rPr>
        <w:t xml:space="preserve">Dans Daniel le </w:t>
      </w:r>
      <w:r>
        <w:rPr>
          <w:b/>
          <w:lang w:val="fr_FR" w:bidi="fr_FR"/>
        </w:rPr>
        <w:t>Fils de l'Homme</w:t>
      </w:r>
      <w:r>
        <w:rPr>
          <w:lang w:val="fr_FR" w:bidi="fr_FR"/>
        </w:rPr>
        <w:t xml:space="preserve"> est la personne à laquelle Dieu donne toute autorité et tout pouvoir. Jésus aimait sans doute ce terme parce que le titre peut faire référence à un être humain ordinaire ou à un être surnaturel comme dans la vision du prophète Daniel. Jésus aimait utiliser ce titre parce que cela forçait les gens à décider si Jésus est un homme ou Dieu. Jésus dit qu'il a le droit de décider de ce que les gens pouvaient et ne pouvaient pas faire le jour du sabbat. Jésus détient cette autorité parce que Dieu l'a envoyé.</w:t>
      </w:r>
    </w:p>
    <w:p>
      <w:pPr/>
      <w:r>
        <w:rPr>
          <w:lang w:val="fr_FR" w:bidi="fr_FR"/>
        </w:rPr>
      </w:r>
      <w:r>
        <w:rPr>
          <w:lang w:val="fr_FR" w:bidi="fr_FR"/>
        </w:rPr>
        <w:t xml:space="preserve">Luc raconte une deuxième histoire qui se produit également le jour du sabbat. Jésus enseigne dans une synagogue, c'est-à-dire un lieu de culte juif. Assurez-vous de traduire </w:t>
      </w:r>
      <w:r>
        <w:rPr>
          <w:b/>
          <w:lang w:val="fr_FR" w:bidi="fr_FR"/>
        </w:rPr>
        <w:t>synagogue</w:t>
      </w:r>
      <w:r>
        <w:rPr>
          <w:lang w:val="fr_FR" w:bidi="fr_FR"/>
        </w:rPr>
        <w:t xml:space="preserve"> de la même façon que dans les passages précédents. Le mot </w:t>
      </w:r>
      <w:r>
        <w:rPr>
          <w:b/>
          <w:lang w:val="fr_FR" w:bidi="fr_FR"/>
        </w:rPr>
        <w:t>synagogue</w:t>
      </w:r>
      <w:r>
        <w:rPr>
          <w:lang w:val="fr_FR" w:bidi="fr_FR"/>
        </w:rPr>
        <w:t xml:space="preserve"> peut être trouvé dans le glossaire principal.</w:t>
      </w:r>
    </w:p>
    <w:p>
      <w:pPr/>
      <w:r>
        <w:rPr>
          <w:lang w:val="fr_FR" w:bidi="fr_FR"/>
        </w:rPr>
      </w:r>
      <w:r>
        <w:rPr>
          <w:lang w:val="fr_FR" w:bidi="fr_FR"/>
        </w:rPr>
        <w:t>Arrêtez et montrez l'intérieur d'une synagogue si vous ne l'avez pas déjà fait.</w:t>
      </w:r>
    </w:p>
    <w:p>
      <w:pPr/>
      <w:r>
        <w:rPr>
          <w:lang w:val="fr_FR" w:bidi="fr_FR"/>
        </w:rPr>
      </w:r>
      <w:r>
        <w:rPr>
          <w:lang w:val="fr_FR" w:bidi="fr_FR"/>
        </w:rPr>
        <w:t>Il y a un homme avec une main recroquevillée. Ici le mot grec pour main inclut les doigts, la paume, le poignet et l'avant-bras.</w:t>
      </w:r>
    </w:p>
    <w:p>
      <w:pPr/>
      <w:r>
        <w:rPr>
          <w:lang w:val="fr_FR" w:bidi="fr_FR"/>
        </w:rPr>
      </w:r>
      <w:r>
        <w:rPr>
          <w:lang w:val="fr_FR" w:bidi="fr_FR"/>
        </w:rPr>
        <w:t>Chaque langue définit les parties du corps différemment. Si vous avez un terme qui inclut la zone qui va du coude jusqu'aux doigts, vous pouvez utiliser ce terme ici. Sinon, vous pouvez utiliser un terme général pour la main et le bras.</w:t>
      </w:r>
    </w:p>
    <w:p>
      <w:pPr/>
      <w:r>
        <w:rPr>
          <w:lang w:val="fr_FR" w:bidi="fr_FR"/>
        </w:rPr>
      </w:r>
      <w:r>
        <w:rPr>
          <w:lang w:val="fr_FR" w:bidi="fr_FR"/>
        </w:rPr>
        <w:t xml:space="preserve">La main de l'homme est </w:t>
      </w:r>
      <w:r>
        <w:rPr>
          <w:b/>
          <w:lang w:val="fr_FR" w:bidi="fr_FR"/>
        </w:rPr>
        <w:t>recroquevillée</w:t>
      </w:r>
      <w:r>
        <w:rPr>
          <w:lang w:val="fr_FR" w:bidi="fr_FR"/>
        </w:rPr>
        <w:t>. Quand le mot recroquevillé décrit les parties du corps, il signifie sans vie ou paralysé. Cet homme ne pouvait pas déplacer sa main ou son bras droit.</w:t>
      </w:r>
    </w:p>
    <w:p>
      <w:pPr/>
      <w:r>
        <w:rPr>
          <w:lang w:val="fr_FR" w:bidi="fr_FR"/>
        </w:rPr>
      </w:r>
      <w:r>
        <w:rPr>
          <w:lang w:val="fr_FR" w:bidi="fr_FR"/>
        </w:rPr>
        <w:t xml:space="preserve">Les pharisiens veulent </w:t>
      </w:r>
      <w:r>
        <w:rPr>
          <w:b/>
          <w:lang w:val="fr_FR" w:bidi="fr_FR"/>
        </w:rPr>
        <w:t>accuser</w:t>
      </w:r>
      <w:r>
        <w:rPr>
          <w:lang w:val="fr_FR" w:bidi="fr_FR"/>
        </w:rPr>
        <w:t xml:space="preserve"> Jésus. Accuser est un terme légal. Cela signifie qu'ils veulent voir Jésus briser la loi de Dieu pour qu'ils puissent apporter une accusation légale contre lui au tribunal.</w:t>
      </w:r>
    </w:p>
    <w:p>
      <w:pPr/>
      <w:r>
        <w:rPr>
          <w:lang w:val="fr_FR" w:bidi="fr_FR"/>
        </w:rPr>
      </w:r>
      <w:r>
        <w:rPr>
          <w:lang w:val="fr_FR" w:bidi="fr_FR"/>
        </w:rPr>
        <w:t xml:space="preserve">Jésus sait ce que ils pensent. Il pose une question à laquelle tout le monde connaît la réponse. « Le sabbat est-il un jour </w:t>
      </w:r>
      <w:r>
        <w:rPr>
          <w:b/>
          <w:lang w:val="fr_FR" w:bidi="fr_FR"/>
        </w:rPr>
        <w:t>pour faire le bien ou pour faire le mal</w:t>
      </w:r>
      <w:r>
        <w:rPr>
          <w:lang w:val="fr_FR" w:bidi="fr_FR"/>
        </w:rPr>
        <w:t xml:space="preserve"> ? » Ces termes décrivent ce qu'il est juste ou bien, et ce que est mauvais ou mal. Vous pouvez utiliser également les termes qui signifient aider ou nuire aux gens. Il est clair que Dieu a créé le sabbat pour le bien. Jésus considère que la guérison de la main de l'homme est une bonne chose. Jésus montre qu'il est Seigneur du sabbat en guérissant la main de l'homme.</w:t>
      </w:r>
    </w:p>
    <w:p>
      <w:pPr/>
      <w:r>
        <w:rPr>
          <w:lang w:val="fr_FR" w:bidi="fr_FR"/>
        </w:rPr>
      </w:r>
      <w:r>
        <w:rPr>
          <w:lang w:val="fr_FR" w:bidi="fr_FR"/>
        </w:rPr>
        <w:t xml:space="preserve">Luc dit que les pharisiens étaient </w:t>
      </w:r>
      <w:r>
        <w:rPr>
          <w:b/>
          <w:lang w:val="fr_FR" w:bidi="fr_FR"/>
        </w:rPr>
        <w:t>remplis de colère</w:t>
      </w:r>
      <w:r>
        <w:rPr>
          <w:lang w:val="fr_FR" w:bidi="fr_FR"/>
        </w:rPr>
        <w:t>. Cela signifie qu'ils étaient si en colère qu'ils ne pouvaient pas penser clair.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6:1–11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24">
        <w:r>
          <w:rPr>
            <w:lang w:val="fr_FR" w:bidi="fr_FR"/>
          </w:rPr>
          <w:rPr>
            <w:color w:val="0000EE"/>
            <w:u w:val="single"/>
          </w:rPr>
          <w:t>Écouter et Cœur</w:t>
        </w:r>
      </w:hyperlink>
      <w:r>
        <w:rPr>
          <w:lang w:val="fr_FR" w:bidi="fr_FR"/>
        </w:rPr>
        <w:t xml:space="preserve"> (428 KB)</w:t>
      </w:r>
      <w:r>
        <w:rPr>
          <w:lang w:val="fr_FR" w:bidi="fr_FR"/>
        </w:rPr>
      </w:r>
    </w:p>
    <w:p>
      <w:pPr>
        <w:pStyle w:val="ListBullet"/>
        <w:spacing w:line="240" w:lineRule="auto"/>
        <w:ind w:left="720"/>
      </w:pPr>
      <w:r>
        <w:rPr>
          <w:lang w:val="fr_FR" w:bidi="fr_FR"/>
        </w:rPr>
      </w:r>
      <w:hyperlink r:id="rId125">
        <w:r>
          <w:rPr>
            <w:lang w:val="fr_FR" w:bidi="fr_FR"/>
          </w:rPr>
          <w:rPr>
            <w:color w:val="0000EE"/>
            <w:u w:val="single"/>
          </w:rPr>
          <w:t>Planter le Décor</w:t>
        </w:r>
      </w:hyperlink>
      <w:r>
        <w:rPr>
          <w:lang w:val="fr_FR" w:bidi="fr_FR"/>
        </w:rPr>
        <w:t xml:space="preserve"> (4.6 MB)</w:t>
      </w:r>
      <w:r>
        <w:rPr>
          <w:lang w:val="fr_FR" w:bidi="fr_FR"/>
        </w:rPr>
      </w:r>
    </w:p>
    <w:p>
      <w:pPr>
        <w:pStyle w:val="ListBullet"/>
        <w:spacing w:line="240" w:lineRule="auto"/>
        <w:ind w:left="720"/>
      </w:pPr>
      <w:r>
        <w:rPr>
          <w:lang w:val="fr_FR" w:bidi="fr_FR"/>
        </w:rPr>
      </w:r>
      <w:hyperlink r:id="rId126">
        <w:r>
          <w:rPr>
            <w:lang w:val="fr_FR" w:bidi="fr_FR"/>
          </w:rPr>
          <w:rPr>
            <w:color w:val="0000EE"/>
            <w:u w:val="single"/>
          </w:rPr>
          <w:t>Définir les Scènes</w:t>
        </w:r>
      </w:hyperlink>
      <w:r>
        <w:rPr>
          <w:lang w:val="fr_FR" w:bidi="fr_FR"/>
        </w:rPr>
        <w:t xml:space="preserve"> (2.4 MB)</w:t>
      </w:r>
      <w:r>
        <w:rPr>
          <w:lang w:val="fr_FR" w:bidi="fr_FR"/>
        </w:rPr>
      </w:r>
    </w:p>
    <w:p>
      <w:pPr>
        <w:pStyle w:val="ListBullet"/>
        <w:spacing w:line="240" w:lineRule="auto"/>
        <w:ind w:left="720"/>
      </w:pPr>
      <w:r>
        <w:rPr>
          <w:lang w:val="fr_FR" w:bidi="fr_FR"/>
        </w:rPr>
      </w:r>
      <w:hyperlink r:id="rId127">
        <w:r>
          <w:rPr>
            <w:lang w:val="fr_FR" w:bidi="fr_FR"/>
          </w:rPr>
          <w:rPr>
            <w:color w:val="0000EE"/>
            <w:u w:val="single"/>
          </w:rPr>
          <w:t>Intégration du Texte</w:t>
        </w:r>
      </w:hyperlink>
      <w:r>
        <w:rPr>
          <w:lang w:val="fr_FR" w:bidi="fr_FR"/>
        </w:rPr>
        <w:t xml:space="preserve"> (2.6 MB)</w:t>
      </w:r>
      <w:r>
        <w:rPr>
          <w:lang w:val="fr_FR" w:bidi="fr_FR"/>
        </w:rPr>
      </w:r>
    </w:p>
    <w:p>
      <w:pPr>
        <w:pStyle w:val="ListBullet"/>
        <w:spacing w:line="240" w:lineRule="auto"/>
        <w:ind w:left="720"/>
      </w:pPr>
      <w:r>
        <w:rPr>
          <w:lang w:val="fr_FR" w:bidi="fr_FR"/>
        </w:rPr>
      </w:r>
      <w:hyperlink r:id="rId128">
        <w:r>
          <w:rPr>
            <w:lang w:val="fr_FR" w:bidi="fr_FR"/>
          </w:rPr>
          <w:rPr>
            <w:color w:val="0000EE"/>
            <w:u w:val="single"/>
          </w:rPr>
          <w:t>Combler les Lacunes</w:t>
        </w:r>
      </w:hyperlink>
      <w:r>
        <w:rPr>
          <w:lang w:val="fr_FR" w:bidi="fr_FR"/>
        </w:rPr>
        <w:t xml:space="preserve"> (4.7 MB)</w:t>
      </w:r>
      <w:r>
        <w:rPr>
          <w:lang w:val="fr_FR" w:bidi="fr_FR"/>
        </w:rPr>
      </w:r>
    </w:p>
    <w:p>
      <w:pPr>
        <w:pStyle w:val="ListBullet"/>
        <w:spacing w:line="240" w:lineRule="auto"/>
        <w:ind w:left="720"/>
      </w:pPr>
      <w:r>
        <w:rPr>
          <w:lang w:val="fr_FR" w:bidi="fr_FR"/>
        </w:rPr>
      </w:r>
      <w:hyperlink r:id="rId129">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6:12–16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6.12–16.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enseigne et guérit dans les synagogues de Galilée. Un jour, Jésus se rend vers une montagne pour prier seul. Jésus prie toute la nuit. Dieu conduit Jésus pour choisir douze disciples pour les former en tant que responsables. Jésus choisit ces dirigeants avant de donner un long enseignement pour leur dire comment penser et agir.</w:t>
      </w:r>
    </w:p>
    <w:p>
      <w:pPr/>
      <w:r>
        <w:rPr>
          <w:lang w:val="fr_FR" w:bidi="fr_FR"/>
        </w:rPr>
      </w:r>
      <w:r>
        <w:rPr>
          <w:lang w:val="fr_FR" w:bidi="fr_FR"/>
        </w:rPr>
        <w:t>Jésus monte sur une montagne pour être seul et prier. Les montagnes étaient généralement le lieu où Dieu rencontrait son peuple, les Juifs. Cette montagne était l'une des collines autour du lac de Galilée.</w:t>
      </w:r>
    </w:p>
    <w:p>
      <w:pPr/>
      <w:r>
        <w:rPr>
          <w:lang w:val="fr_FR" w:bidi="fr_FR"/>
        </w:rPr>
      </w:r>
      <w:r>
        <w:rPr>
          <w:lang w:val="fr_FR" w:bidi="fr_FR"/>
        </w:rPr>
        <w:t>Arrêtez et montrez une photo des collines autour du lac de Galilée.</w:t>
      </w:r>
    </w:p>
    <w:p>
      <w:pPr/>
      <w:r>
        <w:rPr>
          <w:lang w:val="fr_FR" w:bidi="fr_FR"/>
        </w:rPr>
      </w:r>
      <w:r>
        <w:rPr>
          <w:lang w:val="fr_FR" w:bidi="fr_FR"/>
        </w:rPr>
        <w:t>Jésus prie toute la nuit. Il demande la direction de Dieu. Le lendemain, Jésus appellera tous ses disciples pour qu'ils se rassemblent autour de lui. Dieu guide Jésus pour choisir douze de ses disciples pour devenir apôtres. Un apôtre est quelqu'un qui est envoyé avec autorité pour accomplir une tâche spéciale. Jésus choisit ces douze hommes pour les former pour le leadership.</w:t>
      </w:r>
    </w:p>
    <w:p>
      <w:pPr/>
      <w:r>
        <w:rPr>
          <w:lang w:val="fr_FR" w:bidi="fr_FR"/>
        </w:rPr>
      </w:r>
      <w:r>
        <w:rPr>
          <w:lang w:val="fr_FR" w:bidi="fr_FR"/>
        </w:rPr>
        <w:t>Arrêtez et discutez avec votre équipe : Que fait quelqu'un dans votre culture pour se préparer à prendre une grande décision ?</w:t>
      </w:r>
    </w:p>
    <w:p>
      <w:pPr/>
      <w:r>
        <w:rPr>
          <w:lang w:val="fr_FR" w:bidi="fr_FR"/>
        </w:rPr>
      </w:r>
      <w:r>
        <w:rPr>
          <w:lang w:val="fr_FR" w:bidi="fr_FR"/>
        </w:rPr>
        <w:t>Luc énumère ensuite les noms des douze apôtres. Luc dit que Jésus avait donné à Simon le nom Pierre. Il s'agit de quelque chose que Jésus avait fait dans le passé. Pierre est le nom par lequel Simon sera appelé pour la plupart des livres de Luc et des Actes. Pierre signifie « rocher. » Ce changement de nom montre la nouvelle relation de Simon avec Jésus. Jésus voit Pierre comme quelqu'un qui suit ses paroles. Le nombre douze est également significatif puisque Israël se composait de douze tribus. Parce que les dirigeants religieux d'Israël rejettaient Jésus, Jésus choisit douze nouveaux dirigeants spirituels.</w:t>
      </w:r>
    </w:p>
    <w:p>
      <w:pPr/>
      <w:r>
        <w:rPr>
          <w:lang w:val="fr_FR" w:bidi="fr_FR"/>
        </w:rPr>
      </w:r>
      <w:r>
        <w:rPr>
          <w:lang w:val="fr_FR" w:bidi="fr_FR"/>
        </w:rPr>
        <w:t>Arrêtez et discutez avec votre équipe : Comment les prénoms sont-ils donnés dans votre culture ? Qui peut changer le nom d'une personne ? Quelles sont les raisons pour lesquelles une personne change de prénom ?</w:t>
      </w:r>
    </w:p>
    <w:p>
      <w:pPr/>
      <w:r>
        <w:rPr>
          <w:lang w:val="fr_FR" w:bidi="fr_FR"/>
        </w:rPr>
      </w:r>
      <w:r>
        <w:rPr>
          <w:lang w:val="fr_FR" w:bidi="fr_FR"/>
        </w:rPr>
        <w:t>Luc a déjà présenté Simon, Jacques et Jean. Luc nomme également André comme un des apôtres. André est le petit frère de Pierre. Philippe et Barthélémy sont également choisis. Barthélémy est également connu sous le nom de Nathanaël. Matthieu et Thomas sont choisis. Matthieu est également connu sous le nom de Lévi. Il est le collecteur d'impôts qui était appelé par Jésus. Ensuite, nous avons Jacques, qui était le fils d'Alphée. Luc nous dit le nom de son père parce qu'il y a deux apôtres nommés Jacques. Jésus choisit Simon le zélote. Simon est décrit comme le zélote parce qu'il y a deux apôtres nommés Simon. Le mot mot zélote signifie qu'il voulait qu'Israël soit libre du gouvernement romain. Jésus avait également choisi deux hommes nommés Judas. L'un des hommes nommé Judas était également nommé Thaddée. Il était le fils d'un homme nommé Jacques. Cependant, l'autre homme est Judas l'Iscariot.</w:t>
      </w:r>
    </w:p>
    <w:p>
      <w:pPr/>
      <w:r>
        <w:rPr>
          <w:lang w:val="fr_FR" w:bidi="fr_FR"/>
        </w:rPr>
      </w:r>
      <w:r>
        <w:rPr>
          <w:lang w:val="fr_FR" w:bidi="fr_FR"/>
        </w:rPr>
        <w:t>Arrêtez et discutez avec votre équipe : Comment les gens dans votre culture parlent-ils des gens qui partagent le même nom ?</w:t>
      </w:r>
    </w:p>
    <w:p>
      <w:pPr/>
      <w:r>
        <w:rPr>
          <w:lang w:val="fr_FR" w:bidi="fr_FR"/>
        </w:rPr>
      </w:r>
      <w:r>
        <w:rPr>
          <w:lang w:val="fr_FR" w:bidi="fr_FR"/>
        </w:rPr>
        <w:t>Luc souligne le fait que Judas l'Iscariot était un traître. Cela fait référence à quelque chose qui va se produire dans le futur quand Judas trahira Jésus. Un traître est une personne qui prétend être un ami de quelqu'un, mais ensuite aide l'ennemi à lui faire du mal.</w:t>
      </w:r>
    </w:p>
    <w:p>
      <w:pPr/>
      <w:r>
        <w:rPr>
          <w:lang w:val="fr_FR" w:bidi="fr_FR"/>
        </w:rPr>
      </w:r>
      <w:r>
        <w:rPr>
          <w:lang w:val="fr_FR" w:bidi="fr_FR"/>
        </w:rPr>
        <w:t>Dans cette histoire, Luc présente les douze apôtres de Jésus. Ils seront mentionnés plusieurs fois dans le livre de Luc et des Actes. Luc montre l'importance que Jésus accorde à la prière avant de prendre une décision aussi importante. Les apôtres sont choisis juste avant que Jésus ne donne son sermon sur la façon de vivre et d'agir en tant que disciple de Jésus.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passe toute la nuit à prier Dieu sur une montagne.</w:t>
      </w:r>
    </w:p>
    <w:p>
      <w:pPr/>
      <w:r>
        <w:rPr>
          <w:lang w:val="fr_FR" w:bidi="fr_FR"/>
        </w:rPr>
      </w:r>
      <w:r>
        <w:rPr>
          <w:b/>
          <w:lang w:val="fr_FR" w:bidi="fr_FR"/>
        </w:rPr>
        <w:t>Deuxième partie :</w:t>
      </w:r>
      <w:r>
        <w:rPr>
          <w:lang w:val="fr_FR" w:bidi="fr_FR"/>
        </w:rPr>
        <w:t xml:space="preserve"> Jésus appelle ses disciples et en choisit douze pour être apôtres.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André</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Barthélemy</w:t>
      </w:r>
    </w:p>
    <w:p>
      <w:pPr>
        <w:pStyle w:val="ListBullet"/>
        <w:spacing w:line="240" w:lineRule="auto"/>
        <w:ind w:left="720"/>
      </w:pPr>
      <w:r>
        <w:rPr>
          <w:lang w:val="fr_FR" w:bidi="fr_FR"/>
        </w:rPr>
      </w:r>
      <w:r>
        <w:rPr>
          <w:lang w:val="fr_FR" w:bidi="fr_FR"/>
        </w:rPr>
        <w:t>Matthieu (Lévi)</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Jacques (fils d'Alphée)</w:t>
      </w:r>
    </w:p>
    <w:p>
      <w:pPr>
        <w:pStyle w:val="ListBullet"/>
        <w:spacing w:line="240" w:lineRule="auto"/>
        <w:ind w:left="720"/>
      </w:pPr>
      <w:r>
        <w:rPr>
          <w:lang w:val="fr_FR" w:bidi="fr_FR"/>
        </w:rPr>
      </w:r>
      <w:r>
        <w:rPr>
          <w:lang w:val="fr_FR" w:bidi="fr_FR"/>
        </w:rPr>
        <w:t>Simon le zélote</w:t>
      </w:r>
    </w:p>
    <w:p>
      <w:pPr>
        <w:pStyle w:val="ListBullet"/>
        <w:spacing w:line="240" w:lineRule="auto"/>
        <w:ind w:left="720"/>
      </w:pPr>
      <w:r>
        <w:rPr>
          <w:lang w:val="fr_FR" w:bidi="fr_FR"/>
        </w:rPr>
      </w:r>
      <w:r>
        <w:rPr>
          <w:lang w:val="fr_FR" w:bidi="fr_FR"/>
        </w:rPr>
        <w:t>Judas, fils de Jacques</w:t>
      </w:r>
    </w:p>
    <w:p>
      <w:pPr>
        <w:pStyle w:val="ListBullet"/>
        <w:spacing w:line="240" w:lineRule="auto"/>
        <w:ind w:left="720"/>
      </w:pPr>
      <w:r>
        <w:rPr>
          <w:lang w:val="fr_FR" w:bidi="fr_FR"/>
        </w:rPr>
      </w:r>
      <w:r>
        <w:rPr>
          <w:lang w:val="fr_FR" w:bidi="fr_FR"/>
        </w:rPr>
        <w:t>Judas l'Iscariot</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qu'il y avait plus que douze disciples. Jésus avait appelé beaucoup de disciples, ou suiveurs, mais Jésus avait seulement choisi douze de ces disciples pour être apôtres.</w:t>
      </w:r>
    </w:p>
    <w:p>
      <w:pPr/>
      <w:r>
        <w:rPr>
          <w:lang w:val="fr_FR" w:bidi="fr_FR"/>
        </w:rPr>
      </w:r>
      <w:r>
        <w:rPr>
          <w:lang w:val="fr_FR" w:bidi="fr_FR"/>
        </w:rPr>
        <w:t>Il est utile de se rappeler que Simon Pierre, André, Jacques et Jean étaient des pêcheurs. Ils travaillaient ensemble. André était le frère de Simon Pierre. Vous vous souviendrez, grâce à un passage précédent, que Jacques et Jean étaient frères. Le nom de leur père était Zébédée.</w:t>
      </w:r>
    </w:p>
    <w:p>
      <w:pPr/>
      <w:r>
        <w:rPr>
          <w:lang w:val="fr_FR" w:bidi="fr_FR"/>
        </w:rPr>
      </w:r>
      <w:r>
        <w:rPr>
          <w:lang w:val="fr_FR" w:bidi="fr_FR"/>
        </w:rPr>
        <w:t>Il est utile de se rappeler que Jésus appelle également Philippe, Barthélemy, Matthieu et Thomas à être apôtres. Ce Matthieu est le même collecteur d'impôts que Jésus avait appelé pour le suivre.</w:t>
      </w:r>
    </w:p>
    <w:p>
      <w:pPr/>
      <w:r>
        <w:rPr>
          <w:lang w:val="fr_FR" w:bidi="fr_FR"/>
        </w:rPr>
      </w:r>
      <w:r>
        <w:rPr>
          <w:lang w:val="fr_FR" w:bidi="fr_FR"/>
        </w:rPr>
        <w:t>Il est utile de se rappeler que Jésus appelle également Jacques, Simon, Judas et Judas l'Iscariot. Le Jacques qui est mentionné ici n'est pas le même Jacques mentionné précédemment. Ce Jacques est le fils d'un homme nommé Alphée. Ce Simon n'est pas le même Simon mentionné précédent. Ce Simon était un zélote, c'est-à-dire une personne qui voulait qu'Israël soit libre du gouvernement romain. Les deux derniers Judas sont différents : le fils d'un homme nommé Jacques, et l'autre est nommé Judas l'Iscariot.</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André</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Barthélemy</w:t>
      </w:r>
    </w:p>
    <w:p>
      <w:pPr>
        <w:pStyle w:val="ListBullet"/>
        <w:spacing w:line="240" w:lineRule="auto"/>
        <w:ind w:left="720"/>
      </w:pPr>
      <w:r>
        <w:rPr>
          <w:lang w:val="fr_FR" w:bidi="fr_FR"/>
        </w:rPr>
      </w:r>
      <w:r>
        <w:rPr>
          <w:lang w:val="fr_FR" w:bidi="fr_FR"/>
        </w:rPr>
        <w:t>Matthieu (Lévi)</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Jacques (fils d'Alphée)</w:t>
      </w:r>
    </w:p>
    <w:p>
      <w:pPr>
        <w:pStyle w:val="ListBullet"/>
        <w:spacing w:line="240" w:lineRule="auto"/>
        <w:ind w:left="720"/>
      </w:pPr>
      <w:r>
        <w:rPr>
          <w:lang w:val="fr_FR" w:bidi="fr_FR"/>
        </w:rPr>
      </w:r>
      <w:r>
        <w:rPr>
          <w:lang w:val="fr_FR" w:bidi="fr_FR"/>
        </w:rPr>
        <w:t>Simon le zélote</w:t>
      </w:r>
    </w:p>
    <w:p>
      <w:pPr>
        <w:pStyle w:val="ListBullet"/>
        <w:spacing w:line="240" w:lineRule="auto"/>
        <w:ind w:left="720"/>
      </w:pPr>
      <w:r>
        <w:rPr>
          <w:lang w:val="fr_FR" w:bidi="fr_FR"/>
        </w:rPr>
      </w:r>
      <w:r>
        <w:rPr>
          <w:lang w:val="fr_FR" w:bidi="fr_FR"/>
        </w:rPr>
        <w:t>Judas, fils de Jacques</w:t>
      </w:r>
    </w:p>
    <w:p>
      <w:pPr>
        <w:pStyle w:val="ListBullet"/>
        <w:spacing w:line="240" w:lineRule="auto"/>
        <w:ind w:left="720"/>
      </w:pPr>
      <w:r>
        <w:rPr>
          <w:lang w:val="fr_FR" w:bidi="fr_FR"/>
        </w:rPr>
      </w:r>
      <w:r>
        <w:rPr>
          <w:lang w:val="fr_FR" w:bidi="fr_FR"/>
        </w:rPr>
        <w:t>Judas l'Iscariot</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disciples, montrant qu'il y en avait beaucoup plus que douze.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prier seul avec Dieu. Il prie toute la nuit sur la montagne.</w:t>
      </w:r>
    </w:p>
    <w:p>
      <w:pPr/>
      <w:r>
        <w:rPr>
          <w:lang w:val="fr_FR" w:bidi="fr_FR"/>
        </w:rPr>
      </w:r>
      <w:r>
        <w:rPr>
          <w:lang w:val="fr_FR" w:bidi="fr_FR"/>
        </w:rPr>
        <w:t>Arrêtez la représentation : Demandez à l'acteur qui joue le rôle de Jésus : « Que ressentez-vous ? » Vous allez peut-être entendre : « Je sais que Dieu m'aidera à prendre la bonne décision. » « Rempli de la puissance de l'Esprit. » « Il est important de laisser des leaders sur terre pour continuer à enseigner après mon départ. » Reprenez la représentation.</w:t>
      </w:r>
    </w:p>
    <w:p>
      <w:pPr/>
      <w:r>
        <w:rPr>
          <w:lang w:val="fr_FR" w:bidi="fr_FR"/>
        </w:rPr>
      </w:r>
      <w:r>
        <w:rPr>
          <w:lang w:val="fr_FR" w:bidi="fr_FR"/>
        </w:rPr>
        <w:t>Représentez Jésus en train de choisir les douze apôtres parmi ses nombreux disciples. Simon est choisi.</w:t>
      </w:r>
    </w:p>
    <w:p>
      <w:pPr/>
      <w:r>
        <w:rPr>
          <w:lang w:val="fr_FR" w:bidi="fr_FR"/>
        </w:rPr>
      </w:r>
      <w:r>
        <w:rPr>
          <w:lang w:val="fr_FR" w:bidi="fr_FR"/>
        </w:rPr>
        <w:t>Arrêtez la représentation. Demandez à la personne qui joue le rôle de Simon : « Que ressentez-vous ? » Vous allez peut-être entendre : « Je ne peux pas croire qu'il m'a choisi. » « Honoré. » « Un sentiment d'humilité. » Reprenez la représentation.</w:t>
      </w:r>
    </w:p>
    <w:p>
      <w:pPr/>
      <w:r>
        <w:rPr>
          <w:lang w:val="fr_FR" w:bidi="fr_FR"/>
        </w:rPr>
      </w:r>
      <w:r>
        <w:rPr>
          <w:lang w:val="fr_FR" w:bidi="fr_FR"/>
        </w:rPr>
        <w:t>Jésus continue à appeler chaque apôtre par son nom.</w:t>
      </w:r>
    </w:p>
    <w:p>
      <w:pPr/>
      <w:r>
        <w:rPr>
          <w:lang w:val="fr_FR" w:bidi="fr_FR"/>
        </w:rPr>
      </w:r>
      <w:r>
        <w:rPr>
          <w:lang w:val="fr_FR" w:bidi="fr_FR"/>
        </w:rPr>
        <w:t>Sentez vous libre de vous arrêter à tout moment de l'appel des apôtres et de demander à l'acteur : « Que ressentez-vous ? »</w:t>
      </w:r>
    </w:p>
    <w:p>
      <w:pPr/>
      <w:r>
        <w:rPr>
          <w:lang w:val="fr_FR" w:bidi="fr_FR"/>
        </w:rPr>
      </w:r>
      <w:r>
        <w:rPr>
          <w:lang w:val="fr_FR" w:bidi="fr_FR"/>
        </w:rPr>
        <w:t>Jésus choisit Matthieu.</w:t>
      </w:r>
    </w:p>
    <w:p>
      <w:pPr/>
      <w:r>
        <w:rPr>
          <w:lang w:val="fr_FR" w:bidi="fr_FR"/>
        </w:rPr>
      </w:r>
      <w:r>
        <w:rPr>
          <w:lang w:val="fr_FR" w:bidi="fr_FR"/>
        </w:rPr>
        <w:t>Arrêtez la représentation : Demandez aux acteurs qui jouent les autres disciples : « Que ressentez-vous ? » Vous allez peut-être entendre : « Surpris. » « Mais il était un collecteur d'impôts ! » « Contrarié. » Reprenez la représentation.</w:t>
      </w:r>
    </w:p>
    <w:p>
      <w:pPr/>
      <w:r>
        <w:rPr>
          <w:lang w:val="fr_FR" w:bidi="fr_FR"/>
        </w:rPr>
      </w:r>
      <w:r>
        <w:rPr>
          <w:lang w:val="fr_FR" w:bidi="fr_FR"/>
        </w:rPr>
        <w:t>Jésus continue à appeler le reste des douze apôtres.</w:t>
      </w:r>
    </w:p>
    <w:p>
      <w:pPr/>
      <w:r>
        <w:rPr>
          <w:lang w:val="fr_FR" w:bidi="fr_FR"/>
        </w:rPr>
      </w:r>
      <w:r>
        <w:rPr>
          <w:lang w:val="fr_FR" w:bidi="fr_FR"/>
        </w:rPr>
        <w:t>Sentez vous libre de vous arrêter à tout moment de l'appel des apôtres et de demander à l'acteur : « Que ressentez-vous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se rend sur une montagne pour prier. Cette montagne était l'une des collines qui entoure la </w:t>
      </w:r>
      <w:r>
        <w:rPr>
          <w:b/>
          <w:lang w:val="fr_FR" w:bidi="fr_FR"/>
        </w:rPr>
        <w:t>mer de Galilée</w:t>
      </w:r>
      <w:r>
        <w:rPr>
          <w:lang w:val="fr_FR" w:bidi="fr_FR"/>
        </w:rPr>
        <w:t>.</w:t>
      </w:r>
    </w:p>
    <w:p>
      <w:pPr/>
      <w:r>
        <w:rPr>
          <w:lang w:val="fr_FR" w:bidi="fr_FR"/>
        </w:rPr>
      </w:r>
      <w:r>
        <w:rPr>
          <w:lang w:val="fr_FR" w:bidi="fr_FR"/>
        </w:rPr>
        <w:t>Arrêtez et montrez une photo des collines entourant la mer de Galilée si vous ne l'avez pas déjà fait.</w:t>
      </w:r>
    </w:p>
    <w:p>
      <w:pPr/>
      <w:r>
        <w:rPr>
          <w:lang w:val="fr_FR" w:bidi="fr_FR"/>
        </w:rPr>
      </w:r>
      <w:r>
        <w:rPr>
          <w:lang w:val="fr_FR" w:bidi="fr_FR"/>
        </w:rPr>
        <w:t xml:space="preserve">Jésus </w:t>
      </w:r>
      <w:r>
        <w:rPr>
          <w:b/>
          <w:lang w:val="fr_FR" w:bidi="fr_FR"/>
        </w:rPr>
        <w:t>prie</w:t>
      </w:r>
      <w:r>
        <w:rPr>
          <w:lang w:val="fr_FR" w:bidi="fr_FR"/>
        </w:rPr>
        <w:t xml:space="preserve"> toute la nuit pour que Dieu le guide. </w:t>
      </w:r>
      <w:r>
        <w:rPr>
          <w:b/>
          <w:lang w:val="fr_FR" w:bidi="fr_FR"/>
        </w:rPr>
        <w:t>Prier</w:t>
      </w:r>
      <w:r>
        <w:rPr>
          <w:lang w:val="fr_FR" w:bidi="fr_FR"/>
        </w:rPr>
        <w:t xml:space="preserve"> se trouve dans le glossaire principal. Dieu guide Jésus pour choisir douze disciples pour devenir apôtres. Assurez-vous d'utiliser la même traduction de </w:t>
      </w:r>
      <w:r>
        <w:rPr>
          <w:b/>
          <w:lang w:val="fr_FR" w:bidi="fr_FR"/>
        </w:rPr>
        <w:t>disciples</w:t>
      </w:r>
      <w:r>
        <w:rPr>
          <w:lang w:val="fr_FR" w:bidi="fr_FR"/>
        </w:rPr>
        <w:t xml:space="preserve"> que dans les passages précédents. </w:t>
      </w:r>
      <w:r>
        <w:rPr>
          <w:b/>
          <w:lang w:val="fr_FR" w:bidi="fr_FR"/>
        </w:rPr>
        <w:t>Disciples</w:t>
      </w:r>
      <w:r>
        <w:rPr>
          <w:lang w:val="fr_FR" w:bidi="fr_FR"/>
        </w:rPr>
        <w:t xml:space="preserve"> se trouve dans le glossaire principal. Jésus choisit les </w:t>
      </w:r>
      <w:r>
        <w:rPr>
          <w:b/>
          <w:lang w:val="fr_FR" w:bidi="fr_FR"/>
        </w:rPr>
        <w:t>apôtres</w:t>
      </w:r>
      <w:r>
        <w:rPr>
          <w:lang w:val="fr_FR" w:bidi="fr_FR"/>
        </w:rPr>
        <w:t xml:space="preserve"> pour être ses représentants. La fonction principale d'un apôtre est de prêcher la </w:t>
      </w:r>
      <w:r>
        <w:rPr>
          <w:b/>
          <w:lang w:val="fr_FR" w:bidi="fr_FR"/>
        </w:rPr>
        <w:t>bonne nouvelle</w:t>
      </w:r>
      <w:r>
        <w:rPr>
          <w:lang w:val="fr_FR" w:bidi="fr_FR"/>
        </w:rPr>
        <w:t>, d'être les fondateurs de l'Église, de détenir des autorités spirituelles dans l'Église et enfin d'être témoin du fait que Jésus était ressuscité des morts.</w:t>
      </w:r>
    </w:p>
    <w:p>
      <w:pPr/>
      <w:r>
        <w:rPr>
          <w:lang w:val="fr_FR" w:bidi="fr_FR"/>
        </w:rPr>
      </w:r>
      <w:r>
        <w:rPr>
          <w:lang w:val="fr_FR" w:bidi="fr_FR"/>
        </w:rPr>
        <w:t>Si votre langue comporte un terme accepté pour apôtre qui est facilement compris par tous, vous pouvez utiliser ce terme ici. Cependant, si votre public n'est pas croyant ou est composé de nouveaux croyants, il aura peut-être besoin d'une explication supplémentaire et un terme différent pourra être utile pour lui. Voici quelques suggestions :</w:t>
      </w:r>
    </w:p>
    <w:p>
      <w:pPr>
        <w:pStyle w:val="ListBullet"/>
        <w:spacing w:line="240" w:lineRule="auto"/>
        <w:ind w:left="720"/>
      </w:pPr>
      <w:r>
        <w:rPr>
          <w:lang w:val="fr_FR" w:bidi="fr_FR"/>
        </w:rPr>
      </w:r>
      <w:r>
        <w:rPr>
          <w:lang w:val="fr_FR" w:bidi="fr_FR"/>
        </w:rPr>
        <w:t>Représentants de Jésus-Christ</w:t>
      </w:r>
    </w:p>
    <w:p>
      <w:pPr>
        <w:pStyle w:val="ListBullet"/>
        <w:spacing w:line="240" w:lineRule="auto"/>
        <w:ind w:left="720"/>
      </w:pPr>
      <w:r>
        <w:rPr>
          <w:lang w:val="fr_FR" w:bidi="fr_FR"/>
        </w:rPr>
      </w:r>
      <w:r>
        <w:rPr>
          <w:lang w:val="fr_FR" w:bidi="fr_FR"/>
        </w:rPr>
        <w:t>Messagers spéciaux de Jésus-Christ</w:t>
      </w:r>
    </w:p>
    <w:p>
      <w:pPr>
        <w:pStyle w:val="ListBullet"/>
        <w:spacing w:line="240" w:lineRule="auto"/>
        <w:ind w:left="720"/>
      </w:pPr>
      <w:r>
        <w:rPr>
          <w:lang w:val="fr_FR" w:bidi="fr_FR"/>
        </w:rPr>
      </w:r>
      <w:r>
        <w:rPr>
          <w:lang w:val="fr_FR" w:bidi="fr_FR"/>
        </w:rPr>
        <w:t>Envoyés de Jésus-Christ</w:t>
      </w:r>
    </w:p>
    <w:p>
      <w:pPr/>
      <w:r>
        <w:rPr>
          <w:lang w:val="fr_FR" w:bidi="fr_FR"/>
        </w:rPr>
      </w:r>
      <w:r>
        <w:rPr>
          <w:lang w:val="fr_FR" w:bidi="fr_FR"/>
        </w:rPr>
        <w:t xml:space="preserve">Le terme que vous choisirez devra impliquer que ces gens se trouvent dans une position de confiance et d'autorité. </w:t>
      </w:r>
      <w:r>
        <w:rPr>
          <w:b/>
          <w:lang w:val="fr_FR" w:bidi="fr_FR"/>
        </w:rPr>
        <w:t>Apôtre</w:t>
      </w:r>
      <w:r>
        <w:rPr>
          <w:lang w:val="fr_FR" w:bidi="fr_FR"/>
        </w:rPr>
        <w:t xml:space="preserve"> peut être trouvé dans le glossaire principal.</w:t>
      </w:r>
    </w:p>
    <w:p>
      <w:pPr/>
      <w:r>
        <w:rPr>
          <w:lang w:val="fr_FR" w:bidi="fr_FR"/>
        </w:rPr>
      </w:r>
      <w:r>
        <w:rPr>
          <w:lang w:val="fr_FR" w:bidi="fr_FR"/>
        </w:rPr>
        <w:t xml:space="preserve">Luc énumère les douze apôtres. L'un des apôtres est Judas l'Iscariot. Luc dit que Judas est un </w:t>
      </w:r>
      <w:r>
        <w:rPr>
          <w:b/>
          <w:lang w:val="fr_FR" w:bidi="fr_FR"/>
        </w:rPr>
        <w:t>traître</w:t>
      </w:r>
      <w:r>
        <w:rPr>
          <w:lang w:val="fr_FR" w:bidi="fr_FR"/>
        </w:rPr>
        <w:t>. Un traître est une personne qui prétend être un ami de quelqu'un, mais ensuite aide les gens à lui faire du mal. Luc parlait d'événements qui se produiraient dans le futur. Judas trahira Jésus en aidant ses ennemis à l'arrêter.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6:12–16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30">
        <w:r>
          <w:rPr>
            <w:lang w:val="fr_FR" w:bidi="fr_FR"/>
          </w:rPr>
          <w:rPr>
            <w:color w:val="0000EE"/>
            <w:u w:val="single"/>
          </w:rPr>
          <w:t>Écouter et Cœur</w:t>
        </w:r>
      </w:hyperlink>
      <w:r>
        <w:rPr>
          <w:lang w:val="fr_FR" w:bidi="fr_FR"/>
        </w:rPr>
        <w:t xml:space="preserve"> (428 KB)</w:t>
      </w:r>
      <w:r>
        <w:rPr>
          <w:lang w:val="fr_FR" w:bidi="fr_FR"/>
        </w:rPr>
      </w:r>
    </w:p>
    <w:p>
      <w:pPr>
        <w:pStyle w:val="ListBullet"/>
        <w:spacing w:line="240" w:lineRule="auto"/>
        <w:ind w:left="720"/>
      </w:pPr>
      <w:r>
        <w:rPr>
          <w:lang w:val="fr_FR" w:bidi="fr_FR"/>
        </w:rPr>
      </w:r>
      <w:hyperlink r:id="rId131">
        <w:r>
          <w:rPr>
            <w:lang w:val="fr_FR" w:bidi="fr_FR"/>
          </w:rPr>
          <w:rPr>
            <w:color w:val="0000EE"/>
            <w:u w:val="single"/>
          </w:rPr>
          <w:t>Planter le Décor</w:t>
        </w:r>
      </w:hyperlink>
      <w:r>
        <w:rPr>
          <w:lang w:val="fr_FR" w:bidi="fr_FR"/>
        </w:rPr>
        <w:t xml:space="preserve"> (2.9 MB)</w:t>
      </w:r>
      <w:r>
        <w:rPr>
          <w:lang w:val="fr_FR" w:bidi="fr_FR"/>
        </w:rPr>
      </w:r>
    </w:p>
    <w:p>
      <w:pPr>
        <w:pStyle w:val="ListBullet"/>
        <w:spacing w:line="240" w:lineRule="auto"/>
        <w:ind w:left="720"/>
      </w:pPr>
      <w:r>
        <w:rPr>
          <w:lang w:val="fr_FR" w:bidi="fr_FR"/>
        </w:rPr>
      </w:r>
      <w:hyperlink r:id="rId132">
        <w:r>
          <w:rPr>
            <w:lang w:val="fr_FR" w:bidi="fr_FR"/>
          </w:rPr>
          <w:rPr>
            <w:color w:val="0000EE"/>
            <w:u w:val="single"/>
          </w:rPr>
          <w:t>Définir les Scènes</w:t>
        </w:r>
      </w:hyperlink>
      <w:r>
        <w:rPr>
          <w:lang w:val="fr_FR" w:bidi="fr_FR"/>
        </w:rPr>
        <w:t xml:space="preserve"> (1.6 MB)</w:t>
      </w:r>
      <w:r>
        <w:rPr>
          <w:lang w:val="fr_FR" w:bidi="fr_FR"/>
        </w:rPr>
      </w:r>
    </w:p>
    <w:p>
      <w:pPr>
        <w:pStyle w:val="ListBullet"/>
        <w:spacing w:line="240" w:lineRule="auto"/>
        <w:ind w:left="720"/>
      </w:pPr>
      <w:r>
        <w:rPr>
          <w:lang w:val="fr_FR" w:bidi="fr_FR"/>
        </w:rPr>
      </w:r>
      <w:hyperlink r:id="rId133">
        <w:r>
          <w:rPr>
            <w:lang w:val="fr_FR" w:bidi="fr_FR"/>
          </w:rPr>
          <w:rPr>
            <w:color w:val="0000EE"/>
            <w:u w:val="single"/>
          </w:rPr>
          <w:t>Intégration du Texte</w:t>
        </w:r>
      </w:hyperlink>
      <w:r>
        <w:rPr>
          <w:lang w:val="fr_FR" w:bidi="fr_FR"/>
        </w:rPr>
        <w:t xml:space="preserve"> (1.7 MB)</w:t>
      </w:r>
      <w:r>
        <w:rPr>
          <w:lang w:val="fr_FR" w:bidi="fr_FR"/>
        </w:rPr>
      </w:r>
    </w:p>
    <w:p>
      <w:pPr>
        <w:pStyle w:val="ListBullet"/>
        <w:spacing w:line="240" w:lineRule="auto"/>
        <w:ind w:left="720"/>
      </w:pPr>
      <w:r>
        <w:rPr>
          <w:lang w:val="fr_FR" w:bidi="fr_FR"/>
        </w:rPr>
      </w:r>
      <w:hyperlink r:id="rId134">
        <w:r>
          <w:rPr>
            <w:lang w:val="fr_FR" w:bidi="fr_FR"/>
          </w:rPr>
          <w:rPr>
            <w:color w:val="0000EE"/>
            <w:u w:val="single"/>
          </w:rPr>
          <w:t>Combler les Lacunes</w:t>
        </w:r>
      </w:hyperlink>
      <w:r>
        <w:rPr>
          <w:lang w:val="fr_FR" w:bidi="fr_FR"/>
        </w:rPr>
        <w:t xml:space="preserve"> (1.4 MB)</w:t>
      </w:r>
      <w:r>
        <w:rPr>
          <w:lang w:val="fr_FR" w:bidi="fr_FR"/>
        </w:rPr>
      </w:r>
    </w:p>
    <w:p>
      <w:pPr>
        <w:pStyle w:val="ListBullet"/>
        <w:spacing w:line="240" w:lineRule="auto"/>
        <w:ind w:left="720"/>
      </w:pPr>
      <w:r>
        <w:rPr>
          <w:lang w:val="fr_FR" w:bidi="fr_FR"/>
        </w:rPr>
      </w:r>
      <w:hyperlink r:id="rId135">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6:17–19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6.17–19.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est sur une montagne avec ses disciples près de la mer de Galilée. Jésus vient de prier toute la nuit pour être capable de choisir douze apôtres, ou représentants, parmi ses disciples. Ils descendent de la montagne vers un lieu plat. Une foule y est rassemblée pour entendre Jésus enseigner et pour qu'il guérisse ceux qui sont malades.</w:t>
      </w:r>
    </w:p>
    <w:p>
      <w:pPr/>
      <w:r>
        <w:rPr>
          <w:lang w:val="fr_FR" w:bidi="fr_FR"/>
        </w:rPr>
      </w:r>
      <w:r>
        <w:rPr>
          <w:lang w:val="fr_FR" w:bidi="fr_FR"/>
        </w:rPr>
        <w:t>Jésus descend de la montagne avec ses disciples et ses apôtres. Les apôtres étaient spécialement choisis par Jésus pour être ses représentants. Jésus s'arrête sur un endroit plane. Cela signifie que Jésus a arrêté de descendre et est arrivée à un endroit plat où les gens pouvaient s'asseoir. Jésus est sur le point d'enseigner la grande foule de gens.</w:t>
      </w:r>
    </w:p>
    <w:p>
      <w:pPr/>
      <w:r>
        <w:rPr>
          <w:lang w:val="fr_FR" w:bidi="fr_FR"/>
        </w:rPr>
      </w:r>
      <w:r>
        <w:rPr>
          <w:lang w:val="fr_FR" w:bidi="fr_FR"/>
        </w:rPr>
        <w:t>Arrêtez et montrez une image d'une zone plate dans les collines de Galilée où la foule aurait pu s'asseoir.</w:t>
      </w:r>
    </w:p>
    <w:p>
      <w:pPr/>
      <w:r>
        <w:rPr>
          <w:lang w:val="fr_FR" w:bidi="fr_FR"/>
        </w:rPr>
      </w:r>
      <w:r>
        <w:rPr>
          <w:lang w:val="fr_FR" w:bidi="fr_FR"/>
        </w:rPr>
        <w:t>Une grande foule y est rassemblée et attend Jésus. Cela aurait pu être jusqu'à plusieurs milliers de personnes. Un grand groupe de disciples, ou suiveurs, de Jésus sont également là. C'étaient des disciples qui n'étaient pas avec Jésus quand il a choisi les douze apôtres. Les gens venaient de toute la Judée, ou du territoire des Juifs. Les gens venaient de Jérusalem, ou la capitale religieuse des Juifs. Les gens venaient également d'une région près de Tyr et de Sidon, ou de deux villes païennes non juives. Tyr et Sidon étaient des villes côtières situées sur la mer Méditerranée. Cela suggère que les Juifs et les non-Juifs sont venus pour entendre Jésus enseigner.</w:t>
      </w:r>
    </w:p>
    <w:p>
      <w:pPr/>
      <w:r>
        <w:rPr>
          <w:lang w:val="fr_FR" w:bidi="fr_FR"/>
        </w:rPr>
      </w:r>
      <w:r>
        <w:rPr>
          <w:lang w:val="fr_FR" w:bidi="fr_FR"/>
        </w:rPr>
        <w:t>Arrêtez et montrez à votre équipe une carte de l'endroit où sont situés Tyr, Sidon et la mer de Galilée. Comment l'information se diffuse-t-elle dans votre culture ? Quel type de nouvelle ou d'information amène les gens à voyager hors de leur communauté ?</w:t>
      </w:r>
    </w:p>
    <w:p>
      <w:pPr/>
      <w:r>
        <w:rPr>
          <w:lang w:val="fr_FR" w:bidi="fr_FR"/>
        </w:rPr>
      </w:r>
      <w:r>
        <w:rPr>
          <w:lang w:val="fr_FR" w:bidi="fr_FR"/>
        </w:rPr>
        <w:t>Les gens viennent également pour que Jésus puisse guérir ceux qui étaient malades. Jésus libère les gens qui étaient contrôlés par des esprits mauvais ou impurs. Les gens qui sont malades ou contrôlés par les esprits mauvais veulent toucher Jésus.</w:t>
      </w:r>
    </w:p>
    <w:p>
      <w:pPr/>
      <w:r>
        <w:rPr>
          <w:lang w:val="fr_FR" w:bidi="fr_FR"/>
        </w:rPr>
      </w:r>
      <w:r>
        <w:rPr>
          <w:lang w:val="fr_FR" w:bidi="fr_FR"/>
        </w:rPr>
        <w:t>Arrêtez et discutez avec votre équipe : Comment savez-vous que quelqu'un est contrôlé par un mauvais esprit ? À quoi ressemble-t-il quand quelqu'un est guéri d'un esprit mauvais ? Qui a le pouvoir de guérir quelqu'un d'un mauvais esprit ?</w:t>
      </w:r>
    </w:p>
    <w:p>
      <w:pPr/>
      <w:r>
        <w:rPr>
          <w:lang w:val="fr_FR" w:bidi="fr_FR"/>
        </w:rPr>
      </w:r>
      <w:r>
        <w:rPr>
          <w:lang w:val="fr_FR" w:bidi="fr_FR"/>
        </w:rPr>
        <w:t>Les gens étaient guéris quand ils touchaient Jésus. Quand Jésus guérissait quelqu'un, il n'était pas moins puissant qu'il ne l'était avant de guérir la personne. Luc signifie que Jésus guérissait puissamment tout le monde qu'il touchait.</w:t>
      </w:r>
    </w:p>
    <w:p>
      <w:pPr/>
      <w:r>
        <w:rPr>
          <w:lang w:val="fr_FR" w:bidi="fr_FR"/>
        </w:rPr>
      </w:r>
      <w:r>
        <w:rPr>
          <w:lang w:val="fr_FR" w:bidi="fr_FR"/>
        </w:rPr>
        <w:t>Luc utilise ce passage pour dire où est Jésus et à qui il parle avant d'introduire les enseignements spécifiques de Jésus. Ces enseignements spécifiques sont communément appelés « les béatitudes. » Jésus les a utilisés pour enseigner à ses disciples comment penser et agir en tant que ses disciples.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Cette histoire a une scène.</w:t>
      </w:r>
    </w:p>
    <w:p>
      <w:pPr/>
      <w:r>
        <w:rPr>
          <w:lang w:val="fr_FR" w:bidi="fr_FR"/>
        </w:rPr>
      </w:r>
      <w:r>
        <w:rPr>
          <w:b/>
          <w:lang w:val="fr_FR" w:bidi="fr_FR"/>
        </w:rPr>
        <w:t>Première partie :</w:t>
      </w:r>
      <w:r>
        <w:rPr>
          <w:lang w:val="fr_FR" w:bidi="fr_FR"/>
        </w:rPr>
        <w:t xml:space="preserve"> Quand Jésus descend de la montagne, une grande foule se trouve rassemblée. La foule attend d'entendre Jésus. En outre, les gens veulent être guéris de maladies et d'esprits mauvais. Tout le monde essaie de toucher Jésus parce que la puissance de guérison vient de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w:t>
      </w:r>
    </w:p>
    <w:p>
      <w:pPr>
        <w:pStyle w:val="ListBullet"/>
        <w:spacing w:line="240" w:lineRule="auto"/>
        <w:ind w:left="720"/>
      </w:pPr>
      <w:r>
        <w:rPr>
          <w:lang w:val="fr_FR" w:bidi="fr_FR"/>
        </w:rPr>
      </w:r>
      <w:r>
        <w:rPr>
          <w:lang w:val="fr_FR" w:bidi="fr_FR"/>
        </w:rPr>
        <w:t>La foule de ses disciples qui descendaient de la montagne avec lui</w:t>
      </w:r>
    </w:p>
    <w:p>
      <w:pPr>
        <w:pStyle w:val="ListBullet"/>
        <w:spacing w:line="240" w:lineRule="auto"/>
        <w:ind w:left="720"/>
      </w:pPr>
      <w:r>
        <w:rPr>
          <w:lang w:val="fr_FR" w:bidi="fr_FR"/>
        </w:rPr>
      </w:r>
      <w:r>
        <w:rPr>
          <w:lang w:val="fr_FR" w:bidi="fr_FR"/>
        </w:rPr>
        <w:t>La foule de ses disciples qui l'attendaient</w:t>
      </w:r>
    </w:p>
    <w:p>
      <w:pPr>
        <w:pStyle w:val="ListBullet"/>
        <w:spacing w:line="240" w:lineRule="auto"/>
        <w:ind w:left="720"/>
      </w:pPr>
      <w:r>
        <w:rPr>
          <w:lang w:val="fr_FR" w:bidi="fr_FR"/>
        </w:rPr>
      </w:r>
      <w:r>
        <w:rPr>
          <w:lang w:val="fr_FR" w:bidi="fr_FR"/>
        </w:rPr>
        <w:t>Des milliers de personnes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vient de choisir douze disciples pour être ses apôtres. Jésus descend donc de la montagne avec certains de ses disciples et les douze apôtres.</w:t>
      </w:r>
    </w:p>
    <w:p>
      <w:pPr/>
      <w:r>
        <w:rPr>
          <w:lang w:val="fr_FR" w:bidi="fr_FR"/>
        </w:rPr>
      </w:r>
      <w:r>
        <w:rPr>
          <w:lang w:val="fr_FR" w:bidi="fr_FR"/>
        </w:rPr>
        <w:t>Il est important de se rappeler de ne pas minimiser l'importance d'entendre la parole de Dieu par rapport à la puissance de guérison de Jésus.</w:t>
      </w:r>
    </w:p>
    <w:p>
      <w:pPr/>
      <w:r>
        <w:rPr>
          <w:lang w:val="fr_FR" w:bidi="fr_FR"/>
        </w:rPr>
      </w:r>
      <w:r>
        <w:rPr>
          <w:lang w:val="fr_FR" w:bidi="fr_FR"/>
        </w:rPr>
        <w:t>Les gens venaient de différentes régions pour entendre Jésus.</w:t>
      </w:r>
    </w:p>
    <w:p>
      <w:pPr/>
      <w:r>
        <w:rPr>
          <w:lang w:val="fr_FR" w:bidi="fr_FR"/>
        </w:rPr>
      </w:r>
      <w:r>
        <w:rPr>
          <w:lang w:val="fr_FR" w:bidi="fr_FR"/>
        </w:rPr>
        <w:t>Il est important de se rappeler que ces zones incluaient Jérusalem. C'était la ville capitale des Juifs où était situé le temple. Les gens venaient également d'une région où vivaient les païens.</w:t>
      </w:r>
    </w:p>
    <w:p>
      <w:pPr/>
      <w:r>
        <w:rPr>
          <w:lang w:val="fr_FR" w:bidi="fr_FR"/>
        </w:rPr>
      </w:r>
      <w:r>
        <w:rPr>
          <w:lang w:val="fr_FR" w:bidi="fr_FR"/>
        </w:rPr>
        <w:t>Beaucoup de gens essayaient de toucher Jésus parce que la puissance de guérison venait de Jésus. Jésus a guéri tous ceux qui étaient malades. Jésus a également guéri ceux qui sont venus avec des esprits mauvais.</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Cette histoire a une scène.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w:t>
      </w:r>
    </w:p>
    <w:p>
      <w:pPr>
        <w:pStyle w:val="ListBullet"/>
        <w:spacing w:line="240" w:lineRule="auto"/>
        <w:ind w:left="720"/>
      </w:pPr>
      <w:r>
        <w:rPr>
          <w:lang w:val="fr_FR" w:bidi="fr_FR"/>
        </w:rPr>
      </w:r>
      <w:r>
        <w:rPr>
          <w:lang w:val="fr_FR" w:bidi="fr_FR"/>
        </w:rPr>
        <w:t>La foule de ses disciples qui descendaient de la montagne avec lui</w:t>
      </w:r>
    </w:p>
    <w:p>
      <w:pPr>
        <w:pStyle w:val="ListBullet"/>
        <w:spacing w:line="240" w:lineRule="auto"/>
        <w:ind w:left="720"/>
      </w:pPr>
      <w:r>
        <w:rPr>
          <w:lang w:val="fr_FR" w:bidi="fr_FR"/>
        </w:rPr>
      </w:r>
      <w:r>
        <w:rPr>
          <w:lang w:val="fr_FR" w:bidi="fr_FR"/>
        </w:rPr>
        <w:t>La foule de ses disciples qui l'attendaient</w:t>
      </w:r>
    </w:p>
    <w:p>
      <w:pPr>
        <w:pStyle w:val="ListBullet"/>
        <w:spacing w:line="240" w:lineRule="auto"/>
        <w:ind w:left="720"/>
      </w:pPr>
      <w:r>
        <w:rPr>
          <w:lang w:val="fr_FR" w:bidi="fr_FR"/>
        </w:rPr>
      </w:r>
      <w:r>
        <w:rPr>
          <w:lang w:val="fr_FR" w:bidi="fr_FR"/>
        </w:rPr>
        <w:t>Des milliers de personnes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Jésus qui descend de la montagne.</w:t>
      </w:r>
    </w:p>
    <w:p>
      <w:pPr/>
      <w:r>
        <w:rPr>
          <w:lang w:val="fr_FR" w:bidi="fr_FR"/>
        </w:rPr>
      </w:r>
      <w:r>
        <w:rPr>
          <w:lang w:val="fr_FR" w:bidi="fr_FR"/>
        </w:rPr>
        <w:t>Assurez-vous de représenter certains des disciples de Jésus qui marchent avec lui. Représentez une foule de ses disciples et une multitude venant de toute la Judée. Beaucoup de gens viennent également de la côte de Tyr et de Sidon, un lieu où vivaient les païens.</w:t>
      </w:r>
    </w:p>
    <w:p>
      <w:pPr/>
      <w:r>
        <w:rPr>
          <w:lang w:val="fr_FR" w:bidi="fr_FR"/>
        </w:rPr>
      </w:r>
      <w:r>
        <w:rPr>
          <w:lang w:val="fr_FR" w:bidi="fr_FR"/>
        </w:rPr>
        <w:t>Assurez-vous que l'équipe joue la foule des disciples et l'énorme foule avec le désir d'entendre Jésus. Représentez des personnes malades dans la foule qui touchent Jésus pour être guéries.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Cette histoire a une scène.</w:t>
      </w:r>
    </w:p>
    <w:p>
      <w:pPr/>
      <w:r>
        <w:rPr>
          <w:lang w:val="fr_FR" w:bidi="fr_FR"/>
        </w:rPr>
      </w:r>
      <w:r>
        <w:rPr>
          <w:lang w:val="fr_FR" w:bidi="fr_FR"/>
        </w:rPr>
        <w:t>Représentez Jésus qui descend de la montagne. Une grande foule est venue pour entendre Jésus. Les gens veulent toucher Jésus pour être guéri. Jésus guérit les gens avec les esprits mauvais.</w:t>
      </w:r>
    </w:p>
    <w:p>
      <w:pPr/>
      <w:r>
        <w:rPr>
          <w:lang w:val="fr_FR" w:bidi="fr_FR"/>
        </w:rPr>
      </w:r>
      <w:r>
        <w:rPr>
          <w:lang w:val="fr_FR" w:bidi="fr_FR"/>
        </w:rPr>
        <w:t>Arrêtez la représentation : Demandez aux acteurs qui jouent le rôle des apôtres : « Que ressentez-vous ? » Vous allez peut-être entendre des choses comme : « Je suis si excité d'apprendre de la part de Jésus », « Je me demande si je serai capable de guérir les gens un jour » et « Je suis surpris que tant de gens soient venus pour entendre Jésus. » Demandez aux acteurs qui jouent le rôle de la foule : « Que ressentez-vous ? » Vous allez peut-être entendre des choses comme : « Je ne peux pas attendre d'entendre ce que Jésus a à dire », « J'espère que je peux le toucher, j'ai besoin de sa guérison », « Je suis si reconnaissant que Jésus ait pris le temps de me guérir » et « Je suis heureux de ce que je suis libre de l'influence mauvaise.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descend de la montagne à un lieu plane près de la </w:t>
      </w:r>
      <w:r>
        <w:rPr>
          <w:b/>
          <w:lang w:val="fr_FR" w:bidi="fr_FR"/>
        </w:rPr>
        <w:t>mer de Galilée</w:t>
      </w:r>
      <w:r>
        <w:rPr>
          <w:lang w:val="fr_FR" w:bidi="fr_FR"/>
        </w:rPr>
        <w:t xml:space="preserve">. </w:t>
      </w:r>
      <w:r>
        <w:rPr>
          <w:b/>
          <w:lang w:val="fr_FR" w:bidi="fr_FR"/>
        </w:rPr>
        <w:t>Mer de Galilée</w:t>
      </w:r>
      <w:r>
        <w:rPr>
          <w:lang w:val="fr_FR" w:bidi="fr_FR"/>
        </w:rPr>
        <w:t xml:space="preserve"> est dans le glossaire principal. Dans ce contexte, un </w:t>
      </w:r>
      <w:r>
        <w:rPr>
          <w:b/>
          <w:lang w:val="fr_FR" w:bidi="fr_FR"/>
        </w:rPr>
        <w:t>lieu plane</w:t>
      </w:r>
      <w:r>
        <w:rPr>
          <w:lang w:val="fr_FR" w:bidi="fr_FR"/>
        </w:rPr>
        <w:t xml:space="preserve"> signifie un sol plat où les gens peuvent se rassembler et s'asseoir. Bien qu'il soit plat, ce lieu aurait pu encore être dans une région montagneuse.</w:t>
      </w:r>
    </w:p>
    <w:p>
      <w:pPr/>
      <w:r>
        <w:rPr>
          <w:lang w:val="fr_FR" w:bidi="fr_FR"/>
        </w:rPr>
      </w:r>
      <w:r>
        <w:rPr>
          <w:lang w:val="fr_FR" w:bidi="fr_FR"/>
        </w:rPr>
        <w:t>Arrêtez et montrez à votre équipe une photo des collines entourant la mer de Galilée.</w:t>
      </w:r>
    </w:p>
    <w:p>
      <w:pPr/>
      <w:r>
        <w:rPr>
          <w:lang w:val="fr_FR" w:bidi="fr_FR"/>
        </w:rPr>
      </w:r>
      <w:r>
        <w:rPr>
          <w:lang w:val="fr_FR" w:bidi="fr_FR"/>
        </w:rPr>
        <w:t xml:space="preserve">Une foule attend Jésus, y compris un groupe de </w:t>
      </w:r>
      <w:r>
        <w:rPr>
          <w:b/>
          <w:lang w:val="fr_FR" w:bidi="fr_FR"/>
        </w:rPr>
        <w:t>disciples</w:t>
      </w:r>
      <w:r>
        <w:rPr>
          <w:lang w:val="fr_FR" w:bidi="fr_FR"/>
        </w:rPr>
        <w:t xml:space="preserve">, ou suiveurs, de Jésus. Assurez-vous d'utiliser le même mot pour les disciples dans ce passage. </w:t>
      </w:r>
      <w:r>
        <w:rPr>
          <w:b/>
          <w:lang w:val="fr_FR" w:bidi="fr_FR"/>
        </w:rPr>
        <w:t>Disciples</w:t>
      </w:r>
      <w:r>
        <w:rPr>
          <w:lang w:val="fr_FR" w:bidi="fr_FR"/>
        </w:rPr>
        <w:t xml:space="preserve"> figure dans le glossaire principal. Luc nous dit que les gens venaient de toute la </w:t>
      </w:r>
      <w:r>
        <w:rPr>
          <w:b/>
          <w:lang w:val="fr_FR" w:bidi="fr_FR"/>
        </w:rPr>
        <w:t>Judée</w:t>
      </w:r>
      <w:r>
        <w:rPr>
          <w:lang w:val="fr_FR" w:bidi="fr_FR"/>
        </w:rPr>
        <w:t xml:space="preserve">. Il s'agit d'un terme général qui fait référence à la terre des Juifs. Les gens venaient de </w:t>
      </w:r>
      <w:r>
        <w:rPr>
          <w:b/>
          <w:lang w:val="fr_FR" w:bidi="fr_FR"/>
        </w:rPr>
        <w:t>Jérusalem</w:t>
      </w:r>
      <w:r>
        <w:rPr>
          <w:lang w:val="fr_FR" w:bidi="fr_FR"/>
        </w:rPr>
        <w:t xml:space="preserve">. C'était la capitale religieuse des Juifs où était situé le temple, ou lieu juif d'adoration. </w:t>
      </w:r>
      <w:r>
        <w:rPr>
          <w:b/>
          <w:lang w:val="fr_FR" w:bidi="fr_FR"/>
        </w:rPr>
        <w:t>Jérusalem</w:t>
      </w:r>
      <w:r>
        <w:rPr>
          <w:lang w:val="fr_FR" w:bidi="fr_FR"/>
        </w:rPr>
        <w:t xml:space="preserve"> est dans le glossaire principal. Les gens venaient également de la côte de </w:t>
      </w:r>
      <w:r>
        <w:rPr>
          <w:b/>
          <w:lang w:val="fr_FR" w:bidi="fr_FR"/>
        </w:rPr>
        <w:t>Tyr et Sidon</w:t>
      </w:r>
      <w:r>
        <w:rPr>
          <w:lang w:val="fr_FR" w:bidi="fr_FR"/>
        </w:rPr>
        <w:t>. Il s'agissait de deux villes païennes situées sur la rive de la mer Méditerranée au nord d'Israël.</w:t>
      </w:r>
    </w:p>
    <w:p>
      <w:pPr/>
      <w:r>
        <w:rPr>
          <w:lang w:val="fr_FR" w:bidi="fr_FR"/>
        </w:rPr>
      </w:r>
      <w:r>
        <w:rPr>
          <w:lang w:val="fr_FR" w:bidi="fr_FR"/>
        </w:rPr>
        <w:t>Arrêtez et montrez aux traducteurs où se trouvent Tyr et Sidon sur la carte. Réfléchissez à la distance que les gens voyagent pour entendre et être guéris par Jésus.</w:t>
      </w:r>
    </w:p>
    <w:p>
      <w:pPr/>
      <w:r>
        <w:rPr>
          <w:lang w:val="fr_FR" w:bidi="fr_FR"/>
        </w:rPr>
      </w:r>
      <w:r>
        <w:rPr>
          <w:lang w:val="fr_FR" w:bidi="fr_FR"/>
        </w:rPr>
        <w:t xml:space="preserve">Tout le monde voulait toucher Jésus parce qu'une </w:t>
      </w:r>
      <w:r>
        <w:rPr>
          <w:b/>
          <w:lang w:val="fr_FR" w:bidi="fr_FR"/>
        </w:rPr>
        <w:t>puissance venait de lui</w:t>
      </w:r>
      <w:r>
        <w:rPr>
          <w:lang w:val="fr_FR" w:bidi="fr_FR"/>
        </w:rPr>
        <w:t xml:space="preserve"> et les guérissait tous. Cette phrase montre pourquoi les gens veulent toucher Jésus.</w:t>
      </w:r>
    </w:p>
    <w:p>
      <w:pPr/>
      <w:r>
        <w:rPr>
          <w:lang w:val="fr_FR" w:bidi="fr_FR"/>
        </w:rPr>
      </w:r>
      <w:r>
        <w:rPr>
          <w:lang w:val="fr_FR" w:bidi="fr_FR"/>
        </w:rPr>
        <w:t>Assurez-vous de ne pas traduire cela d'une manière qui implique que Jésus est moins puissant après avoir guéri quelqu'un. S'il n'est pas possible de dire que la puissance venait de Jésus, vous pouvez dire quelque chose comme : « Jésus guérissait tout le monde avec puissance. »</w:t>
      </w:r>
    </w:p>
    <w:p>
      <w:pPr/>
      <w:r>
        <w:rPr>
          <w:lang w:val="fr_FR" w:bidi="fr_FR"/>
        </w:rPr>
      </w:r>
      <w:r>
        <w:rPr>
          <w:lang w:val="fr_FR" w:bidi="fr_FR"/>
        </w:rPr>
        <w:t xml:space="preserve">Les gens qui voulaient être guéris incluaient ceux qui étaient </w:t>
      </w:r>
      <w:r>
        <w:rPr>
          <w:b/>
          <w:lang w:val="fr_FR" w:bidi="fr_FR"/>
        </w:rPr>
        <w:t>tourmentés par des mauvais esprits</w:t>
      </w:r>
      <w:r>
        <w:rPr>
          <w:lang w:val="fr_FR" w:bidi="fr_FR"/>
        </w:rPr>
        <w:t xml:space="preserve">. Cela fait référence aux gens qui étaient contrôlés par des mauvais esprits ou des </w:t>
      </w:r>
      <w:r>
        <w:rPr>
          <w:b/>
          <w:lang w:val="fr_FR" w:bidi="fr_FR"/>
        </w:rPr>
        <w:t>démons</w:t>
      </w:r>
      <w:r>
        <w:rPr>
          <w:lang w:val="fr_FR" w:bidi="fr_FR"/>
        </w:rPr>
        <w:t xml:space="preserve">. Ces esprits impurs rendaient les gens impropres pour le service de Dieu. Jésus les a guéris en les libérant du contrôle des esprits mauvais. Assurez-vous d'utiliser le même mot pour les esprits mauvais que dans les passages précédents. </w:t>
      </w:r>
      <w:r>
        <w:rPr>
          <w:b/>
          <w:lang w:val="fr_FR" w:bidi="fr_FR"/>
        </w:rPr>
        <w:t>Esprit mauvais</w:t>
      </w:r>
      <w:r>
        <w:rPr>
          <w:lang w:val="fr_FR" w:bidi="fr_FR"/>
        </w:rPr>
        <w:t xml:space="preserve"> est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6:17–19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36">
        <w:r>
          <w:rPr>
            <w:lang w:val="fr_FR" w:bidi="fr_FR"/>
          </w:rPr>
          <w:rPr>
            <w:color w:val="0000EE"/>
            <w:u w:val="single"/>
          </w:rPr>
          <w:t>Écouter et Cœur</w:t>
        </w:r>
      </w:hyperlink>
      <w:r>
        <w:rPr>
          <w:lang w:val="fr_FR" w:bidi="fr_FR"/>
        </w:rPr>
        <w:t xml:space="preserve"> (718 KB)</w:t>
      </w:r>
      <w:r>
        <w:rPr>
          <w:lang w:val="fr_FR" w:bidi="fr_FR"/>
        </w:rPr>
      </w:r>
    </w:p>
    <w:p>
      <w:pPr>
        <w:pStyle w:val="ListBullet"/>
        <w:spacing w:line="240" w:lineRule="auto"/>
        <w:ind w:left="720"/>
      </w:pPr>
      <w:r>
        <w:rPr>
          <w:lang w:val="fr_FR" w:bidi="fr_FR"/>
        </w:rPr>
      </w:r>
      <w:hyperlink r:id="rId137">
        <w:r>
          <w:rPr>
            <w:lang w:val="fr_FR" w:bidi="fr_FR"/>
          </w:rPr>
          <w:rPr>
            <w:color w:val="0000EE"/>
            <w:u w:val="single"/>
          </w:rPr>
          <w:t>Planter le Décor</w:t>
        </w:r>
      </w:hyperlink>
      <w:r>
        <w:rPr>
          <w:lang w:val="fr_FR" w:bidi="fr_FR"/>
        </w:rPr>
        <w:t xml:space="preserve"> (2.2 MB)</w:t>
      </w:r>
      <w:r>
        <w:rPr>
          <w:lang w:val="fr_FR" w:bidi="fr_FR"/>
        </w:rPr>
      </w:r>
    </w:p>
    <w:p>
      <w:pPr>
        <w:pStyle w:val="ListBullet"/>
        <w:spacing w:line="240" w:lineRule="auto"/>
        <w:ind w:left="720"/>
      </w:pPr>
      <w:r>
        <w:rPr>
          <w:lang w:val="fr_FR" w:bidi="fr_FR"/>
        </w:rPr>
      </w:r>
      <w:hyperlink r:id="rId138">
        <w:r>
          <w:rPr>
            <w:lang w:val="fr_FR" w:bidi="fr_FR"/>
          </w:rPr>
          <w:rPr>
            <w:color w:val="0000EE"/>
            <w:u w:val="single"/>
          </w:rPr>
          <w:t>Définir les Scènes</w:t>
        </w:r>
      </w:hyperlink>
      <w:r>
        <w:rPr>
          <w:lang w:val="fr_FR" w:bidi="fr_FR"/>
        </w:rPr>
        <w:t xml:space="preserve"> (1.6 MB)</w:t>
      </w:r>
      <w:r>
        <w:rPr>
          <w:lang w:val="fr_FR" w:bidi="fr_FR"/>
        </w:rPr>
      </w:r>
    </w:p>
    <w:p>
      <w:pPr>
        <w:pStyle w:val="ListBullet"/>
        <w:spacing w:line="240" w:lineRule="auto"/>
        <w:ind w:left="720"/>
      </w:pPr>
      <w:r>
        <w:rPr>
          <w:lang w:val="fr_FR" w:bidi="fr_FR"/>
        </w:rPr>
      </w:r>
      <w:hyperlink r:id="rId139">
        <w:r>
          <w:rPr>
            <w:lang w:val="fr_FR" w:bidi="fr_FR"/>
          </w:rPr>
          <w:rPr>
            <w:color w:val="0000EE"/>
            <w:u w:val="single"/>
          </w:rPr>
          <w:t>Intégration du Texte</w:t>
        </w:r>
      </w:hyperlink>
      <w:r>
        <w:rPr>
          <w:lang w:val="fr_FR" w:bidi="fr_FR"/>
        </w:rPr>
        <w:t xml:space="preserve"> (1.7 MB)</w:t>
      </w:r>
      <w:r>
        <w:rPr>
          <w:lang w:val="fr_FR" w:bidi="fr_FR"/>
        </w:rPr>
      </w:r>
    </w:p>
    <w:p>
      <w:pPr>
        <w:pStyle w:val="ListBullet"/>
        <w:spacing w:line="240" w:lineRule="auto"/>
        <w:ind w:left="720"/>
      </w:pPr>
      <w:r>
        <w:rPr>
          <w:lang w:val="fr_FR" w:bidi="fr_FR"/>
        </w:rPr>
      </w:r>
      <w:hyperlink r:id="rId140">
        <w:r>
          <w:rPr>
            <w:lang w:val="fr_FR" w:bidi="fr_FR"/>
          </w:rPr>
          <w:rPr>
            <w:color w:val="0000EE"/>
            <w:u w:val="single"/>
          </w:rPr>
          <w:t>Combler les Lacunes</w:t>
        </w:r>
      </w:hyperlink>
      <w:r>
        <w:rPr>
          <w:lang w:val="fr_FR" w:bidi="fr_FR"/>
        </w:rPr>
        <w:t xml:space="preserve"> (1.8 MB)</w:t>
      </w:r>
      <w:r>
        <w:rPr>
          <w:lang w:val="fr_FR" w:bidi="fr_FR"/>
        </w:rPr>
      </w:r>
    </w:p>
    <w:p>
      <w:pPr>
        <w:pStyle w:val="ListBullet"/>
        <w:spacing w:line="240" w:lineRule="auto"/>
        <w:ind w:left="720"/>
      </w:pPr>
      <w:r>
        <w:rPr>
          <w:lang w:val="fr_FR" w:bidi="fr_FR"/>
        </w:rPr>
      </w:r>
      <w:hyperlink r:id="rId141">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6:20–26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6.20–26.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se trouve sur une montagne près de la mer de Galilée. Il est avec ses douze apôtres, ou représentants, et ses disciples, ou suiveurs. Une grande foule est venue pour entendre Jésus enseigner. Jésus a déjà guéri de nombreuses personnes malades et guéri ceux qui avaient des esprits mauvais. Beaucoup de gens appellent cet enseignement spécifique de Jésus les « Béatitudes », ce qui signifie bénédictions.</w:t>
      </w:r>
    </w:p>
    <w:p>
      <w:pPr/>
      <w:r>
        <w:rPr>
          <w:lang w:val="fr_FR" w:bidi="fr_FR"/>
        </w:rPr>
      </w:r>
      <w:r>
        <w:rPr>
          <w:lang w:val="fr_FR" w:bidi="fr_FR"/>
        </w:rPr>
        <w:t>Jésus se tourne vers ses disciples et commence à les enseigner. La foule écoute également le discours de Jésus et pense à ce que cela signifie de devenir l'un des disciples de Jésus. Jésus commence son discours et dit à ses disciples que Dieu les bénit ou les favorise. Béni ne fait pas référence à un sentiment ou à un statut financier. Cependant, une personne dans la bonne situation d'avoir la faveur de Dieu aura généralement des sentiments de bonheur et de joie. N'utilisez pas un mot pour béni qui ne s'applique qu'à la prospérité ou à la santé. Quand Jésus utilise le mot « tu », il parle en termes généraux. Jésus dit que les gens qui sont pauvres, qui ont faim et qui pleurent sont bénis. Il ne signifie pas que tout le monde dans la foule est pauvre, affamé et pleure.</w:t>
      </w:r>
    </w:p>
    <w:p>
      <w:pPr/>
      <w:r>
        <w:rPr>
          <w:lang w:val="fr_FR" w:bidi="fr_FR"/>
        </w:rPr>
      </w:r>
      <w:r>
        <w:rPr>
          <w:lang w:val="fr_FR" w:bidi="fr_FR"/>
        </w:rPr>
        <w:t>Arrêtez et discutez avec votre équipe : Comment faites-vous lorsque vous parlez à plusieurs personnes à la fois tout en faisant que le message s'applique à chaque individu ?</w:t>
      </w:r>
    </w:p>
    <w:p>
      <w:pPr/>
      <w:r>
        <w:rPr>
          <w:lang w:val="fr_FR" w:bidi="fr_FR"/>
        </w:rPr>
      </w:r>
      <w:r>
        <w:rPr>
          <w:lang w:val="fr_FR" w:bidi="fr_FR"/>
        </w:rPr>
        <w:t>Pauvre fait référence aux gens qui n'ont pas ce dont ils ont besoin. Certains érudits pensent également que pauvre peut être interprété spirituellement. Dans l'Ancien Testament, on utilisait le terme pauvre pour décrire quelqu'un qui savait qu'il avait besoin de Dieu. Quand Jésus dit : « Le royaume de Dieu est à toi », il signifie qu'ils sont citoyens du royaume de Dieu. Jésus leur dit que s'ils suivent Jésus en tant que roi dans leur cœur, alors la faveur de Dieu reposera sur eux. S'ils suivent Jésus, même s'ils sont pauvres, ils seront riches parce que Dieu est heureux avec eux et qu'ils ont une bonne situation.</w:t>
      </w:r>
    </w:p>
    <w:p>
      <w:pPr/>
      <w:r>
        <w:rPr>
          <w:lang w:val="fr_FR" w:bidi="fr_FR"/>
        </w:rPr>
      </w:r>
      <w:r>
        <w:rPr>
          <w:lang w:val="fr_FR" w:bidi="fr_FR"/>
        </w:rPr>
        <w:t>Arrêtez et discutez avec votre équipe : De quels types de « pauvres » parlez-vous dans votre culture ? Les gens sont-ils pauvres seulement en argent, ou également en d'autres choses ? Comment les gens pauvres sont-ils traités différemment des gens riches ?</w:t>
      </w:r>
    </w:p>
    <w:p>
      <w:pPr/>
      <w:r>
        <w:rPr>
          <w:lang w:val="fr_FR" w:bidi="fr_FR"/>
        </w:rPr>
      </w:r>
      <w:r>
        <w:rPr>
          <w:lang w:val="fr_FR" w:bidi="fr_FR"/>
        </w:rPr>
        <w:t>Jésus dit que ceux qui ont faim seront rassasiés. Certains érudits interprètent la faim dans un sens spirituel pour signifier le désir de Dieu et une bonne relation avec lui. Être rempli pourrait signifier être satisfait par Dieu. Jésus dit qu'ils seront satisfaits ou rassasiés dans l'avenir, et ils sont donc bénis.</w:t>
      </w:r>
    </w:p>
    <w:p>
      <w:pPr/>
      <w:r>
        <w:rPr>
          <w:lang w:val="fr_FR" w:bidi="fr_FR"/>
        </w:rPr>
      </w:r>
      <w:r>
        <w:rPr>
          <w:lang w:val="fr_FR" w:bidi="fr_FR"/>
        </w:rPr>
        <w:t>Pleurer exprime la tristesse. Jésus dit que ceux qui pleurent maintenant riront de joie dans l'avenir parce qu'ils font partie du royaume de Dieu.</w:t>
      </w:r>
    </w:p>
    <w:p>
      <w:pPr/>
      <w:r>
        <w:rPr>
          <w:lang w:val="fr_FR" w:bidi="fr_FR"/>
        </w:rPr>
      </w:r>
      <w:r>
        <w:rPr>
          <w:lang w:val="fr_FR" w:bidi="fr_FR"/>
        </w:rPr>
        <w:t>Jésus dit que les gens qui sont haïs parce qu'ils le suivent sont bénis. Jésus se nomme lui-même le Fils de l'homme. Ceci était également utilisé comme titre pour désigner la personne à qui Dieu donne tout pouvoir et toute autorité. Jésus dit que Dieu bénit ses disciples quand ils ne sont pas acceptés ou insultés même si cela ne semble pas être le cas. C'était important pour les disciples de Jésus qui étaient constamment confrontés au jugement et à la critique de la part des dirigeants religieux. Jésus dit à ses disciples de sauter de joie quand ils souffrent parce que Dieu honorera leur fidélité.</w:t>
      </w:r>
    </w:p>
    <w:p>
      <w:pPr/>
      <w:r>
        <w:rPr>
          <w:lang w:val="fr_FR" w:bidi="fr_FR"/>
        </w:rPr>
      </w:r>
      <w:r>
        <w:rPr>
          <w:lang w:val="fr_FR" w:bidi="fr_FR"/>
        </w:rPr>
        <w:t>Arrêtez et discutez avec votre équipe : Si votre culture ne saute pas pour montrer le bonheur, comment décrivez-vous le bonheur extrême ?</w:t>
      </w:r>
    </w:p>
    <w:p>
      <w:pPr/>
      <w:r>
        <w:rPr>
          <w:lang w:val="fr_FR" w:bidi="fr_FR"/>
        </w:rPr>
      </w:r>
      <w:r>
        <w:rPr>
          <w:lang w:val="fr_FR" w:bidi="fr_FR"/>
        </w:rPr>
        <w:t>Dieu fera cela en leur donnant une grande récompense dans le ciel, ou le lieu où Dieu vit. Jésus leur rappelle que les prophètes étaient également maltraités.</w:t>
      </w:r>
    </w:p>
    <w:p>
      <w:pPr/>
      <w:r>
        <w:rPr>
          <w:lang w:val="fr_FR" w:bidi="fr_FR"/>
        </w:rPr>
      </w:r>
      <w:r>
        <w:rPr>
          <w:lang w:val="fr_FR" w:bidi="fr_FR"/>
        </w:rPr>
        <w:t>Arrêtez l'enregistrement et discutez-en avec votre équipe : À quel type de souffrance les croyants sont-ils confrontés dans votre culture ?</w:t>
      </w:r>
    </w:p>
    <w:p>
      <w:pPr/>
      <w:r>
        <w:rPr>
          <w:lang w:val="fr_FR" w:bidi="fr_FR"/>
        </w:rPr>
      </w:r>
      <w:r>
        <w:rPr>
          <w:lang w:val="fr_FR" w:bidi="fr_FR"/>
        </w:rPr>
        <w:t>Jésus parle ensuite de quatre maux pour les gens qui ne cherchent pas Dieu. Les quatre maux sont le contraire des quatre bénédictions dont Jésus a parlé plus tôt. Quand Jésus dit « tu », il continue à parler en termes généraux. Les malheurs expriment la détresse devant la venue du jugement de Dieu. C'est un avertissement pour ceux qui sont riches. Riche ne s'applique pas seulement au statut financier. Cela peut également signifier ceux qui sont arrogants, malhonnêtes ou oppriment les pauvres. Jésus utilise ces malheurs comme un avertissement, disant aux gens qu'ils devraient changer leurs façons de faire. Connaître le jugement et la colère de Dieu est le contraire de connaître les bénédictions de Dieu.</w:t>
      </w:r>
    </w:p>
    <w:p>
      <w:pPr/>
      <w:r>
        <w:rPr>
          <w:lang w:val="fr_FR" w:bidi="fr_FR"/>
        </w:rPr>
      </w:r>
      <w:r>
        <w:rPr>
          <w:lang w:val="fr_FR" w:bidi="fr_FR"/>
        </w:rPr>
        <w:t>Jésus avertit les gens qui sont riches, bien nourris, qui rient et qui sont loués par les autres. Les riches ont déjà leur confort dans cette vie. Les gens bien nourris n'ont pas faim pour que Dieu les satisfasse. Ceux qui rient maintenant ne riront pas plus tard quand viendra le jugement de Dieu. Ceux qui recherchent l'approbation du monde ne recherchent pas l'approbation de Dieu. Jésus les compare avec les faux prophètes qui étaient loués par les ancêtres des Juifs. Les faux prophètes disaient aux gens qu'ils avaient un message de Dieu, alors que Dieu ne leur parlait pas. Mais les gens aimaient ce qu'ils avaient à dire et disaient de bonnes choses au sujet des faux prophètes. Jésus dit que ceux qui sont pauvres, qui ont faim, qui sont tristes et qui sont haïs sur terre trouveront leur récompense et leur consolation dans le ciel.</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se tourne vers les disciples et leur dit qu'ils sont bénis dans les difficultés. Jésus leur dit qu'il y a une récompense qui les attend dans le ciel.</w:t>
      </w:r>
    </w:p>
    <w:p>
      <w:pPr/>
      <w:r>
        <w:rPr>
          <w:lang w:val="fr_FR" w:bidi="fr_FR"/>
        </w:rPr>
      </w:r>
      <w:r>
        <w:rPr>
          <w:b/>
          <w:lang w:val="fr_FR" w:bidi="fr_FR"/>
        </w:rPr>
        <w:t>Deuxième partie :</w:t>
      </w:r>
      <w:r>
        <w:rPr>
          <w:lang w:val="fr_FR" w:bidi="fr_FR"/>
        </w:rPr>
        <w:t xml:space="preserve"> Jésus continue de parler des chagrins qui attendent les gens qui ont accompli avec abondance leurs désirs humains.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 les plus proches</w:t>
      </w:r>
    </w:p>
    <w:p>
      <w:pPr>
        <w:pStyle w:val="ListBullet"/>
        <w:spacing w:line="240" w:lineRule="auto"/>
        <w:ind w:left="720"/>
      </w:pPr>
      <w:r>
        <w:rPr>
          <w:lang w:val="fr_FR" w:bidi="fr_FR"/>
        </w:rPr>
      </w:r>
      <w:r>
        <w:rPr>
          <w:lang w:val="fr_FR" w:bidi="fr_FR"/>
        </w:rPr>
        <w:t>La foule de ses disciples</w:t>
      </w:r>
    </w:p>
    <w:p>
      <w:pPr>
        <w:pStyle w:val="ListBullet"/>
        <w:spacing w:line="240" w:lineRule="auto"/>
        <w:ind w:left="720"/>
      </w:pPr>
      <w:r>
        <w:rPr>
          <w:lang w:val="fr_FR" w:bidi="fr_FR"/>
        </w:rPr>
      </w:r>
      <w:r>
        <w:rPr>
          <w:lang w:val="fr_FR" w:bidi="fr_FR"/>
        </w:rPr>
        <w:t>Les multitudes de gens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parle à ses disciples comme un moyen de les encourager. Les bénédictions sont pour eux parce qu'ils appartiennent au royaume de Dieu, ce qui signifie qu'ils sont citoyens du royaume de Dieu. Les gens autour écoutent aussi. Ces gens pourraient devenir des disciples dans le futur.</w:t>
      </w:r>
    </w:p>
    <w:p>
      <w:pPr/>
      <w:r>
        <w:rPr>
          <w:lang w:val="fr_FR" w:bidi="fr_FR"/>
        </w:rPr>
      </w:r>
      <w:r>
        <w:rPr>
          <w:lang w:val="fr_FR" w:bidi="fr_FR"/>
        </w:rPr>
        <w:t>Jésus se tourne vers ses disciples et leur dit les bénédictions qu'ils auront au milieu des difficultés. Jésus leur dit comment, au milieu des difficultés, ils devraient être heureux et joyeux. Il y a une grande récompense qui les attend dans le ciel.</w:t>
      </w:r>
    </w:p>
    <w:p>
      <w:pPr/>
      <w:r>
        <w:rPr>
          <w:lang w:val="fr_FR" w:bidi="fr_FR"/>
        </w:rPr>
      </w:r>
      <w:r>
        <w:rPr>
          <w:lang w:val="fr_FR" w:bidi="fr_FR"/>
        </w:rPr>
        <w:t>Il est important de se rappeler qu'après avoir encouragé ses disciples, Jésus parle aux gens qui ne cherchent pas Dieu. Ces gens obtiennent des choses non seulement pour assouvir leurs besoins, mais aussi pour obtenir des choses avec abondance pour eux-mêmes en profiter seulement. Ces gens seront attristés parce que leur bonheur est temporaire.</w:t>
      </w:r>
    </w:p>
    <w:p>
      <w:pPr/>
      <w:r>
        <w:rPr>
          <w:lang w:val="fr_FR" w:bidi="fr_FR"/>
        </w:rPr>
      </w:r>
      <w:r>
        <w:rPr>
          <w:lang w:val="fr_FR" w:bidi="fr_FR"/>
        </w:rPr>
        <w:t>Jésus s'adresse aux gens qui recherchent l'autosatisfaction dans les richesses, la nourriture, le rire et les louanges des autres. Jésus leur dit que toutes les choses qui les rendent heureux se transformeront en chagrin. Jésus les avertit du jugement à venir de Dieu en disant : « Malheur à toi. »</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 les plus proches</w:t>
      </w:r>
    </w:p>
    <w:p>
      <w:pPr>
        <w:pStyle w:val="ListBullet"/>
        <w:spacing w:line="240" w:lineRule="auto"/>
        <w:ind w:left="720"/>
      </w:pPr>
      <w:r>
        <w:rPr>
          <w:lang w:val="fr_FR" w:bidi="fr_FR"/>
        </w:rPr>
      </w:r>
      <w:r>
        <w:rPr>
          <w:lang w:val="fr_FR" w:bidi="fr_FR"/>
        </w:rPr>
        <w:t>La foule de ses disciples</w:t>
      </w:r>
    </w:p>
    <w:p>
      <w:pPr>
        <w:pStyle w:val="ListBullet"/>
        <w:spacing w:line="240" w:lineRule="auto"/>
        <w:ind w:left="720"/>
      </w:pPr>
      <w:r>
        <w:rPr>
          <w:lang w:val="fr_FR" w:bidi="fr_FR"/>
        </w:rPr>
      </w:r>
      <w:r>
        <w:rPr>
          <w:lang w:val="fr_FR" w:bidi="fr_FR"/>
        </w:rPr>
        <w:t>Les multitudes de gens.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Jésus qui parle aux disciples quand Jésus mentionne les bénédictions. Assurez-vous de représenter le fait que la foule écoute aussi.</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Il y a deux parties dans ce récit.</w:t>
      </w:r>
    </w:p>
    <w:p>
      <w:pPr/>
      <w:r>
        <w:rPr>
          <w:lang w:val="fr_FR" w:bidi="fr_FR"/>
        </w:rPr>
      </w:r>
      <w:r>
        <w:rPr>
          <w:lang w:val="fr_FR" w:bidi="fr_FR"/>
        </w:rPr>
        <w:t>Jésus se tourne vers ses disciples et leur dit que Dieu bénit ceux qui sont pauvres parce qu'ils appartiennent au royaume de Dieu. Dieu bénit ceux qui ont faim parce qu'ils n'auront pas faim. Dieu bénit ceux qui pleurent parce qu'ils seront heureux. Jésus leur parle également des bénédictions qui les attendent dans le ciel quand les gens les haïssent, ne les acceptent pas, les insultent ou même les appellent mauvais parce qu'ils suivent Jésus. Jésus dit à ses disciples d'être heureux quand cela se produit parce qu'il y a une grande récompense qui les attend dans le ciel. Jésus leur rappelle comment les anciens prophètes étaient mal traités.</w:t>
      </w:r>
    </w:p>
    <w:p>
      <w:pPr/>
      <w:r>
        <w:rPr>
          <w:lang w:val="fr_FR" w:bidi="fr_FR"/>
        </w:rPr>
      </w:r>
      <w:r>
        <w:rPr>
          <w:lang w:val="fr_FR" w:bidi="fr_FR"/>
        </w:rPr>
        <w:t>Arrêtez la représentation : Demandez aux acteurs qui jouent les disciples : « Que ressentez-vous ? » Vous allez peut-être entendre des choses comme : « Suivre Jésus est difficile, mais cela en vaut la peine », « Je me suis déjà senti affamé et triste tout en suivant Jésus » et « Je suis encouragé à penser que Dieu me récompensera. » Reprenez la représentation.</w:t>
      </w:r>
    </w:p>
    <w:p>
      <w:pPr/>
      <w:r>
        <w:rPr>
          <w:lang w:val="fr_FR" w:bidi="fr_FR"/>
        </w:rPr>
      </w:r>
      <w:r>
        <w:rPr>
          <w:lang w:val="fr_FR" w:bidi="fr_FR"/>
        </w:rPr>
        <w:t>Maintenant, Jésus s'adresse aux gens qui ont accompli leurs désirs humains au lieu de chercher Dieu. Jésus dit aux riches que le chagrin les attend parce que le seul bonheur qu'ils auront est maintenant. Jésus dit aux gens qu'ils ont plus que suffisamment de nourriture et sont prospères maintenant que le chagrin les attend dans l'avenir. Un moment viendra pour eux où ils connaîtront la faim. Jésus dit aux gens qui rient maintenant que le chagrin les attend parce que leur rire deviendra tristesse. Jésus avertit les gens qui reçoivent les louanges maintenant, parce que leurs ancêtres louaient également les faux prophètes.</w:t>
      </w:r>
    </w:p>
    <w:p>
      <w:pPr/>
      <w:r>
        <w:rPr>
          <w:lang w:val="fr_FR" w:bidi="fr_FR"/>
        </w:rPr>
      </w:r>
      <w:r>
        <w:rPr>
          <w:lang w:val="fr_FR" w:bidi="fr_FR"/>
        </w:rPr>
        <w:t>Arrêtez la représentation : Demandez aux acteurs qui jouent le rôle de la foule : « Que ressentez-vous ? » Vous allez peut-être entendre des choses comme : « Mais j'aime être à l'aise », « Comment faire pour chercher Dieu ? » et « Je me sens insulté.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donne un discours à ses </w:t>
      </w:r>
      <w:r>
        <w:rPr>
          <w:b/>
          <w:lang w:val="fr_FR" w:bidi="fr_FR"/>
        </w:rPr>
        <w:t>disciples</w:t>
      </w:r>
      <w:r>
        <w:rPr>
          <w:lang w:val="fr_FR" w:bidi="fr_FR"/>
        </w:rPr>
        <w:t xml:space="preserve"> ou suiveurs. Assurez-vous de traduire le mot disciples de la même façon que dans les passages précédents. </w:t>
      </w:r>
      <w:r>
        <w:rPr>
          <w:lang w:val="fr_FR" w:bidi="fr_FR"/>
        </w:rPr>
        <w:t>Disciples</w:t>
      </w:r>
      <w:r>
        <w:rPr>
          <w:lang w:val="fr_FR" w:bidi="fr_FR"/>
        </w:rPr>
        <w:t xml:space="preserve"> se trouve dans le glossaire principal. Jésus leur dit qu'ils sont </w:t>
      </w:r>
      <w:r>
        <w:rPr>
          <w:b/>
          <w:lang w:val="fr_FR" w:bidi="fr_FR"/>
        </w:rPr>
        <w:t>bénis</w:t>
      </w:r>
      <w:r>
        <w:rPr>
          <w:lang w:val="fr_FR" w:bidi="fr_FR"/>
        </w:rPr>
        <w:t xml:space="preserve"> ou favorisés par Dieu. Le mot </w:t>
      </w:r>
      <w:r>
        <w:rPr>
          <w:lang w:val="fr_FR" w:bidi="fr_FR"/>
        </w:rPr>
        <w:t>béni</w:t>
      </w:r>
      <w:r>
        <w:rPr>
          <w:lang w:val="fr_FR" w:bidi="fr_FR"/>
        </w:rPr>
        <w:t xml:space="preserve"> se trouve dans le glossaire principal. Jésus dit à ceux qui sont pauvres : « </w:t>
      </w:r>
      <w:r>
        <w:rPr>
          <w:b/>
          <w:lang w:val="fr_FR" w:bidi="fr_FR"/>
        </w:rPr>
        <w:t>Le royaume de Dieu est à toi</w:t>
      </w:r>
      <w:r>
        <w:rPr>
          <w:lang w:val="fr_FR" w:bidi="fr_FR"/>
        </w:rPr>
        <w:t xml:space="preserve">. » Lorsque Dieu favorise quelqu'un, cela le rend riche. Cela signifie qu'ils sont citoyens du royaume de Dieu et hériteront de toutes les bénédictions qui vont avec cela. Le royaume de Dieu fait référence à leur relation avec Dieu. Dieu prend soin de son peuple et le protège en tant que leur roi. Les gens obéissent, font confiance et se soumettent à lui comme roi. </w:t>
      </w:r>
      <w:r>
        <w:rPr>
          <w:lang w:val="fr_FR" w:bidi="fr_FR"/>
        </w:rPr>
        <w:t>Royaume de Dieu</w:t>
      </w:r>
      <w:r>
        <w:rPr>
          <w:lang w:val="fr_FR" w:bidi="fr_FR"/>
        </w:rPr>
        <w:t xml:space="preserve"> peut être trouvé dans le glossaire principal.</w:t>
      </w:r>
    </w:p>
    <w:p>
      <w:pPr/>
      <w:r>
        <w:rPr>
          <w:lang w:val="fr_FR" w:bidi="fr_FR"/>
        </w:rPr>
      </w:r>
      <w:r>
        <w:rPr>
          <w:lang w:val="fr_FR" w:bidi="fr_FR"/>
        </w:rPr>
        <w:t xml:space="preserve">Quand Jésus parle de « </w:t>
      </w:r>
      <w:r>
        <w:rPr>
          <w:b/>
          <w:lang w:val="fr_FR" w:bidi="fr_FR"/>
        </w:rPr>
        <w:t>ceux qui pleurent maintenant</w:t>
      </w:r>
      <w:r>
        <w:rPr>
          <w:lang w:val="fr_FR" w:bidi="fr_FR"/>
        </w:rPr>
        <w:t xml:space="preserve"> », il signifie ceux qui sont tristes ou montrent du chagrin. Il leur dit qu'ils sont bénis et riront dans l'avenir parce qu'ils appartiennent au royaume de Dieu.</w:t>
      </w:r>
    </w:p>
    <w:p>
      <w:pPr/>
      <w:r>
        <w:rPr>
          <w:lang w:val="fr_FR" w:bidi="fr_FR"/>
        </w:rPr>
      </w:r>
      <w:r>
        <w:rPr>
          <w:lang w:val="fr_FR" w:bidi="fr_FR"/>
        </w:rPr>
        <w:t xml:space="preserve">Jésus dit à ses disciples qu'ils sont bénis quand les gens </w:t>
      </w:r>
      <w:r>
        <w:rPr>
          <w:b/>
          <w:lang w:val="fr_FR" w:bidi="fr_FR"/>
        </w:rPr>
        <w:t>rejettent ton nom comme s'il était mauvais</w:t>
      </w:r>
      <w:r>
        <w:rPr>
          <w:lang w:val="fr_FR" w:bidi="fr_FR"/>
        </w:rPr>
        <w:t xml:space="preserve">. Cette phrase signifie parler contre quelqu’un d’une manière qui lui nuit ou porte atteinte à sa réputation. Dans la culture juive, le nom d'une personne représente la personne elle-même. Jésus dit qu'ils seront rejetés parce qu'ils suivent le </w:t>
      </w:r>
      <w:r>
        <w:rPr>
          <w:b/>
          <w:lang w:val="fr_FR" w:bidi="fr_FR"/>
        </w:rPr>
        <w:t>Fils de l'homme</w:t>
      </w:r>
      <w:r>
        <w:rPr>
          <w:lang w:val="fr_FR" w:bidi="fr_FR"/>
        </w:rPr>
        <w:t xml:space="preserve">. Il s'agit d'un titre que Jésus utilise pour se décrire. Assurez-vous d'utiliser la même traduction pour Fils de l'homme que dans les passages précédents. </w:t>
      </w:r>
      <w:r>
        <w:rPr>
          <w:lang w:val="fr_FR" w:bidi="fr_FR"/>
        </w:rPr>
        <w:t>Fils de l'homme</w:t>
      </w:r>
      <w:r>
        <w:rPr>
          <w:lang w:val="fr_FR" w:bidi="fr_FR"/>
        </w:rPr>
        <w:t xml:space="preserve"> peut être trouvé dans le glossaire principal.</w:t>
      </w:r>
    </w:p>
    <w:p>
      <w:pPr/>
      <w:r>
        <w:rPr>
          <w:lang w:val="fr_FR" w:bidi="fr_FR"/>
        </w:rPr>
      </w:r>
      <w:r>
        <w:rPr>
          <w:lang w:val="fr_FR" w:bidi="fr_FR"/>
        </w:rPr>
        <w:t xml:space="preserve">Jésus dit à ses disciples qu'ils devraient être heureux et sauter de joie quand ils sont persécutés. </w:t>
      </w:r>
      <w:r>
        <w:rPr>
          <w:b/>
          <w:lang w:val="fr_FR" w:bidi="fr_FR"/>
        </w:rPr>
        <w:t>Sauter pour la joie</w:t>
      </w:r>
      <w:r>
        <w:rPr>
          <w:lang w:val="fr_FR" w:bidi="fr_FR"/>
        </w:rPr>
        <w:t xml:space="preserve"> signifie sauter de haut en bas parce que l'on éprouve du bonheur.</w:t>
      </w:r>
    </w:p>
    <w:p>
      <w:pPr/>
      <w:r>
        <w:rPr>
          <w:lang w:val="fr_FR" w:bidi="fr_FR"/>
        </w:rPr>
      </w:r>
      <w:r>
        <w:rPr>
          <w:lang w:val="fr_FR" w:bidi="fr_FR"/>
        </w:rPr>
        <w:t xml:space="preserve">Jésus dit qu'ils devraient être joyeux quand ils sont mal traités parce qu'ils recevront leur </w:t>
      </w:r>
      <w:r>
        <w:rPr>
          <w:b/>
          <w:lang w:val="fr_FR" w:bidi="fr_FR"/>
        </w:rPr>
        <w:t>récompense</w:t>
      </w:r>
      <w:r>
        <w:rPr>
          <w:lang w:val="fr_FR" w:bidi="fr_FR"/>
        </w:rPr>
        <w:t xml:space="preserve"> dans le ciel. Une récompense est quelque chose de bon qui est donné aux gens à cause de ce qu'ils ont fait. Dans ce contexte, récompense signifie être honoré par Dieu pour avoir suivi Jésus. Le mot </w:t>
      </w:r>
      <w:r>
        <w:rPr>
          <w:b/>
          <w:lang w:val="fr_FR" w:bidi="fr_FR"/>
        </w:rPr>
        <w:t>ciel</w:t>
      </w:r>
      <w:r>
        <w:rPr>
          <w:lang w:val="fr_FR" w:bidi="fr_FR"/>
        </w:rPr>
        <w:t xml:space="preserve"> fait référence au lieu où vit Dieu. Assurez-vous de traduire cela de la même façon que précédemment. </w:t>
      </w:r>
      <w:r>
        <w:rPr>
          <w:lang w:val="fr_FR" w:bidi="fr_FR"/>
        </w:rPr>
        <w:t>Ciel</w:t>
      </w:r>
      <w:r>
        <w:rPr>
          <w:lang w:val="fr_FR" w:bidi="fr_FR"/>
        </w:rPr>
        <w:t xml:space="preserve"> se trouve dans le glossaire principal.</w:t>
      </w:r>
    </w:p>
    <w:p>
      <w:pPr/>
      <w:r>
        <w:rPr>
          <w:lang w:val="fr_FR" w:bidi="fr_FR"/>
        </w:rPr>
      </w:r>
      <w:r>
        <w:rPr>
          <w:lang w:val="fr_FR" w:bidi="fr_FR"/>
        </w:rPr>
        <w:t xml:space="preserve">Jésus dit à ses disciples que c'est ainsi que </w:t>
      </w:r>
      <w:r>
        <w:rPr>
          <w:b/>
          <w:lang w:val="fr_FR" w:bidi="fr_FR"/>
        </w:rPr>
        <w:t>leurs pères traitaient les prophètes</w:t>
      </w:r>
      <w:r>
        <w:rPr>
          <w:lang w:val="fr_FR" w:bidi="fr_FR"/>
        </w:rPr>
        <w:t xml:space="preserve">. Cela signifie simplement que les ancêtres des gens maltraitaient également les prophètes. Jésus dit qu'avoir des gens qui les maltraitent prouve qu'ils sont de vrais disciples de Dieu, tout comme les </w:t>
      </w:r>
      <w:r>
        <w:rPr>
          <w:b/>
          <w:lang w:val="fr_FR" w:bidi="fr_FR"/>
        </w:rPr>
        <w:t>prophètes</w:t>
      </w:r>
      <w:r>
        <w:rPr>
          <w:lang w:val="fr_FR" w:bidi="fr_FR"/>
        </w:rPr>
        <w:t xml:space="preserve">. Traduisez Prophètes de la même façon que précédemment. Le mot </w:t>
      </w:r>
      <w:r>
        <w:rPr>
          <w:lang w:val="fr_FR" w:bidi="fr_FR"/>
        </w:rPr>
        <w:t>prophète</w:t>
      </w:r>
      <w:r>
        <w:rPr>
          <w:lang w:val="fr_FR" w:bidi="fr_FR"/>
        </w:rPr>
        <w:t xml:space="preserve"> peut être trouvé dans le glossaire principal.</w:t>
      </w:r>
    </w:p>
    <w:p>
      <w:pPr/>
      <w:r>
        <w:rPr>
          <w:lang w:val="fr_FR" w:bidi="fr_FR"/>
        </w:rPr>
      </w:r>
      <w:r>
        <w:rPr>
          <w:lang w:val="fr_FR" w:bidi="fr_FR"/>
        </w:rPr>
        <w:t xml:space="preserve">Après leur avoir dit à quel point ils sont bénis, Jésus parle ensuite des malheurs. Le mot </w:t>
      </w:r>
      <w:r>
        <w:rPr>
          <w:b/>
          <w:lang w:val="fr_FR" w:bidi="fr_FR"/>
        </w:rPr>
        <w:t>malheur</w:t>
      </w:r>
      <w:r>
        <w:rPr>
          <w:lang w:val="fr_FR" w:bidi="fr_FR"/>
        </w:rPr>
        <w:t xml:space="preserve"> décrit une situation de détresse. Jésus ne demande pas à Dieu de maudire les gens, mais il avertit les gens que le jugement de Dieu vient. Jésus avertit les gens de changer leurs façons de faire.</w:t>
      </w:r>
    </w:p>
    <w:p>
      <w:pPr/>
      <w:r>
        <w:rPr>
          <w:lang w:val="fr_FR" w:bidi="fr_FR"/>
        </w:rPr>
      </w:r>
      <w:r>
        <w:rPr>
          <w:lang w:val="fr_FR" w:bidi="fr_FR"/>
        </w:rPr>
        <w:t>Vous pouvez exprimer cela dans votre langue d'une manière naturelle. Il peut s'agir d'un seul mot ou d'une courte phrase qui communique le chagrin ou la tristesse. Un exemple pourrait être : « Quels chagrins t'attendent. »</w:t>
      </w:r>
    </w:p>
    <w:p>
      <w:pPr/>
      <w:r>
        <w:rPr>
          <w:lang w:val="fr_FR" w:bidi="fr_FR"/>
        </w:rPr>
      </w:r>
      <w:r>
        <w:rPr>
          <w:lang w:val="fr_FR" w:bidi="fr_FR"/>
        </w:rPr>
        <w:t xml:space="preserve">Jésus avertit ceux </w:t>
      </w:r>
      <w:r>
        <w:rPr>
          <w:b/>
          <w:lang w:val="fr_FR" w:bidi="fr_FR"/>
        </w:rPr>
        <w:t>qui sont riches</w:t>
      </w:r>
      <w:r>
        <w:rPr>
          <w:lang w:val="fr_FR" w:bidi="fr_FR"/>
        </w:rPr>
        <w:t xml:space="preserve">. Cela se traduit par ceux qui ont de nombreux biens. Ils ont beaucoup plus qu'ils n'en ont besoin. Habituellement, les gens riches jouissaient d'une influence et d'un grand privilège. Jésus dit que ces gens riches qui dépendaient de leur richesse au lieu de Dieu ont déjà reçu tout le réconfort qu'ils obtiendront. Jésus dit que </w:t>
      </w:r>
      <w:r>
        <w:rPr>
          <w:b/>
          <w:lang w:val="fr_FR" w:bidi="fr_FR"/>
        </w:rPr>
        <w:t>tu as déjà reçu ton réconfort</w:t>
      </w:r>
      <w:r>
        <w:rPr>
          <w:lang w:val="fr_FR" w:bidi="fr_FR"/>
        </w:rPr>
        <w:t>. Jésus signifie que les gens riches sur terre ont une vie de facilité et de plaisir. Dieu ne leur donnera pas ce réconfort dans le ciel.</w:t>
      </w:r>
    </w:p>
    <w:p>
      <w:pPr/>
      <w:r>
        <w:rPr>
          <w:lang w:val="fr_FR" w:bidi="fr_FR"/>
        </w:rPr>
      </w:r>
      <w:r>
        <w:rPr>
          <w:lang w:val="fr_FR" w:bidi="fr_FR"/>
        </w:rPr>
        <w:t xml:space="preserve">Jésus dit que les gens parlaient bien des </w:t>
      </w:r>
      <w:r>
        <w:rPr>
          <w:b/>
          <w:lang w:val="fr_FR" w:bidi="fr_FR"/>
        </w:rPr>
        <w:t>faux prophètes</w:t>
      </w:r>
      <w:r>
        <w:rPr>
          <w:lang w:val="fr_FR" w:bidi="fr_FR"/>
        </w:rPr>
        <w:t>. Un faux prophète est une personne qui dit qu'il prononce un message de Dieu, mais Dieu ne leur a pas vraiment parlé. Ils n'étaient pas de vrais prophètes. Assurez-vous de traduire le mot prophète de la même façon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6:20–26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42">
        <w:r>
          <w:rPr>
            <w:lang w:val="fr_FR" w:bidi="fr_FR"/>
          </w:rPr>
          <w:rPr>
            <w:color w:val="0000EE"/>
            <w:u w:val="single"/>
          </w:rPr>
          <w:t>Écouter et Cœur</w:t>
        </w:r>
      </w:hyperlink>
      <w:r>
        <w:rPr>
          <w:lang w:val="fr_FR" w:bidi="fr_FR"/>
        </w:rPr>
        <w:t xml:space="preserve"> (717 KB)</w:t>
      </w:r>
      <w:r>
        <w:rPr>
          <w:lang w:val="fr_FR" w:bidi="fr_FR"/>
        </w:rPr>
      </w:r>
    </w:p>
    <w:p>
      <w:pPr>
        <w:pStyle w:val="ListBullet"/>
        <w:spacing w:line="240" w:lineRule="auto"/>
        <w:ind w:left="720"/>
      </w:pPr>
      <w:r>
        <w:rPr>
          <w:lang w:val="fr_FR" w:bidi="fr_FR"/>
        </w:rPr>
      </w:r>
      <w:hyperlink r:id="rId143">
        <w:r>
          <w:rPr>
            <w:lang w:val="fr_FR" w:bidi="fr_FR"/>
          </w:rPr>
          <w:rPr>
            <w:color w:val="0000EE"/>
            <w:u w:val="single"/>
          </w:rPr>
          <w:t>Planter le Décor</w:t>
        </w:r>
      </w:hyperlink>
      <w:r>
        <w:rPr>
          <w:lang w:val="fr_FR" w:bidi="fr_FR"/>
        </w:rPr>
        <w:t xml:space="preserve"> (4.1 MB)</w:t>
      </w:r>
      <w:r>
        <w:rPr>
          <w:lang w:val="fr_FR" w:bidi="fr_FR"/>
        </w:rPr>
      </w:r>
    </w:p>
    <w:p>
      <w:pPr>
        <w:pStyle w:val="ListBullet"/>
        <w:spacing w:line="240" w:lineRule="auto"/>
        <w:ind w:left="720"/>
      </w:pPr>
      <w:r>
        <w:rPr>
          <w:lang w:val="fr_FR" w:bidi="fr_FR"/>
        </w:rPr>
      </w:r>
      <w:hyperlink r:id="rId144">
        <w:r>
          <w:rPr>
            <w:lang w:val="fr_FR" w:bidi="fr_FR"/>
          </w:rPr>
          <w:rPr>
            <w:color w:val="0000EE"/>
            <w:u w:val="single"/>
          </w:rPr>
          <w:t>Définir les Scènes</w:t>
        </w:r>
      </w:hyperlink>
      <w:r>
        <w:rPr>
          <w:lang w:val="fr_FR" w:bidi="fr_FR"/>
        </w:rPr>
        <w:t xml:space="preserve"> (1.7 MB)</w:t>
      </w:r>
      <w:r>
        <w:rPr>
          <w:lang w:val="fr_FR" w:bidi="fr_FR"/>
        </w:rPr>
      </w:r>
    </w:p>
    <w:p>
      <w:pPr>
        <w:pStyle w:val="ListBullet"/>
        <w:spacing w:line="240" w:lineRule="auto"/>
        <w:ind w:left="720"/>
      </w:pPr>
      <w:r>
        <w:rPr>
          <w:lang w:val="fr_FR" w:bidi="fr_FR"/>
        </w:rPr>
      </w:r>
      <w:hyperlink r:id="rId145">
        <w:r>
          <w:rPr>
            <w:lang w:val="fr_FR" w:bidi="fr_FR"/>
          </w:rPr>
          <w:rPr>
            <w:color w:val="0000EE"/>
            <w:u w:val="single"/>
          </w:rPr>
          <w:t>Intégration du Texte</w:t>
        </w:r>
      </w:hyperlink>
      <w:r>
        <w:rPr>
          <w:lang w:val="fr_FR" w:bidi="fr_FR"/>
        </w:rPr>
        <w:t xml:space="preserve"> (2.1 MB)</w:t>
      </w:r>
      <w:r>
        <w:rPr>
          <w:lang w:val="fr_FR" w:bidi="fr_FR"/>
        </w:rPr>
      </w:r>
    </w:p>
    <w:p>
      <w:pPr>
        <w:pStyle w:val="ListBullet"/>
        <w:spacing w:line="240" w:lineRule="auto"/>
        <w:ind w:left="720"/>
      </w:pPr>
      <w:r>
        <w:rPr>
          <w:lang w:val="fr_FR" w:bidi="fr_FR"/>
        </w:rPr>
      </w:r>
      <w:hyperlink r:id="rId146">
        <w:r>
          <w:rPr>
            <w:lang w:val="fr_FR" w:bidi="fr_FR"/>
          </w:rPr>
          <w:rPr>
            <w:color w:val="0000EE"/>
            <w:u w:val="single"/>
          </w:rPr>
          <w:t>Combler les Lacunes</w:t>
        </w:r>
      </w:hyperlink>
      <w:r>
        <w:rPr>
          <w:lang w:val="fr_FR" w:bidi="fr_FR"/>
        </w:rPr>
        <w:t xml:space="preserve"> (3.0 MB)</w:t>
      </w:r>
      <w:r>
        <w:rPr>
          <w:lang w:val="fr_FR" w:bidi="fr_FR"/>
        </w:rPr>
      </w:r>
    </w:p>
    <w:p>
      <w:pPr>
        <w:pStyle w:val="ListBullet"/>
        <w:spacing w:line="240" w:lineRule="auto"/>
        <w:ind w:left="720"/>
      </w:pPr>
      <w:r>
        <w:rPr>
          <w:lang w:val="fr_FR" w:bidi="fr_FR"/>
        </w:rPr>
      </w:r>
      <w:hyperlink r:id="rId147">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6:27–36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6.27–36.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enseigne à ses disciples et à une foule sur une montagne près de la mer de Galilée. Jésus vient d'enseigner à ses disciples concernant les bénédictions. Il a également averti ces gens qui ne vivaient pas pour Dieu concernant le jugement à venir de Dieu. Dans ce passage, Jésus enseigne à ses disciples comment aimer leurs ennemis.</w:t>
      </w:r>
    </w:p>
    <w:p>
      <w:pPr/>
      <w:r>
        <w:rPr>
          <w:lang w:val="fr_FR" w:bidi="fr_FR"/>
        </w:rPr>
      </w:r>
      <w:r>
        <w:rPr>
          <w:lang w:val="fr_FR" w:bidi="fr_FR"/>
        </w:rPr>
        <w:t>Jésus dit ensuite : « Mais je te dis, à toi qui entends… » Il change sa focalisation pour enseigner à ses disciples qui faisaient partie de la foule comment traiter leurs ennemis. Jésus dit qu'ils devraient aimer, faire le bien, bénir et prier pour leurs ennemis. Jésus dit de faire ces choses même quand leurs ennemis les maltraitent physiquement ou verbalement. Jésus montre qu'aimer n'est pas fondé sur ce que quelqu'un ressent, mais sur les actions et la volonté de quelqu'un. Si quelqu'un est giflé sur la joue, Jésus dit qu'il devrait tendre l'autre joue. Dans la culture juive, c'était vu comme très insultant de frapper quelqu'un avec une main ouverte sur la joue. Jésus dit à ses disciples de ne pas riposter ou de ne pas chercher à se venger.</w:t>
      </w:r>
    </w:p>
    <w:p>
      <w:pPr/>
      <w:r>
        <w:rPr>
          <w:lang w:val="fr_FR" w:bidi="fr_FR"/>
        </w:rPr>
      </w:r>
      <w:r>
        <w:rPr>
          <w:lang w:val="fr_FR" w:bidi="fr_FR"/>
        </w:rPr>
        <w:t>Arrêtez et discutez avec votre équipe : Comment interagissez-vous avec les ennemis dans votre culture ? Comment ferais-tu le contraire de ce que ta culture attend de quelqu'un qui est ton ennemi ?</w:t>
      </w:r>
    </w:p>
    <w:p>
      <w:pPr/>
      <w:r>
        <w:rPr>
          <w:lang w:val="fr_FR" w:bidi="fr_FR"/>
        </w:rPr>
      </w:r>
      <w:r>
        <w:rPr>
          <w:lang w:val="fr_FR" w:bidi="fr_FR"/>
        </w:rPr>
        <w:t>Jésus donne ensuite des exemples de la façon dont ses disciples pourraient aimer leurs ennemis. Si un ennemi prend le cape ou le vêtement extérieur de quelqu'un, il devrait également leur donner sa tunique, ou la couche du dessous. Jésus leur dit d'être généreux et de ne pas demander aux gens de redonner les choses qu'ils ont prises. Jésus veut que ses disciples traitent les autres personnes de la même façon dont ils veulent être traités. Cet enseignement, également connu sous le nom de la règle d'or, était commun dans l'éthique juive et grecque. Mais il était pratiqué parce que les gens voulaient que les autres les traitent bien. Jésus apporte une nouvelle compréhension à ce concept. Jésus dit qu'ils devraient bien traiter les gens sans aucune attente de bénéfice personnel.</w:t>
      </w:r>
    </w:p>
    <w:p>
      <w:pPr/>
      <w:r>
        <w:rPr>
          <w:lang w:val="fr_FR" w:bidi="fr_FR"/>
        </w:rPr>
      </w:r>
      <w:r>
        <w:rPr>
          <w:lang w:val="fr_FR" w:bidi="fr_FR"/>
        </w:rPr>
        <w:t>Arrêtez et montrez à votre équipe une image d'un cape et une image d'une tunique.</w:t>
      </w:r>
    </w:p>
    <w:p>
      <w:pPr/>
      <w:r>
        <w:rPr>
          <w:lang w:val="fr_FR" w:bidi="fr_FR"/>
        </w:rPr>
      </w:r>
      <w:r>
        <w:rPr>
          <w:lang w:val="fr_FR" w:bidi="fr_FR"/>
        </w:rPr>
        <w:t>Jésus demande : « Pourquoi obtendrais-tu des louanges pour avoir aimé les gens qui t'aiment ou pour avoir fait le bien à ceux qui te font le bien ? » En posant des questions auxquelles Jésus ne s'attend pas à ce qu'on réponde, Jésus enseigne qu'il est facile de répondre avec bonté quand quelqu'un te traite bien. Même les pécheurs, ou ceux qui désobéissent habituellement à Dieu, font ceci. Mais Jésus commande à ses disciples d'aimer, de faire le bien et de donner de l'argent à leurs ennemis sans rien attendre en retour. S'ils font cela, les disciples de Jésus seront honorés. Les disciples de Jésus montreront qu'ils sont les enfants de Dieu en agissant comme leur Père, Dieu.</w:t>
      </w:r>
    </w:p>
    <w:p>
      <w:pPr/>
      <w:r>
        <w:rPr>
          <w:lang w:val="fr_FR" w:bidi="fr_FR"/>
        </w:rPr>
      </w:r>
      <w:r>
        <w:rPr>
          <w:lang w:val="fr_FR" w:bidi="fr_FR"/>
        </w:rPr>
        <w:t>Arrêtez et discutez avec votre équipe : Comment l'emprunt d'argent est-il considéré dans votre culture ? Que se passe-t-il si quelqu'un ne peut pas rembourser l'argent qu'il a emprunté ?</w:t>
      </w:r>
    </w:p>
    <w:p>
      <w:pPr/>
      <w:r>
        <w:rPr>
          <w:lang w:val="fr_FR" w:bidi="fr_FR"/>
        </w:rPr>
      </w:r>
      <w:r>
        <w:rPr>
          <w:lang w:val="fr_FR" w:bidi="fr_FR"/>
        </w:rPr>
        <w:t>Jésus dit qu'ils devraient aimer leurs ennemis parce que c'est comme ça que Dieu est. Dieu est bon envers les gens qui sont ingrats et pleins de péché ou de désobéissance envers lui. Jésus leur dit de montrer de la compassion dans les situations difficiles, tout comme Dieu montre de la compassion envers eux.</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Cette histoire a une scène.</w:t>
      </w:r>
    </w:p>
    <w:p>
      <w:pPr/>
      <w:r>
        <w:rPr>
          <w:lang w:val="fr_FR" w:bidi="fr_FR"/>
        </w:rPr>
      </w:r>
      <w:r>
        <w:rPr>
          <w:b/>
          <w:lang w:val="fr_FR" w:bidi="fr_FR"/>
        </w:rPr>
        <w:t>Première partie :</w:t>
      </w:r>
      <w:r>
        <w:rPr>
          <w:lang w:val="fr_FR" w:bidi="fr_FR"/>
        </w:rPr>
        <w:t xml:space="preserve"> Jésus parle aux gens qui sont prêts à écouter. Jésus leur dit d'aimer leurs ennemis. Jésus explique comment ils devraient réagir d'une façon nouvelle et inattendue à différentes situations dans la vie.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les douze disciples les plus proches</w:t>
      </w:r>
    </w:p>
    <w:p>
      <w:pPr>
        <w:pStyle w:val="ListBullet"/>
        <w:spacing w:line="240" w:lineRule="auto"/>
        <w:ind w:left="720"/>
      </w:pPr>
      <w:r>
        <w:rPr>
          <w:lang w:val="fr_FR" w:bidi="fr_FR"/>
        </w:rPr>
      </w:r>
      <w:r>
        <w:rPr>
          <w:lang w:val="fr_FR" w:bidi="fr_FR"/>
        </w:rPr>
        <w:t>La foule de ses disciples</w:t>
      </w:r>
    </w:p>
    <w:p>
      <w:pPr>
        <w:pStyle w:val="ListBullet"/>
        <w:spacing w:line="240" w:lineRule="auto"/>
        <w:ind w:left="720"/>
      </w:pPr>
      <w:r>
        <w:rPr>
          <w:lang w:val="fr_FR" w:bidi="fr_FR"/>
        </w:rPr>
      </w:r>
      <w:r>
        <w:rPr>
          <w:lang w:val="fr_FR" w:bidi="fr_FR"/>
        </w:rPr>
        <w:t>Les multitudes de gens</w:t>
      </w:r>
    </w:p>
    <w:p>
      <w:pPr>
        <w:pStyle w:val="ListBullet"/>
        <w:spacing w:line="240" w:lineRule="auto"/>
        <w:ind w:left="720"/>
      </w:pPr>
      <w:r>
        <w:rPr>
          <w:lang w:val="fr_FR" w:bidi="fr_FR"/>
        </w:rPr>
      </w:r>
      <w:r>
        <w:rPr>
          <w:lang w:val="fr_FR" w:bidi="fr_FR"/>
        </w:rPr>
        <w:t>Un disciple qui réagit aux situations</w:t>
      </w:r>
    </w:p>
    <w:p>
      <w:pPr>
        <w:pStyle w:val="ListBullet"/>
        <w:spacing w:line="240" w:lineRule="auto"/>
        <w:ind w:left="720"/>
      </w:pPr>
      <w:r>
        <w:rPr>
          <w:lang w:val="fr_FR" w:bidi="fr_FR"/>
        </w:rPr>
      </w:r>
      <w:r>
        <w:rPr>
          <w:lang w:val="fr_FR" w:bidi="fr_FR"/>
        </w:rPr>
        <w:t>Une personne qui hait, maudit, abuse, frappe la joue, dérobe le cape, dérobe les biens, prête en attendant intérêt.</w:t>
      </w:r>
    </w:p>
    <w:p>
      <w:pPr>
        <w:pStyle w:val="ListBullet"/>
        <w:spacing w:line="240" w:lineRule="auto"/>
        <w:ind w:left="720"/>
      </w:pPr>
      <w:r>
        <w:rPr>
          <w:lang w:val="fr_FR" w:bidi="fr_FR"/>
        </w:rPr>
      </w:r>
      <w:r>
        <w:rPr>
          <w:lang w:val="fr_FR" w:bidi="fr_FR"/>
        </w:rPr>
        <w:t>Une personne qui demande un prêt</w:t>
      </w:r>
    </w:p>
    <w:p>
      <w:pPr/>
      <w:r>
        <w:rPr>
          <w:lang w:val="fr_FR" w:bidi="fr_FR"/>
        </w:rPr>
      </w:r>
      <w:r>
        <w:rPr>
          <w:lang w:val="fr_FR" w:bidi="fr_FR"/>
        </w:rPr>
        <w:t>Il est important de se rappeler que Jésus fait une distinction dans le public en cet instant. Jésus donne des instructions aux disciples de Jésus sur la façon de se comporter dans différentes circonstances.</w:t>
      </w:r>
    </w:p>
    <w:p>
      <w:pPr/>
      <w:r>
        <w:rPr>
          <w:lang w:val="fr_FR" w:bidi="fr_FR"/>
        </w:rPr>
      </w:r>
      <w:r>
        <w:rPr>
          <w:lang w:val="fr_FR" w:bidi="fr_FR"/>
        </w:rPr>
        <w:t>Il est important de se rappeler que Jésus donne aux gens qui l'entendent quatre commandements sur la façon de traiter leurs ennemis : aimer, faire le bien, bénir et prier. Jésus donne ensuite quatre exemples de la façon dont les gens peuvent obéir à ces commandements : tendre l'autre joue quand quelqu'un te frappe sur la joue, ne pas empêcher quelqu'un de prendre ses vêtements, donner à quiconque le demande, ne pas demander à une personne de redonner les choses qu'elle t'a prises. Ensuite, Jésus résume les commandements en donnant la règle d'or. Jésus dit : traite les autres de la même façon que tu voudrais qu'ils te traitent.</w:t>
      </w:r>
    </w:p>
    <w:p>
      <w:pPr/>
      <w:r>
        <w:rPr>
          <w:lang w:val="fr_FR" w:bidi="fr_FR"/>
        </w:rPr>
      </w:r>
      <w:r>
        <w:rPr>
          <w:lang w:val="fr_FR" w:bidi="fr_FR"/>
        </w:rPr>
        <w:t>Il est important de se rappeler que Jésus donne trois autres exemples. Jésus dit que même les pécheurs aiment les gens qui les aiment, font le bien aux gens qui leur font le bien et prêtent aux gens qui les paieront. Jésus explique que dans chacune de ces situations, si ses disciples agissent comme les pécheurs, ils ne font rien de différent des pécheurs. En fait, Jésus dit que ses disciples devraient aimer, faire le bien et prêter sans rien attendre en retour de leurs ennemis.</w:t>
      </w:r>
    </w:p>
    <w:p>
      <w:pPr/>
      <w:r>
        <w:rPr>
          <w:lang w:val="fr_FR" w:bidi="fr_FR"/>
        </w:rPr>
      </w:r>
      <w:r>
        <w:rPr>
          <w:lang w:val="fr_FR" w:bidi="fr_FR"/>
        </w:rPr>
        <w:t>Il est important de se rappeler que Jésus ordonne des actes et non pas des sentiments.</w:t>
      </w:r>
    </w:p>
    <w:p>
      <w:pPr/>
      <w:r>
        <w:rPr>
          <w:lang w:val="fr_FR" w:bidi="fr_FR"/>
        </w:rPr>
      </w:r>
      <w:r>
        <w:rPr>
          <w:lang w:val="fr_FR" w:bidi="fr_FR"/>
        </w:rPr>
        <w:t>Jésus dit aux gens qui l'entendent : « Aimez vos ennemis. » Jésus donne des instructions sur la façon de répondre aux gens qui nous font du mal. Jésus explique que même les pécheurs aiment, font le bien et prêtent aux gens qui savent qu'ils répondront de la même façon en retour. Jésus leur ordonne de faire le bien sans attendre le bien en retour.</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Cette histoire a une scène.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 les plus proches</w:t>
      </w:r>
    </w:p>
    <w:p>
      <w:pPr>
        <w:pStyle w:val="ListBullet"/>
        <w:spacing w:line="240" w:lineRule="auto"/>
        <w:ind w:left="720"/>
      </w:pPr>
      <w:r>
        <w:rPr>
          <w:lang w:val="fr_FR" w:bidi="fr_FR"/>
        </w:rPr>
      </w:r>
      <w:r>
        <w:rPr>
          <w:lang w:val="fr_FR" w:bidi="fr_FR"/>
        </w:rPr>
        <w:t>La foule de ses disciples</w:t>
      </w:r>
    </w:p>
    <w:p>
      <w:pPr>
        <w:pStyle w:val="ListBullet"/>
        <w:spacing w:line="240" w:lineRule="auto"/>
        <w:ind w:left="720"/>
      </w:pPr>
      <w:r>
        <w:rPr>
          <w:lang w:val="fr_FR" w:bidi="fr_FR"/>
        </w:rPr>
      </w:r>
      <w:r>
        <w:rPr>
          <w:lang w:val="fr_FR" w:bidi="fr_FR"/>
        </w:rPr>
        <w:t>Les multitudes de gens</w:t>
      </w:r>
    </w:p>
    <w:p>
      <w:pPr>
        <w:pStyle w:val="ListBullet"/>
        <w:spacing w:line="240" w:lineRule="auto"/>
        <w:ind w:left="720"/>
      </w:pPr>
      <w:r>
        <w:rPr>
          <w:lang w:val="fr_FR" w:bidi="fr_FR"/>
        </w:rPr>
      </w:r>
      <w:r>
        <w:rPr>
          <w:lang w:val="fr_FR" w:bidi="fr_FR"/>
        </w:rPr>
        <w:t>Une personne qui réagit aux situations</w:t>
      </w:r>
    </w:p>
    <w:p>
      <w:pPr>
        <w:pStyle w:val="ListBullet"/>
        <w:spacing w:line="240" w:lineRule="auto"/>
        <w:ind w:left="720"/>
      </w:pPr>
      <w:r>
        <w:rPr>
          <w:lang w:val="fr_FR" w:bidi="fr_FR"/>
        </w:rPr>
      </w:r>
      <w:r>
        <w:rPr>
          <w:lang w:val="fr_FR" w:bidi="fr_FR"/>
        </w:rPr>
        <w:t>Un ennemi qui hait, maudit, abuse, frappe la joue, dérobe le cape, vole les biens, prête en attendant quelque chose en retour</w:t>
      </w:r>
    </w:p>
    <w:p>
      <w:pPr>
        <w:pStyle w:val="ListBullet"/>
        <w:spacing w:line="240" w:lineRule="auto"/>
        <w:ind w:left="720"/>
      </w:pPr>
      <w:r>
        <w:rPr>
          <w:lang w:val="fr_FR" w:bidi="fr_FR"/>
        </w:rPr>
      </w:r>
      <w:r>
        <w:rPr>
          <w:lang w:val="fr_FR" w:bidi="fr_FR"/>
        </w:rPr>
        <w:t>Une personne qui demande un prêt</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 Jésus qui dit aux gens d'aimer leurs ennemis, non pas comme une condition pour être son disciple, mais comme une directive parce qu'ils sont ses disciples.</w:t>
      </w:r>
    </w:p>
    <w:p>
      <w:pPr/>
      <w:r>
        <w:rPr>
          <w:lang w:val="fr_FR" w:bidi="fr_FR"/>
        </w:rPr>
      </w:r>
      <w:r>
        <w:rPr>
          <w:lang w:val="fr_FR" w:bidi="fr_FR"/>
        </w:rPr>
        <w:t>Assurez-vous que l'équipe joue un ennemi qui accomplit chaque action alors que Jésus les mentionne. Montrez également la personne qui réagit aux situations qui sont mises en scène alors que Jésus dit quelle devrait être la réaction.</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dit aux gens qui écouteront : « Aimez vos ennemis, faites le bien à ceux qui vous haïssent, bénissez ceux qui vous maudissent et priez pour les gens qui vous font du mal. » Jésus dit aux gens que « Si quelqu'un te gifle sur une joue, tend l'autre joue ; si quelqu'un te demande ton manteau, donne à cette personne ta chemise. Donne à quiconque le demande. Si quelqu'un t'enlève des choses, n'essaie pas de les récupérer. » Puis Jésus leur dit : « Si tu aimes seulement les gens qui t'aiment, si tu fais le bien aux gens qui ne te font que le bien, si tu ne prêtes qu'à ceux qui peuvent te repayer, pourquoi serais-tu loué pour avoir fait cela ? Même les pécheurs font les choses de cette façon. » Jésus leur dit : « Aimez vos ennemis, faites-leur le bien et prêtez leur sans l'attendre en retour, et vous aurez alors une récompense dans le ciel. Alors vous serez les enfants de Dieu. » Dieu a de la compassion pour les gens qui sont ingrats et mauvais. Jésus veut qu'ils aient de la compassion pour les autres comme Dieu a de la compassion pour eux.</w:t>
      </w:r>
    </w:p>
    <w:p>
      <w:pPr/>
      <w:r>
        <w:rPr>
          <w:lang w:val="fr_FR" w:bidi="fr_FR"/>
        </w:rPr>
      </w:r>
      <w:r>
        <w:rPr>
          <w:lang w:val="fr_FR" w:bidi="fr_FR"/>
        </w:rPr>
        <w:t>Arrêtez la représentation : Demandez aux acteurs qui jouent le rôle de la foule : « Que ressentez-vous ? » Vous entendrez peut-être des choses comme : « Être un disciple semble difficile », « Je ne pourrais jamais traiter mon ennemi de cette façon » et « L'enseignement de Jésus est si différent de tout ce que j'ai entendu. » Demandez aux acteurs qui jouent le rôle de l'ennemi : « Que ressentez-vous ? » Vous allez peut-être entendre des choses comme : « Cela est si inattendu », « Je pensais que cette personne m'insulterait », « Peut-être que cette personne planifie une plus grande vengeance » et « Je me sens honteux d'avoir si mal traité cette personne.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ses </w:t>
      </w:r>
      <w:r>
        <w:rPr>
          <w:b/>
          <w:lang w:val="fr_FR" w:bidi="fr_FR"/>
        </w:rPr>
        <w:t>disciples</w:t>
      </w:r>
      <w:r>
        <w:rPr>
          <w:lang w:val="fr_FR" w:bidi="fr_FR"/>
        </w:rPr>
        <w:t xml:space="preserve"> près de la </w:t>
      </w:r>
      <w:r>
        <w:rPr>
          <w:b/>
          <w:lang w:val="fr_FR" w:bidi="fr_FR"/>
        </w:rPr>
        <w:t>mer de Galilée</w:t>
      </w:r>
      <w:r>
        <w:rPr>
          <w:lang w:val="fr_FR" w:bidi="fr_FR"/>
        </w:rPr>
        <w:t xml:space="preserve">. Assurez-vous de traduire le mot </w:t>
      </w:r>
      <w:r>
        <w:rPr>
          <w:b/>
          <w:lang w:val="fr_FR" w:bidi="fr_FR"/>
        </w:rPr>
        <w:t>disciples</w:t>
      </w:r>
      <w:r>
        <w:rPr>
          <w:lang w:val="fr_FR" w:bidi="fr_FR"/>
        </w:rPr>
        <w:t xml:space="preserve"> et la </w:t>
      </w:r>
      <w:r>
        <w:rPr>
          <w:b/>
          <w:lang w:val="fr_FR" w:bidi="fr_FR"/>
        </w:rPr>
        <w:t>mer de Galilée</w:t>
      </w:r>
      <w:r>
        <w:rPr>
          <w:lang w:val="fr_FR" w:bidi="fr_FR"/>
        </w:rPr>
        <w:t xml:space="preserve"> de la même façon que dans les passages précédents. Les deux termes peuvent être trouvés dans le glossaire principal.</w:t>
      </w:r>
    </w:p>
    <w:p>
      <w:pPr/>
      <w:r>
        <w:rPr>
          <w:lang w:val="fr_FR" w:bidi="fr_FR"/>
        </w:rPr>
      </w:r>
      <w:r>
        <w:rPr>
          <w:lang w:val="fr_FR" w:bidi="fr_FR"/>
        </w:rPr>
        <w:t xml:space="preserve">Jésus explique comment ses disciples peuvent aimer leurs ennemis. Il leur dit de bénir ceux qui vous </w:t>
      </w:r>
      <w:r>
        <w:rPr>
          <w:b/>
          <w:lang w:val="fr_FR" w:bidi="fr_FR"/>
        </w:rPr>
        <w:t>maudissent</w:t>
      </w:r>
      <w:r>
        <w:rPr>
          <w:lang w:val="fr_FR" w:bidi="fr_FR"/>
        </w:rPr>
        <w:t xml:space="preserve">. Le mot </w:t>
      </w:r>
      <w:r>
        <w:rPr>
          <w:b/>
          <w:lang w:val="fr_FR" w:bidi="fr_FR"/>
        </w:rPr>
        <w:t>malédiction</w:t>
      </w:r>
      <w:r>
        <w:rPr>
          <w:lang w:val="fr_FR" w:bidi="fr_FR"/>
        </w:rPr>
        <w:t xml:space="preserve"> signifie punition et que quelque chose de désagréable va arriver à cette personne. Maudire quelqu'un signifie faire appel à Dieu ou aux esprits pour faire le mal à une personne.</w:t>
      </w:r>
    </w:p>
    <w:p>
      <w:pPr/>
      <w:r>
        <w:rPr>
          <w:lang w:val="fr_FR" w:bidi="fr_FR"/>
        </w:rPr>
      </w:r>
      <w:r>
        <w:rPr>
          <w:lang w:val="fr_FR" w:bidi="fr_FR"/>
        </w:rPr>
        <w:t>Assurez-vous que le mot que vous choisissez n'implique pas l'utilisation de la magie.</w:t>
      </w:r>
    </w:p>
    <w:p>
      <w:pPr/>
      <w:r>
        <w:rPr>
          <w:lang w:val="fr_FR" w:bidi="fr_FR"/>
        </w:rPr>
      </w:r>
      <w:r>
        <w:rPr>
          <w:lang w:val="fr_FR" w:bidi="fr_FR"/>
        </w:rPr>
        <w:t xml:space="preserve">Jésus donne un exemple de la façon d'être généreux envers ses ennemis. Il dit quand ils prennent votre </w:t>
      </w:r>
      <w:r>
        <w:rPr>
          <w:b/>
          <w:lang w:val="fr_FR" w:bidi="fr_FR"/>
        </w:rPr>
        <w:t>cape</w:t>
      </w:r>
      <w:r>
        <w:rPr>
          <w:lang w:val="fr_FR" w:bidi="fr_FR"/>
        </w:rPr>
        <w:t xml:space="preserve">, permettez-leur de prendre votre </w:t>
      </w:r>
      <w:r>
        <w:rPr>
          <w:b/>
          <w:lang w:val="fr_FR" w:bidi="fr_FR"/>
        </w:rPr>
        <w:t>tunique</w:t>
      </w:r>
      <w:r>
        <w:rPr>
          <w:lang w:val="fr_FR" w:bidi="fr_FR"/>
        </w:rPr>
        <w:t xml:space="preserve"> aussi. Un </w:t>
      </w:r>
      <w:r>
        <w:rPr>
          <w:b/>
          <w:lang w:val="fr_FR" w:bidi="fr_FR"/>
        </w:rPr>
        <w:t>cape</w:t>
      </w:r>
      <w:r>
        <w:rPr>
          <w:lang w:val="fr_FR" w:bidi="fr_FR"/>
        </w:rPr>
        <w:t xml:space="preserve"> est un vêtement extérieur lâche qui ressemble à une robe ou un long manteau. Une </w:t>
      </w:r>
      <w:r>
        <w:rPr>
          <w:b/>
          <w:lang w:val="fr_FR" w:bidi="fr_FR"/>
        </w:rPr>
        <w:t>tunique</w:t>
      </w:r>
      <w:r>
        <w:rPr>
          <w:lang w:val="fr_FR" w:bidi="fr_FR"/>
        </w:rPr>
        <w:t xml:space="preserve"> est similaire à une chemise et est portée sous un cape. Assurez-vous de traduire le mot tunique de la même façon que précédemment.</w:t>
      </w:r>
    </w:p>
    <w:p>
      <w:pPr/>
      <w:r>
        <w:rPr>
          <w:lang w:val="fr_FR" w:bidi="fr_FR"/>
        </w:rPr>
      </w:r>
      <w:r>
        <w:rPr>
          <w:lang w:val="fr_FR" w:bidi="fr_FR"/>
        </w:rPr>
        <w:t>Montrez des photos d'un cape et d'une tunique si vous ne l'avez pas déjà fait.</w:t>
      </w:r>
    </w:p>
    <w:p>
      <w:pPr/>
      <w:r>
        <w:rPr>
          <w:lang w:val="fr_FR" w:bidi="fr_FR"/>
        </w:rPr>
      </w:r>
      <w:r>
        <w:rPr>
          <w:lang w:val="fr_FR" w:bidi="fr_FR"/>
        </w:rPr>
        <w:t xml:space="preserve">Jésus dit qu'il est facile d'aimer ceux qui vous aiment. Il demande « quel </w:t>
      </w:r>
      <w:r>
        <w:rPr>
          <w:b/>
          <w:lang w:val="fr_FR" w:bidi="fr_FR"/>
        </w:rPr>
        <w:t>crédit</w:t>
      </w:r>
      <w:r>
        <w:rPr>
          <w:lang w:val="fr_FR" w:bidi="fr_FR"/>
        </w:rPr>
        <w:t xml:space="preserve"> cela est-il pour toi ? » Dans ce contexte, le crédit signifie avoir une bonne réputation aux yeux des gens ou de Dieu. Jésus dit qu'aimer les gens qui vous aiment n'est pas quelque chose de spécial. Cela ne conduira pas à de la louange. Jésus dit même les </w:t>
      </w:r>
      <w:r>
        <w:rPr>
          <w:b/>
          <w:lang w:val="fr_FR" w:bidi="fr_FR"/>
        </w:rPr>
        <w:t>pécheurs</w:t>
      </w:r>
      <w:r>
        <w:rPr>
          <w:lang w:val="fr_FR" w:bidi="fr_FR"/>
        </w:rPr>
        <w:t xml:space="preserve">, ou ceux qui désobéissent régulièrement à Dieu, font cela. Assurez-vous d'utiliser la même traduction de pécheurs que dans les passages précédents. </w:t>
      </w:r>
      <w:r>
        <w:rPr>
          <w:b/>
          <w:lang w:val="fr_FR" w:bidi="fr_FR"/>
        </w:rPr>
        <w:t>Péché</w:t>
      </w:r>
      <w:r>
        <w:rPr>
          <w:lang w:val="fr_FR" w:bidi="fr_FR"/>
        </w:rPr>
        <w:t xml:space="preserve"> peut être trouvé dans le glossaire principal.</w:t>
      </w:r>
    </w:p>
    <w:p>
      <w:pPr/>
      <w:r>
        <w:rPr>
          <w:lang w:val="fr_FR" w:bidi="fr_FR"/>
        </w:rPr>
      </w:r>
      <w:r>
        <w:rPr>
          <w:lang w:val="fr_FR" w:bidi="fr_FR"/>
        </w:rPr>
        <w:t xml:space="preserve">Jésus dit que les pécheurs prêtent de l'argent et s'attendent à être </w:t>
      </w:r>
      <w:r>
        <w:rPr>
          <w:b/>
          <w:lang w:val="fr_FR" w:bidi="fr_FR"/>
        </w:rPr>
        <w:t>pleinement remboursé</w:t>
      </w:r>
      <w:r>
        <w:rPr>
          <w:lang w:val="fr_FR" w:bidi="fr_FR"/>
        </w:rPr>
        <w:t>. Cette phrase signifie qu'ils s'attendent à recevoir le même montant qu'ils ont prêté.</w:t>
      </w:r>
    </w:p>
    <w:p>
      <w:pPr/>
      <w:r>
        <w:rPr>
          <w:lang w:val="fr_FR" w:bidi="fr_FR"/>
        </w:rPr>
      </w:r>
      <w:r>
        <w:rPr>
          <w:lang w:val="fr_FR" w:bidi="fr_FR"/>
        </w:rPr>
        <w:t xml:space="preserve">Jésus dit si ses disciples lui obéissent et aiment leurs ennemis, ils seront les </w:t>
      </w:r>
      <w:r>
        <w:rPr>
          <w:b/>
          <w:lang w:val="fr_FR" w:bidi="fr_FR"/>
        </w:rPr>
        <w:t>fils du Très-Haut</w:t>
      </w:r>
      <w:r>
        <w:rPr>
          <w:lang w:val="fr_FR" w:bidi="fr_FR"/>
        </w:rPr>
        <w:t>. Cette phrase implique une relation avec Dieu. Les disciples de Jésus agiront de la même façon que leur père, Dieu. Dans ce cas, le mot fils fait référence à la fois aux hommes et aux femmes. Il inclut les disciples de Jésus qui étaient des femmes. « Très Haut » est un titre pour Dieu. C'était une coutume juive de ne pas prononcer le nom de Dieu pour montrer du respect. Traduisez « Très Haut » de la même façon que dans les passages précédents.</w:t>
      </w:r>
    </w:p>
    <w:p>
      <w:pPr/>
      <w:r>
        <w:rPr>
          <w:lang w:val="fr_FR" w:bidi="fr_FR"/>
        </w:rPr>
      </w:r>
      <w:r>
        <w:rPr>
          <w:lang w:val="fr_FR" w:bidi="fr_FR"/>
        </w:rPr>
        <w:t xml:space="preserve">Jésus dit à ses disciples d'être </w:t>
      </w:r>
      <w:r>
        <w:rPr>
          <w:b/>
          <w:lang w:val="fr_FR" w:bidi="fr_FR"/>
        </w:rPr>
        <w:t>miséricordieux</w:t>
      </w:r>
      <w:r>
        <w:rPr>
          <w:lang w:val="fr_FR" w:bidi="fr_FR"/>
        </w:rPr>
        <w:t xml:space="preserve">. </w:t>
      </w:r>
      <w:r>
        <w:rPr>
          <w:b/>
          <w:lang w:val="fr_FR" w:bidi="fr_FR"/>
        </w:rPr>
        <w:t>Miséricordieux</w:t>
      </w:r>
      <w:r>
        <w:rPr>
          <w:lang w:val="fr_FR" w:bidi="fr_FR"/>
        </w:rPr>
        <w:t xml:space="preserve"> signifie montrer de la compassion envers quelqu'un dans une situation difficile.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6:27–36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48">
        <w:r>
          <w:rPr>
            <w:lang w:val="fr_FR" w:bidi="fr_FR"/>
          </w:rPr>
          <w:rPr>
            <w:color w:val="0000EE"/>
            <w:u w:val="single"/>
          </w:rPr>
          <w:t>Écouter et Cœur</w:t>
        </w:r>
      </w:hyperlink>
      <w:r>
        <w:rPr>
          <w:lang w:val="fr_FR" w:bidi="fr_FR"/>
        </w:rPr>
        <w:t xml:space="preserve"> (575 KB)</w:t>
      </w:r>
      <w:r>
        <w:rPr>
          <w:lang w:val="fr_FR" w:bidi="fr_FR"/>
        </w:rPr>
      </w:r>
    </w:p>
    <w:p>
      <w:pPr>
        <w:pStyle w:val="ListBullet"/>
        <w:spacing w:line="240" w:lineRule="auto"/>
        <w:ind w:left="720"/>
      </w:pPr>
      <w:r>
        <w:rPr>
          <w:lang w:val="fr_FR" w:bidi="fr_FR"/>
        </w:rPr>
      </w:r>
      <w:hyperlink r:id="rId149">
        <w:r>
          <w:rPr>
            <w:lang w:val="fr_FR" w:bidi="fr_FR"/>
          </w:rPr>
          <w:rPr>
            <w:color w:val="0000EE"/>
            <w:u w:val="single"/>
          </w:rPr>
          <w:t>Planter le Décor</w:t>
        </w:r>
      </w:hyperlink>
      <w:r>
        <w:rPr>
          <w:lang w:val="fr_FR" w:bidi="fr_FR"/>
        </w:rPr>
        <w:t xml:space="preserve"> (2.8 MB)</w:t>
      </w:r>
      <w:r>
        <w:rPr>
          <w:lang w:val="fr_FR" w:bidi="fr_FR"/>
        </w:rPr>
      </w:r>
    </w:p>
    <w:p>
      <w:pPr>
        <w:pStyle w:val="ListBullet"/>
        <w:spacing w:line="240" w:lineRule="auto"/>
        <w:ind w:left="720"/>
      </w:pPr>
      <w:r>
        <w:rPr>
          <w:lang w:val="fr_FR" w:bidi="fr_FR"/>
        </w:rPr>
      </w:r>
      <w:hyperlink r:id="rId150">
        <w:r>
          <w:rPr>
            <w:lang w:val="fr_FR" w:bidi="fr_FR"/>
          </w:rPr>
          <w:rPr>
            <w:color w:val="0000EE"/>
            <w:u w:val="single"/>
          </w:rPr>
          <w:t>Définir les Scènes</w:t>
        </w:r>
      </w:hyperlink>
      <w:r>
        <w:rPr>
          <w:lang w:val="fr_FR" w:bidi="fr_FR"/>
        </w:rPr>
        <w:t xml:space="preserve"> (2.2 MB)</w:t>
      </w:r>
      <w:r>
        <w:rPr>
          <w:lang w:val="fr_FR" w:bidi="fr_FR"/>
        </w:rPr>
      </w:r>
    </w:p>
    <w:p>
      <w:pPr>
        <w:pStyle w:val="ListBullet"/>
        <w:spacing w:line="240" w:lineRule="auto"/>
        <w:ind w:left="720"/>
      </w:pPr>
      <w:r>
        <w:rPr>
          <w:lang w:val="fr_FR" w:bidi="fr_FR"/>
        </w:rPr>
      </w:r>
      <w:hyperlink r:id="rId151">
        <w:r>
          <w:rPr>
            <w:lang w:val="fr_FR" w:bidi="fr_FR"/>
          </w:rPr>
          <w:rPr>
            <w:color w:val="0000EE"/>
            <w:u w:val="single"/>
          </w:rPr>
          <w:t>Intégration du Texte</w:t>
        </w:r>
      </w:hyperlink>
      <w:r>
        <w:rPr>
          <w:lang w:val="fr_FR" w:bidi="fr_FR"/>
        </w:rPr>
        <w:t xml:space="preserve"> (2.3 MB)</w:t>
      </w:r>
      <w:r>
        <w:rPr>
          <w:lang w:val="fr_FR" w:bidi="fr_FR"/>
        </w:rPr>
      </w:r>
    </w:p>
    <w:p>
      <w:pPr>
        <w:pStyle w:val="ListBullet"/>
        <w:spacing w:line="240" w:lineRule="auto"/>
        <w:ind w:left="720"/>
      </w:pPr>
      <w:r>
        <w:rPr>
          <w:lang w:val="fr_FR" w:bidi="fr_FR"/>
        </w:rPr>
      </w:r>
      <w:hyperlink r:id="rId152">
        <w:r>
          <w:rPr>
            <w:lang w:val="fr_FR" w:bidi="fr_FR"/>
          </w:rPr>
          <w:rPr>
            <w:color w:val="0000EE"/>
            <w:u w:val="single"/>
          </w:rPr>
          <w:t>Combler les Lacunes</w:t>
        </w:r>
      </w:hyperlink>
      <w:r>
        <w:rPr>
          <w:lang w:val="fr_FR" w:bidi="fr_FR"/>
        </w:rPr>
        <w:t xml:space="preserve"> (2.1 MB)</w:t>
      </w:r>
      <w:r>
        <w:rPr>
          <w:lang w:val="fr_FR" w:bidi="fr_FR"/>
        </w:rPr>
      </w:r>
    </w:p>
    <w:p>
      <w:pPr>
        <w:pStyle w:val="ListBullet"/>
        <w:spacing w:line="240" w:lineRule="auto"/>
        <w:ind w:left="720"/>
      </w:pPr>
      <w:r>
        <w:rPr>
          <w:lang w:val="fr_FR" w:bidi="fr_FR"/>
        </w:rPr>
      </w:r>
      <w:hyperlink r:id="rId153">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6:37–42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6.37–42.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enseigne à ses disciples près de la mer de Galilée. Jésus leur enseigne comment vivre et agir comme ses disciples. Jésus leur a appris comment aimer leurs ennemis. Jésus leur enseigne maintenant deux choses qu'ils devraient faire et deux choses qu'ils ne devraient pas faire. Il veut qu'ils agissent avec amour et miséricorde.</w:t>
      </w:r>
    </w:p>
    <w:p>
      <w:pPr/>
      <w:r>
        <w:rPr>
          <w:lang w:val="fr_FR" w:bidi="fr_FR"/>
        </w:rPr>
      </w:r>
      <w:r>
        <w:rPr>
          <w:lang w:val="fr_FR" w:bidi="fr_FR"/>
        </w:rPr>
        <w:t>Jésus souligne que ses disciples seront traités de la même façon qu'ils traitent les autres. Il leur dit de ne pas juger, ou d'accuser quelqu'un de faire quelque chose de mal. Jésus ne faisait pas référence aux dirigeants, qui avaient besoin de juger si quelque chose était bien ou mal devant le tribunal. Jésus dit également à ses disciples de ne pas condamner quelqu'un, ou de ne pas traiter quelqu'un de coupable parce qu'ils ont fait quelque chose de mauvais. Jésus dit qu'ils ne devraient pas faire ces choses parce qu'ils seront traités de la même façon. Jésus dit à ses disciples qu'ils devraient pardonner, ou choisir de ne pas punir quelqu'un ou effacer la culpabilité de quelqu'un. Jésus dit qu'ils devraient donner, ou être généreux envers ceux qui sont dans le besoin, et Dieu fera la même chose pour eux.</w:t>
      </w:r>
    </w:p>
    <w:p>
      <w:pPr/>
      <w:r>
        <w:rPr>
          <w:lang w:val="fr_FR" w:bidi="fr_FR"/>
        </w:rPr>
      </w:r>
      <w:r>
        <w:rPr>
          <w:lang w:val="fr_FR" w:bidi="fr_FR"/>
        </w:rPr>
        <w:t>Arrêtez et discutez avec votre équipe : Si quelqu'un est catalogué comme coupable dans votre culture, comment sont-ils traités ? Qui a l'autorité de déterminer si quelqu'un est coupable ?</w:t>
      </w:r>
    </w:p>
    <w:p>
      <w:pPr/>
      <w:r>
        <w:rPr>
          <w:lang w:val="fr_FR" w:bidi="fr_FR"/>
        </w:rPr>
      </w:r>
      <w:r>
        <w:rPr>
          <w:lang w:val="fr_FR" w:bidi="fr_FR"/>
        </w:rPr>
        <w:t>Jésus utilise ensuite un exemple d'un marchand qui vend du grain. Le marchand appuierait le grain vers le bas dans le récipient de mesure. Il secouerait le récipient pour que le grain se stabilise. Ensuite, il continuerait à le remplir jusqu'à ce que le grain déborde du récipient. Cela signifie que si l'on donne généreusement, on recevra des dons généreux en retour.</w:t>
      </w:r>
    </w:p>
    <w:p>
      <w:pPr/>
      <w:r>
        <w:rPr>
          <w:lang w:val="fr_FR" w:bidi="fr_FR"/>
        </w:rPr>
      </w:r>
      <w:r>
        <w:rPr>
          <w:lang w:val="fr_FR" w:bidi="fr_FR"/>
        </w:rPr>
        <w:t>Arrêtez et discutez avec votre équipe : À quoi ressemblent les marchands ou les vendeurs dans votre culture ? Le comportement d'un marchand change-t-il si vous achetez chez eux de façon répétée ?</w:t>
      </w:r>
    </w:p>
    <w:p>
      <w:pPr/>
      <w:r>
        <w:rPr>
          <w:lang w:val="fr_FR" w:bidi="fr_FR"/>
        </w:rPr>
      </w:r>
      <w:r>
        <w:rPr>
          <w:lang w:val="fr_FR" w:bidi="fr_FR"/>
        </w:rPr>
        <w:t>Jésus avertit ses disciples en disant un proverbe, ou un dicton sage, au sujet de deux hommes aveugles. Jésus les avertit de ne pas suivre les dirigeants aveugles, pour éviter de tomber dans un trou. Jésus dit qu'il est important d'avoir un bon enseignant. Les élèves suivront l'exemple de leur enseignant, qu'il soit bon ou mauvais.</w:t>
      </w:r>
    </w:p>
    <w:p>
      <w:pPr/>
      <w:r>
        <w:rPr>
          <w:lang w:val="fr_FR" w:bidi="fr_FR"/>
        </w:rPr>
      </w:r>
      <w:r>
        <w:rPr>
          <w:lang w:val="fr_FR" w:bidi="fr_FR"/>
        </w:rPr>
        <w:t>Jésus enseigne à ses disciples ce qu'est le leadership. Ses disciples ne peuvent pas enseigner aux autres s'ils ne veulent pas examiner leur propre vie en premier. Ils ont besoin de changer les choses dans leur vie qui ne suivent pas l'enseignement de Jésus. Ce n'est que là qu'ils pourront aider les autres à examiner et changer leur vie.</w:t>
      </w:r>
    </w:p>
    <w:p>
      <w:pPr/>
      <w:r>
        <w:rPr>
          <w:lang w:val="fr_FR" w:bidi="fr_FR"/>
        </w:rPr>
      </w:r>
      <w:r>
        <w:rPr>
          <w:lang w:val="fr_FR" w:bidi="fr_FR"/>
        </w:rPr>
        <w:t>Arrêtez et discutez avec votre équipe : Quelles sont les qualités d'un bon leader dans votre culture ? Comment les gens voient-ils les dirigeants quand ils disent une chose, mais font le contraire ?</w:t>
      </w:r>
    </w:p>
    <w:p>
      <w:pPr/>
      <w:r>
        <w:rPr>
          <w:lang w:val="fr_FR" w:bidi="fr_FR"/>
        </w:rPr>
      </w:r>
      <w:r>
        <w:rPr>
          <w:lang w:val="fr_FR" w:bidi="fr_FR"/>
        </w:rPr>
        <w:t>Jésus utilise un exemple de poussière dans l'œil pour souligner ce point. Jésus les critique pour avoir vu de petits défaut, ou tâches, dans la vie des autres personnes alors qu'eux avaient de grands défaut, ou des poutres, dans leur propre vie. Les gens qui sont aveuglés par leur propre péché ne peuvent pas aider les autres. Jésus a utilisé le mot hypocrite comme avertissement. Un hypocrite est quelqu'un qui agit d'une façon qui ne correspond pas à ce qu'il dit.</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dit à ses disciples de ne pas juger ou condamner les autres, sinon cela leur arrivera à eux aussi.</w:t>
      </w:r>
    </w:p>
    <w:p>
      <w:pPr/>
      <w:r>
        <w:rPr>
          <w:lang w:val="fr_FR" w:bidi="fr_FR"/>
        </w:rPr>
      </w:r>
      <w:r>
        <w:rPr>
          <w:b/>
          <w:lang w:val="fr_FR" w:bidi="fr_FR"/>
        </w:rPr>
        <w:t>Deuxième partie :</w:t>
      </w:r>
      <w:r>
        <w:rPr>
          <w:lang w:val="fr_FR" w:bidi="fr_FR"/>
        </w:rPr>
        <w:t xml:space="preserve"> Ensuite, Jésus donne deux illustrations. La première illustration concerne un homme aveugle qui guide un autre homme aveugle. La deuxième illustration concerne une personne avec un grand objet dans son œil, qui essaie de retirer un petit objet de l'œil de son ami.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 les plus proches</w:t>
      </w:r>
    </w:p>
    <w:p>
      <w:pPr>
        <w:pStyle w:val="ListBullet"/>
        <w:spacing w:line="240" w:lineRule="auto"/>
        <w:ind w:left="720"/>
      </w:pPr>
      <w:r>
        <w:rPr>
          <w:lang w:val="fr_FR" w:bidi="fr_FR"/>
        </w:rPr>
      </w:r>
      <w:r>
        <w:rPr>
          <w:lang w:val="fr_FR" w:bidi="fr_FR"/>
        </w:rPr>
        <w:t>La foule de ses disciples</w:t>
      </w:r>
    </w:p>
    <w:p>
      <w:pPr>
        <w:pStyle w:val="ListBullet"/>
        <w:spacing w:line="240" w:lineRule="auto"/>
        <w:ind w:left="720"/>
      </w:pPr>
      <w:r>
        <w:rPr>
          <w:lang w:val="fr_FR" w:bidi="fr_FR"/>
        </w:rPr>
      </w:r>
      <w:r>
        <w:rPr>
          <w:lang w:val="fr_FR" w:bidi="fr_FR"/>
        </w:rPr>
        <w:t>Les multitudes de gens</w:t>
      </w:r>
    </w:p>
    <w:p>
      <w:pPr>
        <w:pStyle w:val="ListBullet"/>
        <w:spacing w:line="240" w:lineRule="auto"/>
        <w:ind w:left="720"/>
      </w:pPr>
      <w:r>
        <w:rPr>
          <w:lang w:val="fr_FR" w:bidi="fr_FR"/>
        </w:rPr>
      </w:r>
      <w:r>
        <w:rPr>
          <w:lang w:val="fr_FR" w:bidi="fr_FR"/>
        </w:rPr>
        <w:t>Deux personnes aveugles</w:t>
      </w:r>
    </w:p>
    <w:p>
      <w:pPr>
        <w:pStyle w:val="ListBullet"/>
        <w:spacing w:line="240" w:lineRule="auto"/>
        <w:ind w:left="720"/>
      </w:pPr>
      <w:r>
        <w:rPr>
          <w:lang w:val="fr_FR" w:bidi="fr_FR"/>
        </w:rPr>
      </w:r>
      <w:r>
        <w:rPr>
          <w:lang w:val="fr_FR" w:bidi="fr_FR"/>
        </w:rPr>
        <w:t>Deux personnes avec quelque chose dans leurs yeux</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ne parle pas des juges humains, mais à la foule en général.</w:t>
      </w:r>
    </w:p>
    <w:p>
      <w:pPr/>
      <w:r>
        <w:rPr>
          <w:lang w:val="fr_FR" w:bidi="fr_FR"/>
        </w:rPr>
      </w:r>
      <w:r>
        <w:rPr>
          <w:lang w:val="fr_FR" w:bidi="fr_FR"/>
        </w:rPr>
        <w:t>Il est important de se rappeler que la tâche dans l'œil et la poutre dans l'œil sont des illustrations qui font référence au péché dans la vie de quelqu'un.</w:t>
      </w:r>
    </w:p>
    <w:p>
      <w:pPr/>
      <w:r>
        <w:rPr>
          <w:lang w:val="fr_FR" w:bidi="fr_FR"/>
        </w:rPr>
      </w:r>
      <w:r>
        <w:rPr>
          <w:lang w:val="fr_FR" w:bidi="fr_FR"/>
        </w:rPr>
        <w:t>Il est important de se rappeler que Jésus dit à ses disciples deux choses qu'ils ne devraient pas faire, et deux choses qu'ils devraient faire. Jésus leur dit les conséquences de chaque acte. Ensuite, Jésus explique à quoi ressemble donner avec abondance. Cela ressemble à un vendeur de grains qui met les grains dans un récipient à mesurer. Le marchand le presse ensuite pour le tasser, le secoue pour installer les grains, puis le vendeur continue à verser plus de grains jusqu'à ce qu'il forme un tas et déborde du récipient.</w:t>
      </w:r>
    </w:p>
    <w:p>
      <w:pPr/>
      <w:r>
        <w:rPr>
          <w:lang w:val="fr_FR" w:bidi="fr_FR"/>
        </w:rPr>
      </w:r>
      <w:r>
        <w:rPr>
          <w:lang w:val="fr_FR" w:bidi="fr_FR"/>
        </w:rPr>
        <w:t>Ensuite, Jésus utilise des questions pour donner un avertissement sur le leadership. Jésus ne s'attend pas à une réponse à ces questions. Jésus utilise ces questions pour exprimer qu'une personne aveugle qui conduit une autre personne aveugle n'a aucun sens parce que les deux tomberont. Jésus explique l'importance d'être bien formé par le bon enseignant, parce que l'élève deviendra semblable à l'enseignant.</w:t>
      </w:r>
    </w:p>
    <w:p>
      <w:pPr/>
      <w:r>
        <w:rPr>
          <w:lang w:val="fr_FR" w:bidi="fr_FR"/>
        </w:rPr>
      </w:r>
      <w:r>
        <w:rPr>
          <w:lang w:val="fr_FR" w:bidi="fr_FR"/>
        </w:rPr>
        <w:t>Jésus utilise à nouveau une question pour rendre son enseignement très clair. Jésus fait un contraste entre une personne avec un grand morceau de bois dans son œil qui essaie d'aider une autre personne avec une petite particule dans son œil. Jésus dit cela à ceux qui écoutent pour examiner et changer leur comportement avant de demander à quelqu'un d'autre de changer.</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 les plus proches</w:t>
      </w:r>
    </w:p>
    <w:p>
      <w:pPr>
        <w:pStyle w:val="ListBullet"/>
        <w:spacing w:line="240" w:lineRule="auto"/>
        <w:ind w:left="720"/>
      </w:pPr>
      <w:r>
        <w:rPr>
          <w:lang w:val="fr_FR" w:bidi="fr_FR"/>
        </w:rPr>
      </w:r>
      <w:r>
        <w:rPr>
          <w:lang w:val="fr_FR" w:bidi="fr_FR"/>
        </w:rPr>
        <w:t>La foule de ses disciples</w:t>
      </w:r>
    </w:p>
    <w:p>
      <w:pPr>
        <w:pStyle w:val="ListBullet"/>
        <w:spacing w:line="240" w:lineRule="auto"/>
        <w:ind w:left="720"/>
      </w:pPr>
      <w:r>
        <w:rPr>
          <w:lang w:val="fr_FR" w:bidi="fr_FR"/>
        </w:rPr>
      </w:r>
      <w:r>
        <w:rPr>
          <w:lang w:val="fr_FR" w:bidi="fr_FR"/>
        </w:rPr>
        <w:t>Les multitudes de gens</w:t>
      </w:r>
    </w:p>
    <w:p>
      <w:pPr>
        <w:pStyle w:val="ListBullet"/>
        <w:spacing w:line="240" w:lineRule="auto"/>
        <w:ind w:left="720"/>
      </w:pPr>
      <w:r>
        <w:rPr>
          <w:lang w:val="fr_FR" w:bidi="fr_FR"/>
        </w:rPr>
      </w:r>
      <w:r>
        <w:rPr>
          <w:lang w:val="fr_FR" w:bidi="fr_FR"/>
        </w:rPr>
        <w:t>Deux personnes aveugles</w:t>
      </w:r>
    </w:p>
    <w:p>
      <w:pPr>
        <w:pStyle w:val="ListBullet"/>
        <w:spacing w:line="240" w:lineRule="auto"/>
        <w:ind w:left="720"/>
      </w:pPr>
      <w:r>
        <w:rPr>
          <w:lang w:val="fr_FR" w:bidi="fr_FR"/>
        </w:rPr>
      </w:r>
      <w:r>
        <w:rPr>
          <w:lang w:val="fr_FR" w:bidi="fr_FR"/>
        </w:rPr>
        <w:t>Deux personnes avec quelque chose dans leurs yeux</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d'un homme aveugle qui guide un autre homme aveugle qui tombe dans un fossé. Jouez le rôle d'un homme avec un grand objet dans son œil qui ne peut pas bien voir. Il continue à essayer de sortir un très petit objet de l'œil d'un autre homme.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poursuit en donnant des instructions pour le comportement de ses disciples. Jésus leur dit de ne pas juger et de ne pas condamner les autres. Ainsi, ils ne seront pas jugés ni condamnés. Ensuite, Jésus dit à ses disciples de pardonner aux autres afin que Dieu leur pardonne. Il leur dit de donner afin de recevoir. Jésus dit que la façon dont on mesure est la façon dont il sera mesuré pour nous. La bonne mesure sera comme un vendeur qui presse le grain dans un récipient de mesure, le secoue, puis continue à verser pour qu'il déborde.</w:t>
      </w:r>
    </w:p>
    <w:p>
      <w:pPr/>
      <w:r>
        <w:rPr>
          <w:lang w:val="fr_FR" w:bidi="fr_FR"/>
        </w:rPr>
      </w:r>
      <w:r>
        <w:rPr>
          <w:lang w:val="fr_FR" w:bidi="fr_FR"/>
        </w:rPr>
        <w:t>Jésus donne l'illustration sur le leadership en utilisant l'exemple d'un homme aveugle qui guide un autre homme aveugle sous la forme d'une question. Jésus explique que les deux tomberaient. Jésus explique comment un élève qui est pleinement formé devient semblable à l'enseignant. Jésus utilise l'illustration d'un homme avec un grand objet dans son œil qui essaie d'aider son ami avec un petit objet dans son œil. Ensuite, Jésus appelle ces types de personnes des hypocrites. Jésus leur dit de prendre soin d'abord du grand objet pour voir clairement afin qu'ils puissent aider l'autre personne à retirer le petit objet de son œil.</w:t>
      </w:r>
    </w:p>
    <w:p>
      <w:pPr/>
      <w:r>
        <w:rPr>
          <w:lang w:val="fr_FR" w:bidi="fr_FR"/>
        </w:rPr>
      </w:r>
      <w:r>
        <w:rPr>
          <w:lang w:val="fr_FR" w:bidi="fr_FR"/>
        </w:rPr>
        <w:t>Arrêtez la représentation : Demandez aux acteurs qui jouent les disciples : « Que ressentez-vous ? » Vous allez peut-être entendre des choses comme : « Je ne veux pas être jugé de la même façon que je juge les autres», « Je dois changer. J'ai l'impression que je suis comme un homme aveugle qui guide les autres » et « Je devrais arrêter d'essayer de réparer mes amis.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ses </w:t>
      </w:r>
      <w:r>
        <w:rPr>
          <w:b/>
          <w:lang w:val="fr_FR" w:bidi="fr_FR"/>
        </w:rPr>
        <w:t>disciples</w:t>
      </w:r>
      <w:r>
        <w:rPr>
          <w:lang w:val="fr_FR" w:bidi="fr_FR"/>
        </w:rPr>
        <w:t xml:space="preserve"> près de la </w:t>
      </w:r>
      <w:r>
        <w:rPr>
          <w:b/>
          <w:lang w:val="fr_FR" w:bidi="fr_FR"/>
        </w:rPr>
        <w:t>mer de Galilée</w:t>
      </w:r>
      <w:r>
        <w:rPr>
          <w:lang w:val="fr_FR" w:bidi="fr_FR"/>
        </w:rPr>
        <w:t xml:space="preserve">. Assurez-vous de traduire le mot </w:t>
      </w:r>
      <w:r>
        <w:rPr>
          <w:lang w:val="fr_FR" w:bidi="fr_FR"/>
        </w:rPr>
        <w:t>disciples</w:t>
      </w:r>
      <w:r>
        <w:rPr>
          <w:lang w:val="fr_FR" w:bidi="fr_FR"/>
        </w:rPr>
        <w:t xml:space="preserve"> et la </w:t>
      </w:r>
      <w:r>
        <w:rPr>
          <w:lang w:val="fr_FR" w:bidi="fr_FR"/>
        </w:rPr>
        <w:t>mer de Galilée</w:t>
      </w:r>
      <w:r>
        <w:rPr>
          <w:lang w:val="fr_FR" w:bidi="fr_FR"/>
        </w:rPr>
        <w:t xml:space="preserve"> de la même façon que dans les passages précédents. Les deux termes peuvent être trouvés dans le glossaire principal.</w:t>
      </w:r>
    </w:p>
    <w:p>
      <w:pPr/>
      <w:r>
        <w:rPr>
          <w:lang w:val="fr_FR" w:bidi="fr_FR"/>
        </w:rPr>
      </w:r>
      <w:r>
        <w:rPr>
          <w:lang w:val="fr_FR" w:bidi="fr_FR"/>
        </w:rPr>
        <w:t xml:space="preserve">Jésus dit à ses disciples de ne pas </w:t>
      </w:r>
      <w:r>
        <w:rPr>
          <w:b/>
          <w:lang w:val="fr_FR" w:bidi="fr_FR"/>
        </w:rPr>
        <w:t>juger</w:t>
      </w:r>
      <w:r>
        <w:rPr>
          <w:lang w:val="fr_FR" w:bidi="fr_FR"/>
        </w:rPr>
        <w:t>, ou accuser quelqu'un de faire quelque chose de mal. Jésus ne voulait pas que ses disciples critiquent quelqu'un injustement. Cela ne s'applique pas aux dirigeants, qui devaient prendre des décisions devant le tribunal sur le fait de savoir si quelque chose était bien ou mal.</w:t>
      </w:r>
    </w:p>
    <w:p>
      <w:pPr/>
      <w:r>
        <w:rPr>
          <w:lang w:val="fr_FR" w:bidi="fr_FR"/>
        </w:rPr>
      </w:r>
      <w:r>
        <w:rPr>
          <w:lang w:val="fr_FR" w:bidi="fr_FR"/>
        </w:rPr>
        <w:t xml:space="preserve">Jésus dit à ses disciples de ne pas </w:t>
      </w:r>
      <w:r>
        <w:rPr>
          <w:b/>
          <w:lang w:val="fr_FR" w:bidi="fr_FR"/>
        </w:rPr>
        <w:t>condamner</w:t>
      </w:r>
      <w:r>
        <w:rPr>
          <w:lang w:val="fr_FR" w:bidi="fr_FR"/>
        </w:rPr>
        <w:t xml:space="preserve"> ou de dire que quelqu'un est coupable et mérite une punition parce qu'il a fait quelque chose de mauvais. Au lieu de cela, les disciples devraient </w:t>
      </w:r>
      <w:r>
        <w:rPr>
          <w:b/>
          <w:lang w:val="fr_FR" w:bidi="fr_FR"/>
        </w:rPr>
        <w:t>pardonner</w:t>
      </w:r>
      <w:r>
        <w:rPr>
          <w:lang w:val="fr_FR" w:bidi="fr_FR"/>
        </w:rPr>
        <w:t xml:space="preserve">. Assurez-vous d'utiliser la même traduction du pardon que dans les passages précédents. </w:t>
      </w:r>
      <w:r>
        <w:rPr>
          <w:lang w:val="fr_FR" w:bidi="fr_FR"/>
        </w:rPr>
        <w:t>Pardonner</w:t>
      </w:r>
      <w:r>
        <w:rPr>
          <w:lang w:val="fr_FR" w:bidi="fr_FR"/>
        </w:rPr>
        <w:t xml:space="preserve"> est dans le glossaire principal.</w:t>
      </w:r>
    </w:p>
    <w:p>
      <w:pPr/>
      <w:r>
        <w:rPr>
          <w:lang w:val="fr_FR" w:bidi="fr_FR"/>
        </w:rPr>
      </w:r>
      <w:r>
        <w:rPr>
          <w:lang w:val="fr_FR" w:bidi="fr_FR"/>
        </w:rPr>
        <w:t xml:space="preserve">Jésus donne ensuite un exemple d'un marchand. Le marchand </w:t>
      </w:r>
      <w:r>
        <w:rPr>
          <w:b/>
          <w:lang w:val="fr_FR" w:bidi="fr_FR"/>
        </w:rPr>
        <w:t>appuyait le grain</w:t>
      </w:r>
      <w:r>
        <w:rPr>
          <w:lang w:val="fr_FR" w:bidi="fr_FR"/>
        </w:rPr>
        <w:t xml:space="preserve"> vers le bas pour qu'il occupe le moins d'espace possible. Cela lui permettait d'en verser davantage. Le grain était </w:t>
      </w:r>
      <w:r>
        <w:rPr>
          <w:b/>
          <w:lang w:val="fr_FR" w:bidi="fr_FR"/>
        </w:rPr>
        <w:t>secoué</w:t>
      </w:r>
      <w:r>
        <w:rPr>
          <w:lang w:val="fr_FR" w:bidi="fr_FR"/>
        </w:rPr>
        <w:t xml:space="preserve"> pour qu'il se stabilise afin qu'il puisse s'assurer que le récipient était complètement plein. </w:t>
      </w:r>
      <w:r>
        <w:rPr>
          <w:b/>
          <w:lang w:val="fr_FR" w:bidi="fr_FR"/>
        </w:rPr>
        <w:t>Déborder</w:t>
      </w:r>
      <w:r>
        <w:rPr>
          <w:lang w:val="fr_FR" w:bidi="fr_FR"/>
        </w:rPr>
        <w:t xml:space="preserve"> signifie que le marchand a mis tellement de grain dans le récipient qu'il a commencé à s'écouler. Jésus dit que le marchand donne tellement de grain qu'il sera </w:t>
      </w:r>
      <w:r>
        <w:rPr>
          <w:b/>
          <w:lang w:val="fr_FR" w:bidi="fr_FR"/>
        </w:rPr>
        <w:t>versé dans vos genoux</w:t>
      </w:r>
      <w:r>
        <w:rPr>
          <w:lang w:val="fr_FR" w:bidi="fr_FR"/>
        </w:rPr>
        <w:t>. Dans ce contexte, le mot genoux fait référence à une poche ou une partie du vêtement qui constitue un repli dans la robe. C'était une coutume juive pour les gens qui achetaient du grain de plier leurs robes pour en faire une poche. Le marchand verserait le grain dans la poche et l'acheteur s'en servirait pour porter le grain.</w:t>
      </w:r>
    </w:p>
    <w:p>
      <w:pPr/>
      <w:r>
        <w:rPr>
          <w:lang w:val="fr_FR" w:bidi="fr_FR"/>
        </w:rPr>
      </w:r>
      <w:r>
        <w:rPr>
          <w:lang w:val="fr_FR" w:bidi="fr_FR"/>
        </w:rPr>
        <w:t>Si cela n'est pas votre coutume, vous pourriez utiliser un mot plus général, comme panier, pour faire référence à un récipient à grain.</w:t>
      </w:r>
    </w:p>
    <w:p>
      <w:pPr/>
      <w:r>
        <w:rPr>
          <w:lang w:val="fr_FR" w:bidi="fr_FR"/>
        </w:rPr>
      </w:r>
      <w:r>
        <w:rPr>
          <w:lang w:val="fr_FR" w:bidi="fr_FR"/>
        </w:rPr>
        <w:t xml:space="preserve">Jésus utilise une comparaison pour parler du fait de juger les autres. Jésus parle de </w:t>
      </w:r>
      <w:r>
        <w:rPr>
          <w:b/>
          <w:lang w:val="fr_FR" w:bidi="fr_FR"/>
        </w:rPr>
        <w:t>poussière</w:t>
      </w:r>
      <w:r>
        <w:rPr>
          <w:lang w:val="fr_FR" w:bidi="fr_FR"/>
        </w:rPr>
        <w:t xml:space="preserve"> dans l'œil de votre frère pour faire référence à un très petit morceau de bois, de paille ou de débris qui reste coincé dans l'œil de quelqu'un. Le mot frère fait référence à quelqu'un dans la même communauté religieuse, et non pas à un parent de sang. Jésus compare une tache à un petit péché ou une petite faute dans la vie de quelqu'un. Il utilise également la phrase la </w:t>
      </w:r>
      <w:r>
        <w:rPr>
          <w:b/>
          <w:lang w:val="fr_FR" w:bidi="fr_FR"/>
        </w:rPr>
        <w:t>poutre dans l'œil</w:t>
      </w:r>
      <w:r>
        <w:rPr>
          <w:lang w:val="fr_FR" w:bidi="fr_FR"/>
        </w:rPr>
        <w:t xml:space="preserve"> pour signifier un lourd morceau de bois qui bloque la vue de quelqu'un. Il est impossible qu'un grand morceau de bois se trouve dans l'œil de quelqu'un. Jésus exagère cet exemple pour souligner le contraste entre quelque chose de petit et quelque chose de grand. Jésus dit à travers cette comparaison qu'il est mauvais de condamner un ami pour ses fautes quand on n'a pas examiné sa propre vie en premier.</w:t>
      </w:r>
    </w:p>
    <w:p>
      <w:pPr/>
      <w:r>
        <w:rPr>
          <w:lang w:val="fr_FR" w:bidi="fr_FR"/>
        </w:rPr>
      </w:r>
      <w:r>
        <w:rPr>
          <w:lang w:val="fr_FR" w:bidi="fr_FR"/>
        </w:rPr>
        <w:t xml:space="preserve">Jésus utilise le mot </w:t>
      </w:r>
      <w:r>
        <w:rPr>
          <w:b/>
          <w:lang w:val="fr_FR" w:bidi="fr_FR"/>
        </w:rPr>
        <w:t>hypocrite</w:t>
      </w:r>
      <w:r>
        <w:rPr>
          <w:lang w:val="fr_FR" w:bidi="fr_FR"/>
        </w:rPr>
        <w:t xml:space="preserve"> comme avertissement. Cela signifie quelqu'un qui prétend être une autre personne. Un hypocrite peut croire qu'il honore Dieu, mais il ne l'aime pas vraiment et ne l'honore pas vraiment. Le mot </w:t>
      </w:r>
      <w:r>
        <w:rPr>
          <w:lang w:val="fr_FR" w:bidi="fr_FR"/>
        </w:rPr>
        <w:t>hypocrite</w:t>
      </w:r>
      <w:r>
        <w:rPr>
          <w:lang w:val="fr_FR" w:bidi="fr_FR"/>
        </w:rPr>
        <w:t xml:space="preserve"> peut être trouvé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6:37–42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54">
        <w:r>
          <w:rPr>
            <w:lang w:val="fr_FR" w:bidi="fr_FR"/>
          </w:rPr>
          <w:rPr>
            <w:color w:val="0000EE"/>
            <w:u w:val="single"/>
          </w:rPr>
          <w:t>Écouter et Cœur</w:t>
        </w:r>
      </w:hyperlink>
      <w:r>
        <w:rPr>
          <w:lang w:val="fr_FR" w:bidi="fr_FR"/>
        </w:rPr>
        <w:t xml:space="preserve"> (556 KB)</w:t>
      </w:r>
      <w:r>
        <w:rPr>
          <w:lang w:val="fr_FR" w:bidi="fr_FR"/>
        </w:rPr>
      </w:r>
    </w:p>
    <w:p>
      <w:pPr>
        <w:pStyle w:val="ListBullet"/>
        <w:spacing w:line="240" w:lineRule="auto"/>
        <w:ind w:left="720"/>
      </w:pPr>
      <w:r>
        <w:rPr>
          <w:lang w:val="fr_FR" w:bidi="fr_FR"/>
        </w:rPr>
      </w:r>
      <w:hyperlink r:id="rId155">
        <w:r>
          <w:rPr>
            <w:lang w:val="fr_FR" w:bidi="fr_FR"/>
          </w:rPr>
          <w:rPr>
            <w:color w:val="0000EE"/>
            <w:u w:val="single"/>
          </w:rPr>
          <w:t>Planter le Décor</w:t>
        </w:r>
      </w:hyperlink>
      <w:r>
        <w:rPr>
          <w:lang w:val="fr_FR" w:bidi="fr_FR"/>
        </w:rPr>
        <w:t xml:space="preserve"> (2.8 MB)</w:t>
      </w:r>
      <w:r>
        <w:rPr>
          <w:lang w:val="fr_FR" w:bidi="fr_FR"/>
        </w:rPr>
      </w:r>
    </w:p>
    <w:p>
      <w:pPr>
        <w:pStyle w:val="ListBullet"/>
        <w:spacing w:line="240" w:lineRule="auto"/>
        <w:ind w:left="720"/>
      </w:pPr>
      <w:r>
        <w:rPr>
          <w:lang w:val="fr_FR" w:bidi="fr_FR"/>
        </w:rPr>
      </w:r>
      <w:hyperlink r:id="rId156">
        <w:r>
          <w:rPr>
            <w:lang w:val="fr_FR" w:bidi="fr_FR"/>
          </w:rPr>
          <w:rPr>
            <w:color w:val="0000EE"/>
            <w:u w:val="single"/>
          </w:rPr>
          <w:t>Définir les Scènes</w:t>
        </w:r>
      </w:hyperlink>
      <w:r>
        <w:rPr>
          <w:lang w:val="fr_FR" w:bidi="fr_FR"/>
        </w:rPr>
        <w:t xml:space="preserve"> (2.2 MB)</w:t>
      </w:r>
      <w:r>
        <w:rPr>
          <w:lang w:val="fr_FR" w:bidi="fr_FR"/>
        </w:rPr>
      </w:r>
    </w:p>
    <w:p>
      <w:pPr>
        <w:pStyle w:val="ListBullet"/>
        <w:spacing w:line="240" w:lineRule="auto"/>
        <w:ind w:left="720"/>
      </w:pPr>
      <w:r>
        <w:rPr>
          <w:lang w:val="fr_FR" w:bidi="fr_FR"/>
        </w:rPr>
      </w:r>
      <w:hyperlink r:id="rId157">
        <w:r>
          <w:rPr>
            <w:lang w:val="fr_FR" w:bidi="fr_FR"/>
          </w:rPr>
          <w:rPr>
            <w:color w:val="0000EE"/>
            <w:u w:val="single"/>
          </w:rPr>
          <w:t>Intégration du Texte</w:t>
        </w:r>
      </w:hyperlink>
      <w:r>
        <w:rPr>
          <w:lang w:val="fr_FR" w:bidi="fr_FR"/>
        </w:rPr>
        <w:t xml:space="preserve"> (2.1 MB)</w:t>
      </w:r>
      <w:r>
        <w:rPr>
          <w:lang w:val="fr_FR" w:bidi="fr_FR"/>
        </w:rPr>
      </w:r>
    </w:p>
    <w:p>
      <w:pPr>
        <w:pStyle w:val="ListBullet"/>
        <w:spacing w:line="240" w:lineRule="auto"/>
        <w:ind w:left="720"/>
      </w:pPr>
      <w:r>
        <w:rPr>
          <w:lang w:val="fr_FR" w:bidi="fr_FR"/>
        </w:rPr>
      </w:r>
      <w:hyperlink r:id="rId158">
        <w:r>
          <w:rPr>
            <w:lang w:val="fr_FR" w:bidi="fr_FR"/>
          </w:rPr>
          <w:rPr>
            <w:color w:val="0000EE"/>
            <w:u w:val="single"/>
          </w:rPr>
          <w:t>Combler les Lacunes</w:t>
        </w:r>
      </w:hyperlink>
      <w:r>
        <w:rPr>
          <w:lang w:val="fr_FR" w:bidi="fr_FR"/>
        </w:rPr>
        <w:t xml:space="preserve"> (2.3 MB)</w:t>
      </w:r>
      <w:r>
        <w:rPr>
          <w:lang w:val="fr_FR" w:bidi="fr_FR"/>
        </w:rPr>
      </w:r>
    </w:p>
    <w:p>
      <w:pPr>
        <w:pStyle w:val="ListBullet"/>
        <w:spacing w:line="240" w:lineRule="auto"/>
        <w:ind w:left="720"/>
      </w:pPr>
      <w:r>
        <w:rPr>
          <w:lang w:val="fr_FR" w:bidi="fr_FR"/>
        </w:rPr>
      </w:r>
      <w:hyperlink r:id="rId159">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6:43–49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6.43–49.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enseigne à ses disciples près de la mer de Galilée. Jésus a appris à ses disciples comment être de bons dirigeants. Jésus utilise maintenant deux comparaisons pour montrer que les actions d'une personne révèlent si elle suit vraiment Jésus. Jésus veut que les gens non seulement entendent ses enseignements, mais y obéissent aussi.</w:t>
      </w:r>
    </w:p>
    <w:p>
      <w:pPr/>
      <w:r>
        <w:rPr>
          <w:lang w:val="fr_FR" w:bidi="fr_FR"/>
        </w:rPr>
      </w:r>
      <w:r>
        <w:rPr>
          <w:lang w:val="fr_FR" w:bidi="fr_FR"/>
        </w:rPr>
        <w:t>Jésus utilise l'exemple des arbres pour montrer que les actions d'une personne révèlent quel genre de personne elle est. Jésus dit qu'un bon arbre ne peut pas produire de mauvais fruits. Un mauvais arbre ne peut pas produire de bons fruits. C'était une autre façon de dire que les bonnes personnes ne devraient pas agir de façon mauvaise. Jésus dit que les actions d'une personne montrent qui elle est vraiment.</w:t>
      </w:r>
    </w:p>
    <w:p>
      <w:pPr/>
      <w:r>
        <w:rPr>
          <w:lang w:val="fr_FR" w:bidi="fr_FR"/>
        </w:rPr>
      </w:r>
      <w:r>
        <w:rPr>
          <w:lang w:val="fr_FR" w:bidi="fr_FR"/>
        </w:rPr>
        <w:t>Arrêtez et discutez avec votre équipe : Quel genre d'actions une « bonne personne » fait-elle dans votre culture ? Quel genre d'actions une « mauvaise personne » fait-elle dans votre culture ?</w:t>
      </w:r>
    </w:p>
    <w:p>
      <w:pPr/>
      <w:r>
        <w:rPr>
          <w:lang w:val="fr_FR" w:bidi="fr_FR"/>
        </w:rPr>
      </w:r>
      <w:r>
        <w:rPr>
          <w:lang w:val="fr_FR" w:bidi="fr_FR"/>
        </w:rPr>
        <w:t>Jésus dit que les figues ne peuvent pas être cueillies sur des plantes qui ont des épines. Les figues sont un fruit qui pousse sur un arbre. Les figues ne poussent pas sur des plantes qui ont des épines, cela était donc impossible. Jésus utilise également l'exemple de la cueillette de raisins sur la bruyère. Les raisins sont des fruits sucrés qui poussent en grappes. La bruyère était un autre type de plante avec des épines. La bruyère ne produit pas de fruits. Jésus résume en disant que les bonnes personnes font de bonnes choses et qu'un cœur mauvais produit des actions mauvaises. Pour les Juifs, le cœur était la partie d'une personne qui pensait, sentait et prenait des décisions. Jésus laisse entendre que les pensées et les croyances d'une personne contrôlent ce qu'elle dit et comment elle agit.</w:t>
      </w:r>
    </w:p>
    <w:p>
      <w:pPr/>
      <w:r>
        <w:rPr>
          <w:lang w:val="fr_FR" w:bidi="fr_FR"/>
        </w:rPr>
      </w:r>
      <w:r>
        <w:rPr>
          <w:lang w:val="fr_FR" w:bidi="fr_FR"/>
        </w:rPr>
        <w:t>Arrêtez et montrez à votre équipe une image d'une figue, une image de raisins et une image d'une plante épineuse.</w:t>
      </w:r>
    </w:p>
    <w:p>
      <w:pPr/>
      <w:r>
        <w:rPr>
          <w:lang w:val="fr_FR" w:bidi="fr_FR"/>
        </w:rPr>
      </w:r>
      <w:r>
        <w:rPr>
          <w:lang w:val="fr_FR" w:bidi="fr_FR"/>
        </w:rPr>
        <w:t>Jésus dit que beaucoup de gens l'appellent Seigneur, ou maître, pour l'honorer, mais ils n'obéissent pas à ses paroles. Jésus utilise une parabole, c'est-à-dire une courte histoire qui a une signification plus profonde et enseigne quelque chose sur Dieu.</w:t>
      </w:r>
    </w:p>
    <w:p>
      <w:pPr/>
      <w:r>
        <w:rPr>
          <w:lang w:val="fr_FR" w:bidi="fr_FR"/>
        </w:rPr>
      </w:r>
      <w:r>
        <w:rPr>
          <w:lang w:val="fr_FR" w:bidi="fr_FR"/>
        </w:rPr>
        <w:t>Jésus utilise une comparaison entre deux bâtisseurs pour enseigner la différence entre écouter et obéir. Il dit que l'un des bâtisseurs avait creusé en profondeur. Cela montre que l'homme faisait un grand effort pour s'assurer que sa maison avait une fondation solide. La fondation est la base qui soutient la maison. Le mot rocher fait référence à une couche solide de roche sous la surface du sol. Il ne fait pas référence à des pierres lâches. Sa profondeur pourrait se trouver entre 20 cm et plusieurs mètres de profondeur. Cela montre que l'homme avait besoin de creuser très profondément pour s'assurer que sa maison était forte et sécurisée.</w:t>
      </w:r>
    </w:p>
    <w:p>
      <w:pPr/>
      <w:r>
        <w:rPr>
          <w:lang w:val="fr_FR" w:bidi="fr_FR"/>
        </w:rPr>
      </w:r>
      <w:r>
        <w:rPr>
          <w:lang w:val="fr_FR" w:bidi="fr_FR"/>
        </w:rPr>
        <w:t>Si les maisons sont construites différemment dans votre région, vous pouvez adapter la parabole à votre culture. Décrivez comment un homme construirait une maison solide. Ensuite, décrivez un homme qui construit de la mauvaise manière.</w:t>
      </w:r>
    </w:p>
    <w:p>
      <w:pPr/>
      <w:r>
        <w:rPr>
          <w:lang w:val="fr_FR" w:bidi="fr_FR"/>
        </w:rPr>
      </w:r>
      <w:r>
        <w:rPr>
          <w:lang w:val="fr_FR" w:bidi="fr_FR"/>
        </w:rPr>
        <w:t>L'autre personne construit sa maison sur le sable. Cela représente la personne qui écoute Jésus mais qui n'obéit pas à ses paroles. Sa maison sera complètement détruite quand arrivera la tempête. Jésus utilise cette parabole pour dire que ses disciples ne devraient pas seulement écouter ses enseignements, mais également y obéir.</w:t>
      </w:r>
    </w:p>
    <w:p>
      <w:pPr/>
      <w:r>
        <w:rPr>
          <w:lang w:val="fr_FR" w:bidi="fr_FR"/>
        </w:rPr>
      </w:r>
      <w:r>
        <w:rPr>
          <w:lang w:val="fr_FR" w:bidi="fr_FR"/>
        </w:rPr>
        <w:t>Arrêtez et discutez avec votre équipe : Quel genre de tempêtes ou de catastrophes naturelles y a-t-il dans votre région ? Qu'arrive-t-il aux maisons qui ne sont pas bien construites quand il y a des tempêtes ou des catastrophes naturelles ?</w:t>
      </w:r>
    </w:p>
    <w:p>
      <w:pPr/>
      <w:r>
        <w:rPr>
          <w:lang w:val="fr_FR" w:bidi="fr_FR"/>
        </w:rPr>
      </w:r>
      <w:r>
        <w:rPr>
          <w:lang w:val="fr_FR" w:bidi="fr_FR"/>
        </w:rPr>
        <w:t>Nous arrivons à la fin du sermon de Jésus.</w:t>
      </w:r>
    </w:p>
    <w:p>
      <w:pPr/>
      <w:r>
        <w:rPr>
          <w:lang w:val="fr_FR" w:bidi="fr_FR"/>
        </w:rPr>
      </w:r>
      <w:r>
        <w:rPr>
          <w:lang w:val="fr_FR" w:bidi="fr_FR"/>
        </w:rPr>
        <w:t>Le message de Jésus montre qu'il veut que ses disciples vivent différemment de la façon dont les autres vivaient habituellement. Jésus enseigne à ses disciples comment agir et penser d'une façon qui plaît à Dieu. Cela incluait d'aimer ses ennemis et réagir avec joie lorsqu'on faisait face à la persécution. Jésus prépare ses disciples aux circonstances difficiles auxquelles ils sont sur le point de faire face.</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explique comment une bonne personne produit de bonnes choses et une mauvaise personne produit de mauvaises choses. Jésus explique cela avec une illustration concernant les arbres.</w:t>
      </w:r>
    </w:p>
    <w:p>
      <w:pPr/>
      <w:r>
        <w:rPr>
          <w:lang w:val="fr_FR" w:bidi="fr_FR"/>
        </w:rPr>
      </w:r>
      <w:r>
        <w:rPr>
          <w:b/>
          <w:lang w:val="fr_FR" w:bidi="fr_FR"/>
        </w:rPr>
        <w:t>Deuxième partie :</w:t>
      </w:r>
      <w:r>
        <w:rPr>
          <w:lang w:val="fr_FR" w:bidi="fr_FR"/>
        </w:rPr>
        <w:t xml:space="preserve"> Jésus pose des questions aux gens qui appellent Jésus « Seigneur », mais qui ne font pas ce que Jésus dit. Jésus utilise des illustrations de la construction d'une maison pour enseigner cette leçon.</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 les plus proches</w:t>
      </w:r>
    </w:p>
    <w:p>
      <w:pPr>
        <w:pStyle w:val="ListBullet"/>
        <w:spacing w:line="240" w:lineRule="auto"/>
        <w:ind w:left="720"/>
      </w:pPr>
      <w:r>
        <w:rPr>
          <w:lang w:val="fr_FR" w:bidi="fr_FR"/>
        </w:rPr>
      </w:r>
      <w:r>
        <w:rPr>
          <w:lang w:val="fr_FR" w:bidi="fr_FR"/>
        </w:rPr>
        <w:t>La foule de ses disciples</w:t>
      </w:r>
    </w:p>
    <w:p>
      <w:pPr>
        <w:pStyle w:val="ListBullet"/>
        <w:spacing w:line="240" w:lineRule="auto"/>
        <w:ind w:left="720"/>
      </w:pPr>
      <w:r>
        <w:rPr>
          <w:lang w:val="fr_FR" w:bidi="fr_FR"/>
        </w:rPr>
      </w:r>
      <w:r>
        <w:rPr>
          <w:lang w:val="fr_FR" w:bidi="fr_FR"/>
        </w:rPr>
        <w:t>Les multitudes de gens</w:t>
      </w:r>
    </w:p>
    <w:p>
      <w:pPr>
        <w:pStyle w:val="ListBullet"/>
        <w:spacing w:line="240" w:lineRule="auto"/>
        <w:ind w:left="720"/>
      </w:pPr>
      <w:r>
        <w:rPr>
          <w:lang w:val="fr_FR" w:bidi="fr_FR"/>
        </w:rPr>
      </w:r>
      <w:r>
        <w:rPr>
          <w:lang w:val="fr_FR" w:bidi="fr_FR"/>
        </w:rPr>
        <w:t>Deux personnes comparées aux arbres</w:t>
      </w:r>
    </w:p>
    <w:p>
      <w:pPr>
        <w:pStyle w:val="ListBullet"/>
        <w:spacing w:line="240" w:lineRule="auto"/>
        <w:ind w:left="720"/>
      </w:pPr>
      <w:r>
        <w:rPr>
          <w:lang w:val="fr_FR" w:bidi="fr_FR"/>
        </w:rPr>
      </w:r>
      <w:r>
        <w:rPr>
          <w:lang w:val="fr_FR" w:bidi="fr_FR"/>
        </w:rPr>
        <w:t>Deux bâtisseurs de maisons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lorsque Jésus mentionne le fait de mettre en réserve de bonnes choses, cela signifie le fait de garder de bonnes choses. Cela ressemble à une personne qui garde les bonnes choses, comme des objets utiles ou de la bonne nourriture et qui sera en mesure de les utiliser ou de les manger dans le futur. De la même manière, un homme qui stocke de bonnes choses dans son cœur ou son esprit exprimera et fera de bonnes choses.</w:t>
      </w:r>
    </w:p>
    <w:p>
      <w:pPr/>
      <w:r>
        <w:rPr>
          <w:lang w:val="fr_FR" w:bidi="fr_FR"/>
        </w:rPr>
      </w:r>
      <w:r>
        <w:rPr>
          <w:lang w:val="fr_FR" w:bidi="fr_FR"/>
        </w:rPr>
        <w:t>Jésus parle des différents fruits du cœur. Un homme fait ressortir de bonnes choses si, dans son cœur, il a stocké de bonnes choses. Si des choses mauvaises sont stockées dans le cœur, il produira des choses mauvaises dans sa vie. Jésus dit que la bouche dit ce qui se trouve dans le cœur.</w:t>
      </w:r>
    </w:p>
    <w:p>
      <w:pPr/>
      <w:r>
        <w:rPr>
          <w:lang w:val="fr_FR" w:bidi="fr_FR"/>
        </w:rPr>
      </w:r>
      <w:r>
        <w:rPr>
          <w:lang w:val="fr_FR" w:bidi="fr_FR"/>
        </w:rPr>
        <w:t xml:space="preserve">Jésus utilise une illustration de deux hommes qui construisent une maison. Jésus explique que les gens qui l'écoutent et font ce qu'il dit ressemblent à un homme qui construit une maison sur le rocher, et qui tient. La personne qui entend Jésus et ne fait pas ce qu'il dit est la personne qui construit sa maison sur le sable. Sa maison sera détruite quand arrivera la tempête. </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apôtres, ou douze disciples les plus proches</w:t>
      </w:r>
    </w:p>
    <w:p>
      <w:pPr>
        <w:pStyle w:val="ListBullet"/>
        <w:spacing w:line="240" w:lineRule="auto"/>
        <w:ind w:left="720"/>
      </w:pPr>
      <w:r>
        <w:rPr>
          <w:lang w:val="fr_FR" w:bidi="fr_FR"/>
        </w:rPr>
      </w:r>
      <w:r>
        <w:rPr>
          <w:lang w:val="fr_FR" w:bidi="fr_FR"/>
        </w:rPr>
        <w:t>La foule de ses disciples</w:t>
      </w:r>
    </w:p>
    <w:p>
      <w:pPr>
        <w:pStyle w:val="ListBullet"/>
        <w:spacing w:line="240" w:lineRule="auto"/>
        <w:ind w:left="720"/>
      </w:pPr>
      <w:r>
        <w:rPr>
          <w:lang w:val="fr_FR" w:bidi="fr_FR"/>
        </w:rPr>
      </w:r>
      <w:r>
        <w:rPr>
          <w:lang w:val="fr_FR" w:bidi="fr_FR"/>
        </w:rPr>
        <w:t>Les multitudes de gens</w:t>
      </w:r>
    </w:p>
    <w:p>
      <w:pPr>
        <w:pStyle w:val="ListBullet"/>
        <w:spacing w:line="240" w:lineRule="auto"/>
        <w:ind w:left="720"/>
      </w:pPr>
      <w:r>
        <w:rPr>
          <w:lang w:val="fr_FR" w:bidi="fr_FR"/>
        </w:rPr>
      </w:r>
      <w:r>
        <w:rPr>
          <w:lang w:val="fr_FR" w:bidi="fr_FR"/>
        </w:rPr>
        <w:t>Deux personnes comparées aux arbres</w:t>
      </w:r>
    </w:p>
    <w:p>
      <w:pPr>
        <w:pStyle w:val="ListBullet"/>
        <w:spacing w:line="240" w:lineRule="auto"/>
        <w:ind w:left="720"/>
      </w:pPr>
      <w:r>
        <w:rPr>
          <w:lang w:val="fr_FR" w:bidi="fr_FR"/>
        </w:rPr>
      </w:r>
      <w:r>
        <w:rPr>
          <w:lang w:val="fr_FR" w:bidi="fr_FR"/>
        </w:rPr>
        <w:t>Deux bâtisseurs de maisons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l'illustration des arbres comme une comparaison avec les gens. L'équipe aura peut-être besoin de certains objets pour représenter les arbres qui produisent du bon fruit et les autres qui produisent du mauvais fruit. Au même moment, représentez une personne qui produit de bonnes choses et une autre qui produit de mauvaises choses. L'équipe doit rendre évident le fait qu'il y a une comparaison.</w:t>
      </w:r>
    </w:p>
    <w:p>
      <w:pPr/>
      <w:r>
        <w:rPr>
          <w:lang w:val="fr_FR" w:bidi="fr_FR"/>
        </w:rPr>
      </w:r>
      <w:r>
        <w:rPr>
          <w:lang w:val="fr_FR" w:bidi="fr_FR"/>
        </w:rPr>
        <w:t>Assurez-vous que l'équipe joue l'illustration de la construction de la maison en même temps que quelqu'un écoute Jésus et fait ou ne fait pas ce qu'il dit. Quand la personne qui construit sur une fondation solide agit, assurez-vous que la personne qui écoute Jésus et fait ce que Jésus dit agit en même temps. Ensuite, quand la personne qui construit sans fondation agit, assurez-vous que la personne qui écoute mais qui n'obéit pas agit en même temps.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Il y a deux parties dans ce récit.</w:t>
      </w:r>
    </w:p>
    <w:p>
      <w:pPr/>
      <w:r>
        <w:rPr>
          <w:lang w:val="fr_FR" w:bidi="fr_FR"/>
        </w:rPr>
      </w:r>
      <w:r>
        <w:rPr>
          <w:lang w:val="fr_FR" w:bidi="fr_FR"/>
        </w:rPr>
        <w:t>Jésus donne l'illustration d'un arbre qui produit du bon fruit ou du mauvais fruit en comparaison à une personne qui fait de bonnes choses ou de mauvaises choses. Les actions d'une personne révèlent ce qui se trouve dans son cœur.</w:t>
      </w:r>
    </w:p>
    <w:p>
      <w:pPr/>
      <w:r>
        <w:rPr>
          <w:lang w:val="fr_FR" w:bidi="fr_FR"/>
        </w:rPr>
      </w:r>
      <w:r>
        <w:rPr>
          <w:lang w:val="fr_FR" w:bidi="fr_FR"/>
        </w:rPr>
        <w:t>Arrêtez la représentation : Demandez aux acteurs qui jouent le rôle de la foule : « Que ressentez-vous ? » Vous allez peut-être entendre des choses comme : « Mes intentions sont bonnes, mais je fais mal », « N'est-ce pas suffisant pour moi d'être ici à l'écouter ? » et « Je veux produire du bon fruit. » Reprenez la représentation.</w:t>
      </w:r>
    </w:p>
    <w:p>
      <w:pPr/>
      <w:r>
        <w:rPr>
          <w:lang w:val="fr_FR" w:bidi="fr_FR"/>
        </w:rPr>
      </w:r>
      <w:r>
        <w:rPr>
          <w:lang w:val="fr_FR" w:bidi="fr_FR"/>
        </w:rPr>
        <w:t>Jésus remet en question les gens qui l'appellent Seigneur, mais qui ne font pas ce que Jésus dit. Jésus dit que la personne qui vient à lui, écoute ce qu'il dit et qui le fait, ressemble à un homme qui construit une maison sur une fondation solide. Quand le déluge arrive, la maison tient debout à cause de sa fondation. Mais celui qui entend, mais ne fait pas ce que Jésus dit, ressemble à une personne qui construit sans fondation. Quand arrivera le déluge, la maison sera détruite.</w:t>
      </w:r>
    </w:p>
    <w:p>
      <w:pPr/>
      <w:r>
        <w:rPr>
          <w:lang w:val="fr_FR" w:bidi="fr_FR"/>
        </w:rPr>
      </w:r>
      <w:r>
        <w:rPr>
          <w:lang w:val="fr_FR" w:bidi="fr_FR"/>
        </w:rPr>
        <w:t>Arrêtez la représentation : Demandez aux acteurs qui jouent le rôle du bâtisseur : « Que ressentez-vous ? » Vous allez peut-être entendre des choses comme : « Heureusement que je viens de trouver un rocher sur lequel construire », « Le déluge était inattendu » et « J'aurais au moins dû mettre une bonne fondation sous la maison.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ses </w:t>
      </w:r>
      <w:r>
        <w:rPr>
          <w:b/>
          <w:lang w:val="fr_FR" w:bidi="fr_FR"/>
        </w:rPr>
        <w:t>disciples</w:t>
      </w:r>
      <w:r>
        <w:rPr>
          <w:lang w:val="fr_FR" w:bidi="fr_FR"/>
        </w:rPr>
        <w:t xml:space="preserve"> près de la </w:t>
      </w:r>
      <w:r>
        <w:rPr>
          <w:b/>
          <w:lang w:val="fr_FR" w:bidi="fr_FR"/>
        </w:rPr>
        <w:t>mer de Galilée</w:t>
      </w:r>
      <w:r>
        <w:rPr>
          <w:lang w:val="fr_FR" w:bidi="fr_FR"/>
        </w:rPr>
        <w:t xml:space="preserve">. Assurez-vous de traduire le mot </w:t>
      </w:r>
      <w:r>
        <w:rPr>
          <w:b/>
          <w:lang w:val="fr_FR" w:bidi="fr_FR"/>
        </w:rPr>
        <w:t>disciples</w:t>
      </w:r>
      <w:r>
        <w:rPr>
          <w:lang w:val="fr_FR" w:bidi="fr_FR"/>
        </w:rPr>
        <w:t xml:space="preserve"> et la </w:t>
      </w:r>
      <w:r>
        <w:rPr>
          <w:b/>
          <w:lang w:val="fr_FR" w:bidi="fr_FR"/>
        </w:rPr>
        <w:t>mer de Galilée</w:t>
      </w:r>
      <w:r>
        <w:rPr>
          <w:lang w:val="fr_FR" w:bidi="fr_FR"/>
        </w:rPr>
        <w:t xml:space="preserve"> de la même façon que dans les passages précédents. Les deux termes peuvent être trouvés dans le glossaire principal.</w:t>
      </w:r>
    </w:p>
    <w:p>
      <w:pPr/>
      <w:r>
        <w:rPr>
          <w:lang w:val="fr_FR" w:bidi="fr_FR"/>
        </w:rPr>
      </w:r>
      <w:r>
        <w:rPr>
          <w:lang w:val="fr_FR" w:bidi="fr_FR"/>
        </w:rPr>
        <w:t xml:space="preserve">Jésus compare les gens aux arbres fruitiers. Jésus utilise l'exemple d'un figuier. Les </w:t>
      </w:r>
      <w:r>
        <w:rPr>
          <w:b/>
          <w:lang w:val="fr_FR" w:bidi="fr_FR"/>
        </w:rPr>
        <w:t>figues</w:t>
      </w:r>
      <w:r>
        <w:rPr>
          <w:lang w:val="fr_FR" w:bidi="fr_FR"/>
        </w:rPr>
        <w:t xml:space="preserve"> sont un petit fruit savoureux qui pousse sur un arbre. Il n'a pas d'épines. Jésus utilise également l'exemple de raisins. Les </w:t>
      </w:r>
      <w:r>
        <w:rPr>
          <w:b/>
          <w:lang w:val="fr_FR" w:bidi="fr_FR"/>
        </w:rPr>
        <w:t>raisins</w:t>
      </w:r>
      <w:r>
        <w:rPr>
          <w:lang w:val="fr_FR" w:bidi="fr_FR"/>
        </w:rPr>
        <w:t xml:space="preserve"> sont des fruits sucrés qui poussent en grappes. Ils n'ont pas d'épines.</w:t>
      </w:r>
    </w:p>
    <w:p>
      <w:pPr/>
      <w:r>
        <w:rPr>
          <w:lang w:val="fr_FR" w:bidi="fr_FR"/>
        </w:rPr>
      </w:r>
      <w:r>
        <w:rPr>
          <w:lang w:val="fr_FR" w:bidi="fr_FR"/>
        </w:rPr>
        <w:t>Arrêtez et montrez à votre équipe des images d'une figue et de raisins si vous ne l'avez pas déjà fait. Si vous n’avez pas de figues ou de raisins dans votre région, vous pouvez utiliser un terme plus général comme fruit.</w:t>
      </w:r>
    </w:p>
    <w:p>
      <w:pPr/>
      <w:r>
        <w:rPr>
          <w:lang w:val="fr_FR" w:bidi="fr_FR"/>
        </w:rPr>
      </w:r>
      <w:r>
        <w:rPr>
          <w:lang w:val="fr_FR" w:bidi="fr_FR"/>
        </w:rPr>
        <w:t xml:space="preserve">Il dit que </w:t>
      </w:r>
      <w:r>
        <w:rPr>
          <w:b/>
          <w:lang w:val="fr_FR" w:bidi="fr_FR"/>
        </w:rPr>
        <w:t>c'est de l'abondance de son cœur que sa bouche parle</w:t>
      </w:r>
      <w:r>
        <w:rPr>
          <w:lang w:val="fr_FR" w:bidi="fr_FR"/>
        </w:rPr>
        <w:t>. Tout comme l'exemple du marchand, il s'agit d'une image d'un récipient qui est si plein qu'il commence à déborder. Dans ce contexte, cela signifie que les pensées et les croyances d'une personne contrôlent ce qu'elle dit. Pour les Juifs, le cœur était la partie d'une personne qui pensait, sentait et prenait des décisions. Les paroles d'une personne reflètent les vraies pensées et le caractère d'une personne. Il s'agit d'une phrase qui devrait être soulignée dans l'exemple des arbres de Jésus.</w:t>
      </w:r>
    </w:p>
    <w:p>
      <w:pPr/>
      <w:r>
        <w:rPr>
          <w:lang w:val="fr_FR" w:bidi="fr_FR"/>
        </w:rPr>
      </w:r>
      <w:r>
        <w:rPr>
          <w:lang w:val="fr_FR" w:bidi="fr_FR"/>
        </w:rPr>
        <w:t xml:space="preserve">Jésus dit que les gens l'appellent </w:t>
      </w:r>
      <w:r>
        <w:rPr>
          <w:b/>
          <w:lang w:val="fr_FR" w:bidi="fr_FR"/>
        </w:rPr>
        <w:t>Seigneur, Seigneur</w:t>
      </w:r>
      <w:r>
        <w:rPr>
          <w:lang w:val="fr_FR" w:bidi="fr_FR"/>
        </w:rPr>
        <w:t xml:space="preserve">. Ici, cela signifie « maître », ou quelqu'un qui a autorité sur les autres. Les gens l'appelaient leur maître, mais ils n'obéissaient pas à ses enseignements. Traduisez Seigneur de la même façon que vous l'avez fait auparavant. </w:t>
      </w:r>
      <w:r>
        <w:rPr>
          <w:b/>
          <w:lang w:val="fr_FR" w:bidi="fr_FR"/>
        </w:rPr>
        <w:t>Seigneur</w:t>
      </w:r>
      <w:r>
        <w:rPr>
          <w:lang w:val="fr_FR" w:bidi="fr_FR"/>
        </w:rPr>
        <w:t xml:space="preserve"> peut être trouvé dans le glossaire principal.</w:t>
      </w:r>
    </w:p>
    <w:p>
      <w:pPr/>
      <w:r>
        <w:rPr>
          <w:lang w:val="fr_FR" w:bidi="fr_FR"/>
        </w:rPr>
      </w:r>
      <w:r>
        <w:rPr>
          <w:lang w:val="fr_FR" w:bidi="fr_FR"/>
        </w:rPr>
        <w:t xml:space="preserve">Les maisons étaient mises à l'épreuve par un </w:t>
      </w:r>
      <w:r>
        <w:rPr>
          <w:b/>
          <w:lang w:val="fr_FR" w:bidi="fr_FR"/>
        </w:rPr>
        <w:t>torrent</w:t>
      </w:r>
      <w:r>
        <w:rPr>
          <w:lang w:val="fr_FR" w:bidi="fr_FR"/>
        </w:rPr>
        <w:t>. Cela fait référence à une rivière ou un ruisseau fort et au flux rapide. La maison construite sur le rocher tenait ferme quand le torrent la frappait.</w:t>
      </w:r>
    </w:p>
    <w:p>
      <w:pPr/>
      <w:r>
        <w:rPr>
          <w:lang w:val="fr_FR" w:bidi="fr_FR"/>
        </w:rPr>
      </w:r>
      <w:r>
        <w:rPr>
          <w:lang w:val="fr_FR" w:bidi="fr_FR"/>
        </w:rPr>
        <w:t>Arrêtez et montrez à votre équipe une vidéo d'une inondation ou d'un torrent si vous ne l'avez pas déjà fait.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6:43–49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60">
        <w:r>
          <w:rPr>
            <w:lang w:val="fr_FR" w:bidi="fr_FR"/>
          </w:rPr>
          <w:rPr>
            <w:color w:val="0000EE"/>
            <w:u w:val="single"/>
          </w:rPr>
          <w:t>Écouter et Cœur</w:t>
        </w:r>
      </w:hyperlink>
      <w:r>
        <w:rPr>
          <w:lang w:val="fr_FR" w:bidi="fr_FR"/>
        </w:rPr>
        <w:t xml:space="preserve"> (553 KB)</w:t>
      </w:r>
      <w:r>
        <w:rPr>
          <w:lang w:val="fr_FR" w:bidi="fr_FR"/>
        </w:rPr>
      </w:r>
    </w:p>
    <w:p>
      <w:pPr>
        <w:pStyle w:val="ListBullet"/>
        <w:spacing w:line="240" w:lineRule="auto"/>
        <w:ind w:left="720"/>
      </w:pPr>
      <w:r>
        <w:rPr>
          <w:lang w:val="fr_FR" w:bidi="fr_FR"/>
        </w:rPr>
      </w:r>
      <w:hyperlink r:id="rId161">
        <w:r>
          <w:rPr>
            <w:lang w:val="fr_FR" w:bidi="fr_FR"/>
          </w:rPr>
          <w:rPr>
            <w:color w:val="0000EE"/>
            <w:u w:val="single"/>
          </w:rPr>
          <w:t>Planter le Décor</w:t>
        </w:r>
      </w:hyperlink>
      <w:r>
        <w:rPr>
          <w:lang w:val="fr_FR" w:bidi="fr_FR"/>
        </w:rPr>
        <w:t xml:space="preserve"> (3.2 MB)</w:t>
      </w:r>
      <w:r>
        <w:rPr>
          <w:lang w:val="fr_FR" w:bidi="fr_FR"/>
        </w:rPr>
      </w:r>
    </w:p>
    <w:p>
      <w:pPr>
        <w:pStyle w:val="ListBullet"/>
        <w:spacing w:line="240" w:lineRule="auto"/>
        <w:ind w:left="720"/>
      </w:pPr>
      <w:r>
        <w:rPr>
          <w:lang w:val="fr_FR" w:bidi="fr_FR"/>
        </w:rPr>
      </w:r>
      <w:hyperlink r:id="rId162">
        <w:r>
          <w:rPr>
            <w:lang w:val="fr_FR" w:bidi="fr_FR"/>
          </w:rPr>
          <w:rPr>
            <w:color w:val="0000EE"/>
            <w:u w:val="single"/>
          </w:rPr>
          <w:t>Définir les Scènes</w:t>
        </w:r>
      </w:hyperlink>
      <w:r>
        <w:rPr>
          <w:lang w:val="fr_FR" w:bidi="fr_FR"/>
        </w:rPr>
        <w:t xml:space="preserve"> (1.7 MB)</w:t>
      </w:r>
      <w:r>
        <w:rPr>
          <w:lang w:val="fr_FR" w:bidi="fr_FR"/>
        </w:rPr>
      </w:r>
    </w:p>
    <w:p>
      <w:pPr>
        <w:pStyle w:val="ListBullet"/>
        <w:spacing w:line="240" w:lineRule="auto"/>
        <w:ind w:left="720"/>
      </w:pPr>
      <w:r>
        <w:rPr>
          <w:lang w:val="fr_FR" w:bidi="fr_FR"/>
        </w:rPr>
      </w:r>
      <w:hyperlink r:id="rId163">
        <w:r>
          <w:rPr>
            <w:lang w:val="fr_FR" w:bidi="fr_FR"/>
          </w:rPr>
          <w:rPr>
            <w:color w:val="0000EE"/>
            <w:u w:val="single"/>
          </w:rPr>
          <w:t>Intégration du Texte</w:t>
        </w:r>
      </w:hyperlink>
      <w:r>
        <w:rPr>
          <w:lang w:val="fr_FR" w:bidi="fr_FR"/>
        </w:rPr>
        <w:t xml:space="preserve"> (2.2 MB)</w:t>
      </w:r>
      <w:r>
        <w:rPr>
          <w:lang w:val="fr_FR" w:bidi="fr_FR"/>
        </w:rPr>
      </w:r>
    </w:p>
    <w:p>
      <w:pPr>
        <w:pStyle w:val="ListBullet"/>
        <w:spacing w:line="240" w:lineRule="auto"/>
        <w:ind w:left="720"/>
      </w:pPr>
      <w:r>
        <w:rPr>
          <w:lang w:val="fr_FR" w:bidi="fr_FR"/>
        </w:rPr>
      </w:r>
      <w:hyperlink r:id="rId164">
        <w:r>
          <w:rPr>
            <w:lang w:val="fr_FR" w:bidi="fr_FR"/>
          </w:rPr>
          <w:rPr>
            <w:color w:val="0000EE"/>
            <w:u w:val="single"/>
          </w:rPr>
          <w:t>Combler les Lacunes</w:t>
        </w:r>
      </w:hyperlink>
      <w:r>
        <w:rPr>
          <w:lang w:val="fr_FR" w:bidi="fr_FR"/>
        </w:rPr>
        <w:t xml:space="preserve"> (1.5 MB)</w:t>
      </w:r>
      <w:r>
        <w:rPr>
          <w:lang w:val="fr_FR" w:bidi="fr_FR"/>
        </w:rPr>
      </w:r>
    </w:p>
    <w:p>
      <w:pPr>
        <w:pStyle w:val="ListBullet"/>
        <w:spacing w:line="240" w:lineRule="auto"/>
        <w:ind w:left="720"/>
      </w:pPr>
      <w:r>
        <w:rPr>
          <w:lang w:val="fr_FR" w:bidi="fr_FR"/>
        </w:rPr>
      </w:r>
      <w:hyperlink r:id="rId165">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7:1–10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7.1–10.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Après le sermon de Jésus, Luc continue son récit du ministère de Jésus. Luc nous dit que Jésus retourne à Capernaüm. Même si Luc ne les mentionne pas déjà, nous savons d'après les histoires à venir que certains des disciples de Jésus sont avec lui. Luc décrit un officier romain qui envoie des dirigeants juifs pour demander à Jésus de guérir son serviteur malade. Jésus est étonné par la foi de l'officier romain.</w:t>
      </w:r>
    </w:p>
    <w:p>
      <w:pPr/>
      <w:r>
        <w:rPr>
          <w:lang w:val="fr_FR" w:bidi="fr_FR"/>
        </w:rPr>
      </w:r>
      <w:r>
        <w:rPr>
          <w:lang w:val="fr_FR" w:bidi="fr_FR"/>
        </w:rPr>
        <w:t>Jésus termine son sermon sur la façon dont Dieu veut que les gens vivent. Jésus retourne à Capernaüm. Jésus avait déjà enseigné dans la synagogue de Capernaüm et guéri beaucoup de gens dans cette ville. Capernaüm se trouve près de la mer de Galilée, et Jésus n'a donc pas eu à voyager très loin. Certains de ses disciples sont avec lui. Il y a un soldat qui vit à Capernaüm et dont le serviteur est très malade. Un centurion est un officier romain qui était chargé de cent soldats. Ce centurion est un Gentil. Cependant, le serviteur de l'officier est malade. Le mot grec pour serviteur signifie esclave et fait référence à quelqu'un qui appartient à son maître. Les serviteurs n'avaient pas de droits et travaillaient pour leur maître sans être payés. Luc nous dit que l'officier favorise ce serviteur et lui accorde de l'importance. Mais le serviteur est si malade qu'il est sur le point de mourir.</w:t>
      </w:r>
    </w:p>
    <w:p>
      <w:pPr/>
      <w:r>
        <w:rPr>
          <w:lang w:val="fr_FR" w:bidi="fr_FR"/>
        </w:rPr>
      </w:r>
      <w:r>
        <w:rPr>
          <w:lang w:val="fr_FR" w:bidi="fr_FR"/>
        </w:rPr>
        <w:t>Arrêtez et montrez une image d'un centurion romain.</w:t>
      </w:r>
    </w:p>
    <w:p>
      <w:pPr/>
      <w:r>
        <w:rPr>
          <w:lang w:val="fr_FR" w:bidi="fr_FR"/>
        </w:rPr>
      </w:r>
      <w:r>
        <w:rPr>
          <w:lang w:val="fr_FR" w:bidi="fr_FR"/>
        </w:rPr>
        <w:t>L'officier a entendu parler du fait que Jésus guérissait les gens. Il sait que Jésus est un Juif. L'officier ne se sent pas digne d'aller vers Jésus. Il décide d'envoyer quelques anciens juifs à Jésus de sa part. Le mot anciens est traduit par vieux hommes. Ici, il fait référence aux hommes qui sont des dirigeants respectés dans leur communauté juive locale. Puisque l'officier n'est pas Juif, il croit qu'il n'a pas accès à Jésus. L'officier envoie les anciens à sa place pour demander l'aide de Jésus. L'officier veut que Jésus guérisse son serviteur.</w:t>
      </w:r>
    </w:p>
    <w:p>
      <w:pPr/>
      <w:r>
        <w:rPr>
          <w:lang w:val="fr_FR" w:bidi="fr_FR"/>
        </w:rPr>
      </w:r>
      <w:r>
        <w:rPr>
          <w:lang w:val="fr_FR" w:bidi="fr_FR"/>
        </w:rPr>
        <w:t>Arrêtez et discutez avec votre équipe : Qu'est-ce qui fait que quelqu'un est étranger ou extérieur à votre communauté ? Comment un étranger gagne-t-il accès avec respect auprès d'un dirigeant ou d'un enseignant dans votre communauté ?</w:t>
      </w:r>
    </w:p>
    <w:p>
      <w:pPr/>
      <w:r>
        <w:rPr>
          <w:lang w:val="fr_FR" w:bidi="fr_FR"/>
        </w:rPr>
      </w:r>
      <w:r>
        <w:rPr>
          <w:lang w:val="fr_FR" w:bidi="fr_FR"/>
        </w:rPr>
        <w:t>Les anciens juifs supplient Jésus de guérir le serviteur du fonctionnaire. Ils expliquent que l'officier est un homme bon. Les anciens disent à Jésus que l'officier est un ami du peuple juif. Ils disent que l'officier a même aidé à construire la synagogue de Capernaüm, c'est-à-dire le lieu de culte des Juifs où Jésus avait précédemment enseigné. Cela ne signifie pas qu'il l'a construit physiquement, mais il est plus probable qu'il a payé pour qu'il soit construit ou qu'il a obtenu la permission du gouvernement romain pour le construire. Leur demande pour que Jésus guérisse le serviteur semble simple. Mais dans la culture juive, les dirigeants religieux et les enseignants n'entraient pas dans les maisons d'un Gentil ou de quelqu'un qui n'était pas Juif. Ils croyaient que cela les rendrait rituellement impurs ou impropres au service de Dieu. Les anciens s'attendaient probablement à ce que Jésus ne veuille pas aller dans la maison du fonctionnaire. Ils expliquent pourquoi l'officier mérite le temps et l'attention de Jésus.</w:t>
      </w:r>
    </w:p>
    <w:p>
      <w:pPr/>
      <w:r>
        <w:rPr>
          <w:lang w:val="fr_FR" w:bidi="fr_FR"/>
        </w:rPr>
      </w:r>
      <w:r>
        <w:rPr>
          <w:lang w:val="fr_FR" w:bidi="fr_FR"/>
        </w:rPr>
        <w:t>Jésus accepte d'aller à la maison de l'officier. Lorsque Jésus est près de la maison, quelques amis de l'officier le rencontrent avec un message. L'officier leur a donné ce message pour Jésus : « Seigneur, ne te dérange pas pour venir plus loin. Je ne suis pas digne de t'avoir comme invité dans ma maison. Du fait de mon indignité, j'ai envoyé les gens vers toi au lieu de venir moi-même. Il te suffit de dire un mot et je sais que mon serviteur sera guéri. Je comprends l'autorité parce que j'obéis à mes dirigeants et mes soldats me sont obéissants. Quand je donne des ordres, ils m'obéissent parce qu'ils sont sous mon autorité. »</w:t>
      </w:r>
    </w:p>
    <w:p>
      <w:pPr/>
      <w:r>
        <w:rPr>
          <w:lang w:val="fr_FR" w:bidi="fr_FR"/>
        </w:rPr>
      </w:r>
      <w:r>
        <w:rPr>
          <w:lang w:val="fr_FR" w:bidi="fr_FR"/>
        </w:rPr>
        <w:t>Dans ce discours, l'ami de l'officier dit à Jésus le message que l'officier lui dit de dire. Il rapportait ce que l'officier avait dit comme si l'officier lui-même le parlait.</w:t>
      </w:r>
    </w:p>
    <w:p>
      <w:pPr/>
      <w:r>
        <w:rPr>
          <w:lang w:val="fr_FR" w:bidi="fr_FR"/>
        </w:rPr>
      </w:r>
      <w:r>
        <w:rPr>
          <w:lang w:val="fr_FR" w:bidi="fr_FR"/>
        </w:rPr>
        <w:t>L'officier utilise le titre « Seigneur » pour faire référence à Jésus. Cela signifie maitre, ou quelqu'un qui a autorité sur quelque chose. L'officier reconnaissait Jésus comme quelqu'un qui avait l'autorité de Dieu. L'officier ne veut pas que Jésus entre dans sa maison. Il n'était pas en train d'être malpoli. L'officier sait que Jésus, qui est un enseignant juif, deviendrait impur selon la coutumes juives en entrant dans sa maison. Il deviendrait impur, car l'officier était un Gentil, ou non-Juif. L'officier est confiant dans le fait que seule la parole de Jésus peut guérir son serviteur à distance. L'officier dit à Jésus qu'il sait ce que c'est qu'être sous autorité et avoir autorité ou le droit d'agir. L'officier devait obéir à ses supérieurs et ses soldats devaient lui obéir. L'officier croit que Dieu a donné autorité à Jésus. Il sait que quand Jésus ordonne que quelque chose arrive, cela arrive.</w:t>
      </w:r>
    </w:p>
    <w:p>
      <w:pPr/>
      <w:r>
        <w:rPr>
          <w:lang w:val="fr_FR" w:bidi="fr_FR"/>
        </w:rPr>
      </w:r>
      <w:r>
        <w:rPr>
          <w:lang w:val="fr_FR" w:bidi="fr_FR"/>
        </w:rPr>
        <w:t>Arrêtez et discutez avec votre équipe : Qui a autorité dans votre culture ? Que se passe-t-il si quelqu'un n'obéit pas à un commandement donné par une personne qui détient l'autorité ? Dans quelle situation est-il important d'obéir à un commandement ?</w:t>
      </w:r>
    </w:p>
    <w:p>
      <w:pPr/>
      <w:r>
        <w:rPr>
          <w:lang w:val="fr_FR" w:bidi="fr_FR"/>
        </w:rPr>
      </w:r>
      <w:r>
        <w:rPr>
          <w:lang w:val="fr_FR" w:bidi="fr_FR"/>
        </w:rPr>
        <w:t>Les paroles de l'officier plaisent à Jésus et le surprennent. Jésus est heureux que l'officier ait une telle foi en lui. Jésus se tourne vers la foule et leur dit qu'il n'a pas vu une si grande foi, même en Israël. En disant Israël, Jésus signifie le peuple juif dans son ensemble. Jésus s'attendait aux Juifs qu'ils croient en lui, mais il ne s'attendait pas à ce qu'un Gentil ou un non-juif croie en lui. Luc contraste l'incrédulité des Juifs avec la confiance du Gentil. L'officier savait qu'une seule parole de Jésus pouvait guérir son serviteur. Quand les amis de l'officier retournent à la maison de l'officier, ils découvrent que le serviteur n'est pas malade, mais guéri.</w:t>
      </w:r>
    </w:p>
    <w:p>
      <w:pPr/>
      <w:r>
        <w:rPr>
          <w:lang w:val="fr_FR" w:bidi="fr_FR"/>
        </w:rPr>
      </w:r>
      <w:r>
        <w:rPr>
          <w:lang w:val="fr_FR" w:bidi="fr_FR"/>
        </w:rPr>
        <w:t>Luc écrit beaucoup sur le fait d'inclure les gens en dehors du peuple juif dans le royaume de Dieu. Il s'agit ici de l'une des histoires sur Jésus que Luc utilise pour nous rappeler que Jésus voulait inclure tout le monde dans son royaume. La seule chose qui était nécessaire était de croire en lui. Jésus fait cela spécifiquement en étant prêt à entrer dans la maison de l'officier et en louant la foi de l'officier. Cette histoire est très similaire à celle du prophète Élisée, qui a également guéri un soldat païen. Jésus démontre son autorité, qui vient de Dieu, et son identité en tant que Messie ou Sauveur promis.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entre à Capernaüm avec ses disciples après avoir enseigné à l'extérieur de la ville. Les anciens juifs abordent Jésus. Ils demandent à Jésus, au nom d'un centurion, de guérir le serviteur de l'homme qui est malade.</w:t>
      </w:r>
    </w:p>
    <w:p>
      <w:pPr/>
      <w:r>
        <w:rPr>
          <w:lang w:val="fr_FR" w:bidi="fr_FR"/>
        </w:rPr>
      </w:r>
      <w:r>
        <w:rPr>
          <w:b/>
          <w:lang w:val="fr_FR" w:bidi="fr_FR"/>
        </w:rPr>
        <w:t>Deuxième partie :</w:t>
      </w:r>
      <w:r>
        <w:rPr>
          <w:lang w:val="fr_FR" w:bidi="fr_FR"/>
        </w:rPr>
        <w:t xml:space="preserve"> Jésus accepte d'aller à la maison du centurion. Pendant qu'il marche, les amis du centurion rencontrent Jésus avec un message. Le centurion demande à Jésus de ne dire qu'un mot et son serviteur sera guéri.</w:t>
      </w:r>
    </w:p>
    <w:p>
      <w:pPr/>
      <w:r>
        <w:rPr>
          <w:lang w:val="fr_FR" w:bidi="fr_FR"/>
        </w:rPr>
      </w:r>
      <w:r>
        <w:rPr>
          <w:b/>
          <w:lang w:val="fr_FR" w:bidi="fr_FR"/>
        </w:rPr>
        <w:t>Troisième partie :</w:t>
      </w:r>
      <w:r>
        <w:rPr>
          <w:lang w:val="fr_FR" w:bidi="fr_FR"/>
        </w:rPr>
        <w:t xml:space="preserve"> Jésus est étonné. Il dit à ses disciples qu'il n'a pas vu une telle foi en Israël.</w:t>
      </w:r>
    </w:p>
    <w:p>
      <w:pPr/>
      <w:r>
        <w:rPr>
          <w:lang w:val="fr_FR" w:bidi="fr_FR"/>
        </w:rPr>
      </w:r>
      <w:r>
        <w:rPr>
          <w:b/>
          <w:lang w:val="fr_FR" w:bidi="fr_FR"/>
        </w:rPr>
        <w:t>Quatrième scène :</w:t>
      </w:r>
      <w:r>
        <w:rPr>
          <w:lang w:val="fr_FR" w:bidi="fr_FR"/>
        </w:rPr>
        <w:t xml:space="preserve"> Les amis du centenier retournent à sa maison et trouvent que le serviteur est guéri.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centurion</w:t>
      </w:r>
    </w:p>
    <w:p>
      <w:pPr>
        <w:pStyle w:val="ListBullet"/>
        <w:spacing w:line="240" w:lineRule="auto"/>
        <w:ind w:left="720"/>
      </w:pPr>
      <w:r>
        <w:rPr>
          <w:lang w:val="fr_FR" w:bidi="fr_FR"/>
        </w:rPr>
      </w:r>
      <w:r>
        <w:rPr>
          <w:lang w:val="fr_FR" w:bidi="fr_FR"/>
        </w:rPr>
        <w:t>Le serviteur du centurion</w:t>
      </w:r>
    </w:p>
    <w:p>
      <w:pPr>
        <w:pStyle w:val="ListBullet"/>
        <w:spacing w:line="240" w:lineRule="auto"/>
        <w:ind w:left="720"/>
      </w:pPr>
      <w:r>
        <w:rPr>
          <w:lang w:val="fr_FR" w:bidi="fr_FR"/>
        </w:rPr>
      </w:r>
      <w:r>
        <w:rPr>
          <w:lang w:val="fr_FR" w:bidi="fr_FR"/>
        </w:rPr>
        <w:t>Les anciens juifs</w:t>
      </w:r>
    </w:p>
    <w:p>
      <w:pPr>
        <w:pStyle w:val="ListBullet"/>
        <w:spacing w:line="240" w:lineRule="auto"/>
        <w:ind w:left="720"/>
      </w:pPr>
      <w:r>
        <w:rPr>
          <w:lang w:val="fr_FR" w:bidi="fr_FR"/>
        </w:rPr>
      </w:r>
      <w:r>
        <w:rPr>
          <w:lang w:val="fr_FR" w:bidi="fr_FR"/>
        </w:rPr>
        <w:t>Les amis du centurion</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Après avoir enseigné aux gens, Jésus retourne à Capernaüm.</w:t>
      </w:r>
    </w:p>
    <w:p>
      <w:pPr/>
      <w:r>
        <w:rPr>
          <w:lang w:val="fr_FR" w:bidi="fr_FR"/>
        </w:rPr>
      </w:r>
      <w:r>
        <w:rPr>
          <w:lang w:val="fr_FR" w:bidi="fr_FR"/>
        </w:rPr>
        <w:t>Il est important de se rappeler que les Juifs n'aimaient généralement pas les Romains. Mais les Juifs de cette ville aiment cet officier romain parce qu'il a été amical envers eux.</w:t>
      </w:r>
    </w:p>
    <w:p>
      <w:pPr/>
      <w:r>
        <w:rPr>
          <w:lang w:val="fr_FR" w:bidi="fr_FR"/>
        </w:rPr>
      </w:r>
      <w:r>
        <w:rPr>
          <w:lang w:val="fr_FR" w:bidi="fr_FR"/>
        </w:rPr>
        <w:t>Il y a un officier romain. L'un de ses serviteurs est malade, presque mort. L'officier avait entendu parler de Jésus et des miracles qu'il accomplissait. Quelques dirigeants juifs viennent vers Jésus. Les dirigeants juifs demandent à Jésus d'aider l'officier romain et de guérir le serviteur. Les dirigeants juifs expliquaient combien cet officier aimait les Juifs.</w:t>
      </w:r>
    </w:p>
    <w:p>
      <w:pPr/>
      <w:r>
        <w:rPr>
          <w:lang w:val="fr_FR" w:bidi="fr_FR"/>
        </w:rPr>
      </w:r>
      <w:r>
        <w:rPr>
          <w:lang w:val="fr_FR" w:bidi="fr_FR"/>
        </w:rPr>
        <w:t>L'officier romain se sent indigne d'être près de Jésus. Voilà pourquoi il envoie les anciens juifs.</w:t>
      </w:r>
    </w:p>
    <w:p>
      <w:pPr/>
      <w:r>
        <w:rPr>
          <w:lang w:val="fr_FR" w:bidi="fr_FR"/>
        </w:rPr>
      </w:r>
      <w:r>
        <w:rPr>
          <w:lang w:val="fr_FR" w:bidi="fr_FR"/>
        </w:rPr>
        <w:t>Jésus accepte d'aider l'homme. Il commence à marcher vers la maison de l'officier avec les anciens juifs. L'officier romain envoie quelques amis pour interrompre Jésus. Les amis disent à Jésus que l'officier n'est pas digne de l'honneur d'avoir Jésus dans sa maison.</w:t>
      </w:r>
    </w:p>
    <w:p>
      <w:pPr/>
      <w:r>
        <w:rPr>
          <w:lang w:val="fr_FR" w:bidi="fr_FR"/>
        </w:rPr>
      </w:r>
      <w:r>
        <w:rPr>
          <w:lang w:val="fr_FR" w:bidi="fr_FR"/>
        </w:rPr>
        <w:t>Il est important de se rappeler que l'officier romain est extrêmement familier avec le fonctionnement des structures d'autorité.</w:t>
      </w:r>
    </w:p>
    <w:p>
      <w:pPr/>
      <w:r>
        <w:rPr>
          <w:lang w:val="fr_FR" w:bidi="fr_FR"/>
        </w:rPr>
      </w:r>
      <w:r>
        <w:rPr>
          <w:lang w:val="fr_FR" w:bidi="fr_FR"/>
        </w:rPr>
        <w:t>L'officier romain demande à Jésus de simplement parler, sachant que son serviteur sera alors guéri.</w:t>
      </w:r>
    </w:p>
    <w:p>
      <w:pPr/>
      <w:r>
        <w:rPr>
          <w:lang w:val="fr_FR" w:bidi="fr_FR"/>
        </w:rPr>
      </w:r>
      <w:r>
        <w:rPr>
          <w:lang w:val="fr_FR" w:bidi="fr_FR"/>
        </w:rPr>
        <w:t>L'officier romain compare l'autorité qui se trouve au-dessus de lui-même ainsi que son autorité sur les soldats avec l'autorité que Jésus a de la part de Dieu.</w:t>
      </w:r>
    </w:p>
    <w:p>
      <w:pPr/>
      <w:r>
        <w:rPr>
          <w:lang w:val="fr_FR" w:bidi="fr_FR"/>
        </w:rPr>
      </w:r>
      <w:r>
        <w:rPr>
          <w:lang w:val="fr_FR" w:bidi="fr_FR"/>
        </w:rPr>
        <w:t>Il est important de se rappeler que Jésus fait connaître publiquement la foi très évidente de l'officier. Les paroles de Jésus montrent une comparaison entre l'officier et les Juifs en Israël.</w:t>
      </w:r>
    </w:p>
    <w:p>
      <w:pPr/>
      <w:r>
        <w:rPr>
          <w:lang w:val="fr_FR" w:bidi="fr_FR"/>
        </w:rPr>
      </w:r>
      <w:r>
        <w:rPr>
          <w:lang w:val="fr_FR" w:bidi="fr_FR"/>
        </w:rPr>
        <w:t>Jésus est étonné d'entendre le message des amis de l'officier. Jésus dit à la foule qu'il n'a pas vu une telle foi dans tout Israël. Quand les amis de l'officier arrivent à la maison de l'officier, ils trouvent que le serviteur est guéri.</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centurion / officier romain</w:t>
      </w:r>
    </w:p>
    <w:p>
      <w:pPr>
        <w:pStyle w:val="ListBullet"/>
        <w:spacing w:line="240" w:lineRule="auto"/>
        <w:ind w:left="720"/>
      </w:pPr>
      <w:r>
        <w:rPr>
          <w:lang w:val="fr_FR" w:bidi="fr_FR"/>
        </w:rPr>
      </w:r>
      <w:r>
        <w:rPr>
          <w:lang w:val="fr_FR" w:bidi="fr_FR"/>
        </w:rPr>
        <w:t>Le serviteur du centurion</w:t>
      </w:r>
    </w:p>
    <w:p>
      <w:pPr>
        <w:pStyle w:val="ListBullet"/>
        <w:spacing w:line="240" w:lineRule="auto"/>
        <w:ind w:left="720"/>
      </w:pPr>
      <w:r>
        <w:rPr>
          <w:lang w:val="fr_FR" w:bidi="fr_FR"/>
        </w:rPr>
      </w:r>
      <w:r>
        <w:rPr>
          <w:lang w:val="fr_FR" w:bidi="fr_FR"/>
        </w:rPr>
        <w:t>Les anciens juifs</w:t>
      </w:r>
    </w:p>
    <w:p>
      <w:pPr>
        <w:pStyle w:val="ListBullet"/>
        <w:spacing w:line="240" w:lineRule="auto"/>
        <w:ind w:left="720"/>
      </w:pPr>
      <w:r>
        <w:rPr>
          <w:lang w:val="fr_FR" w:bidi="fr_FR"/>
        </w:rPr>
      </w:r>
      <w:r>
        <w:rPr>
          <w:lang w:val="fr_FR" w:bidi="fr_FR"/>
        </w:rPr>
        <w:t>Les amis du centurion</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qui joue le rôle du centurion ne se trouve jamais près de Jésus, mais plutôt dans sa propre maison.</w:t>
      </w:r>
    </w:p>
    <w:p>
      <w:pPr/>
      <w:r>
        <w:rPr>
          <w:lang w:val="fr_FR" w:bidi="fr_FR"/>
        </w:rPr>
      </w:r>
      <w:r>
        <w:rPr>
          <w:lang w:val="fr_FR" w:bidi="fr_FR"/>
        </w:rPr>
        <w:t>Assurez-vous que l'équipe joue le rôle de Jésus le fait se retourner pour parler à la foule. Cela montre l'accent sur l'importance de la foi de l'officier.</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marche dans Capernaüm. Il est interrompu par les anciens juifs. Ils parlent à Jésus du centurion. Ils lui demandent de guérir le serviteur de l'officier qui est aimé et respecté par l'officier.</w:t>
      </w:r>
    </w:p>
    <w:p>
      <w:pPr/>
      <w:r>
        <w:rPr>
          <w:lang w:val="fr_FR" w:bidi="fr_FR"/>
        </w:rPr>
      </w:r>
      <w:r>
        <w:rPr>
          <w:lang w:val="fr_FR" w:bidi="fr_FR"/>
        </w:rPr>
        <w:t>Arrêtez la représentation : Demandez aux acteurs qui jouent le rôle des anciens : « Que ressentez-vous ? » Vous entendrez peut-être : « J'espère que Jésus viendra. » « Je sais que c'est une demande étrange. » « Cet officier est si bon envers notre peuple. Il mérite l'attention de Jésus. » Reprenez la représentation.</w:t>
      </w:r>
    </w:p>
    <w:p>
      <w:pPr/>
      <w:r>
        <w:rPr>
          <w:lang w:val="fr_FR" w:bidi="fr_FR"/>
        </w:rPr>
      </w:r>
      <w:r>
        <w:rPr>
          <w:lang w:val="fr_FR" w:bidi="fr_FR"/>
        </w:rPr>
        <w:t>Représentez Jésus qui marche vers la maison du centurion avec la foule, ses disciples et les anciens juifs. Le centurion envoie ses amis à Jésus avec un message. Il dit à Jésus de ne pas venir, mais de ne prononcer qu'un mot pour que son serviteur soit guéri.</w:t>
      </w:r>
    </w:p>
    <w:p>
      <w:pPr/>
      <w:r>
        <w:rPr>
          <w:lang w:val="fr_FR" w:bidi="fr_FR"/>
        </w:rPr>
      </w:r>
      <w:r>
        <w:rPr>
          <w:lang w:val="fr_FR" w:bidi="fr_FR"/>
        </w:rPr>
        <w:t>Arrêtez la représentation : Demandez à l'acteur qui joue le rôle du centurion: « Que ressentez-vous ? » Vous allez peut-être entendre : « Je ne suis pas digne que Jésus entre dans ma maison. » « Je sais que Jésus a l'autorité de Dieu. » « S'il ne fait que parler, mon serviteur sera guéri. » Reprenez la représentation.</w:t>
      </w:r>
    </w:p>
    <w:p>
      <w:pPr/>
      <w:r>
        <w:rPr>
          <w:lang w:val="fr_FR" w:bidi="fr_FR"/>
        </w:rPr>
      </w:r>
      <w:r>
        <w:rPr>
          <w:lang w:val="fr_FR" w:bidi="fr_FR"/>
        </w:rPr>
        <w:t>Demandez à l'acteur qui joue le rôle des amis du centurion : « Que ressentez-vous ? » Vous allez peut-être entendre : « Qu'en est-il de son serviteur ? » « Personne n'a le pouvoir de guérir à distance. » « Pourquoi l'a-t-il empêché de venir à la maison ? » Reprenez la représentation.</w:t>
      </w:r>
    </w:p>
    <w:p>
      <w:pPr/>
      <w:r>
        <w:rPr>
          <w:lang w:val="fr_FR" w:bidi="fr_FR"/>
        </w:rPr>
      </w:r>
      <w:r>
        <w:rPr>
          <w:lang w:val="fr_FR" w:bidi="fr_FR"/>
        </w:rPr>
        <w:t>Représentez Jésus qui est étonné. Il dit à ses disciples qu'il n'a pas vu une telle foi en Israël.</w:t>
      </w:r>
    </w:p>
    <w:p>
      <w:pPr/>
      <w:r>
        <w:rPr>
          <w:lang w:val="fr_FR" w:bidi="fr_FR"/>
        </w:rPr>
      </w:r>
      <w:r>
        <w:rPr>
          <w:lang w:val="fr_FR" w:bidi="fr_FR"/>
        </w:rPr>
        <w:t>Arrêtez la représentation : Demandez aux acteurs qui jouent le rôle des disciples : « Que ressentez-vous ? » Vous entendrez peut-être : « Confus ». « Comment un païen peut-il avoir foi en Dieu ? » « N'avons-nous pas fait preuve de foi ? » Reprenez la représentation.</w:t>
      </w:r>
    </w:p>
    <w:p>
      <w:pPr/>
      <w:r>
        <w:rPr>
          <w:lang w:val="fr_FR" w:bidi="fr_FR"/>
        </w:rPr>
      </w:r>
      <w:r>
        <w:rPr>
          <w:lang w:val="fr_FR" w:bidi="fr_FR"/>
        </w:rPr>
        <w:t>Les amis du centurion retournent chez le centurion et son serviteur est complètement guéri.</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retourne à </w:t>
      </w:r>
      <w:r>
        <w:rPr>
          <w:b/>
          <w:lang w:val="fr_FR" w:bidi="fr_FR"/>
        </w:rPr>
        <w:t>Capernaüm</w:t>
      </w:r>
      <w:r>
        <w:rPr>
          <w:lang w:val="fr_FR" w:bidi="fr_FR"/>
        </w:rPr>
        <w:t xml:space="preserve">. Il y a un </w:t>
      </w:r>
      <w:r>
        <w:rPr>
          <w:b/>
          <w:lang w:val="fr_FR" w:bidi="fr_FR"/>
        </w:rPr>
        <w:t>centurion</w:t>
      </w:r>
      <w:r>
        <w:rPr>
          <w:lang w:val="fr_FR" w:bidi="fr_FR"/>
        </w:rPr>
        <w:t xml:space="preserve"> qui vit à Capernaüm. Un centurion est un officier de l'armée qui dirige cent soldats. Ce centurion était un païen et un Romain. N'oubliez pas d'utiliser le même mot que vous avez utilisé précédemment. </w:t>
      </w:r>
      <w:r>
        <w:rPr>
          <w:b/>
          <w:lang w:val="fr_FR" w:bidi="fr_FR"/>
        </w:rPr>
        <w:t>Centurion</w:t>
      </w:r>
      <w:r>
        <w:rPr>
          <w:lang w:val="fr_FR" w:bidi="fr_FR"/>
        </w:rPr>
        <w:t xml:space="preserve"> se trouve dans le glossaire principal.</w:t>
      </w:r>
    </w:p>
    <w:p>
      <w:pPr/>
      <w:r>
        <w:rPr>
          <w:lang w:val="fr_FR" w:bidi="fr_FR"/>
        </w:rPr>
      </w:r>
      <w:r>
        <w:rPr>
          <w:lang w:val="fr_FR" w:bidi="fr_FR"/>
        </w:rPr>
        <w:t>Arrêtez et montrez une image d'un centurion si vous ne l'avez pas déjà fait.</w:t>
      </w:r>
    </w:p>
    <w:p>
      <w:pPr/>
      <w:r>
        <w:rPr>
          <w:lang w:val="fr_FR" w:bidi="fr_FR"/>
        </w:rPr>
      </w:r>
      <w:r>
        <w:rPr>
          <w:lang w:val="fr_FR" w:bidi="fr_FR"/>
        </w:rPr>
        <w:t xml:space="preserve">Le serviteur du centurion est malade. Le mot grec pour </w:t>
      </w:r>
      <w:r>
        <w:rPr>
          <w:b/>
          <w:lang w:val="fr_FR" w:bidi="fr_FR"/>
        </w:rPr>
        <w:t>serviteur</w:t>
      </w:r>
      <w:r>
        <w:rPr>
          <w:lang w:val="fr_FR" w:bidi="fr_FR"/>
        </w:rPr>
        <w:t xml:space="preserve"> se traduit par esclave. Les serviteurs n'avaient pas de droits et travaillaient pour leurs maîtres sans paye. </w:t>
      </w:r>
      <w:r>
        <w:rPr>
          <w:b/>
          <w:lang w:val="fr_FR" w:bidi="fr_FR"/>
        </w:rPr>
        <w:t>Serviteur</w:t>
      </w:r>
      <w:r>
        <w:rPr>
          <w:lang w:val="fr_FR" w:bidi="fr_FR"/>
        </w:rPr>
        <w:t xml:space="preserve"> se trouve dans le glossaire principal. Rappelez-vous d'utiliser le même mot que vous avez utilisé dans les passages précédents.</w:t>
      </w:r>
    </w:p>
    <w:p>
      <w:pPr/>
      <w:r>
        <w:rPr>
          <w:lang w:val="fr_FR" w:bidi="fr_FR"/>
        </w:rPr>
      </w:r>
      <w:r>
        <w:rPr>
          <w:lang w:val="fr_FR" w:bidi="fr_FR"/>
        </w:rPr>
        <w:t xml:space="preserve">Luc nous dit que le serviteur est </w:t>
      </w:r>
      <w:r>
        <w:rPr>
          <w:b/>
          <w:lang w:val="fr_FR" w:bidi="fr_FR"/>
        </w:rPr>
        <w:t>très apprécié</w:t>
      </w:r>
      <w:r>
        <w:rPr>
          <w:lang w:val="fr_FR" w:bidi="fr_FR"/>
        </w:rPr>
        <w:t xml:space="preserve"> par le centurion. Cela signifie simplement qu'il était précieux, honoré et respecté. Le centurion aimait son serviteur et le voyait comme important.</w:t>
      </w:r>
    </w:p>
    <w:p>
      <w:pPr/>
      <w:r>
        <w:rPr>
          <w:lang w:val="fr_FR" w:bidi="fr_FR"/>
        </w:rPr>
      </w:r>
      <w:r>
        <w:rPr>
          <w:lang w:val="fr_FR" w:bidi="fr_FR"/>
        </w:rPr>
        <w:t>Arrêtez-vous et discutez avec votre équipe : Comment parleriez-vous d'un serviteur comme celui-ci dans votre culture ? Quels mots utiliseriez-vous ?</w:t>
      </w:r>
    </w:p>
    <w:p>
      <w:pPr/>
      <w:r>
        <w:rPr>
          <w:lang w:val="fr_FR" w:bidi="fr_FR"/>
        </w:rPr>
      </w:r>
      <w:r>
        <w:rPr>
          <w:lang w:val="fr_FR" w:bidi="fr_FR"/>
        </w:rPr>
        <w:t xml:space="preserve">Le centurion envoie les anciens juifs pour parler à Jésus. Ils supplient Jésus d'aider le centurion parce qu'il aime notre </w:t>
      </w:r>
      <w:r>
        <w:rPr>
          <w:b/>
          <w:lang w:val="fr_FR" w:bidi="fr_FR"/>
        </w:rPr>
        <w:t>nation</w:t>
      </w:r>
      <w:r>
        <w:rPr>
          <w:lang w:val="fr_FR" w:bidi="fr_FR"/>
        </w:rPr>
        <w:t xml:space="preserve">. Ici, la nation fait référence au peuple juif et non pas à un État politique. Le mot </w:t>
      </w:r>
      <w:r>
        <w:rPr>
          <w:b/>
          <w:lang w:val="fr_FR" w:bidi="fr_FR"/>
        </w:rPr>
        <w:t>nation</w:t>
      </w:r>
      <w:r>
        <w:rPr>
          <w:lang w:val="fr_FR" w:bidi="fr_FR"/>
        </w:rPr>
        <w:t xml:space="preserve"> est dans le glossaire principal. Cela aurait inclus les </w:t>
      </w:r>
      <w:r>
        <w:rPr>
          <w:b/>
          <w:lang w:val="fr_FR" w:bidi="fr_FR"/>
        </w:rPr>
        <w:t>anciens</w:t>
      </w:r>
      <w:r>
        <w:rPr>
          <w:lang w:val="fr_FR" w:bidi="fr_FR"/>
        </w:rPr>
        <w:t xml:space="preserve"> juifs et Jésus. Le mot </w:t>
      </w:r>
      <w:r>
        <w:rPr>
          <w:b/>
          <w:lang w:val="fr_FR" w:bidi="fr_FR"/>
        </w:rPr>
        <w:t>anciens</w:t>
      </w:r>
      <w:r>
        <w:rPr>
          <w:lang w:val="fr_FR" w:bidi="fr_FR"/>
        </w:rPr>
        <w:t xml:space="preserve"> figure dans le glossaire principal. Les anciens disent que l'officier romain est amical et aide le peuple juif. L'une des façons dont l'officier l'a démontré était en aidant les Juifs à construire la synagogue de Capernaüm. Assurez-vous d'utiliser la même traduction pour </w:t>
      </w:r>
      <w:r>
        <w:rPr>
          <w:b/>
          <w:lang w:val="fr_FR" w:bidi="fr_FR"/>
        </w:rPr>
        <w:t>synagogue</w:t>
      </w:r>
      <w:r>
        <w:rPr>
          <w:lang w:val="fr_FR" w:bidi="fr_FR"/>
        </w:rPr>
        <w:t xml:space="preserve"> que dans les passages précédents. Le mot </w:t>
      </w:r>
      <w:r>
        <w:rPr>
          <w:b/>
          <w:lang w:val="fr_FR" w:bidi="fr_FR"/>
        </w:rPr>
        <w:t>synagogue</w:t>
      </w:r>
      <w:r>
        <w:rPr>
          <w:lang w:val="fr_FR" w:bidi="fr_FR"/>
        </w:rPr>
        <w:t xml:space="preserve"> se trouve dans le glossaire principal.</w:t>
      </w:r>
    </w:p>
    <w:p>
      <w:pPr/>
      <w:r>
        <w:rPr>
          <w:lang w:val="fr_FR" w:bidi="fr_FR"/>
        </w:rPr>
      </w:r>
      <w:r>
        <w:rPr>
          <w:lang w:val="fr_FR" w:bidi="fr_FR"/>
        </w:rPr>
        <w:t xml:space="preserve">Jésus accepte d'aller à la maison de l'officier. Avant qu'il n'arrive, les amis de l'officier rencontrent Jésus pour lui donner un message de la part du centurion. Le centurion dit : « </w:t>
      </w:r>
      <w:r>
        <w:rPr>
          <w:b/>
          <w:lang w:val="fr_FR" w:bidi="fr_FR"/>
        </w:rPr>
        <w:t>Seigneur</w:t>
      </w:r>
      <w:r>
        <w:rPr>
          <w:lang w:val="fr_FR" w:bidi="fr_FR"/>
        </w:rPr>
        <w:t xml:space="preserve">, ne te dérange pas. » Ici, Seigneur signifie maître ou quelqu'un qui a autorité. Le centurion reconnaît que Jésus a l'autorité de Dieu. </w:t>
      </w:r>
      <w:r>
        <w:rPr>
          <w:b/>
          <w:lang w:val="fr_FR" w:bidi="fr_FR"/>
        </w:rPr>
        <w:t>Seigneur</w:t>
      </w:r>
      <w:r>
        <w:rPr>
          <w:lang w:val="fr_FR" w:bidi="fr_FR"/>
        </w:rPr>
        <w:t xml:space="preserve"> peut être trouvé dans le glossaire principal. </w:t>
      </w:r>
      <w:r>
        <w:rPr>
          <w:b/>
          <w:lang w:val="fr_FR" w:bidi="fr_FR"/>
        </w:rPr>
        <w:t>Ne te dérange pas</w:t>
      </w:r>
      <w:r>
        <w:rPr>
          <w:lang w:val="fr_FR" w:bidi="fr_FR"/>
        </w:rPr>
        <w:t xml:space="preserve"> est une façon polie de dire : « Je ne veux pas t'incommoder ou t'embêter. » L'officier ne veut pas que Jésus devienne rituellement impur ou impropre à servir Dieu en entrant dans sa maison parce qu'il est un païen. L'officier sait qu'il n'est pas nécessaire pour lui d'entrer dans la maison parce qu'il peut guérir son serviteur à distance. L'officier croit que Jésus a l'</w:t>
      </w:r>
      <w:r>
        <w:rPr>
          <w:b/>
          <w:lang w:val="fr_FR" w:bidi="fr_FR"/>
        </w:rPr>
        <w:t>autorité</w:t>
      </w:r>
      <w:r>
        <w:rPr>
          <w:lang w:val="fr_FR" w:bidi="fr_FR"/>
        </w:rPr>
        <w:t xml:space="preserve"> de Dieu pour guérir. Assurez-vous de traduire autorité de la même façon que dans les passages précédents. </w:t>
      </w:r>
      <w:r>
        <w:rPr>
          <w:b/>
          <w:lang w:val="fr_FR" w:bidi="fr_FR"/>
        </w:rPr>
        <w:t>Autorité</w:t>
      </w:r>
      <w:r>
        <w:rPr>
          <w:lang w:val="fr_FR" w:bidi="fr_FR"/>
        </w:rPr>
        <w:t xml:space="preserve"> se trouve dans le glossaire principal.</w:t>
      </w:r>
    </w:p>
    <w:p>
      <w:pPr/>
      <w:r>
        <w:rPr>
          <w:lang w:val="fr_FR" w:bidi="fr_FR"/>
        </w:rPr>
      </w:r>
      <w:r>
        <w:rPr>
          <w:lang w:val="fr_FR" w:bidi="fr_FR"/>
        </w:rPr>
        <w:t xml:space="preserve">Quand le centurion utilise la phrase </w:t>
      </w:r>
      <w:r>
        <w:rPr>
          <w:b/>
          <w:lang w:val="fr_FR" w:bidi="fr_FR"/>
        </w:rPr>
        <w:t>venir sous mon toit</w:t>
      </w:r>
      <w:r>
        <w:rPr>
          <w:lang w:val="fr_FR" w:bidi="fr_FR"/>
        </w:rPr>
        <w:t>, cela signifie « entrer dans ma maison. »</w:t>
      </w:r>
    </w:p>
    <w:p>
      <w:pPr/>
      <w:r>
        <w:rPr>
          <w:lang w:val="fr_FR" w:bidi="fr_FR"/>
        </w:rPr>
      </w:r>
      <w:r>
        <w:rPr>
          <w:lang w:val="fr_FR" w:bidi="fr_FR"/>
        </w:rPr>
        <w:t>Utilisez une phrase naturelle dans votre langue pour faire référence à quelqu'un qui entre dans la maison d'une autre personne en tant qu'invité.</w:t>
      </w:r>
    </w:p>
    <w:p>
      <w:pPr/>
      <w:r>
        <w:rPr>
          <w:lang w:val="fr_FR" w:bidi="fr_FR"/>
        </w:rPr>
      </w:r>
      <w:r>
        <w:rPr>
          <w:lang w:val="fr_FR" w:bidi="fr_FR"/>
        </w:rPr>
        <w:t xml:space="preserve">Jésus est </w:t>
      </w:r>
      <w:r>
        <w:rPr>
          <w:b/>
          <w:lang w:val="fr_FR" w:bidi="fr_FR"/>
        </w:rPr>
        <w:t>étonné</w:t>
      </w:r>
      <w:r>
        <w:rPr>
          <w:lang w:val="fr_FR" w:bidi="fr_FR"/>
        </w:rPr>
        <w:t xml:space="preserve">. Il s'agit d'une réponse positive. Il est heureux et surpris par la foi du centurion. Jésus dit : « Je n'ai pas trouvé une si grande </w:t>
      </w:r>
      <w:r>
        <w:rPr>
          <w:b/>
          <w:lang w:val="fr_FR" w:bidi="fr_FR"/>
        </w:rPr>
        <w:t>foi</w:t>
      </w:r>
      <w:r>
        <w:rPr>
          <w:lang w:val="fr_FR" w:bidi="fr_FR"/>
        </w:rPr>
        <w:t xml:space="preserve"> en </w:t>
      </w:r>
      <w:r>
        <w:rPr>
          <w:b/>
          <w:lang w:val="fr_FR" w:bidi="fr_FR"/>
        </w:rPr>
        <w:t>Israël</w:t>
      </w:r>
      <w:r>
        <w:rPr>
          <w:lang w:val="fr_FR" w:bidi="fr_FR"/>
        </w:rPr>
        <w:t xml:space="preserve">. » Ici, la foi signifie la croyance et la confiance que Jésus peut faire une certaine chose. Assurez-vous de traduire foi de la même façon que dans les passages précédents. Le </w:t>
      </w:r>
      <w:r>
        <w:rPr>
          <w:b/>
          <w:lang w:val="fr_FR" w:bidi="fr_FR"/>
        </w:rPr>
        <w:t>mot</w:t>
      </w:r>
      <w:r>
        <w:rPr>
          <w:lang w:val="fr_FR" w:bidi="fr_FR"/>
        </w:rPr>
        <w:t xml:space="preserve"> foi se trouve dans le glossaire principal. Quand Jésus dit Israël, il fait référence au peuple juif dans son ensemble. Les Juifs croyaient que Jésus pouvait guérir quand il touchait quelqu'un. Mais l'officier païen croyait que Jésus pouvait guérir à distance en ne disant qu'une parole.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7:1–10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66">
        <w:r>
          <w:rPr>
            <w:lang w:val="fr_FR" w:bidi="fr_FR"/>
          </w:rPr>
          <w:rPr>
            <w:color w:val="0000EE"/>
            <w:u w:val="single"/>
          </w:rPr>
          <w:t>Écouter et Cœur</w:t>
        </w:r>
      </w:hyperlink>
      <w:r>
        <w:rPr>
          <w:lang w:val="fr_FR" w:bidi="fr_FR"/>
        </w:rPr>
        <w:t xml:space="preserve"> (522 KB)</w:t>
      </w:r>
      <w:r>
        <w:rPr>
          <w:lang w:val="fr_FR" w:bidi="fr_FR"/>
        </w:rPr>
      </w:r>
    </w:p>
    <w:p>
      <w:pPr>
        <w:pStyle w:val="ListBullet"/>
        <w:spacing w:line="240" w:lineRule="auto"/>
        <w:ind w:left="720"/>
      </w:pPr>
      <w:r>
        <w:rPr>
          <w:lang w:val="fr_FR" w:bidi="fr_FR"/>
        </w:rPr>
      </w:r>
      <w:hyperlink r:id="rId167">
        <w:r>
          <w:rPr>
            <w:lang w:val="fr_FR" w:bidi="fr_FR"/>
          </w:rPr>
          <w:rPr>
            <w:color w:val="0000EE"/>
            <w:u w:val="single"/>
          </w:rPr>
          <w:t>Planter le Décor</w:t>
        </w:r>
      </w:hyperlink>
      <w:r>
        <w:rPr>
          <w:lang w:val="fr_FR" w:bidi="fr_FR"/>
        </w:rPr>
        <w:t xml:space="preserve"> (5.0 MB)</w:t>
      </w:r>
      <w:r>
        <w:rPr>
          <w:lang w:val="fr_FR" w:bidi="fr_FR"/>
        </w:rPr>
      </w:r>
    </w:p>
    <w:p>
      <w:pPr>
        <w:pStyle w:val="ListBullet"/>
        <w:spacing w:line="240" w:lineRule="auto"/>
        <w:ind w:left="720"/>
      </w:pPr>
      <w:r>
        <w:rPr>
          <w:lang w:val="fr_FR" w:bidi="fr_FR"/>
        </w:rPr>
      </w:r>
      <w:hyperlink r:id="rId168">
        <w:r>
          <w:rPr>
            <w:lang w:val="fr_FR" w:bidi="fr_FR"/>
          </w:rPr>
          <w:rPr>
            <w:color w:val="0000EE"/>
            <w:u w:val="single"/>
          </w:rPr>
          <w:t>Définir les Scènes</w:t>
        </w:r>
      </w:hyperlink>
      <w:r>
        <w:rPr>
          <w:lang w:val="fr_FR" w:bidi="fr_FR"/>
        </w:rPr>
        <w:t xml:space="preserve"> (2.3 MB)</w:t>
      </w:r>
      <w:r>
        <w:rPr>
          <w:lang w:val="fr_FR" w:bidi="fr_FR"/>
        </w:rPr>
      </w:r>
    </w:p>
    <w:p>
      <w:pPr>
        <w:pStyle w:val="ListBullet"/>
        <w:spacing w:line="240" w:lineRule="auto"/>
        <w:ind w:left="720"/>
      </w:pPr>
      <w:r>
        <w:rPr>
          <w:lang w:val="fr_FR" w:bidi="fr_FR"/>
        </w:rPr>
      </w:r>
      <w:hyperlink r:id="rId169">
        <w:r>
          <w:rPr>
            <w:lang w:val="fr_FR" w:bidi="fr_FR"/>
          </w:rPr>
          <w:rPr>
            <w:color w:val="0000EE"/>
            <w:u w:val="single"/>
          </w:rPr>
          <w:t>Intégration du Texte</w:t>
        </w:r>
      </w:hyperlink>
      <w:r>
        <w:rPr>
          <w:lang w:val="fr_FR" w:bidi="fr_FR"/>
        </w:rPr>
        <w:t xml:space="preserve"> (2.0 MB)</w:t>
      </w:r>
      <w:r>
        <w:rPr>
          <w:lang w:val="fr_FR" w:bidi="fr_FR"/>
        </w:rPr>
      </w:r>
    </w:p>
    <w:p>
      <w:pPr>
        <w:pStyle w:val="ListBullet"/>
        <w:spacing w:line="240" w:lineRule="auto"/>
        <w:ind w:left="720"/>
      </w:pPr>
      <w:r>
        <w:rPr>
          <w:lang w:val="fr_FR" w:bidi="fr_FR"/>
        </w:rPr>
      </w:r>
      <w:hyperlink r:id="rId170">
        <w:r>
          <w:rPr>
            <w:lang w:val="fr_FR" w:bidi="fr_FR"/>
          </w:rPr>
          <w:rPr>
            <w:color w:val="0000EE"/>
            <w:u w:val="single"/>
          </w:rPr>
          <w:t>Combler les Lacunes</w:t>
        </w:r>
      </w:hyperlink>
      <w:r>
        <w:rPr>
          <w:lang w:val="fr_FR" w:bidi="fr_FR"/>
        </w:rPr>
        <w:t xml:space="preserve"> (2.5 MB)</w:t>
      </w:r>
      <w:r>
        <w:rPr>
          <w:lang w:val="fr_FR" w:bidi="fr_FR"/>
        </w:rPr>
      </w:r>
    </w:p>
    <w:p>
      <w:pPr>
        <w:pStyle w:val="ListBullet"/>
        <w:spacing w:line="240" w:lineRule="auto"/>
        <w:ind w:left="720"/>
      </w:pPr>
      <w:r>
        <w:rPr>
          <w:lang w:val="fr_FR" w:bidi="fr_FR"/>
        </w:rPr>
      </w:r>
      <w:hyperlink r:id="rId171">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7:11–17</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7.11–17.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Après avoir guéri le serviteur d'un centurion, Jésus et ses disciples vont de Capernaüm vers une ville de Galilée appelée Naïn. Luc se concentre sur la compassion de Jésus pour une veuve qui venait de perdre son fils. Jésus ramène son fils à la vie et les gens sont étonnés. La renommée de Jésus continue à se répandre dans toute la Judée et les terres environnantes.</w:t>
      </w:r>
    </w:p>
    <w:p>
      <w:pPr/>
      <w:r>
        <w:rPr>
          <w:lang w:val="fr_FR" w:bidi="fr_FR"/>
        </w:rPr>
      </w:r>
      <w:r>
        <w:rPr>
          <w:lang w:val="fr_FR" w:bidi="fr_FR"/>
        </w:rPr>
        <w:t>Peu de temps après avoir guéri le serviteur du centurion, Jésus va de Capernaüm vers une ville appelée Naïn. Les disciples de Jésus et une grande foule le suivent. La petite ville de Naïn n'était qu'à 10 km de Nazareth. Elle se trouvait à 40 km de Capernaüm.</w:t>
      </w:r>
    </w:p>
    <w:p>
      <w:pPr/>
      <w:r>
        <w:rPr>
          <w:lang w:val="fr_FR" w:bidi="fr_FR"/>
        </w:rPr>
      </w:r>
      <w:r>
        <w:rPr>
          <w:lang w:val="fr_FR" w:bidi="fr_FR"/>
        </w:rPr>
        <w:t>Arrêtez et montrez à votre équipe une carte de l'endroit où se trouvent Naïn, Nazareth et Capernaüm. Soulignez le chemin que Jésus aurait pris.</w:t>
      </w:r>
    </w:p>
    <w:p>
      <w:pPr/>
      <w:r>
        <w:rPr>
          <w:lang w:val="fr_FR" w:bidi="fr_FR"/>
        </w:rPr>
      </w:r>
      <w:r>
        <w:rPr>
          <w:lang w:val="fr_FR" w:bidi="fr_FR"/>
        </w:rPr>
        <w:t>Jésus arrive à la porte de la ville ou à l'entrée où les gens entraient et sortaient de la ville. Jésus voit les gens qui portent une personne morte hors de la ville pour être enterrée. Luc attire une attention particulière sur le fait que la personne morte était le fils unique d'une veuve. Une veuve était une femme dont le mari était mort. Une foule de gens de la communauté est là avec elle pour pleurer la perte de son fils unique. Dans la culture juive, le fils était responsable de subvenir aux besoins de sa mère quand son père décédait. La femme n'avait aucun soutien sans un mari ou un fils. Elle avait désormais un statut social très bas dans sa communauté.</w:t>
      </w:r>
    </w:p>
    <w:p>
      <w:pPr/>
      <w:r>
        <w:rPr>
          <w:lang w:val="fr_FR" w:bidi="fr_FR"/>
        </w:rPr>
      </w:r>
      <w:r>
        <w:rPr>
          <w:lang w:val="fr_FR" w:bidi="fr_FR"/>
        </w:rPr>
        <w:t>Arrêtez-vous et discutez avec votre équipe. Comment votre culture voit-elle les veuves ? Qui est responsable de prendre soin d'elles ?</w:t>
      </w:r>
    </w:p>
    <w:p>
      <w:pPr/>
      <w:r>
        <w:rPr>
          <w:lang w:val="fr_FR" w:bidi="fr_FR"/>
        </w:rPr>
      </w:r>
      <w:r>
        <w:rPr>
          <w:lang w:val="fr_FR" w:bidi="fr_FR"/>
        </w:rPr>
        <w:t>Luc fait référence à Jésus comme le Seigneur ou comme quelqu'un qui a autorité. Les Juifs utilisaient également ce terme pour se référer à Dieu. Jésus voit la femme et il ressent de la compassion pour elle. Jésus veut l'aider.</w:t>
      </w:r>
    </w:p>
    <w:p>
      <w:pPr/>
      <w:r>
        <w:rPr>
          <w:lang w:val="fr_FR" w:bidi="fr_FR"/>
        </w:rPr>
      </w:r>
      <w:r>
        <w:rPr>
          <w:lang w:val="fr_FR" w:bidi="fr_FR"/>
        </w:rPr>
        <w:t>Jésus dit à la femme : « Ne pleure pas. » Cela implique que la femme pleurait déjà. Jésus sait qu'il va ramener son fils à la vie et lui donner une raison de se réjouir. Jésus s'approche ensuite du cercueil ou de la civière ou la planche qui était utilisée pour porter le corps mort. Il touche le cercueil et les gens qui portaient le corps ont arrêté de marcher et se tenaient immobiles. Cela était important. Dans la culture juive, toucher un corps mort rendait quelqu'un impur ou impropre au service de Dieu.</w:t>
      </w:r>
    </w:p>
    <w:p>
      <w:pPr/>
      <w:r>
        <w:rPr>
          <w:lang w:val="fr_FR" w:bidi="fr_FR"/>
        </w:rPr>
      </w:r>
      <w:r>
        <w:rPr>
          <w:lang w:val="fr_FR" w:bidi="fr_FR"/>
        </w:rPr>
        <w:t>Arrêtez-vous et montrez à votre équipe une image d'un cercueil / une civière qui était utilisée pour porter les morts.</w:t>
      </w:r>
    </w:p>
    <w:p>
      <w:pPr/>
      <w:r>
        <w:rPr>
          <w:lang w:val="fr_FR" w:bidi="fr_FR"/>
        </w:rPr>
      </w:r>
      <w:r>
        <w:rPr>
          <w:lang w:val="fr_FR" w:bidi="fr_FR"/>
        </w:rPr>
        <w:t>Jésus dit au corps mort : « Jeune homme, je te dis : lève-toi. » Jésus appelle le cadavre « jeune homme ». Dans la culture juive, ce terme fait référence à un garçon qui avait plus de 14 ans mais qui n'était pas encore marié. Parce que Jésus dit : « Je te dis», cela montre qu'il donne un ordre. Son commandement était assez puissant pour ramener le corps mort à la vie. Jésus fait que le jeune homme vit de nouveau et il s'assoit sur la civière. Le jeune homme commence à parler et Jésus le présente à sa mère.</w:t>
      </w:r>
    </w:p>
    <w:p>
      <w:pPr/>
      <w:r>
        <w:rPr>
          <w:lang w:val="fr_FR" w:bidi="fr_FR"/>
        </w:rPr>
      </w:r>
      <w:r>
        <w:rPr>
          <w:lang w:val="fr_FR" w:bidi="fr_FR"/>
        </w:rPr>
        <w:t>Les gens ressentent de la peur et de la crainte face au fait que Jésus a le pouvoir de ramener une personne morte à la vie. Ils savent que Dieu a donné à Jésus ce pouvoir. Ils commencent donc à louer Dieu. Les gens appellent Jésus un grand prophète ou le représentant de Dieu auprès de son peuple. Ils l'appelaient un grand prophète parce que Jésus leur rappelait le prophète Élie.</w:t>
      </w:r>
    </w:p>
    <w:p>
      <w:pPr/>
      <w:r>
        <w:rPr>
          <w:lang w:val="fr_FR" w:bidi="fr_FR"/>
        </w:rPr>
      </w:r>
      <w:r>
        <w:rPr>
          <w:lang w:val="fr_FR" w:bidi="fr_FR"/>
        </w:rPr>
        <w:t>Arrêtez-vous et discutez avec votre équipe : Que se passerait-il dans votre ville si quelqu'un devait être ramené à la vie ?</w:t>
      </w:r>
    </w:p>
    <w:p>
      <w:pPr/>
      <w:r>
        <w:rPr>
          <w:lang w:val="fr_FR" w:bidi="fr_FR"/>
        </w:rPr>
      </w:r>
      <w:r>
        <w:rPr>
          <w:lang w:val="fr_FR" w:bidi="fr_FR"/>
        </w:rPr>
        <w:t>Élie était un prophète bien connu des Juifs. L'une des raisons pour lesquelles il était bien connu était parce qu'il avait ramené à la vie le fils mort d'une veuve par la puissance de Dieu. Élie devait prier Dieu pour que le garçon revienne à la vie. Mais Jésus parle directement au corps mort et fait que le garçon vive de nouveau. Cela montre que Jésus détient l'autorité et la puissance de Dieu. Voilà pourquoi Luc l'appelle Seigneur.</w:t>
      </w:r>
    </w:p>
    <w:p>
      <w:pPr/>
      <w:r>
        <w:rPr>
          <w:lang w:val="fr_FR" w:bidi="fr_FR"/>
        </w:rPr>
      </w:r>
      <w:r>
        <w:rPr>
          <w:lang w:val="fr_FR" w:bidi="fr_FR"/>
        </w:rPr>
        <w:t>Les gens disent que Dieu était venu aider son peuple en envoyant Jésus. Son peuple fait référence aux Juifs. La nouvelle au sujet de Jésus se répand dans tout le territoire des Juifs et dans les lieux qui l'entourent.</w:t>
      </w:r>
    </w:p>
    <w:p>
      <w:pPr/>
      <w:r>
        <w:rPr>
          <w:lang w:val="fr_FR" w:bidi="fr_FR"/>
        </w:rPr>
      </w:r>
      <w:r>
        <w:rPr>
          <w:lang w:val="fr_FR" w:bidi="fr_FR"/>
        </w:rPr>
        <w:t>Luc montre à travers cette histoire que Jésus a la puissance et l'autorité de Dieu pour ressusciter les morts. Luc montre également en appelant Jésus Seigneur qu'il est plus qu'un simple prophète. Un si grand miracle fait que la nouvelle de Jésus se répand dans toute la Judée et les terres environnantes.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se rend de Capernaüm vers Naïn. Une grande foule et ses disciples le suivent.</w:t>
      </w:r>
    </w:p>
    <w:p>
      <w:pPr/>
      <w:r>
        <w:rPr>
          <w:lang w:val="fr_FR" w:bidi="fr_FR"/>
        </w:rPr>
      </w:r>
      <w:r>
        <w:rPr>
          <w:b/>
          <w:lang w:val="fr_FR" w:bidi="fr_FR"/>
        </w:rPr>
        <w:t>Deuxième partie :</w:t>
      </w:r>
      <w:r>
        <w:rPr>
          <w:lang w:val="fr_FR" w:bidi="fr_FR"/>
        </w:rPr>
        <w:t xml:space="preserve"> Jésus arrive à Naïn et voit un corps mort en train d'être porté hors de la ville. Le corps mort est celui du fils d'une veuve. Une foule se trouve avec elle et pleure sa perte.</w:t>
      </w:r>
    </w:p>
    <w:p>
      <w:pPr/>
      <w:r>
        <w:rPr>
          <w:lang w:val="fr_FR" w:bidi="fr_FR"/>
        </w:rPr>
      </w:r>
      <w:r>
        <w:rPr>
          <w:b/>
          <w:lang w:val="fr_FR" w:bidi="fr_FR"/>
        </w:rPr>
        <w:t>Troisième partie :</w:t>
      </w:r>
      <w:r>
        <w:rPr>
          <w:lang w:val="fr_FR" w:bidi="fr_FR"/>
        </w:rPr>
        <w:t xml:space="preserve"> Jésus ressent de la compassion pour la femme. Il lui dit de ne pas pleurer. Jésus touche le cercueil et dit au jeune homme de s'assoir. Le jeune homme revient à la vie et s'assoit. Il commence à parler. Jésus le présente à sa mère.</w:t>
      </w:r>
    </w:p>
    <w:p>
      <w:pPr/>
      <w:r>
        <w:rPr>
          <w:lang w:val="fr_FR" w:bidi="fr_FR"/>
        </w:rPr>
      </w:r>
      <w:r>
        <w:rPr>
          <w:b/>
          <w:lang w:val="fr_FR" w:bidi="fr_FR"/>
        </w:rPr>
        <w:t>Quatrième partie :</w:t>
      </w:r>
      <w:r>
        <w:rPr>
          <w:lang w:val="fr_FR" w:bidi="fr_FR"/>
        </w:rPr>
        <w:t xml:space="preserve"> Les gens sont étonnés. Ils louent Dieu. Ils commencent à parler de Jésus et la nouvelle de lui se répand dans toute la Judée.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veuve</w:t>
      </w:r>
    </w:p>
    <w:p>
      <w:pPr>
        <w:pStyle w:val="ListBullet"/>
        <w:spacing w:line="240" w:lineRule="auto"/>
        <w:ind w:left="720"/>
      </w:pPr>
      <w:r>
        <w:rPr>
          <w:lang w:val="fr_FR" w:bidi="fr_FR"/>
        </w:rPr>
      </w:r>
      <w:r>
        <w:rPr>
          <w:lang w:val="fr_FR" w:bidi="fr_FR"/>
        </w:rPr>
        <w:t>La foule de Naïn</w:t>
      </w:r>
    </w:p>
    <w:p>
      <w:pPr>
        <w:pStyle w:val="ListBullet"/>
        <w:spacing w:line="240" w:lineRule="auto"/>
        <w:ind w:left="720"/>
      </w:pPr>
      <w:r>
        <w:rPr>
          <w:lang w:val="fr_FR" w:bidi="fr_FR"/>
        </w:rPr>
      </w:r>
      <w:r>
        <w:rPr>
          <w:lang w:val="fr_FR" w:bidi="fr_FR"/>
        </w:rPr>
        <w:t>Les porteurs du cercueil</w:t>
      </w:r>
    </w:p>
    <w:p>
      <w:pPr>
        <w:pStyle w:val="ListBullet"/>
        <w:spacing w:line="240" w:lineRule="auto"/>
        <w:ind w:left="720"/>
      </w:pPr>
      <w:r>
        <w:rPr>
          <w:lang w:val="fr_FR" w:bidi="fr_FR"/>
        </w:rPr>
      </w:r>
      <w:r>
        <w:rPr>
          <w:lang w:val="fr_FR" w:bidi="fr_FR"/>
        </w:rPr>
        <w:t>Le jeune fils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s'approche du village avec une grande foule qui le suit. Il arrive à la porte de la ville. Il s'agissait de l'entrée de Naïn où les gens entraient et sortaient de la ville. Une procession funéraire sort du village.</w:t>
      </w:r>
    </w:p>
    <w:p>
      <w:pPr/>
      <w:r>
        <w:rPr>
          <w:lang w:val="fr_FR" w:bidi="fr_FR"/>
        </w:rPr>
      </w:r>
      <w:r>
        <w:rPr>
          <w:lang w:val="fr_FR" w:bidi="fr_FR"/>
        </w:rPr>
        <w:t>Il est important de se rappeler que la veuve avait désormais un statut bas dans sa communauté parce que son fils unique était mort. Il ne restait personne dans sa famille pour prendre soin d'elle.</w:t>
      </w:r>
    </w:p>
    <w:p>
      <w:pPr/>
      <w:r>
        <w:rPr>
          <w:lang w:val="fr_FR" w:bidi="fr_FR"/>
        </w:rPr>
      </w:r>
      <w:r>
        <w:rPr>
          <w:lang w:val="fr_FR" w:bidi="fr_FR"/>
        </w:rPr>
        <w:t xml:space="preserve">Le fils unique d'une veuve vient de mourir. Une foule de Naïn se trouve avec elle. Jésus ressent beaucoup de compassion pour elle. Il lui dit de ne pas pleurer. </w:t>
      </w:r>
    </w:p>
    <w:p>
      <w:pPr/>
      <w:r>
        <w:rPr>
          <w:lang w:val="fr_FR" w:bidi="fr_FR"/>
        </w:rPr>
      </w:r>
      <w:r>
        <w:rPr>
          <w:lang w:val="fr_FR" w:bidi="fr_FR"/>
        </w:rPr>
        <w:t>Il est important de se rappeler que toucher le cercueil rendait quelqu'un impur selon la loi juive. Jésus ignore cette loi et ramène puissamment la vie au corps mort. Cela montre qu'il a la puissance et l'autorité de Dieu.</w:t>
      </w:r>
    </w:p>
    <w:p>
      <w:pPr/>
      <w:r>
        <w:rPr>
          <w:lang w:val="fr_FR" w:bidi="fr_FR"/>
        </w:rPr>
      </w:r>
      <w:r>
        <w:rPr>
          <w:lang w:val="fr_FR" w:bidi="fr_FR"/>
        </w:rPr>
        <w:t>Jésus touche le cercueil. Les gens qui portent le cercueil s'arrêtent. Jésus parle à l'homme mort. Jésus dit : « Jeune homme, lève-toi. » Le garçon mort s'assoit et commencé à parler. Jésus rend le garçon à sa mère.</w:t>
      </w:r>
    </w:p>
    <w:p>
      <w:pPr/>
      <w:r>
        <w:rPr>
          <w:lang w:val="fr_FR" w:bidi="fr_FR"/>
        </w:rPr>
      </w:r>
      <w:r>
        <w:rPr>
          <w:lang w:val="fr_FR" w:bidi="fr_FR"/>
        </w:rPr>
        <w:t>Il est important de se rappeler que Jésus ne redonne pas le garçon physiquement à sa mère. Jésus présente simplement le garçon à sa mère maintenant qu'il est en vie.</w:t>
      </w:r>
    </w:p>
    <w:p>
      <w:pPr/>
      <w:r>
        <w:rPr>
          <w:lang w:val="fr_FR" w:bidi="fr_FR"/>
        </w:rPr>
      </w:r>
      <w:r>
        <w:rPr>
          <w:lang w:val="fr_FR" w:bidi="fr_FR"/>
        </w:rPr>
        <w:t>La foule loue Dieu en disant que Dieu les a visités en ce jour. La nouvelle de cela se répand sur la Judée et la campagne alentours.</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veuve</w:t>
      </w:r>
    </w:p>
    <w:p>
      <w:pPr>
        <w:pStyle w:val="ListBullet"/>
        <w:spacing w:line="240" w:lineRule="auto"/>
        <w:ind w:left="720"/>
      </w:pPr>
      <w:r>
        <w:rPr>
          <w:lang w:val="fr_FR" w:bidi="fr_FR"/>
        </w:rPr>
      </w:r>
      <w:r>
        <w:rPr>
          <w:lang w:val="fr_FR" w:bidi="fr_FR"/>
        </w:rPr>
        <w:t>La foule de Naïn</w:t>
      </w:r>
    </w:p>
    <w:p>
      <w:pPr>
        <w:pStyle w:val="ListBullet"/>
        <w:spacing w:line="240" w:lineRule="auto"/>
        <w:ind w:left="720"/>
      </w:pPr>
      <w:r>
        <w:rPr>
          <w:lang w:val="fr_FR" w:bidi="fr_FR"/>
        </w:rPr>
      </w:r>
      <w:r>
        <w:rPr>
          <w:lang w:val="fr_FR" w:bidi="fr_FR"/>
        </w:rPr>
        <w:t>Les porteurs du cercueil</w:t>
      </w:r>
    </w:p>
    <w:p>
      <w:pPr>
        <w:pStyle w:val="ListBullet"/>
        <w:spacing w:line="240" w:lineRule="auto"/>
        <w:ind w:left="720"/>
      </w:pPr>
      <w:r>
        <w:rPr>
          <w:lang w:val="fr_FR" w:bidi="fr_FR"/>
        </w:rPr>
      </w:r>
      <w:r>
        <w:rPr>
          <w:lang w:val="fr_FR" w:bidi="fr_FR"/>
        </w:rPr>
        <w:t>Le jeune fils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 deux foules différentes, l'une qui suit Jésus et l'autre qui vient de Naïn.</w:t>
      </w:r>
    </w:p>
    <w:p>
      <w:pPr/>
      <w:r>
        <w:rPr>
          <w:lang w:val="fr_FR" w:bidi="fr_FR"/>
        </w:rPr>
      </w:r>
      <w:r>
        <w:rPr>
          <w:lang w:val="fr_FR" w:bidi="fr_FR"/>
        </w:rPr>
        <w:t>Assurez-vous que l'équipe joue le rôle de la foule surprise que Jésus se rapproche pour toucher le cercueil.</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se rend vers Naïn. La foule et ses disciples le suivent. Jésus voit les gens qui portent un corps mort hors de la porte de la ville. Il s'agit du fils unique d'une veuve.</w:t>
      </w:r>
    </w:p>
    <w:p>
      <w:pPr/>
      <w:r>
        <w:rPr>
          <w:lang w:val="fr_FR" w:bidi="fr_FR"/>
        </w:rPr>
      </w:r>
      <w:r>
        <w:rPr>
          <w:lang w:val="fr_FR" w:bidi="fr_FR"/>
        </w:rPr>
        <w:t>Arrêtez la représentation : Demandez à l'acteur qui joue le rôle de Jésus : « Que ressentez-vous ? » Vous allez peut-être entendre des choses comme : « De la pitié ». « De la compassion. » « Je veux l'aider. » Reprenez la représentation.</w:t>
      </w:r>
    </w:p>
    <w:p>
      <w:pPr/>
      <w:r>
        <w:rPr>
          <w:lang w:val="fr_FR" w:bidi="fr_FR"/>
        </w:rPr>
      </w:r>
      <w:r>
        <w:rPr>
          <w:lang w:val="fr_FR" w:bidi="fr_FR"/>
        </w:rPr>
        <w:t>Représentez Jésus qui dit à la veuve de ne pas pleurer.</w:t>
      </w:r>
    </w:p>
    <w:p>
      <w:pPr/>
      <w:r>
        <w:rPr>
          <w:lang w:val="fr_FR" w:bidi="fr_FR"/>
        </w:rPr>
      </w:r>
      <w:r>
        <w:rPr>
          <w:lang w:val="fr_FR" w:bidi="fr_FR"/>
        </w:rPr>
        <w:t>Arrêtez la représentation. Demandez à la personne qui joue le rôle de la veuve : « Que ressentez-vous ? » Vous allez peut-être entendre des choses comme « Choquée ». « Que veut-il dire ? » « Comment puis-je ne pas pleurer ? Mon fils est mort. » Reprenez la représentation.</w:t>
      </w:r>
    </w:p>
    <w:p>
      <w:pPr/>
      <w:r>
        <w:rPr>
          <w:lang w:val="fr_FR" w:bidi="fr_FR"/>
        </w:rPr>
      </w:r>
      <w:r>
        <w:rPr>
          <w:lang w:val="fr_FR" w:bidi="fr_FR"/>
        </w:rPr>
        <w:t>Représentez Jésus qui touche le cercueil. Les gens qui portent le cercueil s'arrêtent de marcher.</w:t>
      </w:r>
    </w:p>
    <w:p>
      <w:pPr/>
      <w:r>
        <w:rPr>
          <w:lang w:val="fr_FR" w:bidi="fr_FR"/>
        </w:rPr>
      </w:r>
      <w:r>
        <w:rPr>
          <w:lang w:val="fr_FR" w:bidi="fr_FR"/>
        </w:rPr>
        <w:t>Arrêtez la représentation. Demandez à la personne qui joue le rôle des porteurs du cercueil : « Que ressentez-vous ? » Vous allez peut-être entendre des choses comme « Surpris. » « Pourquoi deviendrait-il impur ? » « Que va-t-il faire ? » Reprenez la représentation.</w:t>
      </w:r>
    </w:p>
    <w:p>
      <w:pPr/>
      <w:r>
        <w:rPr>
          <w:lang w:val="fr_FR" w:bidi="fr_FR"/>
        </w:rPr>
      </w:r>
      <w:r>
        <w:rPr>
          <w:lang w:val="fr_FR" w:bidi="fr_FR"/>
        </w:rPr>
        <w:t>Représentez Jésus qui dit au jeune homme de se lever. Le jeune homme s'assoit et commence à parler. Jésus le présente à sa mère.</w:t>
      </w:r>
    </w:p>
    <w:p>
      <w:pPr/>
      <w:r>
        <w:rPr>
          <w:lang w:val="fr_FR" w:bidi="fr_FR"/>
        </w:rPr>
      </w:r>
      <w:r>
        <w:rPr>
          <w:lang w:val="fr_FR" w:bidi="fr_FR"/>
        </w:rPr>
        <w:t>Arrêtez la représentation. Demandez à la personne qui joue le rôle de la veuve : « Que ressentez-vous ? » Vous allez peut-être entendre des choses comme : « Saisis de crainte. » « Je ne peux pas croire ce que je vois ! » « Je suis si reconnaissante que Dieu a donné à Jésus le pouvoir de me rendre mon fils. » Reprenez la représentation.</w:t>
      </w:r>
    </w:p>
    <w:p>
      <w:pPr/>
      <w:r>
        <w:rPr>
          <w:lang w:val="fr_FR" w:bidi="fr_FR"/>
        </w:rPr>
      </w:r>
      <w:r>
        <w:rPr>
          <w:lang w:val="fr_FR" w:bidi="fr_FR"/>
        </w:rPr>
        <w:t>Représentez la foule qui craint Jésus. Ils louent Dieu. Ils appellent Jésus un grand prophète. La nouvelle de Jésus se répand dans la Judée et les terres environnantes.</w:t>
      </w:r>
    </w:p>
    <w:p>
      <w:pPr/>
      <w:r>
        <w:rPr>
          <w:lang w:val="fr_FR" w:bidi="fr_FR"/>
        </w:rPr>
      </w:r>
      <w:r>
        <w:rPr>
          <w:lang w:val="fr_FR" w:bidi="fr_FR"/>
        </w:rPr>
        <w:t>Arrêtez la représentation. Demandez à l'acteur qui joue le rôle de la foule : « Que ressentez-vous ? » Vous allez peut-être entendre des choses comme : « Il est exactement comme Élie. » « Jésus est véritablement envoyé de Dieu. » « Je dois dire à tout le monde ce qui s'est passé aujourd'hui.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se rend de </w:t>
      </w:r>
      <w:r>
        <w:rPr>
          <w:b/>
          <w:lang w:val="fr_FR" w:bidi="fr_FR"/>
        </w:rPr>
        <w:t>Capernaüm</w:t>
      </w:r>
      <w:r>
        <w:rPr>
          <w:lang w:val="fr_FR" w:bidi="fr_FR"/>
        </w:rPr>
        <w:t xml:space="preserve"> vers Naïn. Une grande foule et ses </w:t>
      </w:r>
      <w:r>
        <w:rPr>
          <w:b/>
          <w:lang w:val="fr_FR" w:bidi="fr_FR"/>
        </w:rPr>
        <w:t>disciples</w:t>
      </w:r>
      <w:r>
        <w:rPr>
          <w:lang w:val="fr_FR" w:bidi="fr_FR"/>
        </w:rPr>
        <w:t xml:space="preserve"> ou ses suiveurs les plus proches se trouvent avec lui. Assurez-vous de traduire le mot disciples de la même façon que dans les passages précédents. Le mot </w:t>
      </w:r>
      <w:r>
        <w:rPr>
          <w:b/>
          <w:lang w:val="fr_FR" w:bidi="fr_FR"/>
        </w:rPr>
        <w:t>disciple</w:t>
      </w:r>
      <w:r>
        <w:rPr>
          <w:lang w:val="fr_FR" w:bidi="fr_FR"/>
        </w:rPr>
        <w:t xml:space="preserve"> se trouve dans le glossaire principal.</w:t>
      </w:r>
    </w:p>
    <w:p>
      <w:pPr/>
      <w:r>
        <w:rPr>
          <w:lang w:val="fr_FR" w:bidi="fr_FR"/>
        </w:rPr>
      </w:r>
      <w:r>
        <w:rPr>
          <w:lang w:val="fr_FR" w:bidi="fr_FR"/>
        </w:rPr>
        <w:t>Arrêtez et montrez à votre équipe une carte de la route que Jésus a prise de Capernaüm vers Naïn si vous ne l'avez pas déjà fait.</w:t>
      </w:r>
    </w:p>
    <w:p>
      <w:pPr/>
      <w:r>
        <w:rPr>
          <w:lang w:val="fr_FR" w:bidi="fr_FR"/>
        </w:rPr>
      </w:r>
      <w:r>
        <w:rPr>
          <w:lang w:val="fr_FR" w:bidi="fr_FR"/>
        </w:rPr>
        <w:t xml:space="preserve">Jésus arrive à la porte de la ville de Naïn. La </w:t>
      </w:r>
      <w:r>
        <w:rPr>
          <w:b/>
          <w:lang w:val="fr_FR" w:bidi="fr_FR"/>
        </w:rPr>
        <w:t>porte de la ville</w:t>
      </w:r>
      <w:r>
        <w:rPr>
          <w:lang w:val="fr_FR" w:bidi="fr_FR"/>
        </w:rPr>
        <w:t xml:space="preserve"> fait référence à l'entrée de la ville où les gens entraient et sortaient. Beaucoup de villes avaient des murs et la porte de la ville était une porte dans le mur. Cependant, le village actuel de Naïn ne montre aucun signe d'avoir un jour eu des murs. Il s'agissait donc probablement d'une entrée.</w:t>
      </w:r>
    </w:p>
    <w:p>
      <w:pPr/>
      <w:r>
        <w:rPr>
          <w:lang w:val="fr_FR" w:bidi="fr_FR"/>
        </w:rPr>
      </w:r>
      <w:r>
        <w:rPr>
          <w:lang w:val="fr_FR" w:bidi="fr_FR"/>
        </w:rPr>
        <w:t>Arrêtez et montrez à votre équipe une image d'une porte de la ville si vous ne l'avez pas déjà fait.</w:t>
      </w:r>
    </w:p>
    <w:p>
      <w:pPr/>
      <w:r>
        <w:rPr>
          <w:lang w:val="fr_FR" w:bidi="fr_FR"/>
        </w:rPr>
      </w:r>
      <w:r>
        <w:rPr>
          <w:lang w:val="fr_FR" w:bidi="fr_FR"/>
        </w:rPr>
        <w:t xml:space="preserve">Luc utilise un mot qui signifie quelque chose comme </w:t>
      </w:r>
      <w:r>
        <w:rPr>
          <w:b/>
          <w:lang w:val="fr_FR" w:bidi="fr_FR"/>
        </w:rPr>
        <w:t>voici</w:t>
      </w:r>
      <w:r>
        <w:rPr>
          <w:lang w:val="fr_FR" w:bidi="fr_FR"/>
        </w:rPr>
        <w:t xml:space="preserve"> pour attirer l'attention de son public. Ce mot signifie qu'il va dire quelque chose d'important. Luc veut que son auditoire prête attention au miracle que Jésus accomplira en ressuscitant les morts. Toutes les versions n'incluent pas ce mot, mais vous voudrez peut-être trouver un moyen naturel de montrer que Luc veut que les gens fassent attention.</w:t>
      </w:r>
    </w:p>
    <w:p>
      <w:pPr/>
      <w:r>
        <w:rPr>
          <w:lang w:val="fr_FR" w:bidi="fr_FR"/>
        </w:rPr>
      </w:r>
      <w:r>
        <w:rPr>
          <w:lang w:val="fr_FR" w:bidi="fr_FR"/>
        </w:rPr>
        <w:t xml:space="preserve">Luc appelle Jésus le </w:t>
      </w:r>
      <w:r>
        <w:rPr>
          <w:b/>
          <w:lang w:val="fr_FR" w:bidi="fr_FR"/>
        </w:rPr>
        <w:t>Seigneur</w:t>
      </w:r>
      <w:r>
        <w:rPr>
          <w:lang w:val="fr_FR" w:bidi="fr_FR"/>
        </w:rPr>
        <w:t xml:space="preserve">. Cela signifie maître ou quelqu'un qui a autorité. Les Juifs utilisaient également ce mot pour se référer à Dieu. Assurez-vous de traduire le Seigneur de la même façon que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Jésus voit la veuve ou la femme dont le mari est mort. </w:t>
      </w:r>
      <w:r>
        <w:rPr>
          <w:b/>
          <w:lang w:val="fr_FR" w:bidi="fr_FR"/>
        </w:rPr>
        <w:t>Son cœur était ému pour elle</w:t>
      </w:r>
      <w:r>
        <w:rPr>
          <w:lang w:val="fr_FR" w:bidi="fr_FR"/>
        </w:rPr>
        <w:t>. Cette phrase signifie que Jésus ressentait de la compassion pour elle.</w:t>
      </w:r>
    </w:p>
    <w:p>
      <w:pPr/>
      <w:r>
        <w:rPr>
          <w:lang w:val="fr_FR" w:bidi="fr_FR"/>
        </w:rPr>
      </w:r>
      <w:r>
        <w:rPr>
          <w:lang w:val="fr_FR" w:bidi="fr_FR"/>
        </w:rPr>
        <w:t>Avez-vous une phrase dans votre langue qui exprime quelqu'un qui ressent de la pitié ou de la compassion pour quelqu'un d'autre à cause de ses circonstances ? Vous pouvez utiliser cette phrase ici.</w:t>
      </w:r>
    </w:p>
    <w:p>
      <w:pPr/>
      <w:r>
        <w:rPr>
          <w:lang w:val="fr_FR" w:bidi="fr_FR"/>
        </w:rPr>
      </w:r>
      <w:r>
        <w:rPr>
          <w:lang w:val="fr_FR" w:bidi="fr_FR"/>
        </w:rPr>
        <w:t xml:space="preserve">Jésus dit à la femme de ne pas pleurer. Il touche ensuite le </w:t>
      </w:r>
      <w:r>
        <w:rPr>
          <w:b/>
          <w:lang w:val="fr_FR" w:bidi="fr_FR"/>
        </w:rPr>
        <w:t>cercueil</w:t>
      </w:r>
      <w:r>
        <w:rPr>
          <w:lang w:val="fr_FR" w:bidi="fr_FR"/>
        </w:rPr>
        <w:t xml:space="preserve"> ou la </w:t>
      </w:r>
      <w:r>
        <w:rPr>
          <w:b/>
          <w:lang w:val="fr_FR" w:bidi="fr_FR"/>
        </w:rPr>
        <w:t>civière</w:t>
      </w:r>
      <w:r>
        <w:rPr>
          <w:lang w:val="fr_FR" w:bidi="fr_FR"/>
        </w:rPr>
        <w:t xml:space="preserve"> Dans ce contexte, le cercueil fait référence à une civière ou une planche qui était utilisée pour porter une personne morte vers l'endroit où elle serait enterrée. Ce n'était probablement pas une boîte en bois.</w:t>
      </w:r>
    </w:p>
    <w:p>
      <w:pPr/>
      <w:r>
        <w:rPr>
          <w:lang w:val="fr_FR" w:bidi="fr_FR"/>
        </w:rPr>
      </w:r>
      <w:r>
        <w:rPr>
          <w:lang w:val="fr_FR" w:bidi="fr_FR"/>
        </w:rPr>
        <w:t xml:space="preserve">Jésus parle au corps mort et lui ordonne de se lever. </w:t>
      </w:r>
      <w:r>
        <w:rPr>
          <w:b/>
          <w:lang w:val="fr_FR" w:bidi="fr_FR"/>
        </w:rPr>
        <w:t>L'homme mort s'assit</w:t>
      </w:r>
      <w:r>
        <w:rPr>
          <w:lang w:val="fr_FR" w:bidi="fr_FR"/>
        </w:rPr>
        <w:t>. Cette phrase signifie que Jésus fait que l'homme vit de nouveau et, en conséquence, il s'assoit. Assurez-vous de ne pas traduire cela d'une façon qui implique qu'il était encore mort quand il s'assoit.</w:t>
      </w:r>
    </w:p>
    <w:p>
      <w:pPr/>
      <w:r>
        <w:rPr>
          <w:lang w:val="fr_FR" w:bidi="fr_FR"/>
        </w:rPr>
      </w:r>
      <w:r>
        <w:rPr>
          <w:lang w:val="fr_FR" w:bidi="fr_FR"/>
        </w:rPr>
        <w:t xml:space="preserve">À cause du miracle, les gens sont étonnés. Ils appellent Jésus un grand prophète. Un </w:t>
      </w:r>
      <w:r>
        <w:rPr>
          <w:b/>
          <w:lang w:val="fr_FR" w:bidi="fr_FR"/>
        </w:rPr>
        <w:t>grand prophète</w:t>
      </w:r>
      <w:r>
        <w:rPr>
          <w:lang w:val="fr_FR" w:bidi="fr_FR"/>
        </w:rPr>
        <w:t xml:space="preserve"> fait référence à un prophète qui utilisait la puissance de Dieu pour faire des miracles étonnants. Les Juifs comparaient probablement Jésus à Élie et Élisée qui ont tous deux ressuscité quelqu'un d'entre les morts. Assurez-vous de traduire le mot prophète de la même façon que dans les passages précédents. Le mot </w:t>
      </w:r>
      <w:r>
        <w:rPr>
          <w:b/>
          <w:lang w:val="fr_FR" w:bidi="fr_FR"/>
        </w:rPr>
        <w:t>prophète</w:t>
      </w:r>
      <w:r>
        <w:rPr>
          <w:lang w:val="fr_FR" w:bidi="fr_FR"/>
        </w:rPr>
        <w:t xml:space="preserve"> se trouve dans le glossaire principal.</w:t>
      </w:r>
    </w:p>
    <w:p>
      <w:pPr/>
      <w:r>
        <w:rPr>
          <w:lang w:val="fr_FR" w:bidi="fr_FR"/>
        </w:rPr>
      </w:r>
      <w:r>
        <w:rPr>
          <w:lang w:val="fr_FR" w:bidi="fr_FR"/>
        </w:rPr>
        <w:t xml:space="preserve">Les gens disent que </w:t>
      </w:r>
      <w:r>
        <w:rPr>
          <w:b/>
          <w:lang w:val="fr_FR" w:bidi="fr_FR"/>
        </w:rPr>
        <w:t>Dieu était venu pour aider son peuple</w:t>
      </w:r>
      <w:r>
        <w:rPr>
          <w:lang w:val="fr_FR" w:bidi="fr_FR"/>
        </w:rPr>
        <w:t>. Son peuple fait référence aux Juifs. Les gens reconnaissent que Dieu les aidait à travers Jésus.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7:11–17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72">
        <w:r>
          <w:rPr>
            <w:lang w:val="fr_FR" w:bidi="fr_FR"/>
          </w:rPr>
          <w:rPr>
            <w:color w:val="0000EE"/>
            <w:u w:val="single"/>
          </w:rPr>
          <w:t>Écouter et Cœur</w:t>
        </w:r>
      </w:hyperlink>
      <w:r>
        <w:rPr>
          <w:lang w:val="fr_FR" w:bidi="fr_FR"/>
        </w:rPr>
        <w:t xml:space="preserve"> (534 KB)</w:t>
      </w:r>
      <w:r>
        <w:rPr>
          <w:lang w:val="fr_FR" w:bidi="fr_FR"/>
        </w:rPr>
      </w:r>
    </w:p>
    <w:p>
      <w:pPr>
        <w:pStyle w:val="ListBullet"/>
        <w:spacing w:line="240" w:lineRule="auto"/>
        <w:ind w:left="720"/>
      </w:pPr>
      <w:r>
        <w:rPr>
          <w:lang w:val="fr_FR" w:bidi="fr_FR"/>
        </w:rPr>
      </w:r>
      <w:hyperlink r:id="rId173">
        <w:r>
          <w:rPr>
            <w:lang w:val="fr_FR" w:bidi="fr_FR"/>
          </w:rPr>
          <w:rPr>
            <w:color w:val="0000EE"/>
            <w:u w:val="single"/>
          </w:rPr>
          <w:t>Planter le Décor</w:t>
        </w:r>
      </w:hyperlink>
      <w:r>
        <w:rPr>
          <w:lang w:val="fr_FR" w:bidi="fr_FR"/>
        </w:rPr>
        <w:t xml:space="preserve"> (3.6 MB)</w:t>
      </w:r>
      <w:r>
        <w:rPr>
          <w:lang w:val="fr_FR" w:bidi="fr_FR"/>
        </w:rPr>
      </w:r>
    </w:p>
    <w:p>
      <w:pPr>
        <w:pStyle w:val="ListBullet"/>
        <w:spacing w:line="240" w:lineRule="auto"/>
        <w:ind w:left="720"/>
      </w:pPr>
      <w:r>
        <w:rPr>
          <w:lang w:val="fr_FR" w:bidi="fr_FR"/>
        </w:rPr>
      </w:r>
      <w:hyperlink r:id="rId174">
        <w:r>
          <w:rPr>
            <w:lang w:val="fr_FR" w:bidi="fr_FR"/>
          </w:rPr>
          <w:rPr>
            <w:color w:val="0000EE"/>
            <w:u w:val="single"/>
          </w:rPr>
          <w:t>Définir les Scènes</w:t>
        </w:r>
      </w:hyperlink>
      <w:r>
        <w:rPr>
          <w:lang w:val="fr_FR" w:bidi="fr_FR"/>
        </w:rPr>
        <w:t xml:space="preserve"> (2.0 MB)</w:t>
      </w:r>
      <w:r>
        <w:rPr>
          <w:lang w:val="fr_FR" w:bidi="fr_FR"/>
        </w:rPr>
      </w:r>
    </w:p>
    <w:p>
      <w:pPr>
        <w:pStyle w:val="ListBullet"/>
        <w:spacing w:line="240" w:lineRule="auto"/>
        <w:ind w:left="720"/>
      </w:pPr>
      <w:r>
        <w:rPr>
          <w:lang w:val="fr_FR" w:bidi="fr_FR"/>
        </w:rPr>
      </w:r>
      <w:hyperlink r:id="rId175">
        <w:r>
          <w:rPr>
            <w:lang w:val="fr_FR" w:bidi="fr_FR"/>
          </w:rPr>
          <w:rPr>
            <w:color w:val="0000EE"/>
            <w:u w:val="single"/>
          </w:rPr>
          <w:t>Intégration du Texte</w:t>
        </w:r>
      </w:hyperlink>
      <w:r>
        <w:rPr>
          <w:lang w:val="fr_FR" w:bidi="fr_FR"/>
        </w:rPr>
        <w:t xml:space="preserve"> (2.1 MB)</w:t>
      </w:r>
      <w:r>
        <w:rPr>
          <w:lang w:val="fr_FR" w:bidi="fr_FR"/>
        </w:rPr>
      </w:r>
    </w:p>
    <w:p>
      <w:pPr>
        <w:pStyle w:val="ListBullet"/>
        <w:spacing w:line="240" w:lineRule="auto"/>
        <w:ind w:left="720"/>
      </w:pPr>
      <w:r>
        <w:rPr>
          <w:lang w:val="fr_FR" w:bidi="fr_FR"/>
        </w:rPr>
      </w:r>
      <w:hyperlink r:id="rId176">
        <w:r>
          <w:rPr>
            <w:lang w:val="fr_FR" w:bidi="fr_FR"/>
          </w:rPr>
          <w:rPr>
            <w:color w:val="0000EE"/>
            <w:u w:val="single"/>
          </w:rPr>
          <w:t>Combler les Lacunes</w:t>
        </w:r>
      </w:hyperlink>
      <w:r>
        <w:rPr>
          <w:lang w:val="fr_FR" w:bidi="fr_FR"/>
        </w:rPr>
        <w:t xml:space="preserve"> (2.2 MB)</w:t>
      </w:r>
      <w:r>
        <w:rPr>
          <w:lang w:val="fr_FR" w:bidi="fr_FR"/>
        </w:rPr>
      </w:r>
    </w:p>
    <w:p>
      <w:pPr>
        <w:pStyle w:val="ListBullet"/>
        <w:spacing w:line="240" w:lineRule="auto"/>
        <w:ind w:left="720"/>
      </w:pPr>
      <w:r>
        <w:rPr>
          <w:lang w:val="fr_FR" w:bidi="fr_FR"/>
        </w:rPr>
      </w:r>
      <w:hyperlink r:id="rId177">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7:18–35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7.8–10.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accompli de nombreux miracles dans la région de Galilée : il a guéri les malades, chassé les démons et même fait revivre un jeune homme. Les disciples de Jean lui rapportaient ces choses pendant qu'il était en prison. Jean envoie deux de ses disciples pour demander à Jésus s'il est le Messie ou le Sauveur promis. Jésus répond en laissant entendre qu'il est le Sauveur promis.</w:t>
      </w:r>
    </w:p>
    <w:p>
      <w:pPr/>
      <w:r>
        <w:rPr>
          <w:lang w:val="fr_FR" w:bidi="fr_FR"/>
        </w:rPr>
      </w:r>
      <w:r>
        <w:rPr>
          <w:lang w:val="fr_FR" w:bidi="fr_FR"/>
        </w:rPr>
        <w:t>La nouvelle se répand rapidement après que Jésus ait rammené un jeune homme à la vie à Naïn. Les disciples ou les suiveurs de Jean ont entendu la nouvelle de ce qui s'était passé à Naïn et l'ont racontée à Jean. Vous vous souviendrez que dans un passage précédent, il a été mentionné que Jean était en prison parce que le roi Hérode, le souverain de Galilée, l'y avait envoyé.</w:t>
      </w:r>
    </w:p>
    <w:p>
      <w:pPr/>
      <w:r>
        <w:rPr>
          <w:lang w:val="fr_FR" w:bidi="fr_FR"/>
        </w:rPr>
      </w:r>
      <w:r>
        <w:rPr>
          <w:lang w:val="fr_FR" w:bidi="fr_FR"/>
        </w:rPr>
        <w:t>Arrêtez et demandez à votre équipe : Comment les gens sont-ils punis dans votre culture ? Qui exécute la punition ?</w:t>
      </w:r>
    </w:p>
    <w:p>
      <w:pPr/>
      <w:r>
        <w:rPr>
          <w:lang w:val="fr_FR" w:bidi="fr_FR"/>
        </w:rPr>
      </w:r>
      <w:r>
        <w:rPr>
          <w:lang w:val="fr_FR" w:bidi="fr_FR"/>
        </w:rPr>
        <w:t>Jean envoie deux de ses disciples au Seigneur, ou à Jésus. Luc utilise ce titre pour signifier maître ou quelqu'un qui a autorité. Les Juifs utilisaient également ce terme pour se référer à Dieu. En disant Seigneur, Luc confirme à son auditoire que Jésus est le Sauveur promis même si les autres doutaient de l'identité de Jésus. Jean envoie ses disciples pour demander à Jésus si Jésus est « celui qui devait venir. » Cette phrase fait référence au Sauveur promis. Jean était un prophète ou un messager de Dieu qui préparait les gens pour le Sauveur promis qui venait. Jean doute si Jésus est le Sauveur promis. Jean n'est pas sûr parce que Jésus ne correspondait pas aux attentes communes de ce à quoi ressemblerait le Sauveur promis. Jésus n'apportait pas le jugement sur les païens ou sur ceux qui n'étaient pas Juifs et les dirigeants religieux juifs s'opposaient à son ministère. Jean envoie deux de ses disciples pour demander à Jésus si les Juifs devraient attendre que quelqu'un d'autre vienne, qui serait le Sauveur promis.</w:t>
      </w:r>
    </w:p>
    <w:p>
      <w:pPr/>
      <w:r>
        <w:rPr>
          <w:lang w:val="fr_FR" w:bidi="fr_FR"/>
        </w:rPr>
      </w:r>
      <w:r>
        <w:rPr>
          <w:lang w:val="fr_FR" w:bidi="fr_FR"/>
        </w:rPr>
        <w:t>Jean était connu sous le nom de Jean-Baptiste parce qu'il avait baptisé tant de gens dans le passé. « Baptiste » fait référence à une personne qui baptise les gens. Au moment où les disciples de Jean posent ces questions, Jésus guérit les malades, il chasse les esprits mauvais et il fait que les gens qui sont aveugles voient à nouveau. Jésus fait ces choses avant de répondre à leur question parce qu'il veut qu'ils voient les miracles.</w:t>
      </w:r>
    </w:p>
    <w:p>
      <w:pPr/>
      <w:r>
        <w:rPr>
          <w:lang w:val="fr_FR" w:bidi="fr_FR"/>
        </w:rPr>
      </w:r>
      <w:r>
        <w:rPr>
          <w:lang w:val="fr_FR" w:bidi="fr_FR"/>
        </w:rPr>
        <w:t>Jésus dit aux disciples de Jean, c'est-à-dire aux messagers, de dire à Jean ce qu'ils ont vu et entendu. Jésus dit que l'aveugle peut voir. Ceux qui ne pouvaient pas marcher peuvent maintenant marcher. Ceux qui avaient la lèpre, ou maladies de la peau, sont maintenant purs. Ceux qui ne pouvaient pas entendre entendent désormais. Les morts sont ramenés à la vie. Jésus dit qu'il annonce la bonne nouvelle aux pauvres. Jésus énumère ces miracles parce qu'il s'agissait de choses qu'Ésaïe avait dit que ferait le Sauveur promis. Ésaïe était un prophète, ou messager de Dieu, bien connu. Jésus ne dit pas qui fait ces choses, mais il est très clair qu'il fait survenir ces choses. Jésus implique à travers cette liste qu'il est le Sauveur promis.</w:t>
      </w:r>
    </w:p>
    <w:p>
      <w:pPr/>
      <w:r>
        <w:rPr>
          <w:lang w:val="fr_FR" w:bidi="fr_FR"/>
        </w:rPr>
      </w:r>
      <w:r>
        <w:rPr>
          <w:lang w:val="fr_FR" w:bidi="fr_FR"/>
        </w:rPr>
        <w:t>Arrêtez et discutez avec votre équipe : Dans quelle mesure les témoignages de témoins sont-ils fiables quand on leur demande de se rappeler un événement ? À qui demanderiez-vous dans votre culture si vous vouliez un rapport fiable d'événements qui se sont produits dans le passé ?</w:t>
      </w:r>
    </w:p>
    <w:p>
      <w:pPr/>
      <w:r>
        <w:rPr>
          <w:lang w:val="fr_FR" w:bidi="fr_FR"/>
        </w:rPr>
      </w:r>
      <w:r>
        <w:rPr>
          <w:lang w:val="fr_FR" w:bidi="fr_FR"/>
        </w:rPr>
        <w:t>Jésus dit : béni est l'homme qui ne trébuche pas ou ne doute pas à cause de moi. Cette phrase signifie que Dieu montrera sa faveur à celui qui ne doute pas que Jésus est le Sauveur promis. Jésus continue à accomplir la prophétie de Siméon. Siméon avait dit à la mère de Jésus qu'il ferait trébucher beaucoup de gens. Jésus laisse entendre que beaucoup sont offensés par lui parce qu'il n'est pas le type de Sauveur promis auquel ils s'attendaient. Jésus envoie les deux disciples vers Jean avec sa réponse.</w:t>
      </w:r>
    </w:p>
    <w:p>
      <w:pPr/>
      <w:r>
        <w:rPr>
          <w:lang w:val="fr_FR" w:bidi="fr_FR"/>
        </w:rPr>
      </w:r>
      <w:r>
        <w:rPr>
          <w:lang w:val="fr_FR" w:bidi="fr_FR"/>
        </w:rPr>
        <w:t>Après que les deux disciples soient partis, Jésus parle aux gens de Jean. Jésus fait référence au moment où Jean prêchait dans le désert ou dans le désert. Il pose trois questions aux gens et suggère la réponse. Jésus leur demande pourquoi ils sont sortis vers le désert. Allaient-ils voir un roseau ou une grande plante, oscillée par le vent ? Cette question peut être interprétée de deux façons. La première interprétation fait référence à un homme au caractère faible qui change souvent ses opinions. Si vous suivez cette interprétation, il sera peut-être plus facile de dire : « Quel genre de personne es-tu allé voir dans le désert ? » La deuxième interprétation est littérale et fait référence à une plante à roseau qui se balance en avant et en arrière dans le vent. Avec l'une ou l'autre interprétation, la réponse à la question de Jésus était « non ».</w:t>
      </w:r>
    </w:p>
    <w:p>
      <w:pPr/>
      <w:r>
        <w:rPr>
          <w:lang w:val="fr_FR" w:bidi="fr_FR"/>
        </w:rPr>
      </w:r>
      <w:r>
        <w:rPr>
          <w:lang w:val="fr_FR" w:bidi="fr_FR"/>
        </w:rPr>
        <w:t>Arrêtez et montrez à votre équipe une image du désert et d'une plante de roseaux.</w:t>
      </w:r>
    </w:p>
    <w:p>
      <w:pPr/>
      <w:r>
        <w:rPr>
          <w:lang w:val="fr_FR" w:bidi="fr_FR"/>
        </w:rPr>
      </w:r>
      <w:r>
        <w:rPr>
          <w:lang w:val="fr_FR" w:bidi="fr_FR"/>
        </w:rPr>
        <w:t>Jésus leur demande s'ils sont allés au désert pour voir un homme aux vêtements coûteux. Encore une fois, la réponse implicite est non. Jésus attire leur attention sur le fait que les hommes qui portent des vêtements beaux ne vivent pas ou ne vont pas dans le désert. Au lieu de cela, ils vivent dans de grandes et chères maisons où ils profitent de leurs richesses.</w:t>
      </w:r>
    </w:p>
    <w:p>
      <w:pPr/>
      <w:r>
        <w:rPr>
          <w:lang w:val="fr_FR" w:bidi="fr_FR"/>
        </w:rPr>
      </w:r>
      <w:r>
        <w:rPr>
          <w:lang w:val="fr_FR" w:bidi="fr_FR"/>
        </w:rPr>
        <w:t>Jésus pose la question une troisième fois : qu'êtes-vous venus voir, mais cette fois-ci il répond correctement. Les gens allaient au désert pour voir un prophète. Jésus dit que Jean était plus qu'un prophète. Jean était spécialement choisi par Dieu pour préparer la voie du Sauveur promis. Jésus dit que Jean est celui à propos duquel le prophète Malachie a écrit, des centaines d'années auparavant. Malachie a écrit, dans un passage, que Dieu parle au Sauveur promis. Dieu dit qu'il enverra un messager pour préparer les gens pour la venue du Sauveur promis. Dans la culture juive, un roi choisissait un messager pour dire aux gens qu'il venait. Jésus dit que Jean est ce messager. Jean préparera le peuple en lui disant de se repentir ou de revenir à Dieu. Les gens étaient baptisés par Jean pour montrer qu'ils arrêtaient de pécher et qu'ils voulaient obéir à Dieu.</w:t>
      </w:r>
    </w:p>
    <w:p>
      <w:pPr/>
      <w:r>
        <w:rPr>
          <w:lang w:val="fr_FR" w:bidi="fr_FR"/>
        </w:rPr>
      </w:r>
      <w:r>
        <w:rPr>
          <w:lang w:val="fr_FR" w:bidi="fr_FR"/>
        </w:rPr>
        <w:t>Arrêtez et discutez avec votre équipe : Dans votre culture, quel type de personne les foules de gens vont-elles voir ? Comment s'habillent-ils ou parlent-ils ? Comment l'arrivée d'une personne importante est-elle annoncée dans votre culture ?</w:t>
      </w:r>
    </w:p>
    <w:p>
      <w:pPr/>
      <w:r>
        <w:rPr>
          <w:lang w:val="fr_FR" w:bidi="fr_FR"/>
        </w:rPr>
      </w:r>
      <w:r>
        <w:rPr>
          <w:lang w:val="fr_FR" w:bidi="fr_FR"/>
        </w:rPr>
        <w:t>Jésus dit qu'il n'y a pas de personne plus grande que Jean sur terre. Il signifie qu'il n'y avait pas de personne qui avait un rôle plus important que de préparer le chemin du Sauveur promis. Cependant, Jésus dit également que même une personne qui a un statut très bas dans le royaume de Dieu a un statut plus élevé que Jean. Jésus laisse entendre que Dieu gouverne et prend soin des gens d'une façon nouvelle qui est plus grande que l'ancienne façon. Cette nouvelle façon offrait des privilèges et du pouvoir aux gens qui croyaient dans le Sauveur promis et se soumettaient à la règle de Dieu. Jésus dit qu'être un citoyen du royaume de Dieu est encore plus merveilleux que d'être le plus grand prophète sur terre.</w:t>
      </w:r>
    </w:p>
    <w:p>
      <w:pPr/>
      <w:r>
        <w:rPr>
          <w:lang w:val="fr_FR" w:bidi="fr_FR"/>
        </w:rPr>
      </w:r>
      <w:r>
        <w:rPr>
          <w:lang w:val="fr_FR" w:bidi="fr_FR"/>
        </w:rPr>
        <w:t>Les gens ordinaires, y compris les collecteurs d'impôts, disaient que Dieu était juste et avait raison d'envoyer Jean. Dieu avait raison de leur dire par l'intermédiaire de Jean de se repentir ou de revenir à Dieu et de se faire baptiser. Mais les pharisiens, ou les dirigeants religieux, ont rejeté le plan de Dieu. Ils ont refusé de se repentir et d'être baptisé.</w:t>
      </w:r>
    </w:p>
    <w:p>
      <w:pPr/>
      <w:r>
        <w:rPr>
          <w:lang w:val="fr_FR" w:bidi="fr_FR"/>
        </w:rPr>
      </w:r>
      <w:r>
        <w:rPr>
          <w:lang w:val="fr_FR" w:bidi="fr_FR"/>
        </w:rPr>
        <w:t>Jésus demande quelle comparaison il peut utiliser pour décrire à quoi ressemblent les gens de cette génération. Jésus répond à sa propre question en disant qu'ils sont comme des enfants qui jouent sur une place du marché. Les enfants font semblant d'être à un mariage où il y a de la musique et de la danse, mais leurs amis ne jouent pas. Ensuite, les enfants font semblant d'être à un enterrement où ils chantent des chansons tristes et pleurent, mais leurs amis ne jouent toujours pas. Ils refusent d'être satisfaits. Jésus dit que les gens de son époque n'étaient satisfaits ni de lui, ni de Jean.</w:t>
      </w:r>
    </w:p>
    <w:p>
      <w:pPr/>
      <w:r>
        <w:rPr>
          <w:lang w:val="fr_FR" w:bidi="fr_FR"/>
        </w:rPr>
      </w:r>
      <w:r>
        <w:rPr>
          <w:lang w:val="fr_FR" w:bidi="fr_FR"/>
        </w:rPr>
        <w:t>Arrêtez et discutez avec votre équipe : Où les enfants jouent-ils habituellement dans votre culture ? À quel genre de jeux jouent-ils ? Montrez une image d'une place du marché juif.</w:t>
      </w:r>
    </w:p>
    <w:p>
      <w:pPr/>
      <w:r>
        <w:rPr>
          <w:lang w:val="fr_FR" w:bidi="fr_FR"/>
        </w:rPr>
      </w:r>
      <w:r>
        <w:rPr>
          <w:lang w:val="fr_FR" w:bidi="fr_FR"/>
        </w:rPr>
        <w:t>Jésus décrit comment Jean vivait pendant qu'il prêchait dans le désert ou dans le désert. Jean ne mangeait pas du pain et ne buvait pas de vin. Cela signifie qu'il ne mangeait pas de la nourriture normale et qu'il ne buvait pas de boissons fermentées pour montrer son dévouement à Dieu. Jésus dit aux gens qu'ils ont rejeté Jean parce qu'il vivait de cette manière. Les dirigeants religieux disaient que Jean avait un démon parce qu'il n'agissait pas comme une personne normale. Cette phrase signifie qu'ils pensaient qu'un mauvais esprit contrôlait ses actions. Les dirigeants religieux ne croyaient pas que Jean était le messager de Dieu.</w:t>
      </w:r>
    </w:p>
    <w:p>
      <w:pPr/>
      <w:r>
        <w:rPr>
          <w:lang w:val="fr_FR" w:bidi="fr_FR"/>
        </w:rPr>
      </w:r>
      <w:r>
        <w:rPr>
          <w:lang w:val="fr_FR" w:bidi="fr_FR"/>
        </w:rPr>
        <w:t>Jésus dit que le Fils de l'homme est venu en mangeant du pain et en buvant du vin. Fils de l'homme est un titre que Jésus utilise pour se référer à lui-même. Cela signifie qu'il est à pleinement humain, tout en ayant le pouvoir et l'autorité de Dieu. Jésus mangeait du pain et buvait du vin comme les autres Juifs. Mais les gens l'appelaient un glouton ou une personne qui mange trop de nourriture. Ils l'appelaient également un ivrogne ou une personne qui boit trop de vin. Les gens critiquaient Jésus du fait qu'il était ami avec des gens qui étaient pécheurs ou qui désobéissaient habituellement à Dieu. Ceci incluait les collecteurs d'impôts. Les dirigeants religieux ont rejeté à la fois Jean et Jésus de différentes façons.</w:t>
      </w:r>
    </w:p>
    <w:p>
      <w:pPr/>
      <w:r>
        <w:rPr>
          <w:lang w:val="fr_FR" w:bidi="fr_FR"/>
        </w:rPr>
      </w:r>
      <w:r>
        <w:rPr>
          <w:lang w:val="fr_FR" w:bidi="fr_FR"/>
        </w:rPr>
        <w:t>Jésus se défend, ainsi que Jean, avec un proverbe ou un dicton de sagesse. Il parle de la sagesse ou de la compréhension, comme une personne. Jésus dit que la sagesse est prouvée par ses enfants. Jésus veut dire par cela que ceux qui sont vraiment sages montreront leur sagesse par les bons résultats qui viendront de la façon dont ils vivent.</w:t>
      </w:r>
    </w:p>
    <w:p>
      <w:pPr/>
      <w:r>
        <w:rPr>
          <w:lang w:val="fr_FR" w:bidi="fr_FR"/>
        </w:rPr>
      </w:r>
      <w:r>
        <w:rPr>
          <w:lang w:val="fr_FR" w:bidi="fr_FR"/>
        </w:rPr>
        <w:t>Dans cette histoire, Jésus confirme le rôle de Jean-Baptiste non seulement comme un prophète, mais comme celui dont parlait la prophétie de Malachie. Jean était celui qui préparait les gens pour la venue du Sauveur promis. Jésus laissait également entendre dans sa réponse à Jean qu'il est le Sauveur promis pour lequel Jean avait préparé les gens. Jésus souligne le fait que les dirigeants religieux ont rejeté à la fois Jean et lui-même.</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Les disciples de Jean-Baptiste lui disent ce que Jésus a fait. Jean demande à deux de ses disciples de demander à Jésus si Jésus est le Messie ou s'ils doivent attendre quelqu'un d'autre. Les disciples trouvent Jésus et posent cette question.</w:t>
      </w:r>
    </w:p>
    <w:p>
      <w:pPr/>
      <w:r>
        <w:rPr>
          <w:lang w:val="fr_FR" w:bidi="fr_FR"/>
        </w:rPr>
      </w:r>
      <w:r>
        <w:rPr>
          <w:b/>
          <w:lang w:val="fr_FR" w:bidi="fr_FR"/>
        </w:rPr>
        <w:t>Deuxième partie :</w:t>
      </w:r>
      <w:r>
        <w:rPr>
          <w:lang w:val="fr_FR" w:bidi="fr_FR"/>
        </w:rPr>
        <w:t xml:space="preserve"> Au moment où les disciples de Jean posent la question, Jésus guérit les gens qui ont des maladies, chasse les esprits mauvais et rend la vue aux gens aveugles. Jésus dit aux disciples de Jean de dire à Jean ce qu'ils ont vu et entendu. Il dit que les pauvres ont entendu la bonne nouvelle. Les disciples de Jean partent.</w:t>
      </w:r>
    </w:p>
    <w:p>
      <w:pPr/>
      <w:r>
        <w:rPr>
          <w:lang w:val="fr_FR" w:bidi="fr_FR"/>
        </w:rPr>
      </w:r>
      <w:r>
        <w:rPr>
          <w:b/>
          <w:lang w:val="fr_FR" w:bidi="fr_FR"/>
        </w:rPr>
        <w:t>Troisième partie :</w:t>
      </w:r>
      <w:r>
        <w:rPr>
          <w:lang w:val="fr_FR" w:bidi="fr_FR"/>
        </w:rPr>
        <w:t xml:space="preserve"> Jésus parle de Jean à la foule. Jésus leur dit quel genre d'homme ils étaient allés voir dans le désert. Jésus leur dit que Jean était un prophète. Jésus explique que les Écritures parlent de lui comme de celui qui prépare la voie.</w:t>
      </w:r>
    </w:p>
    <w:p>
      <w:pPr/>
      <w:r>
        <w:rPr>
          <w:lang w:val="fr_FR" w:bidi="fr_FR"/>
        </w:rPr>
      </w:r>
      <w:r>
        <w:rPr>
          <w:b/>
          <w:lang w:val="fr_FR" w:bidi="fr_FR"/>
        </w:rPr>
        <w:t>Quatrième partie :</w:t>
      </w:r>
      <w:r>
        <w:rPr>
          <w:lang w:val="fr_FR" w:bidi="fr_FR"/>
        </w:rPr>
        <w:t xml:space="preserve"> Jésus leur dit que personne n'a jamais vécu qui ait été plus grand que Jean. Mais Jésus leur dit que le plus petit dans le royaume de Dieu est meilleur que Jean. Tous étaient d'accord que la voie de Dieu était la bonne. Les pharisiens et les experts religieux ont rejeté le plan de Dieu.</w:t>
      </w:r>
    </w:p>
    <w:p>
      <w:pPr/>
      <w:r>
        <w:rPr>
          <w:lang w:val="fr_FR" w:bidi="fr_FR"/>
        </w:rPr>
      </w:r>
      <w:r>
        <w:rPr>
          <w:b/>
          <w:lang w:val="fr_FR" w:bidi="fr_FR"/>
        </w:rPr>
        <w:t>Cinquième partie :</w:t>
      </w:r>
      <w:r>
        <w:rPr>
          <w:lang w:val="fr_FR" w:bidi="fr_FR"/>
        </w:rPr>
        <w:t xml:space="preserve"> Jésus compare cette génération aux enfants qui ne dansent pas au son de la musique qui est jouée. De la même façon que Jean ne buvait pas de vin ou ne mangeait pas de pain et les gens le critiquaient. Jésus mange, fait la fête et boit et on le critique également.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Les disciples de Jean</w:t>
      </w:r>
    </w:p>
    <w:p>
      <w:pPr>
        <w:pStyle w:val="ListBullet"/>
        <w:spacing w:line="240" w:lineRule="auto"/>
        <w:ind w:left="720"/>
      </w:pPr>
      <w:r>
        <w:rPr>
          <w:lang w:val="fr_FR" w:bidi="fr_FR"/>
        </w:rPr>
      </w:r>
      <w:r>
        <w:rPr>
          <w:lang w:val="fr_FR" w:bidi="fr_FR"/>
        </w:rPr>
        <w:t>Des gens guéris : des aveugles, des sourds, des lépreux, des boiteux, des morts, des esprits mauvais.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Les pharisiens et les experts religieux</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Jean-Baptiste est en prison quand ses disciples viennent lui annoncer la nouvelle de Jésus.</w:t>
      </w:r>
    </w:p>
    <w:p>
      <w:pPr/>
      <w:r>
        <w:rPr>
          <w:lang w:val="fr_FR" w:bidi="fr_FR"/>
        </w:rPr>
      </w:r>
      <w:r>
        <w:rPr>
          <w:lang w:val="fr_FR" w:bidi="fr_FR"/>
        </w:rPr>
        <w:t>Il est important de se rappeler que la plupart des Juifs attendaient un Messie qui les libérerait de Rome.</w:t>
      </w:r>
    </w:p>
    <w:p>
      <w:pPr/>
      <w:r>
        <w:rPr>
          <w:lang w:val="fr_FR" w:bidi="fr_FR"/>
        </w:rPr>
      </w:r>
      <w:r>
        <w:rPr>
          <w:lang w:val="fr_FR" w:bidi="fr_FR"/>
        </w:rPr>
        <w:t>Les disciples de Jean viennent voir Jean, lui disant ce que faisait Jésus. Jean-Baptiste demande à deux de ses disciples de demander à Jésus si Jésus est le Messie ou le Sauveur promis. Ils veulent savoir s'ils doivent attendre quelqu'un d'autre. Les disciples trouvent Jésus et posent cette question.</w:t>
      </w:r>
    </w:p>
    <w:p>
      <w:pPr/>
      <w:r>
        <w:rPr>
          <w:lang w:val="fr_FR" w:bidi="fr_FR"/>
        </w:rPr>
      </w:r>
      <w:r>
        <w:rPr>
          <w:lang w:val="fr_FR" w:bidi="fr_FR"/>
        </w:rPr>
        <w:t>Il est important de se rappeler que Jésus n'a pas répondu immédiatement. Jésus fait d'abord ce que la prophétie du Messie dans l'Ancien Testament disait que ferait le Messie : guérir les gens.</w:t>
      </w:r>
    </w:p>
    <w:p>
      <w:pPr/>
      <w:r>
        <w:rPr>
          <w:lang w:val="fr_FR" w:bidi="fr_FR"/>
        </w:rPr>
      </w:r>
      <w:r>
        <w:rPr>
          <w:lang w:val="fr_FR" w:bidi="fr_FR"/>
        </w:rPr>
        <w:t>Au moment où les disciples de Jean posent la question, Jésus guérit les gens qui ont des maladies, des esprits mauvais et donne la vue aux gens aveugles. Jésus dit aux disciples de Jean de dire à Jean ce qu'ils ont vu et entendu, c'est-à-dire que la guérison venait sur les gens. Les pauvres entendent la bonne nouvelle.</w:t>
      </w:r>
    </w:p>
    <w:p>
      <w:pPr/>
      <w:r>
        <w:rPr>
          <w:lang w:val="fr_FR" w:bidi="fr_FR"/>
        </w:rPr>
      </w:r>
      <w:r>
        <w:rPr>
          <w:lang w:val="fr_FR" w:bidi="fr_FR"/>
        </w:rPr>
        <w:t>Les disciples de Jean partent. Jésus parle de Jean à la foule. Jésus leur dit quel genre d'homme ils étaient allés voir dans le désert. Allaient-ils voir quelqu'un de faible comme le roseau que le vent déplace d'un côté à l'autre ? Non. Quelqu'un avec des vêtements chers ? Non. Cherchaient-ils un prophète ?</w:t>
      </w:r>
    </w:p>
    <w:p>
      <w:pPr/>
      <w:r>
        <w:rPr>
          <w:lang w:val="fr_FR" w:bidi="fr_FR"/>
        </w:rPr>
      </w:r>
      <w:r>
        <w:rPr>
          <w:lang w:val="fr_FR" w:bidi="fr_FR"/>
        </w:rPr>
        <w:t>Il est important de se rappeler que les prophètes sont importants pour les Juifs parce qu'ils apportaient la parole de Dieu au peuple.</w:t>
      </w:r>
    </w:p>
    <w:p>
      <w:pPr/>
      <w:r>
        <w:rPr>
          <w:lang w:val="fr_FR" w:bidi="fr_FR"/>
        </w:rPr>
      </w:r>
      <w:r>
        <w:rPr>
          <w:lang w:val="fr_FR" w:bidi="fr_FR"/>
        </w:rPr>
        <w:t>Jésus leur dit que personne n'a été plus grand que Jean sur terre. Mais Jésus leur dit que le plus petit dans le royaume de Dieu est meilleur que Jean. Tous étaient d'accord que la voie de Dieu était la bonne. Les pharisiens et les experts religieux rejettent le plan de Dieu parce qu'ils ont rejeté le baptême de Jean.</w:t>
      </w:r>
    </w:p>
    <w:p>
      <w:pPr/>
      <w:r>
        <w:rPr>
          <w:lang w:val="fr_FR" w:bidi="fr_FR"/>
        </w:rPr>
      </w:r>
      <w:r>
        <w:rPr>
          <w:lang w:val="fr_FR" w:bidi="fr_FR"/>
        </w:rPr>
        <w:t>Jésus compare cette génération aux enfants qui ne dansent pas au son de la musique qui est jouée. Ils se plaignent en disant que nous jouions des chansons festives et que vous ne dansiez pas, que nous jouions des chansons funéraires et que vous ne pleuriez pas. De la même manière, Jean ne buvait pas de vin ni ne mangeait de pain et les gens le critiquaient. Jésus mange, fait la fête et boit et on le critique également.</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disciples de Jean</w:t>
      </w:r>
    </w:p>
    <w:p>
      <w:pPr>
        <w:pStyle w:val="ListBullet"/>
        <w:spacing w:line="240" w:lineRule="auto"/>
        <w:ind w:left="720"/>
      </w:pPr>
      <w:r>
        <w:rPr>
          <w:lang w:val="fr_FR" w:bidi="fr_FR"/>
        </w:rPr>
      </w:r>
      <w:r>
        <w:rPr>
          <w:lang w:val="fr_FR" w:bidi="fr_FR"/>
        </w:rPr>
        <w:t>Des gens guéris : des aveugles, des sourds, des lépreux, des boiteux, des morts, des esprits mauvais.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Les pharisiens et les experts religieux</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qui joue le rôle de Jean le situe en prison quand ses disciples viennent vers lui pour dire ce que Jésus a fait.</w:t>
      </w:r>
    </w:p>
    <w:p>
      <w:pPr/>
      <w:r>
        <w:rPr>
          <w:lang w:val="fr_FR" w:bidi="fr_FR"/>
        </w:rPr>
      </w:r>
      <w:r>
        <w:rPr>
          <w:lang w:val="fr_FR" w:bidi="fr_FR"/>
        </w:rPr>
        <w:t>Assurez-vous que l'équipe qui joue le rôle des disciples de Jean les jouent en train de venir vers Jésus pour lui demander s'il est le Messie que les Juifs attendent. Jésus ne répond pas avant d'avoir accompli les miracles pour que les disciples de Jean les voient. Puis Jésus répond.</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disciples de Jean qui viennent dire à Jean ce qu'ils ont vu. Jean appelle deux de ses disciples et les envoie vers Jésus pour demander si Jésus est le Sauveur promis ou s'ils ont besoin de chercher quelqu'un d'autre.</w:t>
      </w:r>
    </w:p>
    <w:p>
      <w:pPr/>
      <w:r>
        <w:rPr>
          <w:lang w:val="fr_FR" w:bidi="fr_FR"/>
        </w:rPr>
      </w:r>
      <w:r>
        <w:rPr>
          <w:lang w:val="fr_FR" w:bidi="fr_FR"/>
        </w:rPr>
        <w:t>Arrêtez la représentation : Demandez à l'acteur qui joue le rôle de Jean-Baptiste : « Que ressentez-vous ? » Vous allez peut-être entendre des choses comme : « J'étais certain que Jésus était le Messie », « Est-ce que je fais mal à chercher de l'assurance ? » « S'il y a quelqu'un d'autre que je dois chercher, je dois le savoir. » Reprenez la représentation.</w:t>
      </w:r>
    </w:p>
    <w:p>
      <w:pPr/>
      <w:r>
        <w:rPr>
          <w:lang w:val="fr_FR" w:bidi="fr_FR"/>
        </w:rPr>
      </w:r>
      <w:r>
        <w:rPr>
          <w:lang w:val="fr_FR" w:bidi="fr_FR"/>
        </w:rPr>
        <w:t>Les disciples de Jean trouvent Jésus. Les disciples de Jean disent à Jésus que Jean les a envoyés. Ils demandent s'il est le Messie que les gens attendent ou s'ils devraient chercher quelqu'un d'autre. Jésus à ce moment-là guérit les gens de leurs maladies, chasse les esprits mauvais et redonne la vue aux aveugles. Puis Jésus leur dit d'aller dire à Jean ce qu'ils ont vu et entendu. Les aveugles voient, les boiteux marchent, les lépreux sont guéris, les sourds entendent et les morts reviennent à la vie. Les pauvres écoutent la bonne nouvelle.</w:t>
      </w:r>
    </w:p>
    <w:p>
      <w:pPr/>
      <w:r>
        <w:rPr>
          <w:lang w:val="fr_FR" w:bidi="fr_FR"/>
        </w:rPr>
      </w:r>
      <w:r>
        <w:rPr>
          <w:lang w:val="fr_FR" w:bidi="fr_FR"/>
        </w:rPr>
        <w:t>Arrêtez la représentation : Demandez à l'acteur qui joue le rôle de Jésus : « Que ressentez-vous ? » Vous entendrez peut-être des choses comme : « Jean passe un mauvais moment », « Il a besoin de savoir ce qui se passe », « Les Écritures m'ont aidé dans le désert, elles l'aideront », « Il saura qui je suis. » Reprenez la représentation.</w:t>
      </w:r>
    </w:p>
    <w:p>
      <w:pPr/>
      <w:r>
        <w:rPr>
          <w:lang w:val="fr_FR" w:bidi="fr_FR"/>
        </w:rPr>
      </w:r>
      <w:r>
        <w:rPr>
          <w:lang w:val="fr_FR" w:bidi="fr_FR"/>
        </w:rPr>
        <w:t>Les disciples de Jean partent. Jésus parle de Jean à la foule. Jésus demande à la foule : « Quel genre d'homme êtes-vous allés voir dans le désert ? Quelqu'un qui ressemble à un roseau qui se déplace d'un côté à l'autre ? » Jésus dit : « Non. » Jésus poursuit en demandant : « Quelqu'un qui s'habille comme une personne riche ? » Jésus répond : « Non. » Puis Jésus demande à nouveau : « Cherchiez-vous un prophète ? » Jésus dit : « Oui. » Il dit : « Jean est plus qu'un prophète. Jean accomplit ce que dit la parole de Dieu. Personne n'est plus grand que Jean, mais le plus petit dans le royaume des cieux est plus grand que Jean. »</w:t>
      </w:r>
    </w:p>
    <w:p>
      <w:pPr/>
      <w:r>
        <w:rPr>
          <w:lang w:val="fr_FR" w:bidi="fr_FR"/>
        </w:rPr>
      </w:r>
      <w:r>
        <w:rPr>
          <w:lang w:val="fr_FR" w:bidi="fr_FR"/>
        </w:rPr>
        <w:t>Arrêtez la représentation : Demandez aux acteurs qui jouent le rôle des foules : « Que ressentez-vous ? » Vous allez peut-être entendre des choses comme : « Je suis heureux que Jean nous ait montré Jésus », « Comment quelqu'un d'autre peut-il être plus grand que Jean ? » « Comment puis-je être dans le royaume du ciel ? » Reprenez la représentation.</w:t>
      </w:r>
    </w:p>
    <w:p>
      <w:pPr/>
      <w:r>
        <w:rPr>
          <w:lang w:val="fr_FR" w:bidi="fr_FR"/>
        </w:rPr>
      </w:r>
      <w:r>
        <w:rPr>
          <w:lang w:val="fr_FR" w:bidi="fr_FR"/>
        </w:rPr>
        <w:t>Quand les gens ont entendu cela, ils ont convenu que la voie de Dieu était la bonne parce qu'ils avaient le baptême de Jean. Mais les pharisiens et les experts religieux ont rejeté le plan de Dieu parce qu'ils avaient rejeté le baptême de Jean.</w:t>
      </w:r>
    </w:p>
    <w:p>
      <w:pPr/>
      <w:r>
        <w:rPr>
          <w:lang w:val="fr_FR" w:bidi="fr_FR"/>
        </w:rPr>
      </w:r>
      <w:r>
        <w:rPr>
          <w:lang w:val="fr_FR" w:bidi="fr_FR"/>
        </w:rPr>
        <w:t>Arrêtez la représentation : Demandez aux acteurs qui jouent le rôle des pharisiens et des experts religieux : « Que ressentez-vous ? » Vous allez peut-être entendre des choses comme : « Je pense que Jésus a tort. Je n'ai pas besoin de me repentir », « Je me sens furieux parce que Jésus dit que Jean est le plus grand prophète », « Et si je me suis trompé ? Je ne croyais pas aux paroles de Jean. » Reprenez la représentation.</w:t>
      </w:r>
    </w:p>
    <w:p>
      <w:pPr/>
      <w:r>
        <w:rPr>
          <w:lang w:val="fr_FR" w:bidi="fr_FR"/>
        </w:rPr>
      </w:r>
      <w:r>
        <w:rPr>
          <w:lang w:val="fr_FR" w:bidi="fr_FR"/>
        </w:rPr>
        <w:t>Jésus demande à quoi il pourrait comparer cette génération. Jésus les compare à des enfants qui jouent à un jeu. Les enfants se plaignent auprès de leurs amis parce qu'ils ne dansent pas au son de chansons joyeuses et ne pleurent pas au son de chansons funéraires. Jésus dit que Jean ne mange pas de pain ni ne boit de vin et les dirigeants religieux disent qu'il a un démon. Jésus mange, fait la fête et boit et les dirigeants religieux disent que Jésus est un glouton et un ivrogne.</w:t>
      </w:r>
    </w:p>
    <w:p>
      <w:pPr/>
      <w:r>
        <w:rPr>
          <w:lang w:val="fr_FR" w:bidi="fr_FR"/>
        </w:rPr>
      </w:r>
      <w:r>
        <w:rPr>
          <w:lang w:val="fr_FR" w:bidi="fr_FR"/>
        </w:rPr>
        <w:t>Arrêtez la représentation : Demandez à l'acteur qui joue le rôle de Jésus : « Que ressentez-vous ? » Vous allez peut-être entendre des choses comme : « Comment puis-je les aider à comprendre ce qu'ils font ? » « Je leur ai montré tous les signes dont ils ont besoin », « Je suis triste qu'ils ne puissent pas voir clairement qui est Jean et qui je suis.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Les disciples, ou suiveurs, de Jean entendent que Jésus a rammené quelqu'un à la vie. Ils apportent cette nouvelle à Jean en prison.</w:t>
      </w:r>
    </w:p>
    <w:p>
      <w:pPr/>
      <w:r>
        <w:rPr>
          <w:lang w:val="fr_FR" w:bidi="fr_FR"/>
        </w:rPr>
      </w:r>
      <w:r>
        <w:rPr>
          <w:lang w:val="fr_FR" w:bidi="fr_FR"/>
        </w:rPr>
        <w:t xml:space="preserve">Jean envoie deux de ses disciples au </w:t>
      </w:r>
      <w:r>
        <w:rPr>
          <w:b/>
          <w:lang w:val="fr_FR" w:bidi="fr_FR"/>
        </w:rPr>
        <w:t>Seigneur</w:t>
      </w:r>
      <w:r>
        <w:rPr>
          <w:lang w:val="fr_FR" w:bidi="fr_FR"/>
        </w:rPr>
        <w:t xml:space="preserve">, ou à Jésus. Seigneur signifie maître ou quelqu'un qui a autorité. Luc utilise ce titre pour affirmer que Jésus est Dieu. Assurez-vous de traduire le Seigneur de la même façon que dans les passages précédents. </w:t>
      </w:r>
      <w:r>
        <w:rPr>
          <w:b/>
          <w:lang w:val="fr_FR" w:bidi="fr_FR"/>
        </w:rPr>
        <w:t>Seigneur</w:t>
      </w:r>
      <w:r>
        <w:rPr>
          <w:lang w:val="fr_FR" w:bidi="fr_FR"/>
        </w:rPr>
        <w:t xml:space="preserve"> peut être trouvé dans le glossaire principal.</w:t>
      </w:r>
    </w:p>
    <w:p>
      <w:pPr/>
      <w:r>
        <w:rPr>
          <w:lang w:val="fr_FR" w:bidi="fr_FR"/>
        </w:rPr>
      </w:r>
      <w:r>
        <w:rPr>
          <w:lang w:val="fr_FR" w:bidi="fr_FR"/>
        </w:rPr>
        <w:t xml:space="preserve">Les </w:t>
      </w:r>
      <w:r>
        <w:rPr>
          <w:b/>
          <w:lang w:val="fr_FR" w:bidi="fr_FR"/>
        </w:rPr>
        <w:t>disciples</w:t>
      </w:r>
      <w:r>
        <w:rPr>
          <w:lang w:val="fr_FR" w:bidi="fr_FR"/>
        </w:rPr>
        <w:t xml:space="preserve"> de Jean demandent à Jésus s'il est </w:t>
      </w:r>
      <w:r>
        <w:rPr>
          <w:b/>
          <w:lang w:val="fr_FR" w:bidi="fr_FR"/>
        </w:rPr>
        <w:t>celui qui doit venir</w:t>
      </w:r>
      <w:r>
        <w:rPr>
          <w:lang w:val="fr_FR" w:bidi="fr_FR"/>
        </w:rPr>
        <w:t xml:space="preserve"> ou le Sauveur promis. Assurez-vous de traduire le mot disciples de la même façon que dans les passages précédents. Le mot </w:t>
      </w:r>
      <w:r>
        <w:rPr>
          <w:b/>
          <w:lang w:val="fr_FR" w:bidi="fr_FR"/>
        </w:rPr>
        <w:t>disciple</w:t>
      </w:r>
      <w:r>
        <w:rPr>
          <w:lang w:val="fr_FR" w:bidi="fr_FR"/>
        </w:rPr>
        <w:t xml:space="preserve"> se trouve dans le glossaire principal. Avant de répondre, Jésus guérit les gens et chasse les </w:t>
      </w:r>
      <w:r>
        <w:rPr>
          <w:b/>
          <w:lang w:val="fr_FR" w:bidi="fr_FR"/>
        </w:rPr>
        <w:t>esprits mauvais</w:t>
      </w:r>
      <w:r>
        <w:rPr>
          <w:lang w:val="fr_FR" w:bidi="fr_FR"/>
        </w:rPr>
        <w:t xml:space="preserve">. Assurez-vous de traduire les mots esprits mauvais de la même façon que dans les passages précédents. </w:t>
      </w:r>
      <w:r>
        <w:rPr>
          <w:b/>
          <w:lang w:val="fr_FR" w:bidi="fr_FR"/>
        </w:rPr>
        <w:t>Mauvais esprits</w:t>
      </w:r>
      <w:r>
        <w:rPr>
          <w:lang w:val="fr_FR" w:bidi="fr_FR"/>
        </w:rPr>
        <w:t xml:space="preserve"> se trouve dans le glossaire principal. Jésus dit qu'ils devraient dire à Jean ce qu'ils ont vu et entendu. Il énumère ensuite les choses qu'il a faites au cours de son ministère. Jésus dit que ceux qui ont </w:t>
      </w:r>
      <w:r>
        <w:rPr>
          <w:b/>
          <w:lang w:val="fr_FR" w:bidi="fr_FR"/>
        </w:rPr>
        <w:t>la lèpre</w:t>
      </w:r>
      <w:r>
        <w:rPr>
          <w:lang w:val="fr_FR" w:bidi="fr_FR"/>
        </w:rPr>
        <w:t xml:space="preserve"> sont purifiés. La lèpre fait référence aux maladies de la peau. </w:t>
      </w:r>
      <w:r>
        <w:rPr>
          <w:b/>
          <w:lang w:val="fr_FR" w:bidi="fr_FR"/>
        </w:rPr>
        <w:t>Pur</w:t>
      </w:r>
      <w:r>
        <w:rPr>
          <w:lang w:val="fr_FR" w:bidi="fr_FR"/>
        </w:rPr>
        <w:t xml:space="preserve"> signifie qu'ils ont été rendus aptes à servir Dieu. </w:t>
      </w:r>
      <w:r>
        <w:rPr>
          <w:b/>
          <w:lang w:val="fr_FR" w:bidi="fr_FR"/>
        </w:rPr>
        <w:t>Les mots lèpre</w:t>
      </w:r>
      <w:r>
        <w:rPr>
          <w:lang w:val="fr_FR" w:bidi="fr_FR"/>
        </w:rPr>
        <w:t xml:space="preserve"> et </w:t>
      </w:r>
      <w:r>
        <w:rPr>
          <w:b/>
          <w:lang w:val="fr_FR" w:bidi="fr_FR"/>
        </w:rPr>
        <w:t>pur</w:t>
      </w:r>
      <w:r>
        <w:rPr>
          <w:lang w:val="fr_FR" w:bidi="fr_FR"/>
        </w:rPr>
        <w:t xml:space="preserve"> se trouvent dans le glossaire principal. Assurez-vous de traduire les deux termes de la même façon que vous l'avez fait auparavant.</w:t>
      </w:r>
    </w:p>
    <w:p>
      <w:pPr/>
      <w:r>
        <w:rPr>
          <w:lang w:val="fr_FR" w:bidi="fr_FR"/>
        </w:rPr>
      </w:r>
      <w:r>
        <w:rPr>
          <w:lang w:val="fr_FR" w:bidi="fr_FR"/>
        </w:rPr>
        <w:t xml:space="preserve">Jésus dit également que la </w:t>
      </w:r>
      <w:r>
        <w:rPr>
          <w:b/>
          <w:lang w:val="fr_FR" w:bidi="fr_FR"/>
        </w:rPr>
        <w:t>bonne nouvelle</w:t>
      </w:r>
      <w:r>
        <w:rPr>
          <w:lang w:val="fr_FR" w:bidi="fr_FR"/>
        </w:rPr>
        <w:t xml:space="preserve"> est annoncée aux pauvres. La </w:t>
      </w:r>
      <w:r>
        <w:rPr>
          <w:b/>
          <w:lang w:val="fr_FR" w:bidi="fr_FR"/>
        </w:rPr>
        <w:t>bonne nouvelle</w:t>
      </w:r>
      <w:r>
        <w:rPr>
          <w:lang w:val="fr_FR" w:bidi="fr_FR"/>
        </w:rPr>
        <w:t xml:space="preserve"> concernait le royaume de Dieu et les bonnes choses que Dieu ferait pour aider les pauvres. Assurez-vous de traduire bonne nouvelle de la même façon que dans les passages précédents.</w:t>
      </w:r>
    </w:p>
    <w:p>
      <w:pPr/>
      <w:r>
        <w:rPr>
          <w:lang w:val="fr_FR" w:bidi="fr_FR"/>
        </w:rPr>
      </w:r>
      <w:r>
        <w:rPr>
          <w:lang w:val="fr_FR" w:bidi="fr_FR"/>
        </w:rPr>
        <w:t xml:space="preserve">Jésus dit : « béni est celui qui ne trébuche pas à cause de moi. » </w:t>
      </w:r>
      <w:r>
        <w:rPr>
          <w:b/>
          <w:lang w:val="fr_FR" w:bidi="fr_FR"/>
        </w:rPr>
        <w:t>Béni</w:t>
      </w:r>
      <w:r>
        <w:rPr>
          <w:lang w:val="fr_FR" w:bidi="fr_FR"/>
        </w:rPr>
        <w:t xml:space="preserve"> signifie que Dieu montre sa faveur ou sa bonté à quelqu'un. Le mot </w:t>
      </w:r>
      <w:r>
        <w:rPr>
          <w:b/>
          <w:lang w:val="fr_FR" w:bidi="fr_FR"/>
        </w:rPr>
        <w:t>béni</w:t>
      </w:r>
      <w:r>
        <w:rPr>
          <w:lang w:val="fr_FR" w:bidi="fr_FR"/>
        </w:rPr>
        <w:t xml:space="preserve"> se trouve dans le glossaire principal. </w:t>
      </w:r>
      <w:r>
        <w:rPr>
          <w:b/>
          <w:lang w:val="fr_FR" w:bidi="fr_FR"/>
        </w:rPr>
        <w:t>Tomber</w:t>
      </w:r>
      <w:r>
        <w:rPr>
          <w:lang w:val="fr_FR" w:bidi="fr_FR"/>
        </w:rPr>
        <w:t xml:space="preserve"> ou trébucher signifie douter ou être offensé par quelqu'un. Jésus dit que Dieu favoriserait ceux qui ne doutaient pas qu'il était le Sauveur promis.</w:t>
      </w:r>
    </w:p>
    <w:p>
      <w:pPr/>
      <w:r>
        <w:rPr>
          <w:lang w:val="fr_FR" w:bidi="fr_FR"/>
        </w:rPr>
      </w:r>
      <w:r>
        <w:rPr>
          <w:lang w:val="fr_FR" w:bidi="fr_FR"/>
        </w:rPr>
        <w:t xml:space="preserve">Jésus demande à la foule trois fois pourquoi ils sont allés au </w:t>
      </w:r>
      <w:r>
        <w:rPr>
          <w:b/>
          <w:lang w:val="fr_FR" w:bidi="fr_FR"/>
        </w:rPr>
        <w:t>désert</w:t>
      </w:r>
      <w:r>
        <w:rPr>
          <w:lang w:val="fr_FR" w:bidi="fr_FR"/>
        </w:rPr>
        <w:t xml:space="preserve">. Assurez-vous de traduire désert de la même façon que dans les passages précédents. </w:t>
      </w:r>
      <w:r>
        <w:rPr>
          <w:b/>
          <w:lang w:val="fr_FR" w:bidi="fr_FR"/>
        </w:rPr>
        <w:t>Désert</w:t>
      </w:r>
      <w:r>
        <w:rPr>
          <w:lang w:val="fr_FR" w:bidi="fr_FR"/>
        </w:rPr>
        <w:t xml:space="preserve"> peut être trouvé dans le glossaire principal. Jésus répond à sa question en disant que les gens sont allés voir un </w:t>
      </w:r>
      <w:r>
        <w:rPr>
          <w:b/>
          <w:lang w:val="fr_FR" w:bidi="fr_FR"/>
        </w:rPr>
        <w:t>prophète</w:t>
      </w:r>
      <w:r>
        <w:rPr>
          <w:lang w:val="fr_FR" w:bidi="fr_FR"/>
        </w:rPr>
        <w:t xml:space="preserve">. Traduisez prophète de la même façon que précédemment. Le mot </w:t>
      </w:r>
      <w:r>
        <w:rPr>
          <w:b/>
          <w:lang w:val="fr_FR" w:bidi="fr_FR"/>
        </w:rPr>
        <w:t>prophète</w:t>
      </w:r>
      <w:r>
        <w:rPr>
          <w:lang w:val="fr_FR" w:bidi="fr_FR"/>
        </w:rPr>
        <w:t xml:space="preserve"> peut être trouvé dans le glossaire principal.</w:t>
      </w:r>
    </w:p>
    <w:p>
      <w:pPr/>
      <w:r>
        <w:rPr>
          <w:lang w:val="fr_FR" w:bidi="fr_FR"/>
        </w:rPr>
      </w:r>
      <w:r>
        <w:rPr>
          <w:lang w:val="fr_FR" w:bidi="fr_FR"/>
        </w:rPr>
        <w:t>Montrez une image du désert si vous ne l'avez pas déjà fait.</w:t>
      </w:r>
    </w:p>
    <w:p>
      <w:pPr/>
      <w:r>
        <w:rPr>
          <w:lang w:val="fr_FR" w:bidi="fr_FR"/>
        </w:rPr>
      </w:r>
      <w:r>
        <w:rPr>
          <w:lang w:val="fr_FR" w:bidi="fr_FR"/>
        </w:rPr>
        <w:t xml:space="preserve">Jésus dit que les Écritures de Malachie parlent de Jean quand ils disent : « J'enverrai mon messager devant toi. » Un </w:t>
      </w:r>
      <w:r>
        <w:rPr>
          <w:b/>
          <w:lang w:val="fr_FR" w:bidi="fr_FR"/>
        </w:rPr>
        <w:t>messager</w:t>
      </w:r>
      <w:r>
        <w:rPr>
          <w:lang w:val="fr_FR" w:bidi="fr_FR"/>
        </w:rPr>
        <w:t xml:space="preserve"> dit aux gens de préparer le chemin parce qu'un roi venait. Jean était le messager qui préparait les Juifs pour la venue du vrai roi, Jésus. Le messager prépare la voie du roi. Cette comparaison signifie que les routes seraient préparées pour la venue du roi. Dieu envoie Jean pour préparer les gens pour le Sauveur promis en leur disant d'arrêter de pécher et de revenir à Dieu.</w:t>
      </w:r>
    </w:p>
    <w:p>
      <w:pPr/>
      <w:r>
        <w:rPr>
          <w:lang w:val="fr_FR" w:bidi="fr_FR"/>
        </w:rPr>
      </w:r>
      <w:r>
        <w:rPr>
          <w:lang w:val="fr_FR" w:bidi="fr_FR"/>
        </w:rPr>
        <w:t xml:space="preserve">Jésus dit que </w:t>
      </w:r>
      <w:r>
        <w:rPr>
          <w:b/>
          <w:lang w:val="fr_FR" w:bidi="fr_FR"/>
        </w:rPr>
        <w:t>parmi ceux qui sont nés d'une femme</w:t>
      </w:r>
      <w:r>
        <w:rPr>
          <w:lang w:val="fr_FR" w:bidi="fr_FR"/>
        </w:rPr>
        <w:t xml:space="preserve">, Jean est le plus grand. Cela signifie « parmi tous les êtres humains. » </w:t>
      </w:r>
      <w:r>
        <w:rPr>
          <w:b/>
          <w:lang w:val="fr_FR" w:bidi="fr_FR"/>
        </w:rPr>
        <w:t>Le plus grand</w:t>
      </w:r>
      <w:r>
        <w:rPr>
          <w:lang w:val="fr_FR" w:bidi="fr_FR"/>
        </w:rPr>
        <w:t xml:space="preserve"> signifie qu'il était le plus important parce que son rôle était de préparer la voie du Sauveur promis. Cela ne signifie pas qu'il était plus grand que Jésus.</w:t>
      </w:r>
    </w:p>
    <w:p>
      <w:pPr/>
      <w:r>
        <w:rPr>
          <w:lang w:val="fr_FR" w:bidi="fr_FR"/>
        </w:rPr>
      </w:r>
      <w:r>
        <w:rPr>
          <w:lang w:val="fr_FR" w:bidi="fr_FR"/>
        </w:rPr>
        <w:t xml:space="preserve">Jésus dit que les pharisiens et les experts des enseignements de Moïse ont rejeté le plan de Dieu pour eux. </w:t>
      </w:r>
      <w:r>
        <w:rPr>
          <w:b/>
          <w:lang w:val="fr_FR" w:bidi="fr_FR"/>
        </w:rPr>
        <w:t>Les experts dans les enseignements de Moïse</w:t>
      </w:r>
      <w:r>
        <w:rPr>
          <w:lang w:val="fr_FR" w:bidi="fr_FR"/>
        </w:rPr>
        <w:t xml:space="preserve"> fait référence aux érudits qui étudient, enseignent et interprètent la loi de Dieu. Ils étaient très probablement les mêmes personnes que Luc décrit comme les enseignants de la loi. Jésus dit que les dirigeants religieux ont refusé de faire ce que Dieu voulait qu'ils fassent. Ils ont refusé de revenir à Dieu. Ils n'étaient pas préparés pour la venue du Sauveur promis pour faire partie de son royaume. Assurez-vous de traduire </w:t>
      </w:r>
      <w:r>
        <w:rPr>
          <w:b/>
          <w:lang w:val="fr_FR" w:bidi="fr_FR"/>
        </w:rPr>
        <w:t>pharisiens</w:t>
      </w:r>
      <w:r>
        <w:rPr>
          <w:lang w:val="fr_FR" w:bidi="fr_FR"/>
        </w:rPr>
        <w:t xml:space="preserve"> de la même façon que dans les passages précédents. Le mot </w:t>
      </w:r>
      <w:r>
        <w:rPr>
          <w:b/>
          <w:lang w:val="fr_FR" w:bidi="fr_FR"/>
        </w:rPr>
        <w:t>pharisien</w:t>
      </w:r>
      <w:r>
        <w:rPr>
          <w:lang w:val="fr_FR" w:bidi="fr_FR"/>
        </w:rPr>
        <w:t xml:space="preserve"> peut être trouvé dans le glossaire principal. </w:t>
      </w:r>
    </w:p>
    <w:p>
      <w:pPr/>
      <w:r>
        <w:rPr>
          <w:lang w:val="fr_FR" w:bidi="fr_FR"/>
        </w:rPr>
      </w:r>
      <w:r>
        <w:rPr>
          <w:lang w:val="fr_FR" w:bidi="fr_FR"/>
        </w:rPr>
        <w:t xml:space="preserve">Jésus utilise un exemple d'enfants qui jouent sur une </w:t>
      </w:r>
      <w:r>
        <w:rPr>
          <w:b/>
          <w:lang w:val="fr_FR" w:bidi="fr_FR"/>
        </w:rPr>
        <w:t>place du marché</w:t>
      </w:r>
      <w:r>
        <w:rPr>
          <w:lang w:val="fr_FR" w:bidi="fr_FR"/>
        </w:rPr>
        <w:t>. Il s'agissait d'un endroit où les gens achetaient et vendaient des produits. C'était une grande aire ouverte où les enfants pouvaient jouer. Si cela n'est pas commun dans votre culture, vous pouvez utiliser un terme qui fait référence à un lieu où les enfants jouent habituellement.</w:t>
      </w:r>
    </w:p>
    <w:p>
      <w:pPr/>
      <w:r>
        <w:rPr>
          <w:lang w:val="fr_FR" w:bidi="fr_FR"/>
        </w:rPr>
      </w:r>
      <w:r>
        <w:rPr>
          <w:lang w:val="fr_FR" w:bidi="fr_FR"/>
        </w:rPr>
        <w:t>Montrez une image d'une place du marché juive si vous ne l'avez pas déjà fait.</w:t>
      </w:r>
    </w:p>
    <w:p>
      <w:pPr/>
      <w:r>
        <w:rPr>
          <w:lang w:val="fr_FR" w:bidi="fr_FR"/>
        </w:rPr>
      </w:r>
      <w:r>
        <w:rPr>
          <w:lang w:val="fr_FR" w:bidi="fr_FR"/>
        </w:rPr>
        <w:t xml:space="preserve">Dans l'exemple de Jésus, les enfants disent qu'ils ont joué de la </w:t>
      </w:r>
      <w:r>
        <w:rPr>
          <w:b/>
          <w:lang w:val="fr_FR" w:bidi="fr_FR"/>
        </w:rPr>
        <w:t>flûte</w:t>
      </w:r>
      <w:r>
        <w:rPr>
          <w:lang w:val="fr_FR" w:bidi="fr_FR"/>
        </w:rPr>
        <w:t xml:space="preserve">. Il s'agissait d'un instrument de musique qui consistait en un ou deux tuyaux. Il était habituellement fait de bois, d'un roseau ou d'un os. On le jouait en soufflant dans les tuyaux. Les enfants mentionnent également un chant </w:t>
      </w:r>
      <w:r>
        <w:rPr>
          <w:b/>
          <w:lang w:val="fr_FR" w:bidi="fr_FR"/>
        </w:rPr>
        <w:t>funèbre</w:t>
      </w:r>
      <w:r>
        <w:rPr>
          <w:lang w:val="fr_FR" w:bidi="fr_FR"/>
        </w:rPr>
        <w:t>. Ceci fait référence à une chanson triste ou à des complaintes qui ont lieu lors d'un enterrement.</w:t>
      </w:r>
    </w:p>
    <w:p>
      <w:pPr/>
      <w:r>
        <w:rPr>
          <w:lang w:val="fr_FR" w:bidi="fr_FR"/>
        </w:rPr>
      </w:r>
      <w:r>
        <w:rPr>
          <w:lang w:val="fr_FR" w:bidi="fr_FR"/>
        </w:rPr>
        <w:t>Montrez une image d'une flûte.</w:t>
      </w:r>
    </w:p>
    <w:p>
      <w:pPr/>
      <w:r>
        <w:rPr>
          <w:lang w:val="fr_FR" w:bidi="fr_FR"/>
        </w:rPr>
      </w:r>
      <w:r>
        <w:rPr>
          <w:lang w:val="fr_FR" w:bidi="fr_FR"/>
        </w:rPr>
        <w:t xml:space="preserve">Jésus dit que Jean « ne mange pas du pain et ne boit pas de vin. » </w:t>
      </w:r>
      <w:r>
        <w:rPr>
          <w:b/>
          <w:lang w:val="fr_FR" w:bidi="fr_FR"/>
        </w:rPr>
        <w:t>Pain</w:t>
      </w:r>
      <w:r>
        <w:rPr>
          <w:lang w:val="fr_FR" w:bidi="fr_FR"/>
        </w:rPr>
        <w:t xml:space="preserve"> signifie nourriture en général et </w:t>
      </w:r>
      <w:r>
        <w:rPr>
          <w:b/>
          <w:lang w:val="fr_FR" w:bidi="fr_FR"/>
        </w:rPr>
        <w:t>le vin</w:t>
      </w:r>
      <w:r>
        <w:rPr>
          <w:lang w:val="fr_FR" w:bidi="fr_FR"/>
        </w:rPr>
        <w:t xml:space="preserve"> fait référence à une boisson fermentée. Cela ne signifie pas que Jean ne mange aucune nourriture, mais plutôt qu'il ne mange pas de la nourriture normale. L'Évangile de Marc dit qu'il mangeait des sauterelles et du miel sauvage. Assurez-vous de traduire les mots pain et </w:t>
      </w:r>
      <w:r>
        <w:rPr>
          <w:b/>
          <w:lang w:val="fr_FR" w:bidi="fr_FR"/>
        </w:rPr>
        <w:t>vin</w:t>
      </w:r>
      <w:r>
        <w:rPr>
          <w:lang w:val="fr_FR" w:bidi="fr_FR"/>
        </w:rPr>
        <w:t xml:space="preserve"> de la même façon que dans les passages précédents. </w:t>
      </w:r>
    </w:p>
    <w:p>
      <w:pPr/>
      <w:r>
        <w:rPr>
          <w:lang w:val="fr_FR" w:bidi="fr_FR"/>
        </w:rPr>
      </w:r>
      <w:r>
        <w:rPr>
          <w:lang w:val="fr_FR" w:bidi="fr_FR"/>
        </w:rPr>
        <w:t xml:space="preserve">Jésus se nomme lui-même le </w:t>
      </w:r>
      <w:r>
        <w:rPr>
          <w:b/>
          <w:lang w:val="fr_FR" w:bidi="fr_FR"/>
        </w:rPr>
        <w:t>Fils de l'homme</w:t>
      </w:r>
      <w:r>
        <w:rPr>
          <w:lang w:val="fr_FR" w:bidi="fr_FR"/>
        </w:rPr>
        <w:t xml:space="preserve">. Ce titre signifie qu'il était humain et la personne à qui Dieu a donné tout pouvoir et toute autorité. Assurez-vous de traduire Fils de l'Homme de la même façon que dans les passages précédents. </w:t>
      </w:r>
      <w:r>
        <w:rPr>
          <w:b/>
          <w:lang w:val="fr_FR" w:bidi="fr_FR"/>
        </w:rPr>
        <w:t>Fils de l'homme</w:t>
      </w:r>
      <w:r>
        <w:rPr>
          <w:lang w:val="fr_FR" w:bidi="fr_FR"/>
        </w:rPr>
        <w:t xml:space="preserve"> peut être trouvé dans le glossaire principal.</w:t>
      </w:r>
    </w:p>
    <w:p>
      <w:pPr/>
      <w:r>
        <w:rPr>
          <w:lang w:val="fr_FR" w:bidi="fr_FR"/>
        </w:rPr>
      </w:r>
      <w:r>
        <w:rPr>
          <w:lang w:val="fr_FR" w:bidi="fr_FR"/>
        </w:rPr>
        <w:t xml:space="preserve">Jésus dit que les gens l'appellent un </w:t>
      </w:r>
      <w:r>
        <w:rPr>
          <w:b/>
          <w:lang w:val="fr_FR" w:bidi="fr_FR"/>
        </w:rPr>
        <w:t>glouton</w:t>
      </w:r>
      <w:r>
        <w:rPr>
          <w:lang w:val="fr_FR" w:bidi="fr_FR"/>
        </w:rPr>
        <w:t xml:space="preserve">, c'est-à-dire une personne qui mange trop et un </w:t>
      </w:r>
      <w:r>
        <w:rPr>
          <w:b/>
          <w:lang w:val="fr_FR" w:bidi="fr_FR"/>
        </w:rPr>
        <w:t>ivrogne</w:t>
      </w:r>
      <w:r>
        <w:rPr>
          <w:lang w:val="fr_FR" w:bidi="fr_FR"/>
        </w:rPr>
        <w:t xml:space="preserve">, c'est-à-dire une personne qui boit trop de vin. Les expressions n'étaient pas des louanges, mais une critique de Jésus. Jésus dit que la </w:t>
      </w:r>
      <w:r>
        <w:rPr>
          <w:b/>
          <w:lang w:val="fr_FR" w:bidi="fr_FR"/>
        </w:rPr>
        <w:t>sagesse est prouvée par ses enfants</w:t>
      </w:r>
      <w:r>
        <w:rPr>
          <w:lang w:val="fr_FR" w:bidi="fr_FR"/>
        </w:rPr>
        <w:t xml:space="preserve">. Cela signifie que la vraie </w:t>
      </w:r>
      <w:r>
        <w:rPr>
          <w:b/>
          <w:lang w:val="fr_FR" w:bidi="fr_FR"/>
        </w:rPr>
        <w:t>sagesse</w:t>
      </w:r>
      <w:r>
        <w:rPr>
          <w:lang w:val="fr_FR" w:bidi="fr_FR"/>
        </w:rPr>
        <w:t>, ou compréhension, est montrée par un bon caractère et par de bons résultats dans la vie de quelqu'un.</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7:18–35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78">
        <w:r>
          <w:rPr>
            <w:lang w:val="fr_FR" w:bidi="fr_FR"/>
          </w:rPr>
          <w:rPr>
            <w:color w:val="0000EE"/>
            <w:u w:val="single"/>
          </w:rPr>
          <w:t>Écouter et Cœur</w:t>
        </w:r>
      </w:hyperlink>
      <w:r>
        <w:rPr>
          <w:lang w:val="fr_FR" w:bidi="fr_FR"/>
        </w:rPr>
        <w:t xml:space="preserve"> (528 KB)</w:t>
      </w:r>
      <w:r>
        <w:rPr>
          <w:lang w:val="fr_FR" w:bidi="fr_FR"/>
        </w:rPr>
      </w:r>
    </w:p>
    <w:p>
      <w:pPr>
        <w:pStyle w:val="ListBullet"/>
        <w:spacing w:line="240" w:lineRule="auto"/>
        <w:ind w:left="720"/>
      </w:pPr>
      <w:r>
        <w:rPr>
          <w:lang w:val="fr_FR" w:bidi="fr_FR"/>
        </w:rPr>
      </w:r>
      <w:hyperlink r:id="rId179">
        <w:r>
          <w:rPr>
            <w:lang w:val="fr_FR" w:bidi="fr_FR"/>
          </w:rPr>
          <w:rPr>
            <w:color w:val="0000EE"/>
            <w:u w:val="single"/>
          </w:rPr>
          <w:t>Planter le Décor</w:t>
        </w:r>
      </w:hyperlink>
      <w:r>
        <w:rPr>
          <w:lang w:val="fr_FR" w:bidi="fr_FR"/>
        </w:rPr>
        <w:t xml:space="preserve"> (7.1 MB)</w:t>
      </w:r>
      <w:r>
        <w:rPr>
          <w:lang w:val="fr_FR" w:bidi="fr_FR"/>
        </w:rPr>
      </w:r>
    </w:p>
    <w:p>
      <w:pPr>
        <w:pStyle w:val="ListBullet"/>
        <w:spacing w:line="240" w:lineRule="auto"/>
        <w:ind w:left="720"/>
      </w:pPr>
      <w:r>
        <w:rPr>
          <w:lang w:val="fr_FR" w:bidi="fr_FR"/>
        </w:rPr>
      </w:r>
      <w:hyperlink r:id="rId180">
        <w:r>
          <w:rPr>
            <w:lang w:val="fr_FR" w:bidi="fr_FR"/>
          </w:rPr>
          <w:rPr>
            <w:color w:val="0000EE"/>
            <w:u w:val="single"/>
          </w:rPr>
          <w:t>Définir les Scènes</w:t>
        </w:r>
      </w:hyperlink>
      <w:r>
        <w:rPr>
          <w:lang w:val="fr_FR" w:bidi="fr_FR"/>
        </w:rPr>
        <w:t xml:space="preserve"> (2.8 MB)</w:t>
      </w:r>
      <w:r>
        <w:rPr>
          <w:lang w:val="fr_FR" w:bidi="fr_FR"/>
        </w:rPr>
      </w:r>
    </w:p>
    <w:p>
      <w:pPr>
        <w:pStyle w:val="ListBullet"/>
        <w:spacing w:line="240" w:lineRule="auto"/>
        <w:ind w:left="720"/>
      </w:pPr>
      <w:r>
        <w:rPr>
          <w:lang w:val="fr_FR" w:bidi="fr_FR"/>
        </w:rPr>
      </w:r>
      <w:hyperlink r:id="rId181">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182">
        <w:r>
          <w:rPr>
            <w:lang w:val="fr_FR" w:bidi="fr_FR"/>
          </w:rPr>
          <w:rPr>
            <w:color w:val="0000EE"/>
            <w:u w:val="single"/>
          </w:rPr>
          <w:t>Combler les Lacunes</w:t>
        </w:r>
      </w:hyperlink>
      <w:r>
        <w:rPr>
          <w:lang w:val="fr_FR" w:bidi="fr_FR"/>
        </w:rPr>
        <w:t xml:space="preserve"> (4.1 MB)</w:t>
      </w:r>
      <w:r>
        <w:rPr>
          <w:lang w:val="fr_FR" w:bidi="fr_FR"/>
        </w:rPr>
      </w:r>
    </w:p>
    <w:p>
      <w:pPr>
        <w:pStyle w:val="ListBullet"/>
        <w:spacing w:line="240" w:lineRule="auto"/>
        <w:ind w:left="720"/>
      </w:pPr>
      <w:r>
        <w:rPr>
          <w:lang w:val="fr_FR" w:bidi="fr_FR"/>
        </w:rPr>
      </w:r>
      <w:hyperlink r:id="rId183">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7:36–8:3</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7.36–8.3.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Quelque temps après que Jésus ait répondu aux questions de Jean-Baptiste, un pharisien nommé Simon invite Jésus dans sa maison. La dernière ville que Luc mentionne est Naïn. Nous ne savons pas si Jésus est encore dans cette ville ou s'il a continué à se rendre à d'autres endroits. Luc ne nous dit pas où a lieu cet événement suivant. Pendant qu'il mange avec Simon, une femme connue comme une pécheresse entre et lave les pieds de Jésus. Luc utilise une histoire pour montrer la foi de la femme et l'autorité de Jésus pour pardonner les péchés.</w:t>
      </w:r>
    </w:p>
    <w:p>
      <w:pPr/>
      <w:r>
        <w:rPr>
          <w:lang w:val="fr_FR" w:bidi="fr_FR"/>
        </w:rPr>
      </w:r>
      <w:r>
        <w:rPr>
          <w:lang w:val="fr_FR" w:bidi="fr_FR"/>
        </w:rPr>
        <w:t>Après que Jésus ait dit aux disciples de Jean qu'il était le Sauveur promis, un pharisien, ou dirigeant religieux, invite Jésus à prendre un repas dans sa maison. Le nom du pharisien est Simon. Selon la coutume juive, Jésus était couché sur un coussin à côté de la table basse. Ses pieds étaient étendus de façon à s'éloigner de la table, comme les pieds étaient considérés comme sales.</w:t>
      </w:r>
    </w:p>
    <w:p>
      <w:pPr/>
      <w:r>
        <w:rPr>
          <w:lang w:val="fr_FR" w:bidi="fr_FR"/>
        </w:rPr>
      </w:r>
      <w:r>
        <w:rPr>
          <w:lang w:val="fr_FR" w:bidi="fr_FR"/>
        </w:rPr>
        <w:t>Arrêtez et montrez à votre équipe une image d'une salle à manger juive, y compris la table basse et les coussins où les gens sont allongés.</w:t>
      </w:r>
    </w:p>
    <w:p>
      <w:pPr/>
      <w:r>
        <w:rPr>
          <w:lang w:val="fr_FR" w:bidi="fr_FR"/>
        </w:rPr>
      </w:r>
      <w:r>
        <w:rPr>
          <w:lang w:val="fr_FR" w:bidi="fr_FR"/>
        </w:rPr>
        <w:t>En tant qu'enseignant religieux, Jésus mangeait avec l'hôte, Simon, et d'autres invités. Dans la culture juive, les gens qui n'avaient pas été invités pouvaient entrer tranquillement pour écouter ce que disait l'enseignant. Ils n'étaient pas censés se joindre aux invités. Habituellement, les femmes n'étaient pas présentes dans ce type d'environnement.</w:t>
      </w:r>
    </w:p>
    <w:p>
      <w:pPr/>
      <w:r>
        <w:rPr>
          <w:lang w:val="fr_FR" w:bidi="fr_FR"/>
        </w:rPr>
      </w:r>
      <w:r>
        <w:rPr>
          <w:lang w:val="fr_FR" w:bidi="fr_FR"/>
        </w:rPr>
        <w:t>Arrêtez-vous et discutez des coutumes qui consistent à inviter les gens dans une maison de votre culture. Que sont-ils obligés de faire ou d'apporter ? Une fois qu'ils sont à la maison, quelles libertés ont-ils à l'intérieur de la maison ?</w:t>
      </w:r>
    </w:p>
    <w:p>
      <w:pPr/>
      <w:r>
        <w:rPr>
          <w:lang w:val="fr_FR" w:bidi="fr_FR"/>
        </w:rPr>
      </w:r>
      <w:r>
        <w:rPr>
          <w:lang w:val="fr_FR" w:bidi="fr_FR"/>
        </w:rPr>
        <w:t>Pendant qu'ils mangent, une femme entre dans la maison. Elle avait entendu que Jésus était chez Simon. Cette femme avait une mauvaise réputation dans la ville et était vue comme une pécheresse. Elle avait très probablement été une prostituée. Les pharisiens voyaient cette femme comme impure, c'est-à-dire impropre au service de Dieu. Nous ne savons pas qui est la femme, mais il est clair que Jésus connaît la femme grâce à une rencontre préalable. La femme apporte du parfum, ou de l'huile parfumée, dans un vase d'albâtre très cher. La cruche avait un long cou et était scellée pour qu'aucun parfum ne puisse fuir. Le cou devait en être brisé pour verser le parfum. L'albâtre était une belle pierre blanche et jaune qui venait d'Égypte. Le coût de ce type de vase équivalait à trois cents jours de salaires environ.</w:t>
      </w:r>
    </w:p>
    <w:p>
      <w:pPr/>
      <w:r>
        <w:rPr>
          <w:lang w:val="fr_FR" w:bidi="fr_FR"/>
        </w:rPr>
      </w:r>
      <w:r>
        <w:rPr>
          <w:lang w:val="fr_FR" w:bidi="fr_FR"/>
        </w:rPr>
        <w:t>Arrêtez-vous et montrez à votre équipe une image d'un vase d'albâtre. Discutez avec votre équipe : Pourquoi les femmes sont-elles évitées dans votre culture ? Comment sont-elles traitées en public ? Y a-t-il quelque chose qu'une femme puisse faire dans votre culture pour ne plus être évitée ?</w:t>
      </w:r>
    </w:p>
    <w:p>
      <w:pPr/>
      <w:r>
        <w:rPr>
          <w:lang w:val="fr_FR" w:bidi="fr_FR"/>
        </w:rPr>
      </w:r>
      <w:r>
        <w:rPr>
          <w:lang w:val="fr_FR" w:bidi="fr_FR"/>
        </w:rPr>
        <w:t>La femme se tient aux pieds de Jésus en pleurant. Elle est reconnaissante parce que Jésus avait pardonné ses péchés, c'est-à-dire sa désobéissance contre Dieu, plus tôt. Elle s'agenouille aux pieds de Jésus et ses larmes commencent à mouiller ses pieds. Elle utilise ses cheveux comme une serviette et essuie les larmes. Dans la culture juive, il était honteux pour une femme de laisser tomber ses cheveux en public. La femme commence à embrasser, ou à toucher les pieds de Jésus de ses lèvres pour montrer une profonde humilité et révérence. Elle montrait également sa gratitude.</w:t>
      </w:r>
    </w:p>
    <w:p>
      <w:pPr/>
      <w:r>
        <w:rPr>
          <w:lang w:val="fr_FR" w:bidi="fr_FR"/>
        </w:rPr>
      </w:r>
      <w:r>
        <w:rPr>
          <w:lang w:val="fr_FR" w:bidi="fr_FR"/>
        </w:rPr>
        <w:t>La femme « oint » Jésus en versant son parfum sur ses pieds et en commençant à y frotter l'huile. Dans ce contexte, « oindre » n'implique pas nécessairement un acte religieux, mais est utilisé pour montrer que la femme honore Jésus. Habituellement, l'onction d'huile se faisait en la versant sur la tête. La femme avait probablement l'intention de le verser sur la tête de Jésus. Mais elle est si saisie par l'émotion qu'elle finit par la verser sur ses pieds. En lavant les pieds de Jésus, en embrassant ses pieds et en versant de l'huile sur ses pieds, la femme montre sa révérence et son amour pour Jésus.</w:t>
      </w:r>
    </w:p>
    <w:p>
      <w:pPr/>
      <w:r>
        <w:rPr>
          <w:lang w:val="fr_FR" w:bidi="fr_FR"/>
        </w:rPr>
      </w:r>
      <w:r>
        <w:rPr>
          <w:lang w:val="fr_FR" w:bidi="fr_FR"/>
        </w:rPr>
        <w:t>Arrêtez-vous et discutez avec votre équipe : Comment quelqu'un montre-t-il de la gratitude ou de la révérence à une autre personne dans votre culture ? Dans votre culture, comment une femme serait-elle vue si elle montrait de la gratitude ou de la révérence à un homme en public ?</w:t>
      </w:r>
    </w:p>
    <w:p>
      <w:pPr/>
      <w:r>
        <w:rPr>
          <w:lang w:val="fr_FR" w:bidi="fr_FR"/>
        </w:rPr>
      </w:r>
      <w:r>
        <w:rPr>
          <w:lang w:val="fr_FR" w:bidi="fr_FR"/>
        </w:rPr>
        <w:t>Simon voit Jésus permettre à la femme de nettoyer ses pieds. Simon pense que Jésus n'est pas vraiment un prophète, ou un messager de Dieu. Simon pense que cela parce qu'un prophète saurait que la femme était pécheresse. Un prophète saurait également que la femme qui le touche le rendrait impur. Simon ne pense pas que Jésus agit comme quelqu'un que Dieu a envoyé.</w:t>
      </w:r>
    </w:p>
    <w:p>
      <w:pPr/>
      <w:r>
        <w:rPr>
          <w:lang w:val="fr_FR" w:bidi="fr_FR"/>
        </w:rPr>
      </w:r>
      <w:r>
        <w:rPr>
          <w:lang w:val="fr_FR" w:bidi="fr_FR"/>
        </w:rPr>
        <w:t>Mais Jésus connaît les pensées de Simon. Jésus répond aux pensées de Simon en lui disant une parabole, c'est-à-dire une histoire spéciale pour expliquer des choses plus profondes au sujet de Dieu. Jésus raconte une histoire concernant deux hommes. Il y a un usurier, c'est-à-dire un homme qui a pour métier de prêter de l'argent. Un usurier donne de l'argent à quelqu'un en s'attendant à recevoir plus d'argent que ce qu'il a donné. Cet usurier prête de l'argent à deux hommes. Un homme devait cinq cents deniers, ou pièces d'argent. L'autre homme devait cinquante deniers. Devant l'impossibilité de payer, l'homme qui avait emprunté l'argent a annulé les dettes, c'est-à-dire l'argent dû, des deux hommes. Ceci signifie qu'il leur a pardonné gracieusement.</w:t>
      </w:r>
    </w:p>
    <w:p>
      <w:pPr/>
      <w:r>
        <w:rPr>
          <w:lang w:val="fr_FR" w:bidi="fr_FR"/>
        </w:rPr>
      </w:r>
      <w:r>
        <w:rPr>
          <w:lang w:val="fr_FR" w:bidi="fr_FR"/>
        </w:rPr>
        <w:t>Arrêtez-vous et discutez avec votre équipe : Quelles sont certaines des attentes pour les gens qui empruntent de l'argent dans votre culture ? Quelles sont les conséquences si quelqu'un ne rembourse pas ce qu'il a emprunté ?</w:t>
      </w:r>
    </w:p>
    <w:p>
      <w:pPr/>
      <w:r>
        <w:rPr>
          <w:lang w:val="fr_FR" w:bidi="fr_FR"/>
        </w:rPr>
      </w:r>
      <w:r>
        <w:rPr>
          <w:lang w:val="fr_FR" w:bidi="fr_FR"/>
        </w:rPr>
        <w:t>Jésus demande à Simon lequel des hommes a le plus aimé l'usurier. Simon répond que l'homme qui devait plus d'argent a aimé plus. Jésus lui dit qu'il a raison. L'homme qui avait une dette plus importante qui lui a été pardonnée a plus de dévotion et d'affection pour l'usurier. Jésus se compare l'usurier et à la dette représente le péché. La femme a grandement aimé Jésus parce qu'il lui avait pardonné beaucoup de péchés. Simon n'aimait qu'un peu Jésus parce qu'il pensait qu'il n'avait pas besoin de beaucoup de pardon de la part de Jésus.</w:t>
      </w:r>
    </w:p>
    <w:p>
      <w:pPr/>
      <w:r>
        <w:rPr>
          <w:lang w:val="fr_FR" w:bidi="fr_FR"/>
        </w:rPr>
      </w:r>
      <w:r>
        <w:rPr>
          <w:lang w:val="fr_FR" w:bidi="fr_FR"/>
        </w:rPr>
        <w:t>Jésus se tourne ensuite vers la femme et continue à parler à Simon. Jésus compare la femme à Simon. Jésus dit que Simon ne lui a pas donné d'eau pour se laver les pieds. Dans la culture juive, il était courant de donner aux invités un bol d'eau pour laver la poussière de leurs pieds. Dans les maisons riches, l'hôte ferait laver les pieds de leurs invités comme un moyen de les honorer. Ils les essuyaient ensuite avec une serviette. Mais Simon n'a pas donné d'eau à Jésus pour laver ses pieds, ni n'a-t-il fourni un serviteur pour laver les pieds de Jésus. En revanche, la femme lave les pieds de Jésus avec ses larmes et les sèche avec ses cheveux.</w:t>
      </w:r>
    </w:p>
    <w:p>
      <w:pPr/>
      <w:r>
        <w:rPr>
          <w:lang w:val="fr_FR" w:bidi="fr_FR"/>
        </w:rPr>
      </w:r>
      <w:r>
        <w:rPr>
          <w:lang w:val="fr_FR" w:bidi="fr_FR"/>
        </w:rPr>
        <w:t>Jésus dit que Simon ne l'a pas salué avec un baiser. Dans la culture juive, il était de coutume pour les hommes de se saluer les uns les autres avec un baiser sur la joue ou sur la main. À l'inverse, la femme a embrassé les pieds de Jésus. Cela démontrait un respect et une humilité encore plus grands qu'un baiser sur la joue. Jésus dit que la femme n'a pas arrêté d'embrasser ses pieds depuis qu'il est entré dans la maison. Cette phrase ne signifie pas que la femme embrassait les pieds de Jésus depuis qu'il est arrivé. La femme s'est arrêtée pour les sécher et les oindre d'huile. Jésus dit cela pour mettre l'accent sur les actions de la femme par rapport à celles de Simon.</w:t>
      </w:r>
    </w:p>
    <w:p>
      <w:pPr/>
      <w:r>
        <w:rPr>
          <w:lang w:val="fr_FR" w:bidi="fr_FR"/>
        </w:rPr>
      </w:r>
      <w:r>
        <w:rPr>
          <w:lang w:val="fr_FR" w:bidi="fr_FR"/>
        </w:rPr>
        <w:t>Jésus dit que Simon ne l'a pas oint en versant de l'huile sur sa tête. Il s'agissait d'une coutume juive utilisée pour honorer un invité. À l'inverse, la femme a versé de l'huile sur les pieds de Jésus. L'huile qu'elle utilisait était beaucoup plus chère que l'huile utilisée pour être versée sur la tête de quelqu'un. Jésus dit que la femme l'aime beaucoup parce qu'il lui a pardonné beaucoup de péchés. Sa gratitude et son amour envers Jésus prouvent que Jésus avait pardonné ses péchés. Jésus laisse entendre que Simon l'aime peu parce qu'il pense qu'il a peu péché et n'a pas besoin de beaucoup de pardon. Jésus répète que les péchés de la femme sont pardonnés. Il rassure la femme que ses péchés sont toujours pardonnés et déclare aux autres invités qu'elle est pardonnée.</w:t>
      </w:r>
    </w:p>
    <w:p>
      <w:pPr/>
      <w:r>
        <w:rPr>
          <w:lang w:val="fr_FR" w:bidi="fr_FR"/>
        </w:rPr>
      </w:r>
      <w:r>
        <w:rPr>
          <w:lang w:val="fr_FR" w:bidi="fr_FR"/>
        </w:rPr>
        <w:t>Les hommes à table sont surpris et désapprouvent que Jésus dise qu'il a le pouvoir de pardonner les péchés. Ils croient que Dieu seul a le pouvoir de pardonner les péchés. Jésus dit à la femme que sa foi l'a sauvée. La foi signifie la confiance en Dieu. Jésus dit qu'à cause de la foi de la femme, Dieu l'a sauvée de sa vie pécheresse et ne la punirait pas pour ses péchés. Jésus dit à la femme de partir en paix, c'est-à-dire avec les bénédictions de Dieu. La femme peut désormais profiter d'une relation avec Dieu parce qu'elle n'était plus impure sur le plan rituel.</w:t>
      </w:r>
    </w:p>
    <w:p>
      <w:pPr/>
      <w:r>
        <w:rPr>
          <w:lang w:val="fr_FR" w:bidi="fr_FR"/>
        </w:rPr>
      </w:r>
      <w:r>
        <w:rPr>
          <w:lang w:val="fr_FR" w:bidi="fr_FR"/>
        </w:rPr>
        <w:t>Après cela, Jésus se rend dans différentes villes de la région avec les douze apôtres, c'est-à-dire ceux qu'il a choisis comme représentants. Jésus enseigne ce qu'il en est du royaume de Dieu, c'est-à-dire la nouvelle que Dieu règne sur les gens et prend soin des gens en tant que roi. Beaucoup de femmes voyagent également avec Jésus. Certaines de ces femmes ont été guéries de maladies ou d'esprits mauvais qui les contrôlaient. L'une de ces femmes est Marie, qui venait de Magdala. Luc mentionne la ville de Marie pour qu'il n'y ait pas de confusion avec d'autres femmes qui avaient le même nom. Jésus avait chassé sept démons de Marie. Luc mentionne Jeanne. Le travail de son mari était sans doute de gérer les affaires personnelles du roi Hérode. Luc nomme également Susanne. Ces femmes ont voyagé avec Jésus et les douze et ont pourvu à leurs besoins financiers en utilisant leur propre argent.</w:t>
      </w:r>
    </w:p>
    <w:p>
      <w:pPr/>
      <w:r>
        <w:rPr>
          <w:lang w:val="fr_FR" w:bidi="fr_FR"/>
        </w:rPr>
      </w:r>
      <w:r>
        <w:rPr>
          <w:lang w:val="fr_FR" w:bidi="fr_FR"/>
        </w:rPr>
        <w:t>Luc utilise cette histoire pour montrer qui est Jésus. Jésus est plus qu'un prophète parce qu'il a l'autorité de pardonner les péchés. Le thème du pardon des péchés par la foi en Jésus est également mis en avant. Luc montre qui voyage avec Jésus pendant qu'il enseigne dans tout le pays avant de raconter des paraboles spécifiques que Jésus enseigne dans les histoires suivantes.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Un pharisien a invité Jésus à dîner chez lui. Jésus mange chez le pharisien, et une femme pécheresse entre et pleure aux pieds de Jésus. Ses larmes lavent les pieds de Jésus. Elle utilise ses cheveux pour essuyer les pieds de Jésus. Elle embrasse les pieds de Jésus et verse du parfum sur eux.</w:t>
      </w:r>
    </w:p>
    <w:p>
      <w:pPr/>
      <w:r>
        <w:rPr>
          <w:lang w:val="fr_FR" w:bidi="fr_FR"/>
        </w:rPr>
      </w:r>
      <w:r>
        <w:rPr>
          <w:b/>
          <w:lang w:val="fr_FR" w:bidi="fr_FR"/>
        </w:rPr>
        <w:t>Deuxième partie :</w:t>
      </w:r>
      <w:r>
        <w:rPr>
          <w:lang w:val="fr_FR" w:bidi="fr_FR"/>
        </w:rPr>
        <w:t xml:space="preserve"> Simon pense que les actions de la femme sont déshonorantes. Simon pense que Jésus n'agit pas comme un vrai prophète. Jésus répond aux pensées de Simon en lui disant une parabole au sujet d'un usurier. Jésus demande : « Qui a plus aimé l'usurier ? » Simon répond : « Celui qui a été le plus pardonné. » Jésus dit qu'il a raison.</w:t>
      </w:r>
    </w:p>
    <w:p>
      <w:pPr/>
      <w:r>
        <w:rPr>
          <w:lang w:val="fr_FR" w:bidi="fr_FR"/>
        </w:rPr>
      </w:r>
      <w:r>
        <w:rPr>
          <w:b/>
          <w:lang w:val="fr_FR" w:bidi="fr_FR"/>
        </w:rPr>
        <w:t>Troisième partie :</w:t>
      </w:r>
      <w:r>
        <w:rPr>
          <w:lang w:val="fr_FR" w:bidi="fr_FR"/>
        </w:rPr>
        <w:t xml:space="preserve"> Jésus compare la femme à Simon. Jésus laisse entendre que la femme l'aime plus. Jésus affirme que les péchés de la femme sont pardonnés et lui dit de partir en paix.</w:t>
      </w:r>
    </w:p>
    <w:p>
      <w:pPr/>
      <w:r>
        <w:rPr>
          <w:lang w:val="fr_FR" w:bidi="fr_FR"/>
        </w:rPr>
      </w:r>
      <w:r>
        <w:rPr>
          <w:b/>
          <w:lang w:val="fr_FR" w:bidi="fr_FR"/>
        </w:rPr>
        <w:t>Quatrième partie :</w:t>
      </w:r>
      <w:r>
        <w:rPr>
          <w:lang w:val="fr_FR" w:bidi="fr_FR"/>
        </w:rPr>
        <w:t xml:space="preserve"> Jésus enseigne de village en village avec ses douze apôtres. Les femmes le suivent et subviennent à leurs besoins financièrement.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Simon, le pharisien</w:t>
      </w:r>
    </w:p>
    <w:p>
      <w:pPr>
        <w:pStyle w:val="ListBullet"/>
        <w:spacing w:line="240" w:lineRule="auto"/>
        <w:ind w:left="720"/>
      </w:pPr>
      <w:r>
        <w:rPr>
          <w:lang w:val="fr_FR" w:bidi="fr_FR"/>
        </w:rPr>
      </w:r>
      <w:r>
        <w:rPr>
          <w:lang w:val="fr_FR" w:bidi="fr_FR"/>
        </w:rPr>
        <w:t>La femme pécheresse</w:t>
      </w:r>
    </w:p>
    <w:p>
      <w:pPr>
        <w:pStyle w:val="ListBullet"/>
        <w:spacing w:line="240" w:lineRule="auto"/>
        <w:ind w:left="720"/>
      </w:pPr>
      <w:r>
        <w:rPr>
          <w:lang w:val="fr_FR" w:bidi="fr_FR"/>
        </w:rPr>
      </w:r>
      <w:r>
        <w:rPr>
          <w:lang w:val="fr_FR" w:bidi="fr_FR"/>
        </w:rPr>
        <w:t>Les invités</w:t>
      </w:r>
    </w:p>
    <w:p>
      <w:pPr>
        <w:pStyle w:val="ListBullet"/>
        <w:spacing w:line="240" w:lineRule="auto"/>
        <w:ind w:left="720"/>
      </w:pPr>
      <w:r>
        <w:rPr>
          <w:lang w:val="fr_FR" w:bidi="fr_FR"/>
        </w:rPr>
      </w:r>
      <w:r>
        <w:rPr>
          <w:lang w:val="fr_FR" w:bidi="fr_FR"/>
        </w:rPr>
        <w:t>L'usurier</w:t>
      </w:r>
    </w:p>
    <w:p>
      <w:pPr>
        <w:pStyle w:val="ListBullet"/>
        <w:spacing w:line="240" w:lineRule="auto"/>
        <w:ind w:left="720"/>
      </w:pPr>
      <w:r>
        <w:rPr>
          <w:lang w:val="fr_FR" w:bidi="fr_FR"/>
        </w:rPr>
      </w:r>
      <w:r>
        <w:rPr>
          <w:lang w:val="fr_FR" w:bidi="fr_FR"/>
        </w:rPr>
        <w:t>Les deux emprunteurs</w:t>
      </w:r>
    </w:p>
    <w:p>
      <w:pPr>
        <w:pStyle w:val="ListBullet"/>
        <w:spacing w:line="240" w:lineRule="auto"/>
        <w:ind w:left="720"/>
      </w:pPr>
      <w:r>
        <w:rPr>
          <w:lang w:val="fr_FR" w:bidi="fr_FR"/>
        </w:rPr>
      </w:r>
      <w:r>
        <w:rPr>
          <w:lang w:val="fr_FR" w:bidi="fr_FR"/>
        </w:rPr>
        <w:t>Les femmes (Marie, Jeanne et Susanne incluses)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dans la culture juive, quand un enseignant était invité à dîner, d'autres personnes pouvaient entrer en silence dans la maison pour l'écouter.</w:t>
      </w:r>
    </w:p>
    <w:p>
      <w:pPr/>
      <w:r>
        <w:rPr>
          <w:lang w:val="fr_FR" w:bidi="fr_FR"/>
        </w:rPr>
      </w:r>
      <w:r>
        <w:rPr>
          <w:lang w:val="fr_FR" w:bidi="fr_FR"/>
        </w:rPr>
        <w:t>Il est important de se rappeler que la présence d'une femme était très inhabituelle dans cette situation.</w:t>
      </w:r>
    </w:p>
    <w:p>
      <w:pPr/>
      <w:r>
        <w:rPr>
          <w:lang w:val="fr_FR" w:bidi="fr_FR"/>
        </w:rPr>
      </w:r>
      <w:r>
        <w:rPr>
          <w:lang w:val="fr_FR" w:bidi="fr_FR"/>
        </w:rPr>
        <w:t>Il est important de se rappeler qu'habituellement, un hôte fournit aux invités de l'eau pour laver leurs pieds et, si possible, un serviteur pour le faire.</w:t>
      </w:r>
    </w:p>
    <w:p>
      <w:pPr/>
      <w:r>
        <w:rPr>
          <w:lang w:val="fr_FR" w:bidi="fr_FR"/>
        </w:rPr>
      </w:r>
      <w:r>
        <w:rPr>
          <w:lang w:val="fr_FR" w:bidi="fr_FR"/>
        </w:rPr>
        <w:t>Un pharisien a invité Jésus à dîner. Jésus vient et s'allonge près de table pour manger. Une femme qui est considérée comme pécheresse vient derrière Jésus et pleure aux pieds de Jésus. Ses larmes touchent les pieds de Jésus et elle utilise ses cheveux pour les essuyer. Elle embrasse les pieds de Jésus et verse un parfum cher sur les pieds de Jésus.</w:t>
      </w:r>
    </w:p>
    <w:p>
      <w:pPr/>
      <w:r>
        <w:rPr>
          <w:lang w:val="fr_FR" w:bidi="fr_FR"/>
        </w:rPr>
      </w:r>
      <w:r>
        <w:rPr>
          <w:lang w:val="fr_FR" w:bidi="fr_FR"/>
        </w:rPr>
        <w:t>Le pharisien pense que si Jésus est un vrai prophète, il saurait qu'elle est une pécheresse.</w:t>
      </w:r>
    </w:p>
    <w:p>
      <w:pPr/>
      <w:r>
        <w:rPr>
          <w:lang w:val="fr_FR" w:bidi="fr_FR"/>
        </w:rPr>
      </w:r>
      <w:r>
        <w:rPr>
          <w:lang w:val="fr_FR" w:bidi="fr_FR"/>
        </w:rPr>
        <w:t>Puis Jésus utilise le nom du pharisien, Simon, et répond à ses pensées. Jésus répond en utilisant une parabole, c'est-à-dire une histoire qui utilise des situations de tous les jours pour enseigner une leçon. Pensez à la façon dont vous raconteriez une parabole dans votre culture.</w:t>
      </w:r>
    </w:p>
    <w:p>
      <w:pPr/>
      <w:r>
        <w:rPr>
          <w:lang w:val="fr_FR" w:bidi="fr_FR"/>
        </w:rPr>
      </w:r>
      <w:r>
        <w:rPr>
          <w:lang w:val="fr_FR" w:bidi="fr_FR"/>
        </w:rPr>
        <w:t>Un homme a prêté cinq cents pièces d'argent et cinquante pièces d'argent à deux hommes respectivement. Ils ne peuvent pas le rembourser. L'usurier a pardonné les deux dettes.</w:t>
      </w:r>
    </w:p>
    <w:p>
      <w:pPr/>
      <w:r>
        <w:rPr>
          <w:lang w:val="fr_FR" w:bidi="fr_FR"/>
        </w:rPr>
      </w:r>
      <w:r>
        <w:rPr>
          <w:lang w:val="fr_FR" w:bidi="fr_FR"/>
        </w:rPr>
        <w:t>Puis Jésus a demandé : « Qui pensez-vous aimera le plus l'usurier ? »</w:t>
      </w:r>
    </w:p>
    <w:p>
      <w:pPr/>
      <w:r>
        <w:rPr>
          <w:lang w:val="fr_FR" w:bidi="fr_FR"/>
        </w:rPr>
      </w:r>
      <w:r>
        <w:rPr>
          <w:lang w:val="fr_FR" w:bidi="fr_FR"/>
        </w:rPr>
        <w:t>Simon répond : « Celui, je pense, dont la dette était la plus élevée. »</w:t>
      </w:r>
    </w:p>
    <w:p>
      <w:pPr/>
      <w:r>
        <w:rPr>
          <w:lang w:val="fr_FR" w:bidi="fr_FR"/>
        </w:rPr>
      </w:r>
      <w:r>
        <w:rPr>
          <w:lang w:val="fr_FR" w:bidi="fr_FR"/>
        </w:rPr>
        <w:t>Jésus dit qu'il a raison. Puis Jésus montre à Simon que la femme avait fait ce que Simon n'avait pas fait. Elle a lavé les pieds de Jésus avec des larmes et les a séchés avec ses cheveux. Elle versait du parfum et n'avait pas arrêté d'embrasser les pieds de Jésus. Simon n'avait même pas offert d'eau pour laver les pieds de Jésus. Simon n'a pas oint la tête de Jésus pour l'honorer comme un invité spécial.</w:t>
      </w:r>
    </w:p>
    <w:p>
      <w:pPr/>
      <w:r>
        <w:rPr>
          <w:lang w:val="fr_FR" w:bidi="fr_FR"/>
        </w:rPr>
      </w:r>
      <w:r>
        <w:rPr>
          <w:lang w:val="fr_FR" w:bidi="fr_FR"/>
        </w:rPr>
        <w:t>Il est important de se rappeler que Jésus parle de quelque chose qui s'est déjà produit avant que la femme ne vienne à Jésus chez Simon. Jésus est celui qui a pardonné les péchés de la femme quand il l'a rencontrée auparavant.</w:t>
      </w:r>
    </w:p>
    <w:p>
      <w:pPr/>
      <w:r>
        <w:rPr>
          <w:lang w:val="fr_FR" w:bidi="fr_FR"/>
        </w:rPr>
      </w:r>
      <w:r>
        <w:rPr>
          <w:lang w:val="fr_FR" w:bidi="fr_FR"/>
        </w:rPr>
        <w:t>Jésus dit à Simon que la femme a beaucoup de péchés, mais qu'elle a reçu le pardon pour ses péchés. Jésus dit que c'est pourquoi elle aime tant Jésus. Celui qui a peu à se faire pardonner aime peu. Puis Jésus dit à la femme que ses péchés sont pardonnés.</w:t>
      </w:r>
    </w:p>
    <w:p>
      <w:pPr/>
      <w:r>
        <w:rPr>
          <w:lang w:val="fr_FR" w:bidi="fr_FR"/>
        </w:rPr>
      </w:r>
      <w:r>
        <w:rPr>
          <w:lang w:val="fr_FR" w:bidi="fr_FR"/>
        </w:rPr>
        <w:t>Les hommes à table se demandent : « Qui est cette personne qui pardonne les péchés ? »</w:t>
      </w:r>
    </w:p>
    <w:p>
      <w:pPr/>
      <w:r>
        <w:rPr>
          <w:lang w:val="fr_FR" w:bidi="fr_FR"/>
        </w:rPr>
      </w:r>
      <w:r>
        <w:rPr>
          <w:lang w:val="fr_FR" w:bidi="fr_FR"/>
        </w:rPr>
        <w:t>Jésus lui dit : « Ta foi t'a sauvée, va en paix. »</w:t>
      </w:r>
    </w:p>
    <w:p>
      <w:pPr/>
      <w:r>
        <w:rPr>
          <w:lang w:val="fr_FR" w:bidi="fr_FR"/>
        </w:rPr>
      </w:r>
      <w:r>
        <w:rPr>
          <w:lang w:val="fr_FR" w:bidi="fr_FR"/>
        </w:rPr>
        <w:t>Jésus se rend dans les villages et les villes à proximité en disant la bonne nouvelle concernant le royaume de Dieu. Jésus y va avec ses douze disciples et avec quelques femmes et d'autres qui contribuent avec des ressources pour soutenir Jésus et ses disciples.</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Simon, le pharisien</w:t>
      </w:r>
    </w:p>
    <w:p>
      <w:pPr>
        <w:pStyle w:val="ListBullet"/>
        <w:spacing w:line="240" w:lineRule="auto"/>
        <w:ind w:left="720"/>
      </w:pPr>
      <w:r>
        <w:rPr>
          <w:lang w:val="fr_FR" w:bidi="fr_FR"/>
        </w:rPr>
      </w:r>
      <w:r>
        <w:rPr>
          <w:lang w:val="fr_FR" w:bidi="fr_FR"/>
        </w:rPr>
        <w:t>La femme pécheresse</w:t>
      </w:r>
    </w:p>
    <w:p>
      <w:pPr>
        <w:pStyle w:val="ListBullet"/>
        <w:spacing w:line="240" w:lineRule="auto"/>
        <w:ind w:left="720"/>
      </w:pPr>
      <w:r>
        <w:rPr>
          <w:lang w:val="fr_FR" w:bidi="fr_FR"/>
        </w:rPr>
      </w:r>
      <w:r>
        <w:rPr>
          <w:lang w:val="fr_FR" w:bidi="fr_FR"/>
        </w:rPr>
        <w:t>Les invités</w:t>
      </w:r>
    </w:p>
    <w:p>
      <w:pPr>
        <w:pStyle w:val="ListBullet"/>
        <w:spacing w:line="240" w:lineRule="auto"/>
        <w:ind w:left="720"/>
      </w:pPr>
      <w:r>
        <w:rPr>
          <w:lang w:val="fr_FR" w:bidi="fr_FR"/>
        </w:rPr>
      </w:r>
      <w:r>
        <w:rPr>
          <w:lang w:val="fr_FR" w:bidi="fr_FR"/>
        </w:rPr>
        <w:t>L'usurier</w:t>
      </w:r>
    </w:p>
    <w:p>
      <w:pPr>
        <w:pStyle w:val="ListBullet"/>
        <w:spacing w:line="240" w:lineRule="auto"/>
        <w:ind w:left="720"/>
      </w:pPr>
      <w:r>
        <w:rPr>
          <w:lang w:val="fr_FR" w:bidi="fr_FR"/>
        </w:rPr>
      </w:r>
      <w:r>
        <w:rPr>
          <w:lang w:val="fr_FR" w:bidi="fr_FR"/>
        </w:rPr>
        <w:t>Les deux emprunteurs</w:t>
      </w:r>
    </w:p>
    <w:p>
      <w:pPr>
        <w:pStyle w:val="ListBullet"/>
        <w:spacing w:line="240" w:lineRule="auto"/>
        <w:ind w:left="720"/>
      </w:pPr>
      <w:r>
        <w:rPr>
          <w:lang w:val="fr_FR" w:bidi="fr_FR"/>
        </w:rPr>
      </w:r>
      <w:r>
        <w:rPr>
          <w:lang w:val="fr_FR" w:bidi="fr_FR"/>
        </w:rPr>
        <w:t>Les femmes (Marie, Jeanne et Susanne incluses)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gens qui mangent assis sur le sol avec leurs pieds éloignés de la nourriture.</w:t>
      </w:r>
    </w:p>
    <w:p>
      <w:pPr/>
      <w:r>
        <w:rPr>
          <w:lang w:val="fr_FR" w:bidi="fr_FR"/>
        </w:rPr>
      </w:r>
      <w:r>
        <w:rPr>
          <w:lang w:val="fr_FR" w:bidi="fr_FR"/>
        </w:rPr>
        <w:t>Assurez-vous que l'équipe joue le rôle de la femme qui vient alors qu'ils sont déjà à table. Elle vient silencieusement. Elle se trouve derrière Jésus, à ses pieds.</w:t>
      </w:r>
    </w:p>
    <w:p>
      <w:pPr/>
      <w:r>
        <w:rPr>
          <w:lang w:val="fr_FR" w:bidi="fr_FR"/>
        </w:rPr>
      </w:r>
      <w:r>
        <w:rPr>
          <w:lang w:val="fr_FR" w:bidi="fr_FR"/>
        </w:rPr>
        <w:t>Assurez-vous que l'équipe qui joue le rôle de la femme la fait apporter un beau vase. Le vase est complètement scellé. Elle a besoin de le briser pour pouvoir l'utiliser.</w:t>
      </w:r>
    </w:p>
    <w:p>
      <w:pPr/>
      <w:r>
        <w:rPr>
          <w:lang w:val="fr_FR" w:bidi="fr_FR"/>
        </w:rPr>
      </w:r>
      <w:r>
        <w:rPr>
          <w:lang w:val="fr_FR" w:bidi="fr_FR"/>
        </w:rPr>
        <w:t>Assurez-vous que l'équipe joue le rôle des emprunteurs qui sont préoccupés par ce qui pourrait leur arriver à cause de leur grande dette. L'usurier pouvait faire ce qu'il voulait avec les emprunteurs.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un pharisien qui a invité Jésus à dîner chez lui. Jésus est allé à la maison du pharisien et s'est assis à table. D'autres invités étaient là aussi.</w:t>
      </w:r>
    </w:p>
    <w:p>
      <w:pPr/>
      <w:r>
        <w:rPr>
          <w:lang w:val="fr_FR" w:bidi="fr_FR"/>
        </w:rPr>
      </w:r>
      <w:r>
        <w:rPr>
          <w:lang w:val="fr_FR" w:bidi="fr_FR"/>
        </w:rPr>
        <w:t>Arrêtez la représentation : Demandez à l'acteur qui joue le rôle du pharisien : « Que ressentez-vous ? » Vous allez peut-être entendre des choses comme : « Je suis excité, l'enseignant est chez moi », « Je me sens important », « Je me sens honoré », « Je n'attendrais rien de moins. » Reprenez la représentation.</w:t>
      </w:r>
    </w:p>
    <w:p>
      <w:pPr/>
      <w:r>
        <w:rPr>
          <w:lang w:val="fr_FR" w:bidi="fr_FR"/>
        </w:rPr>
      </w:r>
      <w:r>
        <w:rPr>
          <w:lang w:val="fr_FR" w:bidi="fr_FR"/>
        </w:rPr>
        <w:t>Une femme immorale vient et s'agenouille aux pieds de Jésus. Elle pleure et ses larmes tombent sur les pieds de Jésus. Elle utilise ses cheveux pour essuyer les pieds de Jésus. Elle embrasse continuellement les pieds de Jésus. Puis elle ouvre un beau vase d'albâtre rempli de parfum très cher. Elle met le parfum sur les pieds de Jésus.</w:t>
      </w:r>
    </w:p>
    <w:p>
      <w:pPr/>
      <w:r>
        <w:rPr>
          <w:lang w:val="fr_FR" w:bidi="fr_FR"/>
        </w:rPr>
      </w:r>
      <w:r>
        <w:rPr>
          <w:lang w:val="fr_FR" w:bidi="fr_FR"/>
        </w:rPr>
        <w:t>Arrêtez la représentation : Demandez aux acteurs qui jouent le rôle des invités : « Que ressentez-vous ? » Vous allez peut-être entendre des choses comme : « Je me sens en danger de devenir impur si elle me touche. Simon devrait la faire partir », « Pourquoi Jésus ne lui dit-il pas de partir ? » « Peut-être que Jésus ne sait pas qui elle est », « Je suis déçu. Je pensais que Jésus était un prophète. » Reprenez la représentation.</w:t>
      </w:r>
    </w:p>
    <w:p>
      <w:pPr/>
      <w:r>
        <w:rPr>
          <w:lang w:val="fr_FR" w:bidi="fr_FR"/>
        </w:rPr>
      </w:r>
      <w:r>
        <w:rPr>
          <w:lang w:val="fr_FR" w:bidi="fr_FR"/>
        </w:rPr>
        <w:t>Le pharisien voit cela. Il pense que si Jésus est un prophète, Jésus saurait que la femme qui le touche est une pécheresse. Jésus a répondu aux pensées du pharisien. Jésus lui raconte une histoire. Un usurier prête cinq cents pièces d'argent à un homme et cinquante pièces d'argent à un autre homme. Aucun d'eux n'était en mesure de le rembourser. Ainsi, l'homme qui a prêté l'argent a pardonné la dette des deux hommes.</w:t>
      </w:r>
    </w:p>
    <w:p>
      <w:pPr/>
      <w:r>
        <w:rPr>
          <w:lang w:val="fr_FR" w:bidi="fr_FR"/>
        </w:rPr>
      </w:r>
      <w:r>
        <w:rPr>
          <w:lang w:val="fr_FR" w:bidi="fr_FR"/>
        </w:rPr>
        <w:t>Arrêtez la représentation : Demandez aux acteurs qui jouent le rôle des emprunteurs : « Que ressentez-vous ? » Vous allez peut-être entendre des choses comme : « J'avais peur que l'usurier me punisse », « Je pensais que je n'avais aucun moyen de me sortir de ma dette », « Surpris », « Humble. Je lui devais dix fois plus qu'à l'autre homme, mais il m'a quand même pardonné. » Reprenez la représentation.</w:t>
      </w:r>
    </w:p>
    <w:p>
      <w:pPr/>
      <w:r>
        <w:rPr>
          <w:lang w:val="fr_FR" w:bidi="fr_FR"/>
        </w:rPr>
      </w:r>
      <w:r>
        <w:rPr>
          <w:lang w:val="fr_FR" w:bidi="fr_FR"/>
        </w:rPr>
        <w:t>Jésus demande à Simon : « Lequel aime le plus l'usurier ? » Simon a répondu : « Celui, je suppose, qui a une dette plus importante. » Jésus a dit à Simon : « Tu as bien dit. » Puis Jésus se tourne vers la femme et a dit à Simon de voir toutes les choses qu'elle avait faites. Jésus mentionne comment Simon n'a pas offert d'eau à Jésus, n'a pas salué Jésus avec un baiser et n'a pas oint d'huile la tête de Jésus.</w:t>
      </w:r>
    </w:p>
    <w:p>
      <w:pPr/>
      <w:r>
        <w:rPr>
          <w:lang w:val="fr_FR" w:bidi="fr_FR"/>
        </w:rPr>
      </w:r>
      <w:r>
        <w:rPr>
          <w:lang w:val="fr_FR" w:bidi="fr_FR"/>
        </w:rPr>
        <w:t>Arrêtez la représentation : Demandez à l'acteur qui joue le rôle de Simon : « Que ressentez-vous ? » Vous allez peut-être entendre des choses comme : « J'ai fait de mon mieux en faisant préparer un repas pour Jésus », « Comment a-t-il su mes pensées ? » « Je suis gêné », « J'ai honte. Jésus a dit tout cela devant tout le monde. » Reprenez la représentation.</w:t>
      </w:r>
    </w:p>
    <w:p>
      <w:pPr/>
      <w:r>
        <w:rPr>
          <w:lang w:val="fr_FR" w:bidi="fr_FR"/>
        </w:rPr>
      </w:r>
      <w:r>
        <w:rPr>
          <w:lang w:val="fr_FR" w:bidi="fr_FR"/>
        </w:rPr>
        <w:t>Jésus continue à parler à Simon et lui dit que les nombreux péchés de la femme ont été pardonnés. C'est la raison pour laquelle elle montre beaucoup d'amour pour Jésus. Mais la personne qui pense qu'elle a besoin de peu de pardon montre peu d'amour pour Jésus.</w:t>
      </w:r>
    </w:p>
    <w:p>
      <w:pPr/>
      <w:r>
        <w:rPr>
          <w:lang w:val="fr_FR" w:bidi="fr_FR"/>
        </w:rPr>
      </w:r>
      <w:r>
        <w:rPr>
          <w:lang w:val="fr_FR" w:bidi="fr_FR"/>
        </w:rPr>
        <w:t>Les hommes assis à table se sont dit : « Qui est cet homme qui pardonne les péchés ? »</w:t>
      </w:r>
    </w:p>
    <w:p>
      <w:pPr/>
      <w:r>
        <w:rPr>
          <w:lang w:val="fr_FR" w:bidi="fr_FR"/>
        </w:rPr>
      </w:r>
      <w:r>
        <w:rPr>
          <w:lang w:val="fr_FR" w:bidi="fr_FR"/>
        </w:rPr>
        <w:t>Puis Jésus dit à la femme : « Ta foi t'a sauvée, va en paix. »</w:t>
      </w:r>
    </w:p>
    <w:p>
      <w:pPr/>
      <w:r>
        <w:rPr>
          <w:lang w:val="fr_FR" w:bidi="fr_FR"/>
        </w:rPr>
      </w:r>
      <w:r>
        <w:rPr>
          <w:lang w:val="fr_FR" w:bidi="fr_FR"/>
        </w:rPr>
        <w:t>Arrêtez la représentation : Demandez à l'acteur qui joue le rôle de la femme : « Que ressentez-vous ? » Vous allez peut-être entendre des choses comme : « Jésus dit devant tout le monde que je suis pardonnée », « Je me sens acceptée parce que Jésus ne m'a pas rejeté », « Je suis heureuse de faire l'expérience de la paix que Jésus m'a donnée. » Reprenez la représentation.</w:t>
      </w:r>
    </w:p>
    <w:p>
      <w:pPr/>
      <w:r>
        <w:rPr>
          <w:lang w:val="fr_FR" w:bidi="fr_FR"/>
        </w:rPr>
      </w:r>
      <w:r>
        <w:rPr>
          <w:lang w:val="fr_FR" w:bidi="fr_FR"/>
        </w:rPr>
        <w:t>Peu de temps après, Jésus a commencé à aller dans différentes villes et villages, annonçant la bonne nouvelle du royaume de Dieu. Les douze disciples sont avec Jésus, de même que quelques femmes. Jésus a guéri ces femmes des esprits mauvais et des maladies. Beaucoup donnaient leur argent personnel pour soutenir Jésus et ses disciples.</w:t>
      </w:r>
    </w:p>
    <w:p>
      <w:pPr/>
      <w:r>
        <w:rPr>
          <w:lang w:val="fr_FR" w:bidi="fr_FR"/>
        </w:rPr>
      </w:r>
      <w:r>
        <w:rPr>
          <w:lang w:val="fr_FR" w:bidi="fr_FR"/>
        </w:rPr>
        <w:t>Arrêtez la représentation. Demandez aux personnes qui jouent le rôle des femmes qui soutenaient Jésus : « Que ressentez-vous ? » Vous allez peut-être entendre des choses comme : « Je suis honorée d'aider Jésus », « Jésus a changé ma vie », « Je veux servir Jésus de quelque façon que ce soit.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est invité à manger chez un </w:t>
      </w:r>
      <w:r>
        <w:rPr>
          <w:b/>
          <w:lang w:val="fr_FR" w:bidi="fr_FR"/>
        </w:rPr>
        <w:t>pharisien</w:t>
      </w:r>
      <w:r>
        <w:rPr>
          <w:lang w:val="fr_FR" w:bidi="fr_FR"/>
        </w:rPr>
        <w:t xml:space="preserve">, ou dirigeant religieux. Assurez-vous de traduire le mot pharisien de la même façon que dans les passages précédents. </w:t>
      </w:r>
      <w:r>
        <w:rPr>
          <w:b/>
          <w:lang w:val="fr_FR" w:bidi="fr_FR"/>
        </w:rPr>
        <w:t>Pharisien</w:t>
      </w:r>
      <w:r>
        <w:rPr>
          <w:lang w:val="fr_FR" w:bidi="fr_FR"/>
        </w:rPr>
        <w:t xml:space="preserve"> se trouve dans le glossaire principal. </w:t>
      </w:r>
    </w:p>
    <w:p>
      <w:pPr/>
      <w:r>
        <w:rPr>
          <w:lang w:val="fr_FR" w:bidi="fr_FR"/>
        </w:rPr>
      </w:r>
      <w:r>
        <w:rPr>
          <w:lang w:val="fr_FR" w:bidi="fr_FR"/>
        </w:rPr>
        <w:t xml:space="preserve">Pendant le repas, Jésus est </w:t>
      </w:r>
      <w:r>
        <w:rPr>
          <w:b/>
          <w:lang w:val="fr_FR" w:bidi="fr_FR"/>
        </w:rPr>
        <w:t>allongé à table</w:t>
      </w:r>
      <w:r>
        <w:rPr>
          <w:lang w:val="fr_FR" w:bidi="fr_FR"/>
        </w:rPr>
        <w:t>. Cela signifie qu'il est couché sur un coussin à côté d'une table basse. Il était de coutume de s'allonger sur le côté gauche en s'appuyant sur le coude gauche. Leurs pieds seraient plus éloignés de la table dans cette position. Cela aurait rendu les pieds de Jésus faciles à atteindre pour atteindre la femme.</w:t>
      </w:r>
    </w:p>
    <w:p>
      <w:pPr/>
      <w:r>
        <w:rPr>
          <w:lang w:val="fr_FR" w:bidi="fr_FR"/>
        </w:rPr>
      </w:r>
      <w:r>
        <w:rPr>
          <w:lang w:val="fr_FR" w:bidi="fr_FR"/>
        </w:rPr>
        <w:t>Arrêtez-vous et montrez à votre équipe une image d'une salle à manger juive si vous ne l'avez pas déjà fait.</w:t>
      </w:r>
    </w:p>
    <w:p>
      <w:pPr/>
      <w:r>
        <w:rPr>
          <w:lang w:val="fr_FR" w:bidi="fr_FR"/>
        </w:rPr>
      </w:r>
      <w:r>
        <w:rPr>
          <w:lang w:val="fr_FR" w:bidi="fr_FR"/>
        </w:rPr>
        <w:t xml:space="preserve">Une femme entre avec un </w:t>
      </w:r>
      <w:r>
        <w:rPr>
          <w:b/>
          <w:lang w:val="fr_FR" w:bidi="fr_FR"/>
        </w:rPr>
        <w:t>vase d'albâtre rempli de parfum</w:t>
      </w:r>
      <w:r>
        <w:rPr>
          <w:lang w:val="fr_FR" w:bidi="fr_FR"/>
        </w:rPr>
        <w:t>. L'albâtre est une pierre blanche et jaune venue d'Égypte. Le vase était un récipient cher comme un flacon. Il avait un long cou et n'avait pas de poignées. Le cou de la cruche devait être brisé pour pouvoir verser le parfum. Le parfum à l'intérieur fait référence à l'huile parfumée. Ceci aurait été un cadeau très cher coûtant trois cents deniers, soit trois cents jours de salaire.</w:t>
      </w:r>
    </w:p>
    <w:p>
      <w:pPr/>
      <w:r>
        <w:rPr>
          <w:lang w:val="fr_FR" w:bidi="fr_FR"/>
        </w:rPr>
      </w:r>
      <w:r>
        <w:rPr>
          <w:lang w:val="fr_FR" w:bidi="fr_FR"/>
        </w:rPr>
        <w:t xml:space="preserve">Simon est choqué par le comportement de la femme. Il désapprouve le fait que Jésus ait permis à la femme de laver ses pieds. Simon ne pense pas que Jésus agit comme un </w:t>
      </w:r>
      <w:r>
        <w:rPr>
          <w:b/>
          <w:lang w:val="fr_FR" w:bidi="fr_FR"/>
        </w:rPr>
        <w:t>prophète</w:t>
      </w:r>
      <w:r>
        <w:rPr>
          <w:lang w:val="fr_FR" w:bidi="fr_FR"/>
        </w:rPr>
        <w:t xml:space="preserve">. Assurez-vous de traduire foi de la même façon que dans les passages précédents. Le mot </w:t>
      </w:r>
      <w:r>
        <w:rPr>
          <w:b/>
          <w:lang w:val="fr_FR" w:bidi="fr_FR"/>
        </w:rPr>
        <w:t>prophète</w:t>
      </w:r>
      <w:r>
        <w:rPr>
          <w:lang w:val="fr_FR" w:bidi="fr_FR"/>
        </w:rPr>
        <w:t xml:space="preserve"> peut être trouvé dans le glossaire principal.</w:t>
      </w:r>
    </w:p>
    <w:p>
      <w:pPr/>
      <w:r>
        <w:rPr>
          <w:lang w:val="fr_FR" w:bidi="fr_FR"/>
        </w:rPr>
      </w:r>
      <w:r>
        <w:rPr>
          <w:lang w:val="fr_FR" w:bidi="fr_FR"/>
        </w:rPr>
        <w:t xml:space="preserve">Jésus dit une </w:t>
      </w:r>
      <w:r>
        <w:rPr>
          <w:b/>
          <w:lang w:val="fr_FR" w:bidi="fr_FR"/>
        </w:rPr>
        <w:t>parabole</w:t>
      </w:r>
      <w:r>
        <w:rPr>
          <w:lang w:val="fr_FR" w:bidi="fr_FR"/>
        </w:rPr>
        <w:t xml:space="preserve"> pour enseigner à Simon une leçon au sujet de Dieu. Une parabole est un type spécial d'histoire utilisée pour enseigner aux gens des choses plus profondes sur Dieu. </w:t>
      </w:r>
      <w:r>
        <w:rPr>
          <w:b/>
          <w:lang w:val="fr_FR" w:bidi="fr_FR"/>
        </w:rPr>
        <w:t>Parabole</w:t>
      </w:r>
      <w:r>
        <w:rPr>
          <w:lang w:val="fr_FR" w:bidi="fr_FR"/>
        </w:rPr>
        <w:t xml:space="preserve"> peut être trouvé dans le glossaire principal. La parabole de Jésus concerne un usurier. Un </w:t>
      </w:r>
      <w:r>
        <w:rPr>
          <w:b/>
          <w:lang w:val="fr_FR" w:bidi="fr_FR"/>
        </w:rPr>
        <w:t>usurier</w:t>
      </w:r>
      <w:r>
        <w:rPr>
          <w:lang w:val="fr_FR" w:bidi="fr_FR"/>
        </w:rPr>
        <w:t xml:space="preserve"> est quelqu'un qui prête de l'argent à d'autres pour gagner sa vie. La personne qui emprunte l'argent doit rembourser l'argent qu'elle a emprunté, et payer des intérêts en plus, c'est-à-dire de l'argent supplémentaire, à l'usurier. Dans cet exemple, les hommes empruntent des </w:t>
      </w:r>
      <w:r>
        <w:rPr>
          <w:b/>
          <w:lang w:val="fr_FR" w:bidi="fr_FR"/>
        </w:rPr>
        <w:t>deniers</w:t>
      </w:r>
      <w:r>
        <w:rPr>
          <w:lang w:val="fr_FR" w:bidi="fr_FR"/>
        </w:rPr>
        <w:t xml:space="preserve">. Les </w:t>
      </w:r>
      <w:r>
        <w:rPr>
          <w:b/>
          <w:lang w:val="fr_FR" w:bidi="fr_FR"/>
        </w:rPr>
        <w:t>deniers</w:t>
      </w:r>
      <w:r>
        <w:rPr>
          <w:lang w:val="fr_FR" w:bidi="fr_FR"/>
        </w:rPr>
        <w:t xml:space="preserve"> sont des pièces d'argent que les Romains utilisaient comme monnaie. Une pièce de monnaie était l'équivalent d'une journée de salaire.</w:t>
      </w:r>
    </w:p>
    <w:p>
      <w:pPr/>
      <w:r>
        <w:rPr>
          <w:lang w:val="fr_FR" w:bidi="fr_FR"/>
        </w:rPr>
      </w:r>
      <w:r>
        <w:rPr>
          <w:lang w:val="fr_FR" w:bidi="fr_FR"/>
        </w:rPr>
        <w:t>Arrêtez-vous et montrez à votre équipe une image d'un denier.</w:t>
      </w:r>
    </w:p>
    <w:p>
      <w:pPr/>
      <w:r>
        <w:rPr>
          <w:lang w:val="fr_FR" w:bidi="fr_FR"/>
        </w:rPr>
      </w:r>
      <w:r>
        <w:rPr>
          <w:lang w:val="fr_FR" w:bidi="fr_FR"/>
        </w:rPr>
        <w:t xml:space="preserve">Quand l'usurier a </w:t>
      </w:r>
      <w:r>
        <w:rPr>
          <w:b/>
          <w:lang w:val="fr_FR" w:bidi="fr_FR"/>
        </w:rPr>
        <w:t>annulé les dettes</w:t>
      </w:r>
      <w:r>
        <w:rPr>
          <w:lang w:val="fr_FR" w:bidi="fr_FR"/>
        </w:rPr>
        <w:t xml:space="preserve">, cela signifiait qu'aucun homme n'avait de quoi rembourser l'usurier. Annuler peut faire référence à plusieurs types de bonté montrée à une personne qui n'a rien fait pour la mériter. Si cela est possible, vous pouvez utiliser un mot pour annuler qui peut s'appliquer à la fois aux dettes et aux péchés. Jésus s'identifie à l'usurier, et le péché représente la dette. Assurez-vous de traduire </w:t>
      </w:r>
      <w:r>
        <w:rPr>
          <w:b/>
          <w:lang w:val="fr_FR" w:bidi="fr_FR"/>
        </w:rPr>
        <w:t>le péché</w:t>
      </w:r>
      <w:r>
        <w:rPr>
          <w:lang w:val="fr_FR" w:bidi="fr_FR"/>
        </w:rPr>
        <w:t xml:space="preserve"> et le </w:t>
      </w:r>
      <w:r>
        <w:rPr>
          <w:b/>
          <w:lang w:val="fr_FR" w:bidi="fr_FR"/>
        </w:rPr>
        <w:t>pardon</w:t>
      </w:r>
      <w:r>
        <w:rPr>
          <w:lang w:val="fr_FR" w:bidi="fr_FR"/>
        </w:rPr>
        <w:t xml:space="preserve"> de la même façon que dans les passages précédents. </w:t>
      </w:r>
      <w:r>
        <w:rPr>
          <w:b/>
          <w:lang w:val="fr_FR" w:bidi="fr_FR"/>
        </w:rPr>
        <w:t>Péché</w:t>
      </w:r>
      <w:r>
        <w:rPr>
          <w:lang w:val="fr_FR" w:bidi="fr_FR"/>
        </w:rPr>
        <w:t xml:space="preserve"> et </w:t>
      </w:r>
      <w:r>
        <w:rPr>
          <w:b/>
          <w:lang w:val="fr_FR" w:bidi="fr_FR"/>
        </w:rPr>
        <w:t>pardon</w:t>
      </w:r>
      <w:r>
        <w:rPr>
          <w:lang w:val="fr_FR" w:bidi="fr_FR"/>
        </w:rPr>
        <w:t xml:space="preserve"> se trouvent dans le glossaire principal.</w:t>
      </w:r>
    </w:p>
    <w:p>
      <w:pPr/>
      <w:r>
        <w:rPr>
          <w:lang w:val="fr_FR" w:bidi="fr_FR"/>
        </w:rPr>
      </w:r>
      <w:r>
        <w:rPr>
          <w:lang w:val="fr_FR" w:bidi="fr_FR"/>
        </w:rPr>
        <w:t xml:space="preserve">Jésus dit que la foi de la femme l'a </w:t>
      </w:r>
      <w:r>
        <w:rPr>
          <w:b/>
          <w:lang w:val="fr_FR" w:bidi="fr_FR"/>
        </w:rPr>
        <w:t>sauvée</w:t>
      </w:r>
      <w:r>
        <w:rPr>
          <w:lang w:val="fr_FR" w:bidi="fr_FR"/>
        </w:rPr>
        <w:t xml:space="preserve">. Sauvé peut signifier guéri, mais dans ce contexte, cela signifie délivré. À cause de la foi de la femme, Dieu l'a sauvée de sa vie pécheresse et ne la punirait pas pour cette vie. </w:t>
      </w:r>
      <w:r>
        <w:rPr>
          <w:b/>
          <w:lang w:val="fr_FR" w:bidi="fr_FR"/>
        </w:rPr>
        <w:t>Sauvé</w:t>
      </w:r>
      <w:r>
        <w:rPr>
          <w:lang w:val="fr_FR" w:bidi="fr_FR"/>
        </w:rPr>
        <w:t xml:space="preserve"> se trouve dans le glossaire principal. La </w:t>
      </w:r>
      <w:r>
        <w:rPr>
          <w:b/>
          <w:lang w:val="fr_FR" w:bidi="fr_FR"/>
        </w:rPr>
        <w:t>foi</w:t>
      </w:r>
      <w:r>
        <w:rPr>
          <w:lang w:val="fr_FR" w:bidi="fr_FR"/>
        </w:rPr>
        <w:t xml:space="preserve"> fait référence à la confiance de la femme en Dieu. Jésus dit à la femme de partir en </w:t>
      </w:r>
      <w:r>
        <w:rPr>
          <w:b/>
          <w:lang w:val="fr_FR" w:bidi="fr_FR"/>
        </w:rPr>
        <w:t>paix</w:t>
      </w:r>
      <w:r>
        <w:rPr>
          <w:lang w:val="fr_FR" w:bidi="fr_FR"/>
        </w:rPr>
        <w:t xml:space="preserve">, c'est-à-dire avec la sécurité en ce qui concerne sa relation avec Dieu. </w:t>
      </w:r>
      <w:r>
        <w:rPr>
          <w:b/>
          <w:lang w:val="fr_FR" w:bidi="fr_FR"/>
        </w:rPr>
        <w:t>Les mots</w:t>
      </w:r>
      <w:r>
        <w:rPr>
          <w:lang w:val="fr_FR" w:bidi="fr_FR"/>
        </w:rPr>
        <w:t xml:space="preserve"> foi et </w:t>
      </w:r>
      <w:r>
        <w:rPr>
          <w:b/>
          <w:lang w:val="fr_FR" w:bidi="fr_FR"/>
        </w:rPr>
        <w:t>paix</w:t>
      </w:r>
      <w:r>
        <w:rPr>
          <w:lang w:val="fr_FR" w:bidi="fr_FR"/>
        </w:rPr>
        <w:t xml:space="preserve"> se trouvent dans le glossaire principal.</w:t>
      </w:r>
    </w:p>
    <w:p>
      <w:pPr/>
      <w:r>
        <w:rPr>
          <w:lang w:val="fr_FR" w:bidi="fr_FR"/>
        </w:rPr>
      </w:r>
      <w:r>
        <w:rPr>
          <w:lang w:val="fr_FR" w:bidi="fr_FR"/>
        </w:rPr>
        <w:t xml:space="preserve">Jésus continue de lieu en lieu en prêchant </w:t>
      </w:r>
      <w:r>
        <w:rPr>
          <w:b/>
          <w:lang w:val="fr_FR" w:bidi="fr_FR"/>
        </w:rPr>
        <w:t>la bonne nouvelle</w:t>
      </w:r>
      <w:r>
        <w:rPr>
          <w:lang w:val="fr_FR" w:bidi="fr_FR"/>
        </w:rPr>
        <w:t xml:space="preserve"> concernant </w:t>
      </w:r>
      <w:r>
        <w:rPr>
          <w:b/>
          <w:lang w:val="fr_FR" w:bidi="fr_FR"/>
        </w:rPr>
        <w:t>le royaume de Dieu</w:t>
      </w:r>
      <w:r>
        <w:rPr>
          <w:lang w:val="fr_FR" w:bidi="fr_FR"/>
        </w:rPr>
        <w:t>. Assurez-vous de traduire bonne nouvelle et royaume de Dieu de la même façon que dans les passages précédents. Les deux termes peuvent être trouvés dans le glossaire principal.</w:t>
      </w:r>
    </w:p>
    <w:p>
      <w:pPr/>
      <w:r>
        <w:rPr>
          <w:lang w:val="fr_FR" w:bidi="fr_FR"/>
        </w:rPr>
      </w:r>
      <w:r>
        <w:rPr>
          <w:lang w:val="fr_FR" w:bidi="fr_FR"/>
        </w:rPr>
        <w:t xml:space="preserve">Beaucoup de femmes suivaient également Jésus. L'une d'elles est Marie. Jésus a chassé sept </w:t>
      </w:r>
      <w:r>
        <w:rPr>
          <w:b/>
          <w:lang w:val="fr_FR" w:bidi="fr_FR"/>
        </w:rPr>
        <w:t>démons</w:t>
      </w:r>
      <w:r>
        <w:rPr>
          <w:lang w:val="fr_FR" w:bidi="fr_FR"/>
        </w:rPr>
        <w:t xml:space="preserve"> de Marie. Les Juifs croient que les esprits mauvais habitaient à l'intérieur d'une personne. Jésus a donc dû les chasser. Assurez-vous de traduire le mot démon de la même façon que dans les passages précédents. Le mot </w:t>
      </w:r>
      <w:r>
        <w:rPr>
          <w:b/>
          <w:lang w:val="fr_FR" w:bidi="fr_FR"/>
        </w:rPr>
        <w:t>démon</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7:36–8:3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84">
        <w:r>
          <w:rPr>
            <w:lang w:val="fr_FR" w:bidi="fr_FR"/>
          </w:rPr>
          <w:rPr>
            <w:color w:val="0000EE"/>
            <w:u w:val="single"/>
          </w:rPr>
          <w:t>Écouter et Cœur</w:t>
        </w:r>
      </w:hyperlink>
      <w:r>
        <w:rPr>
          <w:lang w:val="fr_FR" w:bidi="fr_FR"/>
        </w:rPr>
        <w:t xml:space="preserve"> (543 KB)</w:t>
      </w:r>
      <w:r>
        <w:rPr>
          <w:lang w:val="fr_FR" w:bidi="fr_FR"/>
        </w:rPr>
      </w:r>
    </w:p>
    <w:p>
      <w:pPr>
        <w:pStyle w:val="ListBullet"/>
        <w:spacing w:line="240" w:lineRule="auto"/>
        <w:ind w:left="720"/>
      </w:pPr>
      <w:r>
        <w:rPr>
          <w:lang w:val="fr_FR" w:bidi="fr_FR"/>
        </w:rPr>
      </w:r>
      <w:hyperlink r:id="rId185">
        <w:r>
          <w:rPr>
            <w:lang w:val="fr_FR" w:bidi="fr_FR"/>
          </w:rPr>
          <w:rPr>
            <w:color w:val="0000EE"/>
            <w:u w:val="single"/>
          </w:rPr>
          <w:t>Planter le Décor</w:t>
        </w:r>
      </w:hyperlink>
      <w:r>
        <w:rPr>
          <w:lang w:val="fr_FR" w:bidi="fr_FR"/>
        </w:rPr>
        <w:t xml:space="preserve"> (6.4 MB)</w:t>
      </w:r>
      <w:r>
        <w:rPr>
          <w:lang w:val="fr_FR" w:bidi="fr_FR"/>
        </w:rPr>
      </w:r>
    </w:p>
    <w:p>
      <w:pPr>
        <w:pStyle w:val="ListBullet"/>
        <w:spacing w:line="240" w:lineRule="auto"/>
        <w:ind w:left="720"/>
      </w:pPr>
      <w:r>
        <w:rPr>
          <w:lang w:val="fr_FR" w:bidi="fr_FR"/>
        </w:rPr>
      </w:r>
      <w:hyperlink r:id="rId186">
        <w:r>
          <w:rPr>
            <w:lang w:val="fr_FR" w:bidi="fr_FR"/>
          </w:rPr>
          <w:rPr>
            <w:color w:val="0000EE"/>
            <w:u w:val="single"/>
          </w:rPr>
          <w:t>Définir les Scènes</w:t>
        </w:r>
      </w:hyperlink>
      <w:r>
        <w:rPr>
          <w:lang w:val="fr_FR" w:bidi="fr_FR"/>
        </w:rPr>
        <w:t xml:space="preserve"> (3.2 MB)</w:t>
      </w:r>
      <w:r>
        <w:rPr>
          <w:lang w:val="fr_FR" w:bidi="fr_FR"/>
        </w:rPr>
      </w:r>
    </w:p>
    <w:p>
      <w:pPr>
        <w:pStyle w:val="ListBullet"/>
        <w:spacing w:line="240" w:lineRule="auto"/>
        <w:ind w:left="720"/>
      </w:pPr>
      <w:r>
        <w:rPr>
          <w:lang w:val="fr_FR" w:bidi="fr_FR"/>
        </w:rPr>
      </w:r>
      <w:hyperlink r:id="rId187">
        <w:r>
          <w:rPr>
            <w:lang w:val="fr_FR" w:bidi="fr_FR"/>
          </w:rPr>
          <w:rPr>
            <w:color w:val="0000EE"/>
            <w:u w:val="single"/>
          </w:rPr>
          <w:t>Intégration du Texte</w:t>
        </w:r>
      </w:hyperlink>
      <w:r>
        <w:rPr>
          <w:lang w:val="fr_FR" w:bidi="fr_FR"/>
        </w:rPr>
        <w:t xml:space="preserve"> (3.6 MB)</w:t>
      </w:r>
      <w:r>
        <w:rPr>
          <w:lang w:val="fr_FR" w:bidi="fr_FR"/>
        </w:rPr>
      </w:r>
    </w:p>
    <w:p>
      <w:pPr>
        <w:pStyle w:val="ListBullet"/>
        <w:spacing w:line="240" w:lineRule="auto"/>
        <w:ind w:left="720"/>
      </w:pPr>
      <w:r>
        <w:rPr>
          <w:lang w:val="fr_FR" w:bidi="fr_FR"/>
        </w:rPr>
      </w:r>
      <w:hyperlink r:id="rId188">
        <w:r>
          <w:rPr>
            <w:lang w:val="fr_FR" w:bidi="fr_FR"/>
          </w:rPr>
          <w:rPr>
            <w:color w:val="0000EE"/>
            <w:u w:val="single"/>
          </w:rPr>
          <w:t>Combler les Lacunes</w:t>
        </w:r>
      </w:hyperlink>
      <w:r>
        <w:rPr>
          <w:lang w:val="fr_FR" w:bidi="fr_FR"/>
        </w:rPr>
        <w:t xml:space="preserve"> (2.6 MB)</w:t>
      </w:r>
      <w:r>
        <w:rPr>
          <w:lang w:val="fr_FR" w:bidi="fr_FR"/>
        </w:rPr>
      </w:r>
    </w:p>
    <w:p>
      <w:pPr>
        <w:pStyle w:val="ListBullet"/>
        <w:spacing w:line="240" w:lineRule="auto"/>
        <w:ind w:left="720"/>
      </w:pPr>
      <w:r>
        <w:rPr>
          <w:lang w:val="fr_FR" w:bidi="fr_FR"/>
        </w:rPr>
      </w:r>
      <w:hyperlink r:id="rId189">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8:4–15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8.4–15.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cette histoire, Luc cesse de parler à son auditoire de la compassion de Jésus et de la confirmation de son identité. Luc se concentre à présent sur le fait que Jésus prêche la bonne nouvelle et sur les conséquences qui viennent si on le rejette. Jésus enseigne en utilisant des paraboles, c'est-à-dire des histoires spéciales qui décrivent des choses plus profondes concernant Dieu.</w:t>
      </w:r>
    </w:p>
    <w:p>
      <w:pPr/>
      <w:r>
        <w:rPr>
          <w:lang w:val="fr_FR" w:bidi="fr_FR"/>
        </w:rPr>
      </w:r>
      <w:r>
        <w:rPr>
          <w:lang w:val="fr_FR" w:bidi="fr_FR"/>
        </w:rPr>
        <w:t>Cette parabole est l'une des rares histoires qui se trouvent dans trois des quatre Évangiles. Elle est unique parce qu'elle inclut une explication. La version de l'histoire chez Luc est légèrement différente parce qu'elle est plus courte.</w:t>
      </w:r>
    </w:p>
    <w:p>
      <w:pPr/>
      <w:r>
        <w:rPr>
          <w:lang w:val="fr_FR" w:bidi="fr_FR"/>
        </w:rPr>
      </w:r>
      <w:r>
        <w:rPr>
          <w:lang w:val="fr_FR" w:bidi="fr_FR"/>
        </w:rPr>
        <w:t>Jésus continue à enseigner de village en village dans la région de Galilée. Les disciples de Jésus et les femmes qui le soutiennent sont avec lui. Une foule commence à se rassembler autour de Jésus pour entendre ses enseignements. Les gens sont venus de beaucoup des villages environnants. Jésus les enseigne avec une parabole.</w:t>
      </w:r>
    </w:p>
    <w:p>
      <w:pPr/>
      <w:r>
        <w:rPr>
          <w:lang w:val="fr_FR" w:bidi="fr_FR"/>
        </w:rPr>
      </w:r>
      <w:r>
        <w:rPr>
          <w:lang w:val="fr_FR" w:bidi="fr_FR"/>
        </w:rPr>
        <w:t>Jésus dit qu'il y a un agriculteur qui va dans ses champs pour semer des graines. « Semer » signifie que le fermier, qui jetait des graines devant lui d'un côté à l'autre, pendant qu'il marchait. Il s'agissait d'une méthode normale utilisée par les agriculteurs juifs qui leur permettait de planter rapidement sur une grande surface.</w:t>
      </w:r>
    </w:p>
    <w:p>
      <w:pPr/>
      <w:r>
        <w:rPr>
          <w:lang w:val="fr_FR" w:bidi="fr_FR"/>
        </w:rPr>
      </w:r>
      <w:r>
        <w:rPr>
          <w:lang w:val="fr_FR" w:bidi="fr_FR"/>
        </w:rPr>
        <w:t>Arrêtez-vous et montrez une image d'un agriculteur qui disperse la semence, si ce n'est pas un concept commun dans votre culture. Quelles sont les méthodes utilisées dans votre culture pour planter des graines ? En quoi sont-elles similaires ou différentes de la façon dont le semeur dans cette histoire a planté sa semence ?</w:t>
      </w:r>
    </w:p>
    <w:p>
      <w:pPr/>
      <w:r>
        <w:rPr>
          <w:lang w:val="fr_FR" w:bidi="fr_FR"/>
        </w:rPr>
      </w:r>
      <w:r>
        <w:rPr>
          <w:lang w:val="fr_FR" w:bidi="fr_FR"/>
        </w:rPr>
        <w:t>Certaines des graines tombent le long du chemin. Le chemin fait référence à un sentier que les gens utilisaient pour traverser ou longer le champ. Le sol y était dur parce que beaucoup de gens marchaient dessus. Les graines qui tombent sur le chemin sont piétinées par les gens qui marchent. Les oiseaux qui volaient dans les airs ont mangé ces graines avec faim.</w:t>
      </w:r>
    </w:p>
    <w:p>
      <w:pPr/>
      <w:r>
        <w:rPr>
          <w:lang w:val="fr_FR" w:bidi="fr_FR"/>
        </w:rPr>
      </w:r>
      <w:r>
        <w:rPr>
          <w:lang w:val="fr_FR" w:bidi="fr_FR"/>
        </w:rPr>
        <w:t>Arrêtez-vous et montrez une image du sol sur un sentier dans un champ.</w:t>
      </w:r>
    </w:p>
    <w:p>
      <w:pPr/>
      <w:r>
        <w:rPr>
          <w:lang w:val="fr_FR" w:bidi="fr_FR"/>
        </w:rPr>
      </w:r>
      <w:r>
        <w:rPr>
          <w:lang w:val="fr_FR" w:bidi="fr_FR"/>
        </w:rPr>
        <w:t>D'autres graines tombent sur le rocher. Dans ce contexte, le sol avait une couche de roche en dessous. Le rocher devenait visible quand il y avait de la terre peu profonde. Les graines qui tombent sur le rocher sont devenues de jeunes plantes, mais les jeunes plantes sont mortes parce qu'elles n'obtenaient pas assez d'eau dans le sol peu profond. Les plantes n'obtenaient pas ce dont elles avaient besoin pour pousser dans le sol à cause du rocher.</w:t>
      </w:r>
    </w:p>
    <w:p>
      <w:pPr/>
      <w:r>
        <w:rPr>
          <w:lang w:val="fr_FR" w:bidi="fr_FR"/>
        </w:rPr>
      </w:r>
      <w:r>
        <w:rPr>
          <w:lang w:val="fr_FR" w:bidi="fr_FR"/>
        </w:rPr>
        <w:t>Arrêtez-vous et montrez une image d'un sol rocheux.</w:t>
      </w:r>
    </w:p>
    <w:p>
      <w:pPr/>
      <w:r>
        <w:rPr>
          <w:lang w:val="fr_FR" w:bidi="fr_FR"/>
        </w:rPr>
      </w:r>
      <w:r>
        <w:rPr>
          <w:lang w:val="fr_FR" w:bidi="fr_FR"/>
        </w:rPr>
        <w:t>D'autres graines tombent là où il y a des épines. Cela signifie sur le sol où des épines ou des graines de plantes épineuses étaient présentes. Les épines sont des plantes robustes à croissance rapide qui font concurrence avec le grain et gênent les agriculteurs. Les épines poussaient avec le grain et faisaient en sorte que le grain n'ait pas assez d'espace, de terre, d'eau ou de lumière du soleil pour bien pousser. Le grain est donc mort et ne produisait rien.</w:t>
      </w:r>
    </w:p>
    <w:p>
      <w:pPr/>
      <w:r>
        <w:rPr>
          <w:lang w:val="fr_FR" w:bidi="fr_FR"/>
        </w:rPr>
      </w:r>
      <w:r>
        <w:rPr>
          <w:lang w:val="fr_FR" w:bidi="fr_FR"/>
        </w:rPr>
        <w:t>Arrêtez-vous et montrez une image de terre où poussent des épines.</w:t>
      </w:r>
    </w:p>
    <w:p>
      <w:pPr/>
      <w:r>
        <w:rPr>
          <w:lang w:val="fr_FR" w:bidi="fr_FR"/>
        </w:rPr>
      </w:r>
      <w:r>
        <w:rPr>
          <w:lang w:val="fr_FR" w:bidi="fr_FR"/>
        </w:rPr>
        <w:t>Certaines graines tombent sur un bon sol. Bon signifie fertile ou productif. Le sol n'était pas tassé, peu profond ou mélangé avec des épines. Le bon sol permet aux graines de pousser pour devenir des plantes productives qui produisent du grain. Les plantes qui poussaient avaient cent fois plus de graines que les graines que l'agriculteur avait plantées. Cela aurait été une récolte exceptionnelle en Israël. Une récolte moyenne produisait environ dix graines pour chaque graine plantée.</w:t>
      </w:r>
    </w:p>
    <w:p>
      <w:pPr/>
      <w:r>
        <w:rPr>
          <w:lang w:val="fr_FR" w:bidi="fr_FR"/>
        </w:rPr>
      </w:r>
      <w:r>
        <w:rPr>
          <w:lang w:val="fr_FR" w:bidi="fr_FR"/>
        </w:rPr>
        <w:t>Arrêtez et montrez une image d'un bon terreau. Discutez avec votre équipe : Comment décririez-vous un bon sol dans votre culture ? Comment savez-vous dans quelles zones vous devriez planter par rapport aux zones qui ne produiront pas ?</w:t>
      </w:r>
    </w:p>
    <w:p>
      <w:pPr/>
      <w:r>
        <w:rPr>
          <w:lang w:val="fr_FR" w:bidi="fr_FR"/>
        </w:rPr>
      </w:r>
      <w:r>
        <w:rPr>
          <w:lang w:val="fr_FR" w:bidi="fr_FR"/>
        </w:rPr>
        <w:t>Jésus termine la parabole et dit : « Que celui qui a des oreilles entende. » Jésus dit que la foule devrait réfléchir soigneusement à ce qu'il a dit. Jésus veut non seulement qu'ils pensent, mais aussi qu'ils agissent en fonction de ce qu'ils avaient appris de l'histoire.</w:t>
      </w:r>
    </w:p>
    <w:p>
      <w:pPr/>
      <w:r>
        <w:rPr>
          <w:lang w:val="fr_FR" w:bidi="fr_FR"/>
        </w:rPr>
      </w:r>
      <w:r>
        <w:rPr>
          <w:lang w:val="fr_FR" w:bidi="fr_FR"/>
        </w:rPr>
        <w:t>Arrêtez-vous et demandez à votre équipe : Que dirait un enseignant dans votre culture pour amener son auditoire à prêter attention ?</w:t>
      </w:r>
    </w:p>
    <w:p>
      <w:pPr/>
      <w:r>
        <w:rPr>
          <w:lang w:val="fr_FR" w:bidi="fr_FR"/>
        </w:rPr>
      </w:r>
      <w:r>
        <w:rPr>
          <w:lang w:val="fr_FR" w:bidi="fr_FR"/>
        </w:rPr>
        <w:t>Les disciples, ou suiveurs, de Jésuslui demandent ce que signifie la parabole. Jésus compare ses disciples à d'autres personnes qui entendent l'histoire. Jésus dit qu'il enseigne avec des paraboles parce qu'elles contiennent des vérités cachées sur le royaume de Dieu. Jésus ne révèle ces vérités qu'à certaines personnes. Jésus choisit de révéler la signification de la parabole à ses disciples. D'autres personnes qui écouteraient la parabole ne seraient pas capables de comprendre les vérités au sujet du royaume de Dieu.</w:t>
      </w:r>
    </w:p>
    <w:p>
      <w:pPr/>
      <w:r>
        <w:rPr>
          <w:lang w:val="fr_FR" w:bidi="fr_FR"/>
        </w:rPr>
      </w:r>
      <w:r>
        <w:rPr>
          <w:lang w:val="fr_FR" w:bidi="fr_FR"/>
        </w:rPr>
        <w:t>Jésus donne la raison de l'enseignement dans des paraboles en citant l'Écriture, c'est-à-dire les écrits saints juifs. Jésus cite le prophète, ou messager de Dieu, bien connu : Ésaïe. Ésaïe a dit :</w:t>
      </w:r>
    </w:p>
    <w:p>
      <w:pPr/>
      <w:r>
        <w:rPr>
          <w:lang w:val="fr_FR" w:bidi="fr_FR"/>
        </w:rPr>
      </w:r>
      <w:r>
        <w:rPr>
          <w:lang w:val="fr_FR" w:bidi="fr_FR"/>
        </w:rPr>
        <w:t>« Bien qu'ils voient, ils ne verront pas,</w:t>
      </w:r>
    </w:p>
    <w:p>
      <w:pPr/>
      <w:r>
        <w:rPr>
          <w:lang w:val="fr_FR" w:bidi="fr_FR"/>
        </w:rPr>
      </w:r>
      <w:r>
        <w:rPr>
          <w:lang w:val="fr_FR" w:bidi="fr_FR"/>
        </w:rPr>
        <w:t>bien qu'ils entendent, ils ne</w:t>
      </w:r>
    </w:p>
    <w:p>
      <w:pPr/>
      <w:r>
        <w:rPr>
          <w:lang w:val="fr_FR" w:bidi="fr_FR"/>
        </w:rPr>
      </w:r>
      <w:r>
        <w:rPr>
          <w:lang w:val="fr_FR" w:bidi="fr_FR"/>
        </w:rPr>
        <w:t>comprendront pas. »</w:t>
      </w:r>
    </w:p>
    <w:p>
      <w:pPr/>
      <w:r>
        <w:rPr>
          <w:lang w:val="fr_FR" w:bidi="fr_FR"/>
        </w:rPr>
      </w:r>
      <w:r>
        <w:rPr>
          <w:lang w:val="fr_FR" w:bidi="fr_FR"/>
        </w:rPr>
        <w:t>La première référence au fait de voir signifie voir quelque chose comme une personne ou un objet. La deuxième référence au fait de voir signifie non seulement voir, mais également comprendre la signification de ce qui est vu. La même chose s'applique à l'ouïe. La première référence signifie l'acte physique d'entendre tandis que la deuxième référence, qui consiste à entendre, signifie comprendre ce qui était entendu. Jésus dit que certaines personnes ne veulent pas croire et lui obéir. Jésus ne leur enseignera pas les vérités du royaume de Dieu.</w:t>
      </w:r>
    </w:p>
    <w:p>
      <w:pPr/>
      <w:r>
        <w:rPr>
          <w:lang w:val="fr_FR" w:bidi="fr_FR"/>
        </w:rPr>
      </w:r>
      <w:r>
        <w:rPr>
          <w:lang w:val="fr_FR" w:bidi="fr_FR"/>
        </w:rPr>
        <w:t>Jésus explique la parabole à ses disciples. L'interprétation de base de la parabole est que les graines représentent le message de Dieu, le fait de semer représente le fait de dire le message aux gens et les différents types de terre représentent les différentes façons dont les gens entendent le message.</w:t>
      </w:r>
    </w:p>
    <w:p>
      <w:pPr/>
      <w:r>
        <w:rPr>
          <w:lang w:val="fr_FR" w:bidi="fr_FR"/>
        </w:rPr>
      </w:r>
      <w:r>
        <w:rPr>
          <w:lang w:val="fr_FR" w:bidi="fr_FR"/>
        </w:rPr>
        <w:t>Jésus explique que les graines qui tombent sur le sol représentent le diable qui enlève le message que les gens ont entendu. Puis Jésus explique que les graines qui tombent sur un sol rocheux représentent les gens qui reçoivent le message avec joie, mais au moment où viennent les épreuves, c'est-à-dire des tentations, elles s'éloignent.</w:t>
      </w:r>
    </w:p>
    <w:p>
      <w:pPr/>
      <w:r>
        <w:rPr>
          <w:lang w:val="fr_FR" w:bidi="fr_FR"/>
        </w:rPr>
      </w:r>
      <w:r>
        <w:rPr>
          <w:lang w:val="fr_FR" w:bidi="fr_FR"/>
        </w:rPr>
        <w:t>Arrêtez-vous et discutez avec votre équipe : Dans votre culture, à quel genre de tentations ou d'épreuves les gens sont-ils confrontés ?</w:t>
      </w:r>
    </w:p>
    <w:p>
      <w:pPr/>
      <w:r>
        <w:rPr>
          <w:lang w:val="fr_FR" w:bidi="fr_FR"/>
        </w:rPr>
      </w:r>
      <w:r>
        <w:rPr>
          <w:lang w:val="fr_FR" w:bidi="fr_FR"/>
        </w:rPr>
        <w:t>Puis Jésus explique que les graines qui tombent parmi les épines représentent les gens qui entendent le message, mais qui sont submergés par les soucis et les richesses.</w:t>
      </w:r>
    </w:p>
    <w:p>
      <w:pPr/>
      <w:r>
        <w:rPr>
          <w:lang w:val="fr_FR" w:bidi="fr_FR"/>
        </w:rPr>
      </w:r>
      <w:r>
        <w:rPr>
          <w:lang w:val="fr_FR" w:bidi="fr_FR"/>
        </w:rPr>
        <w:t>Arrêtez-vous et discutez avec votre équipe : Dans votre culture, comment décririez-vous les richesses ? Quelles situations font que les gens s'inquiètent dans votre culture ?</w:t>
      </w:r>
    </w:p>
    <w:p>
      <w:pPr/>
      <w:r>
        <w:rPr>
          <w:lang w:val="fr_FR" w:bidi="fr_FR"/>
        </w:rPr>
      </w:r>
      <w:r>
        <w:rPr>
          <w:lang w:val="fr_FR" w:bidi="fr_FR"/>
        </w:rPr>
        <w:t>Il est important de noter qu'il y a beaucoup d'interprétations différentes concernant la signification des graines après qu'elles aient été semées. Certains érudits croient que les graines continuent à faire référence au message de Dieu et que les sols représentent quatre façons différentes dont les gens entendent et répondent au message de Dieu. D'autres érudits croient que les sols font référence à différents types de personnes.</w:t>
      </w:r>
    </w:p>
    <w:p>
      <w:pPr/>
      <w:r>
        <w:rPr>
          <w:lang w:val="fr_FR" w:bidi="fr_FR"/>
        </w:rPr>
      </w:r>
      <w:r>
        <w:rPr>
          <w:lang w:val="fr_FR" w:bidi="fr_FR"/>
        </w:rPr>
        <w:t>Jésus n'explique pas s'il parle de ses disciples qui ont besoin de grandir spirituellement ou de ceux qui ne sont pas ses disciples qui entendent et acceptent le message de Dieu. Plusieurs fois, les paraboles ont une signification plus large qu'une situation ou une période spécifique. N'assignez pas de signification ou d'explication à la parabole qui n'est pas donnée dans les Écritures.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Les gens viennent de nombreuses villes pour entendre Jésus. Jésus raconte une histoire sous la forme d'une parabole aux gens rassemblés.</w:t>
      </w:r>
    </w:p>
    <w:p>
      <w:pPr/>
      <w:r>
        <w:rPr>
          <w:lang w:val="fr_FR" w:bidi="fr_FR"/>
        </w:rPr>
      </w:r>
      <w:r>
        <w:rPr>
          <w:b/>
          <w:lang w:val="fr_FR" w:bidi="fr_FR"/>
        </w:rPr>
        <w:t>Deuxième partie :</w:t>
      </w:r>
      <w:r>
        <w:rPr>
          <w:lang w:val="fr_FR" w:bidi="fr_FR"/>
        </w:rPr>
        <w:t xml:space="preserve"> L'histoire concerne un agriculteur qui disperse des graines pour les planter. Jésus explique ce qui s'est passé avec les graines qui tombent dans différentes zones du champ. À la fin, Jésus dit que quiconque a des oreilles pour entendre devrait écouter et comprendre.</w:t>
      </w:r>
    </w:p>
    <w:p>
      <w:pPr/>
      <w:r>
        <w:rPr>
          <w:lang w:val="fr_FR" w:bidi="fr_FR"/>
        </w:rPr>
      </w:r>
      <w:r>
        <w:rPr>
          <w:b/>
          <w:lang w:val="fr_FR" w:bidi="fr_FR"/>
        </w:rPr>
        <w:t>Troisième partie :</w:t>
      </w:r>
      <w:r>
        <w:rPr>
          <w:lang w:val="fr_FR" w:bidi="fr_FR"/>
        </w:rPr>
        <w:t xml:space="preserve"> Les disciples de Jésus demandent à Jésus la signification de la parabole. Jésus leur explique qu'ils sont autorisés à comprendre la parabole pour accomplir les Écritures.</w:t>
      </w:r>
    </w:p>
    <w:p>
      <w:pPr/>
      <w:r>
        <w:rPr>
          <w:lang w:val="fr_FR" w:bidi="fr_FR"/>
        </w:rPr>
      </w:r>
      <w:r>
        <w:rPr>
          <w:b/>
          <w:lang w:val="fr_FR" w:bidi="fr_FR"/>
        </w:rPr>
        <w:t>Quatrième partie :</w:t>
      </w:r>
      <w:r>
        <w:rPr>
          <w:lang w:val="fr_FR" w:bidi="fr_FR"/>
        </w:rPr>
        <w:t xml:space="preserve"> Jésus donne l'explication de la signification de la parabole.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Une personne qui représente le chemin</w:t>
      </w:r>
    </w:p>
    <w:p>
      <w:pPr>
        <w:pStyle w:val="ListBullet"/>
        <w:spacing w:line="240" w:lineRule="auto"/>
        <w:ind w:left="720"/>
      </w:pPr>
      <w:r>
        <w:rPr>
          <w:lang w:val="fr_FR" w:bidi="fr_FR"/>
        </w:rPr>
      </w:r>
      <w:r>
        <w:rPr>
          <w:lang w:val="fr_FR" w:bidi="fr_FR"/>
        </w:rPr>
        <w:t>Une personne qui représente la zone avec des rochers</w:t>
      </w:r>
    </w:p>
    <w:p>
      <w:pPr>
        <w:pStyle w:val="ListBullet"/>
        <w:spacing w:line="240" w:lineRule="auto"/>
        <w:ind w:left="720"/>
      </w:pPr>
      <w:r>
        <w:rPr>
          <w:lang w:val="fr_FR" w:bidi="fr_FR"/>
        </w:rPr>
      </w:r>
      <w:r>
        <w:rPr>
          <w:lang w:val="fr_FR" w:bidi="fr_FR"/>
        </w:rPr>
        <w:t>Une personne qui représente la zone avec des épines</w:t>
      </w:r>
    </w:p>
    <w:p>
      <w:pPr>
        <w:pStyle w:val="ListBullet"/>
        <w:spacing w:line="240" w:lineRule="auto"/>
        <w:ind w:left="720"/>
      </w:pPr>
      <w:r>
        <w:rPr>
          <w:lang w:val="fr_FR" w:bidi="fr_FR"/>
        </w:rPr>
      </w:r>
      <w:r>
        <w:rPr>
          <w:lang w:val="fr_FR" w:bidi="fr_FR"/>
        </w:rPr>
        <w:t>Une personne qui représente la zone avec un sol fertile</w:t>
      </w:r>
    </w:p>
    <w:p>
      <w:pPr>
        <w:pStyle w:val="ListBullet"/>
        <w:spacing w:line="240" w:lineRule="auto"/>
        <w:ind w:left="720"/>
      </w:pPr>
      <w:r>
        <w:rPr>
          <w:lang w:val="fr_FR" w:bidi="fr_FR"/>
        </w:rPr>
      </w:r>
      <w:r>
        <w:rPr>
          <w:lang w:val="fr_FR" w:bidi="fr_FR"/>
        </w:rPr>
        <w:t>Les oiseaux</w:t>
      </w:r>
    </w:p>
    <w:p>
      <w:pPr>
        <w:pStyle w:val="ListBullet"/>
        <w:spacing w:line="240" w:lineRule="auto"/>
        <w:ind w:left="720"/>
      </w:pPr>
      <w:r>
        <w:rPr>
          <w:lang w:val="fr_FR" w:bidi="fr_FR"/>
        </w:rPr>
      </w:r>
      <w:r>
        <w:rPr>
          <w:lang w:val="fr_FR" w:bidi="fr_FR"/>
        </w:rPr>
        <w:t>Le diable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qu'il y a un chemin sur lequel l'agriculteur peut marcher. L'agriculteur dispersera les graines sur ce chemin. Parce que ce chemin est toujours utilisé, il est dur.</w:t>
      </w:r>
    </w:p>
    <w:p>
      <w:pPr/>
      <w:r>
        <w:rPr>
          <w:lang w:val="fr_FR" w:bidi="fr_FR"/>
        </w:rPr>
      </w:r>
      <w:r>
        <w:rPr>
          <w:lang w:val="fr_FR" w:bidi="fr_FR"/>
        </w:rPr>
        <w:t>Les gens viennent de nombreuses villes et se rassemblent pour entendre Jésus. Jésus raconte ensuite une histoire sous la forme d'une parabole. Dans la parabole, l'équipe voudra peut-être re-chronologiser pour représenter le fait que les graines tombent d'abord sur les différents sols. Un peu plus tard, celles qui tombent sur le chemin sont piétinées puis mangées par les oiseaux. Celles qui tombent sur le rocher poussent après un certain temps, mais elles meurent à cause du manque d'humidité. Celles qui tombent entre les épines poussent quelque temps plus tard, mais les épines les tuent. Celles qui tombent dans un sol fertile poussent après un certain temps et produisent au centuple.</w:t>
      </w:r>
    </w:p>
    <w:p>
      <w:pPr/>
      <w:r>
        <w:rPr>
          <w:lang w:val="fr_FR" w:bidi="fr_FR"/>
        </w:rPr>
      </w:r>
      <w:r>
        <w:rPr>
          <w:lang w:val="fr_FR" w:bidi="fr_FR"/>
        </w:rPr>
        <w:t>Après avoir raconté la parabole, Jésus dit : « Quiconque a des oreilles pour entendre devrait écouter et comprendre. »</w:t>
      </w:r>
    </w:p>
    <w:p>
      <w:pPr/>
      <w:r>
        <w:rPr>
          <w:lang w:val="fr_FR" w:bidi="fr_FR"/>
        </w:rPr>
      </w:r>
      <w:r>
        <w:rPr>
          <w:lang w:val="fr_FR" w:bidi="fr_FR"/>
        </w:rPr>
        <w:t>Les disciples de Jésus demandent la signification de la parabole. Jésus se tourne vers ses disciples pour leur expliquer la parabole. Jésus dit à ses disciples : « Vous êtes autorisés à comprendre les secrets du royaume de Dieu. » Jésus dit qu'il utilise des paraboles pour que les Écritures soient accomplies. Jésus dit que les gens verront, mais ils ne verront pas vraiment, ils écouteront mais ne comprendront pas vraiment.</w:t>
      </w:r>
    </w:p>
    <w:p>
      <w:pPr/>
      <w:r>
        <w:rPr>
          <w:lang w:val="fr_FR" w:bidi="fr_FR"/>
        </w:rPr>
      </w:r>
      <w:r>
        <w:rPr>
          <w:lang w:val="fr_FR" w:bidi="fr_FR"/>
        </w:rPr>
        <w:t>Jésus dit l'interprétation de la parabole.</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Une personne qui représente le chemin</w:t>
      </w:r>
    </w:p>
    <w:p>
      <w:pPr>
        <w:pStyle w:val="ListBullet"/>
        <w:spacing w:line="240" w:lineRule="auto"/>
        <w:ind w:left="720"/>
      </w:pPr>
      <w:r>
        <w:rPr>
          <w:lang w:val="fr_FR" w:bidi="fr_FR"/>
        </w:rPr>
      </w:r>
      <w:r>
        <w:rPr>
          <w:lang w:val="fr_FR" w:bidi="fr_FR"/>
        </w:rPr>
        <w:t>Une personne qui représente la zone avec des rochers</w:t>
      </w:r>
    </w:p>
    <w:p>
      <w:pPr>
        <w:pStyle w:val="ListBullet"/>
        <w:spacing w:line="240" w:lineRule="auto"/>
        <w:ind w:left="720"/>
      </w:pPr>
      <w:r>
        <w:rPr>
          <w:lang w:val="fr_FR" w:bidi="fr_FR"/>
        </w:rPr>
      </w:r>
      <w:r>
        <w:rPr>
          <w:lang w:val="fr_FR" w:bidi="fr_FR"/>
        </w:rPr>
        <w:t>Une personne qui représente la zone avec des épines</w:t>
      </w:r>
    </w:p>
    <w:p>
      <w:pPr>
        <w:pStyle w:val="ListBullet"/>
        <w:spacing w:line="240" w:lineRule="auto"/>
        <w:ind w:left="720"/>
      </w:pPr>
      <w:r>
        <w:rPr>
          <w:lang w:val="fr_FR" w:bidi="fr_FR"/>
        </w:rPr>
      </w:r>
      <w:r>
        <w:rPr>
          <w:lang w:val="fr_FR" w:bidi="fr_FR"/>
        </w:rPr>
        <w:t>Une personne qui représente la zone avec un sol fertile</w:t>
      </w:r>
    </w:p>
    <w:p>
      <w:pPr>
        <w:pStyle w:val="ListBullet"/>
        <w:spacing w:line="240" w:lineRule="auto"/>
        <w:ind w:left="720"/>
      </w:pPr>
      <w:r>
        <w:rPr>
          <w:lang w:val="fr_FR" w:bidi="fr_FR"/>
        </w:rPr>
      </w:r>
      <w:r>
        <w:rPr>
          <w:lang w:val="fr_FR" w:bidi="fr_FR"/>
        </w:rPr>
        <w:t>Les oiseaux</w:t>
      </w:r>
    </w:p>
    <w:p>
      <w:pPr>
        <w:pStyle w:val="ListBullet"/>
        <w:spacing w:line="240" w:lineRule="auto"/>
        <w:ind w:left="720"/>
      </w:pPr>
      <w:r>
        <w:rPr>
          <w:lang w:val="fr_FR" w:bidi="fr_FR"/>
        </w:rPr>
      </w:r>
      <w:r>
        <w:rPr>
          <w:lang w:val="fr_FR" w:bidi="fr_FR"/>
        </w:rPr>
        <w:t>Le diable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 xml:space="preserve">Assurez-vous que l'équipe joue le rôle des gens qui viennent de différentes villes pour entendre Jésus. Jésus raconte une parabole. </w:t>
      </w:r>
    </w:p>
    <w:p>
      <w:pPr/>
      <w:r>
        <w:rPr>
          <w:lang w:val="fr_FR" w:bidi="fr_FR"/>
        </w:rPr>
      </w:r>
      <w:r>
        <w:rPr>
          <w:lang w:val="fr_FR" w:bidi="fr_FR"/>
        </w:rPr>
        <w:t>Assurez-vous que l'équipe joue le rôle de l'agriculteur qui marche sur un chemin dans son champ, jetant les graines pour être plantées dans son champ.</w:t>
      </w:r>
    </w:p>
    <w:p>
      <w:pPr/>
      <w:r>
        <w:rPr>
          <w:lang w:val="fr_FR" w:bidi="fr_FR"/>
        </w:rPr>
      </w:r>
      <w:r>
        <w:rPr>
          <w:lang w:val="fr_FR" w:bidi="fr_FR"/>
        </w:rPr>
        <w:t>Pendant que l'agriculteur disperse les graines, certaines tombent sur le chemin, certaines tombent sur les rochers, d'autres tombent entre les épines et d'autres tombent sur un sol fertile. Les graines poussent. Les oiseaux mangent les graines sur le chemin. Les plantes sur le rocher meurent à cause du manque d'humidité. Les plantes avec les épines sont mortes parce que les épines ont interrompu leur croissance. Les plantes sur le sol fertile produisent cent fois ce qui a été planté.</w:t>
      </w:r>
    </w:p>
    <w:p>
      <w:pPr/>
      <w:r>
        <w:rPr>
          <w:lang w:val="fr_FR" w:bidi="fr_FR"/>
        </w:rPr>
      </w:r>
      <w:r>
        <w:rPr>
          <w:lang w:val="fr_FR" w:bidi="fr_FR"/>
        </w:rPr>
        <w:t>Assurez-vous que l'équipe joue le rôle du semeur qui sème des graines une fois de plus. Seulement cette fois-ci, représentez l'explication que Jésus donne en montrant les différents types de personnes en même temps.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gens qui viennent de différentes villes pour entendre Jésus. Jésus raconte une parabole au sujet d'un agriculteur qui disperse les graines.</w:t>
      </w:r>
    </w:p>
    <w:p>
      <w:pPr/>
      <w:r>
        <w:rPr>
          <w:lang w:val="fr_FR" w:bidi="fr_FR"/>
        </w:rPr>
      </w:r>
      <w:r>
        <w:rPr>
          <w:lang w:val="fr_FR" w:bidi="fr_FR"/>
        </w:rPr>
        <w:t>Pendant que Jésus raconte cette partie de l'histoire, les quatre personnes qui représentent les champs agissent comme si elles recevaient les graines. Pour la personne qui joue le rôle du chemin, laissez la graine atterrir sur elle, mais la graine reste sur la surface. Pour la personne qui joue le rôle de la zone avec des rochers, laissez la graine atterrir sur elle, mais la graine n'est pas à la surface. Cela représente la graine qui prend racine entre les rochers. Pour la personne qui joue le rôle de la zone avec des épines, laissez la graine atterrir à la surface, puis prendre racine entre les épines. Pour la personne qui joue le rôle de la zone avec un sol fertile, laissez la graine atterrir à la surface et prendre également racine. Après un certain temps, l'acteur qui représente un oiseau vient et prend les graines sur le chemin. Puis la plante qui poussait sur la zone avec des rochers meurt parce qu'il n'y avait pas d'eau. Puis la plante qui a poussé entre les épines meurt parce que les épines ne laissent pas la plante continuer à vivre. Les plantes qui poussaient sur un sol fertile produisent jusqu'à cent fois ce qui était planté.</w:t>
      </w:r>
    </w:p>
    <w:p>
      <w:pPr/>
      <w:r>
        <w:rPr>
          <w:lang w:val="fr_FR" w:bidi="fr_FR"/>
        </w:rPr>
      </w:r>
      <w:r>
        <w:rPr>
          <w:lang w:val="fr_FR" w:bidi="fr_FR"/>
        </w:rPr>
        <w:t>Quand Jésus finit, il dit : « Quiconque a des oreilles pour entendre devrait écouter et comprendre. »</w:t>
      </w:r>
    </w:p>
    <w:p>
      <w:pPr/>
      <w:r>
        <w:rPr>
          <w:lang w:val="fr_FR" w:bidi="fr_FR"/>
        </w:rPr>
      </w:r>
      <w:r>
        <w:rPr>
          <w:lang w:val="fr_FR" w:bidi="fr_FR"/>
        </w:rPr>
        <w:t>Arrêtez la représentation. Demandez aux acteurs qui jouent le rôle de la foule : « Que ressentez-vous ? » Vous allez peut-être entendre des choses comme : « J'ai compris ce que Jésus nous a dit », « Pourquoi Jésus parle-t-il de l'agriculture ? », « J'aime entendre Jésus parler », « Je suis confus. » Reprenez la représentation.</w:t>
      </w:r>
    </w:p>
    <w:p>
      <w:pPr/>
      <w:r>
        <w:rPr>
          <w:lang w:val="fr_FR" w:bidi="fr_FR"/>
        </w:rPr>
      </w:r>
      <w:r>
        <w:rPr>
          <w:lang w:val="fr_FR" w:bidi="fr_FR"/>
        </w:rPr>
        <w:t>Représentez les disciples qui demandent à Jésus la signification de la parabole. Jésus répond en disant que les disciples sont autorisés à comprendre les secrets du royaume de Dieu. Jésus leur a également expliqué que Jésus utilise des paraboles pour que les Écritures soient accomplies. L'Écriture dont Jésus parle dit : « Quand ils regarderont, ils ne verront pas ; quand ils entendront, ils ne comprendront pas. »</w:t>
      </w:r>
    </w:p>
    <w:p>
      <w:pPr/>
      <w:r>
        <w:rPr>
          <w:lang w:val="fr_FR" w:bidi="fr_FR"/>
        </w:rPr>
      </w:r>
      <w:r>
        <w:rPr>
          <w:lang w:val="fr_FR" w:bidi="fr_FR"/>
        </w:rPr>
        <w:t>Arrêtez la représentation : Demandez à l'acteur qui joue les disciples : « Que ressentez-vous ? » Vous allez peut-être entendre des choses comme : « Je me sens honoré d'obtenir une explication de la part de Jésus », « Je me sens heureux que Jésus m'ait choisi pour le suivre de près », « Maintenant je comprends que je dois écouter de près les histoires de Jésus. » Reprenez la représentation.</w:t>
      </w:r>
    </w:p>
    <w:p>
      <w:pPr/>
      <w:r>
        <w:rPr>
          <w:lang w:val="fr_FR" w:bidi="fr_FR"/>
        </w:rPr>
      </w:r>
      <w:r>
        <w:rPr>
          <w:lang w:val="fr_FR" w:bidi="fr_FR"/>
        </w:rPr>
        <w:t>Représentez Jésus qui explique la signification de la parabole. Les graines qui tombent sur le chemin représentent les gens qui entendent le message, mais le diable enlève la parole de Dieu. Au même moment, représentez le diable qui enlève la parole de Dieu à la personne qui représente le chemin.</w:t>
      </w:r>
    </w:p>
    <w:p>
      <w:pPr/>
      <w:r>
        <w:rPr>
          <w:lang w:val="fr_FR" w:bidi="fr_FR"/>
        </w:rPr>
      </w:r>
      <w:r>
        <w:rPr>
          <w:lang w:val="fr_FR" w:bidi="fr_FR"/>
        </w:rPr>
        <w:t>Arrêtez la représentation : Demandez à la personne qui joue le message que le diable enlève : « Que ressentez-vous ? » Vous allez peut-être entendre des choses comme : « Comment ai-je oublié ce que Jésus a dit ? », « Ça va, d'autres enseignants viendront », « Ce message est pour quelqu'un qui est très mauvais, pas pour moi. » Reprenez la représentation.</w:t>
      </w:r>
    </w:p>
    <w:p>
      <w:pPr/>
      <w:r>
        <w:rPr>
          <w:lang w:val="fr_FR" w:bidi="fr_FR"/>
        </w:rPr>
      </w:r>
      <w:r>
        <w:rPr>
          <w:lang w:val="fr_FR" w:bidi="fr_FR"/>
        </w:rPr>
        <w:t>Représentez Jésus qui explique que les graines qui tombent sur les rochers représentent les gens qui entendent le message et le reçoivent avec joie, mais ils s'éloignent quand la tentation vient. Au même moment, faites en sorte que la personne qui joue le rôle du sol rocheux soit joyeuse, mais que la tentation fait que la petite pousse s'arrête et meurt.</w:t>
      </w:r>
    </w:p>
    <w:p>
      <w:pPr/>
      <w:r>
        <w:rPr>
          <w:lang w:val="fr_FR" w:bidi="fr_FR"/>
        </w:rPr>
      </w:r>
      <w:r>
        <w:rPr>
          <w:lang w:val="fr_FR" w:bidi="fr_FR"/>
        </w:rPr>
        <w:t>Arrêtez la représentation : Demandez aux acteurs qui jouent le rôle de la personne qui s'éloigne à cause de la tentation : « Que ressentez-vous ? » Vous allez peut-être entendre des choses comme : « J'attendais un message comme celui-ci depuis longtemps », « J'ai entendu le message, mais je n'ai pas besoin de changer », « C'était un beau message, mais j'ai ma propre vie. » Reprenez la représentation.</w:t>
      </w:r>
    </w:p>
    <w:p>
      <w:pPr/>
      <w:r>
        <w:rPr>
          <w:lang w:val="fr_FR" w:bidi="fr_FR"/>
        </w:rPr>
      </w:r>
      <w:r>
        <w:rPr>
          <w:lang w:val="fr_FR" w:bidi="fr_FR"/>
        </w:rPr>
        <w:t>Représentez Jésus qui explique que les graines qui tombent entre les épines représentent les gens qui entendent le message, mais qui se soucient ensuite d'autre chose, alors que les richesses et les plaisirs de cette vie les empêchent de mûrir. Au même moment, faites en sorte que la personne qui joue le rôle du sol avec des épines entende le message. Représentez cette personne qui aime les richesses et les plaisirs. Représentez comment cette personne meurt avant de pouvoir produire du fruit.</w:t>
      </w:r>
    </w:p>
    <w:p>
      <w:pPr/>
      <w:r>
        <w:rPr>
          <w:lang w:val="fr_FR" w:bidi="fr_FR"/>
        </w:rPr>
      </w:r>
      <w:r>
        <w:rPr>
          <w:lang w:val="fr_FR" w:bidi="fr_FR"/>
        </w:rPr>
        <w:t>Arrêtez la représentation. Demandez à la personne qui joue le rôle de la personne qui n'est pas mature : « Que ressentez-vous ? » Vous entendrez peut-être quelque chose comme : « J'entends ce que Jésus a dit, mais je dois préserver mon statut », « J'aime aller aux fêtes, peut-être que plus tard je pourrai faire ce que Jésus a dit », « Je dois atteindre tous mes objectifs en premier. » Reprenez la représentation.</w:t>
      </w:r>
    </w:p>
    <w:p>
      <w:pPr/>
      <w:r>
        <w:rPr>
          <w:lang w:val="fr_FR" w:bidi="fr_FR"/>
        </w:rPr>
      </w:r>
      <w:r>
        <w:rPr>
          <w:lang w:val="fr_FR" w:bidi="fr_FR"/>
        </w:rPr>
        <w:t>Représentez Jésus qui explique que les graines qui tombent sur un sol fertile représentent des gens honnêtes et de bon cœur qui entendent la parole de Dieu, s'accrochent à elle et produisent une énorme récolte. Au même moment, faites en sorte que la personne qui joue le rôle du bon sol entende la parole de Dieu et ne la laisse pas s'en aller. Représentez le fait de produire beaucoup de fruits.</w:t>
      </w:r>
    </w:p>
    <w:p>
      <w:pPr/>
      <w:r>
        <w:rPr>
          <w:lang w:val="fr_FR" w:bidi="fr_FR"/>
        </w:rPr>
      </w:r>
      <w:r>
        <w:rPr>
          <w:lang w:val="fr_FR" w:bidi="fr_FR"/>
        </w:rPr>
        <w:t>Arrêtez la représentation. Demandez à l'acteur qui joue le rôle de la personne qui produit une énorme récolte : « Que ressentez-vous ? » Vous entendrez peut-être des choses comme : « Voilà ce que j'attendais tout ce temps », « Je me sens heureux, je ferai tout ce que Jésus me demande », « Je veux parler aux autres de Jésus.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une foule en utilisant une parabole. Une </w:t>
      </w:r>
      <w:r>
        <w:rPr>
          <w:b/>
          <w:lang w:val="fr_FR" w:bidi="fr_FR"/>
        </w:rPr>
        <w:t>parabole</w:t>
      </w:r>
      <w:r>
        <w:rPr>
          <w:lang w:val="fr_FR" w:bidi="fr_FR"/>
        </w:rPr>
        <w:t xml:space="preserve"> est un type spécial d'histoire qui utilise les choses de tous les jours pour décrire des choses plus profondes sur Dieu. Bien souvent, les paraboles sont difficiles à comprendre, à moins que les gens essaient vraiment d'écouter. Assurez-vous de traduire le mot parabole de la même façon que dans les passages précédents. </w:t>
      </w:r>
      <w:r>
        <w:rPr>
          <w:b/>
          <w:lang w:val="fr_FR" w:bidi="fr_FR"/>
        </w:rPr>
        <w:t>Parabole</w:t>
      </w:r>
      <w:r>
        <w:rPr>
          <w:lang w:val="fr_FR" w:bidi="fr_FR"/>
        </w:rPr>
        <w:t xml:space="preserve"> peut être trouvé dans le glossaire principal.</w:t>
      </w:r>
    </w:p>
    <w:p>
      <w:pPr/>
      <w:r>
        <w:rPr>
          <w:lang w:val="fr_FR" w:bidi="fr_FR"/>
        </w:rPr>
      </w:r>
      <w:r>
        <w:rPr>
          <w:lang w:val="fr_FR" w:bidi="fr_FR"/>
        </w:rPr>
        <w:t xml:space="preserve">La parabole concerne un agriculteur qui sème des graines. </w:t>
      </w:r>
      <w:r>
        <w:rPr>
          <w:b/>
          <w:lang w:val="fr_FR" w:bidi="fr_FR"/>
        </w:rPr>
        <w:t>Semer</w:t>
      </w:r>
      <w:r>
        <w:rPr>
          <w:lang w:val="fr_FR" w:bidi="fr_FR"/>
        </w:rPr>
        <w:t>, c'est lancer des graines d'un côté à l'autre pendant qu'un agriculteur marche. Il s'agissait d'un moyen commun pour les agriculteurs juifs de planter des graines. Le fait de semer la graine se faisait sur un sol où l'agriculteur avait déjà labouré ou allait labourer après avoir semé la graine. Cette méthode permettait aux agriculteurs de planter rapidement sur une grande surface.</w:t>
      </w:r>
    </w:p>
    <w:p>
      <w:pPr/>
      <w:r>
        <w:rPr>
          <w:lang w:val="fr_FR" w:bidi="fr_FR"/>
        </w:rPr>
      </w:r>
      <w:r>
        <w:rPr>
          <w:lang w:val="fr_FR" w:bidi="fr_FR"/>
        </w:rPr>
        <w:t>Arrêtez-vous et montrez une image d'un agriculteur qui sème des graines si vous ne l'avez pas déjà fait.</w:t>
      </w:r>
    </w:p>
    <w:p>
      <w:pPr/>
      <w:r>
        <w:rPr>
          <w:lang w:val="fr_FR" w:bidi="fr_FR"/>
        </w:rPr>
      </w:r>
      <w:r>
        <w:rPr>
          <w:lang w:val="fr_FR" w:bidi="fr_FR"/>
        </w:rPr>
        <w:t xml:space="preserve">Jésus termine sa parabole en disant : « </w:t>
      </w:r>
      <w:r>
        <w:rPr>
          <w:b/>
          <w:lang w:val="fr_FR" w:bidi="fr_FR"/>
        </w:rPr>
        <w:t>Que celui qui a des oreilles pour entendre entende</w:t>
      </w:r>
      <w:r>
        <w:rPr>
          <w:lang w:val="fr_FR" w:bidi="fr_FR"/>
        </w:rPr>
        <w:t>. » Jésus veut que la foule ne se contente pas d'écouter, mais qu'elle écoute attentivement pour essayer de comprendre ce qu'il dit. Jésus veut que les gens écoutent et agissent en fonction de ce qu'ils ont appris de la parabole.</w:t>
      </w:r>
    </w:p>
    <w:p>
      <w:pPr/>
      <w:r>
        <w:rPr>
          <w:lang w:val="fr_FR" w:bidi="fr_FR"/>
        </w:rPr>
      </w:r>
      <w:r>
        <w:rPr>
          <w:lang w:val="fr_FR" w:bidi="fr_FR"/>
        </w:rPr>
        <w:t xml:space="preserve">Les </w:t>
      </w:r>
      <w:r>
        <w:rPr>
          <w:b/>
          <w:lang w:val="fr_FR" w:bidi="fr_FR"/>
        </w:rPr>
        <w:t>disciples</w:t>
      </w:r>
      <w:r>
        <w:rPr>
          <w:lang w:val="fr_FR" w:bidi="fr_FR"/>
        </w:rPr>
        <w:t xml:space="preserve">, ou suiveurs, de Jésus lui demandent ce que signifie la parabole. Assurez-vous de traduire le mot disciples de la même façon que dans les passages précédents. Le mot </w:t>
      </w:r>
      <w:r>
        <w:rPr>
          <w:b/>
          <w:lang w:val="fr_FR" w:bidi="fr_FR"/>
        </w:rPr>
        <w:t>disciple</w:t>
      </w:r>
      <w:r>
        <w:rPr>
          <w:lang w:val="fr_FR" w:bidi="fr_FR"/>
        </w:rPr>
        <w:t xml:space="preserve"> se trouve dans le glossaire principal.</w:t>
      </w:r>
    </w:p>
    <w:p>
      <w:pPr/>
      <w:r>
        <w:rPr>
          <w:lang w:val="fr_FR" w:bidi="fr_FR"/>
        </w:rPr>
      </w:r>
      <w:r>
        <w:rPr>
          <w:lang w:val="fr_FR" w:bidi="fr_FR"/>
        </w:rPr>
        <w:t xml:space="preserve">Jésus donne la connaissance des </w:t>
      </w:r>
      <w:r>
        <w:rPr>
          <w:b/>
          <w:lang w:val="fr_FR" w:bidi="fr_FR"/>
        </w:rPr>
        <w:t>secrets</w:t>
      </w:r>
      <w:r>
        <w:rPr>
          <w:lang w:val="fr_FR" w:bidi="fr_FR"/>
        </w:rPr>
        <w:t xml:space="preserve"> du </w:t>
      </w:r>
      <w:r>
        <w:rPr>
          <w:b/>
          <w:lang w:val="fr_FR" w:bidi="fr_FR"/>
        </w:rPr>
        <w:t>royaume de Dieu</w:t>
      </w:r>
      <w:r>
        <w:rPr>
          <w:lang w:val="fr_FR" w:bidi="fr_FR"/>
        </w:rPr>
        <w:t xml:space="preserve"> à ses disciples en expliquant la signification. Le secret, ou la vérité, concerne le royaume de Dieu. Dieu seul peut révéler ce secret, ou cette vérité, au sujet du royaume de Dieu. Assurez-vous que le secret n'est pas traduit par un mot avec un sens négatif.</w:t>
      </w:r>
    </w:p>
    <w:p>
      <w:pPr/>
      <w:r>
        <w:rPr>
          <w:lang w:val="fr_FR" w:bidi="fr_FR"/>
        </w:rPr>
      </w:r>
      <w:r>
        <w:rPr>
          <w:lang w:val="fr_FR" w:bidi="fr_FR"/>
        </w:rPr>
        <w:t xml:space="preserve">Le </w:t>
      </w:r>
      <w:r>
        <w:rPr>
          <w:b/>
          <w:lang w:val="fr_FR" w:bidi="fr_FR"/>
        </w:rPr>
        <w:t>royaume de Dieu</w:t>
      </w:r>
      <w:r>
        <w:rPr>
          <w:lang w:val="fr_FR" w:bidi="fr_FR"/>
        </w:rPr>
        <w:t xml:space="preserve"> fait référence au fait que Dieu règne dans le cœur de son peuple en tant que roi. Jésus montrera aux gens les secrets de Dieu s'ils sont un bon sol, ce qui signifie s'ils l'écoutent vraiment et croient vraiment en lui. Si les gens sont comme un mauvais sol, ils seront confus ou oublieront ce que Jésus dit. Assurez-vous de traduire Royaume de Dieu de la même façon que dans les passages précédents.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Jésus dit que la graine est la parole de Dieu. </w:t>
      </w:r>
      <w:r>
        <w:rPr>
          <w:b/>
          <w:lang w:val="fr_FR" w:bidi="fr_FR"/>
        </w:rPr>
        <w:t>Le mot graine</w:t>
      </w:r>
      <w:r>
        <w:rPr>
          <w:lang w:val="fr_FR" w:bidi="fr_FR"/>
        </w:rPr>
        <w:t xml:space="preserve"> est au singulier dans la langue d'origine, mais il peut faire référence à beaucoup de graines du même type de plante. La graine de grain était la plus commune dans cette culture.</w:t>
      </w:r>
    </w:p>
    <w:p>
      <w:pPr/>
      <w:r>
        <w:rPr>
          <w:lang w:val="fr_FR" w:bidi="fr_FR"/>
        </w:rPr>
      </w:r>
      <w:r>
        <w:rPr>
          <w:lang w:val="fr_FR" w:bidi="fr_FR"/>
        </w:rPr>
        <w:t>Arrêtez-vous et montrez à votre équipe une image de graines de grain de blé.</w:t>
      </w:r>
    </w:p>
    <w:p>
      <w:pPr/>
      <w:r>
        <w:rPr>
          <w:lang w:val="fr_FR" w:bidi="fr_FR"/>
        </w:rPr>
      </w:r>
      <w:r>
        <w:rPr>
          <w:b/>
          <w:lang w:val="fr_FR" w:bidi="fr_FR"/>
        </w:rPr>
        <w:t>Parole de Dieu</w:t>
      </w:r>
      <w:r>
        <w:rPr>
          <w:lang w:val="fr_FR" w:bidi="fr_FR"/>
        </w:rPr>
        <w:t xml:space="preserve"> signifie le message de Dieu. Jésus fait référence à son propre enseignement. Plus précisément, l'enseignement au sujet du royaume de Dieu.</w:t>
      </w:r>
    </w:p>
    <w:p>
      <w:pPr/>
      <w:r>
        <w:rPr>
          <w:lang w:val="fr_FR" w:bidi="fr_FR"/>
        </w:rPr>
      </w:r>
      <w:r>
        <w:rPr>
          <w:lang w:val="fr_FR" w:bidi="fr_FR"/>
        </w:rPr>
        <w:t xml:space="preserve">Jésus mentionne le </w:t>
      </w:r>
      <w:r>
        <w:rPr>
          <w:b/>
          <w:lang w:val="fr_FR" w:bidi="fr_FR"/>
        </w:rPr>
        <w:t>diable</w:t>
      </w:r>
      <w:r>
        <w:rPr>
          <w:lang w:val="fr_FR" w:bidi="fr_FR"/>
        </w:rPr>
        <w:t xml:space="preserve"> qui vient et enlève la parole du cœur des gens. Le </w:t>
      </w:r>
      <w:r>
        <w:rPr>
          <w:b/>
          <w:lang w:val="fr_FR" w:bidi="fr_FR"/>
        </w:rPr>
        <w:t>diable</w:t>
      </w:r>
      <w:r>
        <w:rPr>
          <w:lang w:val="fr_FR" w:bidi="fr_FR"/>
        </w:rPr>
        <w:t xml:space="preserve"> fait référence à </w:t>
      </w:r>
      <w:r>
        <w:rPr>
          <w:b/>
          <w:lang w:val="fr_FR" w:bidi="fr_FR"/>
        </w:rPr>
        <w:t>Satan</w:t>
      </w:r>
      <w:r>
        <w:rPr>
          <w:lang w:val="fr_FR" w:bidi="fr_FR"/>
        </w:rPr>
        <w:t xml:space="preserve"> qui est le chef de tous les esprits mauvais. Assurez-vous de traduire le mot diable de la même façon que dans les passages précédents. </w:t>
      </w:r>
      <w:r>
        <w:rPr>
          <w:b/>
          <w:lang w:val="fr_FR" w:bidi="fr_FR"/>
        </w:rPr>
        <w:t>Satan</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8:4–15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90">
        <w:r>
          <w:rPr>
            <w:lang w:val="fr_FR" w:bidi="fr_FR"/>
          </w:rPr>
          <w:rPr>
            <w:color w:val="0000EE"/>
            <w:u w:val="single"/>
          </w:rPr>
          <w:t>Écouter et Cœur</w:t>
        </w:r>
      </w:hyperlink>
      <w:r>
        <w:rPr>
          <w:lang w:val="fr_FR" w:bidi="fr_FR"/>
        </w:rPr>
        <w:t xml:space="preserve"> (491 KB)</w:t>
      </w:r>
      <w:r>
        <w:rPr>
          <w:lang w:val="fr_FR" w:bidi="fr_FR"/>
        </w:rPr>
      </w:r>
    </w:p>
    <w:p>
      <w:pPr>
        <w:pStyle w:val="ListBullet"/>
        <w:spacing w:line="240" w:lineRule="auto"/>
        <w:ind w:left="720"/>
      </w:pPr>
      <w:r>
        <w:rPr>
          <w:lang w:val="fr_FR" w:bidi="fr_FR"/>
        </w:rPr>
      </w:r>
      <w:hyperlink r:id="rId191">
        <w:r>
          <w:rPr>
            <w:lang w:val="fr_FR" w:bidi="fr_FR"/>
          </w:rPr>
          <w:rPr>
            <w:color w:val="0000EE"/>
            <w:u w:val="single"/>
          </w:rPr>
          <w:t>Planter le Décor</w:t>
        </w:r>
      </w:hyperlink>
      <w:r>
        <w:rPr>
          <w:lang w:val="fr_FR" w:bidi="fr_FR"/>
        </w:rPr>
        <w:t xml:space="preserve"> (4.8 MB)</w:t>
      </w:r>
      <w:r>
        <w:rPr>
          <w:lang w:val="fr_FR" w:bidi="fr_FR"/>
        </w:rPr>
      </w:r>
    </w:p>
    <w:p>
      <w:pPr>
        <w:pStyle w:val="ListBullet"/>
        <w:spacing w:line="240" w:lineRule="auto"/>
        <w:ind w:left="720"/>
      </w:pPr>
      <w:r>
        <w:rPr>
          <w:lang w:val="fr_FR" w:bidi="fr_FR"/>
        </w:rPr>
      </w:r>
      <w:hyperlink r:id="rId192">
        <w:r>
          <w:rPr>
            <w:lang w:val="fr_FR" w:bidi="fr_FR"/>
          </w:rPr>
          <w:rPr>
            <w:color w:val="0000EE"/>
            <w:u w:val="single"/>
          </w:rPr>
          <w:t>Définir les Scènes</w:t>
        </w:r>
      </w:hyperlink>
      <w:r>
        <w:rPr>
          <w:lang w:val="fr_FR" w:bidi="fr_FR"/>
        </w:rPr>
        <w:t xml:space="preserve"> (1.8 MB)</w:t>
      </w:r>
      <w:r>
        <w:rPr>
          <w:lang w:val="fr_FR" w:bidi="fr_FR"/>
        </w:rPr>
      </w:r>
    </w:p>
    <w:p>
      <w:pPr>
        <w:pStyle w:val="ListBullet"/>
        <w:spacing w:line="240" w:lineRule="auto"/>
        <w:ind w:left="720"/>
      </w:pPr>
      <w:r>
        <w:rPr>
          <w:lang w:val="fr_FR" w:bidi="fr_FR"/>
        </w:rPr>
      </w:r>
      <w:hyperlink r:id="rId193">
        <w:r>
          <w:rPr>
            <w:lang w:val="fr_FR" w:bidi="fr_FR"/>
          </w:rPr>
          <w:rPr>
            <w:color w:val="0000EE"/>
            <w:u w:val="single"/>
          </w:rPr>
          <w:t>Intégration du Texte</w:t>
        </w:r>
      </w:hyperlink>
      <w:r>
        <w:rPr>
          <w:lang w:val="fr_FR" w:bidi="fr_FR"/>
        </w:rPr>
        <w:t xml:space="preserve"> (4.9 MB)</w:t>
      </w:r>
      <w:r>
        <w:rPr>
          <w:lang w:val="fr_FR" w:bidi="fr_FR"/>
        </w:rPr>
      </w:r>
    </w:p>
    <w:p>
      <w:pPr>
        <w:pStyle w:val="ListBullet"/>
        <w:spacing w:line="240" w:lineRule="auto"/>
        <w:ind w:left="720"/>
      </w:pPr>
      <w:r>
        <w:rPr>
          <w:lang w:val="fr_FR" w:bidi="fr_FR"/>
        </w:rPr>
      </w:r>
      <w:hyperlink r:id="rId194">
        <w:r>
          <w:rPr>
            <w:lang w:val="fr_FR" w:bidi="fr_FR"/>
          </w:rPr>
          <w:rPr>
            <w:color w:val="0000EE"/>
            <w:u w:val="single"/>
          </w:rPr>
          <w:t>Combler les Lacunes</w:t>
        </w:r>
      </w:hyperlink>
      <w:r>
        <w:rPr>
          <w:lang w:val="fr_FR" w:bidi="fr_FR"/>
        </w:rPr>
        <w:t xml:space="preserve"> (1.7 MB)</w:t>
      </w:r>
      <w:r>
        <w:rPr>
          <w:lang w:val="fr_FR" w:bidi="fr_FR"/>
        </w:rPr>
      </w:r>
    </w:p>
    <w:p>
      <w:pPr>
        <w:pStyle w:val="ListBullet"/>
        <w:spacing w:line="240" w:lineRule="auto"/>
        <w:ind w:left="720"/>
      </w:pPr>
      <w:r>
        <w:rPr>
          <w:lang w:val="fr_FR" w:bidi="fr_FR"/>
        </w:rPr>
      </w:r>
      <w:hyperlink r:id="rId195">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8:16–18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8.16–18.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Luc raconte une autre parabole de Jésus, c'est-à-dire une histoire spéciale qui enseigne des choses plus profondes au sujet de Dieu. Tout comme Ces paroles démontrent également ce que Jésus a dit à ses disciples au sujet des paraboles. La signification sera cachée pour certains, mais ses disciples devraient la comprendre.</w:t>
      </w:r>
    </w:p>
    <w:p>
      <w:pPr/>
      <w:r>
        <w:rPr>
          <w:lang w:val="fr_FR" w:bidi="fr_FR"/>
        </w:rPr>
      </w:r>
      <w:r>
        <w:rPr>
          <w:lang w:val="fr_FR" w:bidi="fr_FR"/>
        </w:rPr>
        <w:t>Jésus vient de raconter la parabole des quatre sols à une foule qui incluait ses disciples, ou suiveurs. Jésus a expliqué la parabole à ses disciples en disant qu'ils devraient écouter attentivement pour comprendre ce qu'il enseigne. Jésus raconte ensuite la parabole de la lampe.</w:t>
      </w:r>
    </w:p>
    <w:p>
      <w:pPr/>
      <w:r>
        <w:rPr>
          <w:lang w:val="fr_FR" w:bidi="fr_FR"/>
        </w:rPr>
      </w:r>
      <w:r>
        <w:rPr>
          <w:lang w:val="fr_FR" w:bidi="fr_FR"/>
        </w:rPr>
        <w:t>Arrêtez-vous et discutez avec votre équipe : Comment les leçons importantes sont-elles enseignées dans votre culture ? Les significations des leçons sont-elles toujours claires ou sont-elles parfois cachées ? Quel genre de personnes comprennent les significations cachées ?</w:t>
      </w:r>
    </w:p>
    <w:p>
      <w:pPr/>
      <w:r>
        <w:rPr>
          <w:lang w:val="fr_FR" w:bidi="fr_FR"/>
        </w:rPr>
      </w:r>
      <w:r>
        <w:rPr>
          <w:lang w:val="fr_FR" w:bidi="fr_FR"/>
        </w:rPr>
        <w:t>Il n'est pas clair si Jésus parle à toute la foule ou seulement à ses disciples.</w:t>
      </w:r>
    </w:p>
    <w:p>
      <w:pPr/>
      <w:r>
        <w:rPr>
          <w:lang w:val="fr_FR" w:bidi="fr_FR"/>
        </w:rPr>
      </w:r>
      <w:r>
        <w:rPr>
          <w:lang w:val="fr_FR" w:bidi="fr_FR"/>
        </w:rPr>
        <w:t>Jésus commence par décrire une action que personne ne ferait. On n'allumerait pas une lampe pour ensuite la mettre là où la lumière était cachée. « Un vase en argile » et « sous un lit » sont des exemples d'endroits où la lumière serait cachée. Dans la culture juive, une lampe était une petite lampe en argile qui brûlait de l'huile d'olive. Tout le monde à l'époque de Jésus en aurait eu une dans sa maison. À l'inverse, Jésus dit que les gens mettaient leurs lampes sur les pieds pour que tout le monde puisse voir la lumière.</w:t>
      </w:r>
    </w:p>
    <w:p>
      <w:pPr/>
      <w:r>
        <w:rPr>
          <w:lang w:val="fr_FR" w:bidi="fr_FR"/>
        </w:rPr>
      </w:r>
      <w:r>
        <w:rPr>
          <w:lang w:val="fr_FR" w:bidi="fr_FR"/>
        </w:rPr>
        <w:t>Arrêtez-vous et montrez une image d'une lampe à huile et d'un chandelier. Discutez avec votre équipe : comment vous assurez-vous que la lumière soit vue dans votre culture ? De quels moyens la lumière pourrait-elle être cachée dans votre culture ?</w:t>
      </w:r>
    </w:p>
    <w:p>
      <w:pPr/>
      <w:r>
        <w:rPr>
          <w:lang w:val="fr_FR" w:bidi="fr_FR"/>
        </w:rPr>
      </w:r>
      <w:r>
        <w:rPr>
          <w:lang w:val="fr_FR" w:bidi="fr_FR"/>
        </w:rPr>
        <w:t>Jésus dit qu'il n'y a rien de caché que Dieu ne révélera ou ne mettra en lumière. Il dit cela de deux façons différentes. Cela implique probablement que Dieu ne veut pas que sa vérité reste un secret, comme le serait une lampe dans un vase d'argile ou sous un lit. Cette parole s'applique également à l'enseignement de Jésus au sujet du royaume de Dieu. Dieu révélera la signification de son royaume aux gens en temps voulu.</w:t>
      </w:r>
    </w:p>
    <w:p>
      <w:pPr/>
      <w:r>
        <w:rPr>
          <w:lang w:val="fr_FR" w:bidi="fr_FR"/>
        </w:rPr>
      </w:r>
      <w:r>
        <w:rPr>
          <w:lang w:val="fr_FR" w:bidi="fr_FR"/>
        </w:rPr>
        <w:t>Parce que Dieu révèle sa vérité, Jésus dit que les gens devraient écouter attentivement son enseignement et être prêts à croire et à lui obéir. Les gens qui l'écoutent et veulent comprendre plus comprendront plus. À l'inverse, ceux qui ne veulent pas comprendre l'enseignement de Jésus penseront qu'ils comprennent le royaume de Dieu, mais se rendront compte plus tard qu'ils avaient tort.</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raconte une parabole au sujet d'une personne qui installe une lampe. Après qu'une personne allume une lampe, elle couvre la lampe avec un vase en argile. Les gens qui entrent dans la maison ne peuvent pas voir. Ensuite la personne met la lampe sous le lit. Les gens qui entrent ne peuvent pas voir. Puis la personne prend la lampe et met la lampe sur un support. Tous ceux qui entrent dans la maison peuvent voir.</w:t>
      </w:r>
    </w:p>
    <w:p>
      <w:pPr/>
      <w:r>
        <w:rPr>
          <w:lang w:val="fr_FR" w:bidi="fr_FR"/>
        </w:rPr>
      </w:r>
      <w:r>
        <w:rPr>
          <w:b/>
          <w:lang w:val="fr_FR" w:bidi="fr_FR"/>
        </w:rPr>
        <w:t>Deuxième partie :</w:t>
      </w:r>
      <w:r>
        <w:rPr>
          <w:lang w:val="fr_FR" w:bidi="fr_FR"/>
        </w:rPr>
        <w:t xml:space="preserve"> Jésus dit que ce qui est caché sera mis en lumière et connu.</w:t>
      </w:r>
    </w:p>
    <w:p>
      <w:pPr/>
      <w:r>
        <w:rPr>
          <w:lang w:val="fr_FR" w:bidi="fr_FR"/>
        </w:rPr>
      </w:r>
      <w:r>
        <w:rPr>
          <w:b/>
          <w:lang w:val="fr_FR" w:bidi="fr_FR"/>
        </w:rPr>
        <w:t>Troisième partie :</w:t>
      </w:r>
      <w:r>
        <w:rPr>
          <w:lang w:val="fr_FR" w:bidi="fr_FR"/>
        </w:rPr>
        <w:t xml:space="preserve"> Jésus dit d'écouter attentivement son enseignement pour que les gens puissent comprendre. Les gens qui n'écoutent pas perdront même ce qu'ils pensent comprendre.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Ceux qui écoutent</w:t>
      </w:r>
    </w:p>
    <w:p>
      <w:pPr>
        <w:pStyle w:val="ListBullet"/>
        <w:spacing w:line="240" w:lineRule="auto"/>
        <w:ind w:left="720"/>
      </w:pPr>
      <w:r>
        <w:rPr>
          <w:lang w:val="fr_FR" w:bidi="fr_FR"/>
        </w:rPr>
      </w:r>
      <w:r>
        <w:rPr>
          <w:lang w:val="fr_FR" w:bidi="fr_FR"/>
        </w:rPr>
        <w:t>Une personne avec une lampe</w:t>
      </w:r>
    </w:p>
    <w:p>
      <w:pPr>
        <w:pStyle w:val="ListBullet"/>
        <w:spacing w:line="240" w:lineRule="auto"/>
        <w:ind w:left="720"/>
      </w:pPr>
      <w:r>
        <w:rPr>
          <w:lang w:val="fr_FR" w:bidi="fr_FR"/>
        </w:rPr>
      </w:r>
      <w:r>
        <w:rPr>
          <w:lang w:val="fr_FR" w:bidi="fr_FR"/>
        </w:rPr>
        <w:t>Une personne qui écoute Jésus</w:t>
      </w:r>
    </w:p>
    <w:p>
      <w:pPr>
        <w:pStyle w:val="ListBullet"/>
        <w:spacing w:line="240" w:lineRule="auto"/>
        <w:ind w:left="720"/>
      </w:pPr>
      <w:r>
        <w:rPr>
          <w:lang w:val="fr_FR" w:bidi="fr_FR"/>
        </w:rPr>
      </w:r>
      <w:r>
        <w:rPr>
          <w:lang w:val="fr_FR" w:bidi="fr_FR"/>
        </w:rPr>
        <w:t>Une personne qui n'écoute pas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qu'il n'est pas clair si Jésus continue à parler uniquement à ses disciples ou à toute la foule.</w:t>
      </w:r>
    </w:p>
    <w:p>
      <w:pPr/>
      <w:r>
        <w:rPr>
          <w:lang w:val="fr_FR" w:bidi="fr_FR"/>
        </w:rPr>
      </w:r>
      <w:r>
        <w:rPr>
          <w:lang w:val="fr_FR" w:bidi="fr_FR"/>
        </w:rPr>
        <w:t>Il est important de se rappeler que Jésus suggère des actions qu'il savait que son auditoire ne ferait pas. Personne n'allumerait une lampe pour cacher ensuite la lumière qui vient d'elle. Jésus fait cela pour communiquer quelque chose au sujet de ses enseignements.</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Ceux qui écoutent</w:t>
      </w:r>
    </w:p>
    <w:p>
      <w:pPr>
        <w:pStyle w:val="ListBullet"/>
        <w:spacing w:line="240" w:lineRule="auto"/>
        <w:ind w:left="720"/>
      </w:pPr>
      <w:r>
        <w:rPr>
          <w:lang w:val="fr_FR" w:bidi="fr_FR"/>
        </w:rPr>
      </w:r>
      <w:r>
        <w:rPr>
          <w:lang w:val="fr_FR" w:bidi="fr_FR"/>
        </w:rPr>
        <w:t>Une personne avec une lampe</w:t>
      </w:r>
    </w:p>
    <w:p>
      <w:pPr>
        <w:pStyle w:val="ListBullet"/>
        <w:spacing w:line="240" w:lineRule="auto"/>
        <w:ind w:left="720"/>
      </w:pPr>
      <w:r>
        <w:rPr>
          <w:lang w:val="fr_FR" w:bidi="fr_FR"/>
        </w:rPr>
      </w:r>
      <w:r>
        <w:rPr>
          <w:lang w:val="fr_FR" w:bidi="fr_FR"/>
        </w:rPr>
        <w:t>Une personne qui écoute Jésus</w:t>
      </w:r>
    </w:p>
    <w:p>
      <w:pPr>
        <w:pStyle w:val="ListBullet"/>
        <w:spacing w:line="240" w:lineRule="auto"/>
        <w:ind w:left="720"/>
      </w:pPr>
      <w:r>
        <w:rPr>
          <w:lang w:val="fr_FR" w:bidi="fr_FR"/>
        </w:rPr>
      </w:r>
      <w:r>
        <w:rPr>
          <w:lang w:val="fr_FR" w:bidi="fr_FR"/>
        </w:rPr>
        <w:t>Une personne qui n'écoute pas Jésus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 la foule et des disciples qui écoutent Jésus.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une personne qui allume une lampe puis la recouvre avec un vase en argile. Pendant que cela se produit, Jésus fait comprendre que personne ne ferait cela. Quelqu'un entre dans la maison et ne peut rien voir. Ensuite la personne met la lampe sous le lit. Jésus dit clairement que personne ne ferait cela. Quelqu'un entre dans la maison et ne peut pas voir. Une personne met la lampe sur un support. Ainsi, chaque personne dans la maison peut tout voir. Jésus fait comprendre que c'est le but de la lampe : donner de la lumière.</w:t>
      </w:r>
    </w:p>
    <w:p>
      <w:pPr/>
      <w:r>
        <w:rPr>
          <w:lang w:val="fr_FR" w:bidi="fr_FR"/>
        </w:rPr>
      </w:r>
      <w:r>
        <w:rPr>
          <w:lang w:val="fr_FR" w:bidi="fr_FR"/>
        </w:rPr>
        <w:t>Arrêtez la représentation : Demandez à l'acteur qui joue le rôle de la lampe : « Que ressentez-vous ? » Vous entendrez peut-être des choses comme : « J'ai l'impression que j'ai eu deux idées qui ne fonctionnaient pas », « Je suis heureux de pouvoir voir avec la lampe sur le chandelier », « Je suis heureux que les gens puissent entrer et voir quand ils entrent dans ma maison. » Reprenez la représentation.</w:t>
      </w:r>
    </w:p>
    <w:p>
      <w:pPr/>
      <w:r>
        <w:rPr>
          <w:lang w:val="fr_FR" w:bidi="fr_FR"/>
        </w:rPr>
      </w:r>
      <w:r>
        <w:rPr>
          <w:lang w:val="fr_FR" w:bidi="fr_FR"/>
        </w:rPr>
        <w:t>Jésus dit que rien de ce qui est caché ne restera caché. Il dit que ce qui est un secret sera révélé à cause de la lumière.</w:t>
      </w:r>
    </w:p>
    <w:p>
      <w:pPr/>
      <w:r>
        <w:rPr>
          <w:lang w:val="fr_FR" w:bidi="fr_FR"/>
        </w:rPr>
      </w:r>
      <w:r>
        <w:rPr>
          <w:lang w:val="fr_FR" w:bidi="fr_FR"/>
        </w:rPr>
        <w:t>Arrêtez la représentation : Demandez aux acteurs qui jouent les disciples : « Que ressentez-vous ? » Vous entendrez peut-être des choses comme : « Je ne comprends pas de quels secrets parle Jésus », « Je pense qu'il parle de mes secrets. Je me sens honteux », « Je veux savoir ce qui est caché. » Reprenez la représentation.</w:t>
      </w:r>
    </w:p>
    <w:p>
      <w:pPr/>
      <w:r>
        <w:rPr>
          <w:lang w:val="fr_FR" w:bidi="fr_FR"/>
        </w:rPr>
      </w:r>
      <w:r>
        <w:rPr>
          <w:lang w:val="fr_FR" w:bidi="fr_FR"/>
        </w:rPr>
        <w:t>Jésus dit de prendre soin de la façon dont ils entendent. La personne qui écoute aura d'avantage de compréhension. Mais pour la personne qui n'écoute pas, la compréhension qu'elle pense avoir lui sera enlevée. Pendant que Jésus dit cela, jouez le rôle d'une personne qui écoute et représente la personne qui gagne en compréhension. Puis jouez le rôle d'une personne qui n'écoute pas et pense qu'elle a de la compréhension. Plus tard, ils perdent cette compréhension.</w:t>
      </w:r>
    </w:p>
    <w:p>
      <w:pPr/>
      <w:r>
        <w:rPr>
          <w:lang w:val="fr_FR" w:bidi="fr_FR"/>
        </w:rPr>
      </w:r>
      <w:r>
        <w:rPr>
          <w:lang w:val="fr_FR" w:bidi="fr_FR"/>
        </w:rPr>
        <w:t>Arrêtez la représentation. Demandez à la personne qui joue le rôle de la personne qui perd sa compréhension : « Que ressentez-vous ? » Vous entendrez peut-être quelque chose comme : « Je n'ai pas besoin d'écouter plus », « J'ai entendu quelque chose de similaire auparavant », « L'enseignement de Jésus ne s'applique pas à moi.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que personne ne cache une lampe dans un vase en argile ou sous un lit. Dans la culture juive, une </w:t>
      </w:r>
      <w:r>
        <w:rPr>
          <w:b/>
          <w:lang w:val="fr_FR" w:bidi="fr_FR"/>
        </w:rPr>
        <w:t>lampe</w:t>
      </w:r>
      <w:r>
        <w:rPr>
          <w:lang w:val="fr_FR" w:bidi="fr_FR"/>
        </w:rPr>
        <w:t xml:space="preserve"> fait référence à une petite </w:t>
      </w:r>
      <w:r>
        <w:rPr>
          <w:lang w:val="fr_FR" w:bidi="fr_FR"/>
        </w:rPr>
        <w:t>lampe à huile</w:t>
      </w:r>
      <w:r>
        <w:rPr>
          <w:lang w:val="fr_FR" w:bidi="fr_FR"/>
        </w:rPr>
        <w:t xml:space="preserve"> faite d'argile. Elle brûlait de l'huile d'olive. Tout le monde à l'époque de Jésus en aurait eu une dans sa maison. </w:t>
      </w:r>
    </w:p>
    <w:p>
      <w:pPr/>
      <w:r>
        <w:rPr>
          <w:lang w:val="fr_FR" w:bidi="fr_FR"/>
        </w:rPr>
      </w:r>
      <w:r>
        <w:rPr>
          <w:lang w:val="fr_FR" w:bidi="fr_FR"/>
        </w:rPr>
        <w:t>La signification de la lampe est plus importante que le type de lampe duquel il s'agit. Si vous n'utilisez pas de lampes dans votre culture, vous pouvez utiliser un mot plus général qui fait référence à quelque chose qui donne de la lumière.</w:t>
      </w:r>
    </w:p>
    <w:p>
      <w:pPr/>
      <w:r>
        <w:rPr>
          <w:lang w:val="fr_FR" w:bidi="fr_FR"/>
        </w:rPr>
      </w:r>
      <w:r>
        <w:rPr>
          <w:lang w:val="fr_FR" w:bidi="fr_FR"/>
        </w:rPr>
        <w:t xml:space="preserve">Quand Jésus mentionne un </w:t>
      </w:r>
      <w:r>
        <w:rPr>
          <w:b/>
          <w:lang w:val="fr_FR" w:bidi="fr_FR"/>
        </w:rPr>
        <w:t>vase</w:t>
      </w:r>
      <w:r>
        <w:rPr>
          <w:lang w:val="fr_FR" w:bidi="fr_FR"/>
        </w:rPr>
        <w:t xml:space="preserve"> ou un récipient, il parle de tout type de pot, de bol ou de récipient qui pourrait cacher la lumière. Le vase ne fait pas référence à un vase en verre transparent. Au lieu de cela, il fait référence à tout récipient qui, en couvrant une lampe, cache sa lumière.</w:t>
      </w:r>
    </w:p>
    <w:p>
      <w:pPr/>
      <w:r>
        <w:rPr>
          <w:lang w:val="fr_FR" w:bidi="fr_FR"/>
        </w:rPr>
      </w:r>
      <w:r>
        <w:rPr>
          <w:b/>
          <w:lang w:val="fr_FR" w:bidi="fr_FR"/>
        </w:rPr>
        <w:t>Les lits</w:t>
      </w:r>
      <w:r>
        <w:rPr>
          <w:lang w:val="fr_FR" w:bidi="fr_FR"/>
        </w:rPr>
        <w:t xml:space="preserve"> dans la culture juive font référence à un meuble sur lequel les gens se couchent ou s'allongent pour dormir ou manger. Le contexte implique que le lit est surélevé du sol pour qu'une lampe puisse être cachée sous elle.</w:t>
      </w:r>
    </w:p>
    <w:p>
      <w:pPr/>
      <w:r>
        <w:rPr>
          <w:lang w:val="fr_FR" w:bidi="fr_FR"/>
        </w:rPr>
      </w:r>
      <w:r>
        <w:rPr>
          <w:lang w:val="fr_FR" w:bidi="fr_FR"/>
        </w:rPr>
        <w:t>Si les lits dans votre culture sont placés sur le sol, assurez-vous de traduire cela d'une façon qui implique que le lit est surélevé plutôt que placé à même le sol.</w:t>
      </w:r>
    </w:p>
    <w:p>
      <w:pPr/>
      <w:r>
        <w:rPr>
          <w:lang w:val="fr_FR" w:bidi="fr_FR"/>
        </w:rPr>
      </w:r>
      <w:r>
        <w:rPr>
          <w:lang w:val="fr_FR" w:bidi="fr_FR"/>
        </w:rPr>
        <w:t xml:space="preserve">Jésus dit que les gens mettent plutôt leur lampe sur un </w:t>
      </w:r>
      <w:r>
        <w:rPr>
          <w:b/>
          <w:lang w:val="fr_FR" w:bidi="fr_FR"/>
        </w:rPr>
        <w:t>support</w:t>
      </w:r>
      <w:r>
        <w:rPr>
          <w:lang w:val="fr_FR" w:bidi="fr_FR"/>
        </w:rPr>
        <w:t>. Il s'agissait d'un élément de mobilier amovible. Un support, ou pied, était généralement fait en métal ou en bois et était utilisé pour soulever et soutenir une lampe.</w:t>
      </w:r>
    </w:p>
    <w:p>
      <w:pPr/>
      <w:r>
        <w:rPr>
          <w:lang w:val="fr_FR" w:bidi="fr_FR"/>
        </w:rPr>
      </w:r>
      <w:r>
        <w:rPr>
          <w:lang w:val="fr_FR" w:bidi="fr_FR"/>
        </w:rPr>
        <w:t>Si les objets dans cette parabole comme les lampes à huile, les chandeliers et un lit surélevé ne sont pas communs dans votre région, vous serez peut-être en mesure de les remplacer par des objets similaires. La signification devrait toujours montrer que les gens ne couvrent pas ou ne cachent pas leur source de lumière.</w:t>
      </w:r>
    </w:p>
    <w:p>
      <w:pPr/>
      <w:r>
        <w:rPr>
          <w:lang w:val="fr_FR" w:bidi="fr_FR"/>
        </w:rPr>
      </w:r>
      <w:r>
        <w:rPr>
          <w:lang w:val="fr_FR" w:bidi="fr_FR"/>
        </w:rPr>
        <w:t xml:space="preserve">Jésus dit que celui qui n'a pas, </w:t>
      </w:r>
      <w:r>
        <w:rPr>
          <w:b/>
          <w:lang w:val="fr_FR" w:bidi="fr_FR"/>
        </w:rPr>
        <w:t>même ce qu'il pense avoir lui sera enlevé</w:t>
      </w:r>
      <w:r>
        <w:rPr>
          <w:lang w:val="fr_FR" w:bidi="fr_FR"/>
        </w:rPr>
        <w:t>. Cela peut être difficile à comprendre quand il semble impossible pour une personne d'enlever ce qui n'existe pas. Mais Jésus dit que ces gens perdront le peu de connaissance ou de compréhension qu'ils pensent avoir.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8:16–18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196">
        <w:r>
          <w:rPr>
            <w:lang w:val="fr_FR" w:bidi="fr_FR"/>
          </w:rPr>
          <w:rPr>
            <w:color w:val="0000EE"/>
            <w:u w:val="single"/>
          </w:rPr>
          <w:t>Écouter et Cœur</w:t>
        </w:r>
      </w:hyperlink>
      <w:r>
        <w:rPr>
          <w:lang w:val="fr_FR" w:bidi="fr_FR"/>
        </w:rPr>
        <w:t xml:space="preserve"> (521 KB)</w:t>
      </w:r>
      <w:r>
        <w:rPr>
          <w:lang w:val="fr_FR" w:bidi="fr_FR"/>
        </w:rPr>
      </w:r>
    </w:p>
    <w:p>
      <w:pPr>
        <w:pStyle w:val="ListBullet"/>
        <w:spacing w:line="240" w:lineRule="auto"/>
        <w:ind w:left="720"/>
      </w:pPr>
      <w:r>
        <w:rPr>
          <w:lang w:val="fr_FR" w:bidi="fr_FR"/>
        </w:rPr>
      </w:r>
      <w:hyperlink r:id="rId197">
        <w:r>
          <w:rPr>
            <w:lang w:val="fr_FR" w:bidi="fr_FR"/>
          </w:rPr>
          <w:rPr>
            <w:color w:val="0000EE"/>
            <w:u w:val="single"/>
          </w:rPr>
          <w:t>Planter le Décor</w:t>
        </w:r>
      </w:hyperlink>
      <w:r>
        <w:rPr>
          <w:lang w:val="fr_FR" w:bidi="fr_FR"/>
        </w:rPr>
        <w:t xml:space="preserve"> (1.9 MB)</w:t>
      </w:r>
      <w:r>
        <w:rPr>
          <w:lang w:val="fr_FR" w:bidi="fr_FR"/>
        </w:rPr>
      </w:r>
    </w:p>
    <w:p>
      <w:pPr>
        <w:pStyle w:val="ListBullet"/>
        <w:spacing w:line="240" w:lineRule="auto"/>
        <w:ind w:left="720"/>
      </w:pPr>
      <w:r>
        <w:rPr>
          <w:lang w:val="fr_FR" w:bidi="fr_FR"/>
        </w:rPr>
      </w:r>
      <w:hyperlink r:id="rId198">
        <w:r>
          <w:rPr>
            <w:lang w:val="fr_FR" w:bidi="fr_FR"/>
          </w:rPr>
          <w:rPr>
            <w:color w:val="0000EE"/>
            <w:u w:val="single"/>
          </w:rPr>
          <w:t>Définir les Scènes</w:t>
        </w:r>
      </w:hyperlink>
      <w:r>
        <w:rPr>
          <w:lang w:val="fr_FR" w:bidi="fr_FR"/>
        </w:rPr>
        <w:t xml:space="preserve"> (1.0 MB)</w:t>
      </w:r>
      <w:r>
        <w:rPr>
          <w:lang w:val="fr_FR" w:bidi="fr_FR"/>
        </w:rPr>
      </w:r>
    </w:p>
    <w:p>
      <w:pPr>
        <w:pStyle w:val="ListBullet"/>
        <w:spacing w:line="240" w:lineRule="auto"/>
        <w:ind w:left="720"/>
      </w:pPr>
      <w:r>
        <w:rPr>
          <w:lang w:val="fr_FR" w:bidi="fr_FR"/>
        </w:rPr>
      </w:r>
      <w:hyperlink r:id="rId199">
        <w:r>
          <w:rPr>
            <w:lang w:val="fr_FR" w:bidi="fr_FR"/>
          </w:rPr>
          <w:rPr>
            <w:color w:val="0000EE"/>
            <w:u w:val="single"/>
          </w:rPr>
          <w:t>Intégration du Texte</w:t>
        </w:r>
      </w:hyperlink>
      <w:r>
        <w:rPr>
          <w:lang w:val="fr_FR" w:bidi="fr_FR"/>
        </w:rPr>
        <w:t xml:space="preserve"> (1.7 MB)</w:t>
      </w:r>
      <w:r>
        <w:rPr>
          <w:lang w:val="fr_FR" w:bidi="fr_FR"/>
        </w:rPr>
      </w:r>
    </w:p>
    <w:p>
      <w:pPr>
        <w:pStyle w:val="ListBullet"/>
        <w:spacing w:line="240" w:lineRule="auto"/>
        <w:ind w:left="720"/>
      </w:pPr>
      <w:r>
        <w:rPr>
          <w:lang w:val="fr_FR" w:bidi="fr_FR"/>
        </w:rPr>
      </w:r>
      <w:hyperlink r:id="rId200">
        <w:r>
          <w:rPr>
            <w:lang w:val="fr_FR" w:bidi="fr_FR"/>
          </w:rPr>
          <w:rPr>
            <w:color w:val="0000EE"/>
            <w:u w:val="single"/>
          </w:rPr>
          <w:t>Combler les Lacunes</w:t>
        </w:r>
      </w:hyperlink>
      <w:r>
        <w:rPr>
          <w:lang w:val="fr_FR" w:bidi="fr_FR"/>
        </w:rPr>
        <w:t xml:space="preserve"> (1.4 MB)</w:t>
      </w:r>
      <w:r>
        <w:rPr>
          <w:lang w:val="fr_FR" w:bidi="fr_FR"/>
        </w:rPr>
      </w:r>
    </w:p>
    <w:p>
      <w:pPr>
        <w:pStyle w:val="ListBullet"/>
        <w:spacing w:line="240" w:lineRule="auto"/>
        <w:ind w:left="720"/>
      </w:pPr>
      <w:r>
        <w:rPr>
          <w:lang w:val="fr_FR" w:bidi="fr_FR"/>
        </w:rPr>
      </w:r>
      <w:hyperlink r:id="rId201">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8:19–21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8.19–21.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était en train d'enseigner à une foule dans la région de Galilée. Ses disciples, c'est-à-dire ses suiveurs les plus proches, et un groupe de femmes qui le soutiennent sont également là. Luc ne nous dit pas exactement où se trouve Jésus, mais il enseigne en utilisant des paraboles. Les paraboles sont des histoires spéciales qui enseignent des leçons plus profondes au sujet de Dieu. Jésus a utilisé les paraboles pour enseigner aux gens qu'ils ne devraient pas seulement écouter ses enseignements, mais également leur obéir. La famille de Jésus vient lui parler. Jésus se sert de cela comme d'un moyen pour enseigner la foule. Les parables de Jésus ont montré l'importance de lui obéir. Jésus utilise l'arrivée de sa famille pour enseigner à la foule comment il voit ceux qui lui obéissent.</w:t>
      </w:r>
    </w:p>
    <w:p>
      <w:pPr/>
      <w:r>
        <w:rPr>
          <w:lang w:val="fr_FR" w:bidi="fr_FR"/>
        </w:rPr>
      </w:r>
      <w:r>
        <w:rPr>
          <w:lang w:val="fr_FR" w:bidi="fr_FR"/>
        </w:rPr>
        <w:t>Jésus enseigne et une grande foule se trouve autour de lui. La mère de Jésus, Marie, et ses frères sont venus pour le voir. En hébreu, le même mot est utilisé pour un frère biologique qu'un cousin. Frères pouvait donc faire référence aux autres enfants de Joseph qui étaient plus jeunes que Jésus. Mais il pourrait également faire référence aux cousins ​​de Jésus. Si vous le pouvez, il est préférable d'utiliser un mot général qui pourrait faire référence à l'un ou l'autre.</w:t>
      </w:r>
    </w:p>
    <w:p>
      <w:pPr/>
      <w:r>
        <w:rPr>
          <w:lang w:val="fr_FR" w:bidi="fr_FR"/>
        </w:rPr>
      </w:r>
      <w:r>
        <w:rPr>
          <w:lang w:val="fr_FR" w:bidi="fr_FR"/>
        </w:rPr>
        <w:t>Arrêtez-vous et discutez avec votre équipe : À quelle fréquence ou dans quelles situations les parents vont-ils rendre visite à d'autres membres de la famille ?</w:t>
      </w:r>
    </w:p>
    <w:p>
      <w:pPr/>
      <w:r>
        <w:rPr>
          <w:lang w:val="fr_FR" w:bidi="fr_FR"/>
        </w:rPr>
      </w:r>
      <w:r>
        <w:rPr>
          <w:lang w:val="fr_FR" w:bidi="fr_FR"/>
        </w:rPr>
        <w:t>La mère et les frères de Jésus veulent lui parler, mais ils ne peuvent pas l'atteindre à cause de la foule. Cela indique que beaucoup de gens étaient assis près et autour de Jésus pendant qu'il enseignait. Quelqu'un dit à Jésus que sa famille se trouve à l'extérieur et est venue pour le voir. Nous ne savons pas qui est cette personne. Cela indique que sa famille se trouvait à la périphérie, ou au bord de la foule. Jésus ne fait pas que répondre au messager, mais à toute la foule. Il fait cela pour enseigner une leçon. Jésus dit que quiconque écoute ses enseignements, ou la parole de Dieu, et leur obéit est, pour lui, sa mère et ses frères. Les gens n'avaient pas à être de sa parenté pour que Jésus les considère comme sa famille.</w:t>
      </w:r>
    </w:p>
    <w:p>
      <w:pPr/>
      <w:r>
        <w:rPr>
          <w:lang w:val="fr_FR" w:bidi="fr_FR"/>
        </w:rPr>
      </w:r>
      <w:r>
        <w:rPr>
          <w:lang w:val="fr_FR" w:bidi="fr_FR"/>
        </w:rPr>
        <w:t>Arrêtez-vous et discutez avec votre équipe : Qui et comment quelqu'un peut-il être considéré comme faisant partie de la famille ? Que signifie le fait d'être considéré comme famille dans votre culture ?</w:t>
      </w:r>
    </w:p>
    <w:p>
      <w:pPr/>
      <w:r>
        <w:rPr>
          <w:lang w:val="fr_FR" w:bidi="fr_FR"/>
        </w:rPr>
      </w:r>
      <w:r>
        <w:rPr>
          <w:lang w:val="fr_FR" w:bidi="fr_FR"/>
        </w:rPr>
        <w:t>Luc ne nous dit pas ce qui se passe ensuite. Cela laisse une question ouverte pour savoir si la famille de Jésus a pu lui parler ou non. Nous savons que Jésus utilise sa famille qui arrive comme moyen d'enseigner aux gens qu'ils font partie de la famille dans le royaume de Dieu ou qu'ils appartiennent au royaume de Dieu. Être une famille n'est pas basé sur les ancêtres d'une personne, mais sur le fait que quelqu'un entend et obéit aux enseignements de Jésus.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Cette histoire a une scène.</w:t>
      </w:r>
    </w:p>
    <w:p>
      <w:pPr/>
      <w:r>
        <w:rPr>
          <w:lang w:val="fr_FR" w:bidi="fr_FR"/>
        </w:rPr>
      </w:r>
      <w:r>
        <w:rPr>
          <w:b/>
          <w:lang w:val="fr_FR" w:bidi="fr_FR"/>
        </w:rPr>
        <w:t>Première partie :</w:t>
      </w:r>
      <w:r>
        <w:rPr>
          <w:lang w:val="fr_FR" w:bidi="fr_FR"/>
        </w:rPr>
        <w:t xml:space="preserve"> Pendant que Jésus enseigne, la mère et les frères de Jésus viennent le voir. Quelqu'un dit à Jésus que sa famille vient le voir. Jésus dit que ses frères et sa mère sont ceux qui entendent la parole de Dieu et lui obéissent.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mère de Jésus</w:t>
      </w:r>
    </w:p>
    <w:p>
      <w:pPr>
        <w:pStyle w:val="ListBullet"/>
        <w:spacing w:line="240" w:lineRule="auto"/>
        <w:ind w:left="720"/>
      </w:pPr>
      <w:r>
        <w:rPr>
          <w:lang w:val="fr_FR" w:bidi="fr_FR"/>
        </w:rPr>
      </w:r>
      <w:r>
        <w:rPr>
          <w:lang w:val="fr_FR" w:bidi="fr_FR"/>
        </w:rPr>
        <w:t>Les frères de Jésus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a enseigné comment se comporter en tant qu'enfant de Dieu. Jésus a donné des exemples de l'attitude que ses disciples devraient avoir.</w:t>
      </w:r>
    </w:p>
    <w:p>
      <w:pPr/>
      <w:r>
        <w:rPr>
          <w:lang w:val="fr_FR" w:bidi="fr_FR"/>
        </w:rPr>
      </w:r>
      <w:r>
        <w:rPr>
          <w:lang w:val="fr_FR" w:bidi="fr_FR"/>
        </w:rPr>
        <w:t>Il y a une foule qui écoute Jésus. La mère et les frères de Jésus sont aux abords de la foule. Ils veulent parler à Jésus mais ils ne peuvent pas l'atteindre. Quelqu'un dit à Jésus que sa mère et ses frères sont arrivés.</w:t>
      </w:r>
    </w:p>
    <w:p>
      <w:pPr/>
      <w:r>
        <w:rPr>
          <w:lang w:val="fr_FR" w:bidi="fr_FR"/>
        </w:rPr>
      </w:r>
      <w:r>
        <w:rPr>
          <w:lang w:val="fr_FR" w:bidi="fr_FR"/>
        </w:rPr>
        <w:t>Il est important de se rappeler que Jésus utilise cela comme une occasion pour parler de ce que signifie le fait d'être sa famille. Jésus explique que la famille, pour ses disciples, n'est pas basée sur une relation physique, mais basée sur le fait d'entendre la parole de Dieu et de faire ce que dit la parole de Dieu. De cette façon, Jésus conduit ses enseignements vers une conclusion.</w:t>
      </w:r>
    </w:p>
    <w:p>
      <w:pPr/>
      <w:r>
        <w:rPr>
          <w:lang w:val="fr_FR" w:bidi="fr_FR"/>
        </w:rPr>
      </w:r>
      <w:r>
        <w:rPr>
          <w:lang w:val="fr_FR" w:bidi="fr_FR"/>
        </w:rPr>
        <w:t>Il est important de se rappeler que Jésus ne montre pas de mépris pour sa propre famille, mais utilise ce qui s'est passé comme une opportunité pour enseigner aux gens ce qui concerne le royaume de Dieu.</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Cette histoire a une scène.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mère de Jésus</w:t>
      </w:r>
    </w:p>
    <w:p>
      <w:pPr>
        <w:pStyle w:val="ListBullet"/>
        <w:spacing w:line="240" w:lineRule="auto"/>
        <w:ind w:left="720"/>
      </w:pPr>
      <w:r>
        <w:rPr>
          <w:lang w:val="fr_FR" w:bidi="fr_FR"/>
        </w:rPr>
      </w:r>
      <w:r>
        <w:rPr>
          <w:lang w:val="fr_FR" w:bidi="fr_FR"/>
        </w:rPr>
        <w:t>Les frères de Jésus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joue le fait que Jésus enseigne quand sa mère et ses frères viennent le voir.</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enseigne une grande foule de gens quand sa mère et ses frères viennent le voir. Quelqu'un dit à Jésus que sa mère et ses frères sont à l'extérieur et qu'ils veulent le voir. Jésus répond en disant que ceux qui entendent la parole de Dieu et lui obéissent sont la mère et les frères de Jésus.</w:t>
      </w:r>
    </w:p>
    <w:p>
      <w:pPr/>
      <w:r>
        <w:rPr>
          <w:lang w:val="fr_FR" w:bidi="fr_FR"/>
        </w:rPr>
      </w:r>
      <w:r>
        <w:rPr>
          <w:lang w:val="fr_FR" w:bidi="fr_FR"/>
        </w:rPr>
        <w:t>Arrêtez la représentation : Demandez à l'acteur qui joue la mère de Jésus : « Que ressentez-vous ? » Vous entendrez peut-être des choses comme : « Pourquoi Jésus a-t-il dit quelque chose comme cela ? Cela me rappelle le moment où il est resté dans le temple », « Je ne peux pas le prendre personnellement. Jésus utilise cette situation pour enseigner », « Je veux me rapprocher de Jésus pour pouvoir lui parler. » Demandez à la personne qui joue le rôle des frères de Jésus : « Que ressentez-vous ? » Vous entendrez peut-être des choses comme : « Qu'est-ce que Jésus veut dire ? » « Pourquoi tant de gens suivent-ils Jésus ? » « Jésus pense qu'il est si important. » Demandez maintenant aux personnes qui jouent le rôle des foules : « Que ressentez-vous ? » Vous entendrez peut-être des choses comme : « Je suis excité parce que si j'obéis à la parole de Dieu, je serai sa famille », « Je me demande ce que cela signifie d'être la famille de Jésus ? » « Je suis découragé. Cela semble impossible d'obéir à la parole de Dieu.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une foule. La </w:t>
      </w:r>
      <w:r>
        <w:rPr>
          <w:b/>
          <w:lang w:val="fr_FR" w:bidi="fr_FR"/>
        </w:rPr>
        <w:t>mère et les frères</w:t>
      </w:r>
      <w:r>
        <w:rPr>
          <w:lang w:val="fr_FR" w:bidi="fr_FR"/>
        </w:rPr>
        <w:t xml:space="preserve"> de Jésus arrivent et veulent voir Jésus. Le mot hébreu pour « frère » est utilisé à la fois pour le frère biologique et pour le cousin. Cela pourrait faire référence aux fils de Joseph et de Marie qui sont nés après Jésus. Il pourrait faire référence aux cousins ​​de Jésus ou il pourrait faire référence aux enfants de Joseph issus d'un mariage précédent.</w:t>
      </w:r>
    </w:p>
    <w:p>
      <w:pPr/>
      <w:r>
        <w:rPr>
          <w:lang w:val="fr_FR" w:bidi="fr_FR"/>
        </w:rPr>
      </w:r>
      <w:r>
        <w:rPr>
          <w:lang w:val="fr_FR" w:bidi="fr_FR"/>
        </w:rPr>
        <w:t>Si votre langue le permet, choisissez un mot plus général qui pourrait s'appliquer à l'un de ces différents points de vue. Si vous avez besoin de faire la distinction entre un frère aîné ou un frère plus jeune, il est préférable d'utiliser le mot pour jeune frère.</w:t>
      </w:r>
    </w:p>
    <w:p>
      <w:pPr/>
      <w:r>
        <w:rPr>
          <w:lang w:val="fr_FR" w:bidi="fr_FR"/>
        </w:rPr>
      </w:r>
      <w:r>
        <w:rPr>
          <w:lang w:val="fr_FR" w:bidi="fr_FR"/>
        </w:rPr>
        <w:t xml:space="preserve">La famille de Jésus est </w:t>
      </w:r>
      <w:r>
        <w:rPr>
          <w:b/>
          <w:lang w:val="fr_FR" w:bidi="fr_FR"/>
        </w:rPr>
        <w:t>venue pour le voir</w:t>
      </w:r>
      <w:r>
        <w:rPr>
          <w:lang w:val="fr_FR" w:bidi="fr_FR"/>
        </w:rPr>
        <w:t>. Cela signifie simplement qu'ils voulaient voir Jésus et lui parler. Ils ne voulaient pas le regarder à distance.</w:t>
      </w:r>
    </w:p>
    <w:p>
      <w:pPr/>
      <w:r>
        <w:rPr>
          <w:lang w:val="fr_FR" w:bidi="fr_FR"/>
        </w:rPr>
      </w:r>
      <w:r>
        <w:rPr>
          <w:lang w:val="fr_FR" w:bidi="fr_FR"/>
        </w:rPr>
        <w:t xml:space="preserve">Jésus a dit : « Ma mère et mes frères sont ceux qui entendent </w:t>
      </w:r>
      <w:r>
        <w:rPr>
          <w:b/>
          <w:lang w:val="fr_FR" w:bidi="fr_FR"/>
        </w:rPr>
        <w:t>la parole de Dieu</w:t>
      </w:r>
      <w:r>
        <w:rPr>
          <w:lang w:val="fr_FR" w:bidi="fr_FR"/>
        </w:rPr>
        <w:t xml:space="preserve"> et </w:t>
      </w:r>
      <w:r>
        <w:rPr>
          <w:b/>
          <w:lang w:val="fr_FR" w:bidi="fr_FR"/>
        </w:rPr>
        <w:t>la mettent en pratique</w:t>
      </w:r>
      <w:r>
        <w:rPr>
          <w:lang w:val="fr_FR" w:bidi="fr_FR"/>
        </w:rPr>
        <w:t>. » La parole de Dieu est une phrase qui signifie un message qui vient de Dieu. Dans ce cas présent, il s'agissait de l'enseignement de Jésus. « Mettre en pratique » signifie obéir ou faire ce que Jésus dit.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8:19–21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02">
        <w:r>
          <w:rPr>
            <w:lang w:val="fr_FR" w:bidi="fr_FR"/>
          </w:rPr>
          <w:rPr>
            <w:color w:val="0000EE"/>
            <w:u w:val="single"/>
          </w:rPr>
          <w:t>Écouter et Cœur</w:t>
        </w:r>
      </w:hyperlink>
      <w:r>
        <w:rPr>
          <w:lang w:val="fr_FR" w:bidi="fr_FR"/>
        </w:rPr>
        <w:t xml:space="preserve"> (513 KB)</w:t>
      </w:r>
      <w:r>
        <w:rPr>
          <w:lang w:val="fr_FR" w:bidi="fr_FR"/>
        </w:rPr>
      </w:r>
    </w:p>
    <w:p>
      <w:pPr>
        <w:pStyle w:val="ListBullet"/>
        <w:spacing w:line="240" w:lineRule="auto"/>
        <w:ind w:left="720"/>
      </w:pPr>
      <w:r>
        <w:rPr>
          <w:lang w:val="fr_FR" w:bidi="fr_FR"/>
        </w:rPr>
      </w:r>
      <w:hyperlink r:id="rId203">
        <w:r>
          <w:rPr>
            <w:lang w:val="fr_FR" w:bidi="fr_FR"/>
          </w:rPr>
          <w:rPr>
            <w:color w:val="0000EE"/>
            <w:u w:val="single"/>
          </w:rPr>
          <w:t>Planter le Décor</w:t>
        </w:r>
      </w:hyperlink>
      <w:r>
        <w:rPr>
          <w:lang w:val="fr_FR" w:bidi="fr_FR"/>
        </w:rPr>
        <w:t xml:space="preserve"> (1.9 MB)</w:t>
      </w:r>
      <w:r>
        <w:rPr>
          <w:lang w:val="fr_FR" w:bidi="fr_FR"/>
        </w:rPr>
      </w:r>
    </w:p>
    <w:p>
      <w:pPr>
        <w:pStyle w:val="ListBullet"/>
        <w:spacing w:line="240" w:lineRule="auto"/>
        <w:ind w:left="720"/>
      </w:pPr>
      <w:r>
        <w:rPr>
          <w:lang w:val="fr_FR" w:bidi="fr_FR"/>
        </w:rPr>
      </w:r>
      <w:hyperlink r:id="rId204">
        <w:r>
          <w:rPr>
            <w:lang w:val="fr_FR" w:bidi="fr_FR"/>
          </w:rPr>
          <w:rPr>
            <w:color w:val="0000EE"/>
            <w:u w:val="single"/>
          </w:rPr>
          <w:t>Définir les Scènes</w:t>
        </w:r>
      </w:hyperlink>
      <w:r>
        <w:rPr>
          <w:lang w:val="fr_FR" w:bidi="fr_FR"/>
        </w:rPr>
        <w:t xml:space="preserve"> (1.2 MB)</w:t>
      </w:r>
      <w:r>
        <w:rPr>
          <w:lang w:val="fr_FR" w:bidi="fr_FR"/>
        </w:rPr>
      </w:r>
    </w:p>
    <w:p>
      <w:pPr>
        <w:pStyle w:val="ListBullet"/>
        <w:spacing w:line="240" w:lineRule="auto"/>
        <w:ind w:left="720"/>
      </w:pPr>
      <w:r>
        <w:rPr>
          <w:lang w:val="fr_FR" w:bidi="fr_FR"/>
        </w:rPr>
      </w:r>
      <w:hyperlink r:id="rId205">
        <w:r>
          <w:rPr>
            <w:lang w:val="fr_FR" w:bidi="fr_FR"/>
          </w:rPr>
          <w:rPr>
            <w:color w:val="0000EE"/>
            <w:u w:val="single"/>
          </w:rPr>
          <w:t>Intégration du Texte</w:t>
        </w:r>
      </w:hyperlink>
      <w:r>
        <w:rPr>
          <w:lang w:val="fr_FR" w:bidi="fr_FR"/>
        </w:rPr>
        <w:t xml:space="preserve"> (1.5 MB)</w:t>
      </w:r>
      <w:r>
        <w:rPr>
          <w:lang w:val="fr_FR" w:bidi="fr_FR"/>
        </w:rPr>
      </w:r>
    </w:p>
    <w:p>
      <w:pPr>
        <w:pStyle w:val="ListBullet"/>
        <w:spacing w:line="240" w:lineRule="auto"/>
        <w:ind w:left="720"/>
      </w:pPr>
      <w:r>
        <w:rPr>
          <w:lang w:val="fr_FR" w:bidi="fr_FR"/>
        </w:rPr>
      </w:r>
      <w:hyperlink r:id="rId206">
        <w:r>
          <w:rPr>
            <w:lang w:val="fr_FR" w:bidi="fr_FR"/>
          </w:rPr>
          <w:rPr>
            <w:color w:val="0000EE"/>
            <w:u w:val="single"/>
          </w:rPr>
          <w:t>Combler les Lacunes</w:t>
        </w:r>
      </w:hyperlink>
      <w:r>
        <w:rPr>
          <w:lang w:val="fr_FR" w:bidi="fr_FR"/>
        </w:rPr>
        <w:t xml:space="preserve"> (785 KB)</w:t>
      </w:r>
      <w:r>
        <w:rPr>
          <w:lang w:val="fr_FR" w:bidi="fr_FR"/>
        </w:rPr>
      </w:r>
    </w:p>
    <w:p>
      <w:pPr>
        <w:pStyle w:val="ListBullet"/>
        <w:spacing w:line="240" w:lineRule="auto"/>
        <w:ind w:left="720"/>
      </w:pPr>
      <w:r>
        <w:rPr>
          <w:lang w:val="fr_FR" w:bidi="fr_FR"/>
        </w:rPr>
      </w:r>
      <w:hyperlink r:id="rId207">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8:22–25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08">
        <w:r>
          <w:rPr>
            <w:lang w:val="fr_FR" w:bidi="fr_FR"/>
          </w:rPr>
          <w:rPr>
            <w:color w:val="0000EE"/>
            <w:u w:val="single"/>
          </w:rPr>
          <w:t>Écouter et Cœur</w:t>
        </w:r>
      </w:hyperlink>
      <w:r>
        <w:rPr>
          <w:lang w:val="fr_FR" w:bidi="fr_FR"/>
        </w:rPr>
        <w:t xml:space="preserve"> (497 KB)</w:t>
      </w:r>
      <w:r>
        <w:rPr>
          <w:lang w:val="fr_FR" w:bidi="fr_FR"/>
        </w:rPr>
      </w:r>
    </w:p>
    <w:p>
      <w:pPr>
        <w:pStyle w:val="ListBullet"/>
        <w:spacing w:line="240" w:lineRule="auto"/>
        <w:ind w:left="720"/>
      </w:pPr>
      <w:r>
        <w:rPr>
          <w:lang w:val="fr_FR" w:bidi="fr_FR"/>
        </w:rPr>
      </w:r>
      <w:hyperlink r:id="rId209">
        <w:r>
          <w:rPr>
            <w:lang w:val="fr_FR" w:bidi="fr_FR"/>
          </w:rPr>
          <w:rPr>
            <w:color w:val="0000EE"/>
            <w:u w:val="single"/>
          </w:rPr>
          <w:t>Planter le Décor</w:t>
        </w:r>
      </w:hyperlink>
      <w:r>
        <w:rPr>
          <w:lang w:val="fr_FR" w:bidi="fr_FR"/>
        </w:rPr>
        <w:t xml:space="preserve"> (2.4 MB)</w:t>
      </w:r>
      <w:r>
        <w:rPr>
          <w:lang w:val="fr_FR" w:bidi="fr_FR"/>
        </w:rPr>
      </w:r>
    </w:p>
    <w:p>
      <w:pPr>
        <w:pStyle w:val="ListBullet"/>
        <w:spacing w:line="240" w:lineRule="auto"/>
        <w:ind w:left="720"/>
      </w:pPr>
      <w:r>
        <w:rPr>
          <w:lang w:val="fr_FR" w:bidi="fr_FR"/>
        </w:rPr>
      </w:r>
      <w:hyperlink r:id="rId210">
        <w:r>
          <w:rPr>
            <w:lang w:val="fr_FR" w:bidi="fr_FR"/>
          </w:rPr>
          <w:rPr>
            <w:color w:val="0000EE"/>
            <w:u w:val="single"/>
          </w:rPr>
          <w:t>Définir les Scènes</w:t>
        </w:r>
      </w:hyperlink>
      <w:r>
        <w:rPr>
          <w:lang w:val="fr_FR" w:bidi="fr_FR"/>
        </w:rPr>
        <w:t xml:space="preserve"> (1022 KB)</w:t>
      </w:r>
      <w:r>
        <w:rPr>
          <w:lang w:val="fr_FR" w:bidi="fr_FR"/>
        </w:rPr>
      </w:r>
    </w:p>
    <w:p>
      <w:pPr>
        <w:pStyle w:val="ListBullet"/>
        <w:spacing w:line="240" w:lineRule="auto"/>
        <w:ind w:left="720"/>
      </w:pPr>
      <w:r>
        <w:rPr>
          <w:lang w:val="fr_FR" w:bidi="fr_FR"/>
        </w:rPr>
      </w:r>
      <w:hyperlink r:id="rId211">
        <w:r>
          <w:rPr>
            <w:lang w:val="fr_FR" w:bidi="fr_FR"/>
          </w:rPr>
          <w:rPr>
            <w:color w:val="0000EE"/>
            <w:u w:val="single"/>
          </w:rPr>
          <w:t>Intégration du Texte</w:t>
        </w:r>
      </w:hyperlink>
      <w:r>
        <w:rPr>
          <w:lang w:val="fr_FR" w:bidi="fr_FR"/>
        </w:rPr>
        <w:t xml:space="preserve"> (1.7 MB)</w:t>
      </w:r>
      <w:r>
        <w:rPr>
          <w:lang w:val="fr_FR" w:bidi="fr_FR"/>
        </w:rPr>
      </w:r>
    </w:p>
    <w:p>
      <w:pPr>
        <w:pStyle w:val="ListBullet"/>
        <w:spacing w:line="240" w:lineRule="auto"/>
        <w:ind w:left="720"/>
      </w:pPr>
      <w:r>
        <w:rPr>
          <w:lang w:val="fr_FR" w:bidi="fr_FR"/>
        </w:rPr>
      </w:r>
      <w:hyperlink r:id="rId212">
        <w:r>
          <w:rPr>
            <w:lang w:val="fr_FR" w:bidi="fr_FR"/>
          </w:rPr>
          <w:rPr>
            <w:color w:val="0000EE"/>
            <w:u w:val="single"/>
          </w:rPr>
          <w:t>Combler les Lacunes</w:t>
        </w:r>
      </w:hyperlink>
      <w:r>
        <w:rPr>
          <w:lang w:val="fr_FR" w:bidi="fr_FR"/>
        </w:rPr>
        <w:t xml:space="preserve"> (2.4 MB)</w:t>
      </w:r>
      <w:r>
        <w:rPr>
          <w:lang w:val="fr_FR" w:bidi="fr_FR"/>
        </w:rPr>
      </w:r>
    </w:p>
    <w:p>
      <w:pPr>
        <w:pStyle w:val="ListBullet"/>
        <w:spacing w:line="240" w:lineRule="auto"/>
        <w:ind w:left="720"/>
      </w:pPr>
      <w:r>
        <w:rPr>
          <w:lang w:val="fr_FR" w:bidi="fr_FR"/>
        </w:rPr>
      </w:r>
      <w:hyperlink r:id="rId213">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8:22–25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8.22–25.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les histoires précédentes, Luc s'est concentré sur l'enseignement et la prédication de Jésus. Dans cette histoire, Luc montre le pouvoir de Jésus sur la nature. Jésus et ses disciples traversent la mer de Galilée dans un bateau. Jésus dort quand une tempête fait que le bateau semble presque couler. Jésus montre sa puissance en calmant la tempête.</w:t>
      </w:r>
    </w:p>
    <w:p>
      <w:pPr/>
      <w:r>
        <w:rPr>
          <w:lang w:val="fr_FR" w:bidi="fr_FR"/>
        </w:rPr>
      </w:r>
      <w:r>
        <w:rPr>
          <w:lang w:val="fr_FR" w:bidi="fr_FR"/>
        </w:rPr>
        <w:t>Jésus est avec ses disciples sur le lac de Génésareth, ou la mer de Galilée. Jésus dit à ses disciples, c'est-à-dire à ses suiveurs les plus proches, qu'il veut passer de l'autre côté. Cela aurait signifié traverser de Capernaüm sur la côte nord-ouest pour se rendre à la côte nord-est du lac. Il s'agissait d'une zone où seuls vivaient les païens.</w:t>
      </w:r>
    </w:p>
    <w:p>
      <w:pPr/>
      <w:r>
        <w:rPr>
          <w:lang w:val="fr_FR" w:bidi="fr_FR"/>
        </w:rPr>
      </w:r>
      <w:r>
        <w:rPr>
          <w:lang w:val="fr_FR" w:bidi="fr_FR"/>
        </w:rPr>
        <w:t>Arrêtez-vous et montrez à votre équipe une photo de la mer de Galilée. Montrez sur une carte le chemin que Jésus et ses disciples auraient pris.</w:t>
      </w:r>
    </w:p>
    <w:p>
      <w:pPr/>
      <w:r>
        <w:rPr>
          <w:lang w:val="fr_FR" w:bidi="fr_FR"/>
        </w:rPr>
      </w:r>
      <w:r>
        <w:rPr>
          <w:lang w:val="fr_FR" w:bidi="fr_FR"/>
        </w:rPr>
        <w:t>Jésus et ses disciples montent dans le bateau et commencent à naviguer vers l'autre côté du lac. Le bateau était probablement un bateau de pêche en bois avec des voiles et des rames. Elle faisait probablement environ 9 m de long et 2,5 m de large.</w:t>
      </w:r>
    </w:p>
    <w:p>
      <w:pPr/>
      <w:r>
        <w:rPr>
          <w:lang w:val="fr_FR" w:bidi="fr_FR"/>
        </w:rPr>
      </w:r>
      <w:r>
        <w:rPr>
          <w:lang w:val="fr_FR" w:bidi="fr_FR"/>
        </w:rPr>
        <w:t xml:space="preserve">Arrêtez-vous et montrez à votre équipe une image d'un </w:t>
      </w:r>
      <w:r>
        <w:rPr>
          <w:b/>
          <w:lang w:val="fr_FR" w:bidi="fr_FR"/>
        </w:rPr>
        <w:t>bateau de pêche</w:t>
      </w:r>
      <w:r>
        <w:rPr>
          <w:lang w:val="fr_FR" w:bidi="fr_FR"/>
        </w:rPr>
        <w:t xml:space="preserve"> avec une voile et des rames.</w:t>
      </w:r>
    </w:p>
    <w:p>
      <w:pPr/>
      <w:r>
        <w:rPr>
          <w:lang w:val="fr_FR" w:bidi="fr_FR"/>
        </w:rPr>
      </w:r>
      <w:r>
        <w:rPr>
          <w:lang w:val="fr_FR" w:bidi="fr_FR"/>
        </w:rPr>
        <w:t>Ils naviguent, ce qui signifie que les disciples auraient pu mettre une voile pour que le vent puisse déplacer le bateau ou utiliser des rames pour ramer le bateau. Jésus s'endort dans le bateau. Il ne se trouve qu'à quelques pieds de ses disciples. Un grand souffle, c'est-à-dire un vent très fort, descend des collines qui entourent le lac. Le vent provoque de grandes vagues sur le lac. Les vagues étaient si violentes et grandes que l'eau a commencé à remplir le bateau. Il y avait tellement d'eau dans le bateau que le bateau était sur le point de couler. Si le bateau a coulé, les hommes étaient en danger de se noyer ou de mourir dans l'eau.</w:t>
      </w:r>
    </w:p>
    <w:p>
      <w:pPr/>
      <w:r>
        <w:rPr>
          <w:lang w:val="fr_FR" w:bidi="fr_FR"/>
        </w:rPr>
      </w:r>
      <w:r>
        <w:rPr>
          <w:lang w:val="fr_FR" w:bidi="fr_FR"/>
        </w:rPr>
        <w:t>Arrêtez-vous et discutez avec votre équipe : À quoi ressemblent les tempêtes dans votre culture ? Que ressent-on quand on est pris dans une tempête ? Quels sont les dangers associés au fait d'être dehors en pleine tempête ?</w:t>
      </w:r>
    </w:p>
    <w:p>
      <w:pPr/>
      <w:r>
        <w:rPr>
          <w:lang w:val="fr_FR" w:bidi="fr_FR"/>
        </w:rPr>
      </w:r>
      <w:r>
        <w:rPr>
          <w:lang w:val="fr_FR" w:bidi="fr_FR"/>
        </w:rPr>
        <w:t>Les disciples vont voir Jésus pour le réveiller. Ils disent : « Maître, Maître. » Il s'agissait d'un titre qui montrait du respect et faisait référence à quelqu'un qui avait autorité. Dire « Maître » deux fois montre la panique et le désespoir des disciples. Ils disent à Jésus : « Nous allons nous noyer. » Les disciples incluent Jésus dans cette déclaration. Les disciples veulent que Jésus les aide et les sauve.</w:t>
      </w:r>
    </w:p>
    <w:p>
      <w:pPr/>
      <w:r>
        <w:rPr>
          <w:lang w:val="fr_FR" w:bidi="fr_FR"/>
        </w:rPr>
      </w:r>
      <w:r>
        <w:rPr>
          <w:lang w:val="fr_FR" w:bidi="fr_FR"/>
        </w:rPr>
        <w:t>Jésus se réveille et menace les vents et l'eau. Dans ce contexte, « menacer » veut dire ordonner de s'arrêter. Jésus parle fortement aux vents et à l'eau comme s'ils étaient des personnes. Immédiatement, le vent cesse de souffler et les vagues se tiennent immobiles. Tout était à nouveau calme, tout était redevenu silencieux et tranquille.</w:t>
      </w:r>
    </w:p>
    <w:p>
      <w:pPr/>
      <w:r>
        <w:rPr>
          <w:lang w:val="fr_FR" w:bidi="fr_FR"/>
        </w:rPr>
      </w:r>
      <w:r>
        <w:rPr>
          <w:lang w:val="fr_FR" w:bidi="fr_FR"/>
        </w:rPr>
        <w:t>Arrêtez-vous et discutez avec votre équipe : Que croient les gens au sujet du climat dans votre culture ? Y a-t-il des personnes qui peuvent contrôler la météo ? Que font les gens pour essayer de changer la météo ?</w:t>
      </w:r>
    </w:p>
    <w:p>
      <w:pPr/>
      <w:r>
        <w:rPr>
          <w:lang w:val="fr_FR" w:bidi="fr_FR"/>
        </w:rPr>
      </w:r>
      <w:r>
        <w:rPr>
          <w:lang w:val="fr_FR" w:bidi="fr_FR"/>
        </w:rPr>
        <w:t>Jésus demande à ses disciples : « Où est votre foi ? » Jésus a utilisé cette question pour réprimander ses disciples pour leur manque de foi, c'est-à-dire de confiance et d'assurance en lui. Jésus laisse entendre que les disciples auraient dû avoir confiance qu'il les protégerait pendant la tempête. La réponse des disciples était une réponse de peur et d'étonnement. Ils sont étonnés que Jésus ait un tel pouvoir pour calmer la tempête et une telle autorité que la tempête répond immédiatement à son commandement. Les disciples demandent : « Qui est cet homme ? » non pas parce qu'ils ne savent pas qui est Jésus, mais pour exprimer leur étonnement devant le miracle qu'il a accompli.</w:t>
      </w:r>
    </w:p>
    <w:p>
      <w:pPr/>
      <w:r>
        <w:rPr>
          <w:lang w:val="fr_FR" w:bidi="fr_FR"/>
        </w:rPr>
      </w:r>
      <w:r>
        <w:rPr>
          <w:lang w:val="fr_FR" w:bidi="fr_FR"/>
        </w:rPr>
        <w:t>Luc se sert de cette histoire pour montrer le pouvoir et l'autorité de Jésus sur la nature. Il l'utilise également pour montrer que les disciples n'ont pas pleinement réalisé la puissance et les desseins de Jésus. Ce miracle est étroitement lié au miracle suivant que Jésus accomplira de l'autre côté du lac.</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dit à ses disciples de traverser avec lui de l'autre côté du lac. Ils montent tous à bord d'un bateau. Jésus fait une sieste pendant que les disciples naviguent sur le bateau.</w:t>
      </w:r>
    </w:p>
    <w:p>
      <w:pPr/>
      <w:r>
        <w:rPr>
          <w:lang w:val="fr_FR" w:bidi="fr_FR"/>
        </w:rPr>
      </w:r>
      <w:r>
        <w:rPr>
          <w:b/>
          <w:lang w:val="fr_FR" w:bidi="fr_FR"/>
        </w:rPr>
        <w:t>Deuxième partie :</w:t>
      </w:r>
      <w:r>
        <w:rPr>
          <w:lang w:val="fr_FR" w:bidi="fr_FR"/>
        </w:rPr>
        <w:t xml:space="preserve"> Une grande tempête commence sur le lac. L'eau remplit le bateau. Les disciples sont en réel danger.</w:t>
      </w:r>
    </w:p>
    <w:p>
      <w:pPr/>
      <w:r>
        <w:rPr>
          <w:lang w:val="fr_FR" w:bidi="fr_FR"/>
        </w:rPr>
      </w:r>
      <w:r>
        <w:rPr>
          <w:b/>
          <w:lang w:val="fr_FR" w:bidi="fr_FR"/>
        </w:rPr>
        <w:t>Troisième partie :</w:t>
      </w:r>
      <w:r>
        <w:rPr>
          <w:lang w:val="fr_FR" w:bidi="fr_FR"/>
        </w:rPr>
        <w:t xml:space="preserve"> Les disciples sont allés réveiller Jésus en disant qu'ils vont se noyer. Jésus s'est réveillé et a réprimandé le vent et les vagues. Tout est calme maintenant. Jésus demande à ses disciples : « Où est votre foi ? » Les disciples se demandent les uns aux autres: « Qui est cet homme ? Les vagues et le vent ont obéi à son commandement.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certains des disciples de Jésus étaient des pêcheurs experts.</w:t>
      </w:r>
    </w:p>
    <w:p>
      <w:pPr/>
      <w:r>
        <w:rPr>
          <w:lang w:val="fr_FR" w:bidi="fr_FR"/>
        </w:rPr>
      </w:r>
      <w:r>
        <w:rPr>
          <w:lang w:val="fr_FR" w:bidi="fr_FR"/>
        </w:rPr>
        <w:t>Il est important de se rappeler que Jésus n'était qu'à quelques mètres de ses disciples quand ils sont allés le réveiller.</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disciples qui montent dans le bateau avec confiance parce que certains d'entre eux étaient pêcheurs.</w:t>
      </w:r>
    </w:p>
    <w:p>
      <w:pPr/>
      <w:r>
        <w:rPr>
          <w:lang w:val="fr_FR" w:bidi="fr_FR"/>
        </w:rPr>
      </w:r>
      <w:r>
        <w:rPr>
          <w:lang w:val="fr_FR" w:bidi="fr_FR"/>
        </w:rPr>
        <w:t>Assurez-vous que l'équipe joue le fait que Jésus est fatigué après avoir enseigné et guéri tant de gens.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dit à ses disciples qu'ils vont traverser le lac pour se rendre de l'autre côté. Ils montent tous sur le bateau et commencent à naviguer. Pendant qu'ils naviguent, Jésus fait une sieste.</w:t>
      </w:r>
    </w:p>
    <w:p>
      <w:pPr/>
      <w:r>
        <w:rPr>
          <w:lang w:val="fr_FR" w:bidi="fr_FR"/>
        </w:rPr>
      </w:r>
      <w:r>
        <w:rPr>
          <w:lang w:val="fr_FR" w:bidi="fr_FR"/>
        </w:rPr>
        <w:t>Arrêtez la représentation : Demandez à l'acteur qui joue le rôle de Jésus : « Que ressentez-vous ? » Vous entendrez peut-être des choses comme : « Je suis heureux que mes disciples soient à mon côté », « Je suis fatigué. Je laisserai la navigation à mes disciples », « Je suis si heureux de pouvoir me reposer. » Reprenez la représentation.</w:t>
      </w:r>
    </w:p>
    <w:p>
      <w:pPr/>
      <w:r>
        <w:rPr>
          <w:lang w:val="fr_FR" w:bidi="fr_FR"/>
        </w:rPr>
      </w:r>
      <w:r>
        <w:rPr>
          <w:lang w:val="fr_FR" w:bidi="fr_FR"/>
        </w:rPr>
        <w:t>Bientôt, une grande tempête se déclare sur le lac. L'eau remplissait le bateau. Les disciples sont en réel danger.</w:t>
      </w:r>
    </w:p>
    <w:p>
      <w:pPr/>
      <w:r>
        <w:rPr>
          <w:lang w:val="fr_FR" w:bidi="fr_FR"/>
        </w:rPr>
      </w:r>
      <w:r>
        <w:rPr>
          <w:lang w:val="fr_FR" w:bidi="fr_FR"/>
        </w:rPr>
        <w:t>Arrêtez la représentation : Demandez aux acteurs qui jouent les disciples : « Que ressentez-vous ? » Vous entendrez peut-être des choses comme : « Je suis désespéré », « Je n'ai jamais vu une si grosse tempête », « Comment Jésus peut-il dormir ? » Reprenez la représentation.</w:t>
      </w:r>
    </w:p>
    <w:p>
      <w:pPr/>
      <w:r>
        <w:rPr>
          <w:lang w:val="fr_FR" w:bidi="fr_FR"/>
        </w:rPr>
      </w:r>
      <w:r>
        <w:rPr>
          <w:lang w:val="fr_FR" w:bidi="fr_FR"/>
        </w:rPr>
        <w:t>Les disciples ont réveillé Jésus en disant : « Maître, Maître, nous allons nous noyer. » Quand Jésus s'est réveillé, il a menacé les vents et les vagues. La tempête s'arrête et tout redevient calme. Jésus leur a demandé : « Où est votre foi ? » Les disciples se demandent qui est Jésus, devant le fait que les vents et les vagues lui obéissent.</w:t>
      </w:r>
    </w:p>
    <w:p>
      <w:pPr/>
      <w:r>
        <w:rPr>
          <w:lang w:val="fr_FR" w:bidi="fr_FR"/>
        </w:rPr>
      </w:r>
      <w:r>
        <w:rPr>
          <w:lang w:val="fr_FR" w:bidi="fr_FR"/>
        </w:rPr>
        <w:t>Arrêtez la représentation : Demandez à l'acteur qui joue le rôle de Jésus : « Que ressentez-vous ? » Vous entendrez peut-être des choses comme : « Combien de temps encore douteront-ils ? » « De quoi ont-ils besoin d'autre pour être convaincus ? » « Je dois continuer à les enseigner. Je sais qu'ils apprendront. » Demandez aux acteurs qui jouent le rôle des disciples : « Que ressentez-vous ? » Vous entendrez peut-être des choses comme : « Étonné », « Comment Jésus peut-il avoir autant de pouvoir ? » « J'ai honte de ne pas avoir fait confiance à Jésus pour prendre soin de moi.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à ses disciples qu'il veut passer de l'autre côté du lac. </w:t>
      </w:r>
      <w:r>
        <w:rPr>
          <w:b/>
          <w:lang w:val="fr_FR" w:bidi="fr_FR"/>
        </w:rPr>
        <w:t>Disciples</w:t>
      </w:r>
      <w:r>
        <w:rPr>
          <w:lang w:val="fr_FR" w:bidi="fr_FR"/>
        </w:rPr>
        <w:t xml:space="preserve"> fait référence aux suiveurs les plus proches de Jésus. À cause de la taille du bateau, il ne s'agissait probablement que des douze apôtres. Assurez-vous de traduire le mot disciples de la même façon que dans les passages précédents. </w:t>
      </w:r>
      <w:r>
        <w:rPr>
          <w:b/>
          <w:lang w:val="fr_FR" w:bidi="fr_FR"/>
        </w:rPr>
        <w:t>Disciples</w:t>
      </w:r>
      <w:r>
        <w:rPr>
          <w:lang w:val="fr_FR" w:bidi="fr_FR"/>
        </w:rPr>
        <w:t xml:space="preserve"> se trouve dans le glossaire principal. </w:t>
      </w:r>
    </w:p>
    <w:p>
      <w:pPr/>
      <w:r>
        <w:rPr>
          <w:lang w:val="fr_FR" w:bidi="fr_FR"/>
        </w:rPr>
      </w:r>
      <w:r>
        <w:rPr>
          <w:b/>
          <w:lang w:val="fr_FR" w:bidi="fr_FR"/>
        </w:rPr>
        <w:t>Le lac</w:t>
      </w:r>
      <w:r>
        <w:rPr>
          <w:lang w:val="fr_FR" w:bidi="fr_FR"/>
        </w:rPr>
        <w:t xml:space="preserve"> fait référence au lac de Génésareth, c'est-à-dire à la mer de Galilée. Le lac fait environ 21 km de long et 10 km de large. Jésus et ses disciples seraient entrés dans le bateau près de </w:t>
      </w:r>
      <w:r>
        <w:rPr>
          <w:b/>
          <w:lang w:val="fr_FR" w:bidi="fr_FR"/>
        </w:rPr>
        <w:t>Capernaüm</w:t>
      </w:r>
      <w:r>
        <w:rPr>
          <w:lang w:val="fr_FR" w:bidi="fr_FR"/>
        </w:rPr>
        <w:t xml:space="preserve"> et se dirigeaient vers la côte nord-est du lac. Assurez-vous de traduire la Mer de Galilée de la même façon que dans les passages précédents. </w:t>
      </w:r>
      <w:r>
        <w:rPr>
          <w:b/>
          <w:lang w:val="fr_FR" w:bidi="fr_FR"/>
        </w:rPr>
        <w:t>Mer de Galilée</w:t>
      </w:r>
      <w:r>
        <w:rPr>
          <w:lang w:val="fr_FR" w:bidi="fr_FR"/>
        </w:rPr>
        <w:t xml:space="preserve"> se trouve dans le glossaire principal.</w:t>
      </w:r>
    </w:p>
    <w:p>
      <w:pPr/>
      <w:r>
        <w:rPr>
          <w:lang w:val="fr_FR" w:bidi="fr_FR"/>
        </w:rPr>
      </w:r>
      <w:r>
        <w:rPr>
          <w:lang w:val="fr_FR" w:bidi="fr_FR"/>
        </w:rPr>
        <w:t>Arrêtez-vous et montrez à votre équipe une carte et des photos du lac si vous ne l'avez pas déjà fait. Discutez du mot que vous utiliseriez pour décrire ce corps d'eau.</w:t>
      </w:r>
    </w:p>
    <w:p>
      <w:pPr/>
      <w:r>
        <w:rPr>
          <w:lang w:val="fr_FR" w:bidi="fr_FR"/>
        </w:rPr>
      </w:r>
      <w:r>
        <w:rPr>
          <w:lang w:val="fr_FR" w:bidi="fr_FR"/>
        </w:rPr>
        <w:t xml:space="preserve">Jésus et ses disciples sont dans un </w:t>
      </w:r>
      <w:r>
        <w:rPr>
          <w:b/>
          <w:lang w:val="fr_FR" w:bidi="fr_FR"/>
        </w:rPr>
        <w:t>bateau</w:t>
      </w:r>
      <w:r>
        <w:rPr>
          <w:lang w:val="fr_FR" w:bidi="fr_FR"/>
        </w:rPr>
        <w:t xml:space="preserve">. Ce bateau était très probablement un bateau de pêche en bois. Le bateau faisait environ 8 m de long et 2,5 m de large. Il avait environ 1,25 m de profondeur. Un bateau de cette taille aurait pu confortablement accueillir treize personnes. Assurez-vous de traduire bateau de la même façon que dans les passages précédents. Le mot </w:t>
      </w:r>
      <w:r>
        <w:rPr>
          <w:b/>
          <w:lang w:val="fr_FR" w:bidi="fr_FR"/>
        </w:rPr>
        <w:t>bateau</w:t>
      </w:r>
      <w:r>
        <w:rPr>
          <w:lang w:val="fr_FR" w:bidi="fr_FR"/>
        </w:rPr>
        <w:t xml:space="preserve"> se trouve dans le glossaire principal.</w:t>
      </w:r>
    </w:p>
    <w:p>
      <w:pPr/>
      <w:r>
        <w:rPr>
          <w:lang w:val="fr_FR" w:bidi="fr_FR"/>
        </w:rPr>
      </w:r>
      <w:r>
        <w:rPr>
          <w:lang w:val="fr_FR" w:bidi="fr_FR"/>
        </w:rPr>
        <w:t xml:space="preserve">Montrez à vos traducteurs la photo du </w:t>
      </w:r>
      <w:r>
        <w:rPr>
          <w:b/>
          <w:lang w:val="fr_FR" w:bidi="fr_FR"/>
        </w:rPr>
        <w:t>bateau</w:t>
      </w:r>
      <w:r>
        <w:rPr>
          <w:lang w:val="fr_FR" w:bidi="fr_FR"/>
        </w:rPr>
        <w:t xml:space="preserve"> et choisissez une façon de montrer la taille du bateau, peut-être en dessinant les dimensions sur le sol avec un bâton et en demandant aux gens de marcher à l'intérieur des lignes dessinées.</w:t>
      </w:r>
    </w:p>
    <w:p>
      <w:pPr/>
      <w:r>
        <w:rPr>
          <w:lang w:val="fr_FR" w:bidi="fr_FR"/>
        </w:rPr>
      </w:r>
      <w:r>
        <w:rPr>
          <w:lang w:val="fr_FR" w:bidi="fr_FR"/>
        </w:rPr>
        <w:t xml:space="preserve">Jésus et ses disciples naviguent dans le bateau. </w:t>
      </w:r>
      <w:r>
        <w:rPr>
          <w:b/>
          <w:lang w:val="fr_FR" w:bidi="fr_FR"/>
        </w:rPr>
        <w:t>Naviguer</w:t>
      </w:r>
      <w:r>
        <w:rPr>
          <w:lang w:val="fr_FR" w:bidi="fr_FR"/>
        </w:rPr>
        <w:t xml:space="preserve"> signifie voyager en bateau sur l'eau. Les disciples auraient pu mettre une voile pour que le vent puisse déplacer le bateau ou utiliser des rames pour ramer.</w:t>
      </w:r>
    </w:p>
    <w:p>
      <w:pPr/>
      <w:r>
        <w:rPr>
          <w:lang w:val="fr_FR" w:bidi="fr_FR"/>
        </w:rPr>
      </w:r>
      <w:r>
        <w:rPr>
          <w:lang w:val="fr_FR" w:bidi="fr_FR"/>
        </w:rPr>
        <w:t xml:space="preserve">Pendant qu'ils naviguent, un grand souffle est descendu sur le lac. Un </w:t>
      </w:r>
      <w:r>
        <w:rPr>
          <w:b/>
          <w:lang w:val="fr_FR" w:bidi="fr_FR"/>
        </w:rPr>
        <w:t>grand souffle</w:t>
      </w:r>
      <w:r>
        <w:rPr>
          <w:lang w:val="fr_FR" w:bidi="fr_FR"/>
        </w:rPr>
        <w:t xml:space="preserve"> est un vent très fort qui serait descendu des collines qui entourent le lac. Le vent soufflait fort sur l'eau, provoquant de grandes vagues. Les vagues ont fait entrer de l'eau dans le bateau. Il y avait tellement d'eau que le bateau s'est trouvé </w:t>
      </w:r>
      <w:r>
        <w:rPr>
          <w:b/>
          <w:lang w:val="fr_FR" w:bidi="fr_FR"/>
        </w:rPr>
        <w:t>submergé</w:t>
      </w:r>
      <w:r>
        <w:rPr>
          <w:lang w:val="fr_FR" w:bidi="fr_FR"/>
        </w:rPr>
        <w:t>. Ceci signifie que le bateau était sur le point de couler parce qu'il était en train d'être rempli d'eau.</w:t>
      </w:r>
    </w:p>
    <w:p>
      <w:pPr/>
      <w:r>
        <w:rPr>
          <w:lang w:val="fr_FR" w:bidi="fr_FR"/>
        </w:rPr>
      </w:r>
      <w:r>
        <w:rPr>
          <w:lang w:val="fr_FR" w:bidi="fr_FR"/>
        </w:rPr>
        <w:t xml:space="preserve">Jésus dort dans le bateau pendant la tempête. Ses disciples vont le voir pour le réveiller. Ils l'appellent Maître. </w:t>
      </w:r>
      <w:r>
        <w:rPr>
          <w:b/>
          <w:lang w:val="fr_FR" w:bidi="fr_FR"/>
        </w:rPr>
        <w:t>Maître</w:t>
      </w:r>
      <w:r>
        <w:rPr>
          <w:lang w:val="fr_FR" w:bidi="fr_FR"/>
        </w:rPr>
        <w:t xml:space="preserve"> est un titre qui montre du respect et est utilisé pour quelqu'un qui a autorité. Assurez-vous de traduire maître de la même façon que dans les passages précédents. Le </w:t>
      </w:r>
      <w:r>
        <w:rPr>
          <w:b/>
          <w:lang w:val="fr_FR" w:bidi="fr_FR"/>
        </w:rPr>
        <w:t>mot maître</w:t>
      </w:r>
      <w:r>
        <w:rPr>
          <w:lang w:val="fr_FR" w:bidi="fr_FR"/>
        </w:rPr>
        <w:t xml:space="preserve"> se trouve dans le glossaire principal.</w:t>
      </w:r>
    </w:p>
    <w:p>
      <w:pPr/>
      <w:r>
        <w:rPr>
          <w:lang w:val="fr_FR" w:bidi="fr_FR"/>
        </w:rPr>
      </w:r>
      <w:r>
        <w:rPr>
          <w:lang w:val="fr_FR" w:bidi="fr_FR"/>
        </w:rPr>
        <w:t xml:space="preserve">Les disciples ont peur de se noyer. </w:t>
      </w:r>
      <w:r>
        <w:rPr>
          <w:b/>
          <w:lang w:val="fr_FR" w:bidi="fr_FR"/>
        </w:rPr>
        <w:t>Se noyer</w:t>
      </w:r>
      <w:r>
        <w:rPr>
          <w:lang w:val="fr_FR" w:bidi="fr_FR"/>
        </w:rPr>
        <w:t xml:space="preserve"> signifie mourir dans l'eau. Jésus se réveille et menace la tempête. Dans ce contexte, « </w:t>
      </w:r>
      <w:r>
        <w:rPr>
          <w:b/>
          <w:lang w:val="fr_FR" w:bidi="fr_FR"/>
        </w:rPr>
        <w:t>menacer »</w:t>
      </w:r>
      <w:r>
        <w:rPr>
          <w:lang w:val="fr_FR" w:bidi="fr_FR"/>
        </w:rPr>
        <w:t xml:space="preserve"> veut dire ordonner de s'arrêter. Il peut également exprimer une forte désapprobation exprimée à quelqu'un qui fait le mal. Jésus parle au vent et aux vagues comme s'ils étaient une personne.</w:t>
      </w:r>
    </w:p>
    <w:p>
      <w:pPr/>
      <w:r>
        <w:rPr>
          <w:lang w:val="fr_FR" w:bidi="fr_FR"/>
        </w:rPr>
      </w:r>
      <w:r>
        <w:rPr>
          <w:lang w:val="fr_FR" w:bidi="fr_FR"/>
        </w:rPr>
        <w:t xml:space="preserve">Jésus remet en question la </w:t>
      </w:r>
      <w:r>
        <w:rPr>
          <w:b/>
          <w:lang w:val="fr_FR" w:bidi="fr_FR"/>
        </w:rPr>
        <w:t>foi</w:t>
      </w:r>
      <w:r>
        <w:rPr>
          <w:lang w:val="fr_FR" w:bidi="fr_FR"/>
        </w:rPr>
        <w:t xml:space="preserve"> des disciples, c'est-à-dire leur confiance en lui. Assurez-vous de traduire foi de la même façon que dans les passages précédents. Le </w:t>
      </w:r>
      <w:r>
        <w:rPr>
          <w:b/>
          <w:lang w:val="fr_FR" w:bidi="fr_FR"/>
        </w:rPr>
        <w:t>mot</w:t>
      </w:r>
      <w:r>
        <w:rPr>
          <w:lang w:val="fr_FR" w:bidi="fr_FR"/>
        </w:rPr>
        <w:t xml:space="preserve"> foi se trouve dans le glossaire principal. </w:t>
      </w:r>
    </w:p>
    <w:p>
      <w:pPr/>
      <w:r>
        <w:rPr>
          <w:lang w:val="fr_FR" w:bidi="fr_FR"/>
        </w:rPr>
      </w:r>
      <w:r>
        <w:rPr>
          <w:lang w:val="fr_FR" w:bidi="fr_FR"/>
        </w:rPr>
        <w:t xml:space="preserve">Les disciples répondent avec </w:t>
      </w:r>
      <w:r>
        <w:rPr>
          <w:b/>
          <w:lang w:val="fr_FR" w:bidi="fr_FR"/>
        </w:rPr>
        <w:t>peur et étonnement</w:t>
      </w:r>
      <w:r>
        <w:rPr>
          <w:lang w:val="fr_FR" w:bidi="fr_FR"/>
        </w:rPr>
        <w:t>. Les disciples avaient peur à cause de la grande puissance de Jésus. Ils n'avaient pas peur que Jésus leur fasse du mal, mais étaient impressionnés par la façon dont les vents et les vagues ont répondu au commandement de Jésus.</w:t>
      </w:r>
    </w:p>
    <w:p>
      <w:pPr/>
      <w:r>
        <w:rPr>
          <w:lang w:val="fr_FR" w:bidi="fr_FR"/>
        </w:rPr>
      </w:r>
      <w:r>
        <w:rPr>
          <w:lang w:val="fr_FR" w:bidi="fr_FR"/>
        </w:rPr>
        <w:t xml:space="preserve">Lorsque les disciples ont demandé : « </w:t>
      </w:r>
      <w:r>
        <w:rPr>
          <w:b/>
          <w:lang w:val="fr_FR" w:bidi="fr_FR"/>
        </w:rPr>
        <w:t>Qui est cet homme</w:t>
      </w:r>
      <w:r>
        <w:rPr>
          <w:lang w:val="fr_FR" w:bidi="fr_FR"/>
        </w:rPr>
        <w:t xml:space="preserve"> ? » ce n'est pas parce qu'ils ne savent pas qui est Jésus. Ils posent cette question pour montrer leur étonnement devant la puissance et l'autorité de Jésus.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8:26–39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14">
        <w:r>
          <w:rPr>
            <w:lang w:val="fr_FR" w:bidi="fr_FR"/>
          </w:rPr>
          <w:rPr>
            <w:color w:val="0000EE"/>
            <w:u w:val="single"/>
          </w:rPr>
          <w:t>Écouter et Cœur</w:t>
        </w:r>
      </w:hyperlink>
      <w:r>
        <w:rPr>
          <w:lang w:val="fr_FR" w:bidi="fr_FR"/>
        </w:rPr>
        <w:t xml:space="preserve"> (578 KB)</w:t>
      </w:r>
      <w:r>
        <w:rPr>
          <w:lang w:val="fr_FR" w:bidi="fr_FR"/>
        </w:rPr>
      </w:r>
    </w:p>
    <w:p>
      <w:pPr>
        <w:pStyle w:val="ListBullet"/>
        <w:spacing w:line="240" w:lineRule="auto"/>
        <w:ind w:left="720"/>
      </w:pPr>
      <w:r>
        <w:rPr>
          <w:lang w:val="fr_FR" w:bidi="fr_FR"/>
        </w:rPr>
      </w:r>
      <w:hyperlink r:id="rId215">
        <w:r>
          <w:rPr>
            <w:lang w:val="fr_FR" w:bidi="fr_FR"/>
          </w:rPr>
          <w:rPr>
            <w:color w:val="0000EE"/>
            <w:u w:val="single"/>
          </w:rPr>
          <w:t>Planter le Décor</w:t>
        </w:r>
      </w:hyperlink>
      <w:r>
        <w:rPr>
          <w:lang w:val="fr_FR" w:bidi="fr_FR"/>
        </w:rPr>
        <w:t xml:space="preserve"> (5.3 MB)</w:t>
      </w:r>
      <w:r>
        <w:rPr>
          <w:lang w:val="fr_FR" w:bidi="fr_FR"/>
        </w:rPr>
      </w:r>
    </w:p>
    <w:p>
      <w:pPr>
        <w:pStyle w:val="ListBullet"/>
        <w:spacing w:line="240" w:lineRule="auto"/>
        <w:ind w:left="720"/>
      </w:pPr>
      <w:r>
        <w:rPr>
          <w:lang w:val="fr_FR" w:bidi="fr_FR"/>
        </w:rPr>
      </w:r>
      <w:hyperlink r:id="rId216">
        <w:r>
          <w:rPr>
            <w:lang w:val="fr_FR" w:bidi="fr_FR"/>
          </w:rPr>
          <w:rPr>
            <w:color w:val="0000EE"/>
            <w:u w:val="single"/>
          </w:rPr>
          <w:t>Définir les Scènes</w:t>
        </w:r>
      </w:hyperlink>
      <w:r>
        <w:rPr>
          <w:lang w:val="fr_FR" w:bidi="fr_FR"/>
        </w:rPr>
        <w:t xml:space="preserve"> (4.6 MB)</w:t>
      </w:r>
      <w:r>
        <w:rPr>
          <w:lang w:val="fr_FR" w:bidi="fr_FR"/>
        </w:rPr>
      </w:r>
    </w:p>
    <w:p>
      <w:pPr>
        <w:pStyle w:val="ListBullet"/>
        <w:spacing w:line="240" w:lineRule="auto"/>
        <w:ind w:left="720"/>
      </w:pPr>
      <w:r>
        <w:rPr>
          <w:lang w:val="fr_FR" w:bidi="fr_FR"/>
        </w:rPr>
      </w:r>
      <w:hyperlink r:id="rId217">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218">
        <w:r>
          <w:rPr>
            <w:lang w:val="fr_FR" w:bidi="fr_FR"/>
          </w:rPr>
          <w:rPr>
            <w:color w:val="0000EE"/>
            <w:u w:val="single"/>
          </w:rPr>
          <w:t>Combler les Lacunes</w:t>
        </w:r>
      </w:hyperlink>
      <w:r>
        <w:rPr>
          <w:lang w:val="fr_FR" w:bidi="fr_FR"/>
        </w:rPr>
        <w:t xml:space="preserve"> (2.6 MB)</w:t>
      </w:r>
      <w:r>
        <w:rPr>
          <w:lang w:val="fr_FR" w:bidi="fr_FR"/>
        </w:rPr>
      </w:r>
    </w:p>
    <w:p>
      <w:pPr>
        <w:pStyle w:val="ListBullet"/>
        <w:spacing w:line="240" w:lineRule="auto"/>
        <w:ind w:left="720"/>
      </w:pPr>
      <w:r>
        <w:rPr>
          <w:lang w:val="fr_FR" w:bidi="fr_FR"/>
        </w:rPr>
      </w:r>
      <w:hyperlink r:id="rId219">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8:26–39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8.26–39.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a lieu immédiatement après que Jésus ait calmé une tempête depuis un bateau sur la mer de Galilée. Luc continue le récit de Jésus et de ses disciples après qu'ils aient traversé la mer de Galilée. Jésus arrive de l'autre côté de la mer, là où vivaient les Gentils. Jésus rencontre un homme qui est possédé par des démons et les chasse. Les païens répondent avec peur et rejettent Jésus. Dans cette histoire, Luc montre que les leçons de la parabole du semeur s'appliquent également aux Gentils.</w:t>
      </w:r>
    </w:p>
    <w:p>
      <w:pPr/>
      <w:r>
        <w:rPr>
          <w:lang w:val="fr_FR" w:bidi="fr_FR"/>
        </w:rPr>
      </w:r>
      <w:r>
        <w:rPr>
          <w:lang w:val="fr_FR" w:bidi="fr_FR"/>
        </w:rPr>
        <w:t xml:space="preserve">Arrêtez-vous et montrez à votre équipe une photo de la mer de Galilée et d'un </w:t>
      </w:r>
      <w:r>
        <w:rPr>
          <w:b/>
          <w:lang w:val="fr_FR" w:bidi="fr_FR"/>
        </w:rPr>
        <w:t>bateau de pêche</w:t>
      </w:r>
      <w:r>
        <w:rPr>
          <w:lang w:val="fr_FR" w:bidi="fr_FR"/>
        </w:rPr>
        <w:t>.</w:t>
      </w:r>
    </w:p>
    <w:p>
      <w:pPr/>
      <w:r>
        <w:rPr>
          <w:lang w:val="fr_FR" w:bidi="fr_FR"/>
        </w:rPr>
      </w:r>
      <w:r>
        <w:rPr>
          <w:lang w:val="fr_FR" w:bidi="fr_FR"/>
        </w:rPr>
        <w:t>Après avoir calmé la tempête, Jésus et ses disciples arrivent sur la rive nord-est de la mer de Galilée. Il s'agissait de la région des Géraséniens, c'est-à-dire des gens de la ville de Gérasa. La plupart des gens qui y vivaient étaient des païens, c'est-à-dire des non-Juifs. Cette zone se trouvait du côté opposé de la mer par rapport à la Galilée.</w:t>
      </w:r>
    </w:p>
    <w:p>
      <w:pPr/>
      <w:r>
        <w:rPr>
          <w:lang w:val="fr_FR" w:bidi="fr_FR"/>
        </w:rPr>
      </w:r>
      <w:r>
        <w:rPr>
          <w:lang w:val="fr_FR" w:bidi="fr_FR"/>
        </w:rPr>
        <w:t>Arrêtez-vous et montrez à votre équipe une carte de la mer de Galilée, de la Galilée et de Gérasa. Soulignez le chemin que Jésus et ses disciples ont pris.</w:t>
      </w:r>
    </w:p>
    <w:p>
      <w:pPr/>
      <w:r>
        <w:rPr>
          <w:lang w:val="fr_FR" w:bidi="fr_FR"/>
        </w:rPr>
      </w:r>
      <w:r>
        <w:rPr>
          <w:lang w:val="fr_FR" w:bidi="fr_FR"/>
        </w:rPr>
        <w:t>Pendant que Luc raconte l'histoire, il ajoute souvent des informations de fond concernant des choses qui se sont produites dans le passé. Pensez à la meilleure façon de rédiger les différences entre les actions et les informations de fond dans votre langue.</w:t>
      </w:r>
    </w:p>
    <w:p>
      <w:pPr/>
      <w:r>
        <w:rPr>
          <w:lang w:val="fr_FR" w:bidi="fr_FR"/>
        </w:rPr>
      </w:r>
      <w:r>
        <w:rPr>
          <w:lang w:val="fr_FR" w:bidi="fr_FR"/>
        </w:rPr>
        <w:t>Jésus et ses disciples, c'est-à-dire ses suiveurs les plus proches, sortent du bateau et marchent sur la terre sèche. Un homme possédé par des démons, c'est-à-dire des esprits mauvais, qui sortait de la ville vient là où se trouve Jésus. Possédé signifie que les actions et les pensées de l'homme étaient contrôlées par des mauvais esprits. Cet homme était un Gentil. Parce que l'homme était possédé, il était considéré comme impur, c'est-à-dire impropre à servir Dieu, par les Juifs. L'homme a probablement vécu à Gérasa auparavant, mais à cause des esprits mauvais, il n'y vivait plus. Luc donne ensuite des informations de fond au sujet de l'homme.</w:t>
      </w:r>
    </w:p>
    <w:p>
      <w:pPr/>
      <w:r>
        <w:rPr>
          <w:lang w:val="fr_FR" w:bidi="fr_FR"/>
        </w:rPr>
      </w:r>
      <w:r>
        <w:rPr>
          <w:lang w:val="fr_FR" w:bidi="fr_FR"/>
        </w:rPr>
        <w:t>Arrêtez-vous et discutez avec votre équipe : Comment les gens qui sont contrôlés par des mauvais esprits sont-ils traités dans votre culture ? Comment pouvez-vous dire que quelqu'un est contrôlé par un mauvais esprit ?</w:t>
      </w:r>
    </w:p>
    <w:p>
      <w:pPr/>
      <w:r>
        <w:rPr>
          <w:lang w:val="fr_FR" w:bidi="fr_FR"/>
        </w:rPr>
      </w:r>
      <w:r>
        <w:rPr>
          <w:lang w:val="fr_FR" w:bidi="fr_FR"/>
        </w:rPr>
        <w:t>L'homme n'avait pas porté de vêtements ou vécu dans une maison pendant une longue période. Au lieu de cela, il a vécu dans les tombeaux ou grottes où les gens ont mis des corps morts. Il s'agissait d'un autre détail qui a marqué l'homme comme impur pour les Juifs. Les esprits mauvais ont isolé l'homme de sa communauté et de sa famille.</w:t>
      </w:r>
    </w:p>
    <w:p>
      <w:pPr/>
      <w:r>
        <w:rPr>
          <w:lang w:val="fr_FR" w:bidi="fr_FR"/>
        </w:rPr>
      </w:r>
      <w:r>
        <w:rPr>
          <w:lang w:val="fr_FR" w:bidi="fr_FR"/>
        </w:rPr>
        <w:t>Arrêtez-vous et montrez à votre équipe une photo d'une tombe funéraire. Discutez avec votre équipe : où les gens sont-ils placés après qu'ils soient morts dans votre culture ? Quelles sont les croyances concernant l'endroit où les morts sont placés ?</w:t>
      </w:r>
    </w:p>
    <w:p>
      <w:pPr/>
      <w:r>
        <w:rPr>
          <w:lang w:val="fr_FR" w:bidi="fr_FR"/>
        </w:rPr>
      </w:r>
      <w:r>
        <w:rPr>
          <w:lang w:val="fr_FR" w:bidi="fr_FR"/>
        </w:rPr>
        <w:t>Les esprits mauvais qui contrôlent l'homme sont hostiles envers Jésus. Ils conduisent l'homme à crier et à tomber aux pieds de Jésus. Les mauvais esprits dans l'homme appellent Jésus le Fils du Dieu Très-Haut parce qu'ils reconnaissent que Jésus a plus de puissance qu'eux. Après que Jésus ait commandé aux esprits mauvais de quitter l'homme, les esprits mauvais supplient Jésus de ne pas les torturer. Dans ce contexte, la torture signifie punir par la souffrance et la douleur.</w:t>
      </w:r>
    </w:p>
    <w:p>
      <w:pPr/>
      <w:r>
        <w:rPr>
          <w:lang w:val="fr_FR" w:bidi="fr_FR"/>
        </w:rPr>
      </w:r>
      <w:r>
        <w:rPr>
          <w:lang w:val="fr_FR" w:bidi="fr_FR"/>
        </w:rPr>
        <w:t>Luc donne ensuite des informations de fond sur l'homme. Luc explique que les esprits mauvais avaient contrôlé l'homme violemment à maintes reprises dans le passé. Les habitants de la ville ont utilisé des chaînes autour des poignets et des pieds de l'homme pour le retenir quand il était contrôlé par les esprits mauvais. Les hommes ont dû protéger l'homme possédé pour qu'il ne s'échappe pas et ne nuise pas aux gens. Mais les esprits mauvais dans l'homme l'ont amené à être si fort qu'il s'est libéré de ses chaînes. Ils ont fait en sorte que l'homme aille rester dans des endroits où vivaient peu de gens.</w:t>
      </w:r>
    </w:p>
    <w:p>
      <w:pPr/>
      <w:r>
        <w:rPr>
          <w:lang w:val="fr_FR" w:bidi="fr_FR"/>
        </w:rPr>
      </w:r>
      <w:r>
        <w:rPr>
          <w:lang w:val="fr_FR" w:bidi="fr_FR"/>
        </w:rPr>
        <w:t>Arrêtez-vous et montrez à votre équipe une photo de chaînes.</w:t>
      </w:r>
    </w:p>
    <w:p>
      <w:pPr/>
      <w:r>
        <w:rPr>
          <w:lang w:val="fr_FR" w:bidi="fr_FR"/>
        </w:rPr>
      </w:r>
      <w:r>
        <w:rPr>
          <w:lang w:val="fr_FR" w:bidi="fr_FR"/>
        </w:rPr>
        <w:t>Luc revient ensuite à l'histoire. Jésus demande le nom de l'homme et les esprits mauvais répondent à Jésus à travers l'homme. Ils disent : « Légion. » Légion est un terme militaire faisant référence à la plus grande unité de soldats romains dans une armée. Une légion avait entre quatre mille et six mille soldats. Cela ne signifie pas qu'il y avait quatre à six mille esprits mauvais à l'intérieur de l'homme. L'esprit mauvais se nomme lui-même Légion parce qu'il y avait beaucoup d'autres esprits mauvais qui contrôlaient l'homme. Les esprits mauvais supplient Jésus à plusieurs reprises de ne pas les envoyer dans l'abîme, c'est-à-dire le lieu où les esprits mauvais étaient gardés pour attendre leur punition finale. Les Juifs croyaient que cet endroit était quelque part de profond sous terre. L'abîme était la « torture » à laquelle les démons faisaient référence quand ils ont parlé à Jésus.</w:t>
      </w:r>
    </w:p>
    <w:p>
      <w:pPr/>
      <w:r>
        <w:rPr>
          <w:lang w:val="fr_FR" w:bidi="fr_FR"/>
        </w:rPr>
      </w:r>
      <w:r>
        <w:rPr>
          <w:lang w:val="fr_FR" w:bidi="fr_FR"/>
        </w:rPr>
        <w:t>Luc donne à nouveau des informations de base selon lesquelles il y avait des porcs qui mangeaient sur une colline à proximité. Jésus pouvait voir des cochons depuis là où il se trouvait sur la rive avec l'homme possédé par un démon et ses disciples. Nous savons d'après les autres Évangiles qu'il y avait environ deux mille cochons.</w:t>
      </w:r>
    </w:p>
    <w:p>
      <w:pPr/>
      <w:r>
        <w:rPr>
          <w:lang w:val="fr_FR" w:bidi="fr_FR"/>
        </w:rPr>
      </w:r>
      <w:r>
        <w:rPr>
          <w:lang w:val="fr_FR" w:bidi="fr_FR"/>
        </w:rPr>
        <w:t>Arrêtez-vous et montrez à votre équipe une photo de cochons.</w:t>
      </w:r>
    </w:p>
    <w:p>
      <w:pPr/>
      <w:r>
        <w:rPr>
          <w:lang w:val="fr_FR" w:bidi="fr_FR"/>
        </w:rPr>
      </w:r>
      <w:r>
        <w:rPr>
          <w:lang w:val="fr_FR" w:bidi="fr_FR"/>
        </w:rPr>
        <w:t>Puisque Jésus avait ordonné aux esprits mauvais de quitter l'homme, les esprits mauvais supplient Jésus de leur donner la permission d'entrer dans les cochons. Jésus leur donne la permission de contrôler les cochons. Les esprits mauvais quittent l'homme et font que le groupe de cochons descende une colline escarpée. Ils courent si rapidement qu'ils tombent dans le lac et se noient ou meurent dans l'eau. Les bergers, c'est-à-dire les gens qui veillaient sur les cochons, ont vu ce qui s'est passé et se sont enfuis dans la peur. Ils ont couru pour dire à d'autres citadins et à des gens dans la campagne ce qui s'était passé. Les gens entendent l'histoire des bergers et vont voir par eux-mêmes. Ils arrivent et trouvent l'homme qui avait été possédé par des esprits mauvais assis aux pieds de Jésus. L'homme était vêtu et assis paisiblement. Il n'était plus sauvage et incontrôlable, mais sain d'esprit. Cela signifie simplement qu'il agissait normalement et n'était plus fou. Dans la culture juive, les gens s'asseyaient souvent aux pieds des enseignants. Cela a démontré leur soumission et leur humilité.</w:t>
      </w:r>
    </w:p>
    <w:p>
      <w:pPr/>
      <w:r>
        <w:rPr>
          <w:lang w:val="fr_FR" w:bidi="fr_FR"/>
        </w:rPr>
      </w:r>
      <w:r>
        <w:rPr>
          <w:lang w:val="fr_FR" w:bidi="fr_FR"/>
        </w:rPr>
        <w:t>Les gens de la ville avaient peur de Jésus parce qu'il avait démontré une puissance surnaturelle en libérant l'homme des esprits mauvais. Les gens qui ont été témoins de ce qui s'est passé ont dit à la foule comment Jésus avait guéri, ou libéré l'homme des esprits mauvais. Cela aurait pu inclure à la fois les bergers et les disciples de Jésus. Les gens de cette région avaient donc peur et ont demandé à Jésus de partir. Leur réponse montre que même si certains voyaient la puissance de Jésus, ils ne croiraient toujours pas ou ne l'accepteraient pas comme le Sauveur promis.</w:t>
      </w:r>
    </w:p>
    <w:p>
      <w:pPr/>
      <w:r>
        <w:rPr>
          <w:lang w:val="fr_FR" w:bidi="fr_FR"/>
        </w:rPr>
      </w:r>
      <w:r>
        <w:rPr>
          <w:lang w:val="fr_FR" w:bidi="fr_FR"/>
        </w:rPr>
        <w:t>Jésus monte dans la barque avec ses disciples et s'apprête à partir. L'homme qui avait été possédé par des esprits mauvais veut aller avec Jésus et être son disciple. Mais Jésus a donné à l'homme une tâche à la place. Jésus veut que l'homme retourne dans sa ville et dise à tout le monde dans sa région ce que Dieu a fait pour lui. L'homme obéit et retourne dans sa ville. Il dit à tout le monde la bonne nouvelle au sujet de Jésus.</w:t>
      </w:r>
    </w:p>
    <w:p>
      <w:pPr/>
      <w:r>
        <w:rPr>
          <w:lang w:val="fr_FR" w:bidi="fr_FR"/>
        </w:rPr>
      </w:r>
      <w:r>
        <w:rPr>
          <w:lang w:val="fr_FR" w:bidi="fr_FR"/>
        </w:rPr>
        <w:t>Dans cette histoire, Luc montre la puissance et l'autorité de Jésus sur les esprits mauvais. Luc montre également que les enseignements et la guérison de Jésus ne sont pas seulement pour les Juifs, mais également pour les Gentils. Nous ne voyons pas seulement un païen devenir un disciple de Jésus, mais Jésus envoyer un païen pour parler aux autres de lui-même.</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six parties dans ce récit.</w:t>
      </w:r>
    </w:p>
    <w:p>
      <w:pPr/>
      <w:r>
        <w:rPr>
          <w:lang w:val="fr_FR" w:bidi="fr_FR"/>
        </w:rPr>
      </w:r>
      <w:r>
        <w:rPr>
          <w:b/>
          <w:lang w:val="fr_FR" w:bidi="fr_FR"/>
        </w:rPr>
        <w:t>Première partie :</w:t>
      </w:r>
      <w:r>
        <w:rPr>
          <w:lang w:val="fr_FR" w:bidi="fr_FR"/>
        </w:rPr>
        <w:t xml:space="preserve"> Un homme possédé par des démons vit dans les tombeaux. Il se coupe et ne porte pas de vêtements. Quand il dérange les gens dans la ville, ils le lient avec des chaînes et le mettent sous garde. L'homme se libère des chaînes pour vivre loin des gens.</w:t>
      </w:r>
    </w:p>
    <w:p>
      <w:pPr/>
      <w:r>
        <w:rPr>
          <w:lang w:val="fr_FR" w:bidi="fr_FR"/>
        </w:rPr>
      </w:r>
      <w:r>
        <w:rPr>
          <w:b/>
          <w:lang w:val="fr_FR" w:bidi="fr_FR"/>
        </w:rPr>
        <w:t>Deuxième partie :</w:t>
      </w:r>
      <w:r>
        <w:rPr>
          <w:lang w:val="fr_FR" w:bidi="fr_FR"/>
        </w:rPr>
        <w:t xml:space="preserve"> Jésus et ses disciples sont dans un bateau sur la mer de Galilée. Ils accostent sur la rive. Jésus sort du bateau. Jésus dit aux démons de sortir de l'homme. L'homme possédé par un démon court pour le rencontrer. Les démons et Jésus ont une conversation.</w:t>
      </w:r>
    </w:p>
    <w:p>
      <w:pPr/>
      <w:r>
        <w:rPr>
          <w:lang w:val="fr_FR" w:bidi="fr_FR"/>
        </w:rPr>
      </w:r>
      <w:r>
        <w:rPr>
          <w:b/>
          <w:lang w:val="fr_FR" w:bidi="fr_FR"/>
        </w:rPr>
        <w:t>Troisième partie :</w:t>
      </w:r>
      <w:r>
        <w:rPr>
          <w:lang w:val="fr_FR" w:bidi="fr_FR"/>
        </w:rPr>
        <w:t xml:space="preserve"> Jésus donne la permission aux démons de quitter l'homme et d'entrer dans les cochons. Les démons entrent dans les cochons et les font descendre la colline dans le lac pour se noyer. Les bergers s'enfuient et disent à tout le monde qu'ils rencontrent ce qui s'est passé.</w:t>
      </w:r>
    </w:p>
    <w:p>
      <w:pPr/>
      <w:r>
        <w:rPr>
          <w:lang w:val="fr_FR" w:bidi="fr_FR"/>
        </w:rPr>
      </w:r>
      <w:r>
        <w:rPr>
          <w:b/>
          <w:lang w:val="fr_FR" w:bidi="fr_FR"/>
        </w:rPr>
        <w:t>Quatrième partie :</w:t>
      </w:r>
      <w:r>
        <w:rPr>
          <w:lang w:val="fr_FR" w:bidi="fr_FR"/>
        </w:rPr>
        <w:t xml:space="preserve"> Les gens de la ville sortent là où Jésus se trouve avec l'homme. L'homme qui était possédé par des démons se trouve calme, vêtu et assis aux pieds de Jésus. Les gens prennent peur et demandent à Jésus de partir.</w:t>
      </w:r>
    </w:p>
    <w:p>
      <w:pPr/>
      <w:r>
        <w:rPr>
          <w:lang w:val="fr_FR" w:bidi="fr_FR"/>
        </w:rPr>
      </w:r>
      <w:r>
        <w:rPr>
          <w:b/>
          <w:lang w:val="fr_FR" w:bidi="fr_FR"/>
        </w:rPr>
        <w:t>Cinquième partie :</w:t>
      </w:r>
      <w:r>
        <w:rPr>
          <w:lang w:val="fr_FR" w:bidi="fr_FR"/>
        </w:rPr>
        <w:t xml:space="preserve"> Jésus et ses disciples montent dans la barque pour partir. L'homme demande d'aller avec Jésus. Jésus lui dit de rester et de dire à tout le monde ce qui s'est passé.</w:t>
      </w:r>
    </w:p>
    <w:p>
      <w:pPr/>
      <w:r>
        <w:rPr>
          <w:lang w:val="fr_FR" w:bidi="fr_FR"/>
        </w:rPr>
      </w:r>
      <w:r>
        <w:rPr>
          <w:b/>
          <w:lang w:val="fr_FR" w:bidi="fr_FR"/>
        </w:rPr>
        <w:t>Sixième partie :</w:t>
      </w:r>
      <w:r>
        <w:rPr>
          <w:lang w:val="fr_FR" w:bidi="fr_FR"/>
        </w:rPr>
        <w:t xml:space="preserve"> L'homme reste et obéit à Jésus. Il dit à tout le monde ce que Jésus a fait pour lui.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Un homme possédé par des démons</w:t>
      </w:r>
    </w:p>
    <w:p>
      <w:pPr>
        <w:pStyle w:val="ListBullet"/>
        <w:spacing w:line="240" w:lineRule="auto"/>
        <w:ind w:left="720"/>
      </w:pPr>
      <w:r>
        <w:rPr>
          <w:lang w:val="fr_FR" w:bidi="fr_FR"/>
        </w:rPr>
      </w:r>
      <w:r>
        <w:rPr>
          <w:lang w:val="fr_FR" w:bidi="fr_FR"/>
        </w:rPr>
        <w:t>Les démons</w:t>
      </w:r>
    </w:p>
    <w:p>
      <w:pPr>
        <w:pStyle w:val="ListBullet"/>
        <w:spacing w:line="240" w:lineRule="auto"/>
        <w:ind w:left="720"/>
      </w:pPr>
      <w:r>
        <w:rPr>
          <w:lang w:val="fr_FR" w:bidi="fr_FR"/>
        </w:rPr>
      </w:r>
      <w:r>
        <w:rPr>
          <w:lang w:val="fr_FR" w:bidi="fr_FR"/>
        </w:rPr>
        <w:t>Les cochons</w:t>
      </w:r>
    </w:p>
    <w:p>
      <w:pPr>
        <w:pStyle w:val="ListBullet"/>
        <w:spacing w:line="240" w:lineRule="auto"/>
        <w:ind w:left="720"/>
      </w:pPr>
      <w:r>
        <w:rPr>
          <w:lang w:val="fr_FR" w:bidi="fr_FR"/>
        </w:rPr>
      </w:r>
      <w:r>
        <w:rPr>
          <w:lang w:val="fr_FR" w:bidi="fr_FR"/>
        </w:rPr>
        <w:t>Les bergers</w:t>
      </w:r>
    </w:p>
    <w:p>
      <w:pPr>
        <w:pStyle w:val="ListBullet"/>
        <w:spacing w:line="240" w:lineRule="auto"/>
        <w:ind w:left="720"/>
      </w:pPr>
      <w:r>
        <w:rPr>
          <w:lang w:val="fr_FR" w:bidi="fr_FR"/>
        </w:rPr>
      </w:r>
      <w:r>
        <w:rPr>
          <w:lang w:val="fr_FR" w:bidi="fr_FR"/>
        </w:rPr>
        <w:t>Les gens des villes</w:t>
      </w:r>
    </w:p>
    <w:p>
      <w:pPr>
        <w:pStyle w:val="ListBullet"/>
        <w:spacing w:line="240" w:lineRule="auto"/>
        <w:ind w:left="720"/>
      </w:pPr>
      <w:r>
        <w:rPr>
          <w:lang w:val="fr_FR" w:bidi="fr_FR"/>
        </w:rPr>
      </w:r>
      <w:r>
        <w:rPr>
          <w:lang w:val="fr_FR" w:bidi="fr_FR"/>
        </w:rPr>
        <w:t>Les gardiens de l'homme possédé par un démon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noter que dans cette partie du récit de Luc, Luc passe de la narration des événements à la présentation d'informations de fond à trois reprises dans ce passage. Les deux premières fois, les informations de fond concernent la vie de l'homme possédé par un démon. La troisième fois concerne les cochons.</w:t>
      </w:r>
    </w:p>
    <w:p>
      <w:pPr/>
      <w:r>
        <w:rPr>
          <w:lang w:val="fr_FR" w:bidi="fr_FR"/>
        </w:rPr>
      </w:r>
      <w:r>
        <w:rPr>
          <w:lang w:val="fr_FR" w:bidi="fr_FR"/>
        </w:rPr>
        <w:t>Après que Jésus ait calmé la tempête, Jésus et ses disciples sont arrivés de l'autre côté du lac.</w:t>
      </w:r>
    </w:p>
    <w:p>
      <w:pPr/>
      <w:r>
        <w:rPr>
          <w:lang w:val="fr_FR" w:bidi="fr_FR"/>
        </w:rPr>
      </w:r>
      <w:r>
        <w:rPr>
          <w:lang w:val="fr_FR" w:bidi="fr_FR"/>
        </w:rPr>
        <w:t>Il est important de savoir qu'il pourrait être difficile dans certaines langues de passer du récit d'un événement aux informations de fond. L'équipe peut re-chronologiser en groupant toutes les informations de fond sur l'homme possédé par un démon au moment où Luc introduit la ville où vivait l'homme possédé par un démon.</w:t>
      </w:r>
    </w:p>
    <w:p>
      <w:pPr/>
      <w:r>
        <w:rPr>
          <w:lang w:val="fr_FR" w:bidi="fr_FR"/>
        </w:rPr>
      </w:r>
      <w:r>
        <w:rPr>
          <w:lang w:val="fr_FR" w:bidi="fr_FR"/>
        </w:rPr>
        <w:t>Il est important de se rappeler que les tombeaux étaient vus comme impurs par les Juifs à cause des corps morts.</w:t>
      </w:r>
    </w:p>
    <w:p>
      <w:pPr/>
      <w:r>
        <w:rPr>
          <w:lang w:val="fr_FR" w:bidi="fr_FR"/>
        </w:rPr>
      </w:r>
      <w:r>
        <w:rPr>
          <w:lang w:val="fr_FR" w:bidi="fr_FR"/>
        </w:rPr>
        <w:t>Il est important de se rappeler que les chaînes étaient en métal. L'homme avait donc besoin d'une force surnaturelle pour se libérer encore et encore de celles-ci.</w:t>
      </w:r>
    </w:p>
    <w:p>
      <w:pPr/>
      <w:r>
        <w:rPr>
          <w:lang w:val="fr_FR" w:bidi="fr_FR"/>
        </w:rPr>
      </w:r>
      <w:r>
        <w:rPr>
          <w:lang w:val="fr_FR" w:bidi="fr_FR"/>
        </w:rPr>
        <w:t>Il y avait un homme possédé par des démons. Pendant une longue période, il avait été sans domicile et nu, vivant dans les tombeaux à l'extérieur de la ville. Cet esprit avait fréquemment pris le contrôle de l'homme. Même quand il était placé sous garde et mis dans des chaînes, il s'était libéré d'elles et s'était précipité dans le désert, placé totalement sous la puissance du démon.</w:t>
      </w:r>
    </w:p>
    <w:p>
      <w:pPr/>
      <w:r>
        <w:rPr>
          <w:lang w:val="fr_FR" w:bidi="fr_FR"/>
        </w:rPr>
      </w:r>
      <w:r>
        <w:rPr>
          <w:lang w:val="fr_FR" w:bidi="fr_FR"/>
        </w:rPr>
        <w:t>Il est important de se rappeler que les disciples de Jésus sont avec lui quand il rencontre l'homme, même s'ils ne sont pas mentionnés.</w:t>
      </w:r>
    </w:p>
    <w:p>
      <w:pPr/>
      <w:r>
        <w:rPr>
          <w:lang w:val="fr_FR" w:bidi="fr_FR"/>
        </w:rPr>
      </w:r>
      <w:r>
        <w:rPr>
          <w:lang w:val="fr_FR" w:bidi="fr_FR"/>
        </w:rPr>
        <w:t>Alors que Jésus sortait du bateau, l'homme qui était possédé par des démons est sorti pour rencontrer Jésus.</w:t>
      </w:r>
    </w:p>
    <w:p>
      <w:pPr/>
      <w:r>
        <w:rPr>
          <w:lang w:val="fr_FR" w:bidi="fr_FR"/>
        </w:rPr>
      </w:r>
      <w:r>
        <w:rPr>
          <w:lang w:val="fr_FR" w:bidi="fr_FR"/>
        </w:rPr>
        <w:t>Il est important de se rappeler que Luc explique que la raison pour laquelle les démons se plaignent est parce que Jésus leur a déjà dit de sortir de l'homme. L'équipe voudra peut-être rechronologiser cette partie pour montrer l'action de Jésus qui dit aux démons de sortir avant de se plaindre. Dans ce cas-ci, on peut le dire ainsi : « Quand Jésus avait commencé à dire au démon de sortir, l'homme possédé par des démons est venu en courant pour rencontrer Jésus. »</w:t>
      </w:r>
    </w:p>
    <w:p>
      <w:pPr/>
      <w:r>
        <w:rPr>
          <w:lang w:val="fr_FR" w:bidi="fr_FR"/>
        </w:rPr>
      </w:r>
      <w:r>
        <w:rPr>
          <w:lang w:val="fr_FR" w:bidi="fr_FR"/>
        </w:rPr>
        <w:t>Jésus a ordonné à l'esprit mauvais de sortir de l'homme.</w:t>
      </w:r>
    </w:p>
    <w:p>
      <w:pPr/>
      <w:r>
        <w:rPr>
          <w:lang w:val="fr_FR" w:bidi="fr_FR"/>
        </w:rPr>
      </w:r>
      <w:r>
        <w:rPr>
          <w:lang w:val="fr_FR" w:bidi="fr_FR"/>
        </w:rPr>
        <w:t>Dès qu'il a vu Jésus, il a crié et s'est prosterné devant lui. Puis il a crié : « Pourquoi est-ce que tu cherches à avoir affaire à moi, Jésus, Fils du Dieu Très-Haut ? S'il te plaît, je te prie de ne pas me torturer ! »</w:t>
      </w:r>
    </w:p>
    <w:p>
      <w:pPr/>
      <w:r>
        <w:rPr>
          <w:lang w:val="fr_FR" w:bidi="fr_FR"/>
        </w:rPr>
      </w:r>
      <w:r>
        <w:rPr>
          <w:lang w:val="fr_FR" w:bidi="fr_FR"/>
        </w:rPr>
        <w:t>Il est important de se rappeler que les cochons étaient vus comme des animaux impurs pour les Juifs.</w:t>
      </w:r>
    </w:p>
    <w:p>
      <w:pPr/>
      <w:r>
        <w:rPr>
          <w:lang w:val="fr_FR" w:bidi="fr_FR"/>
        </w:rPr>
      </w:r>
      <w:r>
        <w:rPr>
          <w:lang w:val="fr_FR" w:bidi="fr_FR"/>
        </w:rPr>
        <w:t>Il est important de se rappeler que les cochons se nourrissaient déjà à proximité sur une colline. Ils n'étaient pas sur la rive du lac où se trouvaient Jésus et l'homme possédé par un démon.</w:t>
      </w:r>
    </w:p>
    <w:p>
      <w:pPr/>
      <w:r>
        <w:rPr>
          <w:lang w:val="fr_FR" w:bidi="fr_FR"/>
        </w:rPr>
      </w:r>
      <w:r>
        <w:rPr>
          <w:lang w:val="fr_FR" w:bidi="fr_FR"/>
        </w:rPr>
        <w:t>Il est important de se rappeler que les démons devaient demander la permission à Jésus avant d'être autorisés à faire quoi que ce soit. Cela montre l'autorité de Jésus sur eux.</w:t>
      </w:r>
    </w:p>
    <w:p>
      <w:pPr/>
      <w:r>
        <w:rPr>
          <w:lang w:val="fr_FR" w:bidi="fr_FR"/>
        </w:rPr>
      </w:r>
      <w:r>
        <w:rPr>
          <w:lang w:val="fr_FR" w:bidi="fr_FR"/>
        </w:rPr>
        <w:t>Jésus demande le nom de l'homme. L'homme répond Légion parce qu'il y avait beaucoup de démons à l'intérieur de l'homme. Les démons demandent à Jésus de ne pas envoyer les démons dans l'abîme. Les démons demandent également à Jésus de les laisser entrer dans les cochons qui faisaient partie d'un plus grand troupeau de cochons qui se nourrissaient sur la colline à proximité.</w:t>
      </w:r>
    </w:p>
    <w:p>
      <w:pPr/>
      <w:r>
        <w:rPr>
          <w:lang w:val="fr_FR" w:bidi="fr_FR"/>
        </w:rPr>
      </w:r>
      <w:r>
        <w:rPr>
          <w:lang w:val="fr_FR" w:bidi="fr_FR"/>
        </w:rPr>
        <w:t>Jésus leur a donné la permission. Les démons sont sortis de l'homme et sont entrés dans les cochons, et tout le troupeau a plongé depuis la colline escarpée dans le lac et s'est noyé.</w:t>
      </w:r>
    </w:p>
    <w:p>
      <w:pPr/>
      <w:r>
        <w:rPr>
          <w:lang w:val="fr_FR" w:bidi="fr_FR"/>
        </w:rPr>
      </w:r>
      <w:r>
        <w:rPr>
          <w:lang w:val="fr_FR" w:bidi="fr_FR"/>
        </w:rPr>
        <w:t>Les bergers ont couru pour dire aux gens ce qu'ils ont vu. Les gens viennent rapidement pour voir et entourer Jésus. Les gens ont peur quand ils voient que l'homme était libre des esprits mauvais. Les gens dans la région supplient Jésus de s'en aller et de les laisser tranquilles.</w:t>
      </w:r>
    </w:p>
    <w:p>
      <w:pPr/>
      <w:r>
        <w:rPr>
          <w:lang w:val="fr_FR" w:bidi="fr_FR"/>
        </w:rPr>
      </w:r>
      <w:r>
        <w:rPr>
          <w:lang w:val="fr_FR" w:bidi="fr_FR"/>
        </w:rPr>
        <w:t>Il est important de se rappeler que si l'équipe rend explicite le fait que les disciples de Jésus sont sortis du bateau avec Jésus, l'équipe devrait rendre explicite que les disciples de Jésus retournent dans le bateau avec Jésus.</w:t>
      </w:r>
    </w:p>
    <w:p>
      <w:pPr/>
      <w:r>
        <w:rPr>
          <w:lang w:val="fr_FR" w:bidi="fr_FR"/>
        </w:rPr>
      </w:r>
      <w:r>
        <w:rPr>
          <w:lang w:val="fr_FR" w:bidi="fr_FR"/>
        </w:rPr>
        <w:t>Jésus est donc remonté dans la barque. L'homme qui avait eu des démons le supplie de le laisser aller avec lui. Mais Jésus lui dit : « Non, retourne dans ta famille et dis-leur tout ce que Dieu a fait pour toi. » L'homme obéit et se rend dans la ville en proclamant les grandes choses que Jésus avait faites pour lui.</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six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Un homme possédé par des démons</w:t>
      </w:r>
    </w:p>
    <w:p>
      <w:pPr>
        <w:pStyle w:val="ListBullet"/>
        <w:spacing w:line="240" w:lineRule="auto"/>
        <w:ind w:left="720"/>
      </w:pPr>
      <w:r>
        <w:rPr>
          <w:lang w:val="fr_FR" w:bidi="fr_FR"/>
        </w:rPr>
      </w:r>
      <w:r>
        <w:rPr>
          <w:lang w:val="fr_FR" w:bidi="fr_FR"/>
        </w:rPr>
        <w:t>Les démons</w:t>
      </w:r>
    </w:p>
    <w:p>
      <w:pPr>
        <w:pStyle w:val="ListBullet"/>
        <w:spacing w:line="240" w:lineRule="auto"/>
        <w:ind w:left="720"/>
      </w:pPr>
      <w:r>
        <w:rPr>
          <w:lang w:val="fr_FR" w:bidi="fr_FR"/>
        </w:rPr>
      </w:r>
      <w:r>
        <w:rPr>
          <w:lang w:val="fr_FR" w:bidi="fr_FR"/>
        </w:rPr>
        <w:t>Les cochons</w:t>
      </w:r>
    </w:p>
    <w:p>
      <w:pPr>
        <w:pStyle w:val="ListBullet"/>
        <w:spacing w:line="240" w:lineRule="auto"/>
        <w:ind w:left="720"/>
      </w:pPr>
      <w:r>
        <w:rPr>
          <w:lang w:val="fr_FR" w:bidi="fr_FR"/>
        </w:rPr>
      </w:r>
      <w:r>
        <w:rPr>
          <w:lang w:val="fr_FR" w:bidi="fr_FR"/>
        </w:rPr>
        <w:t>Les bergers</w:t>
      </w:r>
    </w:p>
    <w:p>
      <w:pPr>
        <w:pStyle w:val="ListBullet"/>
        <w:spacing w:line="240" w:lineRule="auto"/>
        <w:ind w:left="720"/>
      </w:pPr>
      <w:r>
        <w:rPr>
          <w:lang w:val="fr_FR" w:bidi="fr_FR"/>
        </w:rPr>
      </w:r>
      <w:r>
        <w:rPr>
          <w:lang w:val="fr_FR" w:bidi="fr_FR"/>
        </w:rPr>
        <w:t>Les gens des villes</w:t>
      </w:r>
    </w:p>
    <w:p>
      <w:pPr>
        <w:pStyle w:val="ListBullet"/>
        <w:spacing w:line="240" w:lineRule="auto"/>
        <w:ind w:left="720"/>
      </w:pPr>
      <w:r>
        <w:rPr>
          <w:lang w:val="fr_FR" w:bidi="fr_FR"/>
        </w:rPr>
      </w:r>
      <w:r>
        <w:rPr>
          <w:lang w:val="fr_FR" w:bidi="fr_FR"/>
        </w:rPr>
        <w:t>Les gardiens de l'homme possédé par un démon</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 l'homme possédé par un démon en train d'agir et de vivre comme Luc le décrit dès le tout début de l'action.</w:t>
      </w:r>
    </w:p>
    <w:p>
      <w:pPr/>
      <w:r>
        <w:rPr>
          <w:lang w:val="fr_FR" w:bidi="fr_FR"/>
        </w:rPr>
      </w:r>
      <w:r>
        <w:rPr>
          <w:lang w:val="fr_FR" w:bidi="fr_FR"/>
        </w:rPr>
        <w:t>Assurez-vous que l'équipe joue le rôle des bergers en train de prendre soin des cochons sur la colline dès le début de l'action.</w:t>
      </w:r>
    </w:p>
    <w:p>
      <w:pPr/>
      <w:r>
        <w:rPr>
          <w:lang w:val="fr_FR" w:bidi="fr_FR"/>
        </w:rPr>
      </w:r>
      <w:r>
        <w:rPr>
          <w:lang w:val="fr_FR" w:bidi="fr_FR"/>
        </w:rPr>
        <w:t>Assurez-vous que l'équipe joue les disciples en train de sortir du bateau avec Jésus. De plus, si les disciples sortent au début, l'équipe devrait alors représenter le fait que les disciples remontent dans le bateau avec Jésus quand il commence à partir, à la fin.</w:t>
      </w:r>
    </w:p>
    <w:p>
      <w:pPr/>
      <w:r>
        <w:rPr>
          <w:lang w:val="fr_FR" w:bidi="fr_FR"/>
        </w:rPr>
      </w:r>
      <w:r>
        <w:rPr>
          <w:lang w:val="fr_FR" w:bidi="fr_FR"/>
        </w:rPr>
        <w:t>Assurez-vous que l'équipe joue le rôle de Jésus qui ordonne aux démons de sortir de l'homme avant que les démons ne se plaignent auprès de Jésus.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l'homme possédé par des démons vivant dans les tombeaux. Les gens dans la ville essaient de l'attacher avec des chaînes, mais les démons le rendent fort et il se libère. Il vit loin des gens dans la ville.</w:t>
      </w:r>
    </w:p>
    <w:p>
      <w:pPr/>
      <w:r>
        <w:rPr>
          <w:lang w:val="fr_FR" w:bidi="fr_FR"/>
        </w:rPr>
      </w:r>
      <w:r>
        <w:rPr>
          <w:lang w:val="fr_FR" w:bidi="fr_FR"/>
        </w:rPr>
        <w:t>Arrêtez la représentation : Demandez à l'acteur qui joue le rôle de l'homme possédé : « Que ressentez-vous ? » Vous entendrez peut-être des choses comme : « Épuisé », « Solitaire », « Piégé » et « Sans espoir. » Demandez aux acteurs qui jouent le rôle des habitants du village : « Que ressentez-vous ? » Vous entendrez peut-être des choses comme : « Apeuré », « J'espère qu'il ne reviendra pas » et « Comment se fait-il qu'il soit si puissant ? » Reprenez la représentation.</w:t>
      </w:r>
    </w:p>
    <w:p>
      <w:pPr/>
      <w:r>
        <w:rPr>
          <w:lang w:val="fr_FR" w:bidi="fr_FR"/>
        </w:rPr>
      </w:r>
      <w:r>
        <w:rPr>
          <w:lang w:val="fr_FR" w:bidi="fr_FR"/>
        </w:rPr>
        <w:t>Jouez Jésus et ses disciples en train d'accoster sur la rive. Un homme possédé par un démon court vers Jésus et crie à lui.</w:t>
      </w:r>
    </w:p>
    <w:p>
      <w:pPr/>
      <w:r>
        <w:rPr>
          <w:lang w:val="fr_FR" w:bidi="fr_FR"/>
        </w:rPr>
      </w:r>
      <w:r>
        <w:rPr>
          <w:lang w:val="fr_FR" w:bidi="fr_FR"/>
        </w:rPr>
        <w:t>Arrêtez la représentation : Demandez aux acteurs qui jouent les disciples : « Que ressentez-vous ? » Vous entendrez peut-être des choses comme : « La peur », « Cet homme est fou et impur ! » « Sommes-nous en danger ? » et « Que fera Jésus ? » Reprenez la représentation.</w:t>
      </w:r>
    </w:p>
    <w:p>
      <w:pPr/>
      <w:r>
        <w:rPr>
          <w:lang w:val="fr_FR" w:bidi="fr_FR"/>
        </w:rPr>
      </w:r>
      <w:r>
        <w:rPr>
          <w:lang w:val="fr_FR" w:bidi="fr_FR"/>
        </w:rPr>
        <w:t>Représentez Jésus qui parle à l'homme et lui demande son nom. Les démons répondent et demandent la permission d'entrer dans les cochons. Jésus leur donne la permission et les démons font que les cochons se jettent d'une falaise pour se noyer. Les bergers ont peur et courent pour dire aux autres ce qui s'est passé.</w:t>
      </w:r>
    </w:p>
    <w:p>
      <w:pPr/>
      <w:r>
        <w:rPr>
          <w:lang w:val="fr_FR" w:bidi="fr_FR"/>
        </w:rPr>
      </w:r>
      <w:r>
        <w:rPr>
          <w:lang w:val="fr_FR" w:bidi="fr_FR"/>
        </w:rPr>
        <w:t>Arrêtez la représentation : Demandez aux acteurs qui jouent le rôle des bergers : « Que ressentez-vous ? » Vous entendrez peut-être des choses comme : « Je ne peux pas croire qu'ils sont tous morts. Comment vais-je nourrir ma famille maintenant ? » « Les cochons sont devenus fous ! » « En colère » et « C'est cet homme qui a fait survenir tout cela ! » Reprenez la représentation.</w:t>
      </w:r>
    </w:p>
    <w:p>
      <w:pPr/>
      <w:r>
        <w:rPr>
          <w:lang w:val="fr_FR" w:bidi="fr_FR"/>
        </w:rPr>
      </w:r>
      <w:r>
        <w:rPr>
          <w:lang w:val="fr_FR" w:bidi="fr_FR"/>
        </w:rPr>
        <w:t>Jouez le rôle des habitants de la ville qui entendent ce qui s'est passé et qui sortent à la rencontre de Jésus. Ils voient l'homme qui était possédé assis près de Jésus, calme et sain d'esprit.</w:t>
      </w:r>
    </w:p>
    <w:p>
      <w:pPr/>
      <w:r>
        <w:rPr>
          <w:lang w:val="fr_FR" w:bidi="fr_FR"/>
        </w:rPr>
      </w:r>
      <w:r>
        <w:rPr>
          <w:lang w:val="fr_FR" w:bidi="fr_FR"/>
        </w:rPr>
        <w:t>Arrêtez la représentation. Demandez à la personne qui joue le rôle de l'homme qui était possédé : « Que ressentez-vous ? » Vous entendrez peut-être des choses comme : « Je suis si soulagé. Jésus m'a sauvé ! » « Enfin, je me sens de nouveau être moi-même », « Je veux aller partout où va Jésus » et « Je n'ai jamais rencontré quelqu'un avec autant de pouvoir. » Reprenez la représentation.</w:t>
      </w:r>
    </w:p>
    <w:p>
      <w:pPr/>
      <w:r>
        <w:rPr>
          <w:lang w:val="fr_FR" w:bidi="fr_FR"/>
        </w:rPr>
      </w:r>
      <w:r>
        <w:rPr>
          <w:lang w:val="fr_FR" w:bidi="fr_FR"/>
        </w:rPr>
        <w:t>Jouez le rôle des habitants de la ville qui ont peur. Ils demandent à Jésus de partir.</w:t>
      </w:r>
    </w:p>
    <w:p>
      <w:pPr/>
      <w:r>
        <w:rPr>
          <w:lang w:val="fr_FR" w:bidi="fr_FR"/>
        </w:rPr>
      </w:r>
      <w:r>
        <w:rPr>
          <w:lang w:val="fr_FR" w:bidi="fr_FR"/>
        </w:rPr>
        <w:t>Arrêtez la représentation : Demandez aux acteurs qui jouent le rôle des habitants de la ville : « Que ressentez-vous ? » Vous entendrez peut-être des choses comme : « Je suis heureux qu'il parte. J'espère qu'il va prendre l'homme avec lui », « Jésus est trop puissant » et « Pourquoi a-t-il aidé cet homme ? » Reprenez la représentation.</w:t>
      </w:r>
    </w:p>
    <w:p>
      <w:pPr/>
      <w:r>
        <w:rPr>
          <w:lang w:val="fr_FR" w:bidi="fr_FR"/>
        </w:rPr>
      </w:r>
      <w:r>
        <w:rPr>
          <w:lang w:val="fr_FR" w:bidi="fr_FR"/>
        </w:rPr>
        <w:t>Jésus monte dans la barque pour partir et l'homme qui était possédé veut aller avec lui. Jésus lui dit de rester et de dire aux autres ce que Dieu a fait pour lui.</w:t>
      </w:r>
    </w:p>
    <w:p>
      <w:pPr/>
      <w:r>
        <w:rPr>
          <w:lang w:val="fr_FR" w:bidi="fr_FR"/>
        </w:rPr>
      </w:r>
      <w:r>
        <w:rPr>
          <w:lang w:val="fr_FR" w:bidi="fr_FR"/>
        </w:rPr>
        <w:t>Arrêtez la représentation. Demandez à la personne qui joue le rôle de l'homme qui était possédé : « Que ressentez-vous ? » Vous entendrez peut-être des choses comme : « Je suis triste de ne pas pouvoir aller avec Jésus », « J'ai hâte de dire aux autres comment il m'a guéri », « Je veux que ma famille sache tout ce qui concerne Jésus » et « Je n'oublierai jamais ce que Jésus a fait.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et ses </w:t>
      </w:r>
      <w:r>
        <w:rPr>
          <w:b/>
          <w:lang w:val="fr_FR" w:bidi="fr_FR"/>
        </w:rPr>
        <w:t>disciples</w:t>
      </w:r>
      <w:r>
        <w:rPr>
          <w:lang w:val="fr_FR" w:bidi="fr_FR"/>
        </w:rPr>
        <w:t xml:space="preserve"> ont navigué vers la </w:t>
      </w:r>
      <w:r>
        <w:rPr>
          <w:b/>
          <w:lang w:val="fr_FR" w:bidi="fr_FR"/>
        </w:rPr>
        <w:t>région des Géraséniens</w:t>
      </w:r>
      <w:r>
        <w:rPr>
          <w:lang w:val="fr_FR" w:bidi="fr_FR"/>
        </w:rPr>
        <w:t xml:space="preserve">. Assurez-vous de traduire disciples de la même façon que dans les passages précédents. Le mot </w:t>
      </w:r>
      <w:r>
        <w:rPr>
          <w:b/>
          <w:lang w:val="fr_FR" w:bidi="fr_FR"/>
        </w:rPr>
        <w:t>disciple</w:t>
      </w:r>
      <w:r>
        <w:rPr>
          <w:lang w:val="fr_FR" w:bidi="fr_FR"/>
        </w:rPr>
        <w:t xml:space="preserve"> se trouve dans le glossaire principal. Géraséniens fait référence aux gens qui vivaient dans la ville de Gérasa. Ces gens étaient des Gentils, c'est-à-dire des non-Juifs. Cette région était située sur la mer de Galilée, de l'autre côté, ou en face de, la </w:t>
      </w:r>
      <w:r>
        <w:rPr>
          <w:b/>
          <w:lang w:val="fr_FR" w:bidi="fr_FR"/>
        </w:rPr>
        <w:t>Galilée</w:t>
      </w:r>
      <w:r>
        <w:rPr>
          <w:lang w:val="fr_FR" w:bidi="fr_FR"/>
        </w:rPr>
        <w:t xml:space="preserve">. </w:t>
      </w:r>
      <w:r>
        <w:rPr>
          <w:b/>
          <w:lang w:val="fr_FR" w:bidi="fr_FR"/>
        </w:rPr>
        <w:t>Mer de Galilée</w:t>
      </w:r>
      <w:r>
        <w:rPr>
          <w:lang w:val="fr_FR" w:bidi="fr_FR"/>
        </w:rPr>
        <w:t xml:space="preserve"> se trouve dans le glossaire principal.</w:t>
      </w:r>
    </w:p>
    <w:p>
      <w:pPr/>
      <w:r>
        <w:rPr>
          <w:lang w:val="fr_FR" w:bidi="fr_FR"/>
        </w:rPr>
      </w:r>
      <w:r>
        <w:rPr>
          <w:lang w:val="fr_FR" w:bidi="fr_FR"/>
        </w:rPr>
        <w:t xml:space="preserve">Arrêtez-vous et montrez à votre équipe une carte de la mer de Galilée, de la Galilée et de Gérasa. </w:t>
      </w:r>
    </w:p>
    <w:p>
      <w:pPr/>
      <w:r>
        <w:rPr>
          <w:lang w:val="fr_FR" w:bidi="fr_FR"/>
        </w:rPr>
      </w:r>
      <w:r>
        <w:rPr>
          <w:lang w:val="fr_FR" w:bidi="fr_FR"/>
        </w:rPr>
        <w:t xml:space="preserve">Jésus rencontre un </w:t>
      </w:r>
      <w:r>
        <w:rPr>
          <w:b/>
          <w:lang w:val="fr_FR" w:bidi="fr_FR"/>
        </w:rPr>
        <w:t>homme possédé par un démon</w:t>
      </w:r>
      <w:r>
        <w:rPr>
          <w:lang w:val="fr_FR" w:bidi="fr_FR"/>
        </w:rPr>
        <w:t xml:space="preserve">. Cela signifie que beaucoup d'esprits mauvais ou impurs contrôlaient les pensées et les actions de l'homme. Assurez-vous de traduire le mot démon de la même façon que dans les passages précédents. </w:t>
      </w:r>
      <w:r>
        <w:rPr>
          <w:b/>
          <w:lang w:val="fr_FR" w:bidi="fr_FR"/>
        </w:rPr>
        <w:t>Les mots démon</w:t>
      </w:r>
      <w:r>
        <w:rPr>
          <w:lang w:val="fr_FR" w:bidi="fr_FR"/>
        </w:rPr>
        <w:t xml:space="preserve"> et </w:t>
      </w:r>
      <w:r>
        <w:rPr>
          <w:b/>
          <w:lang w:val="fr_FR" w:bidi="fr_FR"/>
        </w:rPr>
        <w:t>esprit mauvais</w:t>
      </w:r>
      <w:r>
        <w:rPr>
          <w:lang w:val="fr_FR" w:bidi="fr_FR"/>
        </w:rPr>
        <w:t xml:space="preserve"> se trouvent dans le glossaire principal.</w:t>
      </w:r>
    </w:p>
    <w:p>
      <w:pPr/>
      <w:r>
        <w:rPr>
          <w:lang w:val="fr_FR" w:bidi="fr_FR"/>
        </w:rPr>
      </w:r>
      <w:r>
        <w:rPr>
          <w:lang w:val="fr_FR" w:bidi="fr_FR"/>
        </w:rPr>
        <w:t xml:space="preserve">Cet homme avait vécu dans les </w:t>
      </w:r>
      <w:r>
        <w:rPr>
          <w:b/>
          <w:lang w:val="fr_FR" w:bidi="fr_FR"/>
        </w:rPr>
        <w:t>tombeaux</w:t>
      </w:r>
      <w:r>
        <w:rPr>
          <w:lang w:val="fr_FR" w:bidi="fr_FR"/>
        </w:rPr>
        <w:t xml:space="preserve">. Dans ce contexte, les tombeaux font référence soit à une grotte, soit à une petite pièce découpée dans une colline rocheuse. Les tombeaux étaient des endroits où étaient placés les corps morts. Il n'était pas naturel pour quelqu'un de vivre là où sont enterrés les corps morts ou où les ossements sont gardés. Les Juifs considéraient ces lieux comme impurs à cause des corps morts. </w:t>
      </w:r>
      <w:r>
        <w:rPr>
          <w:b/>
          <w:lang w:val="fr_FR" w:bidi="fr_FR"/>
        </w:rPr>
        <w:t>Tombeau</w:t>
      </w:r>
      <w:r>
        <w:rPr>
          <w:lang w:val="fr_FR" w:bidi="fr_FR"/>
        </w:rPr>
        <w:t xml:space="preserve"> peut être trouvé dans le glossaire principal.</w:t>
      </w:r>
    </w:p>
    <w:p>
      <w:pPr/>
      <w:r>
        <w:rPr>
          <w:lang w:val="fr_FR" w:bidi="fr_FR"/>
        </w:rPr>
      </w:r>
      <w:r>
        <w:rPr>
          <w:lang w:val="fr_FR" w:bidi="fr_FR"/>
        </w:rPr>
        <w:t>Arrêtez-vous et montrez à votre équipe une image de tombeaux si vous ne l'avez pas déjà fait.</w:t>
      </w:r>
    </w:p>
    <w:p>
      <w:pPr/>
      <w:r>
        <w:rPr>
          <w:lang w:val="fr_FR" w:bidi="fr_FR"/>
        </w:rPr>
      </w:r>
      <w:r>
        <w:rPr>
          <w:lang w:val="fr_FR" w:bidi="fr_FR"/>
        </w:rPr>
        <w:t xml:space="preserve">L'homme possédé par des démons appelle Jésus le </w:t>
      </w:r>
      <w:r>
        <w:rPr>
          <w:b/>
          <w:lang w:val="fr_FR" w:bidi="fr_FR"/>
        </w:rPr>
        <w:t>Fils du Dieu Très-Haut</w:t>
      </w:r>
      <w:r>
        <w:rPr>
          <w:lang w:val="fr_FR" w:bidi="fr_FR"/>
        </w:rPr>
        <w:t xml:space="preserve">. Il s'agit d'un titre pour Jésus. Appeler Jésus le fils de Dieu montre que sa relation avec Dieu est comme la relation entre un père et un fils. Ce titre exprime le fait que Jésus a la même nature que Dieu. Dieu Très Haut signifie que Dieu est plus puissant et plus grand que toute autre puissance ou tout autre dieu qui existe. </w:t>
      </w:r>
      <w:r>
        <w:rPr>
          <w:b/>
          <w:lang w:val="fr_FR" w:bidi="fr_FR"/>
        </w:rPr>
        <w:t>Fils de Dieu</w:t>
      </w:r>
      <w:r>
        <w:rPr>
          <w:lang w:val="fr_FR" w:bidi="fr_FR"/>
        </w:rPr>
        <w:t xml:space="preserve"> se trouve dans le glossaire principal.</w:t>
      </w:r>
    </w:p>
    <w:p>
      <w:pPr/>
      <w:r>
        <w:rPr>
          <w:lang w:val="fr_FR" w:bidi="fr_FR"/>
        </w:rPr>
      </w:r>
      <w:r>
        <w:rPr>
          <w:lang w:val="fr_FR" w:bidi="fr_FR"/>
        </w:rPr>
        <w:t xml:space="preserve">Dans le passé, l'homme avait été gardé dans des chaînes. </w:t>
      </w:r>
      <w:r>
        <w:rPr>
          <w:b/>
          <w:lang w:val="fr_FR" w:bidi="fr_FR"/>
        </w:rPr>
        <w:t>Chaînes</w:t>
      </w:r>
      <w:r>
        <w:rPr>
          <w:lang w:val="fr_FR" w:bidi="fr_FR"/>
        </w:rPr>
        <w:t xml:space="preserve">, ou liens, font référence à quelque chose qui est utilisé pour retenir quelqu'un. Le mot s'applique aux chaînes en métal qui étaient utilisées pour lier les mains de l'homme et aux chaînes en métal qui étaient utilisées pour lier ensemble ses chevilles. Les démons ont rendu l'homme si fort qu'il a brisé ses chaînes et s'est enfui vers des </w:t>
      </w:r>
      <w:r>
        <w:rPr>
          <w:b/>
          <w:lang w:val="fr_FR" w:bidi="fr_FR"/>
        </w:rPr>
        <w:t>lieux solitaires</w:t>
      </w:r>
      <w:r>
        <w:rPr>
          <w:lang w:val="fr_FR" w:bidi="fr_FR"/>
        </w:rPr>
        <w:t xml:space="preserve">, c'est-à-dire dans le </w:t>
      </w:r>
      <w:r>
        <w:rPr>
          <w:b/>
          <w:lang w:val="fr_FR" w:bidi="fr_FR"/>
        </w:rPr>
        <w:t>désert</w:t>
      </w:r>
      <w:r>
        <w:rPr>
          <w:lang w:val="fr_FR" w:bidi="fr_FR"/>
        </w:rPr>
        <w:t xml:space="preserve">. Assurez-vous de traduire désert de la même façon que dans les passages précédents. Le mot </w:t>
      </w:r>
      <w:r>
        <w:rPr>
          <w:b/>
          <w:lang w:val="fr_FR" w:bidi="fr_FR"/>
        </w:rPr>
        <w:t>désert</w:t>
      </w:r>
      <w:r>
        <w:rPr>
          <w:lang w:val="fr_FR" w:bidi="fr_FR"/>
        </w:rPr>
        <w:t xml:space="preserve"> se trouve dans le glossaire principal.</w:t>
      </w:r>
    </w:p>
    <w:p>
      <w:pPr/>
      <w:r>
        <w:rPr>
          <w:lang w:val="fr_FR" w:bidi="fr_FR"/>
        </w:rPr>
      </w:r>
      <w:r>
        <w:rPr>
          <w:lang w:val="fr_FR" w:bidi="fr_FR"/>
        </w:rPr>
        <w:t>Arrêtez-vous et montrez à votre équipe une image de chaines si vous ne l'avez pas déjà fait.</w:t>
      </w:r>
    </w:p>
    <w:p>
      <w:pPr/>
      <w:r>
        <w:rPr>
          <w:lang w:val="fr_FR" w:bidi="fr_FR"/>
        </w:rPr>
      </w:r>
      <w:r>
        <w:rPr>
          <w:lang w:val="fr_FR" w:bidi="fr_FR"/>
        </w:rPr>
        <w:t xml:space="preserve">Quand Jésus demande le nom de l'homme, les démons répondent : « </w:t>
      </w:r>
      <w:r>
        <w:rPr>
          <w:b/>
          <w:lang w:val="fr_FR" w:bidi="fr_FR"/>
        </w:rPr>
        <w:t>Légion</w:t>
      </w:r>
      <w:r>
        <w:rPr>
          <w:lang w:val="fr_FR" w:bidi="fr_FR"/>
        </w:rPr>
        <w:t xml:space="preserve">. » </w:t>
      </w:r>
      <w:r>
        <w:rPr>
          <w:b/>
          <w:lang w:val="fr_FR" w:bidi="fr_FR"/>
        </w:rPr>
        <w:t>Légion</w:t>
      </w:r>
      <w:r>
        <w:rPr>
          <w:lang w:val="fr_FR" w:bidi="fr_FR"/>
        </w:rPr>
        <w:t xml:space="preserve"> est un mot romain qui fait référence à un groupe de quatre mille à six mille soldats. Le démon se dénomme ainsi parce qu'il y avait beaucoup de démons dans l'homme, non pas parce qu'il y avait spécifiquement quatre mille à six mille démons dans l'homme.</w:t>
      </w:r>
    </w:p>
    <w:p>
      <w:pPr/>
      <w:r>
        <w:rPr>
          <w:lang w:val="fr_FR" w:bidi="fr_FR"/>
        </w:rPr>
      </w:r>
      <w:r>
        <w:rPr>
          <w:lang w:val="fr_FR" w:bidi="fr_FR"/>
        </w:rPr>
        <w:t>Les démons supplient Jésus de ne pas les envoyer dans l'</w:t>
      </w:r>
      <w:r>
        <w:rPr>
          <w:b/>
          <w:lang w:val="fr_FR" w:bidi="fr_FR"/>
        </w:rPr>
        <w:t>abîme</w:t>
      </w:r>
      <w:r>
        <w:rPr>
          <w:lang w:val="fr_FR" w:bidi="fr_FR"/>
        </w:rPr>
        <w:t>. Le mot grec pour abîme se traduit par un puits très profond, qui n'a pas de fond. Dans ce contexte, il fait référence à un lieu où sont gardés les esprits mauvais pour attendre le jugement de Dieu. Les Juifs croyaient que cet endroit était quelque part de profond sous terre. L'abîme était la « torture » à laquelle les démons faisaient référence quand ils ont parlé à Jésus.</w:t>
      </w:r>
    </w:p>
    <w:p>
      <w:pPr/>
      <w:r>
        <w:rPr>
          <w:lang w:val="fr_FR" w:bidi="fr_FR"/>
        </w:rPr>
      </w:r>
      <w:r>
        <w:rPr>
          <w:lang w:val="fr_FR" w:bidi="fr_FR"/>
        </w:rPr>
        <w:t xml:space="preserve">Après que les cochons se soient noyés ou soient morts dans l'eau, les bergers disent aux habitants de la ville ce qui s'est passé. Les habitants de la ville viennent là où se trouve Jésus et voient l'homme qui était possédé par des démons désormais </w:t>
      </w:r>
      <w:r>
        <w:rPr>
          <w:b/>
          <w:lang w:val="fr_FR" w:bidi="fr_FR"/>
        </w:rPr>
        <w:t>sain d'esprit</w:t>
      </w:r>
      <w:r>
        <w:rPr>
          <w:lang w:val="fr_FR" w:bidi="fr_FR"/>
        </w:rPr>
        <w:t xml:space="preserve">. Cela signifie que l'esprit de l'homme était normal et qu'il n'était plus fou. Ses pensées et ses actions n'étaient plus contrôlées par des démons. Les gens ont vu que l'homme avait été </w:t>
      </w:r>
      <w:r>
        <w:rPr>
          <w:b/>
          <w:lang w:val="fr_FR" w:bidi="fr_FR"/>
        </w:rPr>
        <w:t>guéri</w:t>
      </w:r>
      <w:r>
        <w:rPr>
          <w:lang w:val="fr_FR" w:bidi="fr_FR"/>
        </w:rPr>
        <w:t>. Guéri est le même mot utilisé dans la Bible pour signifier sauvé ou délivré. Dans un sens spirituel, ce mot signifie sauvé de ses péchés. Dans ce contexte, il signifie sauvé du contrôle des démons.</w:t>
      </w:r>
    </w:p>
    <w:p>
      <w:pPr/>
      <w:r>
        <w:rPr>
          <w:lang w:val="fr_FR" w:bidi="fr_FR"/>
        </w:rPr>
      </w:r>
      <w:r>
        <w:rPr>
          <w:lang w:val="fr_FR" w:bidi="fr_FR"/>
        </w:rPr>
        <w:t>Si vous avez un mot dans votre langue qui peut signifier à la fois délivré du péché et délivré des démons, vous pouvez utiliser ce mot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8:40–56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8.40–56.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vient de guérir un homme païen, c'est-à-dire un non-Juif, qui était possédé par des démons. Luc poursuit l'histoire de Jésus et de ses disciples après qu'ils aient soient revenus, en bateau, sur la mer de Galilée, pour arriver dans la région de Galilée. Luc raconte une histoire incise dans une autre histoire, où Jésus accomplit deux miracles. Les miracles de Jésus montrent sa puissance spéciale et son autorité que Dieu lui a données en tant que Sauveur promis.</w:t>
      </w:r>
    </w:p>
    <w:p>
      <w:pPr/>
      <w:r>
        <w:rPr>
          <w:lang w:val="fr_FR" w:bidi="fr_FR"/>
        </w:rPr>
      </w:r>
      <w:r>
        <w:rPr>
          <w:lang w:val="fr_FR" w:bidi="fr_FR"/>
        </w:rPr>
        <w:t>Jésus et ses disciples, c'est-à-dire ses suiveurs les plus proches, retournent d'une région où vivaient les Gentils et naviguent vers la région de Galilée, sur la mer de Galilée. Il y a une foule de Juifs qui attendent Jésus quand il arrive. Luc laisse entendre que Jésus est arrivé près du même endroit d'où il était parti puisque la foule attend avec impatience. Ils avaient attendu et guetté le retour de Jésus. Jésus arrive sur la rive nord-ouest de la mer de Galilée. La plupart des érudits pensent que la ville en question était Capernaüm.</w:t>
      </w:r>
    </w:p>
    <w:p>
      <w:pPr/>
      <w:r>
        <w:rPr>
          <w:lang w:val="fr_FR" w:bidi="fr_FR"/>
        </w:rPr>
      </w:r>
      <w:r>
        <w:rPr>
          <w:lang w:val="fr_FR" w:bidi="fr_FR"/>
        </w:rPr>
        <w:t>Arrêtez-vous et montrez une carte de la route que Jésus et ses disciples ont prise de Gérasa vers la rive nord-ouest de la mer de Galilée.</w:t>
      </w:r>
    </w:p>
    <w:p>
      <w:pPr/>
      <w:r>
        <w:rPr>
          <w:lang w:val="fr_FR" w:bidi="fr_FR"/>
        </w:rPr>
      </w:r>
      <w:r>
        <w:rPr>
          <w:lang w:val="fr_FR" w:bidi="fr_FR"/>
        </w:rPr>
        <w:t>Il y a un homme important qui fait partie de la foule. Son nom est Jaïrus et il est dirigeant dans la synagogue locale, c'est-à-dire un lieu de culte juif. Chaque synagogue avait un ou deux dirigeants qui étaient responsables de prendre soin du bâtiment et d'organiser les activités dans la synagogue. Dans les histoires précédentes, Luc a montré comment les dirigeants religieux se sont opposés à Jésus. Contrairement à eux, Jaïrus vient humblement vers Jésus et s'incline à ses pieds. Dans la culture juive, se prosterner montre un profond respect et de l'honneur. Jaïrus supplie Jésus de venir dans sa maison et de guérir sa fille. Sa fille avait environ 12 ans, c'est-à-dire l'âge de devenir un adulte et de pouvoir se marier dans la culture juive. Jaïrus dit que sa fille unique est très malade et sur le point de mourir.</w:t>
      </w:r>
    </w:p>
    <w:p>
      <w:pPr/>
      <w:r>
        <w:rPr>
          <w:lang w:val="fr_FR" w:bidi="fr_FR"/>
        </w:rPr>
      </w:r>
      <w:r>
        <w:rPr>
          <w:lang w:val="fr_FR" w:bidi="fr_FR"/>
        </w:rPr>
        <w:t>Jésus accepte d'aller avec Jaïrus et lui et ses disciples commencent à marcher avec Jaïrus vers sa maison. Il y avait des rues étroites dans la ville. Il y a tant de gens dans la foule qu'ils écrasent presque Jésus. Il s'agit d'une façon de parler qui signifie que les gens se pressaient de très près autour de Jésus pendant qu'ils marchaient. Le mot grec utilisé pour écraser signifie également « étouffer. » Il s'agit du même mot qui a été utilisé dans la parabole de Jésus concernant le semeur quand il a décrit les épines qui étouffent les plantes.</w:t>
      </w:r>
    </w:p>
    <w:p>
      <w:pPr/>
      <w:r>
        <w:rPr>
          <w:lang w:val="fr_FR" w:bidi="fr_FR"/>
        </w:rPr>
      </w:r>
      <w:r>
        <w:rPr>
          <w:lang w:val="fr_FR" w:bidi="fr_FR"/>
        </w:rPr>
        <w:t>Arrêtez-vous et montrez à votre équipe une image des rues étroites de Capernaüm.</w:t>
      </w:r>
    </w:p>
    <w:p>
      <w:pPr/>
      <w:r>
        <w:rPr>
          <w:lang w:val="fr_FR" w:bidi="fr_FR"/>
        </w:rPr>
      </w:r>
      <w:r>
        <w:rPr>
          <w:lang w:val="fr_FR" w:bidi="fr_FR"/>
        </w:rPr>
        <w:t>Luc raconte ensuite l'histoire d'une femme dans la foule au milieu de l'histoire de Jaïrus. Luc donne des informations de fond sur la femme. Elle avait souffert avec un problème féminin qui l'a fait saigner de façon continue pendant douze ans. Les Juifs considéraient les femmes qui saignaient comme impures ou impropres à servir Dieu. Personne n'avait été capable de la guérir.</w:t>
      </w:r>
    </w:p>
    <w:p>
      <w:pPr/>
      <w:r>
        <w:rPr>
          <w:lang w:val="fr_FR" w:bidi="fr_FR"/>
        </w:rPr>
      </w:r>
      <w:r>
        <w:rPr>
          <w:lang w:val="fr_FR" w:bidi="fr_FR"/>
        </w:rPr>
        <w:t>Arrêtez-vous et discutez avec votre équipe : Dans votre culture, quel genre de maladie maintient les gens séparés des autres ? Comment cette personne vit-elle si elle est incapable de trouver un remède à sa maladie ?</w:t>
      </w:r>
    </w:p>
    <w:p>
      <w:pPr/>
      <w:r>
        <w:rPr>
          <w:lang w:val="fr_FR" w:bidi="fr_FR"/>
        </w:rPr>
      </w:r>
      <w:r>
        <w:rPr>
          <w:lang w:val="fr_FR" w:bidi="fr_FR"/>
        </w:rPr>
        <w:t>La femme se fraie un chemin à travers la foule jusqu'à ce qu'elle se trouve derrière Jésus. Elle ne veut pas être remarquée. Selon l'Évangile de Marc, la femme touche le bord du manteau de Jésus, c'est-à-dire son long vêtement extérieur, parce qu'elle veut être guérie. Le bord ou la bordure du manteau peut faire référence spécifiquement à la frange ou à la bannière du manteau que les hommes juifs portaient habituellement. Les franges rappellaient aux hommes de rester dévoués à Dieu.</w:t>
      </w:r>
    </w:p>
    <w:p>
      <w:pPr/>
      <w:r>
        <w:rPr>
          <w:lang w:val="fr_FR" w:bidi="fr_FR"/>
        </w:rPr>
      </w:r>
      <w:r>
        <w:rPr>
          <w:lang w:val="fr_FR" w:bidi="fr_FR"/>
        </w:rPr>
        <w:t>Arrêtez-vous et montrez une image de la frange ou des pendentifs sur le manteau d'un homme juif.</w:t>
      </w:r>
    </w:p>
    <w:p>
      <w:pPr/>
      <w:r>
        <w:rPr>
          <w:lang w:val="fr_FR" w:bidi="fr_FR"/>
        </w:rPr>
      </w:r>
      <w:r>
        <w:rPr>
          <w:lang w:val="fr_FR" w:bidi="fr_FR"/>
        </w:rPr>
        <w:t>Dès que la femme a touché les vêtements de Jésus, elle a été guérie et son saignement s'est arrêté. Il s'agit d'un retournement important. Habituellement, dans la culture juive, quand quelqu'un touche une personne qui était impure, il deviendrait également impur. Au lieu de cela, la femme touche Jésus et elle est immédiatement guérie de ce qui l'a rendue impure.</w:t>
      </w:r>
    </w:p>
    <w:p>
      <w:pPr/>
      <w:r>
        <w:rPr>
          <w:lang w:val="fr_FR" w:bidi="fr_FR"/>
        </w:rPr>
      </w:r>
      <w:r>
        <w:rPr>
          <w:lang w:val="fr_FR" w:bidi="fr_FR"/>
        </w:rPr>
        <w:t>Arrêtez-vous et discutez avec votre équipe : Comment le toucher est-il considéré dans votre culture ? Seules certaines personnes sont-elles autorisées à toucher ? Comment décririez-vous le fait de marcher dans une ville occupée dans votre région où vivent beaucoup de gens?</w:t>
      </w:r>
    </w:p>
    <w:p>
      <w:pPr/>
      <w:r>
        <w:rPr>
          <w:lang w:val="fr_FR" w:bidi="fr_FR"/>
        </w:rPr>
      </w:r>
      <w:r>
        <w:rPr>
          <w:lang w:val="fr_FR" w:bidi="fr_FR"/>
        </w:rPr>
        <w:t>Jésus parle aux gens autour de lui et demande : « Qui m'a touché ? » Jésus veut que la personne se déclare. Les gens autour de Jésus disent qu'ils ne l'ont pas touché. Pierre, le disciple de Jésus, ne comprend pas pourquoi Jésus pose cette question. Pierre appelle Jésus « Maître », un terme qui montre du respect. Il dit à Jésus que tout le monde le touche parce que la foule se pressait sur eux de tous côtés.</w:t>
      </w:r>
    </w:p>
    <w:p>
      <w:pPr/>
      <w:r>
        <w:rPr>
          <w:lang w:val="fr_FR" w:bidi="fr_FR"/>
        </w:rPr>
      </w:r>
      <w:r>
        <w:rPr>
          <w:lang w:val="fr_FR" w:bidi="fr_FR"/>
        </w:rPr>
        <w:t>Jésus répond à Pierre et laisse entendre que quelqu'un l'a touché intentionnellement et non par accident. Jésus explique qu'il a senti une puissance de guérison sortir de son corps. Cette puissance ne fait pas référence à la force physique, mais à la puissance de Dieu pour guérir et accomplir des miracles. Cela ne signifie pas que Jésus était moins puissant qu'avant de guérir la femme.</w:t>
      </w:r>
    </w:p>
    <w:p>
      <w:pPr/>
      <w:r>
        <w:rPr>
          <w:lang w:val="fr_FR" w:bidi="fr_FR"/>
        </w:rPr>
      </w:r>
      <w:r>
        <w:rPr>
          <w:lang w:val="fr_FR" w:bidi="fr_FR"/>
        </w:rPr>
        <w:t>La femme se rend compte que Jésus parle d'elle. Tremblant de peur, elle se prosterne, le visage contre terre aux pieds de Jésus. Cela a démontré un grand respect et de l'humilité. La femme a raconté son histoire à Jésus devant la foule. La femme a expliqué qu'elle a été immédiatement guérie quand elle a touché le manteau de Jésus. Jésus répond et l'appelle « ma fille » pour montrer son soin envers elle. Il s'agissait d'un terme approprié pour un enseignant comme Jésus, qui cherchait à s'exprimer avec bonté à une femme. Jésus lui dit que sa foi, c'est-à-dire sa croyance en la puissance de Jésus, l'a guérie. Parce que la femme a fait confiance à Jésus, elle a été sauvée de sa maladie. Jésus prononce ensuite pour la femme une bénédiction juive fréquente au moment du départ de quelqu'un. Il lui dit : « Va en paix. »</w:t>
      </w:r>
    </w:p>
    <w:p>
      <w:pPr/>
      <w:r>
        <w:rPr>
          <w:lang w:val="fr_FR" w:bidi="fr_FR"/>
        </w:rPr>
      </w:r>
      <w:r>
        <w:rPr>
          <w:lang w:val="fr_FR" w:bidi="fr_FR"/>
        </w:rPr>
        <w:t>Luc retourne ensuite sa focalisation sur Jaïrus et poursuit son histoire. Jaïrus avait attendu dans la foule pendant la rencontre de Jésus avec la femme. Pendant que Jésus parle encore avec la femme, un messager arrive et dit à Jaïrus que sa fille est morte. Le messager suggère que Jaïrus ne devrait plus déranger l'enseignant ou s'attendre à ce qu'il vienne dans la maison de Jaïrus. « L'enseignant » fait référence à Jésus et était un titre poli pour un dirigeant religieux juif. Le messager a supposé que Jésus ne pouvait rien faire pour les morts.</w:t>
      </w:r>
    </w:p>
    <w:p>
      <w:pPr/>
      <w:r>
        <w:rPr>
          <w:lang w:val="fr_FR" w:bidi="fr_FR"/>
        </w:rPr>
      </w:r>
      <w:r>
        <w:rPr>
          <w:lang w:val="fr_FR" w:bidi="fr_FR"/>
        </w:rPr>
        <w:t>Jésus entend ce que le messager dit à Jaïrus et répond à Jaïrus. Jésus encourage Jaïrus et lui dit de ne pas avoir peur mais de croire au contraire que Jésus pourrait encore aider sa fille. Si Jaïrus croit, Jésus dit que sa fille sera guérie. Jésus arrive dans la maison de Jaïrus. Il y avait une foule de personnes en deuil qui pleuraient la mort de la jeune fille. Ces personnes auraient pu être des voisins, des amis, des parents ou des personnes qui lamentaient professionnellement. Dans la culture juive, des personnes qui lamentaient à voix haute étaient engagées pour pleurer et se gémir très fort. Jésus dit aux gens d'arrêter de pleurer et qu'ils ne devraient pas se lamenter pour la fille. Jésus dit qu'elle ne fait que dormir. Jésus savait que la fille était en réalité morte, mais il dit qu'elle dormait parce qu'il savait qu'il était sur le point de la faire vivre à nouveau.</w:t>
      </w:r>
    </w:p>
    <w:p>
      <w:pPr/>
      <w:r>
        <w:rPr>
          <w:lang w:val="fr_FR" w:bidi="fr_FR"/>
        </w:rPr>
      </w:r>
      <w:r>
        <w:rPr>
          <w:lang w:val="fr_FR" w:bidi="fr_FR"/>
        </w:rPr>
        <w:t>Arrêtez-vous et discutez avec votre équipe : Dans votre culture, comment les gens pleurent-ils les morts ? Quelles expressions utilisez-vous pour quelqu'un qui vient de mourir ?</w:t>
      </w:r>
    </w:p>
    <w:p>
      <w:pPr/>
      <w:r>
        <w:rPr>
          <w:lang w:val="fr_FR" w:bidi="fr_FR"/>
        </w:rPr>
      </w:r>
      <w:r>
        <w:rPr>
          <w:lang w:val="fr_FR" w:bidi="fr_FR"/>
        </w:rPr>
        <w:t>Ceux qui portent le deuil passent rapidement des larmes aux rires. Ils rient de Jésus parce qu'ils ne comprennent pas ce que Jésus veut dire. Ils pensaient qu'il était fou parce qu'ils étaient certains que la fille était morte. Ensuite, ne prenant avec lui que Pierre, Jacques, Jean, Jaïrus et la femme de Jaïrus, Jésus entre dans une pièce où se trouvait le corps de la fille. Jésus se dirige vers la fille, prend sa main et lui dit de se lever ou de vivre de nouveau d'entre les morts. L'esprit de la fille l'avait quittée quand elle est morte, mais il retourne maintenant en elle et elle vit de nouveau. La petite fille se lève et Jésus demande à quelqu'un de lui apporter de la nourriture. Jaïrus et sa femme étaient remplis de peur et d'admiration devant le miracle que Jésus avait accompli en ramenant leur fille à la vie. Mais Jésus leur dit de ne dire à personne ce qui s'était passé.</w:t>
      </w:r>
    </w:p>
    <w:p>
      <w:pPr/>
      <w:r>
        <w:rPr>
          <w:lang w:val="fr_FR" w:bidi="fr_FR"/>
        </w:rPr>
      </w:r>
      <w:r>
        <w:rPr>
          <w:lang w:val="fr_FR" w:bidi="fr_FR"/>
        </w:rPr>
        <w:t>Luc associe les deux histoires de miracles de guérison que Jésus vient d'accomplir. Dans les deux cas, Jésus touche ceux qui étaient impurs : ceux qui saignent et les morts. Jésus ne devient pas impur, mais les rend rituellement purs en les guérissant. Dans les deux histoires, Jésus dit que c'est la foi qui conduit à la guérison ou au fait d'être sauvé de la mort. La femme a cru et Jésus l'a guérie. Jaïrus a cru et Jésus a ramené sa fille à la vie.</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arrive après avoir traversé la mer de Galilée. Une foule l'attend. Un homme important dans la foule, Jaïrus, supplie Jésus de venir avec lui pour toucher sa fille pour la guérir. La fille de Jaïrus est si malade qu'elle est en train de mourir.</w:t>
      </w:r>
    </w:p>
    <w:p>
      <w:pPr/>
      <w:r>
        <w:rPr>
          <w:lang w:val="fr_FR" w:bidi="fr_FR"/>
        </w:rPr>
      </w:r>
      <w:r>
        <w:rPr>
          <w:b/>
          <w:lang w:val="fr_FR" w:bidi="fr_FR"/>
        </w:rPr>
        <w:t>Deuxième partie :</w:t>
      </w:r>
      <w:r>
        <w:rPr>
          <w:lang w:val="fr_FR" w:bidi="fr_FR"/>
        </w:rPr>
        <w:t xml:space="preserve"> Jésus marche avec ses disciples et Jaïrus vers la maison de Jaïrus. La foule se presse autour de lui. Une femme malade dans la foule touche les vêtements de Jésus. Une puissance sort de Jésus et la femme est instantanément guérie.</w:t>
      </w:r>
    </w:p>
    <w:p>
      <w:pPr/>
      <w:r>
        <w:rPr>
          <w:lang w:val="fr_FR" w:bidi="fr_FR"/>
        </w:rPr>
      </w:r>
      <w:r>
        <w:rPr>
          <w:b/>
          <w:lang w:val="fr_FR" w:bidi="fr_FR"/>
        </w:rPr>
        <w:t>Troisième partie :</w:t>
      </w:r>
      <w:r>
        <w:rPr>
          <w:lang w:val="fr_FR" w:bidi="fr_FR"/>
        </w:rPr>
        <w:t xml:space="preserve"> Jésus demande : « Qui m'a touché ? » Pierre dit à Jésus qu'il y a trop de gens dans la foule ; tout le monde le touche. La femme se prosterne devant Jésus et raconte son histoire. Jésus lui dit d'aller en paix.</w:t>
      </w:r>
    </w:p>
    <w:p>
      <w:pPr/>
      <w:r>
        <w:rPr>
          <w:lang w:val="fr_FR" w:bidi="fr_FR"/>
        </w:rPr>
      </w:r>
      <w:r>
        <w:rPr>
          <w:b/>
          <w:lang w:val="fr_FR" w:bidi="fr_FR"/>
        </w:rPr>
        <w:t>Quatrième partie :</w:t>
      </w:r>
      <w:r>
        <w:rPr>
          <w:lang w:val="fr_FR" w:bidi="fr_FR"/>
        </w:rPr>
        <w:t xml:space="preserve"> Un messager de Jaïrus arrive et lui dit que la fille de Jaïrus est morte. Jésus entend le messager et dit à Jaïrus d'avoir la foi. Ils continuent à marcher vers la maison de Jaïrus.</w:t>
      </w:r>
    </w:p>
    <w:p>
      <w:pPr/>
      <w:r>
        <w:rPr>
          <w:lang w:val="fr_FR" w:bidi="fr_FR"/>
        </w:rPr>
      </w:r>
      <w:r>
        <w:rPr>
          <w:b/>
          <w:lang w:val="fr_FR" w:bidi="fr_FR"/>
        </w:rPr>
        <w:t>Cinquième partie :</w:t>
      </w:r>
      <w:r>
        <w:rPr>
          <w:lang w:val="fr_FR" w:bidi="fr_FR"/>
        </w:rPr>
        <w:t xml:space="preserve"> Jésus prend Pierre, Jean et Jacques avec lui et ils entrent dans la maison de Jaïrus avec Jaïrus et sa femme. Ceux qui pleurent à l'intérieur de la maison se moquent de Jésus. Jésus dit à la fille de se lever. Jésus rend la vie à la fille.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dans le bateau</w:t>
      </w:r>
    </w:p>
    <w:p>
      <w:pPr>
        <w:pStyle w:val="ListBullet"/>
        <w:spacing w:line="240" w:lineRule="auto"/>
        <w:ind w:left="720"/>
      </w:pPr>
      <w:r>
        <w:rPr>
          <w:lang w:val="fr_FR" w:bidi="fr_FR"/>
        </w:rPr>
      </w:r>
      <w:r>
        <w:rPr>
          <w:lang w:val="fr_FR" w:bidi="fr_FR"/>
        </w:rPr>
        <w:t>La foule qui attend Jésus</w:t>
      </w:r>
    </w:p>
    <w:p>
      <w:pPr>
        <w:pStyle w:val="ListBullet"/>
        <w:spacing w:line="240" w:lineRule="auto"/>
        <w:ind w:left="720"/>
      </w:pPr>
      <w:r>
        <w:rPr>
          <w:lang w:val="fr_FR" w:bidi="fr_FR"/>
        </w:rPr>
      </w:r>
      <w:r>
        <w:rPr>
          <w:lang w:val="fr_FR" w:bidi="fr_FR"/>
        </w:rPr>
        <w:t>Jaïrus</w:t>
      </w:r>
    </w:p>
    <w:p>
      <w:pPr>
        <w:pStyle w:val="ListBullet"/>
        <w:spacing w:line="240" w:lineRule="auto"/>
        <w:ind w:left="720"/>
      </w:pPr>
      <w:r>
        <w:rPr>
          <w:lang w:val="fr_FR" w:bidi="fr_FR"/>
        </w:rPr>
      </w:r>
      <w:r>
        <w:rPr>
          <w:lang w:val="fr_FR" w:bidi="fr_FR"/>
        </w:rPr>
        <w:t>La fille de Jaïrus</w:t>
      </w:r>
    </w:p>
    <w:p>
      <w:pPr>
        <w:pStyle w:val="ListBullet"/>
        <w:spacing w:line="240" w:lineRule="auto"/>
        <w:ind w:left="720"/>
      </w:pPr>
      <w:r>
        <w:rPr>
          <w:lang w:val="fr_FR" w:bidi="fr_FR"/>
        </w:rPr>
      </w:r>
      <w:r>
        <w:rPr>
          <w:lang w:val="fr_FR" w:bidi="fr_FR"/>
        </w:rPr>
        <w:t>La femme avec un problème de saignement</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 messager de la maison de Jaïrus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La mère de la petite fille</w:t>
      </w:r>
    </w:p>
    <w:p>
      <w:pPr>
        <w:pStyle w:val="ListBullet"/>
        <w:spacing w:line="240" w:lineRule="auto"/>
        <w:ind w:left="720"/>
      </w:pPr>
      <w:r>
        <w:rPr>
          <w:lang w:val="fr_FR" w:bidi="fr_FR"/>
        </w:rPr>
      </w:r>
      <w:r>
        <w:rPr>
          <w:lang w:val="fr_FR" w:bidi="fr_FR"/>
        </w:rPr>
        <w:t>Les personnes qui portent le deuil</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est revenu de l'autre côté du lac, où il a libéré un homme des esprits mauvais.</w:t>
      </w:r>
    </w:p>
    <w:p>
      <w:pPr/>
      <w:r>
        <w:rPr>
          <w:lang w:val="fr_FR" w:bidi="fr_FR"/>
        </w:rPr>
      </w:r>
      <w:r>
        <w:rPr>
          <w:lang w:val="fr_FR" w:bidi="fr_FR"/>
        </w:rPr>
        <w:t>Il est important de se rappeler que les dirigeants religieux étaient généralement opposés à Jésus. Jaïrus était différent des dirigeants religieux normaux. Jaïrus s'est humilié devant Jésus.</w:t>
      </w:r>
    </w:p>
    <w:p>
      <w:pPr/>
      <w:r>
        <w:rPr>
          <w:lang w:val="fr_FR" w:bidi="fr_FR"/>
        </w:rPr>
      </w:r>
      <w:r>
        <w:rPr>
          <w:lang w:val="fr_FR" w:bidi="fr_FR"/>
        </w:rPr>
        <w:t>Il est important de se rappeler que les gens attendaient le retour de Jésus. Ces gens ont entendu Jésus ou entendu parler de Jésus de la part d'autres personnes.</w:t>
      </w:r>
    </w:p>
    <w:p>
      <w:pPr/>
      <w:r>
        <w:rPr>
          <w:lang w:val="fr_FR" w:bidi="fr_FR"/>
        </w:rPr>
      </w:r>
      <w:r>
        <w:rPr>
          <w:lang w:val="fr_FR" w:bidi="fr_FR"/>
        </w:rPr>
        <w:t>Il est important de se rappeler que la femme avec le problème de saignement était vue comme impure par les Juifs. Cela signifie que les Juifs ne pouvaient pas la toucher. Les gens ont évité les interactions avec elle. Elle n'aurait pas dû être dans la foule.</w:t>
      </w:r>
    </w:p>
    <w:p>
      <w:pPr/>
      <w:r>
        <w:rPr>
          <w:lang w:val="fr_FR" w:bidi="fr_FR"/>
        </w:rPr>
      </w:r>
      <w:r>
        <w:rPr>
          <w:lang w:val="fr_FR" w:bidi="fr_FR"/>
        </w:rPr>
        <w:t>Il est important de se rappeler que quand il dit que personne ne pouvait guérir la femme, cela signifie qu'elle cherchait la guérison mais qu'elle ne pouvait pas l'obtenir.</w:t>
      </w:r>
    </w:p>
    <w:p>
      <w:pPr/>
      <w:r>
        <w:rPr>
          <w:lang w:val="fr_FR" w:bidi="fr_FR"/>
        </w:rPr>
      </w:r>
      <w:r>
        <w:rPr>
          <w:lang w:val="fr_FR" w:bidi="fr_FR"/>
        </w:rPr>
        <w:t>Il est important de se rappeler que le corps mort de la fille de Jaïrus était rituellement impur. Quiconque touche le corps mort deviendrait impur.</w:t>
      </w:r>
    </w:p>
    <w:p>
      <w:pPr/>
      <w:r>
        <w:rPr>
          <w:lang w:val="fr_FR" w:bidi="fr_FR"/>
        </w:rPr>
      </w:r>
      <w:r>
        <w:rPr>
          <w:lang w:val="fr_FR" w:bidi="fr_FR"/>
        </w:rPr>
        <w:t>L'équipe voudra peut-être rechronologiser pour montrer la condition de la femme et sa tentative de trouver de l'aide, sans en trouver au début. De plus, l'équipe pourrait montrer la condition de la petite fille qui se produit avant que Jésus n'arrive sur la rive.</w:t>
      </w:r>
    </w:p>
    <w:p>
      <w:pPr/>
      <w:r>
        <w:rPr>
          <w:lang w:val="fr_FR" w:bidi="fr_FR"/>
        </w:rPr>
      </w:r>
      <w:r>
        <w:rPr>
          <w:lang w:val="fr_FR" w:bidi="fr_FR"/>
        </w:rPr>
        <w:t>Il pourrait également être utile de réorganiser les événements quand Jésus arrive dans la maison de Jaïrus. Jésus parle d'abord à ceux qui pleurent, puis il prend Jaïrus, la femme de Jaïrus, Pierre, Jacques et Jean dans la pièce où se trouvait le corps de la fille et la ramène à la vie.</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dans le bateau</w:t>
      </w:r>
    </w:p>
    <w:p>
      <w:pPr>
        <w:pStyle w:val="ListBullet"/>
        <w:spacing w:line="240" w:lineRule="auto"/>
        <w:ind w:left="720"/>
      </w:pPr>
      <w:r>
        <w:rPr>
          <w:lang w:val="fr_FR" w:bidi="fr_FR"/>
        </w:rPr>
      </w:r>
      <w:r>
        <w:rPr>
          <w:lang w:val="fr_FR" w:bidi="fr_FR"/>
        </w:rPr>
        <w:t>La foule qui attend Jésus</w:t>
      </w:r>
    </w:p>
    <w:p>
      <w:pPr>
        <w:pStyle w:val="ListBullet"/>
        <w:spacing w:line="240" w:lineRule="auto"/>
        <w:ind w:left="720"/>
      </w:pPr>
      <w:r>
        <w:rPr>
          <w:lang w:val="fr_FR" w:bidi="fr_FR"/>
        </w:rPr>
      </w:r>
      <w:r>
        <w:rPr>
          <w:lang w:val="fr_FR" w:bidi="fr_FR"/>
        </w:rPr>
        <w:t>Jaïrus</w:t>
      </w:r>
    </w:p>
    <w:p>
      <w:pPr>
        <w:pStyle w:val="ListBullet"/>
        <w:spacing w:line="240" w:lineRule="auto"/>
        <w:ind w:left="720"/>
      </w:pPr>
      <w:r>
        <w:rPr>
          <w:lang w:val="fr_FR" w:bidi="fr_FR"/>
        </w:rPr>
      </w:r>
      <w:r>
        <w:rPr>
          <w:lang w:val="fr_FR" w:bidi="fr_FR"/>
        </w:rPr>
        <w:t>La fille de Jaïrus</w:t>
      </w:r>
    </w:p>
    <w:p>
      <w:pPr>
        <w:pStyle w:val="ListBullet"/>
        <w:spacing w:line="240" w:lineRule="auto"/>
        <w:ind w:left="720"/>
      </w:pPr>
      <w:r>
        <w:rPr>
          <w:lang w:val="fr_FR" w:bidi="fr_FR"/>
        </w:rPr>
      </w:r>
      <w:r>
        <w:rPr>
          <w:lang w:val="fr_FR" w:bidi="fr_FR"/>
        </w:rPr>
        <w:t>La femme avec un problème de saignement</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 messager de la maison de Jaïrus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La mère de la petite fille</w:t>
      </w:r>
    </w:p>
    <w:p>
      <w:pPr>
        <w:pStyle w:val="ListBullet"/>
        <w:spacing w:line="240" w:lineRule="auto"/>
        <w:ind w:left="720"/>
      </w:pPr>
      <w:r>
        <w:rPr>
          <w:lang w:val="fr_FR" w:bidi="fr_FR"/>
        </w:rPr>
      </w:r>
      <w:r>
        <w:rPr>
          <w:lang w:val="fr_FR" w:bidi="fr_FR"/>
        </w:rPr>
        <w:t>Les personnes qui portent le deuil</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d'une foule qui presse Jésus.</w:t>
      </w:r>
    </w:p>
    <w:p>
      <w:pPr/>
      <w:r>
        <w:rPr>
          <w:lang w:val="fr_FR" w:bidi="fr_FR"/>
        </w:rPr>
      </w:r>
      <w:r>
        <w:rPr>
          <w:lang w:val="fr_FR" w:bidi="fr_FR"/>
        </w:rPr>
        <w:t>Assurez-vous que l'équipe joue le rôle du messager qui vient et parle avec Jaïrus pendant que Jésus parlait encore avec la femme.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Jouez le rôle de la femme qui souffrait d'un saignement ininterrompu depuis douze ans. Elle cherchait de l'aide mais personne n'était capable de l'aider.</w:t>
      </w:r>
    </w:p>
    <w:p>
      <w:pPr/>
      <w:r>
        <w:rPr>
          <w:lang w:val="fr_FR" w:bidi="fr_FR"/>
        </w:rPr>
      </w:r>
      <w:r>
        <w:rPr>
          <w:lang w:val="fr_FR" w:bidi="fr_FR"/>
        </w:rPr>
        <w:t>Arrêtez la représentation. Demandez à l'actrice qui joue le rôle de la femme avec les problèmes de saignement : « Que ressentez-vous ? » Vous entendrez peut-être des choses comme : « Je suis triste. Ma famille et mes amis me manquent », « Je suis fatiguée de lutter contre cette maladie », « Je me sens seule. » Reprenez la représentation.</w:t>
      </w:r>
    </w:p>
    <w:p>
      <w:pPr/>
      <w:r>
        <w:rPr>
          <w:lang w:val="fr_FR" w:bidi="fr_FR"/>
        </w:rPr>
      </w:r>
      <w:r>
        <w:rPr>
          <w:lang w:val="fr_FR" w:bidi="fr_FR"/>
        </w:rPr>
        <w:t>Il y a une fille de 12 ans qui est malade. Son père s'appelle Jaïrus. Il est un des dirigeants de la synagogue. Elle est sa fille unique.</w:t>
      </w:r>
    </w:p>
    <w:p>
      <w:pPr/>
      <w:r>
        <w:rPr>
          <w:lang w:val="fr_FR" w:bidi="fr_FR"/>
        </w:rPr>
      </w:r>
      <w:r>
        <w:rPr>
          <w:lang w:val="fr_FR" w:bidi="fr_FR"/>
        </w:rPr>
        <w:t>Arrêtez la représentation : Demandez à l'acteur qui joue le rôle de Jaïrus : « Que ressentez-vous ? » Vous entendrez peut-être des choses comme : « J'ai besoin d'aide pour ma fille », « Je suis triste, elle est si jeune », « Pourquoi est-elle malade si je sers le Seigneur ? » Reprenez la représentation.</w:t>
      </w:r>
    </w:p>
    <w:p>
      <w:pPr/>
      <w:r>
        <w:rPr>
          <w:lang w:val="fr_FR" w:bidi="fr_FR"/>
        </w:rPr>
      </w:r>
      <w:r>
        <w:rPr>
          <w:lang w:val="fr_FR" w:bidi="fr_FR"/>
        </w:rPr>
        <w:t>Les foules accueillent Jésus, puis Jaïrus tombe aux pieds de Jésus en suppliant Jésus de venir dans sa maison parce que sa fille de 12 ans est en train de mourir.</w:t>
      </w:r>
    </w:p>
    <w:p>
      <w:pPr/>
      <w:r>
        <w:rPr>
          <w:lang w:val="fr_FR" w:bidi="fr_FR"/>
        </w:rPr>
      </w:r>
      <w:r>
        <w:rPr>
          <w:lang w:val="fr_FR" w:bidi="fr_FR"/>
        </w:rPr>
        <w:t>Arrêtez la représentation : Demandez à l'acteur qui joue les foules : « Que ressentez-vous ? » Vous entendrez peut-être des choses comme : « Jésus est plus important que Jaïrus », « Je suis impressionné par le fait que Jaïrus s'est humilié devant Jésus », « Jésus est prêt à aider. » Reprenez la représentation.</w:t>
      </w:r>
    </w:p>
    <w:p>
      <w:pPr/>
      <w:r>
        <w:rPr>
          <w:lang w:val="fr_FR" w:bidi="fr_FR"/>
        </w:rPr>
      </w:r>
      <w:r>
        <w:rPr>
          <w:lang w:val="fr_FR" w:bidi="fr_FR"/>
        </w:rPr>
        <w:t>Jésus marche avec Jaïrus vers sa maison. Une foule entoure Jésus. La femme avec des problèmes de sang vient derrière Jésus et touche la frange de sa robe. Le saignement s'arrête immédiatement.</w:t>
      </w:r>
    </w:p>
    <w:p>
      <w:pPr/>
      <w:r>
        <w:rPr>
          <w:lang w:val="fr_FR" w:bidi="fr_FR"/>
        </w:rPr>
      </w:r>
      <w:r>
        <w:rPr>
          <w:lang w:val="fr_FR" w:bidi="fr_FR"/>
        </w:rPr>
        <w:t>Arrêtez la représentation : Demandez à l'acteur qui joue le rôle de la femme : « Que ressentez-vous ? » Vous entendrez peut-être des choses comme : « Je suis étonnée de ce qui vient de se passer », « Enfin, mes prières sont exaucées », « Je suis étonnée par la puissance et l'autorité de Jésus. » Reprenez la représentation.</w:t>
      </w:r>
    </w:p>
    <w:p>
      <w:pPr/>
      <w:r>
        <w:rPr>
          <w:lang w:val="fr_FR" w:bidi="fr_FR"/>
        </w:rPr>
      </w:r>
      <w:r>
        <w:rPr>
          <w:lang w:val="fr_FR" w:bidi="fr_FR"/>
        </w:rPr>
        <w:t>Jésus demande qui l'a touché. Tout le monde le nie. Pierre dit à Jésus que toute la foule se presse contre lui.</w:t>
      </w:r>
    </w:p>
    <w:p>
      <w:pPr/>
      <w:r>
        <w:rPr>
          <w:lang w:val="fr_FR" w:bidi="fr_FR"/>
        </w:rPr>
      </w:r>
      <w:r>
        <w:rPr>
          <w:lang w:val="fr_FR" w:bidi="fr_FR"/>
        </w:rPr>
        <w:t>Arrêtez la représentation : Demandez à l'acteur qui joue le rôle des disciples de Jésus : « Que ressentez-vous ? » Vous entendrez peut-être des choses comme : « Confus que Jésus ait posé cette question. Il sait qu'il y a beaucoup de monde », « Il doit y avoir une autre signification à sa question », « La personne qui a touché Jésus doit être spéciale. » Reprenez la représentation.</w:t>
      </w:r>
    </w:p>
    <w:p>
      <w:pPr/>
      <w:r>
        <w:rPr>
          <w:lang w:val="fr_FR" w:bidi="fr_FR"/>
        </w:rPr>
      </w:r>
      <w:r>
        <w:rPr>
          <w:lang w:val="fr_FR" w:bidi="fr_FR"/>
        </w:rPr>
        <w:t>Mais Jésus a dit que quelqu'un l'a touché exprès parce qu'une puissance de guérison est sortie de Jésus. La femme savait qu'elle ne pouvait pas rester cachée. Elle a commencé à trembler et tombe à genoux devant Jésus. Tout le monde a entendu l'explication de la raison pour laquelle elle a touché Jésus et qu'elle a été guérie immédiatement.</w:t>
      </w:r>
    </w:p>
    <w:p>
      <w:pPr/>
      <w:r>
        <w:rPr>
          <w:lang w:val="fr_FR" w:bidi="fr_FR"/>
        </w:rPr>
      </w:r>
      <w:r>
        <w:rPr>
          <w:lang w:val="fr_FR" w:bidi="fr_FR"/>
        </w:rPr>
        <w:t>Arrêtez la représentation : Demandez à l'acteur qui joue le rôle de Jaïrus : « Que ressentez-vous ? » Vous entendrez peut-être des choses comme : « Je suis désespéré, ma fille est très malade et Jésus se demande qui l'a touché ? » « Cela doit être très important pour lui s'il s'arrête maintenant », « Je suis rempli d'espoir que Jésus peut également guérir ma fille. » Reprenez la représentation.</w:t>
      </w:r>
    </w:p>
    <w:p>
      <w:pPr/>
      <w:r>
        <w:rPr>
          <w:lang w:val="fr_FR" w:bidi="fr_FR"/>
        </w:rPr>
      </w:r>
      <w:r>
        <w:rPr>
          <w:lang w:val="fr_FR" w:bidi="fr_FR"/>
        </w:rPr>
        <w:t>Jésus a dit à la femme : « Ma fille, ta foi t'a guérie, va en paix. »</w:t>
      </w:r>
    </w:p>
    <w:p>
      <w:pPr/>
      <w:r>
        <w:rPr>
          <w:lang w:val="fr_FR" w:bidi="fr_FR"/>
        </w:rPr>
      </w:r>
      <w:r>
        <w:rPr>
          <w:lang w:val="fr_FR" w:bidi="fr_FR"/>
        </w:rPr>
        <w:t>Un messager est venu pendant que Jésus parlait encore à la femme. Le messager a dit à Jaïrus de ne pas déranger Jésus parce que l'enfant était mort. Quand Jésus a entendu parler de l'enfant, Jésus a dit à Jaïrus : « N'aie pas peur. Aie foi et elle vivra. » Puis Jésus est venu dans la maison. Tout le monde dans la maison pleurait bruyamment et était triste. Cela incluait les personnes qui portaient le deuil professionnellement. Jésus leur dit : « Ne pleurez pas, elle n'est pas morte ; elle dort. » Les gens rient de Jésus parce qu'ils étaient sûrs qu'elle était morte.</w:t>
      </w:r>
    </w:p>
    <w:p>
      <w:pPr/>
      <w:r>
        <w:rPr>
          <w:lang w:val="fr_FR" w:bidi="fr_FR"/>
        </w:rPr>
      </w:r>
      <w:r>
        <w:rPr>
          <w:lang w:val="fr_FR" w:bidi="fr_FR"/>
        </w:rPr>
        <w:t>Arrêtez la représentation : Demandez aux acteurs qui jouent le rôle des pleureuses professionnelles : « Que ressentez-vous ? » Vous entendrez peut-être des choses comme : « Pourquoi cet homme vient-il pour interrompre nos lamentations ? » « Je me sens insulté. Je connais la différence entre la mort et le sommeil », « Cet homme doit être fou. » Reprenez la représentation.</w:t>
      </w:r>
    </w:p>
    <w:p>
      <w:pPr/>
      <w:r>
        <w:rPr>
          <w:lang w:val="fr_FR" w:bidi="fr_FR"/>
        </w:rPr>
      </w:r>
      <w:r>
        <w:rPr>
          <w:lang w:val="fr_FR" w:bidi="fr_FR"/>
        </w:rPr>
        <w:t>Jésus ne permet à personne d'entrer dans la pièce où se trouvait le corps de la fille, à l'exception de Jean, Pierre, Jacques et la mère et le père de l'enfant. Jésus prend ensuite l'enfant par la main et lui dit de se réveiller et de se lever. Immédiatement, son esprit revient en elle et elle se lève. Puis Jésus lui donne l'instruction de la nourrir. Jésus dit aux parents de ne dire à personne ce qui s'était passé.</w:t>
      </w:r>
    </w:p>
    <w:p>
      <w:pPr/>
      <w:r>
        <w:rPr>
          <w:lang w:val="fr_FR" w:bidi="fr_FR"/>
        </w:rPr>
      </w:r>
      <w:r>
        <w:rPr>
          <w:lang w:val="fr_FR" w:bidi="fr_FR"/>
        </w:rPr>
        <w:t>Arrêtez la représentation : Demandez aux acteurs qui jouent le rôle des parents en larmes : « Que ressentez-vous ? » Vous entendrez peut-être des choses comme : « Reconnaissant », « Je suis émerveillé. Je savais que Jésus était capable de la guérir, mais Jésus a fait plus que cela », « Je me sens honteux. J'étais en colère que Jésus s'était arrêté pour parler à cette femme.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Quand Jésus retourne en </w:t>
      </w:r>
      <w:r>
        <w:rPr>
          <w:b/>
          <w:lang w:val="fr_FR" w:bidi="fr_FR"/>
        </w:rPr>
        <w:t>Galilée</w:t>
      </w:r>
      <w:r>
        <w:rPr>
          <w:lang w:val="fr_FR" w:bidi="fr_FR"/>
        </w:rPr>
        <w:t xml:space="preserve"> avec ses disciples, il y a une foule qui l'attend. L'un des hommes dans la foule s'appelle Jaïrus. Jaïrus est un des dirigeants de la </w:t>
      </w:r>
      <w:r>
        <w:rPr>
          <w:b/>
          <w:lang w:val="fr_FR" w:bidi="fr_FR"/>
        </w:rPr>
        <w:t>synagogue</w:t>
      </w:r>
      <w:r>
        <w:rPr>
          <w:lang w:val="fr_FR" w:bidi="fr_FR"/>
        </w:rPr>
        <w:t xml:space="preserve">, c'est-à-dire le lieu de culte juif. Chaque ville juive avait une synagogue et chaque synagogue avait un ou plusieurs dirigeants. Ces hommes étaient responsables de prendre soin du bâtiment de la synagogue et étaient chargés d'organiser les activités et les services. Ces hommes n'étaient pas des prêtres ou des rabbins. Assurez-vous de traduire le mot synagogue de la même façon que dans les passages précédents. Le mot </w:t>
      </w:r>
      <w:r>
        <w:rPr>
          <w:b/>
          <w:lang w:val="fr_FR" w:bidi="fr_FR"/>
        </w:rPr>
        <w:t>synagogue</w:t>
      </w:r>
      <w:r>
        <w:rPr>
          <w:lang w:val="fr_FR" w:bidi="fr_FR"/>
        </w:rPr>
        <w:t xml:space="preserve"> se trouve dans le glossaire principal.</w:t>
      </w:r>
    </w:p>
    <w:p>
      <w:pPr/>
      <w:r>
        <w:rPr>
          <w:lang w:val="fr_FR" w:bidi="fr_FR"/>
        </w:rPr>
      </w:r>
      <w:r>
        <w:rPr>
          <w:lang w:val="fr_FR" w:bidi="fr_FR"/>
        </w:rPr>
        <w:t xml:space="preserve">Jaïrus vient vers Jésus et </w:t>
      </w:r>
      <w:r>
        <w:rPr>
          <w:b/>
          <w:lang w:val="fr_FR" w:bidi="fr_FR"/>
        </w:rPr>
        <w:t>tombe aux pieds de Jésus</w:t>
      </w:r>
      <w:r>
        <w:rPr>
          <w:lang w:val="fr_FR" w:bidi="fr_FR"/>
        </w:rPr>
        <w:t>. Cela signifie qu'il s'est agenouillé et a prosterné son visage vers le sol. Il n'est pas tombé accidentellement. Dans la culture juive, se prosterner de cette façon montrait du respect et de l'honneur pour quelqu'un d'une position élevée. Jésus accepte d'aller dans la maison de Jaïrus pour guérir sa fille qui est mourante.</w:t>
      </w:r>
    </w:p>
    <w:p>
      <w:pPr/>
      <w:r>
        <w:rPr>
          <w:lang w:val="fr_FR" w:bidi="fr_FR"/>
        </w:rPr>
      </w:r>
      <w:r>
        <w:rPr>
          <w:lang w:val="fr_FR" w:bidi="fr_FR"/>
        </w:rPr>
        <w:t xml:space="preserve">Il y a une femme dans la foule qui </w:t>
      </w:r>
      <w:r>
        <w:rPr>
          <w:b/>
          <w:lang w:val="fr_FR" w:bidi="fr_FR"/>
        </w:rPr>
        <w:t>avait souffert de saignements pendant douze ans</w:t>
      </w:r>
      <w:r>
        <w:rPr>
          <w:lang w:val="fr_FR" w:bidi="fr_FR"/>
        </w:rPr>
        <w:t>. Cela fait référence aux saignements menstruels constants de l'utérus à des moments qui n'étaient pas normaux. Cela signifie que dans un contexte juif, la femme avait été considérée comme impure, ou impropre à servir Dieu, pendant douze ans.</w:t>
      </w:r>
    </w:p>
    <w:p>
      <w:pPr/>
      <w:r>
        <w:rPr>
          <w:lang w:val="fr_FR" w:bidi="fr_FR"/>
        </w:rPr>
      </w:r>
      <w:r>
        <w:rPr>
          <w:lang w:val="fr_FR" w:bidi="fr_FR"/>
        </w:rPr>
        <w:t>Discutez avec votre équipe s'il est approprié de parler de ce genre de maladie dans votre culture. Si ce n'est pas le cas, vous pourriez faire référence à sa condition en des termes plus généraux, tels que : « Elle avait souffert pendant douze ans avec un saignement ininterrompu. »</w:t>
      </w:r>
    </w:p>
    <w:p>
      <w:pPr/>
      <w:r>
        <w:rPr>
          <w:lang w:val="fr_FR" w:bidi="fr_FR"/>
        </w:rPr>
      </w:r>
      <w:r>
        <w:rPr>
          <w:lang w:val="fr_FR" w:bidi="fr_FR"/>
        </w:rPr>
        <w:t xml:space="preserve">La femme vient derrière Jésus et touche le bord de </w:t>
      </w:r>
      <w:r>
        <w:rPr>
          <w:b/>
          <w:lang w:val="fr_FR" w:bidi="fr_FR"/>
        </w:rPr>
        <w:t>son manteau</w:t>
      </w:r>
      <w:r>
        <w:rPr>
          <w:lang w:val="fr_FR" w:bidi="fr_FR"/>
        </w:rPr>
        <w:t xml:space="preserve">. « Manteau » fait référence à un long morceau de vêtement extérieur. Assurez-vous de traduire manteau de la même façon que dans les passages précédents. Le mot </w:t>
      </w:r>
      <w:r>
        <w:rPr>
          <w:b/>
          <w:lang w:val="fr_FR" w:bidi="fr_FR"/>
        </w:rPr>
        <w:t>manteau</w:t>
      </w:r>
      <w:r>
        <w:rPr>
          <w:lang w:val="fr_FR" w:bidi="fr_FR"/>
        </w:rPr>
        <w:t xml:space="preserve"> se trouve dans le glossaire principal. Plus précisément, le bord du manteau fait référence à la frange ou au pendentif qui faisait parfois partie du manteau que portaient les hommes juifs. Les pendentifs étaient un rappel à l'homme qu'il doit rester dévoué à Dieu.</w:t>
      </w:r>
    </w:p>
    <w:p>
      <w:pPr/>
      <w:r>
        <w:rPr>
          <w:lang w:val="fr_FR" w:bidi="fr_FR"/>
        </w:rPr>
      </w:r>
      <w:r>
        <w:rPr>
          <w:lang w:val="fr_FR" w:bidi="fr_FR"/>
        </w:rPr>
        <w:t>Arrêtez-vous et montrez une image d'un manteau avec des pendentifs sur la bordure si vous ne l'avez pas déjà fait.</w:t>
      </w:r>
    </w:p>
    <w:p>
      <w:pPr/>
      <w:r>
        <w:rPr>
          <w:lang w:val="fr_FR" w:bidi="fr_FR"/>
        </w:rPr>
      </w:r>
      <w:r>
        <w:rPr>
          <w:lang w:val="fr_FR" w:bidi="fr_FR"/>
        </w:rPr>
        <w:t xml:space="preserve">La femme a été immédiatement guérie. Jésus s'arrête et demande qui l'a touché. Pierre répond et appelle Jésus : « </w:t>
      </w:r>
      <w:r>
        <w:rPr>
          <w:b/>
          <w:lang w:val="fr_FR" w:bidi="fr_FR"/>
        </w:rPr>
        <w:t>Maître</w:t>
      </w:r>
      <w:r>
        <w:rPr>
          <w:lang w:val="fr_FR" w:bidi="fr_FR"/>
        </w:rPr>
        <w:t xml:space="preserve">. » Ce terme montre du respect et était utilisé pour s'adresser à quelqu'un qui avait un statut élevé. Assurez-vous de traduire maître de la même façon que dans les passages précédents. </w:t>
      </w:r>
      <w:r>
        <w:rPr>
          <w:b/>
          <w:lang w:val="fr_FR" w:bidi="fr_FR"/>
        </w:rPr>
        <w:t>Maître</w:t>
      </w:r>
      <w:r>
        <w:rPr>
          <w:lang w:val="fr_FR" w:bidi="fr_FR"/>
        </w:rPr>
        <w:t xml:space="preserve"> peut être trouvé dans le glossaire principal. Pierre laisse entendre que tout le monde dans la foule touche Jésus. La femme se fait connaître et se prosterne à ses pieds, tremblant de peur. Après qu'elle ait raconté son histoire, Jésus l'appelle : « </w:t>
      </w:r>
      <w:r>
        <w:rPr>
          <w:b/>
          <w:lang w:val="fr_FR" w:bidi="fr_FR"/>
        </w:rPr>
        <w:t>Ma fille</w:t>
      </w:r>
      <w:r>
        <w:rPr>
          <w:lang w:val="fr_FR" w:bidi="fr_FR"/>
        </w:rPr>
        <w:t>. » Ce terme montre le bienveillant soin de Jésus pour la femme et était destiné à la rassurer. Il s'agissait d'un terme approprié pour un enseignant, qui cherchait à s'exprimer avec bonté envers une femme. Cela ne signifie pas que la femme était littéralement la fille de Jésus. Il n'est pas non plus clair si la femme était plus jeune ou plus âgée que Jésus.</w:t>
      </w:r>
    </w:p>
    <w:p>
      <w:pPr/>
      <w:r>
        <w:rPr>
          <w:lang w:val="fr_FR" w:bidi="fr_FR"/>
        </w:rPr>
      </w:r>
      <w:r>
        <w:rPr>
          <w:lang w:val="fr_FR" w:bidi="fr_FR"/>
        </w:rPr>
        <w:t>S'il n'est pas naturel d'utiliser fille dans ce contexte dans votre culture, vous pouvez utiliser un terme approprié de votre langue.</w:t>
      </w:r>
    </w:p>
    <w:p>
      <w:pPr/>
      <w:r>
        <w:rPr>
          <w:lang w:val="fr_FR" w:bidi="fr_FR"/>
        </w:rPr>
      </w:r>
      <w:r>
        <w:rPr>
          <w:lang w:val="fr_FR" w:bidi="fr_FR"/>
        </w:rPr>
        <w:t xml:space="preserve">Jésus dit à la femme : « </w:t>
      </w:r>
      <w:r>
        <w:rPr>
          <w:b/>
          <w:lang w:val="fr_FR" w:bidi="fr_FR"/>
        </w:rPr>
        <w:t>ta foi t'a guérie</w:t>
      </w:r>
      <w:r>
        <w:rPr>
          <w:lang w:val="fr_FR" w:bidi="fr_FR"/>
        </w:rPr>
        <w:t xml:space="preserve">. » La foi fait référence à la croyance et à la confiance de la femme en Jésus et en sa capacité à la guérir. Assurez-vous de traduire le mot foi de la même façon que dans les passages précédents. Le </w:t>
      </w:r>
      <w:r>
        <w:rPr>
          <w:b/>
          <w:lang w:val="fr_FR" w:bidi="fr_FR"/>
        </w:rPr>
        <w:t>mot</w:t>
      </w:r>
      <w:r>
        <w:rPr>
          <w:lang w:val="fr_FR" w:bidi="fr_FR"/>
        </w:rPr>
        <w:t xml:space="preserve"> foi se trouve dans le glossaire principal. Le mot grec pour </w:t>
      </w:r>
      <w:r>
        <w:rPr>
          <w:b/>
          <w:lang w:val="fr_FR" w:bidi="fr_FR"/>
        </w:rPr>
        <w:t>guéri</w:t>
      </w:r>
      <w:r>
        <w:rPr>
          <w:lang w:val="fr_FR" w:bidi="fr_FR"/>
        </w:rPr>
        <w:t xml:space="preserve"> est le même mot qui est couramment utilisé dans la Bible pour signifier sauvé ou délivré. Dans ce contexte, cela signifie être sauvé d'une maladie.</w:t>
      </w:r>
    </w:p>
    <w:p>
      <w:pPr/>
      <w:r>
        <w:rPr>
          <w:lang w:val="fr_FR" w:bidi="fr_FR"/>
        </w:rPr>
      </w:r>
      <w:r>
        <w:rPr>
          <w:lang w:val="fr_FR" w:bidi="fr_FR"/>
        </w:rPr>
        <w:t>Si vous avez une expression dans votre langue qui pourrait être utilisée à la fois pour le délivrance des péchés et pour le délivrance d'une maladie, envisagez de l'utiliser ici.</w:t>
      </w:r>
    </w:p>
    <w:p>
      <w:pPr/>
      <w:r>
        <w:rPr>
          <w:lang w:val="fr_FR" w:bidi="fr_FR"/>
        </w:rPr>
      </w:r>
      <w:r>
        <w:rPr>
          <w:lang w:val="fr_FR" w:bidi="fr_FR"/>
        </w:rPr>
        <w:t>Un messager dit à Jaïrus que sa fille est morte ; il dit que Jaïrus ne devrait pas déranger l'enseignant. Ici, l'</w:t>
      </w:r>
      <w:r>
        <w:rPr>
          <w:b/>
          <w:lang w:val="fr_FR" w:bidi="fr_FR"/>
        </w:rPr>
        <w:t>enseignant</w:t>
      </w:r>
      <w:r>
        <w:rPr>
          <w:lang w:val="fr_FR" w:bidi="fr_FR"/>
        </w:rPr>
        <w:t xml:space="preserve"> fait référence à Jésus. Il s'agissait d'un titre poli pour un dirigeant religieux juif. Assurez-vous de traduire enseignant de la même façon que dans les passages précédents. </w:t>
      </w:r>
      <w:r>
        <w:rPr>
          <w:b/>
          <w:lang w:val="fr_FR" w:bidi="fr_FR"/>
        </w:rPr>
        <w:t>Enseignant</w:t>
      </w:r>
      <w:r>
        <w:rPr>
          <w:lang w:val="fr_FR" w:bidi="fr_FR"/>
        </w:rPr>
        <w:t xml:space="preserve"> se trouve dans le glossaire principal. </w:t>
      </w:r>
    </w:p>
    <w:p>
      <w:pPr/>
      <w:r>
        <w:rPr>
          <w:lang w:val="fr_FR" w:bidi="fr_FR"/>
        </w:rPr>
      </w:r>
      <w:r>
        <w:rPr>
          <w:lang w:val="fr_FR" w:bidi="fr_FR"/>
        </w:rPr>
        <w:t xml:space="preserve">Jésus encourage Jaïrus et lui dit de simplement </w:t>
      </w:r>
      <w:r>
        <w:rPr>
          <w:b/>
          <w:lang w:val="fr_FR" w:bidi="fr_FR"/>
        </w:rPr>
        <w:t>croire</w:t>
      </w:r>
      <w:r>
        <w:rPr>
          <w:lang w:val="fr_FR" w:bidi="fr_FR"/>
        </w:rPr>
        <w:t>. Jésus ne dit pas spécifiquement qui ou ce qu'il devrait croire, mais il est implicite que Jaïrus devrait continuer à croire que Jésus pouvait aider sa fille. Jésus veut dire que Jaïrus devrait avoir confiance en lui et ne pas avoir peur ou douter.</w:t>
      </w:r>
    </w:p>
    <w:p>
      <w:pPr/>
      <w:r>
        <w:rPr>
          <w:lang w:val="fr_FR" w:bidi="fr_FR"/>
        </w:rPr>
      </w:r>
      <w:r>
        <w:rPr>
          <w:lang w:val="fr_FR" w:bidi="fr_FR"/>
        </w:rPr>
        <w:t>Jésus entre dans la maison. Il s'approche de la jeune fille, prend sa main et lui dit de se lever. L'</w:t>
      </w:r>
      <w:r>
        <w:rPr>
          <w:b/>
          <w:lang w:val="fr_FR" w:bidi="fr_FR"/>
        </w:rPr>
        <w:t>esprit de la fille</w:t>
      </w:r>
      <w:r>
        <w:rPr>
          <w:lang w:val="fr_FR" w:bidi="fr_FR"/>
        </w:rPr>
        <w:t xml:space="preserve"> est revenu. Cela signifie que la fille est revenue à la vie. Son esprit a quitté la fille quand elle est morte, mais quand il est revenu, elle s'est remise à vivre.</w:t>
      </w:r>
    </w:p>
    <w:p>
      <w:pPr/>
      <w:r>
        <w:rPr>
          <w:lang w:val="fr_FR" w:bidi="fr_FR"/>
        </w:rPr>
      </w:r>
      <w:r>
        <w:rPr>
          <w:lang w:val="fr_FR" w:bidi="fr_FR"/>
        </w:rPr>
        <w:t>Discutez avec votre équipe. Quelle expression utilisez-vous pour faire référence à la vie ou l'esprit d'une personne qui quitte le corps quand il ou elle meurt ? Pensez à utiliser une expression similaire pour décrire quelqu'un qui revient à la vie. Un exemple serait : « Son souffle est revenu.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8:40–56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20">
        <w:r>
          <w:rPr>
            <w:lang w:val="fr_FR" w:bidi="fr_FR"/>
          </w:rPr>
          <w:rPr>
            <w:color w:val="0000EE"/>
            <w:u w:val="single"/>
          </w:rPr>
          <w:t>Écouter et Cœur</w:t>
        </w:r>
      </w:hyperlink>
      <w:r>
        <w:rPr>
          <w:lang w:val="fr_FR" w:bidi="fr_FR"/>
        </w:rPr>
        <w:t xml:space="preserve"> (602 KB)</w:t>
      </w:r>
      <w:r>
        <w:rPr>
          <w:lang w:val="fr_FR" w:bidi="fr_FR"/>
        </w:rPr>
      </w:r>
    </w:p>
    <w:p>
      <w:pPr>
        <w:pStyle w:val="ListBullet"/>
        <w:spacing w:line="240" w:lineRule="auto"/>
        <w:ind w:left="720"/>
      </w:pPr>
      <w:r>
        <w:rPr>
          <w:lang w:val="fr_FR" w:bidi="fr_FR"/>
        </w:rPr>
      </w:r>
      <w:hyperlink r:id="rId221">
        <w:r>
          <w:rPr>
            <w:lang w:val="fr_FR" w:bidi="fr_FR"/>
          </w:rPr>
          <w:rPr>
            <w:color w:val="0000EE"/>
            <w:u w:val="single"/>
          </w:rPr>
          <w:t>Planter le Décor</w:t>
        </w:r>
      </w:hyperlink>
      <w:r>
        <w:rPr>
          <w:lang w:val="fr_FR" w:bidi="fr_FR"/>
        </w:rPr>
        <w:t xml:space="preserve"> (5.9 MB)</w:t>
      </w:r>
      <w:r>
        <w:rPr>
          <w:lang w:val="fr_FR" w:bidi="fr_FR"/>
        </w:rPr>
      </w:r>
    </w:p>
    <w:p>
      <w:pPr>
        <w:pStyle w:val="ListBullet"/>
        <w:spacing w:line="240" w:lineRule="auto"/>
        <w:ind w:left="720"/>
      </w:pPr>
      <w:r>
        <w:rPr>
          <w:lang w:val="fr_FR" w:bidi="fr_FR"/>
        </w:rPr>
      </w:r>
      <w:hyperlink r:id="rId222">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223">
        <w:r>
          <w:rPr>
            <w:lang w:val="fr_FR" w:bidi="fr_FR"/>
          </w:rPr>
          <w:rPr>
            <w:color w:val="0000EE"/>
            <w:u w:val="single"/>
          </w:rPr>
          <w:t>Intégration du Texte</w:t>
        </w:r>
      </w:hyperlink>
      <w:r>
        <w:rPr>
          <w:lang w:val="fr_FR" w:bidi="fr_FR"/>
        </w:rPr>
        <w:t xml:space="preserve"> (3.8 MB)</w:t>
      </w:r>
      <w:r>
        <w:rPr>
          <w:lang w:val="fr_FR" w:bidi="fr_FR"/>
        </w:rPr>
      </w:r>
    </w:p>
    <w:p>
      <w:pPr>
        <w:pStyle w:val="ListBullet"/>
        <w:spacing w:line="240" w:lineRule="auto"/>
        <w:ind w:left="720"/>
      </w:pPr>
      <w:r>
        <w:rPr>
          <w:lang w:val="fr_FR" w:bidi="fr_FR"/>
        </w:rPr>
      </w:r>
      <w:hyperlink r:id="rId224">
        <w:r>
          <w:rPr>
            <w:lang w:val="fr_FR" w:bidi="fr_FR"/>
          </w:rPr>
          <w:rPr>
            <w:color w:val="0000EE"/>
            <w:u w:val="single"/>
          </w:rPr>
          <w:t>Combler les Lacunes</w:t>
        </w:r>
      </w:hyperlink>
      <w:r>
        <w:rPr>
          <w:lang w:val="fr_FR" w:bidi="fr_FR"/>
        </w:rPr>
        <w:t xml:space="preserve"> (3.3 MB)</w:t>
      </w:r>
      <w:r>
        <w:rPr>
          <w:lang w:val="fr_FR" w:bidi="fr_FR"/>
        </w:rPr>
      </w:r>
    </w:p>
    <w:p>
      <w:pPr>
        <w:pStyle w:val="ListBullet"/>
        <w:spacing w:line="240" w:lineRule="auto"/>
        <w:ind w:left="720"/>
      </w:pPr>
      <w:r>
        <w:rPr>
          <w:lang w:val="fr_FR" w:bidi="fr_FR"/>
        </w:rPr>
      </w:r>
      <w:hyperlink r:id="rId225">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9:1–17</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9.1–17.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Un peu de temps après que Jésus ait ramené une jeune fille à la vie, Jésus envoit ses douze apôtres choisis, c'est-à-dire ceux qui ont été envoyés, pour enseigner au peuple le royaume de Dieu et pour guérir les gens. Après qu'ils soient revenus, une foule se rassemble pour entendre Jésus enseigner à l'extérieur de la ville de Bethsaïda. Jésus accomplit un miracle pour nourrir la foule. Pendant ce temps, Hérode, le dirigeant de la Galilée, commence à se demander qui est vraiment Jésus.</w:t>
      </w:r>
    </w:p>
    <w:p>
      <w:pPr/>
      <w:r>
        <w:rPr>
          <w:lang w:val="fr_FR" w:bidi="fr_FR"/>
        </w:rPr>
      </w:r>
      <w:r>
        <w:rPr>
          <w:lang w:val="fr_FR" w:bidi="fr_FR"/>
        </w:rPr>
        <w:t>Jésus rassemble les Douze, c'est-à-dire les apôtres. Luc utilise « les apôtres» et « les disciples » pour faire référence au même groupe des douze disciples les plus proches de Jésus. Cependant, Luc commence en les appelant les apôtres, ou les envoyés, parce que Jésus les envoie pour une mission spécifique. Jésus rassemble les apôtres pour les préparer pour ce qu'il était sur le point de les envoyer faire. Jésus leur donne la puissance, c'est-à-dire la capacité de faire quelque chose, et l'autorité, c'est-à-dire le droit de faire quelque chose. Cette puissance et cette autorité leur permettront de libérer les gens qui étaient contrôlés par des esprits mauvais et de guérir les maladies. Jésus veut que ses apôtres parlent du royaume de Dieu aux gens, c'est-à-dire du fait que Dieu règne dans le cœur des gens par la confiance en Jésus en tant que roi, et pour guérir les gens.</w:t>
      </w:r>
    </w:p>
    <w:p>
      <w:pPr/>
      <w:r>
        <w:rPr>
          <w:lang w:val="fr_FR" w:bidi="fr_FR"/>
        </w:rPr>
      </w:r>
      <w:r>
        <w:rPr>
          <w:lang w:val="fr_FR" w:bidi="fr_FR"/>
        </w:rPr>
        <w:t>Jésus donne des instructions spécifiques à ses apôtres avant qu'ils ne partent pour aller vers différentes villes. Jésus leur dit de ne rien transporter avec eux pendant leur voyage : pas de bâton de marche, pas de sac, pas de nourriture, pas d'argent et pas de tunique ou de vêtements supplémentaires. Jésus voulait probablement encourager les apôtres à ne dépendre que de Dieu. Il voulait qu'ils s'appuient sur l'hospitalité des autres Juifs.</w:t>
      </w:r>
    </w:p>
    <w:p>
      <w:pPr/>
      <w:r>
        <w:rPr>
          <w:lang w:val="fr_FR" w:bidi="fr_FR"/>
        </w:rPr>
      </w:r>
      <w:r>
        <w:rPr>
          <w:lang w:val="fr_FR" w:bidi="fr_FR"/>
        </w:rPr>
        <w:t>Arrêtez-vous et montrez à votre équipe une photo d'une tunique. Discutez avec votre équipe : comment vous préparez-vous pour un long voyage dans votre culture ? Quelles affaires prenez-vous avec vous ?</w:t>
      </w:r>
    </w:p>
    <w:p>
      <w:pPr/>
      <w:r>
        <w:rPr>
          <w:lang w:val="fr_FR" w:bidi="fr_FR"/>
        </w:rPr>
      </w:r>
      <w:r>
        <w:rPr>
          <w:lang w:val="fr_FR" w:bidi="fr_FR"/>
        </w:rPr>
        <w:t>Jésus dit également à ses apôtres de rester dans le premier lieu où ils étaient invités à rester tout le temps où ils étaient dans une ville. Cela implique que Jésus ne voulait pas qu'ils partent et cherchent un meilleur endroit pour rester.</w:t>
      </w:r>
    </w:p>
    <w:p>
      <w:pPr/>
      <w:r>
        <w:rPr>
          <w:lang w:val="fr_FR" w:bidi="fr_FR"/>
        </w:rPr>
      </w:r>
      <w:r>
        <w:rPr>
          <w:lang w:val="fr_FR" w:bidi="fr_FR"/>
        </w:rPr>
        <w:t>Arrêtez-vous et discutez avec votre équipe : Comment l'hospitalité fonctionne-t-elle dans votre culture ? Comment les étrangers dans un village sont-ils traités quand ils arrivent et cherchent un endroit où rester ?</w:t>
      </w:r>
    </w:p>
    <w:p>
      <w:pPr/>
      <w:r>
        <w:rPr>
          <w:lang w:val="fr_FR" w:bidi="fr_FR"/>
        </w:rPr>
      </w:r>
      <w:r>
        <w:rPr>
          <w:lang w:val="fr_FR" w:bidi="fr_FR"/>
        </w:rPr>
        <w:t>Cependant, si les gens dans une ville n'acceptent pas le message de l'apôtre, Jésus dit à ses apôtres de secouer la poussière de cette ville de leurs pieds ou de leurs sandales. Dans la culture juive, secouer la poussière d'un lieu hors de ses pieds symbolisait le fait que la personne n'avait pas de relation avec les gens dans cet endroit. Cela impliquait que ces gens n'étaient pas le peuple de Dieu. En faisant cela, les apôtres ont montré qu'ils n'étaient pas responsables du jugement de Dieu sur cette ville pour ne pas avoir accepté leur message. Les apôtres ont obéi à Jésus. Ils voyageaient de ville en ville en guérissant les gens et en disant publiquement aux gens la bonne nouvelle concernant le royaume de Dieu.</w:t>
      </w:r>
    </w:p>
    <w:p>
      <w:pPr/>
      <w:r>
        <w:rPr>
          <w:lang w:val="fr_FR" w:bidi="fr_FR"/>
        </w:rPr>
      </w:r>
      <w:r>
        <w:rPr>
          <w:lang w:val="fr_FR" w:bidi="fr_FR"/>
        </w:rPr>
        <w:t>Arrêtez-vous et montrez à votre équipe une photo de sandales juives. Discutez avec votre équipe : comment démontrez-vous le rejet d'un peuple ou d'une ville dans votre culture ? Comment quelqu'un est-il traité s'il a été culturellement rejeté là où vous vivez ?</w:t>
      </w:r>
    </w:p>
    <w:p>
      <w:pPr/>
      <w:r>
        <w:rPr>
          <w:lang w:val="fr_FR" w:bidi="fr_FR"/>
        </w:rPr>
      </w:r>
      <w:r>
        <w:rPr>
          <w:lang w:val="fr_FR" w:bidi="fr_FR"/>
        </w:rPr>
        <w:t>En utilisant le mot « maintenant », Luc change de sujet pour parler d'Hérode, le dirigeant de la Galilée. Le mot « Maintenant » n'est pas en train de dire que cela se passe en même temps. Hérode le tétrarque, ou le dirigeant d'un quart d'un territoire, a entendu parler des choses étonnantes que faisaient Jésus et ses apôtres. Les gens disaient des choses différentes à propos de Jésus. Certains pensaient qu'il était un prophète ou messager de Dieu. D'autres pensaient que Jésus était Jean-Baptiste qui était revenu à la vie. Bien que Luc ne le mentionne pas, Hérode avait déjà tué Jean-Baptiste avant que ces événements aient eu lieu. Hérode était confus parce qu'il savait qu'il avait ordonné à ses soldats de couper la tête de Jean-Baptiste. D'autres gens croyaient que Jésus était vraiment le prophète juif Élie qui était revenu du ciel en la personne de Jésus. Élie était un célèbre prophète juif qui a fait beaucoup de miracles par la puissance de Dieu. Élie n'est jamais mort, mais a été emmené vers le ciel dans un char, c'est-à-dire un moyen de transport tiré par des chevaux. Les Juifs croyaient qu'Élie apparaîtrait avant que le Messie ne vienne. Hérode ne savait pas quoi penser de Jésus et voulait le rencontrer.</w:t>
      </w:r>
    </w:p>
    <w:p>
      <w:pPr/>
      <w:r>
        <w:rPr>
          <w:lang w:val="fr_FR" w:bidi="fr_FR"/>
        </w:rPr>
      </w:r>
      <w:r>
        <w:rPr>
          <w:lang w:val="fr_FR" w:bidi="fr_FR"/>
        </w:rPr>
        <w:t>Arrêtez-vous et discutez avec votre équipe : Comment les nouvelles se propagent-elles là où vous vivez ? Comment les gens obtiennent-ils des informations précises sur un événement qui s'est produit ?</w:t>
      </w:r>
    </w:p>
    <w:p>
      <w:pPr/>
      <w:r>
        <w:rPr>
          <w:lang w:val="fr_FR" w:bidi="fr_FR"/>
        </w:rPr>
      </w:r>
      <w:r>
        <w:rPr>
          <w:lang w:val="fr_FR" w:bidi="fr_FR"/>
        </w:rPr>
        <w:t>Les apôtres reviennent vers Jésus après avoir prêché et guéri dans différentes villes. Ils disent à Jésus tout ce qu'ils ont fait. Jésus emmène ses apôtres dans un lieu où ils peuvent être seuls ensemble. Il les emmène vers une ville appelée Bethsaïda. Cette ville était située sur la rive nord-est de la mer de Galilée. Jésus emmène ses apôtres dans un lieu calme et désert, à une certaine distance de la ville.</w:t>
      </w:r>
    </w:p>
    <w:p>
      <w:pPr/>
      <w:r>
        <w:rPr>
          <w:lang w:val="fr_FR" w:bidi="fr_FR"/>
        </w:rPr>
      </w:r>
      <w:r>
        <w:rPr>
          <w:lang w:val="fr_FR" w:bidi="fr_FR"/>
        </w:rPr>
        <w:t>Arrêtez-vous et montrez à votre équipe où se trouve Bethsaïda sur la carte.</w:t>
      </w:r>
    </w:p>
    <w:p>
      <w:pPr/>
      <w:r>
        <w:rPr>
          <w:lang w:val="fr_FR" w:bidi="fr_FR"/>
        </w:rPr>
      </w:r>
      <w:r>
        <w:rPr>
          <w:lang w:val="fr_FR" w:bidi="fr_FR"/>
        </w:rPr>
        <w:t>Cependant, une foule de gens apprend où se trouve Jésus et le suivent. Les Évangiles de Matthieu et de Marc mentionnent Jésus et les disciples qui traversent la mer de Galilée dans un bateau. Assurez-vous que votre traduction n'implique pas que la foule marchait derrière Jésus. Cela signifie qu'ils sont allés là où se trouvait Jésus. Jésus accueille la foule. Il ne les renvoie pas même s'il prévoyait d'être seul avec ses apôtres. Jésus commence à leur enseigner le royaume de Dieu et à guérir les malades.</w:t>
      </w:r>
    </w:p>
    <w:p>
      <w:pPr/>
      <w:r>
        <w:rPr>
          <w:lang w:val="fr_FR" w:bidi="fr_FR"/>
        </w:rPr>
      </w:r>
      <w:r>
        <w:rPr>
          <w:lang w:val="fr_FR" w:bidi="fr_FR"/>
        </w:rPr>
        <w:t>Plus tard au coucher du soleil, le moment où les gens mangent habituellement leur repas du soir, les douze disciples s'approchent de Jésus et lui demandent de renvoyer la foule. Ce n'était pas une demande impolie, mais les disciples voulaient que Jésus libère les gens de son enseignement pour qu'ils puissent retourner dans leurs maisons. Les disciples voulaient que la foule sorte dans les villages ou les fermes environnants et achète ou se voie donner de la nourriture et un abri pour la nuit. Ils voulaient que la foule soit renvoyée parce que personne ne vivait près de là où Jésus enseignait.</w:t>
      </w:r>
    </w:p>
    <w:p>
      <w:pPr/>
      <w:r>
        <w:rPr>
          <w:lang w:val="fr_FR" w:bidi="fr_FR"/>
        </w:rPr>
      </w:r>
      <w:r>
        <w:rPr>
          <w:lang w:val="fr_FR" w:bidi="fr_FR"/>
        </w:rPr>
        <w:t>Jésus dit à ses disciples qu'ils devraient eux-mêmes donner à la foule quelque chose à manger. Les disciples laissent entendre qu'il s'agit d'une demande impossible parce qu'ils n'avaient que cinq pains et deux poissons. Le pain fait référence aux petits pains ronds et plats faits d'orge. Le poisson fait référence au poisson qui était déjà cuit ou salé.</w:t>
      </w:r>
    </w:p>
    <w:p>
      <w:pPr/>
      <w:r>
        <w:rPr>
          <w:lang w:val="fr_FR" w:bidi="fr_FR"/>
        </w:rPr>
      </w:r>
      <w:r>
        <w:rPr>
          <w:lang w:val="fr_FR" w:bidi="fr_FR"/>
        </w:rPr>
        <w:t>Arrêtez-vous et montrez à votre équipe des photos de ce à quoi ressemblaient le pain et le poisson cuit dans la culture juive. Discutez avec votre équipe : comment les gens dans votre communauté réagissent-ils quand quelqu'un fait une demande qui semble impossible ?</w:t>
      </w:r>
    </w:p>
    <w:p>
      <w:pPr/>
      <w:r>
        <w:rPr>
          <w:lang w:val="fr_FR" w:bidi="fr_FR"/>
        </w:rPr>
      </w:r>
      <w:r>
        <w:rPr>
          <w:lang w:val="fr_FR" w:bidi="fr_FR"/>
        </w:rPr>
        <w:t>Les disciples disent que la seule façon de nourrir la foule est d'acheter de la nourriture. Mais les disciples ne pensent pas que c'est ce que Jésus veut qu'ils fassent. Ils n'avaient pas assez d'argent pour nourrir tout le monde.</w:t>
      </w:r>
    </w:p>
    <w:p>
      <w:pPr/>
      <w:r>
        <w:rPr>
          <w:lang w:val="fr_FR" w:bidi="fr_FR"/>
        </w:rPr>
      </w:r>
      <w:r>
        <w:rPr>
          <w:lang w:val="fr_FR" w:bidi="fr_FR"/>
        </w:rPr>
        <w:t>Luc donne ensuite des informations de contexte pour expliquer la réponse des disciples. Il nous dit qu'il y avait cinq mille hommes dans la foule. Cela n'inclut pas les femmes et les enfants qui étaient également présents.</w:t>
      </w:r>
    </w:p>
    <w:p>
      <w:pPr/>
      <w:r>
        <w:rPr>
          <w:lang w:val="fr_FR" w:bidi="fr_FR"/>
        </w:rPr>
      </w:r>
      <w:r>
        <w:rPr>
          <w:lang w:val="fr_FR" w:bidi="fr_FR"/>
        </w:rPr>
        <w:t>Jésus dit aux disciples d'asseoir la foule par groupes de cinquante. Puis Jésus prend le pain et le poisson et regarde le ciel, ou le lieu où vit Dieu. Il était courant dans la culture juive que les gens regardent le ciel pendant qu'ils priaient. Jésus remercie Dieu pour la nourriture et commence ensuite à rompre le poisson et le pain en morceaux. Jésus donne les morceaux à ses disciples pour qu'ils puissent donner la nourriture aux groupes de personnes. Quand Jésus a eu fini, toute la foule avait mangé toute la nourriture qu'elle souhaitait. Il restait tellement de nourriture qu'elle remplissait douze paniers.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rassemble ses douze disciples, parfois appelés les apôtres ou ceux qui ont été envoyés. Il leur donne la puissance et l'autorité pour chasser les esprits mauvais et guérir les malades. Jésus leur donne des instructions spécifiques pour leur voyage vers différentes villes pour parler aux gens du royaume de Dieu.</w:t>
      </w:r>
    </w:p>
    <w:p>
      <w:pPr/>
      <w:r>
        <w:rPr>
          <w:lang w:val="fr_FR" w:bidi="fr_FR"/>
        </w:rPr>
      </w:r>
      <w:r>
        <w:rPr>
          <w:b/>
          <w:lang w:val="fr_FR" w:bidi="fr_FR"/>
        </w:rPr>
        <w:t>Deuxième partie :</w:t>
      </w:r>
      <w:r>
        <w:rPr>
          <w:lang w:val="fr_FR" w:bidi="fr_FR"/>
        </w:rPr>
        <w:t xml:space="preserve"> Les disciples obéissent. Ils ne prennent rien avec eux et annoncent la bonne nouvelle dans différentes villes et guérissent les malades.</w:t>
      </w:r>
    </w:p>
    <w:p>
      <w:pPr/>
      <w:r>
        <w:rPr>
          <w:lang w:val="fr_FR" w:bidi="fr_FR"/>
        </w:rPr>
      </w:r>
      <w:r>
        <w:rPr>
          <w:b/>
          <w:lang w:val="fr_FR" w:bidi="fr_FR"/>
        </w:rPr>
        <w:t>Troisième partie :</w:t>
      </w:r>
      <w:r>
        <w:rPr>
          <w:lang w:val="fr_FR" w:bidi="fr_FR"/>
        </w:rPr>
        <w:t xml:space="preserve"> Après que les disciples aient obéi à Jésus, Hérode entend ce que Jésus et les apôtres ont fait. Il commence à se demander qui est Jésus. Hérode veut rencontrer Jésus.</w:t>
      </w:r>
    </w:p>
    <w:p>
      <w:pPr/>
      <w:r>
        <w:rPr>
          <w:lang w:val="fr_FR" w:bidi="fr_FR"/>
        </w:rPr>
      </w:r>
      <w:r>
        <w:rPr>
          <w:b/>
          <w:lang w:val="fr_FR" w:bidi="fr_FR"/>
        </w:rPr>
        <w:t>Quatrième partie :</w:t>
      </w:r>
      <w:r>
        <w:rPr>
          <w:lang w:val="fr_FR" w:bidi="fr_FR"/>
        </w:rPr>
        <w:t xml:space="preserve"> Les disciples retournent vers Jésus et lui disent ce qui s'est passé. Jésus les emmène vers Bethsaïda pour être seuls. La foule les trouve et Jésus commence à les enseigner.</w:t>
      </w:r>
    </w:p>
    <w:p>
      <w:pPr/>
      <w:r>
        <w:rPr>
          <w:lang w:val="fr_FR" w:bidi="fr_FR"/>
        </w:rPr>
      </w:r>
      <w:r>
        <w:rPr>
          <w:b/>
          <w:lang w:val="fr_FR" w:bidi="fr_FR"/>
        </w:rPr>
        <w:t>Cinquième partie :</w:t>
      </w:r>
      <w:r>
        <w:rPr>
          <w:lang w:val="fr_FR" w:bidi="fr_FR"/>
        </w:rPr>
        <w:t xml:space="preserve"> Plus tard, alors que le soleil se couche, les disciples veulent renvoyer la foule chez eux parce qu'ils sont dans un lieu où vivaient peu de gens. Jésus dit aux disciples de nourrir la foule. Les disciples disent qu'ils n'ont pas assez d'argent. Jésus prend la nourriture qu'ils avaient et remercie Dieu pour celle-ci. Il le rompt en morceaux et les disciples nourrissent la foule par groupes de cinquante. Plus de cinq mille personnes sont nourries et satisfaites. Il reste douze paniers.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apôtres</w:t>
      </w:r>
    </w:p>
    <w:p>
      <w:pPr>
        <w:pStyle w:val="ListBullet"/>
        <w:spacing w:line="240" w:lineRule="auto"/>
        <w:ind w:left="720"/>
      </w:pPr>
      <w:r>
        <w:rPr>
          <w:lang w:val="fr_FR" w:bidi="fr_FR"/>
        </w:rPr>
      </w:r>
      <w:r>
        <w:rPr>
          <w:lang w:val="fr_FR" w:bidi="fr_FR"/>
        </w:rPr>
        <w:t>Hérode, le dirigeant de la Galilée</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qu'Hérode a déjà décapité Jean-Baptiste avant que cette histoire ne se produise. La dernière fois que Luc mentionne Jean, il était en prison.</w:t>
      </w:r>
    </w:p>
    <w:p>
      <w:pPr/>
      <w:r>
        <w:rPr>
          <w:lang w:val="fr_FR" w:bidi="fr_FR"/>
        </w:rPr>
      </w:r>
      <w:r>
        <w:rPr>
          <w:lang w:val="fr_FR" w:bidi="fr_FR"/>
        </w:rPr>
        <w:t>Il est important de se rappeler que secouer la poussière des pieds de quelqu'un était une coutume juive pour montrer le rejet d'une ville. Cela symbolisait le fait que ces gens n'étaient pas le peuple de Dieu et que Dieu les jugerait.</w:t>
      </w:r>
    </w:p>
    <w:p>
      <w:pPr/>
      <w:r>
        <w:rPr>
          <w:lang w:val="fr_FR" w:bidi="fr_FR"/>
        </w:rPr>
      </w:r>
      <w:r>
        <w:rPr>
          <w:lang w:val="fr_FR" w:bidi="fr_FR"/>
        </w:rPr>
        <w:t>Il est important de se rappeler que Jésus emmenait ses disciples vers la ville de Bethsaïda, mais pas à l'intérieur de celle-ci. Au lieu de cela, ils allaient dans un lieu isolé pour être seuls. Nous savons cela parce qu'il dit qu'ils étaient dans un lieu où vivaient peu de gens.</w:t>
      </w:r>
    </w:p>
    <w:p>
      <w:pPr/>
      <w:r>
        <w:rPr>
          <w:lang w:val="fr_FR" w:bidi="fr_FR"/>
        </w:rPr>
      </w:r>
      <w:r>
        <w:rPr>
          <w:lang w:val="fr_FR" w:bidi="fr_FR"/>
        </w:rPr>
        <w:t>Il est important de se rappeler que quand Luc dit qu'il y avait cinq mille hommes, cela ne signifie pas que seuls les hommes écoutaient Jésus.</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apôtres</w:t>
      </w:r>
    </w:p>
    <w:p>
      <w:pPr>
        <w:pStyle w:val="ListBullet"/>
        <w:spacing w:line="240" w:lineRule="auto"/>
        <w:ind w:left="720"/>
      </w:pPr>
      <w:r>
        <w:rPr>
          <w:lang w:val="fr_FR" w:bidi="fr_FR"/>
        </w:rPr>
      </w:r>
      <w:r>
        <w:rPr>
          <w:lang w:val="fr_FR" w:bidi="fr_FR"/>
        </w:rPr>
        <w:t>Hérode, le dirigeant de la Galilée</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douze apôtres, ou disciples, qui sont enthousiastes vis-à-vis des choses qu'ils étaient capables de faire avec l'autorité de Jésus.</w:t>
      </w:r>
    </w:p>
    <w:p>
      <w:pPr/>
      <w:r>
        <w:rPr>
          <w:lang w:val="fr_FR" w:bidi="fr_FR"/>
        </w:rPr>
      </w:r>
      <w:r>
        <w:rPr>
          <w:lang w:val="fr_FR" w:bidi="fr_FR"/>
        </w:rPr>
        <w:t>Assurez-vous que l'équipe joue le rôle d'Hérode avec une réelle curiosité à propos de Jésus quand il demande : « Qui est cet homme ? »</w:t>
      </w:r>
    </w:p>
    <w:p>
      <w:pPr/>
      <w:r>
        <w:rPr>
          <w:lang w:val="fr_FR" w:bidi="fr_FR"/>
        </w:rPr>
      </w:r>
      <w:r>
        <w:rPr>
          <w:lang w:val="fr_FR" w:bidi="fr_FR"/>
        </w:rPr>
        <w:t>Assurez-vous que l'équipe joue le rôle des disciples qui sont perplexes quand Jésus leur demande de nourrir la foule.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dit aux disciples de ne rien prendre avec eux. Jésus leur dit de rester avec la première personne qui propose de les accueillir. Il leur dit également de secouer de leurs pieds la poussière des villes qui rejettent leur message.</w:t>
      </w:r>
    </w:p>
    <w:p>
      <w:pPr/>
      <w:r>
        <w:rPr>
          <w:lang w:val="fr_FR" w:bidi="fr_FR"/>
        </w:rPr>
      </w:r>
      <w:r>
        <w:rPr>
          <w:lang w:val="fr_FR" w:bidi="fr_FR"/>
        </w:rPr>
        <w:t>Arrêtez la représentation : Demandez aux acteurs qui jouent le rôle des disciples : « Que ressentez-vous ? » Vous entendrez peut-être des choses comme : « Apeurés. Et si les gens sont violents et rejettent notre message ? » « Je suis excité que Jésus m'envoie et me donne sa puissance et son autorité » ou « Nerveux. Et si nous n'avons pas assez de nourriture ? » Reprenez la représentation.</w:t>
      </w:r>
    </w:p>
    <w:p>
      <w:pPr/>
      <w:r>
        <w:rPr>
          <w:lang w:val="fr_FR" w:bidi="fr_FR"/>
        </w:rPr>
      </w:r>
      <w:r>
        <w:rPr>
          <w:lang w:val="fr_FR" w:bidi="fr_FR"/>
        </w:rPr>
        <w:t>Représentez le fait qu'Hérode est perplexe par les choses qu'il a entendues au sujet de Jésus. Les gens disaient qu'il était Jean-Baptiste ou Élie. D'autres pensaient qu'il était un prophète qui est revenu d'entre les morts. Hérode dit qu'il ne peut pas être Jean-Baptiste parce qu'il a décapité Jean. Hérode dit qu'il a entendu tant d'histoires à propos de Jésus. Hérode demande : « Qui est cet homme ? » Hérode veut voir Jésus.</w:t>
      </w:r>
    </w:p>
    <w:p>
      <w:pPr/>
      <w:r>
        <w:rPr>
          <w:lang w:val="fr_FR" w:bidi="fr_FR"/>
        </w:rPr>
      </w:r>
      <w:r>
        <w:rPr>
          <w:lang w:val="fr_FR" w:bidi="fr_FR"/>
        </w:rPr>
        <w:t>Arrêtez la représentation : Demandez à l'acteur qui joue le rôle d'Hérode : « Que ressentez-vous ? » Vous allez peut-être entendre des choses comme « Confus. Qui peut faire les choses que Jésus fait ? » « Apeuré. J'ai fait le mal en décapitant Jean », « Je dois découvrir par moi-même ce qui concerne Jésus. » Reprenez la représentation.</w:t>
      </w:r>
    </w:p>
    <w:p>
      <w:pPr/>
      <w:r>
        <w:rPr>
          <w:lang w:val="fr_FR" w:bidi="fr_FR"/>
        </w:rPr>
      </w:r>
      <w:r>
        <w:rPr>
          <w:lang w:val="fr_FR" w:bidi="fr_FR"/>
        </w:rPr>
        <w:t>Représentez les disciples qui reviennent et disent à Jésus toutes les choses qu'ils ont faites. Jésus emmène silencieusement les douze disciples autre part. Les foules ont découvert où elles allaient et les ont suivis. Jésus accueille la foule et leur enseigne ce qui concerne le royaume de Dieu et guérit les malades.</w:t>
      </w:r>
    </w:p>
    <w:p>
      <w:pPr/>
      <w:r>
        <w:rPr>
          <w:lang w:val="fr_FR" w:bidi="fr_FR"/>
        </w:rPr>
      </w:r>
      <w:r>
        <w:rPr>
          <w:lang w:val="fr_FR" w:bidi="fr_FR"/>
        </w:rPr>
        <w:t>Arrêtez la représentation : Demandez aux acteurs qui jouent le rôle des disciples : « Que ressentez-vous ? » Vous entendrez peut-être des choses comme : « Fatigué. Nous avons juste besoin d'un peu de temps seuls avec Jésus », « Bouleversé. Pourquoi Jésus ne les renvoie-t-il pas ? » ou « Jésus est si gentil. Comment peut-il continuer sans s'arrêter ? » Demandez aux acteurs qui jouent le rôle de la foule. « Que ressentez-vous ? » Vous entendrez peut-être des choses comme : « Je me sens aimé. Jésus a pris du temps pour nous », « Je me sens valorisé. Jésus prête vraiment attention à mes besoins » ou « Je suis émerveillé, Jésus dit des choses étonnantes et fait des miracles parmi nous. » Reprenez la représentation.</w:t>
      </w:r>
    </w:p>
    <w:p>
      <w:pPr/>
      <w:r>
        <w:rPr>
          <w:lang w:val="fr_FR" w:bidi="fr_FR"/>
        </w:rPr>
      </w:r>
      <w:r>
        <w:rPr>
          <w:lang w:val="fr_FR" w:bidi="fr_FR"/>
        </w:rPr>
        <w:t>Plus tard, les disciples disent à Jésus de renvoyer les gens pour trouver de la nourriture et un logement parce qu'ils se trouvent dans un lieu isolé. Jésus dit à ses disciples de les nourrir. Les disciples répondent qu'ils n'ont que cinq pains et deux poissons. Les disciples demandent à Jésus s'ils ont besoin d'aller acheter assez de nourriture pour tous. Il y avait cinq mille hommes.</w:t>
      </w:r>
    </w:p>
    <w:p>
      <w:pPr/>
      <w:r>
        <w:rPr>
          <w:lang w:val="fr_FR" w:bidi="fr_FR"/>
        </w:rPr>
      </w:r>
      <w:r>
        <w:rPr>
          <w:lang w:val="fr_FR" w:bidi="fr_FR"/>
        </w:rPr>
        <w:t>Arrêtez la représentation. Demandez aux personnes qui jouent le rôle des disciples : « Que ressentez-vous ? » Vous entendrez peut-être des choses comme : « Je me sens confus. Comment pouvons-nous trouver assez de nourriture pour autant de gens? » « Je suis curieux de savoir comment Jésus nous aidera à nourrir les gens» ou « Je suis affamé et prêt à me reposer. Pourquoi Jésus ne peut-il pas laisser les gens rentrer chez eux ? » Reprenez la représentation.</w:t>
      </w:r>
    </w:p>
    <w:p>
      <w:pPr/>
      <w:r>
        <w:rPr>
          <w:lang w:val="fr_FR" w:bidi="fr_FR"/>
        </w:rPr>
      </w:r>
      <w:r>
        <w:rPr>
          <w:lang w:val="fr_FR" w:bidi="fr_FR"/>
        </w:rPr>
        <w:t>Représentez Jésus qui prie pour le poisson et le pain. Jésus ordonne aux disciples d'asseoir la foule par groupes de cinquante. Puis Jésus le rompt en morceaux et le donne aux disciples pour le distribuer aux gens.</w:t>
      </w:r>
    </w:p>
    <w:p>
      <w:pPr/>
      <w:r>
        <w:rPr>
          <w:lang w:val="fr_FR" w:bidi="fr_FR"/>
        </w:rPr>
      </w:r>
      <w:r>
        <w:rPr>
          <w:lang w:val="fr_FR" w:bidi="fr_FR"/>
        </w:rPr>
        <w:t>Arrêtez la représentation : Demandez aux acteurs qui jouent le rôle de la foule : « Que ressentez-vous ? » Vous allez peut-être entendre des choses comme « Curieux. Que fait Jésus avec la nourriture ? » « Affamé » ou « Agité. Pourquoi sommes-nous assis ? Je dois partir et trouver un endroit pour rester pour la nuit. » Demandez aux acteurs qui jouent le rôle des disciples : « Que ressentez-vous ? » Vous entendrez peut-être des choses comme : « Je n'ai aucune idée de la façon dont cela va fonctionner, mais j'obéirai à Jésus », « D'où la nourriture continue-t-elle à venir ? » « Honteux. Je suis désolé d'avoir douté » ou « Je suis abasourdi. Je devrais toujours être prêt pour que Jésus accomplisse un miracle. » Reprenez la représentation.</w:t>
      </w:r>
    </w:p>
    <w:p>
      <w:pPr/>
      <w:r>
        <w:rPr>
          <w:lang w:val="fr_FR" w:bidi="fr_FR"/>
        </w:rPr>
      </w:r>
      <w:r>
        <w:rPr>
          <w:lang w:val="fr_FR" w:bidi="fr_FR"/>
        </w:rPr>
        <w:t>À la fin, les disciples ont ramassé douze paniers de restes.</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appelle </w:t>
      </w:r>
      <w:r>
        <w:rPr>
          <w:b/>
          <w:lang w:val="fr_FR" w:bidi="fr_FR"/>
        </w:rPr>
        <w:t>les Douze</w:t>
      </w:r>
      <w:r>
        <w:rPr>
          <w:lang w:val="fr_FR" w:bidi="fr_FR"/>
        </w:rPr>
        <w:t xml:space="preserve"> à se rassembler. « Les Douze » fait référence aux </w:t>
      </w:r>
      <w:r>
        <w:rPr>
          <w:b/>
          <w:lang w:val="fr_FR" w:bidi="fr_FR"/>
        </w:rPr>
        <w:t>apôtres</w:t>
      </w:r>
      <w:r>
        <w:rPr>
          <w:lang w:val="fr_FR" w:bidi="fr_FR"/>
        </w:rPr>
        <w:t xml:space="preserve">, c'est-à-dire les représentants choisis de Jésus. Ce sont les mêmes hommes que les douze disciples. Assurez-vous de traduire le mot apôtres de la même façon que dans les passages précédents. </w:t>
      </w:r>
      <w:r>
        <w:rPr>
          <w:lang w:val="fr_FR" w:bidi="fr_FR"/>
        </w:rPr>
        <w:t>Apôtres</w:t>
      </w:r>
      <w:r>
        <w:rPr>
          <w:lang w:val="fr_FR" w:bidi="fr_FR"/>
        </w:rPr>
        <w:t xml:space="preserve"> se trouve dans le glossaire principal. Jésus leur donne la puissance, c'est-à-dire la capacité de faire quelque chose, et </w:t>
      </w:r>
      <w:r>
        <w:rPr>
          <w:b/>
          <w:lang w:val="fr_FR" w:bidi="fr_FR"/>
        </w:rPr>
        <w:t>l'autorité</w:t>
      </w:r>
      <w:r>
        <w:rPr>
          <w:lang w:val="fr_FR" w:bidi="fr_FR"/>
        </w:rPr>
        <w:t xml:space="preserve">, c'est-à-dire le droit de faire quelque chose. Dans ce cas-ci, il s'agissait de guérir les gens et de chasser les démons. Assurez-vous de traduire autorité de la même façon que dans les passages précédents. Le </w:t>
      </w:r>
      <w:r>
        <w:rPr>
          <w:lang w:val="fr_FR" w:bidi="fr_FR"/>
        </w:rPr>
        <w:t>mot autorité</w:t>
      </w:r>
      <w:r>
        <w:rPr>
          <w:lang w:val="fr_FR" w:bidi="fr_FR"/>
        </w:rPr>
        <w:t xml:space="preserve"> se trouve dans le glossaire principal.</w:t>
      </w:r>
    </w:p>
    <w:p>
      <w:pPr/>
      <w:r>
        <w:rPr>
          <w:lang w:val="fr_FR" w:bidi="fr_FR"/>
        </w:rPr>
      </w:r>
      <w:r>
        <w:rPr>
          <w:b/>
          <w:lang w:val="fr_FR" w:bidi="fr_FR"/>
        </w:rPr>
        <w:t>Les démons</w:t>
      </w:r>
      <w:r>
        <w:rPr>
          <w:lang w:val="fr_FR" w:bidi="fr_FR"/>
        </w:rPr>
        <w:t xml:space="preserve"> font référence aux mauvais esprits qui contrôlent les pensées et les actions des gens. Assurez-vous de traduire démons de la même façon que dans les passages précédents. Le mot </w:t>
      </w:r>
      <w:r>
        <w:rPr>
          <w:lang w:val="fr_FR" w:bidi="fr_FR"/>
        </w:rPr>
        <w:t>démon</w:t>
      </w:r>
      <w:r>
        <w:rPr>
          <w:lang w:val="fr_FR" w:bidi="fr_FR"/>
        </w:rPr>
        <w:t xml:space="preserve"> se trouve dans le glossaire principal. Jésus envoie les apôtres proclamer le </w:t>
      </w:r>
      <w:r>
        <w:rPr>
          <w:b/>
          <w:lang w:val="fr_FR" w:bidi="fr_FR"/>
        </w:rPr>
        <w:t>royaume de Dieu</w:t>
      </w:r>
      <w:r>
        <w:rPr>
          <w:lang w:val="fr_FR" w:bidi="fr_FR"/>
        </w:rPr>
        <w:t xml:space="preserve">. Le royaume de Dieu fait référence au fait que Dieu règne dans le cœur de son peuple. Assurez-vous de traduire Royaume de Dieu de la même façon que dans les passages précédents. </w:t>
      </w:r>
      <w:r>
        <w:rPr>
          <w:lang w:val="fr_FR" w:bidi="fr_FR"/>
        </w:rPr>
        <w:t>Royaume de Dieu</w:t>
      </w:r>
      <w:r>
        <w:rPr>
          <w:lang w:val="fr_FR" w:bidi="fr_FR"/>
        </w:rPr>
        <w:t xml:space="preserve"> se trouve dans le glossaire principal.</w:t>
      </w:r>
    </w:p>
    <w:p>
      <w:pPr/>
      <w:r>
        <w:rPr>
          <w:lang w:val="fr_FR" w:bidi="fr_FR"/>
        </w:rPr>
      </w:r>
      <w:r>
        <w:rPr>
          <w:lang w:val="fr_FR" w:bidi="fr_FR"/>
        </w:rPr>
        <w:t xml:space="preserve">Jésus donne des instructions spécifiques à ses apôtres avant de les envoyer. Il leur dit de ne pas prendre un bâton ou un bâton de marche, ni une tunique. Une </w:t>
      </w:r>
      <w:r>
        <w:rPr>
          <w:b/>
          <w:lang w:val="fr_FR" w:bidi="fr_FR"/>
        </w:rPr>
        <w:t>tunique</w:t>
      </w:r>
      <w:r>
        <w:rPr>
          <w:lang w:val="fr_FR" w:bidi="fr_FR"/>
        </w:rPr>
        <w:t xml:space="preserve"> est une chemise. Assurez-vous de traduire tunique de la même façon que dans les passages précédents. Le mot </w:t>
      </w:r>
      <w:r>
        <w:rPr>
          <w:lang w:val="fr_FR" w:bidi="fr_FR"/>
        </w:rPr>
        <w:t>tunique</w:t>
      </w:r>
      <w:r>
        <w:rPr>
          <w:lang w:val="fr_FR" w:bidi="fr_FR"/>
        </w:rPr>
        <w:t xml:space="preserve"> se trouve dans le glossaire principal.</w:t>
      </w:r>
    </w:p>
    <w:p>
      <w:pPr/>
      <w:r>
        <w:rPr>
          <w:lang w:val="fr_FR" w:bidi="fr_FR"/>
        </w:rPr>
      </w:r>
      <w:r>
        <w:rPr>
          <w:lang w:val="fr_FR" w:bidi="fr_FR"/>
        </w:rPr>
        <w:t xml:space="preserve">Hérode le tétrarque entend </w:t>
      </w:r>
      <w:r>
        <w:rPr>
          <w:b/>
          <w:lang w:val="fr_FR" w:bidi="fr_FR"/>
        </w:rPr>
        <w:t>parler</w:t>
      </w:r>
      <w:r>
        <w:rPr>
          <w:lang w:val="fr_FR" w:bidi="fr_FR"/>
        </w:rPr>
        <w:t xml:space="preserve"> de Jésus. Tétrarque signifie qu'il était le dirigeant d'un quart d'un royaume. Hérode entend que Jésus pourrait être un </w:t>
      </w:r>
      <w:r>
        <w:rPr>
          <w:b/>
          <w:lang w:val="fr_FR" w:bidi="fr_FR"/>
        </w:rPr>
        <w:t>prophète</w:t>
      </w:r>
      <w:r>
        <w:rPr>
          <w:lang w:val="fr_FR" w:bidi="fr_FR"/>
        </w:rPr>
        <w:t xml:space="preserve"> ou un messager de Dieu. Assurez-vous de traduire foi de la même façon que dans les passages précédents. Le mot </w:t>
      </w:r>
      <w:r>
        <w:rPr>
          <w:lang w:val="fr_FR" w:bidi="fr_FR"/>
        </w:rPr>
        <w:t>prophète</w:t>
      </w:r>
      <w:r>
        <w:rPr>
          <w:lang w:val="fr_FR" w:bidi="fr_FR"/>
        </w:rPr>
        <w:t xml:space="preserve"> se trouve dans le glossaire principal.</w:t>
      </w:r>
    </w:p>
    <w:p>
      <w:pPr/>
      <w:r>
        <w:rPr>
          <w:lang w:val="fr_FR" w:bidi="fr_FR"/>
        </w:rPr>
      </w:r>
      <w:r>
        <w:rPr>
          <w:lang w:val="fr_FR" w:bidi="fr_FR"/>
        </w:rPr>
        <w:t xml:space="preserve">Quand Luc dit que Jésus parle à ses </w:t>
      </w:r>
      <w:r>
        <w:rPr>
          <w:b/>
          <w:lang w:val="fr_FR" w:bidi="fr_FR"/>
        </w:rPr>
        <w:t>disciples</w:t>
      </w:r>
      <w:r>
        <w:rPr>
          <w:lang w:val="fr_FR" w:bidi="fr_FR"/>
        </w:rPr>
        <w:t xml:space="preserve">, ou suiveurs, il fait spécifiquement référence aux apôtres. Assurez-vous de traduire le mot disciples de la même façon que dans les passages précédents. Le mot </w:t>
      </w:r>
      <w:r>
        <w:rPr>
          <w:lang w:val="fr_FR" w:bidi="fr_FR"/>
        </w:rPr>
        <w:t>disciple</w:t>
      </w:r>
      <w:r>
        <w:rPr>
          <w:lang w:val="fr_FR" w:bidi="fr_FR"/>
        </w:rPr>
        <w:t xml:space="preserve"> se trouve dans le glossaire principal.</w:t>
      </w:r>
    </w:p>
    <w:p>
      <w:pPr/>
      <w:r>
        <w:rPr>
          <w:lang w:val="fr_FR" w:bidi="fr_FR"/>
        </w:rPr>
      </w:r>
      <w:r>
        <w:rPr>
          <w:lang w:val="fr_FR" w:bidi="fr_FR"/>
        </w:rPr>
        <w:t xml:space="preserve">Jésus regarde le </w:t>
      </w:r>
      <w:r>
        <w:rPr>
          <w:b/>
          <w:lang w:val="fr_FR" w:bidi="fr_FR"/>
        </w:rPr>
        <w:t>ciel</w:t>
      </w:r>
      <w:r>
        <w:rPr>
          <w:lang w:val="fr_FR" w:bidi="fr_FR"/>
        </w:rPr>
        <w:t xml:space="preserve">, c'est-à-dire le lieu où vit Dieu, et prie. Traduisez ciel de la même façon que vous l'avez fait auparavant. </w:t>
      </w:r>
      <w:r>
        <w:rPr>
          <w:lang w:val="fr_FR" w:bidi="fr_FR"/>
        </w:rPr>
        <w:t>Ciel</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9:1–17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26">
        <w:r>
          <w:rPr>
            <w:lang w:val="fr_FR" w:bidi="fr_FR"/>
          </w:rPr>
          <w:rPr>
            <w:color w:val="0000EE"/>
            <w:u w:val="single"/>
          </w:rPr>
          <w:t>Écouter et Cœur</w:t>
        </w:r>
      </w:hyperlink>
      <w:r>
        <w:rPr>
          <w:lang w:val="fr_FR" w:bidi="fr_FR"/>
        </w:rPr>
        <w:t xml:space="preserve"> (591 KB)</w:t>
      </w:r>
      <w:r>
        <w:rPr>
          <w:lang w:val="fr_FR" w:bidi="fr_FR"/>
        </w:rPr>
      </w:r>
    </w:p>
    <w:p>
      <w:pPr>
        <w:pStyle w:val="ListBullet"/>
        <w:spacing w:line="240" w:lineRule="auto"/>
        <w:ind w:left="720"/>
      </w:pPr>
      <w:r>
        <w:rPr>
          <w:lang w:val="fr_FR" w:bidi="fr_FR"/>
        </w:rPr>
      </w:r>
      <w:hyperlink r:id="rId227">
        <w:r>
          <w:rPr>
            <w:lang w:val="fr_FR" w:bidi="fr_FR"/>
          </w:rPr>
          <w:rPr>
            <w:color w:val="0000EE"/>
            <w:u w:val="single"/>
          </w:rPr>
          <w:t>Planter le Décor</w:t>
        </w:r>
      </w:hyperlink>
      <w:r>
        <w:rPr>
          <w:lang w:val="fr_FR" w:bidi="fr_FR"/>
        </w:rPr>
        <w:t xml:space="preserve"> (5.3 MB)</w:t>
      </w:r>
      <w:r>
        <w:rPr>
          <w:lang w:val="fr_FR" w:bidi="fr_FR"/>
        </w:rPr>
      </w:r>
    </w:p>
    <w:p>
      <w:pPr>
        <w:pStyle w:val="ListBullet"/>
        <w:spacing w:line="240" w:lineRule="auto"/>
        <w:ind w:left="720"/>
      </w:pPr>
      <w:r>
        <w:rPr>
          <w:lang w:val="fr_FR" w:bidi="fr_FR"/>
        </w:rPr>
      </w:r>
      <w:hyperlink r:id="rId228">
        <w:r>
          <w:rPr>
            <w:lang w:val="fr_FR" w:bidi="fr_FR"/>
          </w:rPr>
          <w:rPr>
            <w:color w:val="0000EE"/>
            <w:u w:val="single"/>
          </w:rPr>
          <w:t>Définir les Scènes</w:t>
        </w:r>
      </w:hyperlink>
      <w:r>
        <w:rPr>
          <w:lang w:val="fr_FR" w:bidi="fr_FR"/>
        </w:rPr>
        <w:t xml:space="preserve"> (1.9 MB)</w:t>
      </w:r>
      <w:r>
        <w:rPr>
          <w:lang w:val="fr_FR" w:bidi="fr_FR"/>
        </w:rPr>
      </w:r>
    </w:p>
    <w:p>
      <w:pPr>
        <w:pStyle w:val="ListBullet"/>
        <w:spacing w:line="240" w:lineRule="auto"/>
        <w:ind w:left="720"/>
      </w:pPr>
      <w:r>
        <w:rPr>
          <w:lang w:val="fr_FR" w:bidi="fr_FR"/>
        </w:rPr>
      </w:r>
      <w:hyperlink r:id="rId229">
        <w:r>
          <w:rPr>
            <w:lang w:val="fr_FR" w:bidi="fr_FR"/>
          </w:rPr>
          <w:rPr>
            <w:color w:val="0000EE"/>
            <w:u w:val="single"/>
          </w:rPr>
          <w:t>Intégration du Texte</w:t>
        </w:r>
      </w:hyperlink>
      <w:r>
        <w:rPr>
          <w:lang w:val="fr_FR" w:bidi="fr_FR"/>
        </w:rPr>
        <w:t xml:space="preserve"> (3.3 MB)</w:t>
      </w:r>
      <w:r>
        <w:rPr>
          <w:lang w:val="fr_FR" w:bidi="fr_FR"/>
        </w:rPr>
      </w:r>
    </w:p>
    <w:p>
      <w:pPr>
        <w:pStyle w:val="ListBullet"/>
        <w:spacing w:line="240" w:lineRule="auto"/>
        <w:ind w:left="720"/>
      </w:pPr>
      <w:r>
        <w:rPr>
          <w:lang w:val="fr_FR" w:bidi="fr_FR"/>
        </w:rPr>
      </w:r>
      <w:hyperlink r:id="rId230">
        <w:r>
          <w:rPr>
            <w:lang w:val="fr_FR" w:bidi="fr_FR"/>
          </w:rPr>
          <w:rPr>
            <w:color w:val="0000EE"/>
            <w:u w:val="single"/>
          </w:rPr>
          <w:t>Combler les Lacunes</w:t>
        </w:r>
      </w:hyperlink>
      <w:r>
        <w:rPr>
          <w:lang w:val="fr_FR" w:bidi="fr_FR"/>
        </w:rPr>
        <w:t xml:space="preserve"> (1.4 MB)</w:t>
      </w:r>
      <w:r>
        <w:rPr>
          <w:lang w:val="fr_FR" w:bidi="fr_FR"/>
        </w:rPr>
      </w:r>
    </w:p>
    <w:p>
      <w:pPr>
        <w:pStyle w:val="ListBullet"/>
        <w:spacing w:line="240" w:lineRule="auto"/>
        <w:ind w:left="720"/>
      </w:pPr>
      <w:r>
        <w:rPr>
          <w:lang w:val="fr_FR" w:bidi="fr_FR"/>
        </w:rPr>
      </w:r>
      <w:hyperlink r:id="rId231">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9:18–27</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9.18–27.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Le dirigeant de la Galilée, Hérode, se demandait qui était Jésus. Jésus a montré sa puissance et a accompli un miracle en nourrissant plus de cinq mille personnes. Jésus a maintenant une discussion loin de la foule avec ses disciples, ou suiveurs. Jésus leur demande qui ils pensent qu'il est. Jésus leur dit ce qui va lui arriver. Puis il explique ce qu'une personne doit faire pour être son disciple.</w:t>
      </w:r>
    </w:p>
    <w:p>
      <w:pPr/>
      <w:r>
        <w:rPr>
          <w:lang w:val="fr_FR" w:bidi="fr_FR"/>
        </w:rPr>
      </w:r>
      <w:r>
        <w:rPr>
          <w:lang w:val="fr_FR" w:bidi="fr_FR"/>
        </w:rPr>
        <w:t>Quand Luc utilise les mots « Or il arriva » ou « Un jour », c'est sa manière de commencer un nouveau sujet. Luc ne nous dit pas quand cette histoire se produit, mais se concentre sur le fait que Jésus prie ou parle à Dieu, loin de la foule. Jésus est seul avec un petit groupe de ses disciples, c'est-à-dire ses suiveurs les plus proches. Jésus finit de prier et demande à ses disciples qui les gens pensaient qu'il était. Jésus ne demande pas s'ils connaissaient son nom ou sa ville natale. Au lieu de cela, il demandait ce que les gens pensaient qu'était son rôle dans le plan de Dieu.</w:t>
      </w:r>
    </w:p>
    <w:p>
      <w:pPr/>
      <w:r>
        <w:rPr>
          <w:lang w:val="fr_FR" w:bidi="fr_FR"/>
        </w:rPr>
      </w:r>
      <w:r>
        <w:rPr>
          <w:lang w:val="fr_FR" w:bidi="fr_FR"/>
        </w:rPr>
        <w:t>Arrêtez-vous et discutez avec votre équipe : Dans votre culture, comment les gens réagissent-ils quand quelqu'un demande comment ils sont vus par les autres?</w:t>
      </w:r>
    </w:p>
    <w:p>
      <w:pPr/>
      <w:r>
        <w:rPr>
          <w:lang w:val="fr_FR" w:bidi="fr_FR"/>
        </w:rPr>
      </w:r>
      <w:r>
        <w:rPr>
          <w:lang w:val="fr_FR" w:bidi="fr_FR"/>
        </w:rPr>
        <w:t>Les disciples répondent avec les mêmes informations qu'Hérode a entendues. Les gens disaient que Jésus pourrait être Jean-Baptiste. Jean-Baptiste a été envoyé par Dieu pour préparer les gens pour Jésus. Jean a préparé les gens en baptisant c'est-à-dire en accomplissant un rituel spécial qui utilise de l'eau pour symboliser aux gens qu'ils sont purifiés de leur péché. Les disciples disent à Jésus que certains pensent qu'il est Élie, à savoir un prophète juif bien connu qui n'est jamais mort mais est allé directement dans le ciel, c'est-à-dire le lieu où vit Dieu. Les disciples disent que d'autres gens pensent que Jésus est un prophète juif, ou messager de Dieu, d'il y a longtemps qui était mort et est revenu à la vie en la personne de Jésus.</w:t>
      </w:r>
    </w:p>
    <w:p>
      <w:pPr/>
      <w:r>
        <w:rPr>
          <w:lang w:val="fr_FR" w:bidi="fr_FR"/>
        </w:rPr>
      </w:r>
      <w:r>
        <w:rPr>
          <w:lang w:val="fr_FR" w:bidi="fr_FR"/>
        </w:rPr>
        <w:t>Jésus réagit à leur réponse en disant : « Mais vous, qui dites-vous que je suis ? » En demandant cela, Jésus rejette ces réponses vis-à-vis de son identité en demandant à ses disciples qui ils pensent qu'il est. Pierre répond que Jésus est le Christ de Dieu, ou le Messie. Christ est un terme qui fait référence à la personne que Dieu a promis d'envoyer comme roi et sauveur, qui a été nommé pour une tâche spéciale. Jésus ordonne à ses disciples de ne pas dire aux gens qu'il était le Messie. La réponse de Pierre était vraie, mais ce n'était pas le bon moment pour que les gens le sachent.</w:t>
      </w:r>
    </w:p>
    <w:p>
      <w:pPr/>
      <w:r>
        <w:rPr>
          <w:lang w:val="fr_FR" w:bidi="fr_FR"/>
        </w:rPr>
      </w:r>
      <w:r>
        <w:rPr>
          <w:lang w:val="fr_FR" w:bidi="fr_FR"/>
        </w:rPr>
        <w:t>Jésus explique que le Fils de l'homme doit souffrir, mourir et revenir à la vie le troisième jour avant que les gens puissent savoir qu'il est le Messie. Jésus parle de choses qui lui arriveront dans l'avenir. Ces choses étaient nécessaires parce qu'elles faisaient partie du plan de Dieu. Jésus utilise le titre « Fils de l'homme » pour se référer à lui-même. Jésus mentionne les anciens, les chefs des prêtres et les scribes (ces trois groupes représentaient les dirigeants juifs). Jésus dit qu'ils le rejèteront en ne l'acceptant pas comme leur Messie.</w:t>
      </w:r>
    </w:p>
    <w:p>
      <w:pPr/>
      <w:r>
        <w:rPr>
          <w:lang w:val="fr_FR" w:bidi="fr_FR"/>
        </w:rPr>
      </w:r>
      <w:r>
        <w:rPr>
          <w:lang w:val="fr_FR" w:bidi="fr_FR"/>
        </w:rPr>
        <w:t>Jésus change ensuite d'auditoire : il ne parle pas qu'à son petit groupe de disciples, mais parle à tous ceux qui voulaient le suivre. Il est implicite qu'il y avait une foule à proximité. Jésus explique à ses disciples et aux autres gens qui étaient là ce qu'une personne doit faire pour devenir son disciple. Il donne trois commandements : renier, prendre la croix et suivre. Une personne qui veut être le disciple de Jésus doit faire ces trois choses. Jésus dit que ceux qui veulent le suivre doivent se renier eux-mêmes ou refuser de se plaire à eux-mêmes. Un disciple fait ce que son maître veut qu'il fasse même si le disciple ne veut pas le faire.</w:t>
      </w:r>
    </w:p>
    <w:p>
      <w:pPr/>
      <w:r>
        <w:rPr>
          <w:lang w:val="fr_FR" w:bidi="fr_FR"/>
        </w:rPr>
      </w:r>
      <w:r>
        <w:rPr>
          <w:lang w:val="fr_FR" w:bidi="fr_FR"/>
        </w:rPr>
        <w:t>Arrêtez-vous et discutez avec votre équipe : À quoi ressemble le fait de se renier soi-même dans votre culture ? À quelles coutumes ou traditions ne pouvez-vous pas prendre part en tant que disciple de Jésus ?</w:t>
      </w:r>
    </w:p>
    <w:p>
      <w:pPr/>
      <w:r>
        <w:rPr>
          <w:lang w:val="fr_FR" w:bidi="fr_FR"/>
        </w:rPr>
      </w:r>
      <w:r>
        <w:rPr>
          <w:lang w:val="fr_FR" w:bidi="fr_FR"/>
        </w:rPr>
        <w:t>Jésus dit que ses suiveurs potentiels doivent prendre leur croix. Une croix est constituée de deux poutres en bois qui sont clouées ensemble. Dans la culture romaine, un criminel condamné devait prendre sa croix en bois et la porter jusqu'au lieu où il serait mis à mort. Les Romains clouaient ensuite le criminel sur la croix pour qu'il meure. Ce que Jésus disait vraiment était que quiconque veut le suivre doit être capable de refuser de se plaire à lui-même chaque jour. Ils doivent être prêts à souffrir afin d'obéir aux enseignements de Jésus.</w:t>
      </w:r>
    </w:p>
    <w:p>
      <w:pPr/>
      <w:r>
        <w:rPr>
          <w:lang w:val="fr_FR" w:bidi="fr_FR"/>
        </w:rPr>
      </w:r>
      <w:r>
        <w:rPr>
          <w:lang w:val="fr_FR" w:bidi="fr_FR"/>
        </w:rPr>
        <w:t>Arrêtez-vous et montrez à votre équipe une image d'une croix en bois qui était utilisée pour les crucifixions romaines. Comment les criminels sont-ils punis dans votre communauté ? Lequel de ces types de punitions est fait en public ?</w:t>
      </w:r>
    </w:p>
    <w:p>
      <w:pPr/>
      <w:r>
        <w:rPr>
          <w:lang w:val="fr_FR" w:bidi="fr_FR"/>
        </w:rPr>
      </w:r>
      <w:r>
        <w:rPr>
          <w:lang w:val="fr_FR" w:bidi="fr_FR"/>
        </w:rPr>
        <w:t>Jésus dit : « Celui qui veut sauver sa vie la perdra, mais celui qui perd sa vie pour moi la sauvera. » La vie fait référence au mode de vie d'une personne dans ce monde. Le mot « la » fait référence à la vraie vie d'une personne avec Dieu. Une personne qui perd sa vie pour Jésus renonce à son droit de suivre son propre mode de vie et suit Jésus à la place. Si quelqu'un « sauve sa vie » ou n'est pas prêt à souffrir pour Jésus, il finira par mourir et perdra l'occasion d'avoir la vraie vie avec Dieu sur terre ou dans le ciel.</w:t>
      </w:r>
    </w:p>
    <w:p>
      <w:pPr/>
      <w:r>
        <w:rPr>
          <w:lang w:val="fr_FR" w:bidi="fr_FR"/>
        </w:rPr>
      </w:r>
      <w:r>
        <w:rPr>
          <w:lang w:val="fr_FR" w:bidi="fr_FR"/>
        </w:rPr>
        <w:t>Jésus demande ensuite : « À quoi cela sert-il à un homme de gagner le monde entier et pourtant de perdre ou renoncer à lui-même ? » Gagner le monde entier signifie littéralement posséder le monde entier. Il fait référence au fait d'avoir beaucoup de succès et de gagner beaucoup d'argent pour qu'une personne ait beaucoup de biens matériels. Si un homme se perd lui-même, cela signifie qu'il perd son âme, c'est-à-dire la partie d'une personne qui ne meurt jamais. Jésus pose cette question pour souligner que le monde entier n'est pas assez précieux pour qu'une personne renonce à la vie avec Dieu pour toujours. Jésus ne s'attendait pas à ce qu'on réponde à cette question.</w:t>
      </w:r>
    </w:p>
    <w:p>
      <w:pPr/>
      <w:r>
        <w:rPr>
          <w:lang w:val="fr_FR" w:bidi="fr_FR"/>
        </w:rPr>
      </w:r>
      <w:r>
        <w:rPr>
          <w:lang w:val="fr_FR" w:bidi="fr_FR"/>
        </w:rPr>
        <w:t>Arrêtez-vous et discutez avec votre équipe : Comment votre culture parle-t-elle de l'âme, c'est-à-dire de la partie d'une personne qui ne meurt jamais ? Quelles sont les croyances culturelles au sujet de l'âme ?</w:t>
      </w:r>
    </w:p>
    <w:p>
      <w:pPr/>
      <w:r>
        <w:rPr>
          <w:lang w:val="fr_FR" w:bidi="fr_FR"/>
        </w:rPr>
      </w:r>
      <w:r>
        <w:rPr>
          <w:lang w:val="fr_FR" w:bidi="fr_FR"/>
        </w:rPr>
        <w:t>Jésus dit ensuite que quiconque choisit de ne pas le suivre parce qu'il ne veut pas avoir honte ou subir la moquerie de la part d'autres personnes dans cette vie sera honteux lors du jugement final. Il dit que les choix présents des gens affecteront leur position future avec Dieu. Jésus fait référence à ce qui arrive à une personne qui n'est pas son disciple après qu'elle soit morte. Jésus se réfère à nouveau à lui-même comme le Fils de l'homme et dit qu'il aura honte de la personne qui n'accepte pas ses enseignements. Cela ne signifie pas que Jésus sera embarrassé. Au lieu de cela, Jésus niera qu'une telle personne lui appartient quand il retourne sur terre et démontre aux gens la grandeur et la puissance de Dieu en lui-même. Même les saints anges, c'est-à-dire les anges consacrés à Dieu, montrent tous la grandeur et la puissance de Dieu. Jésus montrera toute cette puissance et cette grandeur quand il reviendra du ciel et viendra sur terre.</w:t>
      </w:r>
    </w:p>
    <w:p>
      <w:pPr/>
      <w:r>
        <w:rPr>
          <w:lang w:val="fr_FR" w:bidi="fr_FR"/>
        </w:rPr>
      </w:r>
      <w:r>
        <w:rPr>
          <w:lang w:val="fr_FR" w:bidi="fr_FR"/>
        </w:rPr>
        <w:t>Jésus dit : « Je vous dis la vérité. » Cette phrase accentue ce qui va suivre et signifie que Jésus veut que ses auditeurs y fassent très attention. Cela signifie également que ce que Jésus était sur le point de dire était important et complètement fiable. Jésus dit que certains de ses disciples ne goûteront pas à la mort ou ne mourront pas sans avoir vu le royaume de Dieu. Bien qu'il y ait beaucoup d'interprétations possibles, il est préférable de traduire le royaume de Dieu d'une manière générale puisque Jésus ne mentionne pas d'événements exacts. Le royaume de Dieu signifie que les disciples verraient Dieu régner sur son peuple en tant que roi d'une nouvelle façon.</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prie en privé. Quand il finit, Jésus demande à ses disciples qui les gens disent qu'il est. Les disciples disent à Jésus ce que disent les foules. Puis Jésus demande qui les disciples disent qu'est Jésus. Pierre répond que Jésus est le Christ de Dieu, c'est-à-dire le Sauveur promis envoyé de Dieu.</w:t>
      </w:r>
    </w:p>
    <w:p>
      <w:pPr/>
      <w:r>
        <w:rPr>
          <w:lang w:val="fr_FR" w:bidi="fr_FR"/>
        </w:rPr>
      </w:r>
      <w:r>
        <w:rPr>
          <w:b/>
          <w:lang w:val="fr_FR" w:bidi="fr_FR"/>
        </w:rPr>
        <w:t>Deuxième partie :</w:t>
      </w:r>
      <w:r>
        <w:rPr>
          <w:lang w:val="fr_FR" w:bidi="fr_FR"/>
        </w:rPr>
        <w:t xml:space="preserve"> Jésus dit à ses disciples de ne le dire à personne. Jésus dit qu'il souffrira, sera rejeté et tué, mais qu'il reviendra à la vie le troisième jour.</w:t>
      </w:r>
    </w:p>
    <w:p>
      <w:pPr/>
      <w:r>
        <w:rPr>
          <w:lang w:val="fr_FR" w:bidi="fr_FR"/>
        </w:rPr>
      </w:r>
      <w:r>
        <w:rPr>
          <w:b/>
          <w:lang w:val="fr_FR" w:bidi="fr_FR"/>
        </w:rPr>
        <w:t>Troisième partie :</w:t>
      </w:r>
      <w:r>
        <w:rPr>
          <w:lang w:val="fr_FR" w:bidi="fr_FR"/>
        </w:rPr>
        <w:t xml:space="preserve"> Jésus parle ensuite à toutes les personnes qui se trouvaient autour. Jésus décrit ce que c'est que d'être un disciple. Jésus donne trois conditions : se renier soi-même, être prêt à mourir pour Jésus et suivre Jésus. Jésus explique que perdre sa propre vie est un profit si c'est pour la cause de Jésus. Jésus explique qu'il aura honte d'une personne devant Dieu le Père si cette personne a honte de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autres disciples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dans un passage antérieur, nous voyons qu'Hérode veut savoir qui est Jésus. Luc a laissé la question d'Hérode sans réponse jusqu'à présent.</w:t>
      </w:r>
    </w:p>
    <w:p>
      <w:pPr/>
      <w:r>
        <w:rPr>
          <w:lang w:val="fr_FR" w:bidi="fr_FR"/>
        </w:rPr>
      </w:r>
      <w:r>
        <w:rPr>
          <w:lang w:val="fr_FR" w:bidi="fr_FR"/>
        </w:rPr>
        <w:t>Il est important de se rappeler que cela se produit après le miracle de Jésus qui a nourri les cinq mille personnes.</w:t>
      </w:r>
    </w:p>
    <w:p>
      <w:pPr/>
      <w:r>
        <w:rPr>
          <w:lang w:val="fr_FR" w:bidi="fr_FR"/>
        </w:rPr>
      </w:r>
      <w:r>
        <w:rPr>
          <w:lang w:val="fr_FR" w:bidi="fr_FR"/>
        </w:rPr>
        <w:t>Jésus prie en privé. Il finit et demande à ses disciples qui les gens disent qu'il est. Jésus demande ensuite à ses disciples qui ils disent qu'il est. Pierre répond : « le Christ, le Sauveur promis. » Jésus leur ordonne de ne le dire à personne.</w:t>
      </w:r>
    </w:p>
    <w:p>
      <w:pPr/>
      <w:r>
        <w:rPr>
          <w:lang w:val="fr_FR" w:bidi="fr_FR"/>
        </w:rPr>
      </w:r>
      <w:r>
        <w:rPr>
          <w:lang w:val="fr_FR" w:bidi="fr_FR"/>
        </w:rPr>
        <w:t>Il est important de noter que lorsque Jésus dit à ses disciples de ne dire à personne la réponse de Pierre, cela ne signifie pas qu'elle était incorrecte. Cela signifie simplement que ce n'était pas le bon moment pour que les gens le sachent.</w:t>
      </w:r>
    </w:p>
    <w:p>
      <w:pPr/>
      <w:r>
        <w:rPr>
          <w:lang w:val="fr_FR" w:bidi="fr_FR"/>
        </w:rPr>
      </w:r>
      <w:r>
        <w:rPr>
          <w:lang w:val="fr_FR" w:bidi="fr_FR"/>
        </w:rPr>
        <w:t>Jésus explique ce qui arrivera au Fils de l'homme : il souffrira, mourra et reviendra à la vie le troisième jour. Puis Jésus se tourne vers toute la foule et leur parle.</w:t>
      </w:r>
    </w:p>
    <w:p>
      <w:pPr/>
      <w:r>
        <w:rPr>
          <w:lang w:val="fr_FR" w:bidi="fr_FR"/>
        </w:rPr>
      </w:r>
      <w:r>
        <w:rPr>
          <w:lang w:val="fr_FR" w:bidi="fr_FR"/>
        </w:rPr>
        <w:t>Il est important de se rappeler que quand le Christ, le Messie ou le Fils de l'homme sont mentionnés ici, il est fait référence à Jésus.</w:t>
      </w:r>
    </w:p>
    <w:p>
      <w:pPr/>
      <w:r>
        <w:rPr>
          <w:lang w:val="fr_FR" w:bidi="fr_FR"/>
        </w:rPr>
      </w:r>
      <w:r>
        <w:rPr>
          <w:lang w:val="fr_FR" w:bidi="fr_FR"/>
        </w:rPr>
        <w:t>Jésus demande : « Quel est l'avantage de gagner le monde entier mais que vous êtes perdu ou détruit ? »</w:t>
      </w:r>
    </w:p>
    <w:p>
      <w:pPr/>
      <w:r>
        <w:rPr>
          <w:lang w:val="fr_FR" w:bidi="fr_FR"/>
        </w:rPr>
      </w:r>
      <w:r>
        <w:rPr>
          <w:lang w:val="fr_FR" w:bidi="fr_FR"/>
        </w:rPr>
        <w:t>Il est important de se rappeler que quand Jésus pose cette question, elle est utilisée pour souligner qu'il est préférable de gagner la vie éternelle avec Dieu que de gagner tout ce qui se trouve dans le monde entier.</w:t>
      </w:r>
    </w:p>
    <w:p>
      <w:pPr/>
      <w:r>
        <w:rPr>
          <w:lang w:val="fr_FR" w:bidi="fr_FR"/>
        </w:rPr>
      </w:r>
      <w:r>
        <w:rPr>
          <w:lang w:val="fr_FR" w:bidi="fr_FR"/>
        </w:rPr>
        <w:t>Jésus dit à ses disciples : « Certains ne mourront pas avant d'avoir vu le royaume de Dieu. »</w:t>
      </w:r>
    </w:p>
    <w:p>
      <w:pPr/>
      <w:r>
        <w:rPr>
          <w:lang w:val="fr_FR" w:bidi="fr_FR"/>
        </w:rPr>
      </w:r>
      <w:r>
        <w:rPr>
          <w:lang w:val="fr_FR" w:bidi="fr_FR"/>
        </w:rPr>
        <w:t>Il est important de se rappeler que quand il mentionne cela, il y a beaucoup d'interprétations de ce que cela signifie de voir le royaume de Dieu. En général, les gens qui voient le royaume de Dieu voient que Dieu règne sur son peuple d'une façon nouvelle. Les disciples et les gens d'aujourd'hui voient des parties du royaume de Dieu même maintenant.</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autres disciples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prie en privé. Ses disciples sont avec lui. Jésus finit de prier et demande aux disciples qui les gens disent qu'il est. Ses disciples répondent : « Jean-Baptiste, d'autres disent que tu es Élie, d'autres disent que tu es un prophète qui est revenu à la vie. » Puis Jésus leur demande : « Qui pensez-vous que je suis ? » Pierre répond : « Tu es le Christ de Dieu. »</w:t>
      </w:r>
    </w:p>
    <w:p>
      <w:pPr/>
      <w:r>
        <w:rPr>
          <w:lang w:val="fr_FR" w:bidi="fr_FR"/>
        </w:rPr>
      </w:r>
      <w:r>
        <w:rPr>
          <w:lang w:val="fr_FR" w:bidi="fr_FR"/>
        </w:rPr>
        <w:t>Arrêtez la représentation : Demandez à l'acteur qui joue le rôle des disciples : « Que ressentez-vous ? » Vous entendrez peut-être des choses comme : « Nerveux, est-ce un test ? » « Confus : Jésus se soucie-t-il de ce que les gens pensent de lui ? » « Peut-être que les gens ont raison », « Excités. Jésus est celui que nous attendions » et « Heureux : nous serons libres. » Reprenez la représentation.</w:t>
      </w:r>
    </w:p>
    <w:p>
      <w:pPr/>
      <w:r>
        <w:rPr>
          <w:lang w:val="fr_FR" w:bidi="fr_FR"/>
        </w:rPr>
      </w:r>
      <w:r>
        <w:rPr>
          <w:lang w:val="fr_FR" w:bidi="fr_FR"/>
        </w:rPr>
        <w:t>Représentez Jésus qui leur dit de ne dire cela à personne. Jésus leur dit que le Fils de l'homme va souffrir, être rejeté et tué. Mais le troisième jour, il reviendra à la vie.</w:t>
      </w:r>
    </w:p>
    <w:p>
      <w:pPr/>
      <w:r>
        <w:rPr>
          <w:lang w:val="fr_FR" w:bidi="fr_FR"/>
        </w:rPr>
      </w:r>
      <w:r>
        <w:rPr>
          <w:lang w:val="fr_FR" w:bidi="fr_FR"/>
        </w:rPr>
        <w:t>Arrêtez la représentation : Demandez à l'acteur qui joue le rôle de Pierre : « Que ressentez-vous ? » Vous entendrez peut-être des choses comme : « Déçu, pourquoi a-t-il dit ces choses ? » « Confus, Jésus parle-t-il de lui-même ? » et « Enragé, je ne peux pas croire qu'il souffrira, je ne peux pas laisser cela arriver. » Reprenez la représentation.</w:t>
      </w:r>
    </w:p>
    <w:p>
      <w:pPr/>
      <w:r>
        <w:rPr>
          <w:lang w:val="fr_FR" w:bidi="fr_FR"/>
        </w:rPr>
      </w:r>
      <w:r>
        <w:rPr>
          <w:lang w:val="fr_FR" w:bidi="fr_FR"/>
        </w:rPr>
        <w:t>Représentez Jésus qui enseigne à toute la foule que si quelqu'un décide d'être son disciple, cette personne doit se renier elle-même, être prête à mourir et suivre activement Jésus. Jésus continue à expliquer en disant : « Si quelqu'un essaie de sauver sa propre vie, il la perdra. » Jésus explique que celui qui perd sa vie pour Jésus sauvera sa vie. Il ne vaut pas la peine pour une personne de gagner le monde entier et de se perdre lui-même. Si quelqu'un a honte de Jésus et de ses paroles, Jésus aura honte de lui devant Dieu et les anges.</w:t>
      </w:r>
    </w:p>
    <w:p>
      <w:pPr/>
      <w:r>
        <w:rPr>
          <w:lang w:val="fr_FR" w:bidi="fr_FR"/>
        </w:rPr>
      </w:r>
      <w:r>
        <w:rPr>
          <w:lang w:val="fr_FR" w:bidi="fr_FR"/>
        </w:rPr>
        <w:t>Arrêtez la représentation : Demandez aux acteurs qui jouent le rôle de la foule : « Que ressentez-vous ? » Vous entendrez peut-être des choses comme : « Je suis triste, suivre Jésus semble difficile », « Frustré, je sais que je n'ai pas la force de faire tout cela », « Rempli d'espoir : Jésus a montré qu'il peut faire l'impossible. Je peux le suivre avec son aide » et « Je ne veux pas qu'il ait honte de moi devant Dieu. » Reprenez la représentation.</w:t>
      </w:r>
    </w:p>
    <w:p>
      <w:pPr/>
      <w:r>
        <w:rPr>
          <w:lang w:val="fr_FR" w:bidi="fr_FR"/>
        </w:rPr>
      </w:r>
      <w:r>
        <w:rPr>
          <w:lang w:val="fr_FR" w:bidi="fr_FR"/>
        </w:rPr>
        <w:t>Représentez Jésus qui finit en disant à la foule : « Certains d'entre vous verront le royaume de Dieu avant de mourir. »</w:t>
      </w:r>
    </w:p>
    <w:p>
      <w:pPr/>
      <w:r>
        <w:rPr>
          <w:lang w:val="fr_FR" w:bidi="fr_FR"/>
        </w:rPr>
      </w:r>
      <w:r>
        <w:rPr>
          <w:lang w:val="fr_FR" w:bidi="fr_FR"/>
        </w:rPr>
        <w:t>Arrêtez la représentation : Demandez aux acteurs qui jouent les disciples : « Que ressentez-vous ? » Vous entendrez peut-être des choses comme : « Excité, je pourrai voir le royaume de Dieu », « Encouragé, je peux me renier pour voir le royaume de Dieu » et « Étonné, c'est une grande promesse. Je me demande si je verrai le royaume ? » Demandez maintenant aux personnes qui jouent le rôle des foules : « Que ressentez-vous ? » Vous entendrez peut-être des choses comme : « Je veux voir le royaume de Dieu », « Cela semble impossible » et « Confus, ai-je besoin d'être son disciple pour voir le royaume de Dieu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Après avoir </w:t>
      </w:r>
      <w:r>
        <w:rPr>
          <w:b/>
          <w:lang w:val="fr_FR" w:bidi="fr_FR"/>
        </w:rPr>
        <w:t>prié</w:t>
      </w:r>
      <w:r>
        <w:rPr>
          <w:lang w:val="fr_FR" w:bidi="fr_FR"/>
        </w:rPr>
        <w:t xml:space="preserve"> ou parlé à Dieu, Jésus parle à ses </w:t>
      </w:r>
      <w:r>
        <w:rPr>
          <w:b/>
          <w:lang w:val="fr_FR" w:bidi="fr_FR"/>
        </w:rPr>
        <w:t>disciples</w:t>
      </w:r>
      <w:r>
        <w:rPr>
          <w:lang w:val="fr_FR" w:bidi="fr_FR"/>
        </w:rPr>
        <w:t xml:space="preserve">, c'est-à-dire ses suiveurs les plus proches. Assurez-vous de traduire </w:t>
      </w:r>
      <w:r>
        <w:rPr>
          <w:b/>
          <w:lang w:val="fr_FR" w:bidi="fr_FR"/>
        </w:rPr>
        <w:t>prier</w:t>
      </w:r>
      <w:r>
        <w:rPr>
          <w:lang w:val="fr_FR" w:bidi="fr_FR"/>
        </w:rPr>
        <w:t xml:space="preserve"> et </w:t>
      </w:r>
      <w:r>
        <w:rPr>
          <w:b/>
          <w:lang w:val="fr_FR" w:bidi="fr_FR"/>
        </w:rPr>
        <w:t>disciple</w:t>
      </w:r>
      <w:r>
        <w:rPr>
          <w:lang w:val="fr_FR" w:bidi="fr_FR"/>
        </w:rPr>
        <w:t xml:space="preserve"> de la même façon que dans les passages précédents. Les deux termes se trouvent dans le glossaire principal.</w:t>
      </w:r>
    </w:p>
    <w:p>
      <w:pPr/>
      <w:r>
        <w:rPr>
          <w:lang w:val="fr_FR" w:bidi="fr_FR"/>
        </w:rPr>
      </w:r>
      <w:r>
        <w:rPr>
          <w:lang w:val="fr_FR" w:bidi="fr_FR"/>
        </w:rPr>
        <w:t xml:space="preserve">Jésus demande qui les foules disent qu'il est. L'une des réponses était un </w:t>
      </w:r>
      <w:r>
        <w:rPr>
          <w:b/>
          <w:lang w:val="fr_FR" w:bidi="fr_FR"/>
        </w:rPr>
        <w:t>prophète</w:t>
      </w:r>
      <w:r>
        <w:rPr>
          <w:lang w:val="fr_FR" w:bidi="fr_FR"/>
        </w:rPr>
        <w:t xml:space="preserve"> ou un messager de Dieu. Assurez-vous de traduire le mot prophète de la même façon que dans les passages précédents. Le mot </w:t>
      </w:r>
      <w:r>
        <w:rPr>
          <w:b/>
          <w:lang w:val="fr_FR" w:bidi="fr_FR"/>
        </w:rPr>
        <w:t>prophète</w:t>
      </w:r>
      <w:r>
        <w:rPr>
          <w:lang w:val="fr_FR" w:bidi="fr_FR"/>
        </w:rPr>
        <w:t xml:space="preserve"> est dans le glossaire principal. Mais Pierre sait qui est Jésus. Il dit que Jésus est le </w:t>
      </w:r>
      <w:r>
        <w:rPr>
          <w:b/>
          <w:lang w:val="fr_FR" w:bidi="fr_FR"/>
        </w:rPr>
        <w:t>Christ</w:t>
      </w:r>
      <w:r>
        <w:rPr>
          <w:lang w:val="fr_FR" w:bidi="fr_FR"/>
        </w:rPr>
        <w:t xml:space="preserve">, c'est-à-dire celui que Dieu a nommé pour une tâche spéciale. Traduisez Christ de la même façon que dans les passages précédents. Le mot </w:t>
      </w:r>
      <w:r>
        <w:rPr>
          <w:b/>
          <w:lang w:val="fr_FR" w:bidi="fr_FR"/>
        </w:rPr>
        <w:t>Christ</w:t>
      </w:r>
      <w:r>
        <w:rPr>
          <w:lang w:val="fr_FR" w:bidi="fr_FR"/>
        </w:rPr>
        <w:t xml:space="preserve"> se trouve dans le glossaire principal.</w:t>
      </w:r>
    </w:p>
    <w:p>
      <w:pPr/>
      <w:r>
        <w:rPr>
          <w:lang w:val="fr_FR" w:bidi="fr_FR"/>
        </w:rPr>
      </w:r>
      <w:r>
        <w:rPr>
          <w:lang w:val="fr_FR" w:bidi="fr_FR"/>
        </w:rPr>
        <w:t xml:space="preserve">Jésus se nomme le </w:t>
      </w:r>
      <w:r>
        <w:rPr>
          <w:b/>
          <w:lang w:val="fr_FR" w:bidi="fr_FR"/>
        </w:rPr>
        <w:t>Fils de l'homme</w:t>
      </w:r>
      <w:r>
        <w:rPr>
          <w:lang w:val="fr_FR" w:bidi="fr_FR"/>
        </w:rPr>
        <w:t xml:space="preserve">, c'est-à-dire celui à qui Dieu a donné toute puissance et autorité. Assurez-vous de traduire Fils de l'Homme de la même façon que vous l'avez fait auparavant. </w:t>
      </w:r>
      <w:r>
        <w:rPr>
          <w:b/>
          <w:lang w:val="fr_FR" w:bidi="fr_FR"/>
        </w:rPr>
        <w:t>Fils de l'homme</w:t>
      </w:r>
      <w:r>
        <w:rPr>
          <w:lang w:val="fr_FR" w:bidi="fr_FR"/>
        </w:rPr>
        <w:t xml:space="preserve"> se trouve dans le glossaire principal.</w:t>
      </w:r>
    </w:p>
    <w:p>
      <w:pPr/>
      <w:r>
        <w:rPr>
          <w:lang w:val="fr_FR" w:bidi="fr_FR"/>
        </w:rPr>
      </w:r>
      <w:r>
        <w:rPr>
          <w:lang w:val="fr_FR" w:bidi="fr_FR"/>
        </w:rPr>
        <w:t xml:space="preserve">Jésus dit qu'il sera rejeté par les </w:t>
      </w:r>
      <w:r>
        <w:rPr>
          <w:b/>
          <w:lang w:val="fr_FR" w:bidi="fr_FR"/>
        </w:rPr>
        <w:t>anciens</w:t>
      </w:r>
      <w:r>
        <w:rPr>
          <w:lang w:val="fr_FR" w:bidi="fr_FR"/>
        </w:rPr>
        <w:t xml:space="preserve">, les chefs des </w:t>
      </w:r>
      <w:r>
        <w:rPr>
          <w:b/>
          <w:lang w:val="fr_FR" w:bidi="fr_FR"/>
        </w:rPr>
        <w:t>prêtres</w:t>
      </w:r>
      <w:r>
        <w:rPr>
          <w:lang w:val="fr_FR" w:bidi="fr_FR"/>
        </w:rPr>
        <w:t xml:space="preserve"> et </w:t>
      </w:r>
      <w:r>
        <w:rPr>
          <w:b/>
          <w:lang w:val="fr_FR" w:bidi="fr_FR"/>
        </w:rPr>
        <w:t>les enseignants de la loi</w:t>
      </w:r>
      <w:r>
        <w:rPr>
          <w:lang w:val="fr_FR" w:bidi="fr_FR"/>
        </w:rPr>
        <w:t xml:space="preserve">, c'est-à-dire les dirigeants juifs. Les </w:t>
      </w:r>
      <w:r>
        <w:rPr>
          <w:b/>
          <w:lang w:val="fr_FR" w:bidi="fr_FR"/>
        </w:rPr>
        <w:t>anciens</w:t>
      </w:r>
      <w:r>
        <w:rPr>
          <w:lang w:val="fr_FR" w:bidi="fr_FR"/>
        </w:rPr>
        <w:t xml:space="preserve"> étaient des dirigeants respectés de la communauté. Les chefs des </w:t>
      </w:r>
      <w:r>
        <w:rPr>
          <w:b/>
          <w:lang w:val="fr_FR" w:bidi="fr_FR"/>
        </w:rPr>
        <w:t>prêtres</w:t>
      </w:r>
      <w:r>
        <w:rPr>
          <w:lang w:val="fr_FR" w:bidi="fr_FR"/>
        </w:rPr>
        <w:t xml:space="preserve"> étaient les dirigeants des autres prêtres juifs qui faisaient des sacrifices à Dieu au nom du peuple. Les </w:t>
      </w:r>
      <w:r>
        <w:rPr>
          <w:b/>
          <w:lang w:val="fr_FR" w:bidi="fr_FR"/>
        </w:rPr>
        <w:t>enseignants de la loi</w:t>
      </w:r>
      <w:r>
        <w:rPr>
          <w:lang w:val="fr_FR" w:bidi="fr_FR"/>
        </w:rPr>
        <w:t xml:space="preserve"> étaient des scribes qui étudiaient et interprétaient la loi de Moïse. Assurez-vous de traduire anciens, prêtres et enseignants de la loi de la même façon que dans les passages précédents. Les trois termes peuvent être trouvés dans le glossaire principal.</w:t>
      </w:r>
    </w:p>
    <w:p>
      <w:pPr/>
      <w:r>
        <w:rPr>
          <w:lang w:val="fr_FR" w:bidi="fr_FR"/>
        </w:rPr>
      </w:r>
      <w:r>
        <w:rPr>
          <w:lang w:val="fr_FR" w:bidi="fr_FR"/>
        </w:rPr>
        <w:t xml:space="preserve">Jésus dit que ceux qui veulent le suivre devraient porter leur </w:t>
      </w:r>
      <w:r>
        <w:rPr>
          <w:b/>
          <w:lang w:val="fr_FR" w:bidi="fr_FR"/>
        </w:rPr>
        <w:t>croix</w:t>
      </w:r>
      <w:r>
        <w:rPr>
          <w:lang w:val="fr_FR" w:bidi="fr_FR"/>
        </w:rPr>
        <w:t xml:space="preserve"> chaque jour. Une croix fait référence à deux poutres en bois qui étaient attachées ensemble. Les Romains utilisaient des croix pour tuer les criminels. Les soldats romains étiraient les jambes et les bras du criminel sur les poutres et les clouaient dessus. Le prisonnier mourrait des heures plus tard quand il ne pouvait plus respirer. Ce type de mort était appelé une crucifixion. </w:t>
      </w:r>
      <w:r>
        <w:rPr>
          <w:b/>
          <w:lang w:val="fr_FR" w:bidi="fr_FR"/>
        </w:rPr>
        <w:t>Croix</w:t>
      </w:r>
      <w:r>
        <w:rPr>
          <w:lang w:val="fr_FR" w:bidi="fr_FR"/>
        </w:rPr>
        <w:t xml:space="preserve"> se trouve dans le glossaire principal.</w:t>
      </w:r>
    </w:p>
    <w:p>
      <w:pPr/>
      <w:r>
        <w:rPr>
          <w:lang w:val="fr_FR" w:bidi="fr_FR"/>
        </w:rPr>
      </w:r>
      <w:r>
        <w:rPr>
          <w:lang w:val="fr_FR" w:bidi="fr_FR"/>
        </w:rPr>
        <w:t>Arrêtez-vous et montrez une image d'une croix à votre équipe si vous ne l'avez pas déjà fait.</w:t>
      </w:r>
    </w:p>
    <w:p>
      <w:pPr/>
      <w:r>
        <w:rPr>
          <w:lang w:val="fr_FR" w:bidi="fr_FR"/>
        </w:rPr>
      </w:r>
      <w:r>
        <w:rPr>
          <w:lang w:val="fr_FR" w:bidi="fr_FR"/>
        </w:rPr>
        <w:t xml:space="preserve">Jésus dit qu'il aura honte de ceux qui ont honte de lui sur terre quand il reviendra dans sa gloire. La </w:t>
      </w:r>
      <w:r>
        <w:rPr>
          <w:b/>
          <w:lang w:val="fr_FR" w:bidi="fr_FR"/>
        </w:rPr>
        <w:t>gloire</w:t>
      </w:r>
      <w:r>
        <w:rPr>
          <w:lang w:val="fr_FR" w:bidi="fr_FR"/>
        </w:rPr>
        <w:t xml:space="preserve"> fait référence à la puissance et à la grandeur de Dieu : sa présence dans une clarté éblouissante. </w:t>
      </w:r>
      <w:r>
        <w:rPr>
          <w:b/>
          <w:lang w:val="fr_FR" w:bidi="fr_FR"/>
        </w:rPr>
        <w:t>Gloire</w:t>
      </w:r>
      <w:r>
        <w:rPr>
          <w:lang w:val="fr_FR" w:bidi="fr_FR"/>
        </w:rPr>
        <w:t xml:space="preserve"> se trouve dans le glossaire principal. Jésus dit qu'il viendra dans la même gloire que Dieu et les </w:t>
      </w:r>
      <w:r>
        <w:rPr>
          <w:b/>
          <w:lang w:val="fr_FR" w:bidi="fr_FR"/>
        </w:rPr>
        <w:t>saints anges</w:t>
      </w:r>
      <w:r>
        <w:rPr>
          <w:lang w:val="fr_FR" w:bidi="fr_FR"/>
        </w:rPr>
        <w:t xml:space="preserve">, c'est-à-dire les messagers de Dieu qui se consacrent à ses desseins. Assurez-vous de traduire les mots saint et ange de la même façon que dans les passages précédents. Les deux termes, </w:t>
      </w:r>
      <w:r>
        <w:rPr>
          <w:b/>
          <w:lang w:val="fr_FR" w:bidi="fr_FR"/>
        </w:rPr>
        <w:t>saint</w:t>
      </w:r>
      <w:r>
        <w:rPr>
          <w:lang w:val="fr_FR" w:bidi="fr_FR"/>
        </w:rPr>
        <w:t xml:space="preserve"> et </w:t>
      </w:r>
      <w:r>
        <w:rPr>
          <w:b/>
          <w:lang w:val="fr_FR" w:bidi="fr_FR"/>
        </w:rPr>
        <w:t>ange</w:t>
      </w:r>
      <w:r>
        <w:rPr>
          <w:lang w:val="fr_FR" w:bidi="fr_FR"/>
        </w:rPr>
        <w:t>, se trouvent dans le glossaire principal.</w:t>
      </w:r>
    </w:p>
    <w:p>
      <w:pPr/>
      <w:r>
        <w:rPr>
          <w:lang w:val="fr_FR" w:bidi="fr_FR"/>
        </w:rPr>
      </w:r>
      <w:r>
        <w:rPr>
          <w:lang w:val="fr_FR" w:bidi="fr_FR"/>
        </w:rPr>
        <w:t xml:space="preserve">Jésus dit que certains des disciples ne mourront pas avant d'avoir vu le </w:t>
      </w:r>
      <w:r>
        <w:rPr>
          <w:b/>
          <w:lang w:val="fr_FR" w:bidi="fr_FR"/>
        </w:rPr>
        <w:t>royaume de Dieu</w:t>
      </w:r>
      <w:r>
        <w:rPr>
          <w:lang w:val="fr_FR" w:bidi="fr_FR"/>
        </w:rPr>
        <w:t xml:space="preserve">, c'est-à-dire Dieu qui règne dans le cœur de son peuple en tant que roi. Assurez-vous de traduire Royaume de Dieu de la même façon que dans les passages précédents. </w:t>
      </w:r>
      <w:r>
        <w:rPr>
          <w:b/>
          <w:lang w:val="fr_FR" w:bidi="fr_FR"/>
        </w:rPr>
        <w:t>Royaume de Dieu</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9:18–27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32">
        <w:r>
          <w:rPr>
            <w:lang w:val="fr_FR" w:bidi="fr_FR"/>
          </w:rPr>
          <w:rPr>
            <w:color w:val="0000EE"/>
            <w:u w:val="single"/>
          </w:rPr>
          <w:t>Écouter et Cœur</w:t>
        </w:r>
      </w:hyperlink>
      <w:r>
        <w:rPr>
          <w:lang w:val="fr_FR" w:bidi="fr_FR"/>
        </w:rPr>
        <w:t xml:space="preserve"> (598 KB)</w:t>
      </w:r>
      <w:r>
        <w:rPr>
          <w:lang w:val="fr_FR" w:bidi="fr_FR"/>
        </w:rPr>
      </w:r>
    </w:p>
    <w:p>
      <w:pPr>
        <w:pStyle w:val="ListBullet"/>
        <w:spacing w:line="240" w:lineRule="auto"/>
        <w:ind w:left="720"/>
      </w:pPr>
      <w:r>
        <w:rPr>
          <w:lang w:val="fr_FR" w:bidi="fr_FR"/>
        </w:rPr>
      </w:r>
      <w:hyperlink r:id="rId233">
        <w:r>
          <w:rPr>
            <w:lang w:val="fr_FR" w:bidi="fr_FR"/>
          </w:rPr>
          <w:rPr>
            <w:color w:val="0000EE"/>
            <w:u w:val="single"/>
          </w:rPr>
          <w:t>Planter le Décor</w:t>
        </w:r>
      </w:hyperlink>
      <w:r>
        <w:rPr>
          <w:lang w:val="fr_FR" w:bidi="fr_FR"/>
        </w:rPr>
        <w:t xml:space="preserve"> (5.6 MB)</w:t>
      </w:r>
      <w:r>
        <w:rPr>
          <w:lang w:val="fr_FR" w:bidi="fr_FR"/>
        </w:rPr>
      </w:r>
    </w:p>
    <w:p>
      <w:pPr>
        <w:pStyle w:val="ListBullet"/>
        <w:spacing w:line="240" w:lineRule="auto"/>
        <w:ind w:left="720"/>
      </w:pPr>
      <w:r>
        <w:rPr>
          <w:lang w:val="fr_FR" w:bidi="fr_FR"/>
        </w:rPr>
      </w:r>
      <w:hyperlink r:id="rId234">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235">
        <w:r>
          <w:rPr>
            <w:lang w:val="fr_FR" w:bidi="fr_FR"/>
          </w:rPr>
          <w:rPr>
            <w:color w:val="0000EE"/>
            <w:u w:val="single"/>
          </w:rPr>
          <w:t>Intégration du Texte</w:t>
        </w:r>
      </w:hyperlink>
      <w:r>
        <w:rPr>
          <w:lang w:val="fr_FR" w:bidi="fr_FR"/>
        </w:rPr>
        <w:t xml:space="preserve"> (2.5 MB)</w:t>
      </w:r>
      <w:r>
        <w:rPr>
          <w:lang w:val="fr_FR" w:bidi="fr_FR"/>
        </w:rPr>
      </w:r>
    </w:p>
    <w:p>
      <w:pPr>
        <w:pStyle w:val="ListBullet"/>
        <w:spacing w:line="240" w:lineRule="auto"/>
        <w:ind w:left="720"/>
      </w:pPr>
      <w:r>
        <w:rPr>
          <w:lang w:val="fr_FR" w:bidi="fr_FR"/>
        </w:rPr>
      </w:r>
      <w:hyperlink r:id="rId236">
        <w:r>
          <w:rPr>
            <w:lang w:val="fr_FR" w:bidi="fr_FR"/>
          </w:rPr>
          <w:rPr>
            <w:color w:val="0000EE"/>
            <w:u w:val="single"/>
          </w:rPr>
          <w:t>Combler les Lacunes</w:t>
        </w:r>
      </w:hyperlink>
      <w:r>
        <w:rPr>
          <w:lang w:val="fr_FR" w:bidi="fr_FR"/>
        </w:rPr>
        <w:t xml:space="preserve"> (1.9 MB)</w:t>
      </w:r>
      <w:r>
        <w:rPr>
          <w:lang w:val="fr_FR" w:bidi="fr_FR"/>
        </w:rPr>
      </w:r>
    </w:p>
    <w:p>
      <w:pPr>
        <w:pStyle w:val="ListBullet"/>
        <w:spacing w:line="240" w:lineRule="auto"/>
        <w:ind w:left="720"/>
      </w:pPr>
      <w:r>
        <w:rPr>
          <w:lang w:val="fr_FR" w:bidi="fr_FR"/>
        </w:rPr>
      </w:r>
      <w:hyperlink r:id="rId237">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9:28–36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9.28–36.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parle à ses disciples de la façon dont il allait souffrir, mourir et revenir à la vie. Jésus leur a également dit qu'il reviendrait du ciel sur terre et que les gens verraient sa gloire. Environ huit jours plus tard, Jésus emmène trois de ses disciples (Pierre, Jacques et Jean) sur une montagne pour prier. Dieu glorifie, c'est-à-dire montre sa puissance et sa majesté, en Jésus pendant une courte période. Moïse et Élie apparaissent également du ciel pour parler avec Jésus.</w:t>
      </w:r>
    </w:p>
    <w:p>
      <w:pPr/>
      <w:r>
        <w:rPr>
          <w:lang w:val="fr_FR" w:bidi="fr_FR"/>
        </w:rPr>
      </w:r>
      <w:r>
        <w:rPr>
          <w:lang w:val="fr_FR" w:bidi="fr_FR"/>
        </w:rPr>
        <w:t>Cette histoire se produit environ huit jours après que Jésus ait parlé de la façon dont Dieu montrerait sa puissance et sa gloire à travers Jésus et de ce que cela signifie d'être son disciple. Jésus emmène Pierre, Jacques et Jean sur une montagne pour prier. Luc montre la relation entre la prière et Dieu qui révèle sa volonté. Jésus monte une haute montagne avec Pierre, Jacques et Jean. Beaucoup d'érudits croient qu'il s'agissait du mont Hermon. Cela aurait donc été une montée raide. Le mont Hermon fait 2815 m de haut et est situé à la frontière avec le Liban. Dans la culture juive, les montagnes étaient généralement le lieu de la révélation divine. Plus précisément, cette histoire a beaucoup de similitudes avec la rencontre de Moïse avec Dieu sur le mont Sinaï dans le livre de l'Exode.</w:t>
      </w:r>
    </w:p>
    <w:p>
      <w:pPr/>
      <w:r>
        <w:rPr>
          <w:lang w:val="fr_FR" w:bidi="fr_FR"/>
        </w:rPr>
      </w:r>
      <w:r>
        <w:rPr>
          <w:lang w:val="fr_FR" w:bidi="fr_FR"/>
        </w:rPr>
        <w:t>Arrêtez-vous et montrez à votre équipe une image du sommet du mont Hermon et de l'endroit où il se trouve sur la carte.</w:t>
      </w:r>
    </w:p>
    <w:p>
      <w:pPr/>
      <w:r>
        <w:rPr>
          <w:lang w:val="fr_FR" w:bidi="fr_FR"/>
        </w:rPr>
      </w:r>
      <w:r>
        <w:rPr>
          <w:lang w:val="fr_FR" w:bidi="fr_FR"/>
        </w:rPr>
        <w:t>Pendant que Jésus prie, son visage change et a un aspect différent. Il commence à briller. Les vêtements de Jésus commencent à briller et deviennent d'un blanc vif. Dans les livres de Luc et des Actes, Luc utilise les vêtements pour montrer le statut de quelqu'un. Les vêtements éblouissants montraient la gloire céleste, c'est-à-dire la puissance et la majesté de Dieu. Les disciples ne comprenaient toujours pas vraiment qui était Jésus en tant que Christ, ou Sauveur promis. Ici, l'identité intérieure de Jésus est démontré extérieurement aux disciples.</w:t>
      </w:r>
    </w:p>
    <w:p>
      <w:pPr/>
      <w:r>
        <w:rPr>
          <w:lang w:val="fr_FR" w:bidi="fr_FR"/>
        </w:rPr>
      </w:r>
      <w:r>
        <w:rPr>
          <w:lang w:val="fr_FR" w:bidi="fr_FR"/>
        </w:rPr>
        <w:t>Arrêtez-vous et discutez avec votre équipe : Comment les êtres surnaturels ou célestes sont-ils décrits dans votre culture ? Comment les gens importants s'habillent-ils dans votre culture ? En quoi est-ce différent des gens ordinaires?</w:t>
      </w:r>
    </w:p>
    <w:p>
      <w:pPr/>
      <w:r>
        <w:rPr>
          <w:lang w:val="fr_FR" w:bidi="fr_FR"/>
        </w:rPr>
      </w:r>
      <w:r>
        <w:rPr>
          <w:lang w:val="fr_FR" w:bidi="fr_FR"/>
        </w:rPr>
        <w:t>Soudain, Moïse et Élie apparaissent. Ils étaient des prophètes, c'est-à-dire des messagers de Dieu, qui ont vécu longtemps avant Jésus. Dieu les a amenés sur la montagne pour parler à Jésus. Moïse était un homme qui a vécu il y a longtemps. Dieu a rencontré Moïse sur une montagne et lui a donné sa loi pour son peuple. Plus tard, Élie était un autre prophète juif célèbre qui a fait beaucoup de miracles par la puissance de Dieu. Élie n'est pas mort, mais a été emmené au ciel par Dieu. Quand ils apparaissaient, Moïse et Élie étaient également entourés d'une lumière brillante et éblouissante. Ils parlaient à Jésus de son départ ou de son exode du monde : cela fait référence à la mort de Jésus qui arrive bientôt. Il pourrait également faire référence à sa résurrection c'est-à-dire à Dieu qui le fait vivre à nouveau. Jésus était sur le point de remplir ou d'accomplir la tâche spéciale que Dieu l'avait envoyé faire. Cela signifie que la mort et la résurrection de Jésus faisaient partie du plan de Dieu. La mort de Jésus se produirait dans la ville de Jérusalem, la capitale religieuse juive.</w:t>
      </w:r>
    </w:p>
    <w:p>
      <w:pPr/>
      <w:r>
        <w:rPr>
          <w:lang w:val="fr_FR" w:bidi="fr_FR"/>
        </w:rPr>
      </w:r>
      <w:r>
        <w:rPr>
          <w:lang w:val="fr_FR" w:bidi="fr_FR"/>
        </w:rPr>
        <w:t>Les trois disciples de Jésus (Pierre, Jacques et Jean) dormaient pendant que Jésus parlait à Moïse et Élie. Quand ils ont commencé à se réveiller, ils ont vu Moïse et Élie avec Jésus. Pierre, Jacques et Jean n'ont jamais vu Moïse ou Élie, mais les disciples les ont reconnus tous les deux. Les disciples ont vu Jésus briller dans sa gloire comme un être céleste. Moïse et Élie étaient sur le point de partir quand Pierre leur a parlé. Pierre appelle Jésus « Maître », un titre qui montre du respect. Cela implique que Pierre avait une relation étroite avec Jésus en tant que dirigeant spirituel. Pierre dit qu'il est bon que lui et les autres disciples aient pu être témoins d'un événement aussi étonnant. Pierre suggère que lui, Jacques et Jean devraient construire trois abris pour Jésus, Moïse et Élie. Ils auraient fait ces abris avec tout le matériau qu'ils auraient pu trouver sur la montagne. Pierre est somnolent et parle avant de penser à ce qu'il disait. Pierre a également commis l'erreur de rendre Jésus égal à Moïse et Élie, mais ils n'étaient pas égaux. Moïse et Élie étaient les serviteurs choisis de Dieu, mais Jésus est le Fils de Dieu, l'Élu.</w:t>
      </w:r>
    </w:p>
    <w:p>
      <w:pPr/>
      <w:r>
        <w:rPr>
          <w:lang w:val="fr_FR" w:bidi="fr_FR"/>
        </w:rPr>
      </w:r>
      <w:r>
        <w:rPr>
          <w:lang w:val="fr_FR" w:bidi="fr_FR"/>
        </w:rPr>
        <w:t>Arrêtez-vous et discutez avec votre équipe : Quelles dispositions faites-vous dans votre maison quand quelqu'un d'important vient vous rendre visite ? Faites-vous quelque chose de spécial pour les faire se sentir les bienvenus ? Comment exprimez-vous votre désir de rester dans la maison de quelqu'un d'autre ?</w:t>
      </w:r>
    </w:p>
    <w:p>
      <w:pPr/>
      <w:r>
        <w:rPr>
          <w:lang w:val="fr_FR" w:bidi="fr_FR"/>
        </w:rPr>
      </w:r>
      <w:r>
        <w:rPr>
          <w:lang w:val="fr_FR" w:bidi="fr_FR"/>
        </w:rPr>
        <w:t>Pendant que Pierre parle, un nuage apparaît et les recouvre d'une ombre. Le nuage représente la présence de Dieu. Les disciples avaient peur. La voix de Dieu vient de la nuée et dit : « Celui-ci est mon Fils, que j'ai choisi. Écoutez-le. » Dieu a choisi Jésus et l'a nommé pour un but spécial. Seul Jésus pouvait remplir ce but parce qu'il était le Fils unique de Dieu. « Le fils de Dieu » fait référence à la relation entre Dieu et Jésus. Elle est similaire à la relation entre les pères et les fils humains. Mais Jésus a toujours existé avec Dieu en tant que Fils. Dieu souligne que les disciples ne devraient qu'écouter Jésus, pas Moïse ou Élie. Dans ce cas présent, écouter signifie non seulement entendre, mais également obéir.</w:t>
      </w:r>
    </w:p>
    <w:p>
      <w:pPr/>
      <w:r>
        <w:rPr>
          <w:lang w:val="fr_FR" w:bidi="fr_FR"/>
        </w:rPr>
      </w:r>
      <w:r>
        <w:rPr>
          <w:lang w:val="fr_FR" w:bidi="fr_FR"/>
        </w:rPr>
        <w:t>Après que Dieu ait parlé, les disciples ont vu que Jésus était seul et que Moïse et Élie étaient partis. Les disciples ne disaient à personne ce qu'ils avaient vu et entendu sur la montagne. Les Évangiles de Matthieu et de Marc disent que Jésus leur a spécifiquement dit de ne le dire à personne avant d'être mort et revenu à la vie. Les disciples ne l'ont donc dit à personne à ce moment-là.</w:t>
      </w:r>
    </w:p>
    <w:p>
      <w:pPr/>
      <w:r>
        <w:rPr>
          <w:lang w:val="fr_FR" w:bidi="fr_FR"/>
        </w:rPr>
      </w:r>
      <w:r>
        <w:rPr>
          <w:lang w:val="fr_FR" w:bidi="fr_FR"/>
        </w:rPr>
        <w:t>Arrêtez-vous et discutez avec votre équipe : Racontez une histoire au sujet d'un moment où vous avez dû garder un secret pendant longtemps.</w:t>
      </w:r>
    </w:p>
    <w:p>
      <w:pPr/>
      <w:r>
        <w:rPr>
          <w:lang w:val="fr_FR" w:bidi="fr_FR"/>
        </w:rPr>
      </w:r>
      <w:r>
        <w:rPr>
          <w:lang w:val="fr_FR" w:bidi="fr_FR"/>
        </w:rPr>
        <w:t>Luc utilise cette histoire pour confirmer l'identité et le but de Jésus. Plus précisément, les disciples voient et entendent qui est Jésus. Moïse représente la loi de Dieu et Élie représente les prophètes. La mission de Jésus en tant que fils choisi de Dieu était de continuer l'œuvre que Dieu avait commencée par Moïse et Élie. Jésus vivait une vie qui remplissait parfaitement la loi de Dieu et réalisait toutes les prophéties. Jésus a fait cela dans le cadre du plan de Dieu.</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se rend sur une montagne pour prier. Il prend Pierre, Jacques et Jean avec lui.</w:t>
      </w:r>
    </w:p>
    <w:p>
      <w:pPr/>
      <w:r>
        <w:rPr>
          <w:lang w:val="fr_FR" w:bidi="fr_FR"/>
        </w:rPr>
      </w:r>
      <w:r>
        <w:rPr>
          <w:b/>
          <w:lang w:val="fr_FR" w:bidi="fr_FR"/>
        </w:rPr>
        <w:t>Deuxième partie :</w:t>
      </w:r>
      <w:r>
        <w:rPr>
          <w:lang w:val="fr_FR" w:bidi="fr_FR"/>
        </w:rPr>
        <w:t xml:space="preserve"> Pendant que Jésus prie, les trois disciples dorment. Le visage et l'apparence de Jésus changent pour montrer la gloire de Dieu. Moïse et Élie apparaissent et commencent à parler à Jésus de sa mort qui vient.</w:t>
      </w:r>
    </w:p>
    <w:p>
      <w:pPr/>
      <w:r>
        <w:rPr>
          <w:lang w:val="fr_FR" w:bidi="fr_FR"/>
        </w:rPr>
      </w:r>
      <w:r>
        <w:rPr>
          <w:b/>
          <w:lang w:val="fr_FR" w:bidi="fr_FR"/>
        </w:rPr>
        <w:t>Troisième partie :</w:t>
      </w:r>
      <w:r>
        <w:rPr>
          <w:lang w:val="fr_FR" w:bidi="fr_FR"/>
        </w:rPr>
        <w:t xml:space="preserve"> Les trois disciples se réveillent et voient Jésus, Moïse et Élie briller dans la gloire de Dieu. Pierre dit tout haut qu'ils devraient construire trois abris pour eux. La présence de Dieu les recouvre dans un nuage. Dieu dit : « Celui-ci est mon fils que j'ai choisi. Écoutez-le. »</w:t>
      </w:r>
    </w:p>
    <w:p>
      <w:pPr/>
      <w:r>
        <w:rPr>
          <w:lang w:val="fr_FR" w:bidi="fr_FR"/>
        </w:rPr>
      </w:r>
      <w:r>
        <w:rPr>
          <w:b/>
          <w:lang w:val="fr_FR" w:bidi="fr_FR"/>
        </w:rPr>
        <w:t>Quatrième partie :</w:t>
      </w:r>
      <w:r>
        <w:rPr>
          <w:lang w:val="fr_FR" w:bidi="fr_FR"/>
        </w:rPr>
        <w:t xml:space="preserve"> Les disciples voient que Jésus est seul. Jésus leur dit de ne dire à personne à ce moment-là ce qui s'est passé.</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dans l'histoire juive, les montagnes étaient un lieu où Dieu se révélait.</w:t>
      </w:r>
    </w:p>
    <w:p>
      <w:pPr/>
      <w:r>
        <w:rPr>
          <w:lang w:val="fr_FR" w:bidi="fr_FR"/>
        </w:rPr>
      </w:r>
      <w:r>
        <w:rPr>
          <w:lang w:val="fr_FR" w:bidi="fr_FR"/>
        </w:rPr>
        <w:t>Jésus se rend sur une montagne pour prier. Il prend Pierre, Jacques et Jean avec lui. Pendant que Jésus prie, les trois disciples dorment. Le visage et l'apparence de Jésus changent pour montrer la gloire de Dieu.</w:t>
      </w:r>
    </w:p>
    <w:p>
      <w:pPr/>
      <w:r>
        <w:rPr>
          <w:lang w:val="fr_FR" w:bidi="fr_FR"/>
        </w:rPr>
      </w:r>
      <w:r>
        <w:rPr>
          <w:lang w:val="fr_FR" w:bidi="fr_FR"/>
        </w:rPr>
        <w:t>Il est important de se rappeler que dans la culture juive, les vêtements sont un moyen de montrer son statut. Le visage et les vêtements de Jésus sont transformés. Cela montre le statut réel de Jésus en tant que Fils de Dieu.</w:t>
      </w:r>
    </w:p>
    <w:p>
      <w:pPr/>
      <w:r>
        <w:rPr>
          <w:lang w:val="fr_FR" w:bidi="fr_FR"/>
        </w:rPr>
      </w:r>
      <w:r>
        <w:rPr>
          <w:lang w:val="fr_FR" w:bidi="fr_FR"/>
        </w:rPr>
        <w:t>Moïse et Élie apparaissent et commencent à parler à Jésus de sa mort qui vient. Les trois disciples se réveillent et voient Jésus, Moïse et Élie briller dans la gloire de Dieu.</w:t>
      </w:r>
    </w:p>
    <w:p>
      <w:pPr/>
      <w:r>
        <w:rPr>
          <w:lang w:val="fr_FR" w:bidi="fr_FR"/>
        </w:rPr>
      </w:r>
      <w:r>
        <w:rPr>
          <w:lang w:val="fr_FR" w:bidi="fr_FR"/>
        </w:rPr>
        <w:t>Il est important de se rappeler que Moïse et Élie sont des gens très importants dans l'histoire juive. Ils ont vécu sur terre de nombreuses années avant les apôtres. Moïse représente la loi que Dieu a donné à son peuple. Élie représente les prophètes que Dieu a utilisés pour communiquer des messages à son peuple. Pierre, Jacques et Jean n'ont jamais vu Moïse ou Élie, mais Pierre, Jacques et Jean les ont reconnus tous les deux.</w:t>
      </w:r>
    </w:p>
    <w:p>
      <w:pPr/>
      <w:r>
        <w:rPr>
          <w:lang w:val="fr_FR" w:bidi="fr_FR"/>
        </w:rPr>
      </w:r>
      <w:r>
        <w:rPr>
          <w:lang w:val="fr_FR" w:bidi="fr_FR"/>
        </w:rPr>
        <w:t xml:space="preserve">Pierre parle sans penser. Il dit qu'ils devraient construire trois abris pour eux. La présence de Dieu les recouvre dans un nuage. Les disciples ont peur. </w:t>
      </w:r>
    </w:p>
    <w:p>
      <w:pPr/>
      <w:r>
        <w:rPr>
          <w:lang w:val="fr_FR" w:bidi="fr_FR"/>
        </w:rPr>
      </w:r>
      <w:r>
        <w:rPr>
          <w:lang w:val="fr_FR" w:bidi="fr_FR"/>
        </w:rPr>
        <w:t>Il est important de noter que la transition entre les événements est très rapide. Quand Moïse et Élie partent, Pierre propose de construire des abris. Pendant que Pierre parle encore, le nuage vient et Dieu parle aux disciples.</w:t>
      </w:r>
    </w:p>
    <w:p>
      <w:pPr/>
      <w:r>
        <w:rPr>
          <w:lang w:val="fr_FR" w:bidi="fr_FR"/>
        </w:rPr>
      </w:r>
      <w:r>
        <w:rPr>
          <w:lang w:val="fr_FR" w:bidi="fr_FR"/>
        </w:rPr>
        <w:t>Il est important de se rappeler que dans la culture juive, le nuage représente la présence de Dieu. Les Juifs savaient qu'ils ne pouvaient pas rester en présence de Dieu. Voilà pourquoi ils ont eu peur.</w:t>
      </w:r>
    </w:p>
    <w:p>
      <w:pPr/>
      <w:r>
        <w:rPr>
          <w:lang w:val="fr_FR" w:bidi="fr_FR"/>
        </w:rPr>
      </w:r>
      <w:r>
        <w:rPr>
          <w:lang w:val="fr_FR" w:bidi="fr_FR"/>
        </w:rPr>
        <w:t>Une voix parle de la nuée et dit : « Celui-ci est mon fils que j'ai choisi. Écoutez-le. »</w:t>
      </w:r>
    </w:p>
    <w:p>
      <w:pPr/>
      <w:r>
        <w:rPr>
          <w:lang w:val="fr_FR" w:bidi="fr_FR"/>
        </w:rPr>
      </w:r>
      <w:r>
        <w:rPr>
          <w:lang w:val="fr_FR" w:bidi="fr_FR"/>
        </w:rPr>
        <w:t>Il est important de se rappeler que la voix vient du nuage. Les Juifs savaient que la voix était la voix de Dieu.</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 Pierre, Jacques et Jean qui s'endorment, et se réveillent à peine pendant la conversation entre Jésus, Moïse et Élie. Pierre, Jacques et Jean n'ont pas vraiment écouté la conversation concernant le départ de Jésus qui se produirait à Jérusalem.</w:t>
      </w:r>
    </w:p>
    <w:p>
      <w:pPr/>
      <w:r>
        <w:rPr>
          <w:lang w:val="fr_FR" w:bidi="fr_FR"/>
        </w:rPr>
      </w:r>
      <w:r>
        <w:rPr>
          <w:lang w:val="fr_FR" w:bidi="fr_FR"/>
        </w:rPr>
        <w:t>Assurez-vous que l'équipe joue le rôle de Pierre qui se réveille pleinement quand Moïse et Élie étaient en train de quitter la montagne. Pierre, cherchant à s'accrocher au moment, propose que les disciples construisent trois abris.</w:t>
      </w:r>
    </w:p>
    <w:p>
      <w:pPr/>
      <w:r>
        <w:rPr>
          <w:lang w:val="fr_FR" w:bidi="fr_FR"/>
        </w:rPr>
      </w:r>
      <w:r>
        <w:rPr>
          <w:lang w:val="fr_FR" w:bidi="fr_FR"/>
        </w:rPr>
        <w:t>Assurez-vous que l'équipe joue le rôle de Pierre, Jacques et Jean apeurés alors que le nuage descend sur eux. La voix qui sort du nuage est la voix de Dieu.</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se rend sur la montagne avec Pierre, Jacques et Jean. Jésus prie et Pierre, Jacques et Jean dorment ou sont à peine éveillés.</w:t>
      </w:r>
    </w:p>
    <w:p>
      <w:pPr/>
      <w:r>
        <w:rPr>
          <w:lang w:val="fr_FR" w:bidi="fr_FR"/>
        </w:rPr>
      </w:r>
      <w:r>
        <w:rPr>
          <w:lang w:val="fr_FR" w:bidi="fr_FR"/>
        </w:rPr>
        <w:t>Arrêtez la représentation : Demandez à la personne qui joue le rôle de Jean : « Que ressentez-vous ? » Vous entendrez peut-être des choses comme : « Je suis excité d'aller sur une montagne pour prier avec Jésus. » « Je me sens très fatigué » et « Je sens que je déçois Jésus, je ne peux pas rester éveillé. » Reprenez la représentation.</w:t>
      </w:r>
    </w:p>
    <w:p>
      <w:pPr/>
      <w:r>
        <w:rPr>
          <w:lang w:val="fr_FR" w:bidi="fr_FR"/>
        </w:rPr>
      </w:r>
      <w:r>
        <w:rPr>
          <w:lang w:val="fr_FR" w:bidi="fr_FR"/>
        </w:rPr>
        <w:t>Représentez le visage de Jésus qui est transformé. Ses vêtements deviennent d'un blanc vif. Moïse et Élie parlent avec Jésus du départ de Jésus qui aura lieu à Jérusalem.</w:t>
      </w:r>
    </w:p>
    <w:p>
      <w:pPr/>
      <w:r>
        <w:rPr>
          <w:lang w:val="fr_FR" w:bidi="fr_FR"/>
        </w:rPr>
      </w:r>
      <w:r>
        <w:rPr>
          <w:lang w:val="fr_FR" w:bidi="fr_FR"/>
        </w:rPr>
        <w:t>Arrêtez la représentation : Demandez à l'acteur qui joue le rôle de Moïse : « Que ressentez-vous ? » Vous entendrez peut-être des choses comme : « Il est étonnant que Dieu ait envoyé son fils unique pour vivre une vie parfaite. » « Jésus est un dirigeant si patient pour ses disciples. » « Enfin ! Quelqu'un qui répond aux barèmes de Dieu ! » Demandez à la personne qui joue le rôle d'Élie : « Que ressentez-vous ? » Vous entendrez peut-être des choses comme : « C'est formidable que le plan de Dieu se produise enfin. » « Triste, cela ressemble à un cheminement difficile pour Jésus. Je sais ce que c'est que d'être rejeté. » « Enfin ! La liberté pour les gens, la liberté de la mort ! » Reprenez la représentation.</w:t>
      </w:r>
    </w:p>
    <w:p>
      <w:pPr/>
      <w:r>
        <w:rPr>
          <w:lang w:val="fr_FR" w:bidi="fr_FR"/>
        </w:rPr>
      </w:r>
      <w:r>
        <w:rPr>
          <w:lang w:val="fr_FR" w:bidi="fr_FR"/>
        </w:rPr>
        <w:t>Représentez Pierre, Jacques et Jean qui deviennent pleinement éveillés, ils voient la gloire de Jésus et ils voient également deux hommes se tenir à côté de Jésus. Moïse et Élie commencent à partir. Pierre parle rapidement. Pierre ne savait pas ce qu'il disait. Pierre dit à Jésus : « Maître, c'est extraordinaire que nous soyons ici. Construisons trois abris : un pour toi, un pour Moïse et un pour Élie. »</w:t>
      </w:r>
    </w:p>
    <w:p>
      <w:pPr/>
      <w:r>
        <w:rPr>
          <w:lang w:val="fr_FR" w:bidi="fr_FR"/>
        </w:rPr>
      </w:r>
      <w:r>
        <w:rPr>
          <w:lang w:val="fr_FR" w:bidi="fr_FR"/>
        </w:rPr>
        <w:t>Arrêtez la représentation : Demandez à l'acteur qui joue le rôle de Pierre : « Que ressentez-vous ? » Vous entendrez peut-être des choses comme : « Je suis excité d'être ici pour voir deux grands prophètes avec Jésus », « Je ne veux pas que ce moment se termine » et « Je veux faire quelque chose pour honorer les trois. » Demandez à la personne qui joue le rôle de Jean : « Que ressentez-vous ? » Vous entendrez peut-être des choses comme : « Je suis honoré d'être ici avec Jésus à un moment si important », « Je ne sais pas comment Pierre fait pour avoir une telle audace pour parler à un moment comme celui-ci » et « Je suis impatient de dire aux autres ce qui s'est passé. » Demandez à la personne qui joue le rôle de Jacques : « Que ressentez-vous ? » Vous entendrez peut-être des choses comme : « Je suis émerveillé, Jésus a l'air si différent », « Encouragé, l'idée de Pierre est géniale, restons ici » et « Je me sens en paix, nous sommes ici avec Moïse et Élie. » Reprenez la représentation.</w:t>
      </w:r>
    </w:p>
    <w:p>
      <w:pPr/>
      <w:r>
        <w:rPr>
          <w:lang w:val="fr_FR" w:bidi="fr_FR"/>
        </w:rPr>
      </w:r>
      <w:r>
        <w:rPr>
          <w:lang w:val="fr_FR" w:bidi="fr_FR"/>
        </w:rPr>
        <w:t>Pendant que Pierre parle encore, un nuage les recouvre et ils éprouvent une grande peur. Une voix de la nuée parlait en disant : « Celui-ci est mon fils, mon élu, écoutez-le. » Après que la voix ait fini de parler, Jésus s'est retrouvé seul. Les disciples n'ont rien dit à ce sujet à personne.</w:t>
      </w:r>
    </w:p>
    <w:p>
      <w:pPr/>
      <w:r>
        <w:rPr>
          <w:lang w:val="fr_FR" w:bidi="fr_FR"/>
        </w:rPr>
      </w:r>
      <w:r>
        <w:rPr>
          <w:lang w:val="fr_FR" w:bidi="fr_FR"/>
        </w:rPr>
        <w:t>Arrêtez la représentation : Demandez à l'acteur qui joue le rôle de la voix de Dieu : « Que ressentez-vous ? » Vous entendrez peut-être des choses comme : « Je suis fier de mon fils », « Je dois endurer leur incrédulité » et « Ils ont besoin d'écouter Jésus pour comprendre mes plans pour lui.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prend trois de ses </w:t>
      </w:r>
      <w:r>
        <w:rPr>
          <w:b/>
          <w:lang w:val="fr_FR" w:bidi="fr_FR"/>
        </w:rPr>
        <w:t>disciples</w:t>
      </w:r>
      <w:r>
        <w:rPr>
          <w:lang w:val="fr_FR" w:bidi="fr_FR"/>
        </w:rPr>
        <w:t xml:space="preserve">, c'est-à-dire ses suiveurs, sur une montagne. Assurez-vous de traduire disciple de la même façon que dans les passages précédents. Le mot </w:t>
      </w:r>
      <w:r>
        <w:rPr>
          <w:lang w:val="fr_FR" w:bidi="fr_FR"/>
        </w:rPr>
        <w:t>disciple</w:t>
      </w:r>
      <w:r>
        <w:rPr>
          <w:lang w:val="fr_FR" w:bidi="fr_FR"/>
        </w:rPr>
        <w:t xml:space="preserve"> se trouve dans le glossaire principal. Jésus va sur la montagne pour </w:t>
      </w:r>
      <w:r>
        <w:rPr>
          <w:b/>
          <w:lang w:val="fr_FR" w:bidi="fr_FR"/>
        </w:rPr>
        <w:t>prier</w:t>
      </w:r>
      <w:r>
        <w:rPr>
          <w:lang w:val="fr_FR" w:bidi="fr_FR"/>
        </w:rPr>
        <w:t xml:space="preserve"> ou communiquer avec Dieu. Assurez-vous de traduire prier de la même façon que dans les passages précédents. </w:t>
      </w:r>
      <w:r>
        <w:rPr>
          <w:lang w:val="fr_FR" w:bidi="fr_FR"/>
        </w:rPr>
        <w:t>Prier</w:t>
      </w:r>
      <w:r>
        <w:rPr>
          <w:lang w:val="fr_FR" w:bidi="fr_FR"/>
        </w:rPr>
        <w:t xml:space="preserve"> se trouve dans le glossaire principal. </w:t>
      </w:r>
    </w:p>
    <w:p>
      <w:pPr/>
      <w:r>
        <w:rPr>
          <w:lang w:val="fr_FR" w:bidi="fr_FR"/>
        </w:rPr>
      </w:r>
      <w:r>
        <w:rPr>
          <w:lang w:val="fr_FR" w:bidi="fr_FR"/>
        </w:rPr>
        <w:t xml:space="preserve">Moïse et Élie apparaissent et parlent à Jésus de sa mort qui vient à </w:t>
      </w:r>
      <w:r>
        <w:rPr>
          <w:b/>
          <w:lang w:val="fr_FR" w:bidi="fr_FR"/>
        </w:rPr>
        <w:t>Jérusalem</w:t>
      </w:r>
      <w:r>
        <w:rPr>
          <w:lang w:val="fr_FR" w:bidi="fr_FR"/>
        </w:rPr>
        <w:t xml:space="preserve">, c'est-à-dire la capitale religieuse des Juifs. Assurez-vous de traduire Jérusalem de la même façon que dans les passages précédents.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Quand Pierre et les autres disciples se réveillent, ils voient Jésus dans sa </w:t>
      </w:r>
      <w:r>
        <w:rPr>
          <w:b/>
          <w:lang w:val="fr_FR" w:bidi="fr_FR"/>
        </w:rPr>
        <w:t>gloire</w:t>
      </w:r>
      <w:r>
        <w:rPr>
          <w:lang w:val="fr_FR" w:bidi="fr_FR"/>
        </w:rPr>
        <w:t xml:space="preserve">. La gloire fait référence à la puissance et à la splendeur de Dieu, c'est-à-dire la présence de Dieu. Assurez-vous de traduire gloire de la même façon que dans les passages précédents. </w:t>
      </w:r>
      <w:r>
        <w:rPr>
          <w:lang w:val="fr_FR" w:bidi="fr_FR"/>
        </w:rPr>
        <w:t>Glory</w:t>
      </w:r>
      <w:r>
        <w:rPr>
          <w:lang w:val="fr_FR" w:bidi="fr_FR"/>
        </w:rPr>
        <w:t xml:space="preserve"> se trouve dans le glossaire principal.</w:t>
      </w:r>
    </w:p>
    <w:p>
      <w:pPr/>
      <w:r>
        <w:rPr>
          <w:lang w:val="fr_FR" w:bidi="fr_FR"/>
        </w:rPr>
      </w:r>
      <w:r>
        <w:rPr>
          <w:lang w:val="fr_FR" w:bidi="fr_FR"/>
        </w:rPr>
        <w:t xml:space="preserve">Moïse et Élie semblent parler avec Jésus. Moïse était l'homme à qui Dieu a donné sa loi il y a longtemps. Élie était un prophète qui a fait beaucoup de miracles par la puissance de Dieu de nombreuses années auparavant. Élie n'est jamais mort, mais a été emmené directement au ciel par Dieu. Quand Pierre voit Moïse et Élie, il suggère que les disciples construisent des </w:t>
      </w:r>
      <w:r>
        <w:rPr>
          <w:b/>
          <w:lang w:val="fr_FR" w:bidi="fr_FR"/>
        </w:rPr>
        <w:t>abris</w:t>
      </w:r>
      <w:r>
        <w:rPr>
          <w:lang w:val="fr_FR" w:bidi="fr_FR"/>
        </w:rPr>
        <w:t xml:space="preserve"> pour les trois. Les abris étaient des lieux d'habitation temporaires faits de branches, de feuilles et d'autres choses qui étaient faciles à trouver. Ils étaient utilisés pour fournir de l'ombre et pour bloquer le vent.</w:t>
      </w:r>
    </w:p>
    <w:p>
      <w:pPr/>
      <w:r>
        <w:rPr>
          <w:lang w:val="fr_FR" w:bidi="fr_FR"/>
        </w:rPr>
      </w:r>
      <w:r>
        <w:rPr>
          <w:lang w:val="fr_FR" w:bidi="fr_FR"/>
        </w:rPr>
        <w:t xml:space="preserve">Pierre appelle Jésus « Maître. » </w:t>
      </w:r>
      <w:r>
        <w:rPr>
          <w:b/>
          <w:lang w:val="fr_FR" w:bidi="fr_FR"/>
        </w:rPr>
        <w:t>Maître</w:t>
      </w:r>
      <w:r>
        <w:rPr>
          <w:lang w:val="fr_FR" w:bidi="fr_FR"/>
        </w:rPr>
        <w:t xml:space="preserve"> est un titre qui montre du respect pour quelqu'un d'un statut supérieur. Assurez-vous de traduire maître de la même façon que dans les passages précédents. Le </w:t>
      </w:r>
      <w:r>
        <w:rPr>
          <w:lang w:val="fr_FR" w:bidi="fr_FR"/>
        </w:rPr>
        <w:t>mot maître</w:t>
      </w:r>
      <w:r>
        <w:rPr>
          <w:lang w:val="fr_FR" w:bidi="fr_FR"/>
        </w:rPr>
        <w:t xml:space="preserve"> se trouve dans le glossaire principal.</w:t>
      </w:r>
    </w:p>
    <w:p>
      <w:pPr/>
      <w:r>
        <w:rPr>
          <w:lang w:val="fr_FR" w:bidi="fr_FR"/>
        </w:rPr>
      </w:r>
      <w:r>
        <w:rPr>
          <w:lang w:val="fr_FR" w:bidi="fr_FR"/>
        </w:rPr>
        <w:t xml:space="preserve">Quand la nuée apparaît et que Dieu parle aux disciples depuis celle-ci, Dieu appelle Jésus son fils. Le </w:t>
      </w:r>
      <w:r>
        <w:rPr>
          <w:b/>
          <w:lang w:val="fr_FR" w:bidi="fr_FR"/>
        </w:rPr>
        <w:t>Fils de Dieu</w:t>
      </w:r>
      <w:r>
        <w:rPr>
          <w:lang w:val="fr_FR" w:bidi="fr_FR"/>
        </w:rPr>
        <w:t xml:space="preserve"> fait référence à Jésus et montre sa relation spéciale avec Dieu. Jésus a le même caractère et la même nature que Dieu. Assurez-vous de traduire Fils de Dieu de la même façon que dans les passages précédents. </w:t>
      </w:r>
      <w:r>
        <w:rPr>
          <w:lang w:val="fr_FR" w:bidi="fr_FR"/>
        </w:rPr>
        <w:t>Fils de Dieu</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9:28–36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38">
        <w:r>
          <w:rPr>
            <w:lang w:val="fr_FR" w:bidi="fr_FR"/>
          </w:rPr>
          <w:rPr>
            <w:color w:val="0000EE"/>
            <w:u w:val="single"/>
          </w:rPr>
          <w:t>Écouter et Cœur</w:t>
        </w:r>
      </w:hyperlink>
      <w:r>
        <w:rPr>
          <w:lang w:val="fr_FR" w:bidi="fr_FR"/>
        </w:rPr>
        <w:t xml:space="preserve"> (590 KB)</w:t>
      </w:r>
      <w:r>
        <w:rPr>
          <w:lang w:val="fr_FR" w:bidi="fr_FR"/>
        </w:rPr>
      </w:r>
    </w:p>
    <w:p>
      <w:pPr>
        <w:pStyle w:val="ListBullet"/>
        <w:spacing w:line="240" w:lineRule="auto"/>
        <w:ind w:left="720"/>
      </w:pPr>
      <w:r>
        <w:rPr>
          <w:lang w:val="fr_FR" w:bidi="fr_FR"/>
        </w:rPr>
      </w:r>
      <w:hyperlink r:id="rId239">
        <w:r>
          <w:rPr>
            <w:lang w:val="fr_FR" w:bidi="fr_FR"/>
          </w:rPr>
          <w:rPr>
            <w:color w:val="0000EE"/>
            <w:u w:val="single"/>
          </w:rPr>
          <w:t>Planter le Décor</w:t>
        </w:r>
      </w:hyperlink>
      <w:r>
        <w:rPr>
          <w:lang w:val="fr_FR" w:bidi="fr_FR"/>
        </w:rPr>
        <w:t xml:space="preserve"> (5.4 MB)</w:t>
      </w:r>
      <w:r>
        <w:rPr>
          <w:lang w:val="fr_FR" w:bidi="fr_FR"/>
        </w:rPr>
      </w:r>
    </w:p>
    <w:p>
      <w:pPr>
        <w:pStyle w:val="ListBullet"/>
        <w:spacing w:line="240" w:lineRule="auto"/>
        <w:ind w:left="720"/>
      </w:pPr>
      <w:r>
        <w:rPr>
          <w:lang w:val="fr_FR" w:bidi="fr_FR"/>
        </w:rPr>
      </w:r>
      <w:hyperlink r:id="rId240">
        <w:r>
          <w:rPr>
            <w:lang w:val="fr_FR" w:bidi="fr_FR"/>
          </w:rPr>
          <w:rPr>
            <w:color w:val="0000EE"/>
            <w:u w:val="single"/>
          </w:rPr>
          <w:t>Définir les Scènes</w:t>
        </w:r>
      </w:hyperlink>
      <w:r>
        <w:rPr>
          <w:lang w:val="fr_FR" w:bidi="fr_FR"/>
        </w:rPr>
        <w:t xml:space="preserve"> (2.4 MB)</w:t>
      </w:r>
      <w:r>
        <w:rPr>
          <w:lang w:val="fr_FR" w:bidi="fr_FR"/>
        </w:rPr>
      </w:r>
    </w:p>
    <w:p>
      <w:pPr>
        <w:pStyle w:val="ListBullet"/>
        <w:spacing w:line="240" w:lineRule="auto"/>
        <w:ind w:left="720"/>
      </w:pPr>
      <w:r>
        <w:rPr>
          <w:lang w:val="fr_FR" w:bidi="fr_FR"/>
        </w:rPr>
      </w:r>
      <w:hyperlink r:id="rId241">
        <w:r>
          <w:rPr>
            <w:lang w:val="fr_FR" w:bidi="fr_FR"/>
          </w:rPr>
          <w:rPr>
            <w:color w:val="0000EE"/>
            <w:u w:val="single"/>
          </w:rPr>
          <w:t>Intégration du Texte</w:t>
        </w:r>
      </w:hyperlink>
      <w:r>
        <w:rPr>
          <w:lang w:val="fr_FR" w:bidi="fr_FR"/>
        </w:rPr>
        <w:t xml:space="preserve"> (3.0 MB)</w:t>
      </w:r>
      <w:r>
        <w:rPr>
          <w:lang w:val="fr_FR" w:bidi="fr_FR"/>
        </w:rPr>
      </w:r>
    </w:p>
    <w:p>
      <w:pPr>
        <w:pStyle w:val="ListBullet"/>
        <w:spacing w:line="240" w:lineRule="auto"/>
        <w:ind w:left="720"/>
      </w:pPr>
      <w:r>
        <w:rPr>
          <w:lang w:val="fr_FR" w:bidi="fr_FR"/>
        </w:rPr>
      </w:r>
      <w:hyperlink r:id="rId242">
        <w:r>
          <w:rPr>
            <w:lang w:val="fr_FR" w:bidi="fr_FR"/>
          </w:rPr>
          <w:rPr>
            <w:color w:val="0000EE"/>
            <w:u w:val="single"/>
          </w:rPr>
          <w:t>Combler les Lacunes</w:t>
        </w:r>
      </w:hyperlink>
      <w:r>
        <w:rPr>
          <w:lang w:val="fr_FR" w:bidi="fr_FR"/>
        </w:rPr>
        <w:t xml:space="preserve"> (1.5 MB)</w:t>
      </w:r>
      <w:r>
        <w:rPr>
          <w:lang w:val="fr_FR" w:bidi="fr_FR"/>
        </w:rPr>
      </w:r>
    </w:p>
    <w:p>
      <w:pPr>
        <w:pStyle w:val="ListBullet"/>
        <w:spacing w:line="240" w:lineRule="auto"/>
        <w:ind w:left="720"/>
      </w:pPr>
      <w:r>
        <w:rPr>
          <w:lang w:val="fr_FR" w:bidi="fr_FR"/>
        </w:rPr>
      </w:r>
      <w:hyperlink r:id="rId243">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9:37–45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9.37–45.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donné à ses disciples le pouvoir de chasser les démons et de guérir les maladies. Après avoir révélé sa gloire à Pierre, Jacques et Jean sur une haute montagne, Jésus redescend de la montagne le lendemain pour trouver une foule qui l'attend. Un homme demande à Jésus de chasser un démon de son fils unique parce que les disciples qui étaient restés au bas de la montagne avaient été incapables de le faire. Jésus chasse le démon et les gens sont émerveillés. Jésus réprimande les gens de ne pas avoir la foi et rappelle aux disciples qu'il est sur le point de les quitter.</w:t>
      </w:r>
    </w:p>
    <w:p>
      <w:pPr/>
      <w:r>
        <w:rPr>
          <w:lang w:val="fr_FR" w:bidi="fr_FR"/>
        </w:rPr>
      </w:r>
      <w:r>
        <w:rPr>
          <w:lang w:val="fr_FR" w:bidi="fr_FR"/>
        </w:rPr>
        <w:t>Jésus et trois de ses proches disciples, Pierre, Jacques et Jean, reviennent d'avoir passé la nuit sur une haute montagne pour prier.</w:t>
      </w:r>
    </w:p>
    <w:p>
      <w:pPr/>
      <w:r>
        <w:rPr>
          <w:lang w:val="fr_FR" w:bidi="fr_FR"/>
        </w:rPr>
      </w:r>
      <w:r>
        <w:rPr>
          <w:lang w:val="fr_FR" w:bidi="fr_FR"/>
        </w:rPr>
        <w:t>Arrêtez-vous et montrez une image du mont Hébron.</w:t>
      </w:r>
    </w:p>
    <w:p>
      <w:pPr/>
      <w:r>
        <w:rPr>
          <w:lang w:val="fr_FR" w:bidi="fr_FR"/>
        </w:rPr>
      </w:r>
      <w:r>
        <w:rPr>
          <w:lang w:val="fr_FR" w:bidi="fr_FR"/>
        </w:rPr>
        <w:t>Le matin, ils reviennent pour trouver une foule qui attend Jésus au bas de la montagne. Un homme dans la foule parle à voix haute pour que Jésus l'entende. L'homme appelle Jésus enseignant, un titre respectueux utilisé pour les dirigeants religieux juifs. L'homme supplie Jésus de guérir son fils ou de chasser le démon, c'est-à-dire l'esprit mauvais, qui le contrôlait. Dans la culture juive, l'esprit mauvais rendait le garçon impur ou impropre pour le service de Dieu.</w:t>
      </w:r>
    </w:p>
    <w:p>
      <w:pPr/>
      <w:r>
        <w:rPr>
          <w:lang w:val="fr_FR" w:bidi="fr_FR"/>
        </w:rPr>
      </w:r>
      <w:r>
        <w:rPr>
          <w:lang w:val="fr_FR" w:bidi="fr_FR"/>
        </w:rPr>
        <w:t>Le garçon est le fils unique de l'homme. Cela était important dans la culture juive puisque l'homme n'aurait personne à qui transmettre un héritage et continuer sa lignée familiale si le garçon n'était pas guéri. L'homme décrit la condition de son fils et ce que l'esprit mauvais qui le contrôle lui a fait faire. Chaque fois que l'esprit mauvais contrôlait le garçon, il criait et commençait à avoir des crises. Les crises faisaient rouler le garçon sur le sol, secouer de façon incontrôlable et produire de la mousse blanche qui sortait de sa bouche. Le démon contrôlait le garçon la plupart du temps et le blessait gravement.</w:t>
      </w:r>
    </w:p>
    <w:p>
      <w:pPr/>
      <w:r>
        <w:rPr>
          <w:lang w:val="fr_FR" w:bidi="fr_FR"/>
        </w:rPr>
      </w:r>
      <w:r>
        <w:rPr>
          <w:lang w:val="fr_FR" w:bidi="fr_FR"/>
        </w:rPr>
        <w:t>Arrêtez-vous et discutez avec votre équipe : Que font les gens pour contrôler ou guérir quelqu'un qui montre des symptômes comme ceux de ce garçon dans ce passage ? Comment sont-ils traités par les autres? Quel genre de choses sont-ils incapables de faire ?</w:t>
      </w:r>
    </w:p>
    <w:p>
      <w:pPr/>
      <w:r>
        <w:rPr>
          <w:lang w:val="fr_FR" w:bidi="fr_FR"/>
        </w:rPr>
      </w:r>
      <w:r>
        <w:rPr>
          <w:lang w:val="fr_FR" w:bidi="fr_FR"/>
        </w:rPr>
        <w:t>L'homme dit à Jésus qu'il a supplié ses disciples d'aider, mais qu'ils avaient été incapables de chasser le démon. Cela implique que les neuf disciples restants avaient essayé d'ordonner à l'esprit mauvais de quitter le garçon, mais qu'ils n'avaient pas eu de succès. Vous vous souviendrez que Jésus avait déjà donné à ses disciples le pouvoir et l'autorité de chasser tous les démons et de guérir les malades.</w:t>
      </w:r>
    </w:p>
    <w:p>
      <w:pPr/>
      <w:r>
        <w:rPr>
          <w:lang w:val="fr_FR" w:bidi="fr_FR"/>
        </w:rPr>
      </w:r>
      <w:r>
        <w:rPr>
          <w:lang w:val="fr_FR" w:bidi="fr_FR"/>
        </w:rPr>
        <w:t>Jésus parle ensuite non seulement à ses disciples ou à la foule, mais à tous ceux qui l'écoutent. Jésus les appelle une « génération incrédule et perverse. » Pervers signifie suivre des voies qui sont moralement mauvaises. Cette phrase était utilisée par Moïse dans le livre du Deutéronome pour décrire le peuple d'Israël, c'est-à-dire les Juifs. Pendant qu'il se trouvait dans le désert avec Moïse, Israël a échoué à plusieurs reprises à avoir la foi et à faire confiance à Dieu. Jésus a peut-être laissé entendre que les gens étaient comme leurs ancêtres. Dans ce contexte, les gens manquaient de foi que Dieu pouvait guérir et faire des miracles à travers Jésus.</w:t>
      </w:r>
    </w:p>
    <w:p>
      <w:pPr/>
      <w:r>
        <w:rPr>
          <w:lang w:val="fr_FR" w:bidi="fr_FR"/>
        </w:rPr>
      </w:r>
      <w:r>
        <w:rPr>
          <w:lang w:val="fr_FR" w:bidi="fr_FR"/>
        </w:rPr>
        <w:t>Jésus pose ensuite une question à laquelle il n'attend pas qu'on réponde. Jésus demande combien de temps il devra encore rester avec eux et endurer leur incrédulité. Jésus était frustré avec les gens parce qu'ils ne faisaient pas confiance à Dieu et ils ne lui faisaient pas confiance. Jésus dit à l'homme d'amener le garçon, qui aurait été un fils entre l'âge de 6 et 13 ans. Quand le garçon s'approche, l'esprit mauvais le fait tomber violemment sur le sol et avoir une crise. Jésus ordonne sévèrement à l'esprit mauvais de quitter le garçon et il obéit. Jésus présente le garçon à son père. La foule est étonnée de la façon dont Jésus a montré la puissance de Dieu.</w:t>
      </w:r>
    </w:p>
    <w:p>
      <w:pPr/>
      <w:r>
        <w:rPr>
          <w:lang w:val="fr_FR" w:bidi="fr_FR"/>
        </w:rPr>
      </w:r>
      <w:r>
        <w:rPr>
          <w:lang w:val="fr_FR" w:bidi="fr_FR"/>
        </w:rPr>
        <w:t>Luc décrit ensuite une conversation entre Jésus et ses disciples au sujet de sa mort imminente. Luc place cette conversation directement après le miracle de la guérison du garçon. Cela est fait pour contraster l'étonnement des gens devant le miracle avec le fait que Jésus avait conscience de la souffrance qu'il savait qu'il allait endurer.</w:t>
      </w:r>
    </w:p>
    <w:p>
      <w:pPr/>
      <w:r>
        <w:rPr>
          <w:lang w:val="fr_FR" w:bidi="fr_FR"/>
        </w:rPr>
      </w:r>
      <w:r>
        <w:rPr>
          <w:lang w:val="fr_FR" w:bidi="fr_FR"/>
        </w:rPr>
        <w:t>Jésus dit à ses disciples d'écouter attentivement. Jésus se nomme le Fils de l'homme, c'est-à-dire celui à qui Dieu donne toute puissance et autorité. Jésus dit qu'il sera trahi ou livré au pouvoir de quelqu'un d'autre qui allait lui faire du mal. Jésus fait référence à quelque chose qui se produira dans l'avenir.</w:t>
      </w:r>
    </w:p>
    <w:p>
      <w:pPr/>
      <w:r>
        <w:rPr>
          <w:lang w:val="fr_FR" w:bidi="fr_FR"/>
        </w:rPr>
      </w:r>
      <w:r>
        <w:rPr>
          <w:lang w:val="fr_FR" w:bidi="fr_FR"/>
        </w:rPr>
        <w:t xml:space="preserve">Arrêtez-vous et discutez avec votre équipe : Dans votre culture, comment les gens donnent-ils de mauvaises nouvelles ? </w:t>
      </w:r>
    </w:p>
    <w:p>
      <w:pPr/>
      <w:r>
        <w:rPr>
          <w:lang w:val="fr_FR" w:bidi="fr_FR"/>
        </w:rPr>
      </w:r>
      <w:r>
        <w:rPr>
          <w:lang w:val="fr_FR" w:bidi="fr_FR"/>
        </w:rPr>
        <w:t>Bien que le texte ne dise pas qui trahirait Jésus, nous savons d'après les passages ultérieurs qu'il s'agit de Judas, l'un des disciples de Jésus. Cela accomplirait le plan de Dieu. Vous n'avez pas besoin de mentionner Dieu ou Judas ici. Mais la signification des paroles de Jésus était cachée des disciples et ils ne comprenaient pas. Les disciples avaient trop peur pour demander à Jésus ce qu'il voulait dire.</w:t>
      </w:r>
    </w:p>
    <w:p>
      <w:pPr/>
      <w:r>
        <w:rPr>
          <w:lang w:val="fr_FR" w:bidi="fr_FR"/>
        </w:rPr>
      </w:r>
      <w:r>
        <w:rPr>
          <w:lang w:val="fr_FR" w:bidi="fr_FR"/>
        </w:rPr>
        <w:t>Luc montre que Jésus se prépare pour son départ ou son exode du monde. Il a déjà dit à ses disciples qu'il souffrira, mourra et sera ramené à la vie. Il leur dit maintenant qu'il sera trahi. Même si Jésus a donné aux disciples la puissance et l'autorité, ils ne sont toujours pas préparés pour le départ de Jésus.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Les disciples restent au bas de la montagne pendant que Jésus, Pierre, Jacques et Jean vont prier. Il y a une foule. Un homme dans la foule supplie les disciples de guérir son fils unique d'un démon. Les disciples tentent d'ordonner au démon de partir, mais le démon n'écoute pas et continue à tourmenter le garçon.</w:t>
      </w:r>
    </w:p>
    <w:p>
      <w:pPr/>
      <w:r>
        <w:rPr>
          <w:lang w:val="fr_FR" w:bidi="fr_FR"/>
        </w:rPr>
      </w:r>
      <w:r>
        <w:rPr>
          <w:b/>
          <w:lang w:val="fr_FR" w:bidi="fr_FR"/>
        </w:rPr>
        <w:t>Deuxième partie :</w:t>
      </w:r>
      <w:r>
        <w:rPr>
          <w:lang w:val="fr_FR" w:bidi="fr_FR"/>
        </w:rPr>
        <w:t xml:space="preserve"> Jésus, Pierre, Jacques et Jean reviennent de la montagne. Une foule les attend, ainsi que les autres disciples. L'homme crie et supplie Jésus de guérir son fils qui est possédé par un démon. L'homme dit à Jésus que les disciples étaient incapables de le guérir.</w:t>
      </w:r>
    </w:p>
    <w:p>
      <w:pPr/>
      <w:r>
        <w:rPr>
          <w:lang w:val="fr_FR" w:bidi="fr_FR"/>
        </w:rPr>
      </w:r>
      <w:r>
        <w:rPr>
          <w:b/>
          <w:lang w:val="fr_FR" w:bidi="fr_FR"/>
        </w:rPr>
        <w:t>Troisième partie :</w:t>
      </w:r>
      <w:r>
        <w:rPr>
          <w:lang w:val="fr_FR" w:bidi="fr_FR"/>
        </w:rPr>
        <w:t xml:space="preserve"> Jésus demande combien de temps il devra endurer l'incrédulité des gens. Jésus demande à l'homme d'amener son fils. Le démon jette le garçon au sol alors qu'il s'approche. Jésus chasse le démon. Jésus présente le garçon à son père et les gens sont étonnés.</w:t>
      </w:r>
    </w:p>
    <w:p>
      <w:pPr/>
      <w:r>
        <w:rPr>
          <w:lang w:val="fr_FR" w:bidi="fr_FR"/>
        </w:rPr>
      </w:r>
      <w:r>
        <w:rPr>
          <w:b/>
          <w:lang w:val="fr_FR" w:bidi="fr_FR"/>
        </w:rPr>
        <w:t>Quatrième partie :</w:t>
      </w:r>
      <w:r>
        <w:rPr>
          <w:lang w:val="fr_FR" w:bidi="fr_FR"/>
        </w:rPr>
        <w:t xml:space="preserve"> Jésus ne parle qu'à ses disciples. Jésus les avertit qu'il se rapproche du moment où il sera livré à ses ennemis. Ses disciples ne comprennent pas.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Les autres disciples restés au bas de la montagne</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L'homme qui demande de l'aide</w:t>
      </w:r>
    </w:p>
    <w:p>
      <w:pPr>
        <w:pStyle w:val="ListBullet"/>
        <w:spacing w:line="240" w:lineRule="auto"/>
        <w:ind w:left="720"/>
      </w:pPr>
      <w:r>
        <w:rPr>
          <w:lang w:val="fr_FR" w:bidi="fr_FR"/>
        </w:rPr>
      </w:r>
      <w:r>
        <w:rPr>
          <w:lang w:val="fr_FR" w:bidi="fr_FR"/>
        </w:rPr>
        <w:t>Le fils de l'homme</w:t>
      </w:r>
    </w:p>
    <w:p>
      <w:pPr>
        <w:pStyle w:val="ListBullet"/>
        <w:spacing w:line="240" w:lineRule="auto"/>
        <w:ind w:left="720"/>
      </w:pPr>
      <w:r>
        <w:rPr>
          <w:lang w:val="fr_FR" w:bidi="fr_FR"/>
        </w:rPr>
      </w:r>
      <w:r>
        <w:rPr>
          <w:lang w:val="fr_FR" w:bidi="fr_FR"/>
        </w:rPr>
        <w:t>Le démon qui contrôle le fils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va avec Pierre, Jacques et Jean sur la montagne pour prier. Les autres disciples restent au bas de la montagne. Un homme dans la foule supplie les disciples de chasser un démon de son fils unique. Les disciples essaient et sont incapables de le faire.</w:t>
      </w:r>
    </w:p>
    <w:p>
      <w:pPr/>
      <w:r>
        <w:rPr>
          <w:lang w:val="fr_FR" w:bidi="fr_FR"/>
        </w:rPr>
      </w:r>
      <w:r>
        <w:rPr>
          <w:lang w:val="fr_FR" w:bidi="fr_FR"/>
        </w:rPr>
        <w:t>Il est important de se rappeler que Jésus a déjà donné le pouvoir et l'autorité de guérir toutes les maladies et chasser tous les démons aux douze disciples avant de les envoyer dans les villages.</w:t>
      </w:r>
    </w:p>
    <w:p>
      <w:pPr/>
      <w:r>
        <w:rPr>
          <w:lang w:val="fr_FR" w:bidi="fr_FR"/>
        </w:rPr>
      </w:r>
      <w:r>
        <w:rPr>
          <w:lang w:val="fr_FR" w:bidi="fr_FR"/>
        </w:rPr>
        <w:t>Jésus et les trois disciples descendent de la montagne. Une grande foule se réunit avec Jésus. Un homme demande l'aide de Jésus. L'homme explique qu'un esprit mauvais contrôle son fils. L'homme a dit qu'il avait demandé de l'aide aux disciples de Jésus, mais ils ne pouvaient pas chasser l'esprit mauvais.</w:t>
      </w:r>
    </w:p>
    <w:p>
      <w:pPr/>
      <w:r>
        <w:rPr>
          <w:lang w:val="fr_FR" w:bidi="fr_FR"/>
        </w:rPr>
      </w:r>
      <w:r>
        <w:rPr>
          <w:lang w:val="fr_FR" w:bidi="fr_FR"/>
        </w:rPr>
        <w:t>Jésus dit : « Génération infidèle et perverse, combien de temps dois-je être avec vous et vous supporter ? » Puis Jésus demande de voir le garçon. Jésus menace l'esprit mauvais et guérit le garçon. Jésus rend le garçon à son père. Tout le monde était étonné de la puissance de Dieu.</w:t>
      </w:r>
    </w:p>
    <w:p>
      <w:pPr/>
      <w:r>
        <w:rPr>
          <w:lang w:val="fr_FR" w:bidi="fr_FR"/>
        </w:rPr>
      </w:r>
      <w:r>
        <w:rPr>
          <w:lang w:val="fr_FR" w:bidi="fr_FR"/>
        </w:rPr>
        <w:t>Il est important de se rappeler que dans ce passage, Luc démontre un contraste entre les gens émerveillés parce que Jésus a chassé un démon et Jésus qui rappelle à ses disciples que quelqu'un le trahira.</w:t>
      </w:r>
    </w:p>
    <w:p>
      <w:pPr/>
      <w:r>
        <w:rPr>
          <w:lang w:val="fr_FR" w:bidi="fr_FR"/>
        </w:rPr>
      </w:r>
      <w:r>
        <w:rPr>
          <w:lang w:val="fr_FR" w:bidi="fr_FR"/>
        </w:rPr>
        <w:t>Il est important de se rappeler que Jésus utilise le titre « Fils de l'homme » pour faire référence à lui-même. Jésus dit « livrer » pour faire référence au fait d'être trahi.</w:t>
      </w:r>
    </w:p>
    <w:p>
      <w:pPr/>
      <w:r>
        <w:rPr>
          <w:lang w:val="fr_FR" w:bidi="fr_FR"/>
        </w:rPr>
      </w:r>
      <w:r>
        <w:rPr>
          <w:lang w:val="fr_FR" w:bidi="fr_FR"/>
        </w:rPr>
        <w:t>Alors que tous étaient étonnés, Jésus a dit à ses disciples : « Écoutez bien mes paroles, le Fils de l'homme sera livré entre les mains des hommes. »</w:t>
      </w:r>
    </w:p>
    <w:p>
      <w:pPr/>
      <w:r>
        <w:rPr>
          <w:lang w:val="fr_FR" w:bidi="fr_FR"/>
        </w:rPr>
      </w:r>
      <w:r>
        <w:rPr>
          <w:lang w:val="fr_FR" w:bidi="fr_FR"/>
        </w:rPr>
        <w:t>Il est important de se rappeler que les disciples comprenaient les paroles de Jésus, mais ils ne comprenaient pas la signification parce que celle-ci leur était cachée.</w:t>
      </w:r>
    </w:p>
    <w:p>
      <w:pPr/>
      <w:r>
        <w:rPr>
          <w:lang w:val="fr_FR" w:bidi="fr_FR"/>
        </w:rPr>
      </w:r>
      <w:r>
        <w:rPr>
          <w:lang w:val="fr_FR" w:bidi="fr_FR"/>
        </w:rPr>
        <w:t>Les disciples ne comprenaient pas ce que Jésus venait de dire. Ils avaient peur de demander à Jésus ce qu'il voulait dire.</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Les autres disciples restés au bas de la montagne</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L'homme qui demande de l'aide</w:t>
      </w:r>
    </w:p>
    <w:p>
      <w:pPr>
        <w:pStyle w:val="ListBullet"/>
        <w:spacing w:line="240" w:lineRule="auto"/>
        <w:ind w:left="720"/>
      </w:pPr>
      <w:r>
        <w:rPr>
          <w:lang w:val="fr_FR" w:bidi="fr_FR"/>
        </w:rPr>
      </w:r>
      <w:r>
        <w:rPr>
          <w:lang w:val="fr_FR" w:bidi="fr_FR"/>
        </w:rPr>
        <w:t>Le fils de l'homme</w:t>
      </w:r>
    </w:p>
    <w:p>
      <w:pPr>
        <w:pStyle w:val="ListBullet"/>
        <w:spacing w:line="240" w:lineRule="auto"/>
        <w:ind w:left="720"/>
      </w:pPr>
      <w:r>
        <w:rPr>
          <w:lang w:val="fr_FR" w:bidi="fr_FR"/>
        </w:rPr>
      </w:r>
      <w:r>
        <w:rPr>
          <w:lang w:val="fr_FR" w:bidi="fr_FR"/>
        </w:rPr>
        <w:t>Le démon qui contrôle le fils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Jésus qui est sur la montagne avec Pierre, Jacques et Jean pendant qu'au bas de la montagne se trouve le reste de ses disciples.</w:t>
      </w:r>
    </w:p>
    <w:p>
      <w:pPr/>
      <w:r>
        <w:rPr>
          <w:lang w:val="fr_FR" w:bidi="fr_FR"/>
        </w:rPr>
      </w:r>
      <w:r>
        <w:rPr>
          <w:lang w:val="fr_FR" w:bidi="fr_FR"/>
        </w:rPr>
        <w:t>Assurez-vous que l'équipe joue le rôle d'un homme qui demande de l'aide aux disciples de Jésus. Les disciples de Jésus ont essayé de chasser l'esprit impur avant l'arrivée de Jésus, mais ils ont échoué.</w:t>
      </w:r>
    </w:p>
    <w:p>
      <w:pPr/>
      <w:r>
        <w:rPr>
          <w:lang w:val="fr_FR" w:bidi="fr_FR"/>
        </w:rPr>
      </w:r>
      <w:r>
        <w:rPr>
          <w:lang w:val="fr_FR" w:bidi="fr_FR"/>
        </w:rPr>
        <w:t>Assurez-vous que l'équipe joue le rôle de Jésus qui s'adresse à tout le monde, pas seulement à la foule, ni seulement aux disciples.</w:t>
      </w:r>
    </w:p>
    <w:p>
      <w:pPr/>
      <w:r>
        <w:rPr>
          <w:lang w:val="fr_FR" w:bidi="fr_FR"/>
        </w:rPr>
      </w:r>
      <w:r>
        <w:rPr>
          <w:lang w:val="fr_FR" w:bidi="fr_FR"/>
        </w:rPr>
        <w:t>Assurez-vous que l'équipe joue le rôle du démon qui contrôle le fils. L'acteur du démon devrait être celui qui contrôle les actions du garçon. Le démon devrait être celui qui jette le garçon au sol.</w:t>
      </w:r>
    </w:p>
    <w:p>
      <w:pPr/>
      <w:r>
        <w:rPr>
          <w:lang w:val="fr_FR" w:bidi="fr_FR"/>
        </w:rPr>
      </w:r>
      <w:r>
        <w:rPr>
          <w:lang w:val="fr_FR" w:bidi="fr_FR"/>
        </w:rPr>
        <w:t>Assurez-vous que l'équipe joue le rôle du démon qui quitte le fils et de Jésus qui le rend à son père sans la présence du démon.</w:t>
      </w:r>
    </w:p>
    <w:p>
      <w:pPr/>
      <w:r>
        <w:rPr>
          <w:lang w:val="fr_FR" w:bidi="fr_FR"/>
        </w:rPr>
      </w:r>
      <w:r>
        <w:rPr>
          <w:lang w:val="fr_FR" w:bidi="fr_FR"/>
        </w:rPr>
        <w:t>Assurez-vous que l'équipe joue le rôle de Jésus qui parle avec ses disciples, séparés de la foule, alors que les gens sont étonnés. Jésus leur parle de la trahison que Jésus va vivre.</w:t>
      </w:r>
    </w:p>
    <w:p>
      <w:pPr/>
      <w:r>
        <w:rPr>
          <w:lang w:val="fr_FR" w:bidi="fr_FR"/>
        </w:rPr>
      </w:r>
      <w:r>
        <w:rPr>
          <w:lang w:val="fr_FR" w:bidi="fr_FR"/>
        </w:rPr>
        <w:t>Assurez-vous que l'équipe joue le rôle des disciples qui ont peur de demander à Jésus quoi que ce soit à ce sujet.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Pierre, Jacques et Jean sur la haute montagne. Au bas de la montagne se trouve une foule. Un homme vient demander de l'aide pour son fils. Son fils est contrôlé par des esprits mauvais. Cet homme demande de l'aide aux disciples de Jésus qui se trouvent au bas de la montagne. Les disciples ne peuvent pas aider le garçon.</w:t>
      </w:r>
    </w:p>
    <w:p>
      <w:pPr/>
      <w:r>
        <w:rPr>
          <w:lang w:val="fr_FR" w:bidi="fr_FR"/>
        </w:rPr>
      </w:r>
      <w:r>
        <w:rPr>
          <w:lang w:val="fr_FR" w:bidi="fr_FR"/>
        </w:rPr>
        <w:t>Arrêtez la représentation : Demandez à l'acteur qui joue le rôle des disciples de Jésus : « Que ressentez-vous ? » Vous entendrez peut-être des choses comme : « Je suis frustré, je pensais que Jésus nous avait donné l'autorité de chasser les démons », « Je suis embarrassé. Que va dire Jésus ? » et « Je me demande ce que les foules pensent de nous ? » Reprenez la représentation.</w:t>
      </w:r>
    </w:p>
    <w:p>
      <w:pPr/>
      <w:r>
        <w:rPr>
          <w:lang w:val="fr_FR" w:bidi="fr_FR"/>
        </w:rPr>
      </w:r>
      <w:r>
        <w:rPr>
          <w:lang w:val="fr_FR" w:bidi="fr_FR"/>
        </w:rPr>
        <w:t>Jésus, Jacques, Pierre et Jean descendent de la montagne. L'homme supplie Jésus de guérir son fils. L'homme dit que les disciples étaient incapables de le guérir. Jésus dit : « génération incrédule et perverse. » Jésus dit au père du garçon d'amener le garçon.</w:t>
      </w:r>
    </w:p>
    <w:p>
      <w:pPr/>
      <w:r>
        <w:rPr>
          <w:lang w:val="fr_FR" w:bidi="fr_FR"/>
        </w:rPr>
      </w:r>
      <w:r>
        <w:rPr>
          <w:lang w:val="fr_FR" w:bidi="fr_FR"/>
        </w:rPr>
        <w:t>Arrêtez la représentation : Demandez aux acteurs qui jouent le rôle de la foule : « Que ressentez-vous ? » Vous entendrez peut-être des choses comme : « Je me sens offensé. Pourquoi Jésus nous a-t-il dit cela ? » « Je suis triste que Jésus nous ait appelés pervers » et « Je suis rempli d'espoir. Jésus a demandé au garçon de venir. » Reprenez la représentation.</w:t>
      </w:r>
    </w:p>
    <w:p>
      <w:pPr/>
      <w:r>
        <w:rPr>
          <w:lang w:val="fr_FR" w:bidi="fr_FR"/>
        </w:rPr>
      </w:r>
      <w:r>
        <w:rPr>
          <w:lang w:val="fr_FR" w:bidi="fr_FR"/>
        </w:rPr>
        <w:t>Le garçon est en route vers Jésus. Le démon le jette par terre et le garçon a une crise. Jésus ordonne au démon de partir et Jésus guérit le garçon. Jésus rend le garçon à son père. Tout le monde est étonné.</w:t>
      </w:r>
    </w:p>
    <w:p>
      <w:pPr/>
      <w:r>
        <w:rPr>
          <w:lang w:val="fr_FR" w:bidi="fr_FR"/>
        </w:rPr>
      </w:r>
      <w:r>
        <w:rPr>
          <w:lang w:val="fr_FR" w:bidi="fr_FR"/>
        </w:rPr>
        <w:t>Arrêtez la représentation : Demandez à l'acteur qui joue le rôle du père : « Que ressentez-vous ? » Vous entendrez peut-être des choses comme : « Je me sens heureux que Jésus ait aidé mon fils », « Toute cette attente en valait la peine » et « Jésus était vraiment la réponse. » Demandez à la personne qui joue le rôle du fils : « Que ressentez-vous ? » Vous entendrez peut-être des choses comme : « Soulagé. Je suis libre du démon », « Maintenant je peux être à nouveau proche de ma famille » et « Je suis si reconnaissant que Jésus m'a aidé. » Reprenez la représentation.</w:t>
      </w:r>
    </w:p>
    <w:p>
      <w:pPr/>
      <w:r>
        <w:rPr>
          <w:lang w:val="fr_FR" w:bidi="fr_FR"/>
        </w:rPr>
      </w:r>
      <w:r>
        <w:rPr>
          <w:lang w:val="fr_FR" w:bidi="fr_FR"/>
        </w:rPr>
        <w:t>Alors que les gens sont étonnés, Jésus dit séparément à ses disciples qu'il sera livré entre les mains des hommes. Les disciples ne le comprennent pas. Les disciples ont peur de poser la question à Jésus à ce sujet.</w:t>
      </w:r>
    </w:p>
    <w:p>
      <w:pPr/>
      <w:r>
        <w:rPr>
          <w:lang w:val="fr_FR" w:bidi="fr_FR"/>
        </w:rPr>
      </w:r>
      <w:r>
        <w:rPr>
          <w:lang w:val="fr_FR" w:bidi="fr_FR"/>
        </w:rPr>
        <w:t>Arrêtez la représentation : Demandez à l'acteur qui joue le rôle de Jésus : « Que ressentez-vous ? » Vous entendrez peut-être des choses comme : « Ils ne comprennent toujours pas ma mission. » Je leur ai dit cela plus d'une fois », « Pourquoi ont-ils peur de demander ? Je répondrais à leurs questions » et « Pendant combien de temps n'allez-vous pas me faire confiance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revient de la montagne avec ses trois disciples. Une foule l'attend. Un homme crie depuis la foule et l'appelle : « </w:t>
      </w:r>
      <w:r>
        <w:rPr>
          <w:b/>
          <w:lang w:val="fr_FR" w:bidi="fr_FR"/>
        </w:rPr>
        <w:t>Enseignant</w:t>
      </w:r>
      <w:r>
        <w:rPr>
          <w:lang w:val="fr_FR" w:bidi="fr_FR"/>
        </w:rPr>
        <w:t xml:space="preserve">. » Enseignant est un titre respectueux pour un dirigeant religieux juif. Assurez-vous de traduire Enseignant de la même façon que dans les passages précédents. </w:t>
      </w:r>
      <w:r>
        <w:rPr>
          <w:lang w:val="fr_FR" w:bidi="fr_FR"/>
        </w:rPr>
        <w:t>Enseignant</w:t>
      </w:r>
      <w:r>
        <w:rPr>
          <w:lang w:val="fr_FR" w:bidi="fr_FR"/>
        </w:rPr>
        <w:t xml:space="preserve"> se trouve dans le glossaire principal. </w:t>
      </w:r>
    </w:p>
    <w:p>
      <w:pPr/>
      <w:r>
        <w:rPr>
          <w:lang w:val="fr_FR" w:bidi="fr_FR"/>
        </w:rPr>
      </w:r>
      <w:r>
        <w:rPr>
          <w:lang w:val="fr_FR" w:bidi="fr_FR"/>
        </w:rPr>
        <w:t xml:space="preserve">L'homme demande à Jésus de guérir son fils qui est contrôlé par un esprit. Ici, </w:t>
      </w:r>
      <w:r>
        <w:rPr>
          <w:b/>
          <w:lang w:val="fr_FR" w:bidi="fr_FR"/>
        </w:rPr>
        <w:t>esprit</w:t>
      </w:r>
      <w:r>
        <w:rPr>
          <w:lang w:val="fr_FR" w:bidi="fr_FR"/>
        </w:rPr>
        <w:t xml:space="preserve"> fait référence à un esprit mauvais ou un démon. Les esprits mauvais sont des êtres spirituels impurs qui servent Satan. Ils peuvent contrôler les actions et les pensées d'une personne. Assurez-vous de traduire esprit mauvais ou démon de la même façon que vous l'avez fait auparavant. </w:t>
      </w:r>
      <w:r>
        <w:rPr>
          <w:lang w:val="fr_FR" w:bidi="fr_FR"/>
        </w:rPr>
        <w:t>Esprit mauvais</w:t>
      </w:r>
      <w:r>
        <w:rPr>
          <w:lang w:val="fr_FR" w:bidi="fr_FR"/>
        </w:rPr>
        <w:t xml:space="preserve"> et </w:t>
      </w:r>
      <w:r>
        <w:rPr>
          <w:lang w:val="fr_FR" w:bidi="fr_FR"/>
        </w:rPr>
        <w:t>démon</w:t>
      </w:r>
      <w:r>
        <w:rPr>
          <w:lang w:val="fr_FR" w:bidi="fr_FR"/>
        </w:rPr>
        <w:t xml:space="preserve"> se trouvent dans le glossaire principal.</w:t>
      </w:r>
    </w:p>
    <w:p>
      <w:pPr/>
      <w:r>
        <w:rPr>
          <w:lang w:val="fr_FR" w:bidi="fr_FR"/>
        </w:rPr>
      </w:r>
      <w:r>
        <w:rPr>
          <w:lang w:val="fr_FR" w:bidi="fr_FR"/>
        </w:rPr>
        <w:t xml:space="preserve">L'homme dit à Jésus que ses </w:t>
      </w:r>
      <w:r>
        <w:rPr>
          <w:b/>
          <w:lang w:val="fr_FR" w:bidi="fr_FR"/>
        </w:rPr>
        <w:t>disciples</w:t>
      </w:r>
      <w:r>
        <w:rPr>
          <w:lang w:val="fr_FR" w:bidi="fr_FR"/>
        </w:rPr>
        <w:t xml:space="preserve">, c'est-à-dire ses suiveurs les plus proches, n'ont pas été capables de chasser l'esprit mauvais. Cela signifie qu'ils avaient ordonné à l'esprit mauvais de partir et n'avaient pas réussi. Assurez-vous de traduire disciple de la même façon que dans les passages précédents. Le mot </w:t>
      </w:r>
      <w:r>
        <w:rPr>
          <w:lang w:val="fr_FR" w:bidi="fr_FR"/>
        </w:rPr>
        <w:t>disciple</w:t>
      </w:r>
      <w:r>
        <w:rPr>
          <w:lang w:val="fr_FR" w:bidi="fr_FR"/>
        </w:rPr>
        <w:t xml:space="preserve"> se trouve dans le glossaire principal.</w:t>
      </w:r>
    </w:p>
    <w:p>
      <w:pPr/>
      <w:r>
        <w:rPr>
          <w:lang w:val="fr_FR" w:bidi="fr_FR"/>
        </w:rPr>
      </w:r>
      <w:r>
        <w:rPr>
          <w:lang w:val="fr_FR" w:bidi="fr_FR"/>
        </w:rPr>
        <w:t xml:space="preserve">Jésus parle ensuite à tous ceux qui écoutent, y compris ses disciples et la foule. Il les appelle une </w:t>
      </w:r>
      <w:r>
        <w:rPr>
          <w:b/>
          <w:lang w:val="fr_FR" w:bidi="fr_FR"/>
        </w:rPr>
        <w:t>génération</w:t>
      </w:r>
      <w:r>
        <w:rPr>
          <w:lang w:val="fr_FR" w:bidi="fr_FR"/>
        </w:rPr>
        <w:t xml:space="preserve"> incrédule et perverse. Génération fait référence aux gens qui vivent en même temps les uns que les autres. </w:t>
      </w:r>
      <w:r>
        <w:rPr>
          <w:lang w:val="fr_FR" w:bidi="fr_FR"/>
        </w:rPr>
        <w:t>Génération</w:t>
      </w:r>
      <w:r>
        <w:rPr>
          <w:lang w:val="fr_FR" w:bidi="fr_FR"/>
        </w:rPr>
        <w:t xml:space="preserve"> se trouve dans le glossaire principal.</w:t>
      </w:r>
    </w:p>
    <w:p>
      <w:pPr/>
      <w:r>
        <w:rPr>
          <w:lang w:val="fr_FR" w:bidi="fr_FR"/>
        </w:rPr>
      </w:r>
      <w:r>
        <w:rPr>
          <w:lang w:val="fr_FR" w:bidi="fr_FR"/>
        </w:rPr>
        <w:t xml:space="preserve">Jésus ordonne au démon de partir et guérit le garçon. La foule est étonnée. Jésus s'appelle lui-même le </w:t>
      </w:r>
      <w:r>
        <w:rPr>
          <w:b/>
          <w:lang w:val="fr_FR" w:bidi="fr_FR"/>
        </w:rPr>
        <w:t>Fils de l'homme</w:t>
      </w:r>
      <w:r>
        <w:rPr>
          <w:lang w:val="fr_FR" w:bidi="fr_FR"/>
        </w:rPr>
        <w:t xml:space="preserve"> et dit à ses disciples qu'il sera livré à ses ennemis dans l'avenir. Le Fils de l'homme est un titre que Jésus utilise pour se décrire comme celui à qui Dieu a donné toute puissance et autorité. Assurez-vous de traduire Fils de l'Homme de la même façon que vous l'avez fait auparavant. </w:t>
      </w:r>
      <w:r>
        <w:rPr>
          <w:lang w:val="fr_FR" w:bidi="fr_FR"/>
        </w:rPr>
        <w:t>Fils de l'homme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9:37–45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44">
        <w:r>
          <w:rPr>
            <w:lang w:val="fr_FR" w:bidi="fr_FR"/>
          </w:rPr>
          <w:rPr>
            <w:color w:val="0000EE"/>
            <w:u w:val="single"/>
          </w:rPr>
          <w:t>Écouter et Cœur</w:t>
        </w:r>
      </w:hyperlink>
      <w:r>
        <w:rPr>
          <w:lang w:val="fr_FR" w:bidi="fr_FR"/>
        </w:rPr>
        <w:t xml:space="preserve"> (527 KB)</w:t>
      </w:r>
      <w:r>
        <w:rPr>
          <w:lang w:val="fr_FR" w:bidi="fr_FR"/>
        </w:rPr>
      </w:r>
    </w:p>
    <w:p>
      <w:pPr>
        <w:pStyle w:val="ListBullet"/>
        <w:spacing w:line="240" w:lineRule="auto"/>
        <w:ind w:left="720"/>
      </w:pPr>
      <w:r>
        <w:rPr>
          <w:lang w:val="fr_FR" w:bidi="fr_FR"/>
        </w:rPr>
      </w:r>
      <w:hyperlink r:id="rId245">
        <w:r>
          <w:rPr>
            <w:lang w:val="fr_FR" w:bidi="fr_FR"/>
          </w:rPr>
          <w:rPr>
            <w:color w:val="0000EE"/>
            <w:u w:val="single"/>
          </w:rPr>
          <w:t>Planter le Décor</w:t>
        </w:r>
      </w:hyperlink>
      <w:r>
        <w:rPr>
          <w:lang w:val="fr_FR" w:bidi="fr_FR"/>
        </w:rPr>
        <w:t xml:space="preserve"> (3.7 MB)</w:t>
      </w:r>
      <w:r>
        <w:rPr>
          <w:lang w:val="fr_FR" w:bidi="fr_FR"/>
        </w:rPr>
      </w:r>
    </w:p>
    <w:p>
      <w:pPr>
        <w:pStyle w:val="ListBullet"/>
        <w:spacing w:line="240" w:lineRule="auto"/>
        <w:ind w:left="720"/>
      </w:pPr>
      <w:r>
        <w:rPr>
          <w:lang w:val="fr_FR" w:bidi="fr_FR"/>
        </w:rPr>
      </w:r>
      <w:hyperlink r:id="rId246">
        <w:r>
          <w:rPr>
            <w:lang w:val="fr_FR" w:bidi="fr_FR"/>
          </w:rPr>
          <w:rPr>
            <w:color w:val="0000EE"/>
            <w:u w:val="single"/>
          </w:rPr>
          <w:t>Définir les Scènes</w:t>
        </w:r>
      </w:hyperlink>
      <w:r>
        <w:rPr>
          <w:lang w:val="fr_FR" w:bidi="fr_FR"/>
        </w:rPr>
        <w:t xml:space="preserve"> (2.6 MB)</w:t>
      </w:r>
      <w:r>
        <w:rPr>
          <w:lang w:val="fr_FR" w:bidi="fr_FR"/>
        </w:rPr>
      </w:r>
    </w:p>
    <w:p>
      <w:pPr>
        <w:pStyle w:val="ListBullet"/>
        <w:spacing w:line="240" w:lineRule="auto"/>
        <w:ind w:left="720"/>
      </w:pPr>
      <w:r>
        <w:rPr>
          <w:lang w:val="fr_FR" w:bidi="fr_FR"/>
        </w:rPr>
      </w:r>
      <w:hyperlink r:id="rId247">
        <w:r>
          <w:rPr>
            <w:lang w:val="fr_FR" w:bidi="fr_FR"/>
          </w:rPr>
          <w:rPr>
            <w:color w:val="0000EE"/>
            <w:u w:val="single"/>
          </w:rPr>
          <w:t>Intégration du Texte</w:t>
        </w:r>
      </w:hyperlink>
      <w:r>
        <w:rPr>
          <w:lang w:val="fr_FR" w:bidi="fr_FR"/>
        </w:rPr>
        <w:t xml:space="preserve"> (3.2 MB)</w:t>
      </w:r>
      <w:r>
        <w:rPr>
          <w:lang w:val="fr_FR" w:bidi="fr_FR"/>
        </w:rPr>
      </w:r>
    </w:p>
    <w:p>
      <w:pPr>
        <w:pStyle w:val="ListBullet"/>
        <w:spacing w:line="240" w:lineRule="auto"/>
        <w:ind w:left="720"/>
      </w:pPr>
      <w:r>
        <w:rPr>
          <w:lang w:val="fr_FR" w:bidi="fr_FR"/>
        </w:rPr>
      </w:r>
      <w:hyperlink r:id="rId248">
        <w:r>
          <w:rPr>
            <w:lang w:val="fr_FR" w:bidi="fr_FR"/>
          </w:rPr>
          <w:rPr>
            <w:color w:val="0000EE"/>
            <w:u w:val="single"/>
          </w:rPr>
          <w:t>Combler les Lacunes</w:t>
        </w:r>
      </w:hyperlink>
      <w:r>
        <w:rPr>
          <w:lang w:val="fr_FR" w:bidi="fr_FR"/>
        </w:rPr>
        <w:t xml:space="preserve"> (1.4 MB)</w:t>
      </w:r>
      <w:r>
        <w:rPr>
          <w:lang w:val="fr_FR" w:bidi="fr_FR"/>
        </w:rPr>
      </w:r>
    </w:p>
    <w:p>
      <w:pPr>
        <w:pStyle w:val="ListBullet"/>
        <w:spacing w:line="240" w:lineRule="auto"/>
        <w:ind w:left="720"/>
      </w:pPr>
      <w:r>
        <w:rPr>
          <w:lang w:val="fr_FR" w:bidi="fr_FR"/>
        </w:rPr>
      </w:r>
      <w:hyperlink r:id="rId249">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9:46–62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9.46–62.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Après que Jésus ait guéri le garçon possédé par un démon, les disciples discutent pour savoir qui est le plus grand et Jésus leur enseigne l'humilité. Luc ne nous dit pas où a lieu cette conversation, bien que Marc la situe à Capernaüm. Ensuite Jésus et ses disciples commencent le trajet de la région de Galilée vers Jérusalem. Jésus enseigne ce qu'il en coûte de le suivre.</w:t>
      </w:r>
    </w:p>
    <w:p>
      <w:pPr/>
      <w:r>
        <w:rPr>
          <w:lang w:val="fr_FR" w:bidi="fr_FR"/>
        </w:rPr>
      </w:r>
      <w:r>
        <w:rPr>
          <w:lang w:val="fr_FR" w:bidi="fr_FR"/>
        </w:rPr>
        <w:t>Les disciples se disputent pour savoir qui est le plus grand parmi eux ou qui avait le statut le plus élevé, mais Jésus connaissait leurs pensées. Jésus amène un enfant qui était à proximité pour se tenir à côté de lui. Le mot grec pour petit enfant fait référence à un enfant (garçon ou fille) qui avait moins de 10 ans. Jésus explique que quiconque accueille ou accepte un petit enfant comme celui-ci honore Jésus. Dans le monde romain, les enfants avaient un statut social très bas. Les enfants devaient généralement accomplir des actes d'hospitalité comme laver les pieds d'un invité. Jésus utilise l'enfant pour montrer qu'il veut que ses disciples honorent ceux qui n'ont pas de statut du tout. Jésus dit que l'accueillir ou l'honorer revient à accueillir celui qui l'a envoyé, c'est-à-dire Dieu. Jésus parle du contraste entre la mentalité des gens et celle de Dieu. On peut penser que quelqu'un est le moins important, mais il pourrait être le plus grand pour Dieu.</w:t>
      </w:r>
    </w:p>
    <w:p>
      <w:pPr/>
      <w:r>
        <w:rPr>
          <w:lang w:val="fr_FR" w:bidi="fr_FR"/>
        </w:rPr>
      </w:r>
      <w:r>
        <w:rPr>
          <w:lang w:val="fr_FR" w:bidi="fr_FR"/>
        </w:rPr>
        <w:t>Arrêtez-vous et discutez avec votre équipe : Quels types de personnes détiennent un statut social élevé dans votre culture ? Quelles personnes ont un statut social bas ? Quelles sont les différences dans la façon dont ils sont traités ?</w:t>
      </w:r>
    </w:p>
    <w:p>
      <w:pPr/>
      <w:r>
        <w:rPr>
          <w:lang w:val="fr_FR" w:bidi="fr_FR"/>
        </w:rPr>
      </w:r>
      <w:r>
        <w:rPr>
          <w:lang w:val="fr_FR" w:bidi="fr_FR"/>
        </w:rPr>
        <w:t>Jean, le frère de Jacques et un disciple de Jésus, répond à Jésus en l'appelant Maître. Il s'agissait d'un titre respectueux qui était utilisé pour quelqu'un qui avait un statut supérieur. Jean dit qu'il y avait une personne qui n'était pas l'un des douze disciples qui chassait les démons, c'est-à-dire les esprits mauvais, des gens au nom de Jésus. Ils essayaient d'utiliser la puissance et l'autorité de Jésus lui-même. Les disciples ont essayé de dire à l'homme d'arrêter de chasser les démons, mais il ne l'a pas fait. Les disciples ont fait cela parce qu'ils ne pensaient pas que la personne avait le même statut qu'ils se donnaient en tant que disciples de Jésus. Jésus dit qu'ils ne devraient pas arrêter quelqu'un qui fait de bonnes choses au nom de Jésus. Jésus dit que celui qui ne s'oppose pas aux disciples est de leur côté.</w:t>
      </w:r>
    </w:p>
    <w:p>
      <w:pPr/>
      <w:r>
        <w:rPr>
          <w:lang w:val="fr_FR" w:bidi="fr_FR"/>
        </w:rPr>
      </w:r>
      <w:r>
        <w:rPr>
          <w:lang w:val="fr_FR" w:bidi="fr_FR"/>
        </w:rPr>
        <w:t>La direction de l'histoire change ici. Jésus commence à se rendre à Jérusalem, la capitale religieuse juive. Jésus est déterminé à aller à Jérusalem, même s'il sait qu'il y souffrira. Dieu a déjà planifié l'heure exacte à laquelle il ramènera Jésus au ciel, où il vit. L'heure approche. Dans la section suivante, nous voyons différentes réponses au fait de suivre Jésus (certaines réponses positives et d'autres négatives). Jésus envoie quelques hommes devant lui pour préparer les gens à sa venue. Ils arrivent dans un village des Samaritains.</w:t>
      </w:r>
    </w:p>
    <w:p>
      <w:pPr/>
      <w:r>
        <w:rPr>
          <w:lang w:val="fr_FR" w:bidi="fr_FR"/>
        </w:rPr>
      </w:r>
      <w:r>
        <w:rPr>
          <w:lang w:val="fr_FR" w:bidi="fr_FR"/>
        </w:rPr>
        <w:t>Arrêtez-vous et montrez à votre équipe une carte d'Israël incluant la Galilée, la Judée, la Samarie et la ville de Jérusalem.</w:t>
      </w:r>
    </w:p>
    <w:p>
      <w:pPr/>
      <w:r>
        <w:rPr>
          <w:lang w:val="fr_FR" w:bidi="fr_FR"/>
        </w:rPr>
      </w:r>
      <w:r>
        <w:rPr>
          <w:lang w:val="fr_FR" w:bidi="fr_FR"/>
        </w:rPr>
        <w:t>La Samarie était un district entre la Galilée et la Judée. Les Samaritains étaient en partie Juifs et en partie Gentils, c'est-à-dire des non-Juifs. Les Samaritains adoraient Dieu différemment des Juifs. Au lieu d'adorer à Jérusalem dans le temple, ils adoraient sur une montagne près d'eux appelée le mont Garizim.</w:t>
      </w:r>
    </w:p>
    <w:p>
      <w:pPr/>
      <w:r>
        <w:rPr>
          <w:lang w:val="fr_FR" w:bidi="fr_FR"/>
        </w:rPr>
      </w:r>
      <w:r>
        <w:rPr>
          <w:lang w:val="fr_FR" w:bidi="fr_FR"/>
        </w:rPr>
        <w:t>Les Samaritains ne voulaient pas que les Juifs traversent leur village en route vers Jérusalem pour y rendre un culte. Ils rejettent donc Jésus.</w:t>
      </w:r>
    </w:p>
    <w:p>
      <w:pPr/>
      <w:r>
        <w:rPr>
          <w:lang w:val="fr_FR" w:bidi="fr_FR"/>
        </w:rPr>
      </w:r>
      <w:r>
        <w:rPr>
          <w:lang w:val="fr_FR" w:bidi="fr_FR"/>
        </w:rPr>
        <w:t>Jésus et ses disciples marchent sur la route. Quand Jacques et Jean entendent parler de la réponse des Samaritains, ils demandent à Jésus s'il veut qu'ils ordonnent au feu de descendre de la part de Dieu dans le ciel pour détruire les Samaritains. Jésus se tourne vers eux et les reprend ou indique clairement que ce que les disciples voulaient faire était mal. Au lieu de cela, ils se rendent au village suivant.</w:t>
      </w:r>
    </w:p>
    <w:p>
      <w:pPr/>
      <w:r>
        <w:rPr>
          <w:lang w:val="fr_FR" w:bidi="fr_FR"/>
        </w:rPr>
      </w:r>
      <w:r>
        <w:rPr>
          <w:lang w:val="fr_FR" w:bidi="fr_FR"/>
        </w:rPr>
        <w:t>Bien que les Samaritains l'aient rejeté, Jésus rencontre trois personnes qui veulent le suivre sur la route de Jérusalem. Jésus répond en disant à la première personne à quel point il est difficile d'être son disciple. Jésus dit que les renards ont des trous pour dormir et les oiseaux ont des nids, mais que le Fils de l'homme n'a pas d'endroit où reposer sa tête. Les renards sont des animaux sauvages qui ressemblent à de petits chiens. Ils se déplacent d'un endroit à un autre, mais vivent dans des abris naturels dans le sol ou dans des grottes.</w:t>
      </w:r>
    </w:p>
    <w:p>
      <w:pPr/>
      <w:r>
        <w:rPr>
          <w:lang w:val="fr_FR" w:bidi="fr_FR"/>
        </w:rPr>
      </w:r>
      <w:r>
        <w:rPr>
          <w:lang w:val="fr_FR" w:bidi="fr_FR"/>
        </w:rPr>
        <w:t>Arrêtez-vous et montrez à votre équipe une image d'un renard.</w:t>
      </w:r>
    </w:p>
    <w:p>
      <w:pPr/>
      <w:r>
        <w:rPr>
          <w:lang w:val="fr_FR" w:bidi="fr_FR"/>
        </w:rPr>
      </w:r>
      <w:r>
        <w:rPr>
          <w:lang w:val="fr_FR" w:bidi="fr_FR"/>
        </w:rPr>
        <w:t>Mais Jésus dit que lui, le Fils de l'homme, et ses disciples n'ont pas d'endroit qu'ils appellent leur maison et pas d'endroit pour dormir régulièrement. Les gens de Nazareth, les Samaritains et beaucoup d'autres avaient déjà rejeté Jésus.</w:t>
      </w:r>
    </w:p>
    <w:p>
      <w:pPr/>
      <w:r>
        <w:rPr>
          <w:lang w:val="fr_FR" w:bidi="fr_FR"/>
        </w:rPr>
      </w:r>
      <w:r>
        <w:rPr>
          <w:lang w:val="fr_FR" w:bidi="fr_FR"/>
        </w:rPr>
        <w:t>Dans l'exemple suivant, Jésus appelle un homme à venir et apprendre de sa part en tant que disciple. Mais l'homme voulait remplir son devoir de fils et enterrer son père en premier. Nous ne savons pas si son père était mourant, mort ou qu'il allait mourir, seulement que l'homme sentait qu'il était de sa responsabilité de rester jusqu'à ce que son devoir soit accompli.</w:t>
      </w:r>
    </w:p>
    <w:p>
      <w:pPr/>
      <w:r>
        <w:rPr>
          <w:lang w:val="fr_FR" w:bidi="fr_FR"/>
        </w:rPr>
      </w:r>
      <w:r>
        <w:rPr>
          <w:lang w:val="fr_FR" w:bidi="fr_FR"/>
        </w:rPr>
        <w:t>Arrêtez-vous et discutez avec votre équipe : Quelles responsabilités les enfants ont-ils envers leurs parents quand il s'agit des funérailles dans votre culture ? À quoi ressemblent les funérailles dans votre culture ?</w:t>
      </w:r>
    </w:p>
    <w:p>
      <w:pPr/>
      <w:r>
        <w:rPr>
          <w:lang w:val="fr_FR" w:bidi="fr_FR"/>
        </w:rPr>
      </w:r>
      <w:r>
        <w:rPr>
          <w:lang w:val="fr_FR" w:bidi="fr_FR"/>
        </w:rPr>
        <w:t>Jésus dit de laisser les morts enterrer leurs propres morts. Il ne parle pas littéralement, puisque les morts ne peuvent pas enterrer les morts. Jésus disait que ceux qui sont spirituellement morts ou n'avaient pas une vraie relation avec Dieu pouvaient enterrer ceux qui, comme eux, étaient physiquement morts. Jésus dit à l'homme que la chose la plus importante qu'il puisse faire est d'aller dire aux gens la bonne nouvelle que Dieu vient pour régner en tant que roi.</w:t>
      </w:r>
    </w:p>
    <w:p>
      <w:pPr/>
      <w:r>
        <w:rPr>
          <w:lang w:val="fr_FR" w:bidi="fr_FR"/>
        </w:rPr>
      </w:r>
      <w:r>
        <w:rPr>
          <w:lang w:val="fr_FR" w:bidi="fr_FR"/>
        </w:rPr>
        <w:t>Le troisième homme veut également devenir un disciple régulier de Jésus. Mais d'abord, l'homme veut dire au revoir à sa famille avant de devenir un disciple. Cela aurait pu inclure des jours de fêtes et de visites. Jésus répond avec un exemple agricole de l'utilisation d'une charrue. Une charrue est un outil en bois tranchant utilisé pour briser le sol et pour planter des graines. Il était tiré par un cheval ou un bœuf et l'agriculteur tenait la charrue pour la faire aller en ligne droite.</w:t>
      </w:r>
    </w:p>
    <w:p>
      <w:pPr/>
      <w:r>
        <w:rPr>
          <w:lang w:val="fr_FR" w:bidi="fr_FR"/>
        </w:rPr>
      </w:r>
      <w:r>
        <w:rPr>
          <w:lang w:val="fr_FR" w:bidi="fr_FR"/>
        </w:rPr>
        <w:t>Arrêtez-vous et montrez à votre équipe une vidéo d'une charrue et des lignes qu'elle crée dans le sol. Comment les gens dans votre culture préparent-ils le sol pour les graines ? Y a-t-il une comparaison agricole similaire qui pourrait être faite dans votre contexte ?</w:t>
      </w:r>
    </w:p>
    <w:p>
      <w:pPr/>
      <w:r>
        <w:rPr>
          <w:lang w:val="fr_FR" w:bidi="fr_FR"/>
        </w:rPr>
      </w:r>
      <w:r>
        <w:rPr>
          <w:lang w:val="fr_FR" w:bidi="fr_FR"/>
        </w:rPr>
        <w:t>Une personne qui laboure et regarde en arrière créera des lignes tordues dans le sol. De la même façon, une personne qui dit qu'il suivra Jésus, mais qui veut ensuite revenir à son ancien mode de vie, ne peut pas faire œuvre utile dans le royaume de Dieu. Il ne peut pas bien servir et obéir à Dieu. Il ne peut pas dire aux gens la bonne nouvelle concernant le royaume de Dieu.</w:t>
      </w:r>
    </w:p>
    <w:p>
      <w:pPr/>
      <w:r>
        <w:rPr>
          <w:lang w:val="fr_FR" w:bidi="fr_FR"/>
        </w:rPr>
      </w:r>
      <w:r>
        <w:rPr>
          <w:lang w:val="fr_FR" w:bidi="fr_FR"/>
        </w:rPr>
        <w:t>Beaucoup d'experts appellent cette section de Luc le « Récit de voyage » parce que Luc se concentre sur le choix de Jésus de se rendre à Jérusalem. Jésus savait qu'il était temps d'accomplir le plan de salut de Dieu pour tous les peuples et d'être rejeté à cause de cela. Vous rappelez-vous de la prophétie de Simon selon laquelle Jésus révélera le cœur des gens ? Nous commençons à voir maintenant que certaines personnes rejeteront Jésus. Nous commençons également à voir Jésus essayer de préparer ses disciples pour le moment où il les quittera.</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Les disciples discutent pour savoir qui est le plus grand parmi eux. Jésus enseigne l'humilité en se servant d'un enfant comme exemple. Jésus leur dit que le plus petit parmi eux est le plus grand.</w:t>
      </w:r>
    </w:p>
    <w:p>
      <w:pPr/>
      <w:r>
        <w:rPr>
          <w:lang w:val="fr_FR" w:bidi="fr_FR"/>
        </w:rPr>
      </w:r>
      <w:r>
        <w:rPr>
          <w:b/>
          <w:lang w:val="fr_FR" w:bidi="fr_FR"/>
        </w:rPr>
        <w:t>Deuxième partie :</w:t>
      </w:r>
      <w:r>
        <w:rPr>
          <w:lang w:val="fr_FR" w:bidi="fr_FR"/>
        </w:rPr>
        <w:t xml:space="preserve"> Jean demande la permission d'arrêter une personne qui utilise le nom de Jésus pour chasser les démons. Jésus dit à Jean de ne pas l'arrêter parce que celui qui n'est pas contre nous est pour nous.</w:t>
      </w:r>
    </w:p>
    <w:p>
      <w:pPr/>
      <w:r>
        <w:rPr>
          <w:lang w:val="fr_FR" w:bidi="fr_FR"/>
        </w:rPr>
      </w:r>
      <w:r>
        <w:rPr>
          <w:b/>
          <w:lang w:val="fr_FR" w:bidi="fr_FR"/>
        </w:rPr>
        <w:t>Troisième partie :</w:t>
      </w:r>
      <w:r>
        <w:rPr>
          <w:lang w:val="fr_FR" w:bidi="fr_FR"/>
        </w:rPr>
        <w:t xml:space="preserve"> Jésus et ses disciples sont sur la route de Jérusalem. Un village samaritain rejette Jésus et ne veut pas qu'il traverse sa ville. Jacques et Jean demandent à Jésus s'ils devraient faire descendre le feu du ciel pour brûler le village. Jésus réprimande Jacques et Jean.</w:t>
      </w:r>
    </w:p>
    <w:p>
      <w:pPr/>
      <w:r>
        <w:rPr>
          <w:lang w:val="fr_FR" w:bidi="fr_FR"/>
        </w:rPr>
      </w:r>
      <w:r>
        <w:rPr>
          <w:b/>
          <w:lang w:val="fr_FR" w:bidi="fr_FR"/>
        </w:rPr>
        <w:t>Quatrième partie :</w:t>
      </w:r>
      <w:r>
        <w:rPr>
          <w:lang w:val="fr_FR" w:bidi="fr_FR"/>
        </w:rPr>
        <w:t xml:space="preserve"> Jésus a trois conversations avec des suiveurs potentiels. Jésus explique qu'il est difficile d'être son disciple.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L'enfant</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L'homme qui réussit à chasser les démons</w:t>
      </w:r>
    </w:p>
    <w:p>
      <w:pPr>
        <w:pStyle w:val="ListBullet"/>
        <w:spacing w:line="240" w:lineRule="auto"/>
        <w:ind w:left="720"/>
      </w:pPr>
      <w:r>
        <w:rPr>
          <w:lang w:val="fr_FR" w:bidi="fr_FR"/>
        </w:rPr>
      </w:r>
      <w:r>
        <w:rPr>
          <w:lang w:val="fr_FR" w:bidi="fr_FR"/>
        </w:rPr>
        <w:t>Les messagers</w:t>
      </w:r>
    </w:p>
    <w:p>
      <w:pPr>
        <w:pStyle w:val="ListBullet"/>
        <w:spacing w:line="240" w:lineRule="auto"/>
        <w:ind w:left="720"/>
      </w:pPr>
      <w:r>
        <w:rPr>
          <w:lang w:val="fr_FR" w:bidi="fr_FR"/>
        </w:rPr>
      </w:r>
      <w:r>
        <w:rPr>
          <w:lang w:val="fr_FR" w:bidi="fr_FR"/>
        </w:rPr>
        <w:t>Les Samaritains</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Trois hommes qui veulent suivre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Luc a parlé de la gloire de Jésus sur la montagne et a décrit Jésus qui guérit un garçon possédé par un démon. Dans les deux cas, les témoins étaient étonnés. Après cela, Jésus a annoncé sa mort et sa trahison prochaines, mais les disciples ne comprenaient pas. Ils pensaient que Jésus était trop grand pour être trahi et mourir.</w:t>
      </w:r>
    </w:p>
    <w:p>
      <w:pPr/>
      <w:r>
        <w:rPr>
          <w:lang w:val="fr_FR" w:bidi="fr_FR"/>
        </w:rPr>
      </w:r>
      <w:r>
        <w:rPr>
          <w:lang w:val="fr_FR" w:bidi="fr_FR"/>
        </w:rPr>
        <w:t>Les disciples ont commencé à débattre pour savoir lequel d'entre eux était le plus grand.</w:t>
      </w:r>
    </w:p>
    <w:p>
      <w:pPr/>
      <w:r>
        <w:rPr>
          <w:lang w:val="fr_FR" w:bidi="fr_FR"/>
        </w:rPr>
      </w:r>
      <w:r>
        <w:rPr>
          <w:lang w:val="fr_FR" w:bidi="fr_FR"/>
        </w:rPr>
        <w:t>Il est important de se rappeler qu'à cette époque, un enfant aurait été en bas de l'échelle au niveau du statut social. Quand Jésus prend l'enfant à ses côtés, il place l'enfant dans une position d'honneur.</w:t>
      </w:r>
    </w:p>
    <w:p>
      <w:pPr/>
      <w:r>
        <w:rPr>
          <w:lang w:val="fr_FR" w:bidi="fr_FR"/>
        </w:rPr>
      </w:r>
      <w:r>
        <w:rPr>
          <w:lang w:val="fr_FR" w:bidi="fr_FR"/>
        </w:rPr>
        <w:t>Jésus savait ce que pensaient les disciples. Jésus place un enfant à ses côtés.</w:t>
      </w:r>
    </w:p>
    <w:p>
      <w:pPr/>
      <w:r>
        <w:rPr>
          <w:lang w:val="fr_FR" w:bidi="fr_FR"/>
        </w:rPr>
      </w:r>
      <w:r>
        <w:rPr>
          <w:lang w:val="fr_FR" w:bidi="fr_FR"/>
        </w:rPr>
        <w:t>Il est important de se rappeler que dans la société, on n'accueille que quelqu'un qui a le même statut ou un statut supérieur. Jésus leur dit donc qu'ils doivent avoir un statut inférieur ou aussi bas qu'un enfant pour accueillir Jésus. Celui qui accueille Jésus accueille Dieu le Père.</w:t>
      </w:r>
    </w:p>
    <w:p>
      <w:pPr/>
      <w:r>
        <w:rPr>
          <w:lang w:val="fr_FR" w:bidi="fr_FR"/>
        </w:rPr>
      </w:r>
      <w:r>
        <w:rPr>
          <w:lang w:val="fr_FR" w:bidi="fr_FR"/>
        </w:rPr>
        <w:t>Puis Jésus dit que quiconque accueille cet enfant en mon nom m'accueille et quiconque m'accueille accueille le Père qui m'a envoyé. Celui qui est le plus petit parmi vous est le plus grand.</w:t>
      </w:r>
    </w:p>
    <w:p>
      <w:pPr/>
      <w:r>
        <w:rPr>
          <w:lang w:val="fr_FR" w:bidi="fr_FR"/>
        </w:rPr>
      </w:r>
      <w:r>
        <w:rPr>
          <w:lang w:val="fr_FR" w:bidi="fr_FR"/>
        </w:rPr>
        <w:t>Il est important de se rappeler qu'il y avait un groupe de disciples qui étaient toujours avec Jésus. Les disciples n'ont pas considéré la possibilité que Dieu œuvrait en dehors de leur propre groupe.</w:t>
      </w:r>
    </w:p>
    <w:p>
      <w:pPr/>
      <w:r>
        <w:rPr>
          <w:lang w:val="fr_FR" w:bidi="fr_FR"/>
        </w:rPr>
      </w:r>
      <w:r>
        <w:rPr>
          <w:lang w:val="fr_FR" w:bidi="fr_FR"/>
        </w:rPr>
        <w:t>Jean informe Jésus que quelqu'un utilise le nom de Jésus pour chasser les démons et que les disciples de Jésus lui ont dit d'arrêter. Jésus répond en disant de ne pas l'arrêter parce que quiconque n'est pas contre nous est pour nous.</w:t>
      </w:r>
    </w:p>
    <w:p>
      <w:pPr/>
      <w:r>
        <w:rPr>
          <w:lang w:val="fr_FR" w:bidi="fr_FR"/>
        </w:rPr>
      </w:r>
      <w:r>
        <w:rPr>
          <w:lang w:val="fr_FR" w:bidi="fr_FR"/>
        </w:rPr>
        <w:t>Il est important de se rappeler que Jésus a déjà parlé à ses disciples de sa mort prochaine et de la trahison à laquelle il sera confronté à Jérusalem. Jésus sait que le moment approche pour l'accomplissement du plan de Dieu.</w:t>
      </w:r>
    </w:p>
    <w:p>
      <w:pPr/>
      <w:r>
        <w:rPr>
          <w:lang w:val="fr_FR" w:bidi="fr_FR"/>
        </w:rPr>
      </w:r>
      <w:r>
        <w:rPr>
          <w:lang w:val="fr_FR" w:bidi="fr_FR"/>
        </w:rPr>
        <w:t>L'heure où Jésus doit aller au ciel est proche. Jésus fait donc le choix d'aller à Jérusalem. Jésus envoie donc des messagers dans un village samaritain pour préparer son arrivée.</w:t>
      </w:r>
    </w:p>
    <w:p>
      <w:pPr/>
      <w:r>
        <w:rPr>
          <w:lang w:val="fr_FR" w:bidi="fr_FR"/>
        </w:rPr>
      </w:r>
      <w:r>
        <w:rPr>
          <w:lang w:val="fr_FR" w:bidi="fr_FR"/>
        </w:rPr>
        <w:t>Il est important de se rappeler que les Samaritains n'étaient pas Juifs, ils étaient à moitié Juifs et à moitié Gentils, c'est-à-dire non-Juifs. Les Samaritains adoraient Dieu d'une façon différente des Juifs. Les Juifs adoraient Dieu dans le temple de Jérusalem et les Samaritains sur une montagne. Les Samaritains avaient généralement du ressentiment envers les Juifs qui traversaient leur village pour adorer à Jérusalem.</w:t>
      </w:r>
    </w:p>
    <w:p>
      <w:pPr/>
      <w:r>
        <w:rPr>
          <w:lang w:val="fr_FR" w:bidi="fr_FR"/>
        </w:rPr>
      </w:r>
      <w:r>
        <w:rPr>
          <w:lang w:val="fr_FR" w:bidi="fr_FR"/>
        </w:rPr>
        <w:t>Mais les Samaritains ont rejeté Jésus parce qu'il allait à Jérusalem. Jacques et Jean demandent à Jésus s'ils devraient faire descendre le feu du ciel pour les brûler. Jésus les réprimande. Puis ils passent au village suivant.</w:t>
      </w:r>
    </w:p>
    <w:p>
      <w:pPr/>
      <w:r>
        <w:rPr>
          <w:lang w:val="fr_FR" w:bidi="fr_FR"/>
        </w:rPr>
      </w:r>
      <w:r>
        <w:rPr>
          <w:lang w:val="fr_FR" w:bidi="fr_FR"/>
        </w:rPr>
        <w:t>Il est important de se rappeler que Jésus est en route vers Jérusalem et que le long de la route il y a des gens qui veulent le suivre. Le premier est impatient d'aller partout où va Jésus, mais Jésus lui dit qu'il sera difficile de suivre Jésus. Les deux suivants veulent accomplir un devoir familial qui les retarderait dans le fait de suivre Jésus.</w:t>
      </w:r>
    </w:p>
    <w:p>
      <w:pPr/>
      <w:r>
        <w:rPr>
          <w:lang w:val="fr_FR" w:bidi="fr_FR"/>
        </w:rPr>
      </w:r>
      <w:r>
        <w:rPr>
          <w:lang w:val="fr_FR" w:bidi="fr_FR"/>
        </w:rPr>
        <w:t>Jésus se trouve le long de la route et une personne lui dit : « Je te suivrai partout où tu iras. » Jésus dit à cette personne que les animaux ont des endroits où rester, mais que Jésus n'a pas d'endroit pour se reposer.</w:t>
      </w:r>
    </w:p>
    <w:p>
      <w:pPr/>
      <w:r>
        <w:rPr>
          <w:lang w:val="fr_FR" w:bidi="fr_FR"/>
        </w:rPr>
      </w:r>
      <w:r>
        <w:rPr>
          <w:lang w:val="fr_FR" w:bidi="fr_FR"/>
        </w:rPr>
        <w:t>Puis Jésus a appelé un autre homme en disant : « Suis-moi. » L'homme veut d'abord enterrer son père.</w:t>
      </w:r>
    </w:p>
    <w:p>
      <w:pPr/>
      <w:r>
        <w:rPr>
          <w:lang w:val="fr_FR" w:bidi="fr_FR"/>
        </w:rPr>
      </w:r>
      <w:r>
        <w:rPr>
          <w:lang w:val="fr_FR" w:bidi="fr_FR"/>
        </w:rPr>
        <w:t>Il est important de se rappeler que Jésus appelle ceux qui ne le suivent pas « spirituellement morts. »</w:t>
      </w:r>
    </w:p>
    <w:p>
      <w:pPr/>
      <w:r>
        <w:rPr>
          <w:lang w:val="fr_FR" w:bidi="fr_FR"/>
        </w:rPr>
      </w:r>
      <w:r>
        <w:rPr>
          <w:lang w:val="fr_FR" w:bidi="fr_FR"/>
        </w:rPr>
        <w:t>Jésus répond en disant : « Laisse les morts enterrer leurs propres morts. Quant à toi, vas et proclame le royaume de Dieu. »</w:t>
      </w:r>
    </w:p>
    <w:p>
      <w:pPr/>
      <w:r>
        <w:rPr>
          <w:lang w:val="fr_FR" w:bidi="fr_FR"/>
        </w:rPr>
      </w:r>
      <w:r>
        <w:rPr>
          <w:lang w:val="fr_FR" w:bidi="fr_FR"/>
        </w:rPr>
        <w:t>Puis un autre homme dit : « Je te suivrai, Seigneur, mais laisse-moi aller dire au revoir à ma famille. »</w:t>
      </w:r>
    </w:p>
    <w:p>
      <w:pPr/>
      <w:r>
        <w:rPr>
          <w:lang w:val="fr_FR" w:bidi="fr_FR"/>
        </w:rPr>
      </w:r>
      <w:r>
        <w:rPr>
          <w:lang w:val="fr_FR" w:bidi="fr_FR"/>
        </w:rPr>
        <w:t>Il est important de se rappeler que si une personne regarde en arrière pendant qu'elle laboure la terre, les lignes qu'elle crée pour les plantes ne seront pas droites.</w:t>
      </w:r>
    </w:p>
    <w:p>
      <w:pPr/>
      <w:r>
        <w:rPr>
          <w:lang w:val="fr_FR" w:bidi="fr_FR"/>
        </w:rPr>
      </w:r>
      <w:r>
        <w:rPr>
          <w:lang w:val="fr_FR" w:bidi="fr_FR"/>
        </w:rPr>
        <w:t>Jésus répond : « Quiconque met ses mains sur la charrue et regarde en arrière n'est pas apte pour le royaume de Dieu. »</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L'enfant</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L'homme qui réussit à chasser les démons</w:t>
      </w:r>
    </w:p>
    <w:p>
      <w:pPr>
        <w:pStyle w:val="ListBullet"/>
        <w:spacing w:line="240" w:lineRule="auto"/>
        <w:ind w:left="720"/>
      </w:pPr>
      <w:r>
        <w:rPr>
          <w:lang w:val="fr_FR" w:bidi="fr_FR"/>
        </w:rPr>
      </w:r>
      <w:r>
        <w:rPr>
          <w:lang w:val="fr_FR" w:bidi="fr_FR"/>
        </w:rPr>
        <w:t>Les messagers</w:t>
      </w:r>
    </w:p>
    <w:p>
      <w:pPr>
        <w:pStyle w:val="ListBullet"/>
        <w:spacing w:line="240" w:lineRule="auto"/>
        <w:ind w:left="720"/>
      </w:pPr>
      <w:r>
        <w:rPr>
          <w:lang w:val="fr_FR" w:bidi="fr_FR"/>
        </w:rPr>
      </w:r>
      <w:r>
        <w:rPr>
          <w:lang w:val="fr_FR" w:bidi="fr_FR"/>
        </w:rPr>
        <w:t>Les Samaritains</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Trois hommes qui veulent suivre Jésus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disciples qui sont surpris quand Jésus prend l'enfant à côté de lui.</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disciples qui débattent pour savoir qui est le plus grand. Jésus, connaissant leurs pensées, prend un petit enfant à ses côtés. Jésus leur dit que quiconque reçoit cet enfant au nom de Jésus reçoit Jésus lui-même. Il dit également que celui qui reçoit Jésus reçoit le Père qui a envoyé Jésus.</w:t>
      </w:r>
    </w:p>
    <w:p>
      <w:pPr/>
      <w:r>
        <w:rPr>
          <w:lang w:val="fr_FR" w:bidi="fr_FR"/>
        </w:rPr>
      </w:r>
      <w:r>
        <w:rPr>
          <w:lang w:val="fr_FR" w:bidi="fr_FR"/>
        </w:rPr>
        <w:t>Arrêtez la représentation : Demandez à l'acteur qui joue le rôle de l'enfant : « Que ressentez-vous ? » Vous entendrez peut-être des choses comme : « Heureux. Jésus s'intéresse à moi », « Honoré. Jésus m'a mis à ses côtés » et « Pourquoi me regardent-ils tous comme cela ? » Reprenez la représentation.</w:t>
      </w:r>
    </w:p>
    <w:p>
      <w:pPr/>
      <w:r>
        <w:rPr>
          <w:lang w:val="fr_FR" w:bidi="fr_FR"/>
        </w:rPr>
      </w:r>
      <w:r>
        <w:rPr>
          <w:lang w:val="fr_FR" w:bidi="fr_FR"/>
        </w:rPr>
        <w:t>Jean dit à Jésus qu'ils ont vu quelqu'un qui chassait les démons au nom de Jésus. Jean dit qu'ils ont essayé de l'arrêter parce que cette personne n'était pas un suiveur de Jésus comme les disciples. Jésus répond en disant que celui qui n'est pas contre eux est pour eux.</w:t>
      </w:r>
    </w:p>
    <w:p>
      <w:pPr/>
      <w:r>
        <w:rPr>
          <w:lang w:val="fr_FR" w:bidi="fr_FR"/>
        </w:rPr>
      </w:r>
      <w:r>
        <w:rPr>
          <w:lang w:val="fr_FR" w:bidi="fr_FR"/>
        </w:rPr>
        <w:t>Arrêtez la représentation : Demandez à l'acteur qui joue le rôle de Jean : « Que ressentez-vous ? » Vous entendrez peut-être des choses comme : « Honteux, je n'aurais pas dû vouloir l'arrêter », « Confus, Jésus a-t-il donné puissance et autorité à d'autres personnes ? » et « Je pensais que nous étions les seuls à suivre Jésus. » Reprenez la représentation.</w:t>
      </w:r>
    </w:p>
    <w:p>
      <w:pPr/>
      <w:r>
        <w:rPr>
          <w:lang w:val="fr_FR" w:bidi="fr_FR"/>
        </w:rPr>
      </w:r>
      <w:r>
        <w:rPr>
          <w:lang w:val="fr_FR" w:bidi="fr_FR"/>
        </w:rPr>
        <w:t>Le jour où Jésus devait aller au ciel était proche. Jésus était déterminé à aller à Jérusalem. Jésus envoie des messagers devant lui. Ces messagers entrent dans un village samaritain pour faire les préparatifs pour l'arrivée de Jésus.</w:t>
      </w:r>
    </w:p>
    <w:p>
      <w:pPr/>
      <w:r>
        <w:rPr>
          <w:lang w:val="fr_FR" w:bidi="fr_FR"/>
        </w:rPr>
      </w:r>
      <w:r>
        <w:rPr>
          <w:lang w:val="fr_FR" w:bidi="fr_FR"/>
        </w:rPr>
        <w:t>Arrêtez la représentation : Demandez aux acteurs qui jouent le rôle des messagers : « Que ressentez-vous ? » Vous entendrez peut-être des choses comme : « Tout sera prêt », « Nous ferons de notre mieux pour tout préparer » et « Ils vont adorer avoir Jésus avec eux. » Reprenez la représentation.</w:t>
      </w:r>
    </w:p>
    <w:p>
      <w:pPr/>
      <w:r>
        <w:rPr>
          <w:lang w:val="fr_FR" w:bidi="fr_FR"/>
        </w:rPr>
      </w:r>
      <w:r>
        <w:rPr>
          <w:lang w:val="fr_FR" w:bidi="fr_FR"/>
        </w:rPr>
        <w:t>Les gens du village samaritain n'ont pas reçu Jésus parce qu'il était déterminé à aller à Jérusalem. Jacques et Jean, voyant cela, demandent à Jésus : « Devrait-on appeler le feu du ciel pour les brûler ? » Jésus les réprimande et ils avancent vers le village voisin.</w:t>
      </w:r>
    </w:p>
    <w:p>
      <w:pPr/>
      <w:r>
        <w:rPr>
          <w:lang w:val="fr_FR" w:bidi="fr_FR"/>
        </w:rPr>
      </w:r>
      <w:r>
        <w:rPr>
          <w:lang w:val="fr_FR" w:bidi="fr_FR"/>
        </w:rPr>
        <w:t>Arrêtez la représentation : Demandez à l'acteur qui joue le rôle de Jacques : « Que ressentez-vous ? » Vous entendrez peut-être des choses comme : « Furieux. Comment osent-ils rejeter Jésus ! » « Confus : n'ont-ils pas entendu ce que Jésus peut faire ? » et « Honteux. J'aurais dû être compatissant comme Jésus. » Reprenez la représentation.</w:t>
      </w:r>
    </w:p>
    <w:p>
      <w:pPr/>
      <w:r>
        <w:rPr>
          <w:lang w:val="fr_FR" w:bidi="fr_FR"/>
        </w:rPr>
      </w:r>
      <w:r>
        <w:rPr>
          <w:lang w:val="fr_FR" w:bidi="fr_FR"/>
        </w:rPr>
        <w:t>Jésus et ses disciples se trouvaient sur la route. Une personne dit à Jésus : « Je te suivrai partout où tu iras. » Jésus répond : « Les oiseaux et les renards ont un lieu pour se reposer, mais Jésus n'a pas de lieu pour se reposer. »</w:t>
      </w:r>
    </w:p>
    <w:p>
      <w:pPr/>
      <w:r>
        <w:rPr>
          <w:lang w:val="fr_FR" w:bidi="fr_FR"/>
        </w:rPr>
      </w:r>
      <w:r>
        <w:rPr>
          <w:lang w:val="fr_FR" w:bidi="fr_FR"/>
        </w:rPr>
        <w:t>Jésus dit à une personne de le suivre. Cette personne dit : « Seigneur, laisse-moi d'abord aller enterrer mon père. » Jésus répond : « Laisse les morts enterrer leurs propres morts ; mais toi, va et proclame le royaume de Dieu. »</w:t>
      </w:r>
    </w:p>
    <w:p>
      <w:pPr/>
      <w:r>
        <w:rPr>
          <w:lang w:val="fr_FR" w:bidi="fr_FR"/>
        </w:rPr>
      </w:r>
      <w:r>
        <w:rPr>
          <w:lang w:val="fr_FR" w:bidi="fr_FR"/>
        </w:rPr>
        <w:t>Arrêtez la représentation : Demandez à l'acteur qui joue le rôle de l'homme : « Que ressentez-vous ? » Vous entendrez peut-être des choses comme : « Désemparé. Mais je dois bien aller prendre soin de mon père d'abord ! » « Confus : que veut dire Jésus quand il dit de laisser les morts enterrer les morts ? » et « Je dois mieux comprendre les enseignements de Jésus avant de le suivre. » Reprenez la représentation.</w:t>
      </w:r>
    </w:p>
    <w:p>
      <w:pPr/>
      <w:r>
        <w:rPr>
          <w:lang w:val="fr_FR" w:bidi="fr_FR"/>
        </w:rPr>
      </w:r>
      <w:r>
        <w:rPr>
          <w:lang w:val="fr_FR" w:bidi="fr_FR"/>
        </w:rPr>
        <w:t>Une autre personne dit à Jésus : « Je te suivrai, mais laisse-moi dire au revoir à ma famille. » Jésus répondit en disant : « Quiconque met sa main sur la charrue et revient en arrière n'est pas apte pour le royaume de Dieu. »</w:t>
      </w:r>
    </w:p>
    <w:p>
      <w:pPr/>
      <w:r>
        <w:rPr>
          <w:lang w:val="fr_FR" w:bidi="fr_FR"/>
        </w:rPr>
      </w:r>
      <w:r>
        <w:rPr>
          <w:lang w:val="fr_FR" w:bidi="fr_FR"/>
        </w:rPr>
        <w:t>Arrêtez la représentation : Demandez à l'acteur qui joue les disciples : « Que ressentez-vous ? » Vous entendrez peut-être des choses comme : « Jésus est très direct. Ne veut-il pas avoir plus de disciples ? » « Le royaume de Dieu est plus important que les devoirs familiaux » et « Nous avons laissé des choses derrière nous. Je pense que nous sommes aptes pour le royaume de Dieu. » Demandez à la personne qui joue le rôle de Jésus : « Que ressentez-vous ? » Vous entendrez peut-être des choses comme : « Ils ne comprennent pas à quel point il est difficile de me suivre », « Je me sens triste de ce que je sais ce que je dois faire » et « Je sais que je suis le seul qui peut accomplir le plan de mon Père.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est avec ses </w:t>
      </w:r>
      <w:r>
        <w:rPr>
          <w:b/>
          <w:lang w:val="fr_FR" w:bidi="fr_FR"/>
        </w:rPr>
        <w:t>disciples</w:t>
      </w:r>
      <w:r>
        <w:rPr>
          <w:lang w:val="fr_FR" w:bidi="fr_FR"/>
        </w:rPr>
        <w:t xml:space="preserve">, c'est-à-dire ses suiveurs les plus proches. Assurez-vous de traduire le mot disciples de la même façon que dans les passages précédents. Le mot </w:t>
      </w:r>
      <w:r>
        <w:rPr>
          <w:lang w:val="fr_FR" w:bidi="fr_FR"/>
        </w:rPr>
        <w:t>disciple</w:t>
      </w:r>
      <w:r>
        <w:rPr>
          <w:lang w:val="fr_FR" w:bidi="fr_FR"/>
        </w:rPr>
        <w:t xml:space="preserve"> se trouve dans le glossaire principal. Les disciples ont commencé à débattre pour savoir qui était le plus grand parmi eux. Jésus démontre que l'humilité est le moyen d'être grand aux yeux de Dieu.</w:t>
      </w:r>
    </w:p>
    <w:p>
      <w:pPr/>
      <w:r>
        <w:rPr>
          <w:lang w:val="fr_FR" w:bidi="fr_FR"/>
        </w:rPr>
      </w:r>
      <w:r>
        <w:rPr>
          <w:lang w:val="fr_FR" w:bidi="fr_FR"/>
        </w:rPr>
        <w:t xml:space="preserve">Jean répond et appelle Jésus </w:t>
      </w:r>
      <w:r>
        <w:rPr>
          <w:b/>
          <w:lang w:val="fr_FR" w:bidi="fr_FR"/>
        </w:rPr>
        <w:t>Maître</w:t>
      </w:r>
      <w:r>
        <w:rPr>
          <w:lang w:val="fr_FR" w:bidi="fr_FR"/>
        </w:rPr>
        <w:t xml:space="preserve">. Il s'agissait d'un titre qui montrait du respect pour quelqu'un qui avait un statut supérieur. Assurez-vous de traduire Maître de la même façon que dans les passages précédents. Le mot </w:t>
      </w:r>
      <w:r>
        <w:rPr>
          <w:lang w:val="fr_FR" w:bidi="fr_FR"/>
        </w:rPr>
        <w:t>Maître</w:t>
      </w:r>
      <w:r>
        <w:rPr>
          <w:lang w:val="fr_FR" w:bidi="fr_FR"/>
        </w:rPr>
        <w:t xml:space="preserve"> se trouve dans le glossaire principal. Jean dit qu'ils ont essayé d'arrêter quelqu'un qui chassait des </w:t>
      </w:r>
      <w:r>
        <w:rPr>
          <w:b/>
          <w:lang w:val="fr_FR" w:bidi="fr_FR"/>
        </w:rPr>
        <w:t>démons</w:t>
      </w:r>
      <w:r>
        <w:rPr>
          <w:lang w:val="fr_FR" w:bidi="fr_FR"/>
        </w:rPr>
        <w:t xml:space="preserve">, c'est-à-dire des </w:t>
      </w:r>
      <w:r>
        <w:rPr>
          <w:b/>
          <w:lang w:val="fr_FR" w:bidi="fr_FR"/>
        </w:rPr>
        <w:t>esprits mauvais</w:t>
      </w:r>
      <w:r>
        <w:rPr>
          <w:lang w:val="fr_FR" w:bidi="fr_FR"/>
        </w:rPr>
        <w:t xml:space="preserve">, au nom de Jésus. « Chasser » signifie ordonner de partir. Assurez-vous de traduire démon de la même façon que dans les passages précédents. Le mot </w:t>
      </w:r>
      <w:r>
        <w:rPr>
          <w:lang w:val="fr_FR" w:bidi="fr_FR"/>
        </w:rPr>
        <w:t>démon</w:t>
      </w:r>
      <w:r>
        <w:rPr>
          <w:lang w:val="fr_FR" w:bidi="fr_FR"/>
        </w:rPr>
        <w:t xml:space="preserve"> se trouve dans le glossaire principal. Jésus lui dit que celui qui n'est pas contre eux est pour eux.</w:t>
      </w:r>
    </w:p>
    <w:p>
      <w:pPr/>
      <w:r>
        <w:rPr>
          <w:lang w:val="fr_FR" w:bidi="fr_FR"/>
        </w:rPr>
      </w:r>
      <w:r>
        <w:rPr>
          <w:lang w:val="fr_FR" w:bidi="fr_FR"/>
        </w:rPr>
        <w:t xml:space="preserve">Le temps approchait pour Jésus de retourner au </w:t>
      </w:r>
      <w:r>
        <w:rPr>
          <w:b/>
          <w:lang w:val="fr_FR" w:bidi="fr_FR"/>
        </w:rPr>
        <w:t>ciel</w:t>
      </w:r>
      <w:r>
        <w:rPr>
          <w:lang w:val="fr_FR" w:bidi="fr_FR"/>
        </w:rPr>
        <w:t xml:space="preserve">, c'est-à-dire le lieu où vit Dieu. Cette phrase fait référence à l'ascension de Jésus, c'est-à-dire au moment où Dieu ramènerait Jésus au ciel. Assurez-vous de traduire ciel de la même façon que dans les passages précédents. </w:t>
      </w:r>
      <w:r>
        <w:rPr>
          <w:lang w:val="fr_FR" w:bidi="fr_FR"/>
        </w:rPr>
        <w:t>Ciel</w:t>
      </w:r>
      <w:r>
        <w:rPr>
          <w:lang w:val="fr_FR" w:bidi="fr_FR"/>
        </w:rPr>
        <w:t xml:space="preserve"> se trouve dans le glossaire principal. Jésus décide donc de commencer son voyage vers </w:t>
      </w:r>
      <w:r>
        <w:rPr>
          <w:b/>
          <w:lang w:val="fr_FR" w:bidi="fr_FR"/>
        </w:rPr>
        <w:t>Jérusalem</w:t>
      </w:r>
      <w:r>
        <w:rPr>
          <w:lang w:val="fr_FR" w:bidi="fr_FR"/>
        </w:rPr>
        <w:t xml:space="preserve">, c'est-à-dire la capitale religieuse juive, où il savait qu'il mourrait et serait ressuscité.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Quand un village samaritain rejette Jésus en route vers Jérusalem, Jacques et Jean appellent Jésus </w:t>
      </w:r>
      <w:r>
        <w:rPr>
          <w:b/>
          <w:lang w:val="fr_FR" w:bidi="fr_FR"/>
        </w:rPr>
        <w:t>Seigneur</w:t>
      </w:r>
      <w:r>
        <w:rPr>
          <w:lang w:val="fr_FR" w:bidi="fr_FR"/>
        </w:rPr>
        <w:t xml:space="preserve"> et demandent s'il veut qu'ils demandent à Dieu de tuer les Samaritains avec le feu qui vient du ciel. « Seigneur » était un titre respectueux que les disciples utilisaient pour montrer que Jésus était Dieu et avait autorité sur eux. Assurez-vous de traduire le Seigneur de la même façon que dans les passages précédents. </w:t>
      </w:r>
      <w:r>
        <w:rPr>
          <w:lang w:val="fr_FR" w:bidi="fr_FR"/>
        </w:rPr>
        <w:t>Seigneur</w:t>
      </w:r>
      <w:r>
        <w:rPr>
          <w:lang w:val="fr_FR" w:bidi="fr_FR"/>
        </w:rPr>
        <w:t xml:space="preserve"> se trouve dans le glossaire principal. Jésus les reprend ou indique clairement que ce qu'ils suggéraient était mal.</w:t>
      </w:r>
    </w:p>
    <w:p>
      <w:pPr/>
      <w:r>
        <w:rPr>
          <w:lang w:val="fr_FR" w:bidi="fr_FR"/>
        </w:rPr>
      </w:r>
      <w:r>
        <w:rPr>
          <w:lang w:val="fr_FR" w:bidi="fr_FR"/>
        </w:rPr>
        <w:t xml:space="preserve">Quand un homme veut suivre Jésus et devenir son disciple, Jésus explique ce que cela lui coûtera. Jésus s'appelle lui-même </w:t>
      </w:r>
      <w:r>
        <w:rPr>
          <w:b/>
          <w:lang w:val="fr_FR" w:bidi="fr_FR"/>
        </w:rPr>
        <w:t>Fils de l'homme</w:t>
      </w:r>
      <w:r>
        <w:rPr>
          <w:lang w:val="fr_FR" w:bidi="fr_FR"/>
        </w:rPr>
        <w:t xml:space="preserve">, un titre qu'il utilisait pour lui-même et qui montre qu'il a toute puissance et autorité. Assurez-vous de traduire Fils de l'Homme de la même façon que dans les passages précédents. </w:t>
      </w:r>
      <w:r>
        <w:rPr>
          <w:lang w:val="fr_FR" w:bidi="fr_FR"/>
        </w:rPr>
        <w:t>Fils de l'homme</w:t>
      </w:r>
      <w:r>
        <w:rPr>
          <w:lang w:val="fr_FR" w:bidi="fr_FR"/>
        </w:rPr>
        <w:t xml:space="preserve"> se trouve dans le glossaire principal.</w:t>
      </w:r>
    </w:p>
    <w:p>
      <w:pPr/>
      <w:r>
        <w:rPr>
          <w:lang w:val="fr_FR" w:bidi="fr_FR"/>
        </w:rPr>
      </w:r>
      <w:r>
        <w:rPr>
          <w:lang w:val="fr_FR" w:bidi="fr_FR"/>
        </w:rPr>
        <w:t xml:space="preserve">Un autre homme veut suivre Jésus, mais dit qu'il doit attendre jusqu'à ce qu'il ait enterré son père. Jésus lui dit : « Laisse les morts enterrer leurs propres morts ; mais toi, va et </w:t>
      </w:r>
      <w:r>
        <w:rPr>
          <w:b/>
          <w:lang w:val="fr_FR" w:bidi="fr_FR"/>
        </w:rPr>
        <w:t>proclame le royaume de Dieu</w:t>
      </w:r>
      <w:r>
        <w:rPr>
          <w:lang w:val="fr_FR" w:bidi="fr_FR"/>
        </w:rPr>
        <w:t xml:space="preserve">. » Jésus était en train de dire à l'homme qu'il était préférable pour lui d'aller dire publiquement aux gens que Dieu règne dans le cœur des gens par leur croyance en Jésus en tant que Messie, ou Sauveur promis. Assurez-vous de traduire Royaume de Dieu de la même façon que dans les passages précédents. </w:t>
      </w:r>
      <w:r>
        <w:rPr>
          <w:lang w:val="fr_FR" w:bidi="fr_FR"/>
        </w:rPr>
        <w:t>Royaume de Dieu</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9:46–62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50">
        <w:r>
          <w:rPr>
            <w:lang w:val="fr_FR" w:bidi="fr_FR"/>
          </w:rPr>
          <w:rPr>
            <w:color w:val="0000EE"/>
            <w:u w:val="single"/>
          </w:rPr>
          <w:t>Écouter et Cœur</w:t>
        </w:r>
      </w:hyperlink>
      <w:r>
        <w:rPr>
          <w:lang w:val="fr_FR" w:bidi="fr_FR"/>
        </w:rPr>
        <w:t xml:space="preserve"> (505 KB)</w:t>
      </w:r>
      <w:r>
        <w:rPr>
          <w:lang w:val="fr_FR" w:bidi="fr_FR"/>
        </w:rPr>
      </w:r>
    </w:p>
    <w:p>
      <w:pPr>
        <w:pStyle w:val="ListBullet"/>
        <w:spacing w:line="240" w:lineRule="auto"/>
        <w:ind w:left="720"/>
      </w:pPr>
      <w:r>
        <w:rPr>
          <w:lang w:val="fr_FR" w:bidi="fr_FR"/>
        </w:rPr>
      </w:r>
      <w:hyperlink r:id="rId251">
        <w:r>
          <w:rPr>
            <w:lang w:val="fr_FR" w:bidi="fr_FR"/>
          </w:rPr>
          <w:rPr>
            <w:color w:val="0000EE"/>
            <w:u w:val="single"/>
          </w:rPr>
          <w:t>Planter le Décor</w:t>
        </w:r>
      </w:hyperlink>
      <w:r>
        <w:rPr>
          <w:lang w:val="fr_FR" w:bidi="fr_FR"/>
        </w:rPr>
        <w:t xml:space="preserve"> (5.5 MB)</w:t>
      </w:r>
      <w:r>
        <w:rPr>
          <w:lang w:val="fr_FR" w:bidi="fr_FR"/>
        </w:rPr>
      </w:r>
    </w:p>
    <w:p>
      <w:pPr>
        <w:pStyle w:val="ListBullet"/>
        <w:spacing w:line="240" w:lineRule="auto"/>
        <w:ind w:left="720"/>
      </w:pPr>
      <w:r>
        <w:rPr>
          <w:lang w:val="fr_FR" w:bidi="fr_FR"/>
        </w:rPr>
      </w:r>
      <w:hyperlink r:id="rId252">
        <w:r>
          <w:rPr>
            <w:lang w:val="fr_FR" w:bidi="fr_FR"/>
          </w:rPr>
          <w:rPr>
            <w:color w:val="0000EE"/>
            <w:u w:val="single"/>
          </w:rPr>
          <w:t>Définir les Scènes</w:t>
        </w:r>
      </w:hyperlink>
      <w:r>
        <w:rPr>
          <w:lang w:val="fr_FR" w:bidi="fr_FR"/>
        </w:rPr>
        <w:t xml:space="preserve"> (3.7 MB)</w:t>
      </w:r>
      <w:r>
        <w:rPr>
          <w:lang w:val="fr_FR" w:bidi="fr_FR"/>
        </w:rPr>
      </w:r>
    </w:p>
    <w:p>
      <w:pPr>
        <w:pStyle w:val="ListBullet"/>
        <w:spacing w:line="240" w:lineRule="auto"/>
        <w:ind w:left="720"/>
      </w:pPr>
      <w:r>
        <w:rPr>
          <w:lang w:val="fr_FR" w:bidi="fr_FR"/>
        </w:rPr>
      </w:r>
      <w:hyperlink r:id="rId253">
        <w:r>
          <w:rPr>
            <w:lang w:val="fr_FR" w:bidi="fr_FR"/>
          </w:rPr>
          <w:rPr>
            <w:color w:val="0000EE"/>
            <w:u w:val="single"/>
          </w:rPr>
          <w:t>Intégration du Texte</w:t>
        </w:r>
      </w:hyperlink>
      <w:r>
        <w:rPr>
          <w:lang w:val="fr_FR" w:bidi="fr_FR"/>
        </w:rPr>
        <w:t xml:space="preserve"> (3.2 MB)</w:t>
      </w:r>
      <w:r>
        <w:rPr>
          <w:lang w:val="fr_FR" w:bidi="fr_FR"/>
        </w:rPr>
      </w:r>
    </w:p>
    <w:p>
      <w:pPr>
        <w:pStyle w:val="ListBullet"/>
        <w:spacing w:line="240" w:lineRule="auto"/>
        <w:ind w:left="720"/>
      </w:pPr>
      <w:r>
        <w:rPr>
          <w:lang w:val="fr_FR" w:bidi="fr_FR"/>
        </w:rPr>
      </w:r>
      <w:hyperlink r:id="rId254">
        <w:r>
          <w:rPr>
            <w:lang w:val="fr_FR" w:bidi="fr_FR"/>
          </w:rPr>
          <w:rPr>
            <w:color w:val="0000EE"/>
            <w:u w:val="single"/>
          </w:rPr>
          <w:t>Combler les Lacunes</w:t>
        </w:r>
      </w:hyperlink>
      <w:r>
        <w:rPr>
          <w:lang w:val="fr_FR" w:bidi="fr_FR"/>
        </w:rPr>
        <w:t xml:space="preserve"> (1.4 MB)</w:t>
      </w:r>
      <w:r>
        <w:rPr>
          <w:lang w:val="fr_FR" w:bidi="fr_FR"/>
        </w:rPr>
      </w:r>
    </w:p>
    <w:p>
      <w:pPr>
        <w:pStyle w:val="ListBullet"/>
        <w:spacing w:line="240" w:lineRule="auto"/>
        <w:ind w:left="720"/>
      </w:pPr>
      <w:r>
        <w:rPr>
          <w:lang w:val="fr_FR" w:bidi="fr_FR"/>
        </w:rPr>
      </w:r>
      <w:hyperlink r:id="rId255">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10:1–16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10.1–16.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Avant cela, Jésus avait envoyé ses douze disciples avec des instructions spécifiques dans différentes villes pour guérir et proclamer le royaume de Dieu. Jésus a ensuite enseigné à ses disciples ce que cela signifie d'être son disciple. Jésus envoie désormais un groupe plus important de soixante-douze disciples dans de nombreuses villes pour voir quelles villes recevraient Jésus. Jésus envoie ces disciples alors qu'il est en route vers Jérusalem.</w:t>
      </w:r>
    </w:p>
    <w:p>
      <w:pPr/>
      <w:r>
        <w:rPr>
          <w:lang w:val="fr_FR" w:bidi="fr_FR"/>
        </w:rPr>
      </w:r>
      <w:r>
        <w:rPr>
          <w:lang w:val="fr_FR" w:bidi="fr_FR"/>
        </w:rPr>
        <w:t>Jésus choisit soixante-douze de ses autres disciples pour aller devant lui dans les villes qu'il prévoit de visiter. Bien que nous sachions que Jésus n'irait probablement pas lui-même dans trente-six villes, Jésus veut voir quelles villes sont prêtes à accepter son message du royaume de Dieu. Luc utilise le titre « Seigneur » pour Jésus. Cela signifie « maître », ou quelqu'un qui a autorité sur les autres. Jésus envoie ses disciples par groupes de deux. Chaque groupe de deux disciples se rendait dans une ville différente où Jésus prévoyait d'aller. Jésus leur donne des instructions spécifiques avant de partir.</w:t>
      </w:r>
    </w:p>
    <w:p>
      <w:pPr/>
      <w:r>
        <w:rPr>
          <w:lang w:val="fr_FR" w:bidi="fr_FR"/>
        </w:rPr>
      </w:r>
      <w:r>
        <w:rPr>
          <w:lang w:val="fr_FR" w:bidi="fr_FR"/>
        </w:rPr>
        <w:t>Jésus compare le partage du message sur le royaume de Dieu à la récolte. Jésus dit qu'il y a une grande récolte prête à être récoltée ou rassemblée, mais il y a peu d'ouvriers qui travaillent dans le champ pour assurer la récolte. La récolte représente les gens qui ont besoin d'entendre le message de Jésus. Les ouvriers représentent des gens qui disent le message de Jésus aux autres. Jésus envoyait ses disciples pour être comme des ouvriers dans un champ, rassemblant des récoltes. Les disciples de Jésus rassembleraient de nouveaux disciples.</w:t>
      </w:r>
    </w:p>
    <w:p>
      <w:pPr/>
      <w:r>
        <w:rPr>
          <w:lang w:val="fr_FR" w:bidi="fr_FR"/>
        </w:rPr>
      </w:r>
      <w:r>
        <w:rPr>
          <w:lang w:val="fr_FR" w:bidi="fr_FR"/>
        </w:rPr>
        <w:t>Arrêtez-vous et discutez avec votre équipe : À quoi ressemble la récolte d'un champ dans votre culture ? Combien de personnes faut-il généralement pour récolter un grand champ ? Que se passe-t-il si la récolte n'est pas rassemblée assez rapidement ?</w:t>
      </w:r>
    </w:p>
    <w:p>
      <w:pPr/>
      <w:r>
        <w:rPr>
          <w:lang w:val="fr_FR" w:bidi="fr_FR"/>
        </w:rPr>
      </w:r>
      <w:r>
        <w:rPr>
          <w:lang w:val="fr_FR" w:bidi="fr_FR"/>
        </w:rPr>
        <w:t>Jésus leur dit de demander ou de supplier le Seigneur de la moisson d'envoyer plus d'ouvriers. « Seigneur de la moisson » a deux significations. Le Seigneur de la récolte était le propriétaire qui était responsable d'amener les travailleurs à récolter le blé. Mais le mot grec pour propriétaire ou maître était le même mot que les Juifs utilisaient pour faire référence à Dieu. Bien que Luc ait utilisé le titre Seigneur pour faire référence à Jésus plus tôt, dans cet exemple, Seigneur fait référence à Dieu. Dieu est comparé au propriétaire du champ à récolter. Jésus dit à ses disciples de demander au propriétaire du champ d'envoyer plus d'ouvriers pour récolter le champ. Cela signifie que Jésus veut que les disciples prient Dieu et lui demandent d'envoyer plus de gens pour les aider à parler aux autres de Jésus.</w:t>
      </w:r>
    </w:p>
    <w:p>
      <w:pPr/>
      <w:r>
        <w:rPr>
          <w:lang w:val="fr_FR" w:bidi="fr_FR"/>
        </w:rPr>
      </w:r>
      <w:r>
        <w:rPr>
          <w:lang w:val="fr_FR" w:bidi="fr_FR"/>
        </w:rPr>
        <w:t>Jésus avertit les disciples qu'ils sont comme des agneaux ou de jeunes brebis sans défense. Certaines personnes sont comme des loups ou des chiens sauvages. Ils s'opposeront aux disciples et essaieront de leur faire du mal comme les loups essaient de faire du mal à des animaux plus petits.</w:t>
      </w:r>
    </w:p>
    <w:p>
      <w:pPr/>
      <w:r>
        <w:rPr>
          <w:lang w:val="fr_FR" w:bidi="fr_FR"/>
        </w:rPr>
      </w:r>
      <w:r>
        <w:rPr>
          <w:lang w:val="fr_FR" w:bidi="fr_FR"/>
        </w:rPr>
        <w:t>Arrêtez-vous et montrez à votre équipe des photos d'un agneau et d'un loup. Si vous n'avez pas ces animaux dans votre culture, quels animaux utiliseriez-vous pour décrire un animal qui est vulnérable et un prédateur qui est dangereux ?</w:t>
      </w:r>
    </w:p>
    <w:p>
      <w:pPr/>
      <w:r>
        <w:rPr>
          <w:lang w:val="fr_FR" w:bidi="fr_FR"/>
        </w:rPr>
      </w:r>
      <w:r>
        <w:rPr>
          <w:lang w:val="fr_FR" w:bidi="fr_FR"/>
        </w:rPr>
        <w:t>Jésus donne aux soixante-douze disciples les mêmes instructions qu'il a données à ses douze disciples avant de les envoyer. Jésus leur dit de ne rien prendre de plus avec eux pour leurs voyages.</w:t>
      </w:r>
    </w:p>
    <w:p>
      <w:pPr/>
      <w:r>
        <w:rPr>
          <w:lang w:val="fr_FR" w:bidi="fr_FR"/>
        </w:rPr>
      </w:r>
      <w:r>
        <w:rPr>
          <w:lang w:val="fr_FR" w:bidi="fr_FR"/>
        </w:rPr>
        <w:t>Jésus dit ensuite aux soixante-douze disciples de ne saluer personne sur la route parce que la salutation prenait beaucoup de temps. Jésus ne voulait pas qu'ils tardent pour atteindre les villes où il les avait envoyés. Quand les disciples arrivaient dans une maison où ils voulaient rester, Jésus voulait qu'ils bénissent d'abord la maison avant de faire quoi que ce soit d'autre. « Paix sur cette maison » était une salutation juive normale qui implique que celui qui parle demande à Dieu de bénir les gens dans la maison en leur offrant la paix. Dans la culture juive, la paix signifie à la fois l'absence de guerre et un état de sécurité, de santé et de prospérité. Dieu est la source de toutes ces choses pour ceux qui se trouvent en relation avec lui.</w:t>
      </w:r>
    </w:p>
    <w:p>
      <w:pPr/>
      <w:r>
        <w:rPr>
          <w:lang w:val="fr_FR" w:bidi="fr_FR"/>
        </w:rPr>
      </w:r>
      <w:r>
        <w:rPr>
          <w:lang w:val="fr_FR" w:bidi="fr_FR"/>
        </w:rPr>
        <w:t>Arrêtez-vous et discutez avec votre équipe : Quel genre de bénédictions ou de salutations sont dites dans votre culture quand vous entrez dans la maison de quelqu'un ? Que font les gens pour accueillir quelqu'un dans leur maison dans votre culture ?</w:t>
      </w:r>
    </w:p>
    <w:p>
      <w:pPr/>
      <w:r>
        <w:rPr>
          <w:lang w:val="fr_FR" w:bidi="fr_FR"/>
        </w:rPr>
      </w:r>
      <w:r>
        <w:rPr>
          <w:lang w:val="fr_FR" w:bidi="fr_FR"/>
        </w:rPr>
        <w:t>Jésus dit à ses disciples que si le chef de famille est un homme qui veut la paix avec Dieu, il recevra la bénédiction des disciples et permettra aux disciples de rester dans sa maison. Si le chef de famille n'acceptait pas les disciples, les gens de cette maison ne recevraient pas la bénédiction de paix de Dieu. Quand les disciples trouvaient un homme de paix, Jésus voulait qu'ils dorment dans cette maison pendant la nuit pendant tout le temps où ils se trouvaient dans cette ville. « Un ouvrier mérite son salaire » était probablement un dicton commun à l'époque de Jésus. Jésus l'utilise pour impliquer qu'il était juste pour ses disciples de recevoir de la nourriture et de la boisson de la part de leur hôte sans payer, puisqu'ils enseignaient et servaient la ville.</w:t>
      </w:r>
    </w:p>
    <w:p>
      <w:pPr/>
      <w:r>
        <w:rPr>
          <w:lang w:val="fr_FR" w:bidi="fr_FR"/>
        </w:rPr>
      </w:r>
      <w:r>
        <w:rPr>
          <w:lang w:val="fr_FR" w:bidi="fr_FR"/>
        </w:rPr>
        <w:t>Arrêtez-vous et discutez avec votre équipe : Comment identifieriez-vous un homme ou une femme de paix dans votre culture ? Quelles actions font les gens de paix dans votre culture pour montrer qu'ils aiment la paix ?</w:t>
      </w:r>
    </w:p>
    <w:p>
      <w:pPr/>
      <w:r>
        <w:rPr>
          <w:lang w:val="fr_FR" w:bidi="fr_FR"/>
        </w:rPr>
      </w:r>
      <w:r>
        <w:rPr>
          <w:lang w:val="fr_FR" w:bidi="fr_FR"/>
        </w:rPr>
        <w:t>Jésus dit à ses disciples que si une ville les reçoit avec bonheur, ils devraient manger tout ce que les gens leur donnent et guérir les gens de cette ville. Jésus voulait que ses disciples disent aux gens de la ville que Dieu venait bientôt pour régner dans leur cœur. Jésus a montré la puissance de Dieu par son enseignement et ses miracles. Cela montrait que le royaume de Dieu était venu ! À l'inverse, Jésus leur dit quand une ville les rejette, d'aller dans une partie publique de la ville où beaucoup de gens pouvaient les entendre. Jésus dit qu'ils devraient secouer la poussière de cette ville de leurs pieds. Ce symbole était un avertissement : Dieu viendra pour juger la ville si elle ne change pas sa façon de faire et ne suit pas Dieu.</w:t>
      </w:r>
    </w:p>
    <w:p>
      <w:pPr/>
      <w:r>
        <w:rPr>
          <w:lang w:val="fr_FR" w:bidi="fr_FR"/>
        </w:rPr>
      </w:r>
      <w:r>
        <w:rPr>
          <w:lang w:val="fr_FR" w:bidi="fr_FR"/>
        </w:rPr>
        <w:t>Jésus commence maintenant à expliquer ce qui arrivera aux villes qui le rejettent le jour où Dieu viendra pour juger le monde. Il y a de nombreuses années, à l'époque d'Abraham, les non-Juifs de la ville de Sodome péchaient grandement. Mais si les gens dans les villes rejettent maintenant Jésus, ils seront jugés encore plus sévèrement que Sodome. D'autres villes non juives comme Tyr et Sidon ont également grandement péché, mais Jésus dit que les villes juives de Chorazin et de Bethsaïda seront punies plus sévèrement ! Jésus est triste parce qu'il enseignait et faisait des miracles à Chorazin et à Bethsaïda. Ils ne se sont pas repentis ni ne se sont détournés de leurs péchés. Mais si Jésus faisait des miracles à Tyr et à Sidon, ils se repentiraient. Ils portaient un tissu rugueux et jettaient des cendres sur leur tête pour montrer qu'ils étaient tristes d'avoir péché.</w:t>
      </w:r>
    </w:p>
    <w:p>
      <w:pPr/>
      <w:r>
        <w:rPr>
          <w:lang w:val="fr_FR" w:bidi="fr_FR"/>
        </w:rPr>
      </w:r>
      <w:r>
        <w:rPr>
          <w:lang w:val="fr_FR" w:bidi="fr_FR"/>
        </w:rPr>
        <w:t>Arrêtez et montrez une image d'une toile de jute. Comment les gens montrent-ils extérieurement de la tristesse et du remords dans votre culture ? Que portent-ils ?</w:t>
      </w:r>
    </w:p>
    <w:p>
      <w:pPr/>
      <w:r>
        <w:rPr>
          <w:lang w:val="fr_FR" w:bidi="fr_FR"/>
        </w:rPr>
      </w:r>
      <w:r>
        <w:rPr>
          <w:lang w:val="fr_FR" w:bidi="fr_FR"/>
        </w:rPr>
        <w:t>Même les gens de la ville de Capernaüm pensent que Dieu les honorera dans le ciel. Mais Jésus dit que parce que beaucoup de gens qui se trouvaient là n'ont pas cru en lui, ils seront jetés dans l'Hadès, c'est-à-dire l'enfer. Cela signifie que Dieu les punira et les humiliera.</w:t>
      </w:r>
    </w:p>
    <w:p>
      <w:pPr/>
      <w:r>
        <w:rPr>
          <w:lang w:val="fr_FR" w:bidi="fr_FR"/>
        </w:rPr>
      </w:r>
      <w:r>
        <w:rPr>
          <w:lang w:val="fr_FR" w:bidi="fr_FR"/>
        </w:rPr>
        <w:t>Jésus résume son enseignement. Il dit que si quelqu'un accepte les disciples, c'est la même chose que s'il acceptait Jésus. S'ils rejettent Jésus, c'est la même chose que s'ils rejettaient Dieu. Quand Jésus a fini de donner ces instructions, les soixante-douze disciples ont obéi et se sont mis en route.</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et ses disciples sont sur la route de Jérusalem. Jésus rassemble soixante-douze de ses disciples pour les envoyer dans les villes vers lesquelles Jésus voulait se rendre. Jésus leur donne des instructions spécifiques avant de partir.</w:t>
      </w:r>
    </w:p>
    <w:p>
      <w:pPr/>
      <w:r>
        <w:rPr>
          <w:lang w:val="fr_FR" w:bidi="fr_FR"/>
        </w:rPr>
      </w:r>
      <w:r>
        <w:rPr>
          <w:b/>
          <w:lang w:val="fr_FR" w:bidi="fr_FR"/>
        </w:rPr>
        <w:t>Deuxième partie :</w:t>
      </w:r>
      <w:r>
        <w:rPr>
          <w:lang w:val="fr_FR" w:bidi="fr_FR"/>
        </w:rPr>
        <w:t xml:space="preserve"> Jésus explique la mission des disciples en utilisant l'exemple de la récolte. Jésus compare ses disciples à des agneaux qui vont au milieu des loups.</w:t>
      </w:r>
    </w:p>
    <w:p>
      <w:pPr/>
      <w:r>
        <w:rPr>
          <w:lang w:val="fr_FR" w:bidi="fr_FR"/>
        </w:rPr>
      </w:r>
      <w:r>
        <w:rPr>
          <w:b/>
          <w:lang w:val="fr_FR" w:bidi="fr_FR"/>
        </w:rPr>
        <w:t>Troisième partie :</w:t>
      </w:r>
      <w:r>
        <w:rPr>
          <w:lang w:val="fr_FR" w:bidi="fr_FR"/>
        </w:rPr>
        <w:t xml:space="preserve"> Jésus enseigne aux disciples ce qu'il ne faut pas prendre et ce qu'ils doivent faire quand ils sont acceptés dans une maison.</w:t>
      </w:r>
    </w:p>
    <w:p>
      <w:pPr/>
      <w:r>
        <w:rPr>
          <w:lang w:val="fr_FR" w:bidi="fr_FR"/>
        </w:rPr>
      </w:r>
      <w:r>
        <w:rPr>
          <w:b/>
          <w:lang w:val="fr_FR" w:bidi="fr_FR"/>
        </w:rPr>
        <w:t>Quatrième partie :</w:t>
      </w:r>
      <w:r>
        <w:rPr>
          <w:lang w:val="fr_FR" w:bidi="fr_FR"/>
        </w:rPr>
        <w:t xml:space="preserve"> Jésus explique que faire quand ils sont rejetés. Jésus compare ces villes qui le rejettent avec des villes bien connues de l'histoire juive.</w:t>
      </w:r>
    </w:p>
    <w:p>
      <w:pPr/>
      <w:r>
        <w:rPr>
          <w:lang w:val="fr_FR" w:bidi="fr_FR"/>
        </w:rPr>
      </w:r>
      <w:r>
        <w:rPr>
          <w:b/>
          <w:lang w:val="fr_FR" w:bidi="fr_FR"/>
        </w:rPr>
        <w:t>Cinquième partie :</w:t>
      </w:r>
      <w:r>
        <w:rPr>
          <w:lang w:val="fr_FR" w:bidi="fr_FR"/>
        </w:rPr>
        <w:t xml:space="preserve"> Jésus dit à ses disciples que les gens qui les entendent entendent Jésus et que ceux qui les rejettent rejettent Jésus et rejettent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 ouvrier dans un champ</w:t>
      </w:r>
    </w:p>
    <w:p>
      <w:pPr>
        <w:pStyle w:val="ListBullet"/>
        <w:spacing w:line="240" w:lineRule="auto"/>
        <w:ind w:left="720"/>
      </w:pPr>
      <w:r>
        <w:rPr>
          <w:lang w:val="fr_FR" w:bidi="fr_FR"/>
        </w:rPr>
      </w:r>
      <w:r>
        <w:rPr>
          <w:lang w:val="fr_FR" w:bidi="fr_FR"/>
        </w:rPr>
        <w:t>Le propriétaire du champ</w:t>
      </w:r>
    </w:p>
    <w:p>
      <w:pPr>
        <w:pStyle w:val="ListBullet"/>
        <w:spacing w:line="240" w:lineRule="auto"/>
        <w:ind w:left="720"/>
      </w:pPr>
      <w:r>
        <w:rPr>
          <w:lang w:val="fr_FR" w:bidi="fr_FR"/>
        </w:rPr>
      </w:r>
      <w:r>
        <w:rPr>
          <w:lang w:val="fr_FR" w:bidi="fr_FR"/>
        </w:rPr>
        <w:t>Un agneau</w:t>
      </w:r>
    </w:p>
    <w:p>
      <w:pPr>
        <w:pStyle w:val="ListBullet"/>
        <w:spacing w:line="240" w:lineRule="auto"/>
        <w:ind w:left="720"/>
      </w:pPr>
      <w:r>
        <w:rPr>
          <w:lang w:val="fr_FR" w:bidi="fr_FR"/>
        </w:rPr>
      </w:r>
      <w:r>
        <w:rPr>
          <w:lang w:val="fr_FR" w:bidi="fr_FR"/>
        </w:rPr>
        <w:t>Des loups</w:t>
      </w:r>
    </w:p>
    <w:p>
      <w:pPr>
        <w:pStyle w:val="ListBullet"/>
        <w:spacing w:line="240" w:lineRule="auto"/>
        <w:ind w:left="720"/>
      </w:pPr>
      <w:r>
        <w:rPr>
          <w:lang w:val="fr_FR" w:bidi="fr_FR"/>
        </w:rPr>
      </w:r>
      <w:r>
        <w:rPr>
          <w:lang w:val="fr_FR" w:bidi="fr_FR"/>
        </w:rPr>
        <w:t>Les soixante-douze disciples</w:t>
      </w:r>
    </w:p>
    <w:p>
      <w:pPr>
        <w:pStyle w:val="ListBullet"/>
        <w:spacing w:line="240" w:lineRule="auto"/>
        <w:ind w:left="720"/>
      </w:pPr>
      <w:r>
        <w:rPr>
          <w:lang w:val="fr_FR" w:bidi="fr_FR"/>
        </w:rPr>
      </w:r>
      <w:r>
        <w:rPr>
          <w:lang w:val="fr_FR" w:bidi="fr_FR"/>
        </w:rPr>
        <w:t>Les gens dans une maison paisible</w:t>
      </w:r>
    </w:p>
    <w:p>
      <w:pPr>
        <w:pStyle w:val="ListBullet"/>
        <w:spacing w:line="240" w:lineRule="auto"/>
        <w:ind w:left="720"/>
      </w:pPr>
      <w:r>
        <w:rPr>
          <w:lang w:val="fr_FR" w:bidi="fr_FR"/>
        </w:rPr>
      </w:r>
      <w:r>
        <w:rPr>
          <w:lang w:val="fr_FR" w:bidi="fr_FR"/>
        </w:rPr>
        <w:t>Les gens dans une maison sans paix</w:t>
      </w:r>
    </w:p>
    <w:p>
      <w:pPr>
        <w:pStyle w:val="ListBullet"/>
        <w:spacing w:line="240" w:lineRule="auto"/>
        <w:ind w:left="720"/>
      </w:pPr>
      <w:r>
        <w:rPr>
          <w:lang w:val="fr_FR" w:bidi="fr_FR"/>
        </w:rPr>
      </w:r>
      <w:r>
        <w:rPr>
          <w:lang w:val="fr_FR" w:bidi="fr_FR"/>
        </w:rPr>
        <w:t>Les gens dans une ville qui accepte</w:t>
      </w:r>
    </w:p>
    <w:p>
      <w:pPr>
        <w:pStyle w:val="ListBullet"/>
        <w:spacing w:line="240" w:lineRule="auto"/>
        <w:ind w:left="720"/>
      </w:pPr>
      <w:r>
        <w:rPr>
          <w:lang w:val="fr_FR" w:bidi="fr_FR"/>
        </w:rPr>
      </w:r>
      <w:r>
        <w:rPr>
          <w:lang w:val="fr_FR" w:bidi="fr_FR"/>
        </w:rPr>
        <w:t>Les gens dans une ville qui n'accepte pas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a déjà expliqué ce que cela signifie d'être un disciple.</w:t>
      </w:r>
    </w:p>
    <w:p>
      <w:pPr/>
      <w:r>
        <w:rPr>
          <w:lang w:val="fr_FR" w:bidi="fr_FR"/>
        </w:rPr>
      </w:r>
      <w:r>
        <w:rPr>
          <w:lang w:val="fr_FR" w:bidi="fr_FR"/>
        </w:rPr>
        <w:t>Jésus a rassemblé soixante-douze de ses disciples et les a envoyés dans les villes et les lieux où Jésus était sur le point d'aller.</w:t>
      </w:r>
    </w:p>
    <w:p>
      <w:pPr/>
      <w:r>
        <w:rPr>
          <w:lang w:val="fr_FR" w:bidi="fr_FR"/>
        </w:rPr>
      </w:r>
      <w:r>
        <w:rPr>
          <w:lang w:val="fr_FR" w:bidi="fr_FR"/>
        </w:rPr>
        <w:t>Il est important de se rappeler que Jésus commence par donner des instructions et par utiliser un exemple de la saison de la récolte où le « Seigneur de la moisson » fait référence à Dieu.</w:t>
      </w:r>
    </w:p>
    <w:p>
      <w:pPr/>
      <w:r>
        <w:rPr>
          <w:lang w:val="fr_FR" w:bidi="fr_FR"/>
        </w:rPr>
      </w:r>
      <w:r>
        <w:rPr>
          <w:lang w:val="fr_FR" w:bidi="fr_FR"/>
        </w:rPr>
        <w:t>Jésus a dit qu'il y a beaucoup de récolte à récolter, mais qu'il y a peu d'ouvriers pour le faire. Jésus donne des instructions à ses disciples.</w:t>
      </w:r>
    </w:p>
    <w:p>
      <w:pPr/>
      <w:r>
        <w:rPr>
          <w:lang w:val="fr_FR" w:bidi="fr_FR"/>
        </w:rPr>
      </w:r>
      <w:r>
        <w:rPr>
          <w:lang w:val="fr_FR" w:bidi="fr_FR"/>
        </w:rPr>
        <w:t>Il est important de se rappeler que les agneaux sont de petits animaux que les loups attaquent quand ils en trouvent l'occasion. Jésus compare ses disciples à des agneaux.</w:t>
      </w:r>
    </w:p>
    <w:p>
      <w:pPr/>
      <w:r>
        <w:rPr>
          <w:lang w:val="fr_FR" w:bidi="fr_FR"/>
        </w:rPr>
      </w:r>
      <w:r>
        <w:rPr>
          <w:lang w:val="fr_FR" w:bidi="fr_FR"/>
        </w:rPr>
        <w:t>Il est important de se rappeler que Jésus ne leur dit pas d'être impoli en ne saluant pas les gens. Au lieu de cela, Jésus leur dit de ne pas être retardés par le fait de saluer les gens en chemin. La tâche qu'il leur a donnée était urgente.</w:t>
      </w:r>
    </w:p>
    <w:p>
      <w:pPr/>
      <w:r>
        <w:rPr>
          <w:lang w:val="fr_FR" w:bidi="fr_FR"/>
        </w:rPr>
      </w:r>
      <w:r>
        <w:rPr>
          <w:lang w:val="fr_FR" w:bidi="fr_FR"/>
        </w:rPr>
        <w:t>Il est important de se rappeler que Jésus donne maintenant des instructions sur ce qu'il faut faire quand les disciples sont acceptés. Jésus refait référence à la comparaison du travail dans les champs.</w:t>
      </w:r>
    </w:p>
    <w:p>
      <w:pPr/>
      <w:r>
        <w:rPr>
          <w:lang w:val="fr_FR" w:bidi="fr_FR"/>
        </w:rPr>
      </w:r>
      <w:r>
        <w:rPr>
          <w:lang w:val="fr_FR" w:bidi="fr_FR"/>
        </w:rPr>
        <w:t>Jésus leur dit de rester dans la même maison pour manger et boire ce qui leur est fourni. Jésus dit que l'ouvrier mérite son salaire.</w:t>
      </w:r>
    </w:p>
    <w:p>
      <w:pPr/>
      <w:r>
        <w:rPr>
          <w:lang w:val="fr_FR" w:bidi="fr_FR"/>
        </w:rPr>
      </w:r>
      <w:r>
        <w:rPr>
          <w:lang w:val="fr_FR" w:bidi="fr_FR"/>
        </w:rPr>
        <w:t>Il est important de se rappeler que Jésus donne maintenant des instructions pour quand les disciples sont rejetés dans un village.</w:t>
      </w:r>
    </w:p>
    <w:p>
      <w:pPr/>
      <w:r>
        <w:rPr>
          <w:lang w:val="fr_FR" w:bidi="fr_FR"/>
        </w:rPr>
      </w:r>
      <w:r>
        <w:rPr>
          <w:lang w:val="fr_FR" w:bidi="fr_FR"/>
        </w:rPr>
        <w:t>Il est important de se rappeler que l'action qui consiste à secouer la poussière des pieds symbolise le jugement de Dieu qui viendra sur cette ville s'ils ne changent pas.</w:t>
      </w:r>
    </w:p>
    <w:p>
      <w:pPr/>
      <w:r>
        <w:rPr>
          <w:lang w:val="fr_FR" w:bidi="fr_FR"/>
        </w:rPr>
      </w:r>
      <w:r>
        <w:rPr>
          <w:lang w:val="fr_FR" w:bidi="fr_FR"/>
        </w:rPr>
        <w:t>Jésus leur dit que si une ville ne vous reçoit pas, allez dans les rues et dites : « La poussière qui se trouve sur nos pieds, nous la secouons contre vous. Le royaume de Dieu est proche. »</w:t>
      </w:r>
    </w:p>
    <w:p>
      <w:pPr/>
      <w:r>
        <w:rPr>
          <w:lang w:val="fr_FR" w:bidi="fr_FR"/>
        </w:rPr>
      </w:r>
      <w:r>
        <w:rPr>
          <w:lang w:val="fr_FR" w:bidi="fr_FR"/>
        </w:rPr>
        <w:t>Il est important de se rappeler que les Juifs connaissaient l'histoire de Sodome. Dans leur histoire, Sodome était une ville qui avait grandement péché. Dire cela rend le rejet de Jésus encore pire que le péché de Sodome.</w:t>
      </w:r>
    </w:p>
    <w:p>
      <w:pPr/>
      <w:r>
        <w:rPr>
          <w:lang w:val="fr_FR" w:bidi="fr_FR"/>
        </w:rPr>
      </w:r>
      <w:r>
        <w:rPr>
          <w:lang w:val="fr_FR" w:bidi="fr_FR"/>
        </w:rPr>
        <w:t>Il est important de se rappeler que quand Jésus dit « en ce jour-là », il parle du jour où Dieu jugera tous les peuples.</w:t>
      </w:r>
    </w:p>
    <w:p>
      <w:pPr/>
      <w:r>
        <w:rPr>
          <w:lang w:val="fr_FR" w:bidi="fr_FR"/>
        </w:rPr>
      </w:r>
      <w:r>
        <w:rPr>
          <w:lang w:val="fr_FR" w:bidi="fr_FR"/>
        </w:rPr>
        <w:t>Jésus leur dit que le péché de Sodome est plus supportable ce jour-là que la ville qui rejette Jésus.</w:t>
      </w:r>
    </w:p>
    <w:p>
      <w:pPr/>
      <w:r>
        <w:rPr>
          <w:lang w:val="fr_FR" w:bidi="fr_FR"/>
        </w:rPr>
      </w:r>
      <w:r>
        <w:rPr>
          <w:lang w:val="fr_FR" w:bidi="fr_FR"/>
        </w:rPr>
        <w:t>Il est important de se rappeler que Jésus mentionne deux villes qu'il a visitées. Près de Bethsaïda, Jésus a nourri cinq mille personnes. Jésus mentionne également Tyr et Sidon, deux villes non juives.</w:t>
      </w:r>
    </w:p>
    <w:p>
      <w:pPr/>
      <w:r>
        <w:rPr>
          <w:lang w:val="fr_FR" w:bidi="fr_FR"/>
        </w:rPr>
      </w:r>
      <w:r>
        <w:rPr>
          <w:lang w:val="fr_FR" w:bidi="fr_FR"/>
        </w:rPr>
        <w:t>Il est important de se rappeler que Jésus ne dit pas que Tyr et Sidon ne feront pas face au jugement, mais plutôt que Bethsaïda et Chorazin connaîtront une punition plus grande parce qu'ils ont rejeté Jésus et ses disciples.</w:t>
      </w:r>
    </w:p>
    <w:p>
      <w:pPr/>
      <w:r>
        <w:rPr>
          <w:lang w:val="fr_FR" w:bidi="fr_FR"/>
        </w:rPr>
      </w:r>
      <w:r>
        <w:rPr>
          <w:lang w:val="fr_FR" w:bidi="fr_FR"/>
        </w:rPr>
        <w:t>Il est important de se rappeler que Capernaüm était l'une des premières villes où Jésus a accompli des miracles. Beaucoup de gens dans la ville ne croyaient toujours pas en Jésus en tant que Sauveur promis de Dieu.</w:t>
      </w:r>
    </w:p>
    <w:p>
      <w:pPr/>
      <w:r>
        <w:rPr>
          <w:lang w:val="fr_FR" w:bidi="fr_FR"/>
        </w:rPr>
      </w:r>
      <w:r>
        <w:rPr>
          <w:lang w:val="fr_FR" w:bidi="fr_FR"/>
        </w:rPr>
        <w:t>Jésus dit : « Toi, Capernaüm, tu seras exaltée au ciel ? Tu seras ramené sur le lieu de punition. »</w:t>
      </w:r>
    </w:p>
    <w:p>
      <w:pPr/>
      <w:r>
        <w:rPr>
          <w:lang w:val="fr_FR" w:bidi="fr_FR"/>
        </w:rPr>
      </w:r>
      <w:r>
        <w:rPr>
          <w:lang w:val="fr_FR" w:bidi="fr_FR"/>
        </w:rPr>
        <w:t>Il est important de se rappeler que Jésus donne son autorité à ses disciples quand ils parlent. Il est également important de se rappeler que celui qui a envoyé Jésus est Dieu.</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 ouvrier sur le terrain</w:t>
      </w:r>
    </w:p>
    <w:p>
      <w:pPr>
        <w:pStyle w:val="ListBullet"/>
        <w:spacing w:line="240" w:lineRule="auto"/>
        <w:ind w:left="720"/>
      </w:pPr>
      <w:r>
        <w:rPr>
          <w:lang w:val="fr_FR" w:bidi="fr_FR"/>
        </w:rPr>
      </w:r>
      <w:r>
        <w:rPr>
          <w:lang w:val="fr_FR" w:bidi="fr_FR"/>
        </w:rPr>
        <w:t>Le propriétaire du champ</w:t>
      </w:r>
    </w:p>
    <w:p>
      <w:pPr>
        <w:pStyle w:val="ListBullet"/>
        <w:spacing w:line="240" w:lineRule="auto"/>
        <w:ind w:left="720"/>
      </w:pPr>
      <w:r>
        <w:rPr>
          <w:lang w:val="fr_FR" w:bidi="fr_FR"/>
        </w:rPr>
      </w:r>
      <w:r>
        <w:rPr>
          <w:lang w:val="fr_FR" w:bidi="fr_FR"/>
        </w:rPr>
        <w:t>Un agneau</w:t>
      </w:r>
    </w:p>
    <w:p>
      <w:pPr>
        <w:pStyle w:val="ListBullet"/>
        <w:spacing w:line="240" w:lineRule="auto"/>
        <w:ind w:left="720"/>
      </w:pPr>
      <w:r>
        <w:rPr>
          <w:lang w:val="fr_FR" w:bidi="fr_FR"/>
        </w:rPr>
      </w:r>
      <w:r>
        <w:rPr>
          <w:lang w:val="fr_FR" w:bidi="fr_FR"/>
        </w:rPr>
        <w:t>Des loups</w:t>
      </w:r>
    </w:p>
    <w:p>
      <w:pPr>
        <w:pStyle w:val="ListBullet"/>
        <w:spacing w:line="240" w:lineRule="auto"/>
        <w:ind w:left="720"/>
      </w:pPr>
      <w:r>
        <w:rPr>
          <w:lang w:val="fr_FR" w:bidi="fr_FR"/>
        </w:rPr>
      </w:r>
      <w:r>
        <w:rPr>
          <w:lang w:val="fr_FR" w:bidi="fr_FR"/>
        </w:rPr>
        <w:t>Les soixante-douze disciples</w:t>
      </w:r>
    </w:p>
    <w:p>
      <w:pPr>
        <w:pStyle w:val="ListBullet"/>
        <w:spacing w:line="240" w:lineRule="auto"/>
        <w:ind w:left="720"/>
      </w:pPr>
      <w:r>
        <w:rPr>
          <w:lang w:val="fr_FR" w:bidi="fr_FR"/>
        </w:rPr>
      </w:r>
      <w:r>
        <w:rPr>
          <w:lang w:val="fr_FR" w:bidi="fr_FR"/>
        </w:rPr>
        <w:t>Les gens dans une maison paisible</w:t>
      </w:r>
    </w:p>
    <w:p>
      <w:pPr>
        <w:pStyle w:val="ListBullet"/>
        <w:spacing w:line="240" w:lineRule="auto"/>
        <w:ind w:left="720"/>
      </w:pPr>
      <w:r>
        <w:rPr>
          <w:lang w:val="fr_FR" w:bidi="fr_FR"/>
        </w:rPr>
      </w:r>
      <w:r>
        <w:rPr>
          <w:lang w:val="fr_FR" w:bidi="fr_FR"/>
        </w:rPr>
        <w:t>Les gens dans une maison qui n'est pas paisible</w:t>
      </w:r>
    </w:p>
    <w:p>
      <w:pPr>
        <w:pStyle w:val="ListBullet"/>
        <w:spacing w:line="240" w:lineRule="auto"/>
        <w:ind w:left="720"/>
      </w:pPr>
      <w:r>
        <w:rPr>
          <w:lang w:val="fr_FR" w:bidi="fr_FR"/>
        </w:rPr>
      </w:r>
      <w:r>
        <w:rPr>
          <w:lang w:val="fr_FR" w:bidi="fr_FR"/>
        </w:rPr>
        <w:t>Les habitants d'une ville accueillante</w:t>
      </w:r>
    </w:p>
    <w:p>
      <w:pPr>
        <w:pStyle w:val="ListBullet"/>
        <w:spacing w:line="240" w:lineRule="auto"/>
        <w:ind w:left="720"/>
      </w:pPr>
      <w:r>
        <w:rPr>
          <w:lang w:val="fr_FR" w:bidi="fr_FR"/>
        </w:rPr>
      </w:r>
      <w:r>
        <w:rPr>
          <w:lang w:val="fr_FR" w:bidi="fr_FR"/>
        </w:rPr>
        <w:t>Les gens dans une ville qui n'accepte pas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L'équipe voudra peut-être mettre en scène les instructions de Jésus. Pendant que Jésus donne des instructions, l'équipe peut jouer la situation que Jésus explique en arrière-plan.</w:t>
      </w:r>
    </w:p>
    <w:p>
      <w:pPr/>
      <w:r>
        <w:rPr>
          <w:lang w:val="fr_FR" w:bidi="fr_FR"/>
        </w:rPr>
      </w:r>
      <w:r>
        <w:rPr>
          <w:lang w:val="fr_FR" w:bidi="fr_FR"/>
        </w:rPr>
        <w:t>Représentez Jésus qui donne des instructions à ses disciples pendant que l'équipe joue les instructions qu'il donne.</w:t>
      </w:r>
    </w:p>
    <w:p>
      <w:pPr/>
      <w:r>
        <w:rPr>
          <w:lang w:val="fr_FR" w:bidi="fr_FR"/>
        </w:rPr>
      </w:r>
      <w:r>
        <w:rPr>
          <w:lang w:val="fr_FR" w:bidi="fr_FR"/>
        </w:rPr>
        <w:t>Représentez un ouvrier dans le champ qui regarde les grandes récoltes, demandant au propriétaire du champ d'envoyer plus d'ouvriers parce qu'il y a tant de travail à faire. Si possible, représentez des agneaux qui vont parmi les loups. Représentez les disciples qui laissent derrière eux des sacs d'argent, des sacs de voyage et des sandales supplémentaires. Quand les disciples se trouvent sur la route, ils ne s'arrêtent pas pour saluer les gens.</w:t>
      </w:r>
    </w:p>
    <w:p>
      <w:pPr/>
      <w:r>
        <w:rPr>
          <w:lang w:val="fr_FR" w:bidi="fr_FR"/>
        </w:rPr>
      </w:r>
      <w:r>
        <w:rPr>
          <w:lang w:val="fr_FR" w:bidi="fr_FR"/>
        </w:rPr>
        <w:t>Arrêtez la représentation : Demandez à l'acteur qui joue le rôle de l'ouvrier dans le champ : « Que ressentez-vous ? » Vous entendrez peut-être des choses comme : « Heureux : le champ est immense et prêt pour la récolte », « Découragé, nous n'avons pas assez d'ouvriers pour aider à récolter le champ » et « Confiant, le propriétaire du champ enverra plus d'ouvriers. » Demandez à l'acteur qui joue le rôle du disciple qui laisse tout ce qui lui appartient derrière lui : « Que ressentez-vous ? » Vous entendrez peut-être des choses comme : « J'espère ne pas avoir besoin de ces choses », « Je fais confiance à la provision de Dieu » et « Je suis excité d'obéir à Jésus. » Reprenez la représentation.</w:t>
      </w:r>
    </w:p>
    <w:p>
      <w:pPr/>
      <w:r>
        <w:rPr>
          <w:lang w:val="fr_FR" w:bidi="fr_FR"/>
        </w:rPr>
      </w:r>
      <w:r>
        <w:rPr>
          <w:lang w:val="fr_FR" w:bidi="fr_FR"/>
        </w:rPr>
        <w:t>Représentez les disciples qui entrent dans une maison en disant : « Que la paix soit avec vous. » Les gens qui vivent dans la maison sont pacifiques, la paix reste avec eux. Représentez une autre paire de disciples qui vont dans une maison où les gens dans la maison ne sont pas pacifiques. Leur bénédiction n'est pas acceptée et la maison continue à ne pas être pacifique. Représentez les disciples qui ne vont pas de maison en maison, mais qui acceptent l'hospitalité de la première personne qui l'offre. Représentez les disciples qui mangent ce qui est offert comme un moyen d'accepter leur solde.</w:t>
      </w:r>
    </w:p>
    <w:p>
      <w:pPr/>
      <w:r>
        <w:rPr>
          <w:lang w:val="fr_FR" w:bidi="fr_FR"/>
        </w:rPr>
      </w:r>
      <w:r>
        <w:rPr>
          <w:lang w:val="fr_FR" w:bidi="fr_FR"/>
        </w:rPr>
        <w:t>Arrêtez la représentation : Demandez à l'acteur qui joue le rôle des gens de la maison sans paix : « Que ressentez-vous ? » Vous entendrez peut-être des choses comme : « Que nous veulent-ils ? » « Je n'ai pas de temps pour les visiteurs » et « Ne sont-ils pas les disciples de celui qui cause du remou dans d'autres villes ? » Demandez à l'acteur qui joue le rôle des gens de la maison paisible : « Que ressentez-vous ? » Vous entendrez peut-être des choses comme : « Je suis heureux d'entendre ce que les disciples de Jésus ont à dire », « Je suis reconnaissant pour leur bénédiction » et « Je comprends maintenant que Dieu a vraiment envoyé Jésus en tant que Sauveur promis. » Reprenez la représentation.</w:t>
      </w:r>
    </w:p>
    <w:p>
      <w:pPr/>
      <w:r>
        <w:rPr>
          <w:lang w:val="fr_FR" w:bidi="fr_FR"/>
        </w:rPr>
      </w:r>
      <w:r>
        <w:rPr>
          <w:lang w:val="fr_FR" w:bidi="fr_FR"/>
        </w:rPr>
        <w:t>Représentez les disciples qui entrent dans une ville. La ville les reçoit. Les disciples mangent tout ce qui est servi devant eux. Les disciples guérissent les malades et disent aux gens que le royaume de Dieu est proche. Représentez d'autres disciples qui vont dans une ville qui les rejette. Ils vont dans les rues et disent : « Nous la secouons la poussière de nos pieds pour montrer que nous vous abandonnons au jugement de Dieu, mais vous devez savoir que le royaume de Dieu est proche. »</w:t>
      </w:r>
    </w:p>
    <w:p>
      <w:pPr/>
      <w:r>
        <w:rPr>
          <w:lang w:val="fr_FR" w:bidi="fr_FR"/>
        </w:rPr>
      </w:r>
      <w:r>
        <w:rPr>
          <w:lang w:val="fr_FR" w:bidi="fr_FR"/>
        </w:rPr>
        <w:t>Arrêtez la représentation : Demandez à l'acteur qui joue le rôle des gens de la ville accueillante : « Que ressentez-vous ? » Vous entendrez peut-être des choses comme : « C'est une excellente nouvelle. J'ai hâte de voir Jésus », « Nous avons attendu cela depuis des années » et « Dieu a entendu nos prières, les gens sont guéris. » Demandez à l'acteur qui joue le rôle des gens de la ville qui les rejette : « Que ressentez-vous ? » Vous entendrez peut-être des choses comme : « Ces hommes ont besoin d'être punis pour avoir dit des mensonges », « Ce Jésus n'est qu'un fauteur de troubles » et « Je ne les croirai pas à moins que les dirigeants religieux ne les croient aussi. » Reprenez la représentation.</w:t>
      </w:r>
    </w:p>
    <w:p>
      <w:pPr/>
      <w:r>
        <w:rPr>
          <w:lang w:val="fr_FR" w:bidi="fr_FR"/>
        </w:rPr>
      </w:r>
      <w:r>
        <w:rPr>
          <w:lang w:val="fr_FR" w:bidi="fr_FR"/>
        </w:rPr>
        <w:t>Représentez Jésus qui achève ses instructions en disant à ses disciples comment, le jour du jugement, Sodome serait mieux lotie que la ville qui les a rejetés. Jésus dit que les gens de Chorazin et de Bethsaïda seront tristes. Il dit que les gens des villes des Gentils, c'est-à-dire des villes non-juives, seraient revenus vers Dieu si les miracles de Jésus avaient été faits dans ces villes. Tyr et Sidon, les villes des Gentils, se trouveraient dans une meilleure situation le jour du jugement. Jésus dit que Capernaüm n'a aucune raison d'être honorée, mais descendra au lieu de cela dans le lieu des morts.</w:t>
      </w:r>
    </w:p>
    <w:p>
      <w:pPr/>
      <w:r>
        <w:rPr>
          <w:lang w:val="fr_FR" w:bidi="fr_FR"/>
        </w:rPr>
      </w:r>
      <w:r>
        <w:rPr>
          <w:lang w:val="fr_FR" w:bidi="fr_FR"/>
        </w:rPr>
        <w:t>Arrêtez la représentation : Demandez aux acteurs qui jouent le rôle des disciples : « Que ressentez-vous ? » Vous entendrez peut-être des choses comme : « Je pensais que le royaume de Dieu était pour tous les Juifs », « Mais Sodome était une ville pécheresse. J'espère que les villes ne nous rejettent pas » et « Je ne peux pas imaginer Tyr et Sidon se tourner vers Dieu. Comment les Gentils peuvent-ils être moins pécheurs que notre peuple ? » Demandez à la personne qui joue le rôle de Jésus : « Que ressentez-vous ? » Vous entendrez peut-être des choses comme : « Je suis triste qu'ils aient vu la puissance de Dieu mais ne croient toujours pas en moi. » « De quoi ont-ils besoin de plus pour croire en moi ? » et « Je dois faire confiance à mon Père. » Reprenez la représentation.</w:t>
      </w:r>
    </w:p>
    <w:p>
      <w:pPr/>
      <w:r>
        <w:rPr>
          <w:lang w:val="fr_FR" w:bidi="fr_FR"/>
        </w:rPr>
      </w:r>
      <w:r>
        <w:rPr>
          <w:lang w:val="fr_FR" w:bidi="fr_FR"/>
        </w:rPr>
        <w:t>Représentez Jésus qui dit à ses disciples que quiconque accepte leurs messages accepte Jésus. Quiconque rejette les disciples rejette Jésus et quiconque rejette Jésus rejette Dieu, parce que Dieu est celui qui a envoyé Jésus.</w:t>
      </w:r>
    </w:p>
    <w:p>
      <w:pPr/>
      <w:r>
        <w:rPr>
          <w:lang w:val="fr_FR" w:bidi="fr_FR"/>
        </w:rPr>
      </w:r>
      <w:r>
        <w:rPr>
          <w:lang w:val="fr_FR" w:bidi="fr_FR"/>
        </w:rPr>
        <w:t>Arrêtez la représentation : Demandez à l'acteur qui joue le rôle de Jésus : « Que ressentez-vous ? » Vous entendrez peut-être des choses comme : « Je sais qu'ils seront confrontés à la persécution comme moi », « Le rejet pourrait être difficile, mais ils recevront la paix de mon Père » et « Je suis reconnaissant pour les quelques personnes qui accepteront mon message.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 </w:t>
      </w:r>
      <w:r>
        <w:rPr>
          <w:b/>
          <w:lang w:val="fr_FR" w:bidi="fr_FR"/>
        </w:rPr>
        <w:t>Seigneur</w:t>
      </w:r>
      <w:r>
        <w:rPr>
          <w:lang w:val="fr_FR" w:bidi="fr_FR"/>
        </w:rPr>
        <w:t xml:space="preserve">, c'est-à-dire Jésus, choisit soixante-douze </w:t>
      </w:r>
      <w:r>
        <w:rPr>
          <w:b/>
          <w:lang w:val="fr_FR" w:bidi="fr_FR"/>
        </w:rPr>
        <w:t>disciples</w:t>
      </w:r>
      <w:r>
        <w:rPr>
          <w:lang w:val="fr_FR" w:bidi="fr_FR"/>
        </w:rPr>
        <w:t xml:space="preserve">, c'est-à-dire suiveurs, pour une tâche spéciale. Luc utilise le titre « Seigneur » pour faire référence à Jésus. Assurez-vous de traduire les mots Seigneur et disciples de la même façon que dans les passages précédents. Les deux termes, </w:t>
      </w:r>
      <w:r>
        <w:rPr>
          <w:b/>
          <w:lang w:val="fr_FR" w:bidi="fr_FR"/>
        </w:rPr>
        <w:t>Seigneur</w:t>
      </w:r>
      <w:r>
        <w:rPr>
          <w:lang w:val="fr_FR" w:bidi="fr_FR"/>
        </w:rPr>
        <w:t xml:space="preserve"> et </w:t>
      </w:r>
      <w:r>
        <w:rPr>
          <w:b/>
          <w:lang w:val="fr_FR" w:bidi="fr_FR"/>
        </w:rPr>
        <w:t>disciple</w:t>
      </w:r>
      <w:r>
        <w:rPr>
          <w:lang w:val="fr_FR" w:bidi="fr_FR"/>
        </w:rPr>
        <w:t>, se trouvent dans le glossaire principal.</w:t>
      </w:r>
    </w:p>
    <w:p>
      <w:pPr/>
      <w:r>
        <w:rPr>
          <w:lang w:val="fr_FR" w:bidi="fr_FR"/>
        </w:rPr>
      </w:r>
      <w:r>
        <w:rPr>
          <w:lang w:val="fr_FR" w:bidi="fr_FR"/>
        </w:rPr>
        <w:t xml:space="preserve">Jésus leur dit de </w:t>
      </w:r>
      <w:r>
        <w:rPr>
          <w:b/>
          <w:lang w:val="fr_FR" w:bidi="fr_FR"/>
        </w:rPr>
        <w:t>demander</w:t>
      </w:r>
      <w:r>
        <w:rPr>
          <w:lang w:val="fr_FR" w:bidi="fr_FR"/>
        </w:rPr>
        <w:t xml:space="preserve"> ou de supplier le Seigneur de la moisson d'envoyer plus d'ouvriers. Ici, demander peut signifier supplier ou prier. Il est préférable d'utiliser un mot général qui peut signifier les deux.</w:t>
      </w:r>
    </w:p>
    <w:p>
      <w:pPr/>
      <w:r>
        <w:rPr>
          <w:lang w:val="fr_FR" w:bidi="fr_FR"/>
        </w:rPr>
      </w:r>
      <w:r>
        <w:rPr>
          <w:lang w:val="fr_FR" w:bidi="fr_FR"/>
        </w:rPr>
        <w:t xml:space="preserve">Jésus donne aux soixante-douze disciples des instructions spéciales avant qu'ils ne se rendent dans les villes où Jésus prévoyait de se rendre. L'une de ces instructions était de dire « que la </w:t>
      </w:r>
      <w:r>
        <w:rPr>
          <w:b/>
          <w:lang w:val="fr_FR" w:bidi="fr_FR"/>
        </w:rPr>
        <w:t>paix</w:t>
      </w:r>
      <w:r>
        <w:rPr>
          <w:lang w:val="fr_FR" w:bidi="fr_FR"/>
        </w:rPr>
        <w:t xml:space="preserve"> soit sur cette maison » quand les disciples entraient dans une maison pour y rester. Il s'agissait d'une salutation juive traditionnelle quand ils entraient dans une maison. Cela implique que la personne qui parle demande à Dieu d'apporter la paix aux gens qui vivent à l'intérieur de la maison. Le concept juif de paix signifie à la fois l'absence de guerre et un état de bien-être, de sécurité, de santé et de prospérité. Dieu est la source de toutes ces choses pour ceux qui sont en relation avec lui. Assurez-vous d'utiliser un mot qui inclut autant de sens différents du mot « paix » que possible. </w:t>
      </w:r>
      <w:r>
        <w:rPr>
          <w:b/>
          <w:lang w:val="fr_FR" w:bidi="fr_FR"/>
        </w:rPr>
        <w:t>Paix</w:t>
      </w:r>
      <w:r>
        <w:rPr>
          <w:lang w:val="fr_FR" w:bidi="fr_FR"/>
        </w:rPr>
        <w:t xml:space="preserve"> se trouve dans le glossaire principal.</w:t>
      </w:r>
    </w:p>
    <w:p>
      <w:pPr/>
      <w:r>
        <w:rPr>
          <w:lang w:val="fr_FR" w:bidi="fr_FR"/>
        </w:rPr>
      </w:r>
      <w:r>
        <w:rPr>
          <w:lang w:val="fr_FR" w:bidi="fr_FR"/>
        </w:rPr>
        <w:t xml:space="preserve">Jésus dit à ses disciples de </w:t>
      </w:r>
      <w:r>
        <w:rPr>
          <w:b/>
          <w:lang w:val="fr_FR" w:bidi="fr_FR"/>
        </w:rPr>
        <w:t>guérir</w:t>
      </w:r>
      <w:r>
        <w:rPr>
          <w:lang w:val="fr_FR" w:bidi="fr_FR"/>
        </w:rPr>
        <w:t xml:space="preserve"> les malades et de dire aux gens que le </w:t>
      </w:r>
      <w:r>
        <w:rPr>
          <w:b/>
          <w:lang w:val="fr_FR" w:bidi="fr_FR"/>
        </w:rPr>
        <w:t>royaume de Dieu</w:t>
      </w:r>
      <w:r>
        <w:rPr>
          <w:lang w:val="fr_FR" w:bidi="fr_FR"/>
        </w:rPr>
        <w:t xml:space="preserve"> s'est approché d'eux. Ici, guérir signifie rendre la santé aux gens qui étaient physiquement malades. Le royaume de Dieu fait référence au fait que Dieu règne dans le cœur de son peuple par leur croyance en Jésus. Assurez-vous de traduire Guérir et Royaume de Dieu de la même façon que dans les passages précédents. Le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Jésus exprime sa tristesse pour les villes qui l'ont rejeté. Même s'ils ont vu les </w:t>
      </w:r>
      <w:r>
        <w:rPr>
          <w:b/>
          <w:lang w:val="fr_FR" w:bidi="fr_FR"/>
        </w:rPr>
        <w:t>miracles</w:t>
      </w:r>
      <w:r>
        <w:rPr>
          <w:lang w:val="fr_FR" w:bidi="fr_FR"/>
        </w:rPr>
        <w:t xml:space="preserve"> de Jésus, ils ne croyaient toujours pas en lui. Les miracles font référence à des actions puissantes que seul Dieu peut faire. Assurez-vous de traduire miracles de la même façon que dans les passages précédents. Le mot </w:t>
      </w:r>
      <w:r>
        <w:rPr>
          <w:b/>
          <w:lang w:val="fr_FR" w:bidi="fr_FR"/>
        </w:rPr>
        <w:t>miracle</w:t>
      </w:r>
      <w:r>
        <w:rPr>
          <w:lang w:val="fr_FR" w:bidi="fr_FR"/>
        </w:rPr>
        <w:t xml:space="preserve"> se trouve dans le glossaire principal. Jésus dit que si les villes non juives avaient vu ces mêmes miracles, elles se seraient </w:t>
      </w:r>
      <w:r>
        <w:rPr>
          <w:b/>
          <w:lang w:val="fr_FR" w:bidi="fr_FR"/>
        </w:rPr>
        <w:t>repenties</w:t>
      </w:r>
      <w:r>
        <w:rPr>
          <w:lang w:val="fr_FR" w:bidi="fr_FR"/>
        </w:rPr>
        <w:t xml:space="preserve"> il y a longtemps. Se repentir signifie arrêter de pécher et obéir à Dieu. Assurez-vous de traduire le mot repentir de la même façon que vous l'avez fait auparavant. Le verbe </w:t>
      </w:r>
      <w:r>
        <w:rPr>
          <w:b/>
          <w:lang w:val="fr_FR" w:bidi="fr_FR"/>
        </w:rPr>
        <w:t>se repentir</w:t>
      </w:r>
      <w:r>
        <w:rPr>
          <w:lang w:val="fr_FR" w:bidi="fr_FR"/>
        </w:rPr>
        <w:t xml:space="preserve"> se trouve dans le glossaire principal.</w:t>
      </w:r>
    </w:p>
    <w:p>
      <w:pPr/>
      <w:r>
        <w:rPr>
          <w:lang w:val="fr_FR" w:bidi="fr_FR"/>
        </w:rPr>
      </w:r>
      <w:r>
        <w:rPr>
          <w:lang w:val="fr_FR" w:bidi="fr_FR"/>
        </w:rPr>
        <w:t xml:space="preserve">Jésus mentionne le fait de se vêtir de sac comme un moyen de montrer le deuil. La </w:t>
      </w:r>
      <w:r>
        <w:rPr>
          <w:b/>
          <w:lang w:val="fr_FR" w:bidi="fr_FR"/>
        </w:rPr>
        <w:t>toile de sac</w:t>
      </w:r>
      <w:r>
        <w:rPr>
          <w:lang w:val="fr_FR" w:bidi="fr_FR"/>
        </w:rPr>
        <w:t>, ou jute, désigne un tissu rugueux très inconfortable à porter. Il était généralement fait à partir de poils d'animaux.</w:t>
      </w:r>
    </w:p>
    <w:p>
      <w:pPr/>
      <w:r>
        <w:rPr>
          <w:lang w:val="fr_FR" w:bidi="fr_FR"/>
        </w:rPr>
      </w:r>
      <w:r>
        <w:rPr>
          <w:lang w:val="fr_FR" w:bidi="fr_FR"/>
        </w:rPr>
        <w:t>Arrêtez et montrez une image d'un vêtement de sac si vous ne l'avez pas déjà fait.</w:t>
      </w:r>
    </w:p>
    <w:p>
      <w:pPr/>
      <w:r>
        <w:rPr>
          <w:lang w:val="fr_FR" w:bidi="fr_FR"/>
        </w:rPr>
      </w:r>
      <w:r>
        <w:rPr>
          <w:lang w:val="fr_FR" w:bidi="fr_FR"/>
        </w:rPr>
        <w:t xml:space="preserve">Jésus parle de </w:t>
      </w:r>
      <w:r>
        <w:rPr>
          <w:b/>
          <w:lang w:val="fr_FR" w:bidi="fr_FR"/>
        </w:rPr>
        <w:t>Capernaüm</w:t>
      </w:r>
      <w:r>
        <w:rPr>
          <w:lang w:val="fr_FR" w:bidi="fr_FR"/>
        </w:rPr>
        <w:t xml:space="preserve">, l'endroit où il a exercé une grande partie de son ministère en </w:t>
      </w:r>
      <w:r>
        <w:rPr>
          <w:b/>
          <w:lang w:val="fr_FR" w:bidi="fr_FR"/>
        </w:rPr>
        <w:t>Galilée</w:t>
      </w:r>
      <w:r>
        <w:rPr>
          <w:lang w:val="fr_FR" w:bidi="fr_FR"/>
        </w:rPr>
        <w:t xml:space="preserve">. Il dit qu'ils pensent qu'ils seront enlevés dans les </w:t>
      </w:r>
      <w:r>
        <w:rPr>
          <w:b/>
          <w:lang w:val="fr_FR" w:bidi="fr_FR"/>
        </w:rPr>
        <w:t>cieux</w:t>
      </w:r>
      <w:r>
        <w:rPr>
          <w:lang w:val="fr_FR" w:bidi="fr_FR"/>
        </w:rPr>
        <w:t>, ou le lieu où vit Dieu. Au lieu de cela, Jésus dit qu'ils seront jetés dans l'Hadès, c'est-à-dire l'enfer. L'</w:t>
      </w:r>
      <w:r>
        <w:rPr>
          <w:b/>
          <w:lang w:val="fr_FR" w:bidi="fr_FR"/>
        </w:rPr>
        <w:t>Hadès</w:t>
      </w:r>
      <w:r>
        <w:rPr>
          <w:lang w:val="fr_FR" w:bidi="fr_FR"/>
        </w:rPr>
        <w:t xml:space="preserve"> peut faire référence au lieu des morts, au lieu de punition ou au lieu des morts injustes. Dans ce contexte, c'est l'opposé du ciel et de l'honneur et signifie probablement l'enfer, un lieu où les incroyants sont punis et humiliés après leur mort. Assurez-vous de traduire ciel de la même façon que dans les passages précédents. </w:t>
      </w:r>
      <w:r>
        <w:rPr>
          <w:b/>
          <w:lang w:val="fr_FR" w:bidi="fr_FR"/>
        </w:rPr>
        <w:t>Ciel</w:t>
      </w:r>
      <w:r>
        <w:rPr>
          <w:lang w:val="fr_FR" w:bidi="fr_FR"/>
        </w:rPr>
        <w:t xml:space="preserve"> et </w:t>
      </w:r>
      <w:r>
        <w:rPr>
          <w:b/>
          <w:lang w:val="fr_FR" w:bidi="fr_FR"/>
        </w:rPr>
        <w:t>Hadès</w:t>
      </w:r>
      <w:r>
        <w:rPr>
          <w:lang w:val="fr_FR" w:bidi="fr_FR"/>
        </w:rPr>
        <w:t xml:space="preserve">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10:1–16</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56">
        <w:r>
          <w:rPr>
            <w:lang w:val="fr_FR" w:bidi="fr_FR"/>
          </w:rPr>
          <w:rPr>
            <w:color w:val="0000EE"/>
            <w:u w:val="single"/>
          </w:rPr>
          <w:t>Écouter et Cœur</w:t>
        </w:r>
      </w:hyperlink>
      <w:r>
        <w:rPr>
          <w:lang w:val="fr_FR" w:bidi="fr_FR"/>
        </w:rPr>
        <w:t xml:space="preserve"> (516 KB)</w:t>
      </w:r>
      <w:r>
        <w:rPr>
          <w:lang w:val="fr_FR" w:bidi="fr_FR"/>
        </w:rPr>
      </w:r>
    </w:p>
    <w:p>
      <w:pPr>
        <w:pStyle w:val="ListBullet"/>
        <w:spacing w:line="240" w:lineRule="auto"/>
        <w:ind w:left="720"/>
      </w:pPr>
      <w:r>
        <w:rPr>
          <w:lang w:val="fr_FR" w:bidi="fr_FR"/>
        </w:rPr>
      </w:r>
      <w:hyperlink r:id="rId257">
        <w:r>
          <w:rPr>
            <w:lang w:val="fr_FR" w:bidi="fr_FR"/>
          </w:rPr>
          <w:rPr>
            <w:color w:val="0000EE"/>
            <w:u w:val="single"/>
          </w:rPr>
          <w:t>Planter le Décor</w:t>
        </w:r>
      </w:hyperlink>
      <w:r>
        <w:rPr>
          <w:lang w:val="fr_FR" w:bidi="fr_FR"/>
        </w:rPr>
        <w:t xml:space="preserve"> (1.4 MB)</w:t>
      </w:r>
      <w:r>
        <w:rPr>
          <w:lang w:val="fr_FR" w:bidi="fr_FR"/>
        </w:rPr>
      </w:r>
    </w:p>
    <w:p>
      <w:pPr>
        <w:pStyle w:val="ListBullet"/>
        <w:spacing w:line="240" w:lineRule="auto"/>
        <w:ind w:left="720"/>
      </w:pPr>
      <w:r>
        <w:rPr>
          <w:lang w:val="fr_FR" w:bidi="fr_FR"/>
        </w:rPr>
      </w:r>
      <w:hyperlink r:id="rId258">
        <w:r>
          <w:rPr>
            <w:lang w:val="fr_FR" w:bidi="fr_FR"/>
          </w:rPr>
          <w:rPr>
            <w:color w:val="0000EE"/>
            <w:u w:val="single"/>
          </w:rPr>
          <w:t>Définir les Scènes</w:t>
        </w:r>
      </w:hyperlink>
      <w:r>
        <w:rPr>
          <w:lang w:val="fr_FR" w:bidi="fr_FR"/>
        </w:rPr>
        <w:t xml:space="preserve"> (3.5 MB)</w:t>
      </w:r>
      <w:r>
        <w:rPr>
          <w:lang w:val="fr_FR" w:bidi="fr_FR"/>
        </w:rPr>
      </w:r>
    </w:p>
    <w:p>
      <w:pPr>
        <w:pStyle w:val="ListBullet"/>
        <w:spacing w:line="240" w:lineRule="auto"/>
        <w:ind w:left="720"/>
      </w:pPr>
      <w:r>
        <w:rPr>
          <w:lang w:val="fr_FR" w:bidi="fr_FR"/>
        </w:rPr>
      </w:r>
      <w:hyperlink r:id="rId259">
        <w:r>
          <w:rPr>
            <w:lang w:val="fr_FR" w:bidi="fr_FR"/>
          </w:rPr>
          <w:rPr>
            <w:color w:val="0000EE"/>
            <w:u w:val="single"/>
          </w:rPr>
          <w:t>Intégration du Texte</w:t>
        </w:r>
      </w:hyperlink>
      <w:r>
        <w:rPr>
          <w:lang w:val="fr_FR" w:bidi="fr_FR"/>
        </w:rPr>
        <w:t xml:space="preserve"> (4.3 MB)</w:t>
      </w:r>
      <w:r>
        <w:rPr>
          <w:lang w:val="fr_FR" w:bidi="fr_FR"/>
        </w:rPr>
      </w:r>
    </w:p>
    <w:p>
      <w:pPr>
        <w:pStyle w:val="ListBullet"/>
        <w:spacing w:line="240" w:lineRule="auto"/>
        <w:ind w:left="720"/>
      </w:pPr>
      <w:r>
        <w:rPr>
          <w:lang w:val="fr_FR" w:bidi="fr_FR"/>
        </w:rPr>
      </w:r>
      <w:hyperlink r:id="rId260">
        <w:r>
          <w:rPr>
            <w:lang w:val="fr_FR" w:bidi="fr_FR"/>
          </w:rPr>
          <w:rPr>
            <w:color w:val="0000EE"/>
            <w:u w:val="single"/>
          </w:rPr>
          <w:t>Combler les Lacunes</w:t>
        </w:r>
      </w:hyperlink>
      <w:r>
        <w:rPr>
          <w:lang w:val="fr_FR" w:bidi="fr_FR"/>
        </w:rPr>
        <w:t xml:space="preserve"> (2.4 MB)</w:t>
      </w:r>
      <w:r>
        <w:rPr>
          <w:lang w:val="fr_FR" w:bidi="fr_FR"/>
        </w:rPr>
      </w:r>
    </w:p>
    <w:p>
      <w:pPr>
        <w:pStyle w:val="ListBullet"/>
        <w:spacing w:line="240" w:lineRule="auto"/>
        <w:ind w:left="720"/>
      </w:pPr>
      <w:r>
        <w:rPr>
          <w:lang w:val="fr_FR" w:bidi="fr_FR"/>
        </w:rPr>
      </w:r>
      <w:hyperlink r:id="rId261">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10:17–24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10.17–24.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voyage avec ses disciples sur la route de Jérusalem où il sait qu'il mourra et reviendra à la vie. Jésus a envoyé soixante-douze disciples, c'est-à-dire suiveurs, avec des instructions spécifiques d'aller dans les villes où il était sur le point de se rendre. Cette histoire commence au moment où les disciples reviennent vers Jésus avec joie concernant ce qui s'est passé dans les différentes villes.</w:t>
      </w:r>
    </w:p>
    <w:p>
      <w:pPr/>
      <w:r>
        <w:rPr>
          <w:lang w:val="fr_FR" w:bidi="fr_FR"/>
        </w:rPr>
      </w:r>
      <w:r>
        <w:rPr>
          <w:lang w:val="fr_FR" w:bidi="fr_FR"/>
        </w:rPr>
        <w:t>Les soixante-douze disciples reviennent vers Jésus des différentes villes qu'ils avaient visitées avant Jésus. Ils étaient très heureux de ce qui s'était passé lors de leurs voyages. Ils disent à Jésus qu'ils étaient capables de chasser les démons, c'est-à-dire les esprits mauvais, partout où ils allaient parce qu'ils utilisaient le nom de Jésus. Cela signifie que les démons ont reconnu l'autorité que Jésus avait donnée à ses disciples. Quand les disciples ont utilisé la puissance du nom de Jésus pour dire aux démons de partir, les démons devaient obéir.</w:t>
      </w:r>
    </w:p>
    <w:p>
      <w:pPr/>
      <w:r>
        <w:rPr>
          <w:lang w:val="fr_FR" w:bidi="fr_FR"/>
        </w:rPr>
      </w:r>
      <w:r>
        <w:rPr>
          <w:lang w:val="fr_FR" w:bidi="fr_FR"/>
        </w:rPr>
        <w:t>Jésus répond aux disciples et laisse entendre qu'il a déjà le pouvoir sur Satan, c'est-à-dire le dirigeant de tous les démons. Jésus dit : « J'ai vu Satan tomber des cieux, ou du ciel, comme la foudre. » Jésus dit qu'alors que les disciples chassent des démons au nom de Jésus, Satan, le dirigeant de tous les esprits mauvais, perd sa puissance. Dans cette histoire, Satan perd sa puissance rapidement, comme la vitesse de l'éclair qui frappe le sol.</w:t>
      </w:r>
    </w:p>
    <w:p>
      <w:pPr/>
      <w:r>
        <w:rPr>
          <w:lang w:val="fr_FR" w:bidi="fr_FR"/>
        </w:rPr>
      </w:r>
      <w:r>
        <w:rPr>
          <w:lang w:val="fr_FR" w:bidi="fr_FR"/>
        </w:rPr>
        <w:t>Arrêtez-vous et discutez avec votre équipe : Comment le chef de tous les mauvais esprits est-il vu dans votre culture ? Qui est plus puissant que ce dirigeant et/ou comment peut-il être arrêté ?</w:t>
      </w:r>
    </w:p>
    <w:p>
      <w:pPr/>
      <w:r>
        <w:rPr>
          <w:lang w:val="fr_FR" w:bidi="fr_FR"/>
        </w:rPr>
      </w:r>
      <w:r>
        <w:rPr>
          <w:lang w:val="fr_FR" w:bidi="fr_FR"/>
        </w:rPr>
        <w:t>Jésus dit à ses disciples qu'avant de partir pour leur voyage, il leur a donné l'autorité de le représenter et de faire des choses qu'ils étaient incapables de faire par eux-mêmes. Une de ces choses était de piétiner les serpents venimeux et les scorpions. Plusieurs fois, les serpents sont utilisés dans la Bible pour faire référence à Satan. Les scorpions sont de petites créatures dures qui peuvent mesurer jusqu'à 20 cm de long. Ils ont huit pattes et un aiguillon sur leur queue qui peut causer une douleur sévère. Jésus utilise ces animaux comme comparaison avec les disciples qui marchent sur les démons ou triomphent d'eux. Comme les serpents et les scorpions, les démons sont dangereux et blessent les gens.</w:t>
      </w:r>
    </w:p>
    <w:p>
      <w:pPr/>
      <w:r>
        <w:rPr>
          <w:lang w:val="fr_FR" w:bidi="fr_FR"/>
        </w:rPr>
      </w:r>
      <w:r>
        <w:rPr>
          <w:lang w:val="fr_FR" w:bidi="fr_FR"/>
        </w:rPr>
        <w:t>Arrêtez et montrez à votre équipe une image d'un scorpion et d'un serpent. Si vous n'avez pas de scorpions dans votre région, vous pouvez utiliser une phrase plus générale comme « créatures piquantes dangereuses. »</w:t>
      </w:r>
    </w:p>
    <w:p>
      <w:pPr/>
      <w:r>
        <w:rPr>
          <w:lang w:val="fr_FR" w:bidi="fr_FR"/>
        </w:rPr>
      </w:r>
      <w:r>
        <w:rPr>
          <w:lang w:val="fr_FR" w:bidi="fr_FR"/>
        </w:rPr>
        <w:t>Jésus dit également à ses disciples qu'il leur a donné une puissance qui était plus grande que la puissance de l'ennemi, c'est-à-dire Satan. Satan est appelé l'ennemi parce qu'il s'oppose à Dieu, à Jésus et à tous ses disciples. Parce que Jésus leur a donné cette puissance, l'ennemi ne fera pas de mal aux disciples.</w:t>
      </w:r>
    </w:p>
    <w:p>
      <w:pPr/>
      <w:r>
        <w:rPr>
          <w:lang w:val="fr_FR" w:bidi="fr_FR"/>
        </w:rPr>
      </w:r>
      <w:r>
        <w:rPr>
          <w:lang w:val="fr_FR" w:bidi="fr_FR"/>
        </w:rPr>
        <w:t>Jésus compare ensuite deux choses dont ils devraient se réjouir, ou être heureux. Quand Jésus dit aux disciples « ne vous réjouissez pas de ce que les esprits vous sont soumis », il ne dit pas que les disciples ne devraient pas être heureux que les démons leur aient obéi. Au lieu de cela, Jésus dit qu'ils devraient être plus heureux encore du fait que leurs noms aient été écrits dans le ciel, c'est-à-dire le lieu où vit Dieu. Cette expression signifie que les noms des disciples sont enregistrés par Dieu. Dieu a écrit leurs noms dans le ciel. Cela signifie que Dieu a écrit quelque part les noms de tous ceux qui vivront avec lui pour toujours.</w:t>
      </w:r>
    </w:p>
    <w:p>
      <w:pPr/>
      <w:r>
        <w:rPr>
          <w:lang w:val="fr_FR" w:bidi="fr_FR"/>
        </w:rPr>
      </w:r>
      <w:r>
        <w:rPr>
          <w:lang w:val="fr_FR" w:bidi="fr_FR"/>
        </w:rPr>
        <w:t>Arrêtez et discutez avec votre équipe : Dans votre culture, comment les autorités ou les dirigeants gardent-ils un registre de qui vit dans une communauté ?</w:t>
      </w:r>
    </w:p>
    <w:p>
      <w:pPr/>
      <w:r>
        <w:rPr>
          <w:lang w:val="fr_FR" w:bidi="fr_FR"/>
        </w:rPr>
      </w:r>
      <w:r>
        <w:rPr>
          <w:lang w:val="fr_FR" w:bidi="fr_FR"/>
        </w:rPr>
        <w:t>Au même moment où Jésus parle à ses disciples, l'Esprit de Dieu fait que Jésus soit rempli de joie ou très heureux.</w:t>
      </w:r>
    </w:p>
    <w:p>
      <w:pPr/>
      <w:r>
        <w:rPr>
          <w:lang w:val="fr_FR" w:bidi="fr_FR"/>
        </w:rPr>
      </w:r>
      <w:r>
        <w:rPr>
          <w:lang w:val="fr_FR" w:bidi="fr_FR"/>
        </w:rPr>
        <w:t>Jésus parle à Dieu et l'appelle son Père, Seigneur du ciel et de la terre, le roi de toutes choses. Jésus est heureux et remercie Dieu d'avoir montré les vérités sur le royaume de Dieu aux gens qui sont humbles et ordinaires ; des gens qui sont, en cela, comme de petits enfants. Ces gens humbles et ordinaires sont les soixante-douze disciples qui sont sortis. Ils étaient prêts à écouter l'enseignement de Jésus. Dieu leur a donc donné la connaissance. Mais Dieu n'a pas donné la connaissance de son royaume à ceux qui pensaient être sages.</w:t>
      </w:r>
    </w:p>
    <w:p>
      <w:pPr/>
      <w:r>
        <w:rPr>
          <w:lang w:val="fr_FR" w:bidi="fr_FR"/>
        </w:rPr>
      </w:r>
      <w:r>
        <w:rPr>
          <w:lang w:val="fr_FR" w:bidi="fr_FR"/>
        </w:rPr>
        <w:t>Arrêtez et discutez avec votre équipe : Comment les enfants sont-ils vus dans votre culture ? Quel genre de statut social ont-ils ? Que veut dire d'être comparé à un enfant dans votre culture ?</w:t>
      </w:r>
    </w:p>
    <w:p>
      <w:pPr/>
      <w:r>
        <w:rPr>
          <w:lang w:val="fr_FR" w:bidi="fr_FR"/>
        </w:rPr>
      </w:r>
      <w:r>
        <w:rPr>
          <w:lang w:val="fr_FR" w:bidi="fr_FR"/>
        </w:rPr>
        <w:t>Jésus se tourne ensuite vers ses disciples pour leur parler, ainsi qu'aux autres personnes qui étaient là. Jésus dit que Dieu lui a donné toute la connaissance, la puissance et l'autorité que Dieu lui-même détient. Ceci a permis à Jésus de révéler ou de partager cette connaissance et cette autorité avec qui il voulait. Jésus dit que personne ne comprend pleinement sa relation avec Dieu, à l'exception de Dieu, son Père. Et seul Jésus, le Fils, sait vraiment qui est son Père. Cependant, en tant que Fils, Jésus peut révéler ou vraiment faire connaître Dieu à quiconque il choisit.</w:t>
      </w:r>
    </w:p>
    <w:p>
      <w:pPr/>
      <w:r>
        <w:rPr>
          <w:lang w:val="fr_FR" w:bidi="fr_FR"/>
        </w:rPr>
      </w:r>
      <w:r>
        <w:rPr>
          <w:lang w:val="fr_FR" w:bidi="fr_FR"/>
        </w:rPr>
        <w:t>Une fois de plus, Jésus change d'auditoire et ne parle qu'aux disciples. Cela pourrait signifier qu'il s'est détourné de la foule et a parlé d'une voix basse. Jésus leur dit qu'ils sont bénis ou qu'ils ont reçu un grand honneur de la part de Dieu. Ils sont bénis parce qu'ils ont voyagé avec Jésus pendant tout ce temps et ont vu tous les miracles qu'il a accomplis ! Même les dirigeants importants du passé, tels que les rois et les prophètes, c'est-à-dire les messagers de Dieu, n'ont pas eu l'occasion de voir Jésus. Ces dirigeants voulaient voir Jésus et entendre ce que Jésus enseignait parce qu'il était le Messie, ou Sauveur promis de Dieu. Mais ils sont morts longtemps avant la naissance de Jésus.</w:t>
      </w:r>
    </w:p>
    <w:p>
      <w:pPr/>
      <w:r>
        <w:rPr>
          <w:lang w:val="fr_FR" w:bidi="fr_FR"/>
        </w:rPr>
      </w:r>
      <w:r>
        <w:rPr>
          <w:lang w:val="fr_FR" w:bidi="fr_FR"/>
        </w:rPr>
        <w:t>Ce passage montre le groupe plus grand de disciples en train d'entrer dans la mission de Jésus. Ils agissent comme ses représentants et avec son autorité. Ils comprennent l'importance de parler à tout le monde du royaume de Dieu, indépendamment du fait que le message de Jésus soit accepté ou rejeté.</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Les soixante-douze disciples ont obéi à ce que Jésus a commandé, puis sont revenus. Les disciples sont surpris parce que les démons ont reconnu l'autorité du nom de Jésus. Jésus leur dit que Jésus a vu Satan tomber. Jésus leur parle de l'autorité que Jésus leur a donnée. Jésus leur dit qu'ils ne seront pas blessés. Jésus leur dit que les disciples devraient se réjouir non pas du fait que les démons leur obéissent, mais que Dieu a enregistré leurs noms.</w:t>
      </w:r>
    </w:p>
    <w:p>
      <w:pPr/>
      <w:r>
        <w:rPr>
          <w:lang w:val="fr_FR" w:bidi="fr_FR"/>
        </w:rPr>
      </w:r>
      <w:r>
        <w:rPr>
          <w:b/>
          <w:lang w:val="fr_FR" w:bidi="fr_FR"/>
        </w:rPr>
        <w:t>Deuxième partie :</w:t>
      </w:r>
      <w:r>
        <w:rPr>
          <w:lang w:val="fr_FR" w:bidi="fr_FR"/>
        </w:rPr>
        <w:t xml:space="preserve"> Jésus prie, remerciant Dieu d'avoir caché ces choses aux sages et aux intelligents et de les avoir révélées aux gens qui ressemblent à des enfants.</w:t>
      </w:r>
    </w:p>
    <w:p>
      <w:pPr/>
      <w:r>
        <w:rPr>
          <w:lang w:val="fr_FR" w:bidi="fr_FR"/>
        </w:rPr>
      </w:r>
      <w:r>
        <w:rPr>
          <w:b/>
          <w:lang w:val="fr_FR" w:bidi="fr_FR"/>
        </w:rPr>
        <w:t>Troisième partie :</w:t>
      </w:r>
      <w:r>
        <w:rPr>
          <w:lang w:val="fr_FR" w:bidi="fr_FR"/>
        </w:rPr>
        <w:t xml:space="preserve"> Jésus dit à la foule que personne ne connaît le fils hormis le Père, et que personne ne connaît le Père hormis le fils, et ceux que le fils choisit de montrer au Père.</w:t>
      </w:r>
    </w:p>
    <w:p>
      <w:pPr/>
      <w:r>
        <w:rPr>
          <w:lang w:val="fr_FR" w:bidi="fr_FR"/>
        </w:rPr>
      </w:r>
      <w:r>
        <w:rPr>
          <w:b/>
          <w:lang w:val="fr_FR" w:bidi="fr_FR"/>
        </w:rPr>
        <w:t>Quatrième partie :</w:t>
      </w:r>
      <w:r>
        <w:rPr>
          <w:lang w:val="fr_FR" w:bidi="fr_FR"/>
        </w:rPr>
        <w:t xml:space="preserve"> Jésus se tourne vers ses disciples quand ils sont seuls et leur dit qu'ils sont bénis parce qu'ils ont vu ce que les rois et les prophètes voulaient voir mais n'ont pas pu le faire.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Les esprits mauvais</w:t>
      </w:r>
    </w:p>
    <w:p>
      <w:pPr>
        <w:pStyle w:val="ListBullet"/>
        <w:spacing w:line="240" w:lineRule="auto"/>
        <w:ind w:left="720"/>
      </w:pPr>
      <w:r>
        <w:rPr>
          <w:lang w:val="fr_FR" w:bidi="fr_FR"/>
        </w:rPr>
      </w:r>
      <w:r>
        <w:rPr>
          <w:lang w:val="fr_FR" w:bidi="fr_FR"/>
        </w:rPr>
        <w:t>Les esprits mauvais représentés par les scorpions et les serpents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les disciples ont été envoyés et qu'ils ont fait ce que Jésus leur a ordonné. L'équipe peut jouer le rôle des disciples ordonnant aux démons de sortir des gens au nom de Jésus. L'équipe peut représenter les disciples qui marchent au milieu des esprits mauvais représentés par les serpents et les scorpions sans mal ni blessure.</w:t>
      </w:r>
    </w:p>
    <w:p>
      <w:pPr/>
      <w:r>
        <w:rPr>
          <w:lang w:val="fr_FR" w:bidi="fr_FR"/>
        </w:rPr>
      </w:r>
      <w:r>
        <w:rPr>
          <w:lang w:val="fr_FR" w:bidi="fr_FR"/>
        </w:rPr>
        <w:t>Il est important de se rappeler que les disciples ont souligné l'autorité de Jésus quand ils disent qu'ils ont utilisé le nom de Jésus.</w:t>
      </w:r>
    </w:p>
    <w:p>
      <w:pPr/>
      <w:r>
        <w:rPr>
          <w:lang w:val="fr_FR" w:bidi="fr_FR"/>
        </w:rPr>
      </w:r>
      <w:r>
        <w:rPr>
          <w:lang w:val="fr_FR" w:bidi="fr_FR"/>
        </w:rPr>
        <w:t>Les soixante-douze sont revenus avec joie et ont dit que les démons ont obéi au nom de Jésus.</w:t>
      </w:r>
    </w:p>
    <w:p>
      <w:pPr/>
      <w:r>
        <w:rPr>
          <w:lang w:val="fr_FR" w:bidi="fr_FR"/>
        </w:rPr>
      </w:r>
      <w:r>
        <w:rPr>
          <w:lang w:val="fr_FR" w:bidi="fr_FR"/>
        </w:rPr>
        <w:t>Il est important de se rappeler que les serpents et les scorpions sont un symbole du mal, de Satan et des démons. Jésus ne laisse pas entendre qu'ils ont le pouvoir de détruire Satan et les démons, mais ils les vaincront sans être blessés.</w:t>
      </w:r>
    </w:p>
    <w:p>
      <w:pPr/>
      <w:r>
        <w:rPr>
          <w:lang w:val="fr_FR" w:bidi="fr_FR"/>
        </w:rPr>
      </w:r>
      <w:r>
        <w:rPr>
          <w:lang w:val="fr_FR" w:bidi="fr_FR"/>
        </w:rPr>
        <w:t>Jésus leur dit qu'il a vu Satan tomber soudainement comme la foudre. Jésus leur dit qu'il leur avait donné autorité sur toute la puissance de l'ennemi et qu'ils écraseront les serpents et les scorpions quand ils marcheront parmi eux. Jésus leur dit également que rien ne leur fera du mal.</w:t>
      </w:r>
    </w:p>
    <w:p>
      <w:pPr/>
      <w:r>
        <w:rPr>
          <w:lang w:val="fr_FR" w:bidi="fr_FR"/>
        </w:rPr>
      </w:r>
      <w:r>
        <w:rPr>
          <w:lang w:val="fr_FR" w:bidi="fr_FR"/>
        </w:rPr>
        <w:t>Il est important de se rappeler que quand Jésus dit que leurs noms sont écrits dans le ciel, cela signifie que Dieu a un registre de leurs noms.</w:t>
      </w:r>
    </w:p>
    <w:p>
      <w:pPr/>
      <w:r>
        <w:rPr>
          <w:lang w:val="fr_FR" w:bidi="fr_FR"/>
        </w:rPr>
      </w:r>
      <w:r>
        <w:rPr>
          <w:lang w:val="fr_FR" w:bidi="fr_FR"/>
        </w:rPr>
        <w:t>Jésus leur dit également qu'ils ne devraient pas se réjouir du fait que les mauvais esprits leur obéissent, mais que leurs noms sont écrits dans le ciel.</w:t>
      </w:r>
    </w:p>
    <w:p>
      <w:pPr/>
      <w:r>
        <w:rPr>
          <w:lang w:val="fr_FR" w:bidi="fr_FR"/>
        </w:rPr>
      </w:r>
      <w:r>
        <w:rPr>
          <w:lang w:val="fr_FR" w:bidi="fr_FR"/>
        </w:rPr>
        <w:t>Il est important de se rappeler que quand Jésus se réjouit, dans la première partie Jésus parle à son Père dans les cieux. Après cela, Jésus explique à son auditoire que Jésus choisit à qui révéler le Père. L'Esprit de Dieu donne de la joie à Jésus et il prie son Père. Jésus remercie Dieu d'avoir caché sa connaissance à ceux qui pensent être sages et de l'avoir révélée à ceux qui sont comme des enfants. Jésus explique à son auditoire que lui seul sait qui est vraiment Dieu et que seul Dieu comprend pleinement Jésus en tant que son Fils. Jésus choisit à qui révéler Dieu.</w:t>
      </w:r>
    </w:p>
    <w:p>
      <w:pPr/>
      <w:r>
        <w:rPr>
          <w:lang w:val="fr_FR" w:bidi="fr_FR"/>
        </w:rPr>
      </w:r>
      <w:r>
        <w:rPr>
          <w:lang w:val="fr_FR" w:bidi="fr_FR"/>
        </w:rPr>
        <w:t>Quand Jésus s'est retrouvé seul avec ses disciples, Jésus leur dit que les disciples sont bénis parce qu'ils ont vu ce que les prophètes et les rois voulaient voir et entendre, mais ils ne l'ont pas fait.</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Les esprits mauvais</w:t>
      </w:r>
    </w:p>
    <w:p>
      <w:pPr>
        <w:pStyle w:val="ListBullet"/>
        <w:spacing w:line="240" w:lineRule="auto"/>
        <w:ind w:left="720"/>
      </w:pPr>
      <w:r>
        <w:rPr>
          <w:lang w:val="fr_FR" w:bidi="fr_FR"/>
        </w:rPr>
      </w:r>
      <w:r>
        <w:rPr>
          <w:lang w:val="fr_FR" w:bidi="fr_FR"/>
        </w:rPr>
        <w:t>Les esprits mauvais représentés par les scorpions et les serpents</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disciples qui utilisent le nom de Jésus pour chasser les démons.</w:t>
      </w:r>
    </w:p>
    <w:p>
      <w:pPr/>
      <w:r>
        <w:rPr>
          <w:lang w:val="fr_FR" w:bidi="fr_FR"/>
        </w:rPr>
      </w:r>
      <w:r>
        <w:rPr>
          <w:lang w:val="fr_FR" w:bidi="fr_FR"/>
        </w:rPr>
        <w:t>Assurez-vous que l'équipe joue le rôle des disciples qui marchent parmi les serpents et les scorpions. Les serpents et les scorpions pourraient être représentés par des gens qui agissent comme les esprits mauvais qui essaient d'attaquer les disciples, tout en étant incapables de les blesser.</w:t>
      </w:r>
    </w:p>
    <w:p>
      <w:pPr/>
      <w:r>
        <w:rPr>
          <w:lang w:val="fr_FR" w:bidi="fr_FR"/>
        </w:rPr>
      </w:r>
      <w:r>
        <w:rPr>
          <w:lang w:val="fr_FR" w:bidi="fr_FR"/>
        </w:rPr>
        <w:t>Assurez-vous que l'équipe joue le fait que l'Esprit Saint inspire à Jésus de prier le Père. L'équipe peut décider de la manière de dépeindre cette situation. Si c'est possible, une personne peut agir comme le Saint-Esprit qui chuchote à Jésus pendant qu'il prie.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disciples qui obéissent aux commandements de Jésus, puis reviennent avec joie. Ils disent à Jésus comment les démons leur ont obéi quand ils ont utilisé le nom de Jésus.</w:t>
      </w:r>
    </w:p>
    <w:p>
      <w:pPr/>
      <w:r>
        <w:rPr>
          <w:lang w:val="fr_FR" w:bidi="fr_FR"/>
        </w:rPr>
      </w:r>
      <w:r>
        <w:rPr>
          <w:lang w:val="fr_FR" w:bidi="fr_FR"/>
        </w:rPr>
        <w:t>Arrêtez la représentation : Demandez à l'acteur qui joue le rôle de Jésus : « Que ressentez-vous ? » Vous entendrez peut-être des choses comme : « Je suis encouragé par le fait qu'ils aient eu la foi », « Ils sont si heureux, j'espère que cela les aidera à se préparer pour ce qui vient », « J'espère qu'ils n'oublient pas qu'ils n'ont pas été blessés par l'ennemi. » Demandez à l'acteur qui joue le rôle des disciples : « Que ressentez-vous ? » Vous entendrez peut-être des choses comme : « Je suis surpris de la puissance que nous avions », « Je suis heureux et honoré que Jésus m'ait choisi pour aider dans son importante mission », « Je suis excité que les gens commencent à voir qui est Jésus. » Reprenez la représentation.</w:t>
      </w:r>
    </w:p>
    <w:p>
      <w:pPr/>
      <w:r>
        <w:rPr>
          <w:lang w:val="fr_FR" w:bidi="fr_FR"/>
        </w:rPr>
      </w:r>
      <w:r>
        <w:rPr>
          <w:lang w:val="fr_FR" w:bidi="fr_FR"/>
        </w:rPr>
        <w:t>Représentez Jésus qui leur parle de l'autorité qu'ils ont sur toute la puissance de l'ennemi et de la façon dont ils ne seraient pas blessés par les scorpions ni par les serpents.</w:t>
      </w:r>
    </w:p>
    <w:p>
      <w:pPr/>
      <w:r>
        <w:rPr>
          <w:lang w:val="fr_FR" w:bidi="fr_FR"/>
        </w:rPr>
      </w:r>
      <w:r>
        <w:rPr>
          <w:lang w:val="fr_FR" w:bidi="fr_FR"/>
        </w:rPr>
        <w:t>Arrêtez la représentation : Demandez à l'acteur qui joue le rôle des esprits mauvais : « Que ressentez-vous ? » Vous entendrez peut-être des choses comme : « Comment sont-ils si puissants ? » « Je ne peux pas résister à leurs commandements » et « Je suis en colère de devoir partir. » Reprenez la représentation.</w:t>
      </w:r>
    </w:p>
    <w:p>
      <w:pPr/>
      <w:r>
        <w:rPr>
          <w:lang w:val="fr_FR" w:bidi="fr_FR"/>
        </w:rPr>
      </w:r>
      <w:r>
        <w:rPr>
          <w:lang w:val="fr_FR" w:bidi="fr_FR"/>
        </w:rPr>
        <w:t>Représentez Jésus qui dit à ses disciples qu'ils devraient se réjouir non pas parce que les esprits mauvais leur ont obéi, mais parce que leurs noms sont écrits dans le ciel.</w:t>
      </w:r>
    </w:p>
    <w:p>
      <w:pPr/>
      <w:r>
        <w:rPr>
          <w:lang w:val="fr_FR" w:bidi="fr_FR"/>
        </w:rPr>
      </w:r>
      <w:r>
        <w:rPr>
          <w:lang w:val="fr_FR" w:bidi="fr_FR"/>
        </w:rPr>
        <w:t>Arrêtez la représentation : Demandez aux acteurs qui jouent les disciples : « Que ressentez-vous ? » Vous entendrez peut-être des choses comme : « Jésus a raison. Rien n'est mieux que de vivre avec Dieu pour toujours », « J'ai hâte d'arriver au ciel » et « Je suis heureux que Jésus me rappelle toujours ce qui est le plus important. » Reprenez la représentation.</w:t>
      </w:r>
    </w:p>
    <w:p>
      <w:pPr/>
      <w:r>
        <w:rPr>
          <w:lang w:val="fr_FR" w:bidi="fr_FR"/>
        </w:rPr>
      </w:r>
      <w:r>
        <w:rPr>
          <w:lang w:val="fr_FR" w:bidi="fr_FR"/>
        </w:rPr>
        <w:t>Représentez le fait que Jésus prie après avoir été inspiré par la joie du Saint-Esprit. Jésus rend grâce à Dieu parce que Dieu cache ces choses aux gens qui se considèrent sages et intelligents. Dieu a choisi de montrer ces choses à ceux qui sont comme des enfants.</w:t>
      </w:r>
    </w:p>
    <w:p>
      <w:pPr/>
      <w:r>
        <w:rPr>
          <w:lang w:val="fr_FR" w:bidi="fr_FR"/>
        </w:rPr>
      </w:r>
      <w:r>
        <w:rPr>
          <w:lang w:val="fr_FR" w:bidi="fr_FR"/>
        </w:rPr>
        <w:t>Arrêtez la représentation : Demandez à l'acteur qui joue le rôle du Saint-Esprit : « Que ressentez-vous ? » Vous entendrez peut-être des choses comme : « Je suis plein de joie que Jésus prépare les disciples pour le plan de Dieu », « Je suis heureux d'être en relation avec Dieu le Père et Jésus le Fils » et « Je suis fier que Jésus s'est humilié et enseigne aux autres ce qui concerne Dieu. » Reprenez la représentation.</w:t>
      </w:r>
    </w:p>
    <w:p>
      <w:pPr/>
      <w:r>
        <w:rPr>
          <w:lang w:val="fr_FR" w:bidi="fr_FR"/>
        </w:rPr>
      </w:r>
      <w:r>
        <w:rPr>
          <w:lang w:val="fr_FR" w:bidi="fr_FR"/>
        </w:rPr>
        <w:t>Représentez Jésus qui dit aux gens autour de lui que son Père lui a donné toute connaissance et autorité. Jésus leur dit que personne ne connaît le Fils sinon le Père. Il dit que personne ne connaît le Père sinon le Fils, ainsi que ceux à qui le Fils choisit de révéler le Père.</w:t>
      </w:r>
    </w:p>
    <w:p>
      <w:pPr/>
      <w:r>
        <w:rPr>
          <w:lang w:val="fr_FR" w:bidi="fr_FR"/>
        </w:rPr>
      </w:r>
      <w:r>
        <w:rPr>
          <w:lang w:val="fr_FR" w:bidi="fr_FR"/>
        </w:rPr>
        <w:t>Arrêtez la représentation : Demandez aux personnes qui écoutent : « Que ressentez-vous ? » Vous entendrez peut-être des choses comme : « Je suis confus », « Je veux que Jésus me montre le Père » et « Pourquoi Jésus parle-t-il toujours en énigmes ? » Reprenez la représentation.</w:t>
      </w:r>
    </w:p>
    <w:p>
      <w:pPr/>
      <w:r>
        <w:rPr>
          <w:lang w:val="fr_FR" w:bidi="fr_FR"/>
        </w:rPr>
      </w:r>
      <w:r>
        <w:rPr>
          <w:lang w:val="fr_FR" w:bidi="fr_FR"/>
        </w:rPr>
        <w:t>Représentez Jésus, seul avec ses disciples en train de leur dire qu'ils sont bénis parce qu'ils ont vu et entendu ce que les rois et les prophètes voulaient voir et entendre, mais qu'ils ne l'ont pas pu.</w:t>
      </w:r>
    </w:p>
    <w:p>
      <w:pPr/>
      <w:r>
        <w:rPr>
          <w:lang w:val="fr_FR" w:bidi="fr_FR"/>
        </w:rPr>
      </w:r>
      <w:r>
        <w:rPr>
          <w:lang w:val="fr_FR" w:bidi="fr_FR"/>
        </w:rPr>
        <w:t>Arrêtez la représentation : Demandez à l'acteur qui joue les disciples : « Que ressentez-vous ? » Vous entendrez peut-être des choses comme : « Honoré », « Je ne peux pas croire que Jésus m'a choisi » et « C'est vrai ! Les Écritures parlaient toujours du Sauveur promis. » 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Après avoir été envoyés par Jésus, les soixante-douze </w:t>
      </w:r>
      <w:r>
        <w:rPr>
          <w:b/>
          <w:lang w:val="fr_FR" w:bidi="fr_FR"/>
        </w:rPr>
        <w:t>disciples</w:t>
      </w:r>
      <w:r>
        <w:rPr>
          <w:lang w:val="fr_FR" w:bidi="fr_FR"/>
        </w:rPr>
        <w:t xml:space="preserve">, c'est-à-dire suiveurs de Jésus, reviennent avec joie. Assurez-vous de traduire disciple de la même façon que dans les passages précédents. Le mot </w:t>
      </w:r>
      <w:r>
        <w:rPr>
          <w:lang w:val="fr_FR" w:bidi="fr_FR"/>
        </w:rPr>
        <w:t>disciple</w:t>
      </w:r>
      <w:r>
        <w:rPr>
          <w:lang w:val="fr_FR" w:bidi="fr_FR"/>
        </w:rPr>
        <w:t xml:space="preserve"> se trouve dans le glossaire principal. Les disciples sont enthousiastes et appellent Jésus </w:t>
      </w:r>
      <w:r>
        <w:rPr>
          <w:b/>
          <w:lang w:val="fr_FR" w:bidi="fr_FR"/>
        </w:rPr>
        <w:t>Seigneur</w:t>
      </w:r>
      <w:r>
        <w:rPr>
          <w:lang w:val="fr_FR" w:bidi="fr_FR"/>
        </w:rPr>
        <w:t xml:space="preserve">. Ce titre respecté signifie la même chose que maître, ou quelqu'un qui a autorité. Il s'agit du même mot utilisé par les Juifs pour s'adresser à Dieu. Assurez-vous de traduire Seigneur de la même façon que vous l'avez fait auparavant. </w:t>
      </w:r>
      <w:r>
        <w:rPr>
          <w:lang w:val="fr_FR" w:bidi="fr_FR"/>
        </w:rPr>
        <w:t>Seigneur</w:t>
      </w:r>
      <w:r>
        <w:rPr>
          <w:lang w:val="fr_FR" w:bidi="fr_FR"/>
        </w:rPr>
        <w:t xml:space="preserve"> est dans le glossaire principal.</w:t>
      </w:r>
    </w:p>
    <w:p>
      <w:pPr/>
      <w:r>
        <w:rPr>
          <w:lang w:val="fr_FR" w:bidi="fr_FR"/>
        </w:rPr>
      </w:r>
      <w:r>
        <w:rPr>
          <w:lang w:val="fr_FR" w:bidi="fr_FR"/>
        </w:rPr>
        <w:t xml:space="preserve">Les disciples sont excités parce que les </w:t>
      </w:r>
      <w:r>
        <w:rPr>
          <w:b/>
          <w:lang w:val="fr_FR" w:bidi="fr_FR"/>
        </w:rPr>
        <w:t>démons</w:t>
      </w:r>
      <w:r>
        <w:rPr>
          <w:lang w:val="fr_FR" w:bidi="fr_FR"/>
        </w:rPr>
        <w:t xml:space="preserve">, c'est-à-dire les esprits mauvais, leur étaient soumis quand ils ont utilisé le nom puissant de Jésus. Assurez-vous de traduire démon de la même façon que dans les passages précédents. Le mot </w:t>
      </w:r>
      <w:r>
        <w:rPr>
          <w:lang w:val="fr_FR" w:bidi="fr_FR"/>
        </w:rPr>
        <w:t>démon</w:t>
      </w:r>
      <w:r>
        <w:rPr>
          <w:lang w:val="fr_FR" w:bidi="fr_FR"/>
        </w:rPr>
        <w:t xml:space="preserve"> se trouve dans le glossaire principal.</w:t>
      </w:r>
    </w:p>
    <w:p>
      <w:pPr/>
      <w:r>
        <w:rPr>
          <w:lang w:val="fr_FR" w:bidi="fr_FR"/>
        </w:rPr>
      </w:r>
      <w:r>
        <w:rPr>
          <w:lang w:val="fr_FR" w:bidi="fr_FR"/>
        </w:rPr>
        <w:t xml:space="preserve">Jésus répond en disant qu'il a vu </w:t>
      </w:r>
      <w:r>
        <w:rPr>
          <w:b/>
          <w:lang w:val="fr_FR" w:bidi="fr_FR"/>
        </w:rPr>
        <w:t>Satan</w:t>
      </w:r>
      <w:r>
        <w:rPr>
          <w:lang w:val="fr_FR" w:bidi="fr_FR"/>
        </w:rPr>
        <w:t xml:space="preserve"> tomber des cieux comme la </w:t>
      </w:r>
      <w:r>
        <w:rPr>
          <w:b/>
          <w:lang w:val="fr_FR" w:bidi="fr_FR"/>
        </w:rPr>
        <w:t>foudre</w:t>
      </w:r>
      <w:r>
        <w:rPr>
          <w:lang w:val="fr_FR" w:bidi="fr_FR"/>
        </w:rPr>
        <w:t xml:space="preserve">. Satan est le chef de tous les esprits mauvais et les cieux est le lieu où vit Dieu. Dans ce contexte, les cieux est le ciel d'où tombe la foudre. Assurez-vous de traduire Satan et cieux de la même façon que dans les passages précédents. Les deux termes, </w:t>
      </w:r>
      <w:r>
        <w:rPr>
          <w:lang w:val="fr_FR" w:bidi="fr_FR"/>
        </w:rPr>
        <w:t>Satan</w:t>
      </w:r>
      <w:r>
        <w:rPr>
          <w:lang w:val="fr_FR" w:bidi="fr_FR"/>
        </w:rPr>
        <w:t xml:space="preserve"> et </w:t>
      </w:r>
      <w:r>
        <w:rPr>
          <w:lang w:val="fr_FR" w:bidi="fr_FR"/>
        </w:rPr>
        <w:t>cieux</w:t>
      </w:r>
      <w:r>
        <w:rPr>
          <w:lang w:val="fr_FR" w:bidi="fr_FR"/>
        </w:rPr>
        <w:t>, se trouvent dans le glossaire principal. Jésus dit qu'il a vu Satan rapidement vaincu.</w:t>
      </w:r>
    </w:p>
    <w:p>
      <w:pPr/>
      <w:r>
        <w:rPr>
          <w:lang w:val="fr_FR" w:bidi="fr_FR"/>
        </w:rPr>
      </w:r>
      <w:r>
        <w:rPr>
          <w:lang w:val="fr_FR" w:bidi="fr_FR"/>
        </w:rPr>
        <w:t>Jésus dit qu'il a donné aux disciples l'</w:t>
      </w:r>
      <w:r>
        <w:rPr>
          <w:b/>
          <w:lang w:val="fr_FR" w:bidi="fr_FR"/>
        </w:rPr>
        <w:t>autorité</w:t>
      </w:r>
      <w:r>
        <w:rPr>
          <w:lang w:val="fr_FR" w:bidi="fr_FR"/>
        </w:rPr>
        <w:t xml:space="preserve">, c'est-à-dire le droit d'agir, avant de partir pour les différentes villes. Assurez-vous de traduire autorité de la même façon que dans les passages précédents. </w:t>
      </w:r>
      <w:r>
        <w:rPr>
          <w:lang w:val="fr_FR" w:bidi="fr_FR"/>
        </w:rPr>
        <w:t>Autorité</w:t>
      </w:r>
      <w:r>
        <w:rPr>
          <w:lang w:val="fr_FR" w:bidi="fr_FR"/>
        </w:rPr>
        <w:t xml:space="preserve"> se trouve dans le glossaire principal. Jésus dit que les noms des disciples sont écrits dans les </w:t>
      </w:r>
      <w:r>
        <w:rPr>
          <w:b/>
          <w:lang w:val="fr_FR" w:bidi="fr_FR"/>
        </w:rPr>
        <w:t>cieux</w:t>
      </w:r>
      <w:r>
        <w:rPr>
          <w:lang w:val="fr_FR" w:bidi="fr_FR"/>
        </w:rPr>
        <w:t xml:space="preserve">. Ici, il fait référence au lieu où vit Dieu. Assurez-vous de traduire ciel de la même façon que dans les passages précédents. </w:t>
      </w:r>
      <w:r>
        <w:rPr>
          <w:lang w:val="fr_FR" w:bidi="fr_FR"/>
        </w:rPr>
        <w:t>Ciel</w:t>
      </w:r>
      <w:r>
        <w:rPr>
          <w:lang w:val="fr_FR" w:bidi="fr_FR"/>
        </w:rPr>
        <w:t xml:space="preserve"> se trouve dans le glossaire principal.</w:t>
      </w:r>
    </w:p>
    <w:p>
      <w:pPr/>
      <w:r>
        <w:rPr>
          <w:lang w:val="fr_FR" w:bidi="fr_FR"/>
        </w:rPr>
      </w:r>
      <w:r>
        <w:rPr>
          <w:lang w:val="fr_FR" w:bidi="fr_FR"/>
        </w:rPr>
        <w:t xml:space="preserve">Luc dit que Jésus était rempli de joie de la part du </w:t>
      </w:r>
      <w:r>
        <w:rPr>
          <w:b/>
          <w:lang w:val="fr_FR" w:bidi="fr_FR"/>
        </w:rPr>
        <w:t>Saint-Esprit</w:t>
      </w:r>
      <w:r>
        <w:rPr>
          <w:lang w:val="fr_FR" w:bidi="fr_FR"/>
        </w:rPr>
        <w:t xml:space="preserve">. Le Saint-Esprit fait référence à l'Esprit de Dieu. L'Esprit de Dieu peut donner aux gens une sagesse spéciale, une puissance et une autorité pour faire des tâches extraordinaires. Assurez-vous de traduire le mot Saint-Esprit de la même façon que dans les passages précédents. Le </w:t>
      </w:r>
      <w:r>
        <w:rPr>
          <w:lang w:val="fr_FR" w:bidi="fr_FR"/>
        </w:rPr>
        <w:t>Saint-Esprit</w:t>
      </w:r>
      <w:r>
        <w:rPr>
          <w:lang w:val="fr_FR" w:bidi="fr_FR"/>
        </w:rPr>
        <w:t xml:space="preserve"> est dans le glossaire principal. </w:t>
      </w:r>
    </w:p>
    <w:p>
      <w:pPr/>
      <w:r>
        <w:rPr>
          <w:lang w:val="fr_FR" w:bidi="fr_FR"/>
        </w:rPr>
      </w:r>
      <w:r>
        <w:rPr>
          <w:lang w:val="fr_FR" w:bidi="fr_FR"/>
        </w:rPr>
        <w:t xml:space="preserve">Jésus appelle ses disciples </w:t>
      </w:r>
      <w:r>
        <w:rPr>
          <w:b/>
          <w:lang w:val="fr_FR" w:bidi="fr_FR"/>
        </w:rPr>
        <w:t>bénis</w:t>
      </w:r>
      <w:r>
        <w:rPr>
          <w:lang w:val="fr_FR" w:bidi="fr_FR"/>
        </w:rPr>
        <w:t xml:space="preserve"> parce qu'ils l'ont vu faire des miracles et entendu ses enseignements. Béni signifie que Dieu leur a montré sa faveur. Assurez-vous de traduire le mot bénir de la même façon que dans les passages précédents. Le mot </w:t>
      </w:r>
      <w:r>
        <w:rPr>
          <w:lang w:val="fr_FR" w:bidi="fr_FR"/>
        </w:rPr>
        <w:t>bénir</w:t>
      </w:r>
      <w:r>
        <w:rPr>
          <w:lang w:val="fr_FR" w:bidi="fr_FR"/>
        </w:rPr>
        <w:t xml:space="preserve"> se trouve dans le glossaire principal. Jésus dit que beaucoup de </w:t>
      </w:r>
      <w:r>
        <w:rPr>
          <w:b/>
          <w:lang w:val="fr_FR" w:bidi="fr_FR"/>
        </w:rPr>
        <w:t>prophètes</w:t>
      </w:r>
      <w:r>
        <w:rPr>
          <w:lang w:val="fr_FR" w:bidi="fr_FR"/>
        </w:rPr>
        <w:t xml:space="preserve">, c'est-à-dire messagers de Dieu, et de rois voulaient voir et entendre ce que les disciples ont vu et entendu. Assurez-vous de traduire le mot prophète de la même façon que dans les passages précédents. Le mot </w:t>
      </w:r>
      <w:r>
        <w:rPr>
          <w:lang w:val="fr_FR" w:bidi="fr_FR"/>
        </w:rPr>
        <w:t>prophète</w:t>
      </w:r>
      <w:r>
        <w:rPr>
          <w:lang w:val="fr_FR" w:bidi="fr_FR"/>
        </w:rPr>
        <w:t xml:space="preserve"> se trouve dans le glossaire principal.</w:t>
      </w:r>
    </w:p>
    <w:p>
      <w:pPr/>
      <w:r>
        <w:rPr>
          <w:lang w:val="fr_FR" w:bidi="fr_FR"/>
        </w:rPr>
      </w:r>
      <w:r>
        <w:rPr>
          <w:lang w:val="fr_FR" w:bidi="fr_FR"/>
        </w:rPr>
        <w:t xml:space="preserve">Quand Jésus parle de Dieu comme de son Père, il se nomme lui-même le Fils. Cela fait référence au </w:t>
      </w:r>
      <w:r>
        <w:rPr>
          <w:b/>
          <w:lang w:val="fr_FR" w:bidi="fr_FR"/>
        </w:rPr>
        <w:t>Fils de Dieu</w:t>
      </w:r>
      <w:r>
        <w:rPr>
          <w:lang w:val="fr_FR" w:bidi="fr_FR"/>
        </w:rPr>
        <w:t xml:space="preserve">. Ce titre montre que Jésus a la même nature et le même caractère que Dieu. Assurez-vous de traduire Fils de Dieu de la même façon que dans les passages précédents. </w:t>
      </w:r>
      <w:r>
        <w:rPr>
          <w:lang w:val="fr_FR" w:bidi="fr_FR"/>
        </w:rPr>
        <w:t>Fils de Dieu</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10:17–24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62">
        <w:r>
          <w:rPr>
            <w:lang w:val="fr_FR" w:bidi="fr_FR"/>
          </w:rPr>
          <w:rPr>
            <w:color w:val="0000EE"/>
            <w:u w:val="single"/>
          </w:rPr>
          <w:t>Écouter et Cœur</w:t>
        </w:r>
      </w:hyperlink>
      <w:r>
        <w:rPr>
          <w:lang w:val="fr_FR" w:bidi="fr_FR"/>
        </w:rPr>
        <w:t xml:space="preserve"> (503 KB)</w:t>
      </w:r>
      <w:r>
        <w:rPr>
          <w:lang w:val="fr_FR" w:bidi="fr_FR"/>
        </w:rPr>
      </w:r>
    </w:p>
    <w:p>
      <w:pPr>
        <w:pStyle w:val="ListBullet"/>
        <w:spacing w:line="240" w:lineRule="auto"/>
        <w:ind w:left="720"/>
      </w:pPr>
      <w:r>
        <w:rPr>
          <w:lang w:val="fr_FR" w:bidi="fr_FR"/>
        </w:rPr>
      </w:r>
      <w:hyperlink r:id="rId263">
        <w:r>
          <w:rPr>
            <w:lang w:val="fr_FR" w:bidi="fr_FR"/>
          </w:rPr>
          <w:rPr>
            <w:color w:val="0000EE"/>
            <w:u w:val="single"/>
          </w:rPr>
          <w:t>Planter le Décor</w:t>
        </w:r>
      </w:hyperlink>
      <w:r>
        <w:rPr>
          <w:lang w:val="fr_FR" w:bidi="fr_FR"/>
        </w:rPr>
        <w:t xml:space="preserve"> (3.9 MB)</w:t>
      </w:r>
      <w:r>
        <w:rPr>
          <w:lang w:val="fr_FR" w:bidi="fr_FR"/>
        </w:rPr>
      </w:r>
    </w:p>
    <w:p>
      <w:pPr>
        <w:pStyle w:val="ListBullet"/>
        <w:spacing w:line="240" w:lineRule="auto"/>
        <w:ind w:left="720"/>
      </w:pPr>
      <w:r>
        <w:rPr>
          <w:lang w:val="fr_FR" w:bidi="fr_FR"/>
        </w:rPr>
      </w:r>
      <w:hyperlink r:id="rId264">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265">
        <w:r>
          <w:rPr>
            <w:lang w:val="fr_FR" w:bidi="fr_FR"/>
          </w:rPr>
          <w:rPr>
            <w:color w:val="0000EE"/>
            <w:u w:val="single"/>
          </w:rPr>
          <w:t>Intégration du Texte</w:t>
        </w:r>
      </w:hyperlink>
      <w:r>
        <w:rPr>
          <w:lang w:val="fr_FR" w:bidi="fr_FR"/>
        </w:rPr>
        <w:t xml:space="preserve"> (3.4 MB)</w:t>
      </w:r>
      <w:r>
        <w:rPr>
          <w:lang w:val="fr_FR" w:bidi="fr_FR"/>
        </w:rPr>
      </w:r>
    </w:p>
    <w:p>
      <w:pPr>
        <w:pStyle w:val="ListBullet"/>
        <w:spacing w:line="240" w:lineRule="auto"/>
        <w:ind w:left="720"/>
      </w:pPr>
      <w:r>
        <w:rPr>
          <w:lang w:val="fr_FR" w:bidi="fr_FR"/>
        </w:rPr>
      </w:r>
      <w:hyperlink r:id="rId266">
        <w:r>
          <w:rPr>
            <w:lang w:val="fr_FR" w:bidi="fr_FR"/>
          </w:rPr>
          <w:rPr>
            <w:color w:val="0000EE"/>
            <w:u w:val="single"/>
          </w:rPr>
          <w:t>Combler les Lacunes</w:t>
        </w:r>
      </w:hyperlink>
      <w:r>
        <w:rPr>
          <w:lang w:val="fr_FR" w:bidi="fr_FR"/>
        </w:rPr>
        <w:t xml:space="preserve"> (2.0 MB)</w:t>
      </w:r>
      <w:r>
        <w:rPr>
          <w:lang w:val="fr_FR" w:bidi="fr_FR"/>
        </w:rPr>
      </w:r>
    </w:p>
    <w:p>
      <w:pPr>
        <w:pStyle w:val="ListBullet"/>
        <w:spacing w:line="240" w:lineRule="auto"/>
        <w:ind w:left="720"/>
      </w:pPr>
      <w:r>
        <w:rPr>
          <w:lang w:val="fr_FR" w:bidi="fr_FR"/>
        </w:rPr>
      </w:r>
      <w:hyperlink r:id="rId267">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10:25–37</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10.25–37.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les soixante-douze disciples sont revenus de leur mission et ont rapporté à Jésus ce qui s'y est passé. Jésus et ses disciples continuent de voyager vers Jérusalem. En route, Jésus s'arrête pour enseigner à certaines personnes et entretient une conversation avec un expert de la loi religieuse juive. Jésus utilise une parabole, c'est-à-dire une histoire spéciale, pour répondre à la question de l'homme.</w:t>
      </w:r>
    </w:p>
    <w:p>
      <w:pPr/>
      <w:r>
        <w:rPr>
          <w:lang w:val="fr_FR" w:bidi="fr_FR"/>
        </w:rPr>
      </w:r>
      <w:r>
        <w:rPr>
          <w:lang w:val="fr_FR" w:bidi="fr_FR"/>
        </w:rPr>
        <w:t>Luc commence par « Un jour » ou dans certaines traductions « Et voici ! » Ces phrases introduisent un nouvel événement que Luc veut souligner et s'assurer que son auditoire prête attention. Luc introduit l'expert de la loi, le présentant comme une personne importante dans le récit. Un expert dans la loi était quelqu'un qui étudiait, expliquait et enseignait la loi de Dieu aux gens. « La loi de Dieu » fait référence aux cinq premiers livres de l'Ancien Testament qui expliquaient la loi que Dieu a donnée à Moïse. Cet expert de la loi appartenait au même groupe de personnes que Luc appelle « les docteurs de la loi. »</w:t>
      </w:r>
    </w:p>
    <w:p>
      <w:pPr/>
      <w:r>
        <w:rPr>
          <w:lang w:val="fr_FR" w:bidi="fr_FR"/>
        </w:rPr>
      </w:r>
      <w:r>
        <w:rPr>
          <w:lang w:val="fr_FR" w:bidi="fr_FR"/>
        </w:rPr>
        <w:t>Jésus enseignait à un groupe de personnes quand l'expert s'est levé. Habituellement, les élèves s'asseyaient quand ils écoutaient un enseignant. Quand quelqu'un voulait poser une question, il se levait.</w:t>
      </w:r>
    </w:p>
    <w:p>
      <w:pPr/>
      <w:r>
        <w:rPr>
          <w:lang w:val="fr_FR" w:bidi="fr_FR"/>
        </w:rPr>
      </w:r>
      <w:r>
        <w:rPr>
          <w:lang w:val="fr_FR" w:bidi="fr_FR"/>
        </w:rPr>
        <w:t>Arrêtez et discutez avec votre équipe : Quelles sont les normes sociales pour un enseignant respecté et son auditoire dans votre culture ? Quelle est une façon appropriée pour quelqu'un de poser une question ou de contester ce que dit l'enseignant ?</w:t>
      </w:r>
    </w:p>
    <w:p>
      <w:pPr/>
      <w:r>
        <w:rPr>
          <w:lang w:val="fr_FR" w:bidi="fr_FR"/>
        </w:rPr>
      </w:r>
      <w:r>
        <w:rPr>
          <w:lang w:val="fr_FR" w:bidi="fr_FR"/>
        </w:rPr>
        <w:t>L'expert veut tester la capacité de Jésus à enseigner et expliquer la loi de Dieu. L'expert appelle Jésus « Enseignant. » Il s'agissait d'un titre poli pour un dirigeant religieux juif. L'homme veut savoir ce qu'il doit faire pour hériter, c'est-à-dire obtenir, la vie éternelle avec Dieu. Cela fait référence au fait de vivre pour toujours avec Dieu dans le ciel, c'est-à-dire le lieu où vit Dieu.</w:t>
      </w:r>
    </w:p>
    <w:p>
      <w:pPr/>
      <w:r>
        <w:rPr>
          <w:lang w:val="fr_FR" w:bidi="fr_FR"/>
        </w:rPr>
      </w:r>
      <w:r>
        <w:rPr>
          <w:lang w:val="fr_FR" w:bidi="fr_FR"/>
        </w:rPr>
        <w:t>Jésus répond à la question de l'homme avec une autre question. Jésus demande : « Qu'est-ce qui est écrit dans la loi ? » Quand Jésus demande : « Comment le lis-tu ? » Il demande à l'homme d'expliquer ce qu'il pense que dit la loi de Dieu sur la question. L'expert répond en citant un extrait de l'un des livres de la loi. Il dit que l'on doit aimer entièrement le Seigneur notre Dieu, de tout notre cœur, de toute notre âme, de toute notre force et de toute notre pensée. Quand quelqu'un aime Dieu de tout son cœur, de toute son âme, de toute sa force et de toute sa pensée, il aime Dieu avec toutes ses capacités. Il s'agissait d'un commandement pour tous les Juifs. Le Seigneur était le nom personnel de Dieu. Le Seigneur votre Dieu fait référence à un Dieu avec qui les gens ont une relation.</w:t>
      </w:r>
    </w:p>
    <w:p>
      <w:pPr/>
      <w:r>
        <w:rPr>
          <w:lang w:val="fr_FR" w:bidi="fr_FR"/>
        </w:rPr>
      </w:r>
      <w:r>
        <w:rPr>
          <w:lang w:val="fr_FR" w:bidi="fr_FR"/>
        </w:rPr>
        <w:t>L'expert cite également un autre livre de la loi, le Lévitique. Cette loi dit que l'on doit aimer notre prochain, c'est-à-dire quiconque vit à proximité, de la même façon que l'on s'aime soi-même. Bien des Juifs pensaient que le prochain ne désignait que les autres Juifs.</w:t>
      </w:r>
    </w:p>
    <w:p>
      <w:pPr/>
      <w:r>
        <w:rPr>
          <w:lang w:val="fr_FR" w:bidi="fr_FR"/>
        </w:rPr>
      </w:r>
      <w:r>
        <w:rPr>
          <w:lang w:val="fr_FR" w:bidi="fr_FR"/>
        </w:rPr>
        <w:t>Jésus répond et dit que l'homme a bien répondu. Jésus dit à l'homme de suivre les commandements qu'il vient de citer et que par conséquent il vivra pour toujours avec Dieu. L'autre homme était d'accord avec Jésus, mais il voulait se faire paraître sage. Il pose donc une autre question. « Qui est mon prochain ? » L'homme voulait savoir ce que pensait Jésus de celui vers qui il était censé montrer de l'amour.</w:t>
      </w:r>
    </w:p>
    <w:p>
      <w:pPr/>
      <w:r>
        <w:rPr>
          <w:lang w:val="fr_FR" w:bidi="fr_FR"/>
        </w:rPr>
      </w:r>
      <w:r>
        <w:rPr>
          <w:lang w:val="fr_FR" w:bidi="fr_FR"/>
        </w:rPr>
        <w:t>Arrêtez et discutez avec votre équipe : Comment une personne se fait-elle apparaître plus sage dans votre culture ? Quel genre de connaissance ou d'expérience a une personne sage ?</w:t>
      </w:r>
    </w:p>
    <w:p>
      <w:pPr/>
      <w:r>
        <w:rPr>
          <w:lang w:val="fr_FR" w:bidi="fr_FR"/>
        </w:rPr>
      </w:r>
      <w:r>
        <w:rPr>
          <w:lang w:val="fr_FR" w:bidi="fr_FR"/>
        </w:rPr>
        <w:t>Jésus répond à la question de l'homme en racontant une parabole. Une parabole est un type spécial d'histoire que Jésus a racontée pour enseigner les choses plus profondes de Dieu. Les paraboles étaient difficiles à comprendre, à moins que les gens n'écoutent vraiment. L'histoire de Jésus concerne un homme qui voyageait de Jérusalem à Jéricho. Jéricho se trouvait à 27 km de Jérusalem et était située près du fleuve Jourdain. Jérusalem se trouvait sur une colline. Quiconque empruntait cette route devait descendre la colline. La route de Jéricho était escarpée et traversait des zones rocheuses et isolées dans lesquelles se cachaient des voleurs pour attaquer les voyageurs.</w:t>
      </w:r>
    </w:p>
    <w:p>
      <w:pPr/>
      <w:r>
        <w:rPr>
          <w:lang w:val="fr_FR" w:bidi="fr_FR"/>
        </w:rPr>
      </w:r>
      <w:r>
        <w:rPr>
          <w:lang w:val="fr_FR" w:bidi="fr_FR"/>
        </w:rPr>
        <w:t>Arrêtez et montrez à votre équipe une carte de la route de Jérusalem à Jéricho. Montrez une image de la route rocheuse et isolée.</w:t>
      </w:r>
    </w:p>
    <w:p>
      <w:pPr/>
      <w:r>
        <w:rPr>
          <w:lang w:val="fr_FR" w:bidi="fr_FR"/>
        </w:rPr>
      </w:r>
      <w:r>
        <w:rPr>
          <w:lang w:val="fr_FR" w:bidi="fr_FR"/>
        </w:rPr>
        <w:t>L'homme marchait vers Jéricho quand des voleurs l'ont attaqué. Ils l'ont battu et lui ont tout pris, y compris ses vêtements. Il était couché sur le côté de la route, à peine vivant. Tout d'abord, un prêtre passe, traverse la route et passe de l'autre côté. Puis un lévite, un employé religieux qui aidait les prêtres, est également passé de l'autre côté. Ces deux hommes étaient des employés religieux de haut rang. Certaines personnes qui écoutent cette histoire auraient convenu que ces hommes importants n'avaient pas besoin de s'arrêter pour aider un homme en difficulté.</w:t>
      </w:r>
    </w:p>
    <w:p>
      <w:pPr/>
      <w:r>
        <w:rPr>
          <w:lang w:val="fr_FR" w:bidi="fr_FR"/>
        </w:rPr>
      </w:r>
      <w:r>
        <w:rPr>
          <w:lang w:val="fr_FR" w:bidi="fr_FR"/>
        </w:rPr>
        <w:t>Puis un homme samaritain marche le long de la route. Les Samaritains et les Juifs se haïssaient les uns les autres parce que les Samaritains étaient des descendants de Juifs qui avaient épousé des étrangers.</w:t>
      </w:r>
    </w:p>
    <w:p>
      <w:pPr/>
      <w:r>
        <w:rPr>
          <w:lang w:val="fr_FR" w:bidi="fr_FR"/>
        </w:rPr>
      </w:r>
      <w:r>
        <w:rPr>
          <w:lang w:val="fr_FR" w:bidi="fr_FR"/>
        </w:rPr>
        <w:t>Quand le Samaritain voit l'homme blessé, il ressent de la pitié pour lui. Le Samaritain s'approche de l'homme et soigne ses blessures. Cela signifie qu'il verse de l'huile et du vin sur ses blessures. À cette époque, les gens utilisaient l'huile d'olive et le vin comme médicaments. L'alcool contenu dans le vin nettoyait la plaie. Il enveloppe ensuite les blessures dans des bandes de tissu.</w:t>
      </w:r>
    </w:p>
    <w:p>
      <w:pPr/>
      <w:r>
        <w:rPr>
          <w:lang w:val="fr_FR" w:bidi="fr_FR"/>
        </w:rPr>
      </w:r>
      <w:r>
        <w:rPr>
          <w:lang w:val="fr_FR" w:bidi="fr_FR"/>
        </w:rPr>
        <w:t>Arrêtez et discutez avec votre équipe : Comment les gens traitent-ils les blessures dans votre culture ? Si les gens n'utilisent pas l'huile et le vin, qu'utilisent-ils comme médicaments alternatifs là où vous vivez ?</w:t>
      </w:r>
    </w:p>
    <w:p>
      <w:pPr/>
      <w:r>
        <w:rPr>
          <w:lang w:val="fr_FR" w:bidi="fr_FR"/>
        </w:rPr>
      </w:r>
      <w:r>
        <w:rPr>
          <w:lang w:val="fr_FR" w:bidi="fr_FR"/>
        </w:rPr>
        <w:t>Le Samaritain soulève ensuite l'homme blessé sur son âne. Un âne est un animal qui peut porter des baggages ou une personne.</w:t>
      </w:r>
    </w:p>
    <w:p>
      <w:pPr/>
      <w:r>
        <w:rPr>
          <w:lang w:val="fr_FR" w:bidi="fr_FR"/>
        </w:rPr>
      </w:r>
      <w:r>
        <w:rPr>
          <w:lang w:val="fr_FR" w:bidi="fr_FR"/>
        </w:rPr>
        <w:t>Arrêtez et montrez une image d'un âne si cet animal-là n'existe pas là où vous vivez.</w:t>
      </w:r>
    </w:p>
    <w:p>
      <w:pPr/>
      <w:r>
        <w:rPr>
          <w:lang w:val="fr_FR" w:bidi="fr_FR"/>
        </w:rPr>
      </w:r>
      <w:r>
        <w:rPr>
          <w:lang w:val="fr_FR" w:bidi="fr_FR"/>
        </w:rPr>
        <w:t>Le Samaritain conduit ensuite l'âne dans une auberge, ou une maison d'hôtes. Une auberge était un lieu où un voyageur pouvait payer pour se reposer et manger. Le Samaritain continue de prendre soin de l'homme dans l'auberge. Le Samaritain passe la nuit, puis paie l'aubergiste, c'est-à-dire le propriétaire de l'auberge, pour continuer à prendre soin de l'homme blessé. Le Samaritain paie deux deniers, c'est-à-dire deux pièces d'argent romaines, à l'aubergiste. C'était l'équivalent de deux jours de travail. Le Samaritain ne savait pas si l'aubergiste dépenserait plus que les deux pièces de monnaie pour prendre soin de l'homme. Il a dit à l'aubergiste qu'il lui paierait pour tout ce qui aurait été dépensé de plus quand il serait revenu. Cela met fin à la parabole.</w:t>
      </w:r>
    </w:p>
    <w:p>
      <w:pPr/>
      <w:r>
        <w:rPr>
          <w:lang w:val="fr_FR" w:bidi="fr_FR"/>
        </w:rPr>
      </w:r>
      <w:r>
        <w:rPr>
          <w:lang w:val="fr_FR" w:bidi="fr_FR"/>
        </w:rPr>
        <w:t>Jésus demande ensuite à l'expert lequel des trois hommes était le prochain de l'homme blessé. L'expert répond que le vrai prochain était l'homme, le Samaritain, qui faisait preuve de miséricorde, c'est-à-dire de la compassion pour ceux qui souffrent ou sont dans le besoin. Jésus dit à l'expert d'aller et d'agir de la même façon que l'homme samaritain.</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six parties dans ce récit.</w:t>
      </w:r>
    </w:p>
    <w:p>
      <w:pPr/>
      <w:r>
        <w:rPr>
          <w:lang w:val="fr_FR" w:bidi="fr_FR"/>
        </w:rPr>
      </w:r>
      <w:r>
        <w:rPr>
          <w:b/>
          <w:lang w:val="fr_FR" w:bidi="fr_FR"/>
        </w:rPr>
        <w:t>Première partie :</w:t>
      </w:r>
      <w:r>
        <w:rPr>
          <w:lang w:val="fr_FR" w:bidi="fr_FR"/>
        </w:rPr>
        <w:t xml:space="preserve"> Jésus et ses disciples sont sur la route de Jérusalem. Jésus s'arrête pour enseigner une foule. Un expert dans la loi fait partie de la foule.</w:t>
      </w:r>
    </w:p>
    <w:p>
      <w:pPr/>
      <w:r>
        <w:rPr>
          <w:lang w:val="fr_FR" w:bidi="fr_FR"/>
        </w:rPr>
      </w:r>
      <w:r>
        <w:rPr>
          <w:b/>
          <w:lang w:val="fr_FR" w:bidi="fr_FR"/>
        </w:rPr>
        <w:t>Deuxième partie :</w:t>
      </w:r>
      <w:r>
        <w:rPr>
          <w:lang w:val="fr_FR" w:bidi="fr_FR"/>
        </w:rPr>
        <w:t xml:space="preserve"> L'expert se lève et pose à Jésus une question pour le mettre à l'épreuve. Jésus répond avec une autre question. L'expert répond correctement et ils sont tous deux en accord. L'expert demande ensuite : « Qui est mon prochain ? » Jésus répond en racontant une parabole.</w:t>
      </w:r>
    </w:p>
    <w:p>
      <w:pPr/>
      <w:r>
        <w:rPr>
          <w:lang w:val="fr_FR" w:bidi="fr_FR"/>
        </w:rPr>
      </w:r>
      <w:r>
        <w:rPr>
          <w:b/>
          <w:lang w:val="fr_FR" w:bidi="fr_FR"/>
        </w:rPr>
        <w:t>Troisième partie :</w:t>
      </w:r>
      <w:r>
        <w:rPr>
          <w:lang w:val="fr_FR" w:bidi="fr_FR"/>
        </w:rPr>
        <w:t xml:space="preserve"> Un voyageur marche le long de la route de Jérusalem à Jéricho quand il est attaqué, battu et volé. Les voleurs le laissent dévêtu et gravement blessé sur la route.</w:t>
      </w:r>
    </w:p>
    <w:p>
      <w:pPr/>
      <w:r>
        <w:rPr>
          <w:lang w:val="fr_FR" w:bidi="fr_FR"/>
        </w:rPr>
      </w:r>
      <w:r>
        <w:rPr>
          <w:b/>
          <w:lang w:val="fr_FR" w:bidi="fr_FR"/>
        </w:rPr>
        <w:t>Quatrième partie :</w:t>
      </w:r>
      <w:r>
        <w:rPr>
          <w:lang w:val="fr_FR" w:bidi="fr_FR"/>
        </w:rPr>
        <w:t xml:space="preserve"> Un prêtre juif marche près de l'homme blessé, traverse la route et ne l'aide pas. Ensuite, un lévite fait la même chose. Enfin, un Samaritain voit l'homme, l'aide et l'emmène dans une auberge.</w:t>
      </w:r>
    </w:p>
    <w:p>
      <w:pPr/>
      <w:r>
        <w:rPr>
          <w:lang w:val="fr_FR" w:bidi="fr_FR"/>
        </w:rPr>
      </w:r>
      <w:r>
        <w:rPr>
          <w:b/>
          <w:lang w:val="fr_FR" w:bidi="fr_FR"/>
        </w:rPr>
        <w:t>Cinquième partie :</w:t>
      </w:r>
      <w:r>
        <w:rPr>
          <w:lang w:val="fr_FR" w:bidi="fr_FR"/>
        </w:rPr>
        <w:t xml:space="preserve"> Le Samaritain arrive à l'auberge. Il reste toute la nuit avec l'homme blessé. Le lendemain, il paie l'aubergiste pour prendre soin de l'homme.</w:t>
      </w:r>
    </w:p>
    <w:p>
      <w:pPr/>
      <w:r>
        <w:rPr>
          <w:lang w:val="fr_FR" w:bidi="fr_FR"/>
        </w:rPr>
      </w:r>
      <w:r>
        <w:rPr>
          <w:b/>
          <w:lang w:val="fr_FR" w:bidi="fr_FR"/>
        </w:rPr>
        <w:t>Sixième partie :</w:t>
      </w:r>
      <w:r>
        <w:rPr>
          <w:lang w:val="fr_FR" w:bidi="fr_FR"/>
        </w:rPr>
        <w:t xml:space="preserve"> Jésus demande à l'expert quel homme était un bon « prochain ». L'expert répond : « Celui qui a montré de la miséricorde. » Jésus lui dit d'aller et d'agir de la même façon.</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L'expert de la loi</w:t>
      </w:r>
    </w:p>
    <w:p>
      <w:pPr>
        <w:pStyle w:val="ListBullet"/>
        <w:spacing w:line="240" w:lineRule="auto"/>
        <w:ind w:left="720"/>
      </w:pPr>
      <w:r>
        <w:rPr>
          <w:lang w:val="fr_FR" w:bidi="fr_FR"/>
        </w:rPr>
      </w:r>
      <w:r>
        <w:rPr>
          <w:lang w:val="fr_FR" w:bidi="fr_FR"/>
        </w:rPr>
        <w:t>Le voyageur</w:t>
      </w:r>
    </w:p>
    <w:p>
      <w:pPr>
        <w:pStyle w:val="ListBullet"/>
        <w:spacing w:line="240" w:lineRule="auto"/>
        <w:ind w:left="720"/>
      </w:pPr>
      <w:r>
        <w:rPr>
          <w:lang w:val="fr_FR" w:bidi="fr_FR"/>
        </w:rPr>
      </w:r>
      <w:r>
        <w:rPr>
          <w:lang w:val="fr_FR" w:bidi="fr_FR"/>
        </w:rPr>
        <w:t>Un prêtre</w:t>
      </w:r>
    </w:p>
    <w:p>
      <w:pPr>
        <w:pStyle w:val="ListBullet"/>
        <w:spacing w:line="240" w:lineRule="auto"/>
        <w:ind w:left="720"/>
      </w:pPr>
      <w:r>
        <w:rPr>
          <w:lang w:val="fr_FR" w:bidi="fr_FR"/>
        </w:rPr>
      </w:r>
      <w:r>
        <w:rPr>
          <w:lang w:val="fr_FR" w:bidi="fr_FR"/>
        </w:rPr>
        <w:t>Un lévite</w:t>
      </w:r>
    </w:p>
    <w:p>
      <w:pPr>
        <w:pStyle w:val="ListBullet"/>
        <w:spacing w:line="240" w:lineRule="auto"/>
        <w:ind w:left="720"/>
      </w:pPr>
      <w:r>
        <w:rPr>
          <w:lang w:val="fr_FR" w:bidi="fr_FR"/>
        </w:rPr>
      </w:r>
      <w:r>
        <w:rPr>
          <w:lang w:val="fr_FR" w:bidi="fr_FR"/>
        </w:rPr>
        <w:t>Le Samaritain</w:t>
      </w:r>
    </w:p>
    <w:p>
      <w:pPr>
        <w:pStyle w:val="ListBullet"/>
        <w:spacing w:line="240" w:lineRule="auto"/>
        <w:ind w:left="720"/>
      </w:pPr>
      <w:r>
        <w:rPr>
          <w:lang w:val="fr_FR" w:bidi="fr_FR"/>
        </w:rPr>
      </w:r>
      <w:r>
        <w:rPr>
          <w:lang w:val="fr_FR" w:bidi="fr_FR"/>
        </w:rPr>
        <w:t>L'aubergiste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dans la culture juive, on s'asseyait quand un enseignant parlait pour montrer de l'humilité et une volonté d'apprendre.</w:t>
      </w:r>
    </w:p>
    <w:p>
      <w:pPr/>
      <w:r>
        <w:rPr>
          <w:lang w:val="fr_FR" w:bidi="fr_FR"/>
        </w:rPr>
      </w:r>
      <w:r>
        <w:rPr>
          <w:lang w:val="fr_FR" w:bidi="fr_FR"/>
        </w:rPr>
        <w:t>Jésus est avec ses disciples. Il s'arrête pour enseigner une foule. Ils sont assis et l'écoutent quand un expert de la loi se lève et demande à Jésus ce qu'il doit faire pour avoir la vie éternelle avec Dieu.</w:t>
      </w:r>
    </w:p>
    <w:p>
      <w:pPr/>
      <w:r>
        <w:rPr>
          <w:lang w:val="fr_FR" w:bidi="fr_FR"/>
        </w:rPr>
      </w:r>
      <w:r>
        <w:rPr>
          <w:lang w:val="fr_FR" w:bidi="fr_FR"/>
        </w:rPr>
        <w:t>Il est important de se rappeler que l'expert de la loi faisait partie du même groupe que les enseignants de la loi. Ce groupe de dirigeants religieux étudiait, interprétait et enseignait la loi de Dieu. Luc nous a déjà avertis que ce groupe de personnes serait la cause du rejet et de la souffrance de Jésus.</w:t>
      </w:r>
    </w:p>
    <w:p>
      <w:pPr/>
      <w:r>
        <w:rPr>
          <w:lang w:val="fr_FR" w:bidi="fr_FR"/>
        </w:rPr>
      </w:r>
      <w:r>
        <w:rPr>
          <w:lang w:val="fr_FR" w:bidi="fr_FR"/>
        </w:rPr>
        <w:t>Jésus lui demande : « Que dit la loi de Dieu ? » L'expert répond en citant la loi de Dieu à Jésus. Jésus dit qu'il a répondu correctement. Mais parce que l'expert voulait paraître sage, il demande à Jésus qui est son prochain. Jésus répond en racontant une parabole.</w:t>
      </w:r>
    </w:p>
    <w:p>
      <w:pPr/>
      <w:r>
        <w:rPr>
          <w:lang w:val="fr_FR" w:bidi="fr_FR"/>
        </w:rPr>
      </w:r>
      <w:r>
        <w:rPr>
          <w:lang w:val="fr_FR" w:bidi="fr_FR"/>
        </w:rPr>
        <w:t>Il est important de se rappeler que Jésus a utilisé des paraboles, c'est-à-dire de courtes histoires, pour enseigner des choses plus profondes au sujet de Dieu. Jésus raconte la parabole pour répondre à la question de l'expert. Les paraboles de Jésus exigeaient des gens qu'ils écoutent attentivement pour vraiment comprendre.</w:t>
      </w:r>
    </w:p>
    <w:p>
      <w:pPr/>
      <w:r>
        <w:rPr>
          <w:lang w:val="fr_FR" w:bidi="fr_FR"/>
        </w:rPr>
      </w:r>
      <w:r>
        <w:rPr>
          <w:lang w:val="fr_FR" w:bidi="fr_FR"/>
        </w:rPr>
        <w:t>La parabole de Jésus concerne un voyageur qui est attaqué par des voleurs sur la route de Jérusalem à Jéricho.</w:t>
      </w:r>
    </w:p>
    <w:p>
      <w:pPr/>
      <w:r>
        <w:rPr>
          <w:lang w:val="fr_FR" w:bidi="fr_FR"/>
        </w:rPr>
      </w:r>
      <w:r>
        <w:rPr>
          <w:lang w:val="fr_FR" w:bidi="fr_FR"/>
        </w:rPr>
        <w:t>Il est important de se rappeler que la route de Jérusalem à Jéricho est en pente descendante et dangereuse.</w:t>
      </w:r>
    </w:p>
    <w:p>
      <w:pPr/>
      <w:r>
        <w:rPr>
          <w:lang w:val="fr_FR" w:bidi="fr_FR"/>
        </w:rPr>
      </w:r>
      <w:r>
        <w:rPr>
          <w:lang w:val="fr_FR" w:bidi="fr_FR"/>
        </w:rPr>
        <w:t>Un prêtre et un lévite voient l'homme blessé, mais traversent la route en premier, puis passent devant lui sans l'aider.</w:t>
      </w:r>
    </w:p>
    <w:p>
      <w:pPr/>
      <w:r>
        <w:rPr>
          <w:lang w:val="fr_FR" w:bidi="fr_FR"/>
        </w:rPr>
      </w:r>
      <w:r>
        <w:rPr>
          <w:lang w:val="fr_FR" w:bidi="fr_FR"/>
        </w:rPr>
        <w:t>Il est important de se rappeler que Jérusalem est le lieu où se trouve le Temple, c'est-à-dire le lieu de culte juif. Cela signifie que le prêtre et le lévite voyageaient probablement le long de la route après avoir accompli leurs devoirs dans le temple.</w:t>
      </w:r>
    </w:p>
    <w:p>
      <w:pPr/>
      <w:r>
        <w:rPr>
          <w:lang w:val="fr_FR" w:bidi="fr_FR"/>
        </w:rPr>
      </w:r>
      <w:r>
        <w:rPr>
          <w:lang w:val="fr_FR" w:bidi="fr_FR"/>
        </w:rPr>
        <w:t>Un Samaritain empruntait la même route. Voyant l'homme, il panse ses blessures et les traite avec de l'huile et du vin. L'homme aurait appliqué les pansements après avoir versé l'huile et le vin sur ses blessures. Vous trouverez peut-être plus facile de réorganiser les événements afin qu'il soit plus facile de comprendre dans quel ordre le Samaritain a pris soin de l'homme.</w:t>
      </w:r>
    </w:p>
    <w:p>
      <w:pPr/>
      <w:r>
        <w:rPr>
          <w:lang w:val="fr_FR" w:bidi="fr_FR"/>
        </w:rPr>
      </w:r>
      <w:r>
        <w:rPr>
          <w:lang w:val="fr_FR" w:bidi="fr_FR"/>
        </w:rPr>
        <w:t>Il est important de se rappeler que l'on utilisait l'huile et le vin comme médicaments. Le Samaritain verse l'huile et le vin sur ses blessures pour les nettoyer avant d'envelopper le tissu autour des blessures en guise de bandage.</w:t>
      </w:r>
    </w:p>
    <w:p>
      <w:pPr/>
      <w:r>
        <w:rPr>
          <w:lang w:val="fr_FR" w:bidi="fr_FR"/>
        </w:rPr>
      </w:r>
      <w:r>
        <w:rPr>
          <w:lang w:val="fr_FR" w:bidi="fr_FR"/>
        </w:rPr>
        <w:t>Le Samaritain emmène l'homme sur son âne dans une maison d'hôtes. Il reste la nuit. Le lendemain matin, le Samaritain paie l'aubergiste pour prendre soin de l'homme. Il dit qu'il reviendra et paiera plus à l'aubergiste si l'argent qu'il a donné n'était pas suffisant pour aider l'homme.</w:t>
      </w:r>
    </w:p>
    <w:p>
      <w:pPr/>
      <w:r>
        <w:rPr>
          <w:lang w:val="fr_FR" w:bidi="fr_FR"/>
        </w:rPr>
      </w:r>
      <w:r>
        <w:rPr>
          <w:lang w:val="fr_FR" w:bidi="fr_FR"/>
        </w:rPr>
        <w:t>Il est important de se rappeler que la parabole s'arrête ici. Jésus arrête maintenant de raconter l'histoire et demande à l'expert religieux : « Lequel de ces trois était un bon "prochain" ? »</w:t>
      </w:r>
    </w:p>
    <w:p>
      <w:pPr/>
      <w:r>
        <w:rPr>
          <w:lang w:val="fr_FR" w:bidi="fr_FR"/>
        </w:rPr>
      </w:r>
      <w:r>
        <w:rPr>
          <w:lang w:val="fr_FR" w:bidi="fr_FR"/>
        </w:rPr>
        <w:t>Jésus demande à l'expert qui était un bon prochain dans l'histoire. L'expert répond : « l'homme qui a fait preuve de miséricorde.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six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L'expert de la loi</w:t>
      </w:r>
    </w:p>
    <w:p>
      <w:pPr>
        <w:pStyle w:val="ListBullet"/>
        <w:spacing w:line="240" w:lineRule="auto"/>
        <w:ind w:left="720"/>
      </w:pPr>
      <w:r>
        <w:rPr>
          <w:lang w:val="fr_FR" w:bidi="fr_FR"/>
        </w:rPr>
      </w:r>
      <w:r>
        <w:rPr>
          <w:lang w:val="fr_FR" w:bidi="fr_FR"/>
        </w:rPr>
        <w:t>Le voyageur</w:t>
      </w:r>
    </w:p>
    <w:p>
      <w:pPr>
        <w:pStyle w:val="ListBullet"/>
        <w:spacing w:line="240" w:lineRule="auto"/>
        <w:ind w:left="720"/>
      </w:pPr>
      <w:r>
        <w:rPr>
          <w:lang w:val="fr_FR" w:bidi="fr_FR"/>
        </w:rPr>
      </w:r>
      <w:r>
        <w:rPr>
          <w:lang w:val="fr_FR" w:bidi="fr_FR"/>
        </w:rPr>
        <w:t>Un prêtre</w:t>
      </w:r>
    </w:p>
    <w:p>
      <w:pPr>
        <w:pStyle w:val="ListBullet"/>
        <w:spacing w:line="240" w:lineRule="auto"/>
        <w:ind w:left="720"/>
      </w:pPr>
      <w:r>
        <w:rPr>
          <w:lang w:val="fr_FR" w:bidi="fr_FR"/>
        </w:rPr>
      </w:r>
      <w:r>
        <w:rPr>
          <w:lang w:val="fr_FR" w:bidi="fr_FR"/>
        </w:rPr>
        <w:t>Un lévite</w:t>
      </w:r>
    </w:p>
    <w:p>
      <w:pPr>
        <w:pStyle w:val="ListBullet"/>
        <w:spacing w:line="240" w:lineRule="auto"/>
        <w:ind w:left="720"/>
      </w:pPr>
      <w:r>
        <w:rPr>
          <w:lang w:val="fr_FR" w:bidi="fr_FR"/>
        </w:rPr>
      </w:r>
      <w:r>
        <w:rPr>
          <w:lang w:val="fr_FR" w:bidi="fr_FR"/>
        </w:rPr>
        <w:t>Le Samaritain</w:t>
      </w:r>
    </w:p>
    <w:p>
      <w:pPr>
        <w:pStyle w:val="ListBullet"/>
        <w:spacing w:line="240" w:lineRule="auto"/>
        <w:ind w:left="720"/>
      </w:pPr>
      <w:r>
        <w:rPr>
          <w:lang w:val="fr_FR" w:bidi="fr_FR"/>
        </w:rPr>
      </w:r>
      <w:r>
        <w:rPr>
          <w:lang w:val="fr_FR" w:bidi="fr_FR"/>
        </w:rPr>
        <w:t>L'aubergiste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 Jésus qui enseigne la foule quand il répond à la question de l'expert en racontant une histoire. Les acteurs peuvent jouer la parabole telle que Jésus la raconte avec la foule et l'expert qui regardent toujours.</w:t>
      </w:r>
    </w:p>
    <w:p>
      <w:pPr/>
      <w:r>
        <w:rPr>
          <w:lang w:val="fr_FR" w:bidi="fr_FR"/>
        </w:rPr>
      </w:r>
      <w:r>
        <w:rPr>
          <w:lang w:val="fr_FR" w:bidi="fr_FR"/>
        </w:rPr>
        <w:t>Assurez-vous de représenter la réaction de dégoût ou de répugnance de la foule quand le Samaritain est mentionné dans l'histoire de Jésus. Représentez ensuite leur surprise quand le Samaritain s'arrête pour aider l'homme.</w:t>
      </w:r>
    </w:p>
    <w:p>
      <w:pPr/>
      <w:r>
        <w:rPr>
          <w:lang w:val="fr_FR" w:bidi="fr_FR"/>
        </w:rPr>
      </w:r>
      <w:r>
        <w:rPr>
          <w:lang w:val="fr_FR" w:bidi="fr_FR"/>
        </w:rPr>
        <w:t>L'équipe voudra peut-être rechronologiser les actions du Samaritain alors qu'il prend soin des blessures de l'homme. Il verse d'abord l'huile et le vin sur ses blessures, puis enveloppe les blessures dans des tissus.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voyage avec ses disciples. Il s'arrête pour enseigner une foule. Ils sont assis et l'écoutent quand un expert dans la loi se tient debout. Il met Jésus à l'épreuve et lui demande ce qu'il doit faire pour vivre pour toujours avec Dieu.</w:t>
      </w:r>
    </w:p>
    <w:p>
      <w:pPr/>
      <w:r>
        <w:rPr>
          <w:lang w:val="fr_FR" w:bidi="fr_FR"/>
        </w:rPr>
      </w:r>
      <w:r>
        <w:rPr>
          <w:lang w:val="fr_FR" w:bidi="fr_FR"/>
        </w:rPr>
        <w:t>Arrêtez la représentation. Demandez à l'acteur qui joue le rôle de l'expert : « Que ressentez-vous ? » Vous entendrez peut-être des choses comme : « J'espère qu'il dira quelque chose qui montrera aux gens qu'il a tort », « Peut-être que je pourrai enfin amener Jésus à échouer » et « Je suis curieux de savoir ce qu'il dira. » Reprenez la représentation.</w:t>
      </w:r>
    </w:p>
    <w:p>
      <w:pPr/>
      <w:r>
        <w:rPr>
          <w:lang w:val="fr_FR" w:bidi="fr_FR"/>
        </w:rPr>
      </w:r>
      <w:r>
        <w:rPr>
          <w:lang w:val="fr_FR" w:bidi="fr_FR"/>
        </w:rPr>
        <w:t>Jésus lui demande : « Que dit la loi de Dieu ? » L'expert répond en citant la loi de Dieu à Jésus. Jésus dit qu'il a répondu correctement. Mais parce que l'expert voulait paraître sage, il demande à Jésus qui est son prochain. Jésus répond à la question en racontant une histoire au sujet d'un voyageur. Des voleurs attaquent le voyageur sur la route allant de Jérusalem à Jéricho. Un prêtre et un lévite voient l'homme blessé mais passent de côté sans l'aider.</w:t>
      </w:r>
    </w:p>
    <w:p>
      <w:pPr/>
      <w:r>
        <w:rPr>
          <w:lang w:val="fr_FR" w:bidi="fr_FR"/>
        </w:rPr>
      </w:r>
      <w:r>
        <w:rPr>
          <w:lang w:val="fr_FR" w:bidi="fr_FR"/>
        </w:rPr>
        <w:t>Arrêtez la représentation. Demandez à la personne qui joue le rôle du prêtre : « Que ressentez-vous ? » Vous entendrez peut-être des choses comme : « Je savais que cette route était dangereuse ! Je dois poursuivre ma route », « Embêté. Je ne veux pas devenir impur en le touchant » et « Quel pauvre homme. Je suis certain que quelqu'un d'autre l'aidera. » Demandez à l'acteur qui joue le rôle de l'homme qui se trouve de l'autre côté de la route : « Comment vous sentez-vous ? » Vous entendrez peut-être des choses comme : « Désemparé. Je pensais vraiment qu'ils voudraient m'aider ! » « Désespéré, personne ne va m'aider » et « J'ai mal et j'ai peur. » Reprenez la représentation.</w:t>
      </w:r>
    </w:p>
    <w:p>
      <w:pPr/>
      <w:r>
        <w:rPr>
          <w:lang w:val="fr_FR" w:bidi="fr_FR"/>
        </w:rPr>
      </w:r>
      <w:r>
        <w:rPr>
          <w:lang w:val="fr_FR" w:bidi="fr_FR"/>
        </w:rPr>
        <w:t xml:space="preserve">Un Samaritain empruntait la même route. Voyant l'homme, il panse ses blessures et les traite avec de l'huile et du vin. </w:t>
      </w:r>
    </w:p>
    <w:p>
      <w:pPr/>
      <w:r>
        <w:rPr>
          <w:lang w:val="fr_FR" w:bidi="fr_FR"/>
        </w:rPr>
      </w:r>
      <w:r>
        <w:rPr>
          <w:lang w:val="fr_FR" w:bidi="fr_FR"/>
        </w:rPr>
        <w:t>Arrêtez la représentation. Demandez à l'acteur qui joue le rôle du Samaritain : « Que ressentez-vous ? » Vous entendrez peut-être des choses comme : « J'ai de la peine pour lui. Il a besoin d'aide », « Je suis triste que tant de personnes se retrouvent blessés sur cette route » et « J'espère qu'il ira vite mieux. » Reprenez la représentation.</w:t>
      </w:r>
    </w:p>
    <w:p>
      <w:pPr/>
      <w:r>
        <w:rPr>
          <w:lang w:val="fr_FR" w:bidi="fr_FR"/>
        </w:rPr>
      </w:r>
      <w:r>
        <w:rPr>
          <w:lang w:val="fr_FR" w:bidi="fr_FR"/>
        </w:rPr>
        <w:t>Le Samaritain emmène l'homme sur son âne dans une maison d'hôtes. Il reste la nuit et paie l'aubergiste pour qu'il prenne soin de l'homme. Il dit qu'il reviendra et paiera plus à l'aubergiste si l'argent qu'il a donné n'était pas suffisant pour aider l'homme.</w:t>
      </w:r>
    </w:p>
    <w:p>
      <w:pPr/>
      <w:r>
        <w:rPr>
          <w:lang w:val="fr_FR" w:bidi="fr_FR"/>
        </w:rPr>
      </w:r>
      <w:r>
        <w:rPr>
          <w:lang w:val="fr_FR" w:bidi="fr_FR"/>
        </w:rPr>
        <w:t>Arrêtez la représentation. Demandez à l'acteur qui joue le rôle de la foule : « Que ressentez-vous ? » Vous entendrez peut-être des choses comme : « Je ne peux pas imaginer qu'un Samaritain veuille aider qui que ce soit », « Qu'est-ce que Jésus cherche à dire ? » et « Je n'arrive pas à croire que Jésus vante les mérites d'un Samaritain. » Demandez à l'acteur qui joue le rôle de l'expert : « Que ressentez-vous ? » Cette personne répondra peut-être quelque chose comme « je me sens frustré. Je sais ce que Jésus va dire », « Comment ne pas donner la réponse que Jésus souhaite que je donne ? » et « Jésus fait très attention à ce qu'il dit. » Reprenez la représentation.</w:t>
      </w:r>
    </w:p>
    <w:p>
      <w:pPr/>
      <w:r>
        <w:rPr>
          <w:lang w:val="fr_FR" w:bidi="fr_FR"/>
        </w:rPr>
      </w:r>
      <w:r>
        <w:rPr>
          <w:lang w:val="fr_FR" w:bidi="fr_FR"/>
        </w:rPr>
        <w:t>Jésus demande à l'expert : « Qui était un bon prochain dans l'histoire ? » L'expert répond : « l'homme qui a fait preuve de miséricorde.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se trouve sur la route de Jérusalem. Il enseigne une foule. Un </w:t>
      </w:r>
      <w:r>
        <w:rPr>
          <w:b/>
          <w:lang w:val="fr_FR" w:bidi="fr_FR"/>
        </w:rPr>
        <w:t>expert de la loi</w:t>
      </w:r>
      <w:r>
        <w:rPr>
          <w:lang w:val="fr_FR" w:bidi="fr_FR"/>
        </w:rPr>
        <w:t xml:space="preserve"> se lève pour poser une question à Jésus. Un expert dans la loi était quelqu'un qui étudiait, interprétait et enseignait la loi de Dieu aux gens. « La loi de Dieu » fait référence aux cinq premiers livres de l'Ancien Testament qui donnaient la loi que Dieu a donnée à Moïse. La présence de l'expert montre qu'il était là pour voir si Jésus enseignait avec justesse la loi de Dieu. Cet expert de la loi appartenait au même groupe de personnes que celle qui est appelée « les enseignants, ou docteurs, de la loi. » </w:t>
      </w:r>
      <w:r>
        <w:rPr>
          <w:lang w:val="fr_FR" w:bidi="fr_FR"/>
        </w:rPr>
        <w:t>Enseignants de la loi</w:t>
      </w:r>
      <w:r>
        <w:rPr>
          <w:lang w:val="fr_FR" w:bidi="fr_FR"/>
        </w:rPr>
        <w:t xml:space="preserve"> se trouve dans le glossaire principal.</w:t>
      </w:r>
    </w:p>
    <w:p>
      <w:pPr/>
      <w:r>
        <w:rPr>
          <w:lang w:val="fr_FR" w:bidi="fr_FR"/>
        </w:rPr>
      </w:r>
      <w:r>
        <w:rPr>
          <w:lang w:val="fr_FR" w:bidi="fr_FR"/>
        </w:rPr>
        <w:t>Certaines traductions utilisent le mot avocat au lieu d'expert de la loi. N'oubliez pas que cet expert est différent d'un avocat d'aujourd'hui parce que la loi fait référence à la loi religieuse, c'est-à-dire à la loi de Moïse.</w:t>
      </w:r>
    </w:p>
    <w:p>
      <w:pPr/>
      <w:r>
        <w:rPr>
          <w:lang w:val="fr_FR" w:bidi="fr_FR"/>
        </w:rPr>
      </w:r>
      <w:r>
        <w:rPr>
          <w:lang w:val="fr_FR" w:bidi="fr_FR"/>
        </w:rPr>
        <w:t xml:space="preserve">Même si l'expert veut mettre Jésus à l'épreuve, il appelle quand même Jésus « </w:t>
      </w:r>
      <w:r>
        <w:rPr>
          <w:b/>
          <w:lang w:val="fr_FR" w:bidi="fr_FR"/>
        </w:rPr>
        <w:t>Enseignant</w:t>
      </w:r>
      <w:r>
        <w:rPr>
          <w:lang w:val="fr_FR" w:bidi="fr_FR"/>
        </w:rPr>
        <w:t xml:space="preserve"> », un titre poli pour les dirigeants religieux juifs. Assurez-vous de traduire Enseignant de la même façon que dans les passages précédents. </w:t>
      </w:r>
      <w:r>
        <w:rPr>
          <w:lang w:val="fr_FR" w:bidi="fr_FR"/>
        </w:rPr>
        <w:t>Enseignant</w:t>
      </w:r>
      <w:r>
        <w:rPr>
          <w:lang w:val="fr_FR" w:bidi="fr_FR"/>
        </w:rPr>
        <w:t xml:space="preserve"> se trouve dans le glossaire principal. </w:t>
      </w:r>
    </w:p>
    <w:p>
      <w:pPr/>
      <w:r>
        <w:rPr>
          <w:lang w:val="fr_FR" w:bidi="fr_FR"/>
        </w:rPr>
      </w:r>
      <w:r>
        <w:rPr>
          <w:lang w:val="fr_FR" w:bidi="fr_FR"/>
        </w:rPr>
        <w:t xml:space="preserve">L'expert demande à Jésus ce qu'il doit faire pour obtenir la </w:t>
      </w:r>
      <w:r>
        <w:rPr>
          <w:b/>
          <w:lang w:val="fr_FR" w:bidi="fr_FR"/>
        </w:rPr>
        <w:t>vie éternelle</w:t>
      </w:r>
      <w:r>
        <w:rPr>
          <w:lang w:val="fr_FR" w:bidi="fr_FR"/>
        </w:rPr>
        <w:t xml:space="preserve">. La vie éternelle est une vie qui ne finit jamais. Ici, cela signifie spécifiquement vivre pour toujours avec Dieu là où il vit, dans le ciel. </w:t>
      </w:r>
      <w:r>
        <w:rPr>
          <w:lang w:val="fr_FR" w:bidi="fr_FR"/>
        </w:rPr>
        <w:t>Vie éternelle</w:t>
      </w:r>
      <w:r>
        <w:rPr>
          <w:lang w:val="fr_FR" w:bidi="fr_FR"/>
        </w:rPr>
        <w:t xml:space="preserve"> se trouve dans le glossaire principal.</w:t>
      </w:r>
    </w:p>
    <w:p>
      <w:pPr/>
      <w:r>
        <w:rPr>
          <w:lang w:val="fr_FR" w:bidi="fr_FR"/>
        </w:rPr>
      </w:r>
      <w:r>
        <w:rPr>
          <w:lang w:val="fr_FR" w:bidi="fr_FR"/>
        </w:rPr>
        <w:t xml:space="preserve">Jésus demande à l'expert ce que dit </w:t>
      </w:r>
      <w:r>
        <w:rPr>
          <w:b/>
          <w:lang w:val="fr_FR" w:bidi="fr_FR"/>
        </w:rPr>
        <w:t>la loi</w:t>
      </w:r>
      <w:r>
        <w:rPr>
          <w:lang w:val="fr_FR" w:bidi="fr_FR"/>
        </w:rPr>
        <w:t xml:space="preserve"> au sujet de sa question. Assurez-vous de traduire « la loi » de la même façon que dans la précédente phrase. La </w:t>
      </w:r>
      <w:r>
        <w:rPr>
          <w:lang w:val="fr_FR" w:bidi="fr_FR"/>
        </w:rPr>
        <w:t>loi</w:t>
      </w:r>
      <w:r>
        <w:rPr>
          <w:lang w:val="fr_FR" w:bidi="fr_FR"/>
        </w:rPr>
        <w:t xml:space="preserve"> se trouve dans le glossaire</w:t>
      </w:r>
    </w:p>
    <w:p>
      <w:pPr/>
      <w:r>
        <w:rPr>
          <w:lang w:val="fr_FR" w:bidi="fr_FR"/>
        </w:rPr>
      </w:r>
      <w:r>
        <w:rPr>
          <w:lang w:val="fr_FR" w:bidi="fr_FR"/>
        </w:rPr>
        <w:t xml:space="preserve">L'expert répond que l'on doit aimer le </w:t>
      </w:r>
      <w:r>
        <w:rPr>
          <w:b/>
          <w:lang w:val="fr_FR" w:bidi="fr_FR"/>
        </w:rPr>
        <w:t>Seigneur</w:t>
      </w:r>
      <w:r>
        <w:rPr>
          <w:lang w:val="fr_FR" w:bidi="fr_FR"/>
        </w:rPr>
        <w:t xml:space="preserve"> notre Dieu </w:t>
      </w:r>
      <w:r>
        <w:rPr>
          <w:b/>
          <w:lang w:val="fr_FR" w:bidi="fr_FR"/>
        </w:rPr>
        <w:t>de tout notre cœur, de toute notre âme, de toute notre force et de toute notre pensée,</w:t>
      </w:r>
      <w:r>
        <w:rPr>
          <w:lang w:val="fr_FR" w:bidi="fr_FR"/>
        </w:rPr>
        <w:t xml:space="preserve"> c'est-à-dire aimer Dieu de tout notre être. Ces quatre termes ne sont pas destinés à décrire des parties spécifiques d'une personne. Au lieu de cela, ils fonctionnent ensemble en tant que personnalité et capacité d'une personne.</w:t>
      </w:r>
    </w:p>
    <w:p>
      <w:pPr/>
      <w:r>
        <w:rPr>
          <w:lang w:val="fr_FR" w:bidi="fr_FR"/>
        </w:rPr>
      </w:r>
      <w:r>
        <w:rPr>
          <w:lang w:val="fr_FR" w:bidi="fr_FR"/>
        </w:rPr>
        <w:t>Dans votre langue, il y a peut-être plus ou moins de quatre parties d'une personne pour décrire cela. Assurez-vous d'utiliser une expression qui semble naturelle dans votre langue. La partie importante est de faire comprendre qu'une personne devrait aimer Dieu de tout son être.</w:t>
      </w:r>
    </w:p>
    <w:p>
      <w:pPr/>
      <w:r>
        <w:rPr>
          <w:lang w:val="fr_FR" w:bidi="fr_FR"/>
        </w:rPr>
      </w:r>
      <w:r>
        <w:rPr>
          <w:lang w:val="fr_FR" w:bidi="fr_FR"/>
        </w:rPr>
        <w:t xml:space="preserve">Ici, </w:t>
      </w:r>
      <w:r>
        <w:rPr>
          <w:b/>
          <w:lang w:val="fr_FR" w:bidi="fr_FR"/>
        </w:rPr>
        <w:t>Seigneur</w:t>
      </w:r>
      <w:r>
        <w:rPr>
          <w:lang w:val="fr_FR" w:bidi="fr_FR"/>
        </w:rPr>
        <w:t xml:space="preserve"> est le nom personnel de Dieu. Assurez-vous de traduire le Seigneur de la même façon que dans les passages précédents. </w:t>
      </w:r>
      <w:r>
        <w:rPr>
          <w:lang w:val="fr_FR" w:bidi="fr_FR"/>
        </w:rPr>
        <w:t>Seigneur</w:t>
      </w:r>
      <w:r>
        <w:rPr>
          <w:lang w:val="fr_FR" w:bidi="fr_FR"/>
        </w:rPr>
        <w:t xml:space="preserve"> est dans le glossaire principal.</w:t>
      </w:r>
    </w:p>
    <w:p>
      <w:pPr/>
      <w:r>
        <w:rPr>
          <w:lang w:val="fr_FR" w:bidi="fr_FR"/>
        </w:rPr>
      </w:r>
      <w:r>
        <w:rPr>
          <w:lang w:val="fr_FR" w:bidi="fr_FR"/>
        </w:rPr>
        <w:t xml:space="preserve">L'expert dit également d'aimer son </w:t>
      </w:r>
      <w:r>
        <w:rPr>
          <w:b/>
          <w:lang w:val="fr_FR" w:bidi="fr_FR"/>
        </w:rPr>
        <w:t>prochain</w:t>
      </w:r>
      <w:r>
        <w:rPr>
          <w:lang w:val="fr_FR" w:bidi="fr_FR"/>
        </w:rPr>
        <w:t>. Le mot prochain peut faire référence à quiconque vit à proximité. Il peut aussi faire référence à des personnes du même groupe social qui parlent la même langue. Les Juifs pensaient que cela ne faisait référence qu'aux Juifs. Cela signifiait qu'ils pensaient qu'ils étaient seulement tenus d'aimer les autres Juifs. Cependant, Jésus révèle dans sa parabole qu'un prochain peut faire référence à n'importe quel autre être humain. Assurez-vous de traduire le mot prochain avec un mot général.</w:t>
      </w:r>
    </w:p>
    <w:p>
      <w:pPr/>
      <w:r>
        <w:rPr>
          <w:lang w:val="fr_FR" w:bidi="fr_FR"/>
        </w:rPr>
      </w:r>
      <w:r>
        <w:rPr>
          <w:lang w:val="fr_FR" w:bidi="fr_FR"/>
        </w:rPr>
        <w:t xml:space="preserve">Dans son histoire, Jésus décrit un homme qui voyage de </w:t>
      </w:r>
      <w:r>
        <w:rPr>
          <w:b/>
          <w:lang w:val="fr_FR" w:bidi="fr_FR"/>
        </w:rPr>
        <w:t>Jérusalem</w:t>
      </w:r>
      <w:r>
        <w:rPr>
          <w:lang w:val="fr_FR" w:bidi="fr_FR"/>
        </w:rPr>
        <w:t xml:space="preserve"> à Jéricho quand il est attaqué par des voleurs. Jérusalem est la capitale religieuse juive et se trouve dans le lieu où se trouve le temple. Assurez-vous de traduire Jérusalem de la même façon que dans les passages précédents.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Jésus dit qu'un </w:t>
      </w:r>
      <w:r>
        <w:rPr>
          <w:b/>
          <w:lang w:val="fr_FR" w:bidi="fr_FR"/>
        </w:rPr>
        <w:t>prêtre</w:t>
      </w:r>
      <w:r>
        <w:rPr>
          <w:lang w:val="fr_FR" w:bidi="fr_FR"/>
        </w:rPr>
        <w:t xml:space="preserve"> marche près de l'homme blessé et ne l'aide pas. Le prêtre sortait probablement de la ville après avoir accompli ses devoirs dans le temple. Assurez-vous de traduire prêtres de la même façon que dans les passages précédents. Le mot </w:t>
      </w:r>
      <w:r>
        <w:rPr>
          <w:lang w:val="fr_FR" w:bidi="fr_FR"/>
        </w:rPr>
        <w:t>prêtre</w:t>
      </w:r>
      <w:r>
        <w:rPr>
          <w:lang w:val="fr_FR" w:bidi="fr_FR"/>
        </w:rPr>
        <w:t xml:space="preserve"> se trouve dans le glossaire principal.</w:t>
      </w:r>
    </w:p>
    <w:p>
      <w:pPr/>
      <w:r>
        <w:rPr>
          <w:lang w:val="fr_FR" w:bidi="fr_FR"/>
        </w:rPr>
      </w:r>
      <w:r>
        <w:rPr>
          <w:lang w:val="fr_FR" w:bidi="fr_FR"/>
        </w:rPr>
        <w:t xml:space="preserve">Un </w:t>
      </w:r>
      <w:r>
        <w:rPr>
          <w:b/>
          <w:lang w:val="fr_FR" w:bidi="fr_FR"/>
        </w:rPr>
        <w:t>lévite</w:t>
      </w:r>
      <w:r>
        <w:rPr>
          <w:lang w:val="fr_FR" w:bidi="fr_FR"/>
        </w:rPr>
        <w:t xml:space="preserve"> passe également devant l'homme sans l'aider. Les </w:t>
      </w:r>
      <w:r>
        <w:rPr>
          <w:lang w:val="fr_FR" w:bidi="fr_FR"/>
        </w:rPr>
        <w:t>lévites</w:t>
      </w:r>
      <w:r>
        <w:rPr>
          <w:lang w:val="fr_FR" w:bidi="fr_FR"/>
        </w:rPr>
        <w:t xml:space="preserve"> étaient des employés religieux qui aidaient les prêtres dans le temple. Ils appartenaient à l'une des douze tribus d'Israël, appelée Lévi. Les Lévites étaient des descendants du fils de Jacob, Lévi. Dans la culture juive, les Lévites avaient un statut élevé, mais pas aussi élevé que celui d'un prêtre.</w:t>
      </w:r>
    </w:p>
    <w:p>
      <w:pPr/>
      <w:r>
        <w:rPr>
          <w:lang w:val="fr_FR" w:bidi="fr_FR"/>
        </w:rPr>
      </w:r>
      <w:r>
        <w:rPr>
          <w:lang w:val="fr_FR" w:bidi="fr_FR"/>
        </w:rPr>
        <w:t xml:space="preserve">Le Samaritain de l'histoire a de la compassion pour l'homme blessé et il l'aide. Il emmène l'homme dans une </w:t>
      </w:r>
      <w:r>
        <w:rPr>
          <w:b/>
          <w:lang w:val="fr_FR" w:bidi="fr_FR"/>
        </w:rPr>
        <w:t>auberge</w:t>
      </w:r>
      <w:r>
        <w:rPr>
          <w:lang w:val="fr_FR" w:bidi="fr_FR"/>
        </w:rPr>
        <w:t xml:space="preserve">, ou une maison d'hôtes. Assurez-vous de traduire auberge de la même façon que dans les passages précédents. </w:t>
      </w:r>
      <w:r>
        <w:rPr>
          <w:lang w:val="fr_FR" w:bidi="fr_FR"/>
        </w:rPr>
        <w:t>Auberge</w:t>
      </w:r>
      <w:r>
        <w:rPr>
          <w:lang w:val="fr_FR" w:bidi="fr_FR"/>
        </w:rPr>
        <w:t xml:space="preserve"> se trouve dans le glossaire principal. Le Samaritain paie l'aubergiste pour qu'il prenne soin de l'homme avec deux pièces d'argent, c'est-à-dire deux deniers. Assurez-vous de traduire </w:t>
      </w:r>
      <w:r>
        <w:rPr>
          <w:b/>
          <w:lang w:val="fr_FR" w:bidi="fr_FR"/>
        </w:rPr>
        <w:t>deniers</w:t>
      </w:r>
      <w:r>
        <w:rPr>
          <w:lang w:val="fr_FR" w:bidi="fr_FR"/>
        </w:rPr>
        <w:t xml:space="preserve"> de la même façon que dans les passages précédents. </w:t>
      </w:r>
      <w:r>
        <w:rPr>
          <w:lang w:val="fr_FR" w:bidi="fr_FR"/>
        </w:rPr>
        <w:t>Denier</w:t>
      </w:r>
      <w:r>
        <w:rPr>
          <w:lang w:val="fr_FR" w:bidi="fr_FR"/>
        </w:rPr>
        <w:t xml:space="preserve"> se trouve dans le glossaire principal.</w:t>
      </w:r>
    </w:p>
    <w:p>
      <w:pPr/>
      <w:r>
        <w:rPr>
          <w:lang w:val="fr_FR" w:bidi="fr_FR"/>
        </w:rPr>
      </w:r>
      <w:r>
        <w:rPr>
          <w:lang w:val="fr_FR" w:bidi="fr_FR"/>
        </w:rPr>
        <w:t xml:space="preserve">Quand Jésus demande à l'expert qui était le bon prochain, l'expert répond que c'était l'homme qui a fait preuve de miséricorde. </w:t>
      </w:r>
      <w:r>
        <w:rPr>
          <w:b/>
          <w:lang w:val="fr_FR" w:bidi="fr_FR"/>
        </w:rPr>
        <w:t>La miséricorde</w:t>
      </w:r>
      <w:r>
        <w:rPr>
          <w:lang w:val="fr_FR" w:bidi="fr_FR"/>
        </w:rPr>
        <w:t xml:space="preserve"> signifie avoir de la compassion pour ceux qui souffrent ou sont dans le besoin. Assurez-vous de traduire le mot miséricorde de la même façon que dans les passages précédents. Le mot </w:t>
      </w:r>
      <w:r>
        <w:rPr>
          <w:lang w:val="fr_FR" w:bidi="fr_FR"/>
        </w:rPr>
        <w:t>miséricorde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10:25–37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68">
        <w:r>
          <w:rPr>
            <w:lang w:val="fr_FR" w:bidi="fr_FR"/>
          </w:rPr>
          <w:rPr>
            <w:color w:val="0000EE"/>
            <w:u w:val="single"/>
          </w:rPr>
          <w:t>Écouter et Cœur</w:t>
        </w:r>
      </w:hyperlink>
      <w:r>
        <w:rPr>
          <w:lang w:val="fr_FR" w:bidi="fr_FR"/>
        </w:rPr>
        <w:t xml:space="preserve"> (508 KB)</w:t>
      </w:r>
      <w:r>
        <w:rPr>
          <w:lang w:val="fr_FR" w:bidi="fr_FR"/>
        </w:rPr>
      </w:r>
    </w:p>
    <w:p>
      <w:pPr>
        <w:pStyle w:val="ListBullet"/>
        <w:spacing w:line="240" w:lineRule="auto"/>
        <w:ind w:left="720"/>
      </w:pPr>
      <w:r>
        <w:rPr>
          <w:lang w:val="fr_FR" w:bidi="fr_FR"/>
        </w:rPr>
      </w:r>
      <w:hyperlink r:id="rId269">
        <w:r>
          <w:rPr>
            <w:lang w:val="fr_FR" w:bidi="fr_FR"/>
          </w:rPr>
          <w:rPr>
            <w:color w:val="0000EE"/>
            <w:u w:val="single"/>
          </w:rPr>
          <w:t>Planter le Décor</w:t>
        </w:r>
      </w:hyperlink>
      <w:r>
        <w:rPr>
          <w:lang w:val="fr_FR" w:bidi="fr_FR"/>
        </w:rPr>
        <w:t xml:space="preserve"> (5.1 MB)</w:t>
      </w:r>
      <w:r>
        <w:rPr>
          <w:lang w:val="fr_FR" w:bidi="fr_FR"/>
        </w:rPr>
      </w:r>
    </w:p>
    <w:p>
      <w:pPr>
        <w:pStyle w:val="ListBullet"/>
        <w:spacing w:line="240" w:lineRule="auto"/>
        <w:ind w:left="720"/>
      </w:pPr>
      <w:r>
        <w:rPr>
          <w:lang w:val="fr_FR" w:bidi="fr_FR"/>
        </w:rPr>
      </w:r>
      <w:hyperlink r:id="rId270">
        <w:r>
          <w:rPr>
            <w:lang w:val="fr_FR" w:bidi="fr_FR"/>
          </w:rPr>
          <w:rPr>
            <w:color w:val="0000EE"/>
            <w:u w:val="single"/>
          </w:rPr>
          <w:t>Définir les Scènes</w:t>
        </w:r>
      </w:hyperlink>
      <w:r>
        <w:rPr>
          <w:lang w:val="fr_FR" w:bidi="fr_FR"/>
        </w:rPr>
        <w:t xml:space="preserve"> (3.7 MB)</w:t>
      </w:r>
      <w:r>
        <w:rPr>
          <w:lang w:val="fr_FR" w:bidi="fr_FR"/>
        </w:rPr>
      </w:r>
    </w:p>
    <w:p>
      <w:pPr>
        <w:pStyle w:val="ListBullet"/>
        <w:spacing w:line="240" w:lineRule="auto"/>
        <w:ind w:left="720"/>
      </w:pPr>
      <w:r>
        <w:rPr>
          <w:lang w:val="fr_FR" w:bidi="fr_FR"/>
        </w:rPr>
      </w:r>
      <w:hyperlink r:id="rId271">
        <w:r>
          <w:rPr>
            <w:lang w:val="fr_FR" w:bidi="fr_FR"/>
          </w:rPr>
          <w:rPr>
            <w:color w:val="0000EE"/>
            <w:u w:val="single"/>
          </w:rPr>
          <w:t>Intégration du Texte</w:t>
        </w:r>
      </w:hyperlink>
      <w:r>
        <w:rPr>
          <w:lang w:val="fr_FR" w:bidi="fr_FR"/>
        </w:rPr>
        <w:t xml:space="preserve"> (3.6 MB)</w:t>
      </w:r>
      <w:r>
        <w:rPr>
          <w:lang w:val="fr_FR" w:bidi="fr_FR"/>
        </w:rPr>
      </w:r>
    </w:p>
    <w:p>
      <w:pPr>
        <w:pStyle w:val="ListBullet"/>
        <w:spacing w:line="240" w:lineRule="auto"/>
        <w:ind w:left="720"/>
      </w:pPr>
      <w:r>
        <w:rPr>
          <w:lang w:val="fr_FR" w:bidi="fr_FR"/>
        </w:rPr>
      </w:r>
      <w:hyperlink r:id="rId272">
        <w:r>
          <w:rPr>
            <w:lang w:val="fr_FR" w:bidi="fr_FR"/>
          </w:rPr>
          <w:rPr>
            <w:color w:val="0000EE"/>
            <w:u w:val="single"/>
          </w:rPr>
          <w:t>Combler les Lacunes</w:t>
        </w:r>
      </w:hyperlink>
      <w:r>
        <w:rPr>
          <w:lang w:val="fr_FR" w:bidi="fr_FR"/>
        </w:rPr>
        <w:t xml:space="preserve"> (3.4 MB)</w:t>
      </w:r>
      <w:r>
        <w:rPr>
          <w:lang w:val="fr_FR" w:bidi="fr_FR"/>
        </w:rPr>
      </w:r>
    </w:p>
    <w:p>
      <w:pPr>
        <w:pStyle w:val="ListBullet"/>
        <w:spacing w:line="240" w:lineRule="auto"/>
        <w:ind w:left="720"/>
      </w:pPr>
      <w:r>
        <w:rPr>
          <w:lang w:val="fr_FR" w:bidi="fr_FR"/>
        </w:rPr>
      </w:r>
      <w:hyperlink r:id="rId273">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10:38–42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10.38–42.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la dernière histoire, Jésus a enseigné à un expert de la loi que toute personne, pas seulement le peuple juif, est notre prochain. Plus tard, Jésus et ses disciples, c'est-à-dire ses suiveurs, ont continué à voyager de ville en ville en route vers Jérusalem. Au cours de leurs voyages, ils visitent la maison de deux sœurs, Marie et Marthe.</w:t>
      </w:r>
    </w:p>
    <w:p>
      <w:pPr/>
      <w:r>
        <w:rPr>
          <w:lang w:val="fr_FR" w:bidi="fr_FR"/>
        </w:rPr>
      </w:r>
      <w:r>
        <w:rPr>
          <w:lang w:val="fr_FR" w:bidi="fr_FR"/>
        </w:rPr>
        <w:t>Jésus et ses disciples se trouvent sur la route de Jérusalem quand ils s'arrêtent dans une maison. Nous savons par l'Évangile de Jean que la maison de Marthe se trouvait à Béthanie.</w:t>
      </w:r>
    </w:p>
    <w:p>
      <w:pPr/>
      <w:r>
        <w:rPr>
          <w:lang w:val="fr_FR" w:bidi="fr_FR"/>
        </w:rPr>
      </w:r>
      <w:r>
        <w:rPr>
          <w:lang w:val="fr_FR" w:bidi="fr_FR"/>
        </w:rPr>
        <w:t>Arrêtez et montrez à votre équipe où se trouve Béthanie par rapport à Jérusalem sur la carte.</w:t>
      </w:r>
    </w:p>
    <w:p>
      <w:pPr/>
      <w:r>
        <w:rPr>
          <w:lang w:val="fr_FR" w:bidi="fr_FR"/>
        </w:rPr>
      </w:r>
      <w:r>
        <w:rPr>
          <w:lang w:val="fr_FR" w:bidi="fr_FR"/>
        </w:rPr>
        <w:t>Marthe a invité Jésus et ses disciples à rester dans sa maison en tant qu'invités. Jésus et ses disciples restent avec Marthe, comme Jésus l'a enseigné à ses disciples quand il les a envoyés en mission. Marthe a une jeune sœur nommée Marie qui vivait dans la même maison. Nous savons par l'Évangile de Jean qu'ils avaient un frère nommé Lazare. Marthe commence immédiatement à préparer un repas pour eux. Pendant qu'elle servait, Jésus enseignait les gens qui se trouvaient dans la maison, y compris ses disciples. Marie s'est assise aux pieds de Jésus et a écouté ses enseignements. Luc appelle Jésus « Seigneur » dans cette histoire. Ici, Seigneur est un titre pour Jésus qui signifie maître, c'est-à-dire quelqu'un qui a autorité. Dans la culture juive, des élèves ou des disciples s'asseyaient aux pieds d'un enseignant pour montrer de l'humilité et une volonté d'apprendre.</w:t>
      </w:r>
    </w:p>
    <w:p>
      <w:pPr/>
      <w:r>
        <w:rPr>
          <w:lang w:val="fr_FR" w:bidi="fr_FR"/>
        </w:rPr>
      </w:r>
      <w:r>
        <w:rPr>
          <w:lang w:val="fr_FR" w:bidi="fr_FR"/>
        </w:rPr>
        <w:t>Luc utilise le mot « mais » pour montrer un contraste entre ce que faisaient les deux sœurs. Les sœurs considéraient différentes choses comme importantes. Pendant que Marie était assise et écoutait Jésus, Marthe était inquiète et occupée par tout le travail qui devait être fait. Le travail aurait inclus préparer et servir de la nourriture pour un repas afin d'honorer leurs invités. À cause de son état d'occupation, Marthe était incapable d'écouter les enseignements de Jésus.</w:t>
      </w:r>
    </w:p>
    <w:p>
      <w:pPr/>
      <w:r>
        <w:rPr>
          <w:lang w:val="fr_FR" w:bidi="fr_FR"/>
        </w:rPr>
      </w:r>
      <w:r>
        <w:rPr>
          <w:lang w:val="fr_FR" w:bidi="fr_FR"/>
        </w:rPr>
        <w:t>Arrêtez et discutez avec votre équipe : Dans votre culture, quelles sont les responsabilités des femmes quand elles accueillent quelqu'un ? Que ressent la maîtresse de maison si des gens se présentent inopinément chez elle ?</w:t>
      </w:r>
    </w:p>
    <w:p>
      <w:pPr/>
      <w:r>
        <w:rPr>
          <w:lang w:val="fr_FR" w:bidi="fr_FR"/>
        </w:rPr>
      </w:r>
      <w:r>
        <w:rPr>
          <w:lang w:val="fr_FR" w:bidi="fr_FR"/>
        </w:rPr>
        <w:t>Marthe vient vers Jésus et lui pose une question à laquelle elle ne s'attend pas à une réponse. Elle travaille seule depuis un certain temps. Marthe appelle Jésus Seigneur, ou maître, et lui demande s'il se soucie du fait que Marie ne l'aide pas dans le travail. Marthe pose la question pour exprimer sa frustration face au fait que Jésus permette à sa sœur de ne pas l'aider avec les tâches. Marthe a l'impression que c'est injuste et s'attend à ce que Jésus demande à Marie de l'aider. Assurez-vous que votre traduction exprime une demande polie et non pas Marthe qui ordonne à Jésus de faire quelque chose.</w:t>
      </w:r>
    </w:p>
    <w:p>
      <w:pPr/>
      <w:r>
        <w:rPr>
          <w:lang w:val="fr_FR" w:bidi="fr_FR"/>
        </w:rPr>
      </w:r>
      <w:r>
        <w:rPr>
          <w:lang w:val="fr_FR" w:bidi="fr_FR"/>
        </w:rPr>
        <w:t>Arrêtez et discutez avec votre équipe : Dans votre culture, que ressentez-vous des gens quand ils se plaignent auprès d'une personne qui détient une autorité ?</w:t>
      </w:r>
    </w:p>
    <w:p>
      <w:pPr/>
      <w:r>
        <w:rPr>
          <w:lang w:val="fr_FR" w:bidi="fr_FR"/>
        </w:rPr>
      </w:r>
      <w:r>
        <w:rPr>
          <w:lang w:val="fr_FR" w:bidi="fr_FR"/>
        </w:rPr>
        <w:t>Jésus répond en appelant deux fois le nom de Marthe. Il fait cela pour montrer sa préoccupation et son affection pour elle même s'il la corrigeait avec douceur. Jésus lui dit qu'elle est inquiète et bouleversée au sujet de beaucoup de choses. Cependant, Jésus lui dit qu'il n'y a qu'une seule chose qui soit vraiment importante dans la vie d'une personne. Bien que Jésus ne déclare pas clairement quelle est cette chose, le contexte montre qu'il parlait de ce que Marie a choisi de faire : écouter l'enseignement de Jésus au sujet de Dieu et de son royaume, c'est-à-dire le fait que Dieu règne dans le cœur des gens d'une nouvelle façon. Jésus dit que Marie a choisi de l'écouter avant d'accomplir des tâches. Voilà la bonne chose à faire. C'est un privilège d'écouter Jésus et personne ne devrait enlever cela à Marie. Cela implique que Jésus ne forcerait pas Marie à aider dans les tâches quand elle voulait l'écouter.</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et ses disciples sont en route vers Jérusalem. Ils s'arrêtent à la maison de Marthe. Marthe accueille Jésus et ses disciples en tant qu'invités. La sœur de Marthe, Marie, vit également dans la maison.</w:t>
      </w:r>
    </w:p>
    <w:p>
      <w:pPr/>
      <w:r>
        <w:rPr>
          <w:lang w:val="fr_FR" w:bidi="fr_FR"/>
        </w:rPr>
      </w:r>
      <w:r>
        <w:rPr>
          <w:b/>
          <w:lang w:val="fr_FR" w:bidi="fr_FR"/>
        </w:rPr>
        <w:t>Deuxième partie :</w:t>
      </w:r>
      <w:r>
        <w:rPr>
          <w:lang w:val="fr_FR" w:bidi="fr_FR"/>
        </w:rPr>
        <w:t xml:space="preserve"> Jésus enseigne les gens qui se trouvent dans la maison pendant que Marthe travaille et prépare un grand repas. Marie est assise aux pieds de Jésus et écoute ses enseignements.</w:t>
      </w:r>
    </w:p>
    <w:p>
      <w:pPr/>
      <w:r>
        <w:rPr>
          <w:lang w:val="fr_FR" w:bidi="fr_FR"/>
        </w:rPr>
      </w:r>
      <w:r>
        <w:rPr>
          <w:b/>
          <w:lang w:val="fr_FR" w:bidi="fr_FR"/>
        </w:rPr>
        <w:t>Troisième partie :</w:t>
      </w:r>
      <w:r>
        <w:rPr>
          <w:lang w:val="fr_FR" w:bidi="fr_FR"/>
        </w:rPr>
        <w:t xml:space="preserve"> Marthe est frustrée. Marthe demande à Jésus s'il se soucie du fait que sa sœur ne l'aide pas. Jésus répond en lui disant que Marie a choisi la bonne chose.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Marthe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même si Luc ne les mentionne pas, les disciples sont toujours avec Jésus.</w:t>
      </w:r>
    </w:p>
    <w:p>
      <w:pPr/>
      <w:r>
        <w:rPr>
          <w:lang w:val="fr_FR" w:bidi="fr_FR"/>
        </w:rPr>
      </w:r>
      <w:r>
        <w:rPr>
          <w:lang w:val="fr_FR" w:bidi="fr_FR"/>
        </w:rPr>
        <w:t>Jésus se trouve sur la route de Jérusalem. Il s'arrête à la maison de Marthe. Marthe accueille Jésus et ses disciples en tant qu'invités. La sœur de Marthe, Marie, vit également dans la maison.</w:t>
      </w:r>
    </w:p>
    <w:p>
      <w:pPr/>
      <w:r>
        <w:rPr>
          <w:lang w:val="fr_FR" w:bidi="fr_FR"/>
        </w:rPr>
      </w:r>
      <w:r>
        <w:rPr>
          <w:lang w:val="fr_FR" w:bidi="fr_FR"/>
        </w:rPr>
        <w:t>Il est important de se rappeler que Jésus vient d'enseigner à ses disciples que faire quand une maisonée les accueille. Marthe est un exemple d'une maisonée qui accueille Jésus et ses disciples.</w:t>
      </w:r>
    </w:p>
    <w:p>
      <w:pPr/>
      <w:r>
        <w:rPr>
          <w:lang w:val="fr_FR" w:bidi="fr_FR"/>
        </w:rPr>
      </w:r>
      <w:r>
        <w:rPr>
          <w:lang w:val="fr_FR" w:bidi="fr_FR"/>
        </w:rPr>
        <w:t>Jésus enseigne les gens qui se trouvent dans la maison pendant que Marthe travaille et prépare un grand repas. Marie écoute les enseignements de Jésus.</w:t>
      </w:r>
    </w:p>
    <w:p>
      <w:pPr/>
      <w:r>
        <w:rPr>
          <w:lang w:val="fr_FR" w:bidi="fr_FR"/>
        </w:rPr>
      </w:r>
      <w:r>
        <w:rPr>
          <w:lang w:val="fr_FR" w:bidi="fr_FR"/>
        </w:rPr>
        <w:t>Il est important de se rappeler que Marie est probablement assise par terre près des pieds de Jésus alors qu'il enseigne le groupe dans la maison.</w:t>
      </w:r>
    </w:p>
    <w:p>
      <w:pPr/>
      <w:r>
        <w:rPr>
          <w:lang w:val="fr_FR" w:bidi="fr_FR"/>
        </w:rPr>
      </w:r>
      <w:r>
        <w:rPr>
          <w:lang w:val="fr_FR" w:bidi="fr_FR"/>
        </w:rPr>
        <w:t>Il est important de se souvenir que le fait de partager un repas ensemble était une partie importante de l'hospitalité juive. C'était un moyen d'honorer des invités spéciaux comme Jésus.</w:t>
      </w:r>
    </w:p>
    <w:p>
      <w:pPr/>
      <w:r>
        <w:rPr>
          <w:lang w:val="fr_FR" w:bidi="fr_FR"/>
        </w:rPr>
      </w:r>
      <w:r>
        <w:rPr>
          <w:lang w:val="fr_FR" w:bidi="fr_FR"/>
        </w:rPr>
        <w:t>Marthe est frustrée. Marthe demande à Jésus s'il se soucie du fait que sa sœur ne l'aide pas.</w:t>
      </w:r>
    </w:p>
    <w:p>
      <w:pPr/>
      <w:r>
        <w:rPr>
          <w:lang w:val="fr_FR" w:bidi="fr_FR"/>
        </w:rPr>
      </w:r>
      <w:r>
        <w:rPr>
          <w:lang w:val="fr_FR" w:bidi="fr_FR"/>
        </w:rPr>
        <w:t>Il est important de se rappeler que Marthe pose la question à Jésus parce qu'elle s'attend à ce que Jésus demande à Marie de l'aider avec le travail.</w:t>
      </w:r>
    </w:p>
    <w:p>
      <w:pPr/>
      <w:r>
        <w:rPr>
          <w:lang w:val="fr_FR" w:bidi="fr_FR"/>
        </w:rPr>
      </w:r>
      <w:r>
        <w:rPr>
          <w:lang w:val="fr_FR" w:bidi="fr_FR"/>
        </w:rPr>
        <w:t>Jésus répond en lui disant que Marie a choisi la chose la plus importante. Marie a choisi de l'écouter au lieu de se soucier de faire des choses pour Jésus.</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Marthe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fait que les disciples vont dans la maison et entrent avec Jésus quand Marthe les invite à être ses invités.</w:t>
      </w:r>
    </w:p>
    <w:p>
      <w:pPr/>
      <w:r>
        <w:rPr>
          <w:lang w:val="fr_FR" w:bidi="fr_FR"/>
        </w:rPr>
      </w:r>
      <w:r>
        <w:rPr>
          <w:lang w:val="fr_FR" w:bidi="fr_FR"/>
        </w:rPr>
        <w:t>Assurez-vous de représenter Marthe qui travaille dur pour préparer un grand repas pour son invité d'honneur pendant que Marie est assise aux pieds de Jésus et écoute chacune de ses paroles.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et ses disciples qui voyagent vers Jérusalem. Ils s'arrêtent à une maison. La propriétaire de la maison, Marthe, les accueille à l'intérieur pour qu'ils soient ses invités.</w:t>
      </w:r>
    </w:p>
    <w:p>
      <w:pPr/>
      <w:r>
        <w:rPr>
          <w:lang w:val="fr_FR" w:bidi="fr_FR"/>
        </w:rPr>
      </w:r>
      <w:r>
        <w:rPr>
          <w:lang w:val="fr_FR" w:bidi="fr_FR"/>
        </w:rPr>
        <w:t>Arrêtez la représentation : Demandez à l'acteur qui joue le rôle de Marthe : « Que ressentez-vous ? » Vous entendrez peut-être des choses comme : « Je suis si excitée que Jésus soit dans ma maison ! » « Je veux l'honorer en lui préparant un grand repas » et « Je dois m'affairer pour nourrir tant de personne en un seul coup. Je n'étais pas prête pour leur visite. » Reprenez la représentation.</w:t>
      </w:r>
    </w:p>
    <w:p>
      <w:pPr/>
      <w:r>
        <w:rPr>
          <w:lang w:val="fr_FR" w:bidi="fr_FR"/>
        </w:rPr>
      </w:r>
      <w:r>
        <w:rPr>
          <w:lang w:val="fr_FR" w:bidi="fr_FR"/>
        </w:rPr>
        <w:t>Représentez Jésus en train d'enseigner les gens dans la maison tandis que Marthe travaille et prépare un grand repas. La sœur de Marthe, Marie, n'aide pas. À la place, elle est assise aux pieds de Jésus, en train d'écouter chaque parole qui sort de sa bouche.</w:t>
      </w:r>
    </w:p>
    <w:p>
      <w:pPr/>
      <w:r>
        <w:rPr>
          <w:lang w:val="fr_FR" w:bidi="fr_FR"/>
        </w:rPr>
      </w:r>
      <w:r>
        <w:rPr>
          <w:lang w:val="fr_FR" w:bidi="fr_FR"/>
        </w:rPr>
        <w:t>Arrêtez la représentation : Demandez à l'acteur qui joue le rôle de Marie : « Que ressentez-vous ? » Vous entendrez peut-être des choses comme : « Je n'ai jamais entendu personne enseigner comme Jésus », « Véritablement, il doit être celui que nous avons attendu : le Sauveur promis de Dieu » et « Que je suis bénie d'être en sa présence. Je veux le suivre où qu'il aille. » Demandez à l'acteur qui joue le rôle de Marthe : « Que ressentez-vous ? » Cette personne répondra peut-être quelque chose comme « je me sens frustré. Pourquoi Marie ne m'aide-t-elle pas ? » « Stressée. Je ne m'attendais pas à recevoir autant de monde dans ma maison » et « Chagrinée. Moi aussi je voulais écouter Jésus, mais quelqu'un doit bien accomplir les tâches. » Reprenez la représentation.</w:t>
      </w:r>
    </w:p>
    <w:p>
      <w:pPr/>
      <w:r>
        <w:rPr>
          <w:lang w:val="fr_FR" w:bidi="fr_FR"/>
        </w:rPr>
      </w:r>
      <w:r>
        <w:rPr>
          <w:lang w:val="fr_FR" w:bidi="fr_FR"/>
        </w:rPr>
        <w:t>Marthe est frustrée. Marthe demande à Jésus s'il se soucie du fait que sa sœur ne l'aide pas. Jésus répond en lui disant que Marie a choisi la chose la plus importante. Marie a choisi de l'écouter au lieu de se soucier de faire des choses pour Jésus.</w:t>
      </w:r>
    </w:p>
    <w:p>
      <w:pPr/>
      <w:r>
        <w:rPr>
          <w:lang w:val="fr_FR" w:bidi="fr_FR"/>
        </w:rPr>
      </w:r>
      <w:r>
        <w:rPr>
          <w:lang w:val="fr_FR" w:bidi="fr_FR"/>
        </w:rPr>
        <w:t>Arrêtez la représentation : Demandez à l'acteur qui joue le rôle de Marthe : « Que ressentez-vous ? » Vous entendrez peut-être des choses comme : « Honteuse. Jésus a raison, j'étais si occupée à essayer de le servir que je n'ai pas profité de sa visite », « Embarrassée. J'ai parlé trop vite, mais Jésus a été si doux quand il m'a répondu » et « Peut-être que j'ai besoin d'écouter Jésus plus souvent. » Demandez à la personne qui joue le rôle de Jésus : « Que ressentez-vous ? » Vous entendrez peut-être des choses comme : « Je sais que Marthe veut me servir, mais je ne veux pas qu'elle soit inquiète », « Je suis reconnaissant que Marthe nous ait ouvert sa maison » et « Je voudrais que Marthe comprenne ce qui est le plus important.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et ses </w:t>
      </w:r>
      <w:r>
        <w:rPr>
          <w:b/>
          <w:lang w:val="fr_FR" w:bidi="fr_FR"/>
        </w:rPr>
        <w:t>disciples</w:t>
      </w:r>
      <w:r>
        <w:rPr>
          <w:lang w:val="fr_FR" w:bidi="fr_FR"/>
        </w:rPr>
        <w:t xml:space="preserve">, c'est-à-dire ses suiveurs, voyagent quand ils s'arrêtent à une maison. La maison appartenait à une femme nommée Marthe. Assurez-vous de traduire disciples de la même façon que dans les passages précédents. Le mot </w:t>
      </w:r>
      <w:r>
        <w:rPr>
          <w:lang w:val="fr_FR" w:bidi="fr_FR"/>
        </w:rPr>
        <w:t>disciple</w:t>
      </w:r>
      <w:r>
        <w:rPr>
          <w:lang w:val="fr_FR" w:bidi="fr_FR"/>
        </w:rPr>
        <w:t xml:space="preserve"> se trouve dans le glossaire principal. Ils se rendent à Jérusalem, la capitale juive où se trouve le temple.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Marthe leur </w:t>
      </w:r>
      <w:r>
        <w:rPr>
          <w:b/>
          <w:lang w:val="fr_FR" w:bidi="fr_FR"/>
        </w:rPr>
        <w:t>ouvre sa maison ou les accueille dans sa maison</w:t>
      </w:r>
      <w:r>
        <w:rPr>
          <w:lang w:val="fr_FR" w:bidi="fr_FR"/>
        </w:rPr>
        <w:t xml:space="preserve"> et commence à les servir en leur préparant un repas. Elle a une sœur nommée Marie. Pendant que Jésus enseigne dans la maison, Marie est assise aux pieds du Seigneur. </w:t>
      </w:r>
      <w:r>
        <w:rPr>
          <w:b/>
          <w:lang w:val="fr_FR" w:bidi="fr_FR"/>
        </w:rPr>
        <w:t>Seigneur</w:t>
      </w:r>
      <w:r>
        <w:rPr>
          <w:lang w:val="fr_FR" w:bidi="fr_FR"/>
        </w:rPr>
        <w:t xml:space="preserve"> fait référence à Jésus et signifie maître, c'est-à-dire quelqu'un qui a autorité. Assurez-vous de traduire Seigneur de la même façon que dans les passages précédents. </w:t>
      </w:r>
      <w:r>
        <w:rPr>
          <w:lang w:val="fr_FR" w:bidi="fr_FR"/>
        </w:rPr>
        <w:t>Seigneur</w:t>
      </w:r>
      <w:r>
        <w:rPr>
          <w:lang w:val="fr_FR" w:bidi="fr_FR"/>
        </w:rPr>
        <w:t xml:space="preserve"> est dans le glossaire principal.</w:t>
      </w:r>
    </w:p>
    <w:p>
      <w:pPr/>
      <w:r>
        <w:rPr>
          <w:lang w:val="fr_FR" w:bidi="fr_FR"/>
        </w:rPr>
      </w:r>
      <w:r>
        <w:rPr>
          <w:lang w:val="fr_FR" w:bidi="fr_FR"/>
        </w:rPr>
        <w:t xml:space="preserve">Quand Marthe est frustrée que Marie ne l'aide pas. Jésus lui dit : </w:t>
      </w:r>
      <w:r>
        <w:rPr>
          <w:b/>
          <w:lang w:val="fr_FR" w:bidi="fr_FR"/>
        </w:rPr>
        <w:t>une seule chose est nécessaire</w:t>
      </w:r>
      <w:r>
        <w:rPr>
          <w:lang w:val="fr_FR" w:bidi="fr_FR"/>
        </w:rPr>
        <w:t xml:space="preserve"> Le contexte laisse entendre que Jésus dit à Marthe que la chose la plus importante qu'une personne puisse faire est de l'écouter. Jésus laisse entendre que le fait de l'écouter est plus important que de se faire du souci et de faire un grand nombre de choses.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10:38–42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74">
        <w:r>
          <w:rPr>
            <w:lang w:val="fr_FR" w:bidi="fr_FR"/>
          </w:rPr>
          <w:rPr>
            <w:color w:val="0000EE"/>
            <w:u w:val="single"/>
          </w:rPr>
          <w:t>Écouter et Cœur</w:t>
        </w:r>
      </w:hyperlink>
      <w:r>
        <w:rPr>
          <w:lang w:val="fr_FR" w:bidi="fr_FR"/>
        </w:rPr>
        <w:t xml:space="preserve"> (499 KB)</w:t>
      </w:r>
      <w:r>
        <w:rPr>
          <w:lang w:val="fr_FR" w:bidi="fr_FR"/>
        </w:rPr>
      </w:r>
    </w:p>
    <w:p>
      <w:pPr>
        <w:pStyle w:val="ListBullet"/>
        <w:spacing w:line="240" w:lineRule="auto"/>
        <w:ind w:left="720"/>
      </w:pPr>
      <w:r>
        <w:rPr>
          <w:lang w:val="fr_FR" w:bidi="fr_FR"/>
        </w:rPr>
      </w:r>
      <w:hyperlink r:id="rId275">
        <w:r>
          <w:rPr>
            <w:lang w:val="fr_FR" w:bidi="fr_FR"/>
          </w:rPr>
          <w:rPr>
            <w:color w:val="0000EE"/>
            <w:u w:val="single"/>
          </w:rPr>
          <w:t>Planter le Décor</w:t>
        </w:r>
      </w:hyperlink>
      <w:r>
        <w:rPr>
          <w:lang w:val="fr_FR" w:bidi="fr_FR"/>
        </w:rPr>
        <w:t xml:space="preserve"> (3.0 MB)</w:t>
      </w:r>
      <w:r>
        <w:rPr>
          <w:lang w:val="fr_FR" w:bidi="fr_FR"/>
        </w:rPr>
      </w:r>
    </w:p>
    <w:p>
      <w:pPr>
        <w:pStyle w:val="ListBullet"/>
        <w:spacing w:line="240" w:lineRule="auto"/>
        <w:ind w:left="720"/>
      </w:pPr>
      <w:r>
        <w:rPr>
          <w:lang w:val="fr_FR" w:bidi="fr_FR"/>
        </w:rPr>
      </w:r>
      <w:hyperlink r:id="rId276">
        <w:r>
          <w:rPr>
            <w:lang w:val="fr_FR" w:bidi="fr_FR"/>
          </w:rPr>
          <w:rPr>
            <w:color w:val="0000EE"/>
            <w:u w:val="single"/>
          </w:rPr>
          <w:t>Définir les Scènes</w:t>
        </w:r>
      </w:hyperlink>
      <w:r>
        <w:rPr>
          <w:lang w:val="fr_FR" w:bidi="fr_FR"/>
        </w:rPr>
        <w:t xml:space="preserve"> (2.2 MB)</w:t>
      </w:r>
      <w:r>
        <w:rPr>
          <w:lang w:val="fr_FR" w:bidi="fr_FR"/>
        </w:rPr>
      </w:r>
    </w:p>
    <w:p>
      <w:pPr>
        <w:pStyle w:val="ListBullet"/>
        <w:spacing w:line="240" w:lineRule="auto"/>
        <w:ind w:left="720"/>
      </w:pPr>
      <w:r>
        <w:rPr>
          <w:lang w:val="fr_FR" w:bidi="fr_FR"/>
        </w:rPr>
      </w:r>
      <w:hyperlink r:id="rId277">
        <w:r>
          <w:rPr>
            <w:lang w:val="fr_FR" w:bidi="fr_FR"/>
          </w:rPr>
          <w:rPr>
            <w:color w:val="0000EE"/>
            <w:u w:val="single"/>
          </w:rPr>
          <w:t>Intégration du Texte</w:t>
        </w:r>
      </w:hyperlink>
      <w:r>
        <w:rPr>
          <w:lang w:val="fr_FR" w:bidi="fr_FR"/>
        </w:rPr>
        <w:t xml:space="preserve"> (2.6 MB)</w:t>
      </w:r>
      <w:r>
        <w:rPr>
          <w:lang w:val="fr_FR" w:bidi="fr_FR"/>
        </w:rPr>
      </w:r>
    </w:p>
    <w:p>
      <w:pPr>
        <w:pStyle w:val="ListBullet"/>
        <w:spacing w:line="240" w:lineRule="auto"/>
        <w:ind w:left="720"/>
      </w:pPr>
      <w:r>
        <w:rPr>
          <w:lang w:val="fr_FR" w:bidi="fr_FR"/>
        </w:rPr>
      </w:r>
      <w:hyperlink r:id="rId278">
        <w:r>
          <w:rPr>
            <w:lang w:val="fr_FR" w:bidi="fr_FR"/>
          </w:rPr>
          <w:rPr>
            <w:color w:val="0000EE"/>
            <w:u w:val="single"/>
          </w:rPr>
          <w:t>Combler les Lacunes</w:t>
        </w:r>
      </w:hyperlink>
      <w:r>
        <w:rPr>
          <w:lang w:val="fr_FR" w:bidi="fr_FR"/>
        </w:rPr>
        <w:t xml:space="preserve"> (1.1 MB)</w:t>
      </w:r>
      <w:r>
        <w:rPr>
          <w:lang w:val="fr_FR" w:bidi="fr_FR"/>
        </w:rPr>
      </w:r>
    </w:p>
    <w:p>
      <w:pPr>
        <w:pStyle w:val="ListBullet"/>
        <w:spacing w:line="240" w:lineRule="auto"/>
        <w:ind w:left="720"/>
      </w:pPr>
      <w:r>
        <w:rPr>
          <w:lang w:val="fr_FR" w:bidi="fr_FR"/>
        </w:rPr>
      </w:r>
      <w:hyperlink r:id="rId279">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11:1–13</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11.1–13.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la dernière histoire, Jésus et ses disciples, c'est-à-dire ses suiveurs, sont restés dans la maison de Marthe et de Marie. Jésus a enseigné à Marthe l'importance d'écouter ses enseignements. Maintenant, Jésus enseigne ses disciples concernant la prière.</w:t>
      </w:r>
    </w:p>
    <w:p>
      <w:pPr/>
      <w:r>
        <w:rPr>
          <w:lang w:val="fr_FR" w:bidi="fr_FR"/>
        </w:rPr>
      </w:r>
      <w:r>
        <w:rPr>
          <w:lang w:val="fr_FR" w:bidi="fr_FR"/>
        </w:rPr>
        <w:t>Luc ne nous dit pas où ou quand cette histoire se produit. Jésus prie ou parle à Dieu. Parce que Jésus priait si régulièrement, ses disciples voulaient qu'il leur enseigne comment prier. Dans la culture juive, il était normal qu'un enseignant religieux enseigne à ses élèves une prière simple à utiliser de façon fréquente. Jean-Baptiste avait enseigné à ses disciples comment prier. Les disciples de Jésus veulent donc que Jésus leur enseigne comment prier. Jésus répond en leur donnant une prière modèle. C'était un exemple du genre de choses pour lesquelles les disciples de Jésus devraient prier. Beaucoup de gens appellent cette prière la « prière du Seigneur. » La même prière se trouve dans l'Évangile de Matthieu, mais la version de Luc est plus courte.</w:t>
      </w:r>
    </w:p>
    <w:p>
      <w:pPr/>
      <w:r>
        <w:rPr>
          <w:lang w:val="fr_FR" w:bidi="fr_FR"/>
        </w:rPr>
      </w:r>
      <w:r>
        <w:rPr>
          <w:lang w:val="fr_FR" w:bidi="fr_FR"/>
        </w:rPr>
        <w:t xml:space="preserve">Arrêtez et discutez avec votre équipe : Comment les gens prient-ils dans votre culture ? </w:t>
      </w:r>
    </w:p>
    <w:p>
      <w:pPr/>
      <w:r>
        <w:rPr>
          <w:lang w:val="fr_FR" w:bidi="fr_FR"/>
        </w:rPr>
      </w:r>
      <w:r>
        <w:rPr>
          <w:lang w:val="fr_FR" w:bidi="fr_FR"/>
        </w:rPr>
        <w:t>Jésus commence sa prière en appelant Dieu : « Père. » Jésus utilise ce titre pour Dieu comme modèle uniquement pour ceux qui le suivent. Seuls Jésus et ses disciples ont le privilège et le droit d'utiliser ce titre pour Dieu. Jésus prie ensuite : « Que ton nom soit sanctifié. » Sanctifier signifie faire en sorte que quelque chose soit saint. Dans la culture juive, honorer le nom d'une personne revient à honorer une personne elle-même. Jésus veut que Dieu fasse en sorte que son nom soit honoré ou reconnu comme saint. Saint signifie distinct de sa création et moralement parfait. Dieu rend son nom saint en révélant aux gens qu'il est saint. Les gens rendent saint le nom de Dieu en lui obéissant et en l'adorant.</w:t>
      </w:r>
    </w:p>
    <w:p>
      <w:pPr/>
      <w:r>
        <w:rPr>
          <w:lang w:val="fr_FR" w:bidi="fr_FR"/>
        </w:rPr>
      </w:r>
      <w:r>
        <w:rPr>
          <w:lang w:val="fr_FR" w:bidi="fr_FR"/>
        </w:rPr>
        <w:t>Arrêtez-vous et discutez avec votre équipe : Comment parle-t-on de Dieu dans votre culture ? Quel titre ou mots emploient-ils pour décrire Dieu ?</w:t>
      </w:r>
    </w:p>
    <w:p>
      <w:pPr/>
      <w:r>
        <w:rPr>
          <w:lang w:val="fr_FR" w:bidi="fr_FR"/>
        </w:rPr>
      </w:r>
      <w:r>
        <w:rPr>
          <w:lang w:val="fr_FR" w:bidi="fr_FR"/>
        </w:rPr>
        <w:t>Jésus prie pour que le royaume de Dieu vienne. Nous savons d'après les passages précédents que le royaume de Dieu fait référence au fait que Dieu règne dans le cœur des gens. C'était quelque chose qui se passait à ce moment même alors que les gens acceptaient Jésus en tant que Sauveur promis. Mais Jésus parle également de ce qui adviendra dans l'avenir quand Dieu établira son règne sur toute la terre. Jésus prie ensuite pour que Dieu fournisse la nourriture nécessaire pour chaque jour. Dans la culture juive, le pain représente toute la nourriture.</w:t>
      </w:r>
    </w:p>
    <w:p>
      <w:pPr/>
      <w:r>
        <w:rPr>
          <w:lang w:val="fr_FR" w:bidi="fr_FR"/>
        </w:rPr>
      </w:r>
      <w:r>
        <w:rPr>
          <w:lang w:val="fr_FR" w:bidi="fr_FR"/>
        </w:rPr>
        <w:t>Jésus demande à Dieu de « pardonner nos péchés. » Il s'agit d'un modèle pour ses disciples puisque Jésus n'a jamais péché. Le mot dette fait généralement référence au fait de devoir de l'argent à quelqu'un, mais plusieurs fois les Juifs ont utilisé la dette pour signifier la même chose que le péché. Pardonner les péchés de quelqu'un signifie que Dieu choisit de ne pas punir quelqu'un pour les choses mauvaises qu'il a faites. Dieu annule la culpabilité ou la dette de cette personne et la traite comme si elle ne lui avait jamais désobéi. Jésus laisse entendre que ses disciples peuvent demander pardon à Dieu avec confiance parce que même les pécheurs pardonnent aux autres.</w:t>
      </w:r>
    </w:p>
    <w:p>
      <w:pPr/>
      <w:r>
        <w:rPr>
          <w:lang w:val="fr_FR" w:bidi="fr_FR"/>
        </w:rPr>
      </w:r>
      <w:r>
        <w:rPr>
          <w:lang w:val="fr_FR" w:bidi="fr_FR"/>
        </w:rPr>
        <w:t>Arrêtez-vous et discutez avec votre équipe : Comment les gens dans votre culture sont-ils traités par quelqu'un à qui ils doivent de l'argent ? Que se passe-t-il si une personne est incapable de rembourser sa dette ?</w:t>
      </w:r>
    </w:p>
    <w:p>
      <w:pPr/>
      <w:r>
        <w:rPr>
          <w:lang w:val="fr_FR" w:bidi="fr_FR"/>
        </w:rPr>
      </w:r>
      <w:r>
        <w:rPr>
          <w:lang w:val="fr_FR" w:bidi="fr_FR"/>
        </w:rPr>
        <w:t>Jésus demande à Dieu de les protéger ou d'éloigner leur vie des situations ou des gens qui les tenteraient de pécher. Cela ne signifie pas que Dieu lui-même tente les gens.</w:t>
      </w:r>
    </w:p>
    <w:p>
      <w:pPr/>
      <w:r>
        <w:rPr>
          <w:lang w:val="fr_FR" w:bidi="fr_FR"/>
        </w:rPr>
      </w:r>
      <w:r>
        <w:rPr>
          <w:lang w:val="fr_FR" w:bidi="fr_FR"/>
        </w:rPr>
        <w:t>Jésus finit sa prière et raconte une histoire à ses disciples. En grec, « Si l'un de vous » est en fait une question. Jésus commence l'histoire avec une question à laquelle il n'attend pas que l'on réponde. Cette introduction indique que l'histoire que Jésus raconte ne s'est pas réellement produite. Jésus parle d'un homme qui demande du pain à son ami. L'homme avait un visiteur inattendu qui prévoyait de rester dans sa maison. Il n'avait pas assez de nourriture pour nourrir son visiteur. Dans la culture juive, les hôtes étaient obligés de nourrir leurs invités. Jésus demande à ses disciples si l'homme à l'intérieur de la maison répondrait en disant : « Ne me dérange pas. » Les disciples savaient que la réponse était « non. » L'ami qui se trouve à l'intérieur de la maison donne à l'homme ce qu'il a demandé même s'il était minuit. Normalement, les familles juives dormaient dans la même pièce sur des nattes. Ouvrir la porte la nuit alors que tout le monde dormait déjà était fortement inconvenant. Jésus dit que même si l'homme à l'intérieur de la maison n'aide pas à cause de son amitié, il aiderait sans doute pour éviter d'agir de façon honteuse. Il serait honteux de ne pas aider un prochain qui a besoin de nourriture pour accueillir un invité. Cela apporterait la honte à toute la ville.</w:t>
      </w:r>
    </w:p>
    <w:p>
      <w:pPr/>
      <w:r>
        <w:rPr>
          <w:lang w:val="fr_FR" w:bidi="fr_FR"/>
        </w:rPr>
      </w:r>
      <w:r>
        <w:rPr>
          <w:lang w:val="fr_FR" w:bidi="fr_FR"/>
        </w:rPr>
        <w:t>Arrêtez-vous et discutez avec votre équipe : Qu'est-ce qu'un hôte dans votre culture devrait fournir à ses invités ? Où peuvent-ils aller pour emprunter de la nourriture pour nourrir leurs invités ?</w:t>
      </w:r>
    </w:p>
    <w:p>
      <w:pPr/>
      <w:r>
        <w:rPr>
          <w:lang w:val="fr_FR" w:bidi="fr_FR"/>
        </w:rPr>
      </w:r>
      <w:r>
        <w:rPr>
          <w:lang w:val="fr_FR" w:bidi="fr_FR"/>
        </w:rPr>
        <w:t>Jésus utilise la phrase « Je vous le dis» pour accentuer. Il veut que ses disciples fassent attention. Jésus dit à ses disciples ce qu'il veut qu'ils apprennent de l'histoire. Jésus laisse entendre de trois façons différentes que Dieu leur donnera ce dont ils ont besoin quand ils le lui demandent par la prière. « Frappe et la porte te sera ouverte » compare le fait de demander quelque chose à Dieu avec le fait de frapper à une porte. Dans la culture juive, on frappait à la porte quand on arrivait à la maison de quelqu'un. Jésus dit que Dieu ouvrira la porte ou répondra aux prières de ceux qui frappent.</w:t>
      </w:r>
    </w:p>
    <w:p>
      <w:pPr/>
      <w:r>
        <w:rPr>
          <w:lang w:val="fr_FR" w:bidi="fr_FR"/>
        </w:rPr>
      </w:r>
      <w:r>
        <w:rPr>
          <w:lang w:val="fr_FR" w:bidi="fr_FR"/>
        </w:rPr>
        <w:t>Jésus donne deux exemples d'un père humain et de son enfant. Jésus donne ces exemples en posant des questions auxquelles il n'attend pas de réponse, parce que la réponse est évidente. Le père humain ne donnerait pas quelque chose de nocif à son enfant, comme un serpent ou un scorpion, si son enfant lui demandait quelque chose de bon à manger. Les serpents et les scorpions étaient dangereux et n'étaient pas bons à manger.</w:t>
      </w:r>
    </w:p>
    <w:p>
      <w:pPr/>
      <w:r>
        <w:rPr>
          <w:lang w:val="fr_FR" w:bidi="fr_FR"/>
        </w:rPr>
      </w:r>
      <w:r>
        <w:rPr>
          <w:lang w:val="fr_FR" w:bidi="fr_FR"/>
        </w:rPr>
        <w:t>Arrêtez et montrez une image d'un serpent et d'un scorpion si ces animaux ne vivent pas dans votre région.</w:t>
      </w:r>
    </w:p>
    <w:p>
      <w:pPr/>
      <w:r>
        <w:rPr>
          <w:lang w:val="fr_FR" w:bidi="fr_FR"/>
        </w:rPr>
      </w:r>
      <w:r>
        <w:rPr>
          <w:lang w:val="fr_FR" w:bidi="fr_FR"/>
        </w:rPr>
        <w:t>Jésus dit que les gens qui sont pécheurs savent comment donner de bons cadeaux à leurs enfants. Ainsi Dieu, qui est un Père céleste, est plus prêt encore à donner de bons cadeaux à ceux qui lui demandent. Le mot ciel fait référence au lieu où vit Dieu. Dieu est prêt à donner le meilleur don à ceux qui le lui demandent : son propre Esprit.</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prie. Jésus finit de prier et un disciple vient à lui. Le disciple demande à Jésus de leur enseigner comment prier. Jésus leur donne un exemple de prière.</w:t>
      </w:r>
    </w:p>
    <w:p>
      <w:pPr/>
      <w:r>
        <w:rPr>
          <w:lang w:val="fr_FR" w:bidi="fr_FR"/>
        </w:rPr>
      </w:r>
      <w:r>
        <w:rPr>
          <w:b/>
          <w:lang w:val="fr_FR" w:bidi="fr_FR"/>
        </w:rPr>
        <w:t>Deuxième partie :</w:t>
      </w:r>
      <w:r>
        <w:rPr>
          <w:lang w:val="fr_FR" w:bidi="fr_FR"/>
        </w:rPr>
        <w:t xml:space="preserve"> Jésus donne l'exemple d'un homme qui demande du pain à un ami parce qu'il accueille quelqu'un. L'ami donne ce que l'homme demande même si c'est gênant.</w:t>
      </w:r>
    </w:p>
    <w:p>
      <w:pPr/>
      <w:r>
        <w:rPr>
          <w:lang w:val="fr_FR" w:bidi="fr_FR"/>
        </w:rPr>
      </w:r>
      <w:r>
        <w:rPr>
          <w:b/>
          <w:lang w:val="fr_FR" w:bidi="fr_FR"/>
        </w:rPr>
        <w:t>Troisième partie :</w:t>
      </w:r>
      <w:r>
        <w:rPr>
          <w:lang w:val="fr_FR" w:bidi="fr_FR"/>
        </w:rPr>
        <w:t xml:space="preserve"> Jésus donne une conclusion de l'exemple qu'il a donné. Jésus répète la conclusion de trois manières différentes.</w:t>
      </w:r>
    </w:p>
    <w:p>
      <w:pPr/>
      <w:r>
        <w:rPr>
          <w:lang w:val="fr_FR" w:bidi="fr_FR"/>
        </w:rPr>
      </w:r>
      <w:r>
        <w:rPr>
          <w:b/>
          <w:lang w:val="fr_FR" w:bidi="fr_FR"/>
        </w:rPr>
        <w:t>Quatrième partie :</w:t>
      </w:r>
      <w:r>
        <w:rPr>
          <w:lang w:val="fr_FR" w:bidi="fr_FR"/>
        </w:rPr>
        <w:t xml:space="preserve"> Jésus explique que même les pères pécheurs peuvent donner de bonnes choses à leurs enfants. Jésus dit que le Père dans le ciel donnera le Saint-Esprit aux personnes qui le lui demandent.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Des personnes qui demandent du pain</w:t>
      </w:r>
    </w:p>
    <w:p>
      <w:pPr>
        <w:pStyle w:val="ListBullet"/>
        <w:spacing w:line="240" w:lineRule="auto"/>
        <w:ind w:left="720"/>
      </w:pPr>
      <w:r>
        <w:rPr>
          <w:lang w:val="fr_FR" w:bidi="fr_FR"/>
        </w:rPr>
      </w:r>
      <w:r>
        <w:rPr>
          <w:lang w:val="fr_FR" w:bidi="fr_FR"/>
        </w:rPr>
        <w:t>Un visiteur</w:t>
      </w:r>
    </w:p>
    <w:p>
      <w:pPr>
        <w:pStyle w:val="ListBullet"/>
        <w:spacing w:line="240" w:lineRule="auto"/>
        <w:ind w:left="720"/>
      </w:pPr>
      <w:r>
        <w:rPr>
          <w:lang w:val="fr_FR" w:bidi="fr_FR"/>
        </w:rPr>
      </w:r>
      <w:r>
        <w:rPr>
          <w:lang w:val="fr_FR" w:bidi="fr_FR"/>
        </w:rPr>
        <w:t>Un ami qui possède le pain</w:t>
      </w:r>
    </w:p>
    <w:p>
      <w:pPr>
        <w:pStyle w:val="ListBullet"/>
        <w:spacing w:line="240" w:lineRule="auto"/>
        <w:ind w:left="720"/>
      </w:pPr>
      <w:r>
        <w:rPr>
          <w:lang w:val="fr_FR" w:bidi="fr_FR"/>
        </w:rPr>
      </w:r>
      <w:r>
        <w:rPr>
          <w:lang w:val="fr_FR" w:bidi="fr_FR"/>
        </w:rPr>
        <w:t>La famille de l'ami avec du pain</w:t>
      </w:r>
    </w:p>
    <w:p>
      <w:pPr>
        <w:pStyle w:val="ListBullet"/>
        <w:spacing w:line="240" w:lineRule="auto"/>
        <w:ind w:left="720"/>
      </w:pPr>
      <w:r>
        <w:rPr>
          <w:lang w:val="fr_FR" w:bidi="fr_FR"/>
        </w:rPr>
      </w:r>
      <w:r>
        <w:rPr>
          <w:lang w:val="fr_FR" w:bidi="fr_FR"/>
        </w:rPr>
        <w:t>La personne qui demande, cherche et frappe</w:t>
      </w:r>
    </w:p>
    <w:p>
      <w:pPr>
        <w:pStyle w:val="ListBullet"/>
        <w:spacing w:line="240" w:lineRule="auto"/>
        <w:ind w:left="720"/>
      </w:pPr>
      <w:r>
        <w:rPr>
          <w:lang w:val="fr_FR" w:bidi="fr_FR"/>
        </w:rPr>
      </w:r>
      <w:r>
        <w:rPr>
          <w:lang w:val="fr_FR" w:bidi="fr_FR"/>
        </w:rPr>
        <w:t>Un père</w:t>
      </w:r>
    </w:p>
    <w:p>
      <w:pPr>
        <w:pStyle w:val="ListBullet"/>
        <w:spacing w:line="240" w:lineRule="auto"/>
        <w:ind w:left="720"/>
      </w:pPr>
      <w:r>
        <w:rPr>
          <w:lang w:val="fr_FR" w:bidi="fr_FR"/>
        </w:rPr>
      </w:r>
      <w:r>
        <w:rPr>
          <w:lang w:val="fr_FR" w:bidi="fr_FR"/>
        </w:rPr>
        <w:t>Un enfant qui demande un poisson et un œuf</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les disciples ne demandent pas une formule pour prier, mais une prière qui est spécifique pour les disciples de Jésus. Jean-Baptiste avait aussi enseigné une prière unique pour ses disciples.</w:t>
      </w:r>
    </w:p>
    <w:p>
      <w:pPr/>
      <w:r>
        <w:rPr>
          <w:lang w:val="fr_FR" w:bidi="fr_FR"/>
        </w:rPr>
      </w:r>
      <w:r>
        <w:rPr>
          <w:lang w:val="fr_FR" w:bidi="fr_FR"/>
        </w:rPr>
        <w:t>Jésus prie sans aucun doute dans un lieu isolé. Jésus finit également de prier et un de ses disciples lui a demandé d'enseigner aux disciples comment prier.</w:t>
      </w:r>
    </w:p>
    <w:p>
      <w:pPr/>
      <w:r>
        <w:rPr>
          <w:lang w:val="fr_FR" w:bidi="fr_FR"/>
        </w:rPr>
      </w:r>
      <w:r>
        <w:rPr>
          <w:lang w:val="fr_FR" w:bidi="fr_FR"/>
        </w:rPr>
        <w:t>Il est important de se rappeler que lorsque Jésus dit : « Vous devriez prier », qu'il utilise un pluriel. Lors de la représentation, utilisez un mot, un geste de la main, ou une action qui montre que cela s'applique à tous les disciples.</w:t>
      </w:r>
    </w:p>
    <w:p>
      <w:pPr/>
      <w:r>
        <w:rPr>
          <w:lang w:val="fr_FR" w:bidi="fr_FR"/>
        </w:rPr>
      </w:r>
      <w:r>
        <w:rPr>
          <w:lang w:val="fr_FR" w:bidi="fr_FR"/>
        </w:rPr>
        <w:t>Jésus leur montre ensuite l'exemple de comment prier.</w:t>
      </w:r>
    </w:p>
    <w:p>
      <w:pPr/>
      <w:r>
        <w:rPr>
          <w:lang w:val="fr_FR" w:bidi="fr_FR"/>
        </w:rPr>
      </w:r>
      <w:r>
        <w:rPr>
          <w:lang w:val="fr_FR" w:bidi="fr_FR"/>
        </w:rPr>
        <w:t>Il est important de se rappeler que quand Jésus dit « pardonne-nous nos péchés », Jésus ne demande pas le pardon personnel parce que Jésus n'a pas péché.</w:t>
      </w:r>
    </w:p>
    <w:p>
      <w:pPr/>
      <w:r>
        <w:rPr>
          <w:lang w:val="fr_FR" w:bidi="fr_FR"/>
        </w:rPr>
      </w:r>
      <w:r>
        <w:rPr>
          <w:lang w:val="fr_FR" w:bidi="fr_FR"/>
        </w:rPr>
        <w:t>Il est important de se rappeler l'accent mis sur le mot Père quand Jésus enseigne à ses disciples comment prier. Jésus utilise l'exemple de la paternité pour mieux expliquer la prière. Les disciples de Jésus peuvent appeler Dieu « Père. »</w:t>
      </w:r>
    </w:p>
    <w:p>
      <w:pPr/>
      <w:r>
        <w:rPr>
          <w:lang w:val="fr_FR" w:bidi="fr_FR"/>
        </w:rPr>
      </w:r>
      <w:r>
        <w:rPr>
          <w:lang w:val="fr_FR" w:bidi="fr_FR"/>
        </w:rPr>
        <w:t>Il est important de se rappeler que la prière a trois parties. Jésus donne honneur au Père. Jésus demande que le royaume vienne bientôt. Le royaume faisait référence à l'étendue actuelle du royaume de Dieu, mais aussi à l'avenir où Dieu régnerait sur tous les peuples. Enfin, Jésus mentionne trois besoins humains : la nourriture, le pardon et la protection contre la tentation.</w:t>
      </w:r>
    </w:p>
    <w:p>
      <w:pPr/>
      <w:r>
        <w:rPr>
          <w:lang w:val="fr_FR" w:bidi="fr_FR"/>
        </w:rPr>
      </w:r>
      <w:r>
        <w:rPr>
          <w:lang w:val="fr_FR" w:bidi="fr_FR"/>
        </w:rPr>
        <w:t>Il est important de se souvenir que l'auditoire connaît les règles de l'hospitalité juive. Un hôte était obligé d'avoir quelque chose à manger pour un invité.</w:t>
      </w:r>
    </w:p>
    <w:p>
      <w:pPr/>
      <w:r>
        <w:rPr>
          <w:lang w:val="fr_FR" w:bidi="fr_FR"/>
        </w:rPr>
      </w:r>
      <w:r>
        <w:rPr>
          <w:lang w:val="fr_FR" w:bidi="fr_FR"/>
        </w:rPr>
        <w:t>L'équipe voudra peut-être rechronologiser la première partie de l'histoire racontée par Jésus. Imaginez qu'un ami vienne rendre visite à l'un de ses disciples. Le disciple va vers l'un de ses amis dans la région et explique qu'il a un visiteur. Le disciple explique qu'il n'a rien à manger. Le disciple demande d'emprunter trois pains.</w:t>
      </w:r>
    </w:p>
    <w:p>
      <w:pPr/>
      <w:r>
        <w:rPr>
          <w:lang w:val="fr_FR" w:bidi="fr_FR"/>
        </w:rPr>
      </w:r>
      <w:r>
        <w:rPr>
          <w:lang w:val="fr_FR" w:bidi="fr_FR"/>
        </w:rPr>
        <w:t>Il est important de se rappeler que toute la famille dormait normalement dans la même pièce sur des nattes. Ouvrir la porte la nuit alors que tout le monde dormait déjà était un grand désagrément pour quelqu'un.</w:t>
      </w:r>
    </w:p>
    <w:p>
      <w:pPr/>
      <w:r>
        <w:rPr>
          <w:lang w:val="fr_FR" w:bidi="fr_FR"/>
        </w:rPr>
      </w:r>
      <w:r>
        <w:rPr>
          <w:lang w:val="fr_FR" w:bidi="fr_FR"/>
        </w:rPr>
        <w:t>Il est important de se rappeler que Jésus n'ordonne pas de demander, chercher et frapper, mais invite plutôt à le faire.</w:t>
      </w:r>
    </w:p>
    <w:p>
      <w:pPr/>
      <w:r>
        <w:rPr>
          <w:lang w:val="fr_FR" w:bidi="fr_FR"/>
        </w:rPr>
      </w:r>
      <w:r>
        <w:rPr>
          <w:lang w:val="fr_FR" w:bidi="fr_FR"/>
        </w:rPr>
        <w:t>Il est important de se rappeler que Jésus montre comment un père prendrait soin de ses enfants.</w:t>
      </w:r>
    </w:p>
    <w:p>
      <w:pPr/>
      <w:r>
        <w:rPr>
          <w:lang w:val="fr_FR" w:bidi="fr_FR"/>
        </w:rPr>
      </w:r>
      <w:r>
        <w:rPr>
          <w:lang w:val="fr_FR" w:bidi="fr_FR"/>
        </w:rPr>
        <w:t>Enfin, Jésus explique comment Dieu est un Père céleste.</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Des personnes qui demandent du pain</w:t>
      </w:r>
    </w:p>
    <w:p>
      <w:pPr>
        <w:pStyle w:val="ListBullet"/>
        <w:spacing w:line="240" w:lineRule="auto"/>
        <w:ind w:left="720"/>
      </w:pPr>
      <w:r>
        <w:rPr>
          <w:lang w:val="fr_FR" w:bidi="fr_FR"/>
        </w:rPr>
      </w:r>
      <w:r>
        <w:rPr>
          <w:lang w:val="fr_FR" w:bidi="fr_FR"/>
        </w:rPr>
        <w:t>Un visiteur</w:t>
      </w:r>
    </w:p>
    <w:p>
      <w:pPr>
        <w:pStyle w:val="ListBullet"/>
        <w:spacing w:line="240" w:lineRule="auto"/>
        <w:ind w:left="720"/>
      </w:pPr>
      <w:r>
        <w:rPr>
          <w:lang w:val="fr_FR" w:bidi="fr_FR"/>
        </w:rPr>
      </w:r>
      <w:r>
        <w:rPr>
          <w:lang w:val="fr_FR" w:bidi="fr_FR"/>
        </w:rPr>
        <w:t>Un ami qui possède le pain</w:t>
      </w:r>
    </w:p>
    <w:p>
      <w:pPr>
        <w:pStyle w:val="ListBullet"/>
        <w:spacing w:line="240" w:lineRule="auto"/>
        <w:ind w:left="720"/>
      </w:pPr>
      <w:r>
        <w:rPr>
          <w:lang w:val="fr_FR" w:bidi="fr_FR"/>
        </w:rPr>
      </w:r>
      <w:r>
        <w:rPr>
          <w:lang w:val="fr_FR" w:bidi="fr_FR"/>
        </w:rPr>
        <w:t>La famille de l'ami qui possède le pain</w:t>
      </w:r>
    </w:p>
    <w:p>
      <w:pPr>
        <w:pStyle w:val="ListBullet"/>
        <w:spacing w:line="240" w:lineRule="auto"/>
        <w:ind w:left="720"/>
      </w:pPr>
      <w:r>
        <w:rPr>
          <w:lang w:val="fr_FR" w:bidi="fr_FR"/>
        </w:rPr>
      </w:r>
      <w:r>
        <w:rPr>
          <w:lang w:val="fr_FR" w:bidi="fr_FR"/>
        </w:rPr>
        <w:t>La personne qui demande, cherche et frappe</w:t>
      </w:r>
    </w:p>
    <w:p>
      <w:pPr>
        <w:pStyle w:val="ListBullet"/>
        <w:spacing w:line="240" w:lineRule="auto"/>
        <w:ind w:left="720"/>
      </w:pPr>
      <w:r>
        <w:rPr>
          <w:lang w:val="fr_FR" w:bidi="fr_FR"/>
        </w:rPr>
      </w:r>
      <w:r>
        <w:rPr>
          <w:lang w:val="fr_FR" w:bidi="fr_FR"/>
        </w:rPr>
        <w:t>Un père</w:t>
      </w:r>
    </w:p>
    <w:p>
      <w:pPr>
        <w:pStyle w:val="ListBullet"/>
        <w:spacing w:line="240" w:lineRule="auto"/>
        <w:ind w:left="720"/>
      </w:pPr>
      <w:r>
        <w:rPr>
          <w:lang w:val="fr_FR" w:bidi="fr_FR"/>
        </w:rPr>
      </w:r>
      <w:r>
        <w:rPr>
          <w:lang w:val="fr_FR" w:bidi="fr_FR"/>
        </w:rPr>
        <w:t>Un enfant qui demande un poisson ou un œuf</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 Jésus en train de prier seul au début.</w:t>
      </w:r>
    </w:p>
    <w:p>
      <w:pPr/>
      <w:r>
        <w:rPr>
          <w:lang w:val="fr_FR" w:bidi="fr_FR"/>
        </w:rPr>
      </w:r>
      <w:r>
        <w:rPr>
          <w:lang w:val="fr_FR" w:bidi="fr_FR"/>
        </w:rPr>
        <w:t>Assurez-vous qu'il n'y a qu'un seul disciple qui vient vers Jésus pour lui demander d'enseigner aux disciples comment prier.</w:t>
      </w:r>
    </w:p>
    <w:p>
      <w:pPr/>
      <w:r>
        <w:rPr>
          <w:lang w:val="fr_FR" w:bidi="fr_FR"/>
        </w:rPr>
      </w:r>
      <w:r>
        <w:rPr>
          <w:lang w:val="fr_FR" w:bidi="fr_FR"/>
        </w:rPr>
        <w:t>Assurez-vous que l'équipe joue Jésus en train de donner le modèle de prière à ses disciples. Assurez-vous qu'il est compris que Jésus ne demande pas le pardon de ses péchés, étant donné qu'il n'a jamais péché. Au lieu de cela, Jésus montre à ses disciples comment demander pardon.</w:t>
      </w:r>
    </w:p>
    <w:p>
      <w:pPr/>
      <w:r>
        <w:rPr>
          <w:lang w:val="fr_FR" w:bidi="fr_FR"/>
        </w:rPr>
      </w:r>
      <w:r>
        <w:rPr>
          <w:lang w:val="fr_FR" w:bidi="fr_FR"/>
        </w:rPr>
        <w:t>Assurez-vous que l'équipe joue le rôle de l'homme avec le pain et toute sa famille répartie sur le sol qui dort sur des nattes, de manière à ce qu'il lui soit difficile de donner le pain.</w:t>
      </w:r>
    </w:p>
    <w:p>
      <w:pPr/>
      <w:r>
        <w:rPr>
          <w:lang w:val="fr_FR" w:bidi="fr_FR"/>
        </w:rPr>
      </w:r>
      <w:r>
        <w:rPr>
          <w:lang w:val="fr_FR" w:bidi="fr_FR"/>
        </w:rPr>
        <w:t>Assurez-vous que l'équipe joue le rôle du père qui a des options pour donner un poisson ou un serpent à son propre enfant. Le père donne le poisson. De la même façon, un père a comme option de donner un œuf ou un scorpion. Le père donne l'œuf à son enfant.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prier. Un disciple vient à Jésus. Le disciple a dit que Jean a enseigné à ses disciples à prier. Il demande donc à Jésus de leur enseigner comment prier.</w:t>
      </w:r>
    </w:p>
    <w:p>
      <w:pPr/>
      <w:r>
        <w:rPr>
          <w:lang w:val="fr_FR" w:bidi="fr_FR"/>
        </w:rPr>
      </w:r>
      <w:r>
        <w:rPr>
          <w:lang w:val="fr_FR" w:bidi="fr_FR"/>
        </w:rPr>
        <w:t>Arrêtez la représentation : Demandez à l'acteur qui joue le rôle des disciples : « Que ressentez-vous ? » Vous entendrez peut-être des choses comme : « Je veux savoir comment parler à Dieu », « Jésus prie toujours. Nous voulons être comme Jésus » et « Pourquoi Jésus ne nous a-t-il pas encore enseigné à prier ? » Reprenez la représentation.</w:t>
      </w:r>
    </w:p>
    <w:p>
      <w:pPr/>
      <w:r>
        <w:rPr>
          <w:lang w:val="fr_FR" w:bidi="fr_FR"/>
        </w:rPr>
      </w:r>
      <w:r>
        <w:rPr>
          <w:lang w:val="fr_FR" w:bidi="fr_FR"/>
        </w:rPr>
        <w:t>Jésus leur dit comment ils devraient prier.</w:t>
      </w:r>
    </w:p>
    <w:p>
      <w:pPr/>
      <w:r>
        <w:rPr>
          <w:lang w:val="fr_FR" w:bidi="fr_FR"/>
        </w:rPr>
      </w:r>
      <w:r>
        <w:rPr>
          <w:lang w:val="fr_FR" w:bidi="fr_FR"/>
        </w:rPr>
        <w:t>Arrêtez la représentation : Demandez à l'acteur qui joue le rôle de Jésus : « Que ressentez-vous ? » Vous entendrez peut-être des choses comme : « Je suis heureux qu'ils veuillent apprendre », « Ils ont besoin de connaître la bonne attitude pour la prière » et « Je veux qu'ils se sentent confiants dans le fait de savoir que Dieu est leur Père. » Reprenez la représentation.</w:t>
      </w:r>
    </w:p>
    <w:p>
      <w:pPr/>
      <w:r>
        <w:rPr>
          <w:lang w:val="fr_FR" w:bidi="fr_FR"/>
        </w:rPr>
      </w:r>
      <w:r>
        <w:rPr>
          <w:lang w:val="fr_FR" w:bidi="fr_FR"/>
        </w:rPr>
        <w:t>Jésus leur enseigne plus de choses concernant la prière en leur racontant une histoire. Il dit à ses disciples d'imaginer un ami qui vient rendre visite à l'un d'eux et le disciple se rend chez son ami dans la région. Le disciple explique qu'il n'a pas de nourriture pour son visiteur. Le disciple demande trois pains à son ami.</w:t>
      </w:r>
    </w:p>
    <w:p>
      <w:pPr/>
      <w:r>
        <w:rPr>
          <w:lang w:val="fr_FR" w:bidi="fr_FR"/>
        </w:rPr>
      </w:r>
      <w:r>
        <w:rPr>
          <w:lang w:val="fr_FR" w:bidi="fr_FR"/>
        </w:rPr>
        <w:t>Arrêtez la représentation : Demandez à l'acteur qui joue le rôle du disciple : « Que ressentez-vous ? » Vous entendrez peut-être des choses comme : « Je suis désespéré, je n'ai pas de nourriture pour mon visiteur », « Je me sens honteux, que pensera mon visiteur de moi si je ne le nourris pas ? » et « Je me sens plein d'espoir. Je pense que mon ami sera capable de m'aider. » Reprenez la représentation.</w:t>
      </w:r>
    </w:p>
    <w:p>
      <w:pPr/>
      <w:r>
        <w:rPr>
          <w:lang w:val="fr_FR" w:bidi="fr_FR"/>
        </w:rPr>
      </w:r>
      <w:r>
        <w:rPr>
          <w:lang w:val="fr_FR" w:bidi="fr_FR"/>
        </w:rPr>
        <w:t>L'ami du disciple répond depuis la maison que la porte est verrouillée et que tout le monde est au lit. L'ami dit qu'il ne peut pas aider. Le disciple continue de demander du pain jusqu'à ce qu'il l'obtienne. Au même moment, Jésus explique l'histoire en disant que s'ils continuent de frapper assez longtemps, l'ami donnera le pain au disciple non pas à cause de l'amitié, mais parce qu'ils ne veulent pas agir de façon honteuse.</w:t>
      </w:r>
    </w:p>
    <w:p>
      <w:pPr/>
      <w:r>
        <w:rPr>
          <w:lang w:val="fr_FR" w:bidi="fr_FR"/>
        </w:rPr>
      </w:r>
      <w:r>
        <w:rPr>
          <w:lang w:val="fr_FR" w:bidi="fr_FR"/>
        </w:rPr>
        <w:t>Arrêtez la représentation : Demandez à l'acteur qui joue le rôle de l'ami : « Que ressentez-vous ? » Vous allez peut-être entendre des choses comme : « Je me sens en colère, ce n'est pas le moment de demander des faveurs », « Frustré. Ma famille dort déjà ; il va les réveiller » et « Si je n'aide pas cet ami, le visiteur pensera que nous sommes de mauvais hôtes. » Reprenez la représentation.</w:t>
      </w:r>
    </w:p>
    <w:p>
      <w:pPr/>
      <w:r>
        <w:rPr>
          <w:lang w:val="fr_FR" w:bidi="fr_FR"/>
        </w:rPr>
      </w:r>
      <w:r>
        <w:rPr>
          <w:lang w:val="fr_FR" w:bidi="fr_FR"/>
        </w:rPr>
        <w:t>Jésus explique qu'une personne devrait continuer à demander, continuer à chercher et continuer à frapper parce que cette personne recevra, trouvera et la porte lui sera ouverte.</w:t>
      </w:r>
    </w:p>
    <w:p>
      <w:pPr/>
      <w:r>
        <w:rPr>
          <w:lang w:val="fr_FR" w:bidi="fr_FR"/>
        </w:rPr>
      </w:r>
      <w:r>
        <w:rPr>
          <w:lang w:val="fr_FR" w:bidi="fr_FR"/>
        </w:rPr>
        <w:t>Arrêtez la représentation : Demandez à l'acteur qui joue le rôle des disciples : « Que ressentez-vous ? » Vous entendrez peut-être des choses comme : « Je me sens heureux que nous puissions continuer à demander », « Dieu, mon Père, doit être très patient avec moi » et « Je me sens honoré que Dieu entende mes prières. » Reprenez la représentation.</w:t>
      </w:r>
    </w:p>
    <w:p>
      <w:pPr/>
      <w:r>
        <w:rPr>
          <w:lang w:val="fr_FR" w:bidi="fr_FR"/>
        </w:rPr>
      </w:r>
      <w:r>
        <w:rPr>
          <w:lang w:val="fr_FR" w:bidi="fr_FR"/>
        </w:rPr>
        <w:t>Jésus explique le comportement d'un père qui dit que si un enfant demande un poisson ou un œuf, les pères terrestres qui sont pécheurs ne donneront pas un serpent ou un scorpion. Même eux savent comment donner de bons cadeaux. Le Père céleste donnera assurément le Saint-Esprit aux personnes qui le lui demandent.</w:t>
      </w:r>
    </w:p>
    <w:p>
      <w:pPr/>
      <w:r>
        <w:rPr>
          <w:lang w:val="fr_FR" w:bidi="fr_FR"/>
        </w:rPr>
      </w:r>
      <w:r>
        <w:rPr>
          <w:lang w:val="fr_FR" w:bidi="fr_FR"/>
        </w:rPr>
        <w:t>Arrêtez la représentation : Demandez à l'acteur qui joue le rôle de Jésus : « Que ressentez-vous ? » Vous entendrez peut-être des choses comme : « Je me sens encouragé par le fait qu'ils veulent apprendre à prier », « Je veux que mes disciples sachent que Dieu est leur Père » et « Je veux qu'ils comprennent que le Saint-Esprit est le meilleur cadeau qu'ils puissent recevoir de la part de Dieu.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w:t>
      </w:r>
      <w:r>
        <w:rPr>
          <w:b/>
          <w:lang w:val="fr_FR" w:bidi="fr_FR"/>
        </w:rPr>
        <w:t>prie</w:t>
      </w:r>
      <w:r>
        <w:rPr>
          <w:lang w:val="fr_FR" w:bidi="fr_FR"/>
        </w:rPr>
        <w:t xml:space="preserve"> ou communique avec Dieu. Assurez-vous de traduire prier de la même façon que dans les passages précédents. </w:t>
      </w:r>
      <w:r>
        <w:rPr>
          <w:b/>
          <w:lang w:val="fr_FR" w:bidi="fr_FR"/>
        </w:rPr>
        <w:t>Prier</w:t>
      </w:r>
      <w:r>
        <w:rPr>
          <w:lang w:val="fr_FR" w:bidi="fr_FR"/>
        </w:rPr>
        <w:t xml:space="preserve"> se trouve dans le glossaire principal. Jésus est avec ses </w:t>
      </w:r>
      <w:r>
        <w:rPr>
          <w:b/>
          <w:lang w:val="fr_FR" w:bidi="fr_FR"/>
        </w:rPr>
        <w:t>disciples</w:t>
      </w:r>
      <w:r>
        <w:rPr>
          <w:lang w:val="fr_FR" w:bidi="fr_FR"/>
        </w:rPr>
        <w:t xml:space="preserve">, c'est-à-dire ses suiveurs. Assurez-vous de traduire disciple de la même façon que dans les passages précédents. Le mot </w:t>
      </w:r>
      <w:r>
        <w:rPr>
          <w:b/>
          <w:lang w:val="fr_FR" w:bidi="fr_FR"/>
        </w:rPr>
        <w:t>disciple</w:t>
      </w:r>
      <w:r>
        <w:rPr>
          <w:lang w:val="fr_FR" w:bidi="fr_FR"/>
        </w:rPr>
        <w:t xml:space="preserve"> se trouve dans le glossaire principal.</w:t>
      </w:r>
    </w:p>
    <w:p>
      <w:pPr/>
      <w:r>
        <w:rPr>
          <w:lang w:val="fr_FR" w:bidi="fr_FR"/>
        </w:rPr>
      </w:r>
      <w:r>
        <w:rPr>
          <w:lang w:val="fr_FR" w:bidi="fr_FR"/>
        </w:rPr>
        <w:t xml:space="preserve">Les disciples appellent Jésus </w:t>
      </w:r>
      <w:r>
        <w:rPr>
          <w:b/>
          <w:lang w:val="fr_FR" w:bidi="fr_FR"/>
        </w:rPr>
        <w:t>Seigneur</w:t>
      </w:r>
      <w:r>
        <w:rPr>
          <w:lang w:val="fr_FR" w:bidi="fr_FR"/>
        </w:rPr>
        <w:t xml:space="preserve"> et lui demandent comment prier. Seigneur est un titre de respect pour quelqu'un qui est en position d'autorité. Assurez-vous de traduire Seigneur de la même façon que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Jésus donne à ses disciples un modèle à suivre quand ils prient. Il appelle Dieu Père et dit « que ton nom soit sanctifié. » </w:t>
      </w:r>
      <w:r>
        <w:rPr>
          <w:b/>
          <w:lang w:val="fr_FR" w:bidi="fr_FR"/>
        </w:rPr>
        <w:t>Sanctifié</w:t>
      </w:r>
      <w:r>
        <w:rPr>
          <w:lang w:val="fr_FR" w:bidi="fr_FR"/>
        </w:rPr>
        <w:t xml:space="preserve"> signifie être rendu </w:t>
      </w:r>
      <w:r>
        <w:rPr>
          <w:b/>
          <w:lang w:val="fr_FR" w:bidi="fr_FR"/>
        </w:rPr>
        <w:t>saint</w:t>
      </w:r>
      <w:r>
        <w:rPr>
          <w:lang w:val="fr_FR" w:bidi="fr_FR"/>
        </w:rPr>
        <w:t xml:space="preserve">. Quand saint fait référence à Dieu, cela signifie moralement parfait et fait référence à sa puissance et à sa majesté. Assurez-vous de traduire le mot saint de la même façon que dans les passages précédents. </w:t>
      </w:r>
      <w:r>
        <w:rPr>
          <w:b/>
          <w:lang w:val="fr_FR" w:bidi="fr_FR"/>
        </w:rPr>
        <w:t>Saint</w:t>
      </w:r>
      <w:r>
        <w:rPr>
          <w:lang w:val="fr_FR" w:bidi="fr_FR"/>
        </w:rPr>
        <w:t xml:space="preserve"> se trouve dans le glossaire principal.</w:t>
      </w:r>
    </w:p>
    <w:p>
      <w:pPr/>
      <w:r>
        <w:rPr>
          <w:lang w:val="fr_FR" w:bidi="fr_FR"/>
        </w:rPr>
      </w:r>
      <w:r>
        <w:rPr>
          <w:lang w:val="fr_FR" w:bidi="fr_FR"/>
        </w:rPr>
        <w:t xml:space="preserve">Jésus prie « que ton règne vienne. » Le règne fait référence au </w:t>
      </w:r>
      <w:r>
        <w:rPr>
          <w:b/>
          <w:lang w:val="fr_FR" w:bidi="fr_FR"/>
        </w:rPr>
        <w:t>royaume de Dieu</w:t>
      </w:r>
      <w:r>
        <w:rPr>
          <w:lang w:val="fr_FR" w:bidi="fr_FR"/>
        </w:rPr>
        <w:t xml:space="preserve">, c'est-à-dire à Dieu qui règne dans le cœur de son peuple. Plus précisément, Jésus fait référence à l'avenir après sa mort et sa résurrection. Un jour, Jésus reviendra et régnera sur toute la terre dans le royaume parfait de Dieu. Il n'y aura plus de souffrance ou de mal et tous lui obéiront. Assurez-vous de traduire Royaume de Dieu de la même façon que dans les passages précédents.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Quand Jésus dit « donne-nous notre pain quotidien », il veut dire </w:t>
      </w:r>
      <w:r>
        <w:rPr>
          <w:b/>
          <w:lang w:val="fr_FR" w:bidi="fr_FR"/>
        </w:rPr>
        <w:t>nourriture</w:t>
      </w:r>
      <w:r>
        <w:rPr>
          <w:lang w:val="fr_FR" w:bidi="fr_FR"/>
        </w:rPr>
        <w:t>. Il était courant dans la culture juive d'utiliser le mot pain pour signifier la nourriture en général puisque le pain était si souvent mangé.</w:t>
      </w:r>
    </w:p>
    <w:p>
      <w:pPr/>
      <w:r>
        <w:rPr>
          <w:lang w:val="fr_FR" w:bidi="fr_FR"/>
        </w:rPr>
      </w:r>
      <w:r>
        <w:rPr>
          <w:lang w:val="fr_FR" w:bidi="fr_FR"/>
        </w:rPr>
        <w:t xml:space="preserve">Jésus prie « </w:t>
      </w:r>
      <w:r>
        <w:rPr>
          <w:b/>
          <w:lang w:val="fr_FR" w:bidi="fr_FR"/>
        </w:rPr>
        <w:t>pardonne</w:t>
      </w:r>
      <w:r>
        <w:rPr>
          <w:lang w:val="fr_FR" w:bidi="fr_FR"/>
        </w:rPr>
        <w:t xml:space="preserve">-nous nos </w:t>
      </w:r>
      <w:r>
        <w:rPr>
          <w:b/>
          <w:lang w:val="fr_FR" w:bidi="fr_FR"/>
        </w:rPr>
        <w:t>péchés</w:t>
      </w:r>
      <w:r>
        <w:rPr>
          <w:lang w:val="fr_FR" w:bidi="fr_FR"/>
        </w:rPr>
        <w:t xml:space="preserve"> », c'est-à-dire la désobéissance à Dieu. Dieu pardonne quand il choisit de ne pas punir quelqu'un comme il le mérite. Avec Dieu, le pardon est disponible pour tous ceux qui arrêtent de faire le mal et se tournent vers lui. Leur relation avec Dieu est alors rétablie ou réparée. Dans la culture juive, quand quelqu'un a péché ou a fait quelque chose de mal à une autre personne, il devait une dette à cette personne. Quand une personne pardonne à une autre, la personne qu'elle a pardonnée ne lui doit plus une dette. Assurez-vous de traduire le péché et le péché de la même façon que dans les passages précédents. Les deux termes, </w:t>
      </w:r>
      <w:r>
        <w:rPr>
          <w:b/>
          <w:lang w:val="fr_FR" w:bidi="fr_FR"/>
        </w:rPr>
        <w:t>pardonner</w:t>
      </w:r>
      <w:r>
        <w:rPr>
          <w:lang w:val="fr_FR" w:bidi="fr_FR"/>
        </w:rPr>
        <w:t xml:space="preserve"> et </w:t>
      </w:r>
      <w:r>
        <w:rPr>
          <w:b/>
          <w:lang w:val="fr_FR" w:bidi="fr_FR"/>
        </w:rPr>
        <w:t>péché</w:t>
      </w:r>
      <w:r>
        <w:rPr>
          <w:lang w:val="fr_FR" w:bidi="fr_FR"/>
        </w:rPr>
        <w:t>, se trouvent dans le glossaire principal.</w:t>
      </w:r>
    </w:p>
    <w:p>
      <w:pPr/>
      <w:r>
        <w:rPr>
          <w:lang w:val="fr_FR" w:bidi="fr_FR"/>
        </w:rPr>
      </w:r>
      <w:r>
        <w:rPr>
          <w:lang w:val="fr_FR" w:bidi="fr_FR"/>
        </w:rPr>
        <w:t>Pour mieux comprendre le pardon, prenez le temps de demander à votre équipe de traduction de représenter une scène où quelqu'un pardonne à quelqu'un d'autre. Observez leurs actions et comment ils démontrent le pardon. Demandez aux personnes qui ont représenté le pardon d'expliquer les émotions de chacun des personnages.</w:t>
      </w:r>
    </w:p>
    <w:p>
      <w:pPr/>
      <w:r>
        <w:rPr>
          <w:lang w:val="fr_FR" w:bidi="fr_FR"/>
        </w:rPr>
      </w:r>
      <w:r>
        <w:rPr>
          <w:lang w:val="fr_FR" w:bidi="fr_FR"/>
        </w:rPr>
        <w:t xml:space="preserve">Jésus raconte une histoire au sujet d'un homme qui demande trois pains à son </w:t>
      </w:r>
      <w:r>
        <w:rPr>
          <w:b/>
          <w:lang w:val="fr_FR" w:bidi="fr_FR"/>
        </w:rPr>
        <w:t>prochain</w:t>
      </w:r>
      <w:r>
        <w:rPr>
          <w:lang w:val="fr_FR" w:bidi="fr_FR"/>
        </w:rPr>
        <w:t>. Ici, le pain fait référence aux pains plats qui étaient généralement la partie principale du repas. Il ne fait pas référence à la nourriture en général.</w:t>
      </w:r>
    </w:p>
    <w:p>
      <w:pPr/>
      <w:r>
        <w:rPr>
          <w:lang w:val="fr_FR" w:bidi="fr_FR"/>
        </w:rPr>
      </w:r>
      <w:r>
        <w:rPr>
          <w:lang w:val="fr_FR" w:bidi="fr_FR"/>
        </w:rPr>
        <w:t>Jésus dit que l'homme dans la maison donnera à l'homme à la porte ce qu'il a demandé à cause de l'</w:t>
      </w:r>
      <w:r>
        <w:rPr>
          <w:b/>
          <w:lang w:val="fr_FR" w:bidi="fr_FR"/>
        </w:rPr>
        <w:t>audace</w:t>
      </w:r>
      <w:r>
        <w:rPr>
          <w:lang w:val="fr_FR" w:bidi="fr_FR"/>
        </w:rPr>
        <w:t xml:space="preserve"> ou de l'absence de pudeur de l'homme. Certains érudits pensent que cette parole s'applique à l'homme qui frappe et à sa persistance à continuer de frapper. Cependant, selon la culture juive, il est plus probable que l'absence de honte décrive l'homme dans la maison parce qu'il voulait éviter la honte. L'hospitalité d'une personne représentait l'hospitalité de toute la communauté juive. Ainsi, si l'homme à l'intérieur ne donnait pas de pain à son ami, les gens de sa ville le verraient comme une source d'embarras. Il apporterait la honte en n'aidant pas son ami à être un bon hôte pour son visiteur.</w:t>
      </w:r>
    </w:p>
    <w:p>
      <w:pPr/>
      <w:r>
        <w:rPr>
          <w:lang w:val="fr_FR" w:bidi="fr_FR"/>
        </w:rPr>
      </w:r>
      <w:r>
        <w:rPr>
          <w:lang w:val="fr_FR" w:bidi="fr_FR"/>
        </w:rPr>
        <w:t xml:space="preserve">Jésus dit que même les pécheurs ne donnent pas à leurs enfants des cadeaux nocifs comme des </w:t>
      </w:r>
      <w:r>
        <w:rPr>
          <w:b/>
          <w:lang w:val="fr_FR" w:bidi="fr_FR"/>
        </w:rPr>
        <w:t>serpents</w:t>
      </w:r>
      <w:r>
        <w:rPr>
          <w:lang w:val="fr_FR" w:bidi="fr_FR"/>
        </w:rPr>
        <w:t xml:space="preserve"> et des </w:t>
      </w:r>
      <w:r>
        <w:rPr>
          <w:b/>
          <w:lang w:val="fr_FR" w:bidi="fr_FR"/>
        </w:rPr>
        <w:t>scorpions</w:t>
      </w:r>
      <w:r>
        <w:rPr>
          <w:lang w:val="fr_FR" w:bidi="fr_FR"/>
        </w:rPr>
        <w:t xml:space="preserve"> quand ils demandent de la nourriture à manger. Les serpents étaient venimeux et les scorpions sont de petites créatures avec une carapace et un aiguillon sur leur queue. Les deux animaux sont dangereux et n'étaient pas bons à manger.</w:t>
      </w:r>
    </w:p>
    <w:p>
      <w:pPr/>
      <w:r>
        <w:rPr>
          <w:lang w:val="fr_FR" w:bidi="fr_FR"/>
        </w:rPr>
      </w:r>
      <w:r>
        <w:rPr>
          <w:lang w:val="fr_FR" w:bidi="fr_FR"/>
        </w:rPr>
        <w:t>Arrêtez et montrez à votre équipe une image d'un serpent et d'un scorpion si vous ne l'avez pas déjà fait.</w:t>
      </w:r>
    </w:p>
    <w:p>
      <w:pPr/>
      <w:r>
        <w:rPr>
          <w:lang w:val="fr_FR" w:bidi="fr_FR"/>
        </w:rPr>
      </w:r>
      <w:r>
        <w:rPr>
          <w:lang w:val="fr_FR" w:bidi="fr_FR"/>
        </w:rPr>
        <w:t xml:space="preserve">Jésus compare les pères terrestres à leur Père céleste, c'est-à-dire à Dieu qui est dans le </w:t>
      </w:r>
      <w:r>
        <w:rPr>
          <w:b/>
          <w:lang w:val="fr_FR" w:bidi="fr_FR"/>
        </w:rPr>
        <w:t>ciel</w:t>
      </w:r>
      <w:r>
        <w:rPr>
          <w:lang w:val="fr_FR" w:bidi="fr_FR"/>
        </w:rPr>
        <w:t xml:space="preserve">. Le ciel est le lieu où vit Dieu. </w:t>
      </w:r>
      <w:r>
        <w:rPr>
          <w:b/>
          <w:lang w:val="fr_FR" w:bidi="fr_FR"/>
        </w:rPr>
        <w:t>Ciel</w:t>
      </w:r>
      <w:r>
        <w:rPr>
          <w:lang w:val="fr_FR" w:bidi="fr_FR"/>
        </w:rPr>
        <w:t xml:space="preserve"> se trouve dans le glossaire principal. Jésus dit que Dieu donnera le </w:t>
      </w:r>
      <w:r>
        <w:rPr>
          <w:b/>
          <w:lang w:val="fr_FR" w:bidi="fr_FR"/>
        </w:rPr>
        <w:t>Saint-Esprit</w:t>
      </w:r>
      <w:r>
        <w:rPr>
          <w:lang w:val="fr_FR" w:bidi="fr_FR"/>
        </w:rPr>
        <w:t xml:space="preserve">, c'est-à-dire l'Esprit de Dieu, à ceux qui le demandent. Assurez-vous de traduire le mot Saint-Esprit de la même façon que dans les passages précédents. Le </w:t>
      </w:r>
      <w:r>
        <w:rPr>
          <w:b/>
          <w:lang w:val="fr_FR" w:bidi="fr_FR"/>
        </w:rPr>
        <w:t>Saint-Esprit</w:t>
      </w:r>
      <w:r>
        <w:rPr>
          <w:lang w:val="fr_FR" w:bidi="fr_FR"/>
        </w:rPr>
        <w:t xml:space="preserve"> est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11:1–13</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80">
        <w:r>
          <w:rPr>
            <w:lang w:val="fr_FR" w:bidi="fr_FR"/>
          </w:rPr>
          <w:rPr>
            <w:color w:val="0000EE"/>
            <w:u w:val="single"/>
          </w:rPr>
          <w:t>Écouter et Cœur</w:t>
        </w:r>
      </w:hyperlink>
      <w:r>
        <w:rPr>
          <w:lang w:val="fr_FR" w:bidi="fr_FR"/>
        </w:rPr>
        <w:t xml:space="preserve"> (535 KB)</w:t>
      </w:r>
      <w:r>
        <w:rPr>
          <w:lang w:val="fr_FR" w:bidi="fr_FR"/>
        </w:rPr>
      </w:r>
    </w:p>
    <w:p>
      <w:pPr>
        <w:pStyle w:val="ListBullet"/>
        <w:spacing w:line="240" w:lineRule="auto"/>
        <w:ind w:left="720"/>
      </w:pPr>
      <w:r>
        <w:rPr>
          <w:lang w:val="fr_FR" w:bidi="fr_FR"/>
        </w:rPr>
      </w:r>
      <w:hyperlink r:id="rId281">
        <w:r>
          <w:rPr>
            <w:lang w:val="fr_FR" w:bidi="fr_FR"/>
          </w:rPr>
          <w:rPr>
            <w:color w:val="0000EE"/>
            <w:u w:val="single"/>
          </w:rPr>
          <w:t>Planter le Décor</w:t>
        </w:r>
      </w:hyperlink>
      <w:r>
        <w:rPr>
          <w:lang w:val="fr_FR" w:bidi="fr_FR"/>
        </w:rPr>
        <w:t xml:space="preserve"> (5.3 MB)</w:t>
      </w:r>
      <w:r>
        <w:rPr>
          <w:lang w:val="fr_FR" w:bidi="fr_FR"/>
        </w:rPr>
      </w:r>
    </w:p>
    <w:p>
      <w:pPr>
        <w:pStyle w:val="ListBullet"/>
        <w:spacing w:line="240" w:lineRule="auto"/>
        <w:ind w:left="720"/>
      </w:pPr>
      <w:r>
        <w:rPr>
          <w:lang w:val="fr_FR" w:bidi="fr_FR"/>
        </w:rPr>
      </w:r>
      <w:hyperlink r:id="rId282">
        <w:r>
          <w:rPr>
            <w:lang w:val="fr_FR" w:bidi="fr_FR"/>
          </w:rPr>
          <w:rPr>
            <w:color w:val="0000EE"/>
            <w:u w:val="single"/>
          </w:rPr>
          <w:t>Définir les Scènes</w:t>
        </w:r>
      </w:hyperlink>
      <w:r>
        <w:rPr>
          <w:lang w:val="fr_FR" w:bidi="fr_FR"/>
        </w:rPr>
        <w:t xml:space="preserve"> (3.2 MB)</w:t>
      </w:r>
      <w:r>
        <w:rPr>
          <w:lang w:val="fr_FR" w:bidi="fr_FR"/>
        </w:rPr>
      </w:r>
    </w:p>
    <w:p>
      <w:pPr>
        <w:pStyle w:val="ListBullet"/>
        <w:spacing w:line="240" w:lineRule="auto"/>
        <w:ind w:left="720"/>
      </w:pPr>
      <w:r>
        <w:rPr>
          <w:lang w:val="fr_FR" w:bidi="fr_FR"/>
        </w:rPr>
      </w:r>
      <w:hyperlink r:id="rId283">
        <w:r>
          <w:rPr>
            <w:lang w:val="fr_FR" w:bidi="fr_FR"/>
          </w:rPr>
          <w:rPr>
            <w:color w:val="0000EE"/>
            <w:u w:val="single"/>
          </w:rPr>
          <w:t>Intégration du Texte</w:t>
        </w:r>
      </w:hyperlink>
      <w:r>
        <w:rPr>
          <w:lang w:val="fr_FR" w:bidi="fr_FR"/>
        </w:rPr>
        <w:t xml:space="preserve"> (4.2 MB)</w:t>
      </w:r>
      <w:r>
        <w:rPr>
          <w:lang w:val="fr_FR" w:bidi="fr_FR"/>
        </w:rPr>
      </w:r>
    </w:p>
    <w:p>
      <w:pPr>
        <w:pStyle w:val="ListBullet"/>
        <w:spacing w:line="240" w:lineRule="auto"/>
        <w:ind w:left="720"/>
      </w:pPr>
      <w:r>
        <w:rPr>
          <w:lang w:val="fr_FR" w:bidi="fr_FR"/>
        </w:rPr>
      </w:r>
      <w:hyperlink r:id="rId284">
        <w:r>
          <w:rPr>
            <w:lang w:val="fr_FR" w:bidi="fr_FR"/>
          </w:rPr>
          <w:rPr>
            <w:color w:val="0000EE"/>
            <w:u w:val="single"/>
          </w:rPr>
          <w:t>Combler les Lacunes</w:t>
        </w:r>
      </w:hyperlink>
      <w:r>
        <w:rPr>
          <w:lang w:val="fr_FR" w:bidi="fr_FR"/>
        </w:rPr>
        <w:t xml:space="preserve"> (3.4 MB)</w:t>
      </w:r>
      <w:r>
        <w:rPr>
          <w:lang w:val="fr_FR" w:bidi="fr_FR"/>
        </w:rPr>
      </w:r>
    </w:p>
    <w:p>
      <w:pPr>
        <w:pStyle w:val="ListBullet"/>
        <w:spacing w:line="240" w:lineRule="auto"/>
        <w:ind w:left="720"/>
      </w:pPr>
      <w:r>
        <w:rPr>
          <w:lang w:val="fr_FR" w:bidi="fr_FR"/>
        </w:rPr>
      </w:r>
      <w:hyperlink r:id="rId285">
        <w:r>
          <w:rPr>
            <w:lang w:val="fr_FR" w:bidi="fr_FR"/>
          </w:rPr>
          <w:rPr>
            <w:color w:val="0000EE"/>
            <w:u w:val="single"/>
          </w:rPr>
          <w:t>Prêcher la Parole</w:t>
        </w:r>
      </w:hyperlink>
      <w:r>
        <w:rPr>
          <w:lang w:val="fr_FR" w:bidi="fr_FR"/>
        </w:rPr>
        <w:t xml:space="preserve"> (1.4 MB)</w:t>
      </w:r>
      <w:r>
        <w:rPr>
          <w:lang w:val="fr_FR" w:bidi="fr_FR"/>
        </w:rPr>
      </w:r>
      <w:r>
        <w:rPr>
          <w:lang w:val="fr_FR" w:bidi="fr_FR"/>
        </w:rPr>
      </w:r>
      <w:r>
        <w:rPr>
          <w:lang w:val="fr_FR" w:bidi="fr_FR"/>
        </w:rPr>
      </w:r>
    </w:p>
    <w:p>
      <w:pPr/>
      <w:r>
        <w:rPr>
          <w:lang w:val="fr_FR" w:bidi="fr_FR"/>
        </w:rPr>
      </w:r>
    </w:p>
    <w:p>
      <w:pPr>
        <w:pStyle w:val="Heading2"/>
      </w:pPr>
      <w:r>
        <w:rPr>
          <w:lang w:val="fr_FR" w:bidi="fr_FR"/>
        </w:rPr>
        <w:t>Luc 11:14–32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11.14–32.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et ses disciples, ou suiveurs, voyagent vers Jérusalem. Dans la dernière histoire, Jésus a enseigné à ses disciples concernant la prière. Maintenant, Jésus chasse un esprit mauvais d'un homme dans une foule et les gens pensent qu'il utilise la puissance de Satan. D'autres personnes demandent un signe. Jésus corrige leur pensée et raconte une histoire qui montre qu'il est plus fort que Satan. Jésus donne le signe de Jonas.</w:t>
      </w:r>
    </w:p>
    <w:p>
      <w:pPr/>
      <w:r>
        <w:rPr>
          <w:lang w:val="fr_FR" w:bidi="fr_FR"/>
        </w:rPr>
      </w:r>
      <w:r>
        <w:rPr>
          <w:lang w:val="fr_FR" w:bidi="fr_FR"/>
        </w:rPr>
        <w:t>Luc ne nous dit pas quand, ni où, cette histoire se produit. Il y avait un démon, c'est-à-dire un esprit mauvais, qui contrôlait un homme et le rendait muet ou incapable de parler. Jésus a chassé l'esprit mauvais et l'homme est à nouveau capable de parler. Les gens dans la foule réagissent de différentes façons. Tout comme auparavant, certaines personnes sont étonnées, mais d'autres disent que Jésus utilise la puissance de Béelzébul, c'est-à-dire Satan, pour chasser le démon. Cela aurait signifié que Jésus était un faux prophète et n'utilisait pas la puissance de Dieu. D'autres dans la foule voulaient mettre Jésus à l'épreuve ou essayer de prouver qu'il a tort. Ils ont fait cela en demandant un signe du ciel, c'est-à-dire du lieu où vit Dieu. Dans ce cas-ci, le ciel représente Dieu lui-même. Ces personnes voulaient que Jésus fasse un miracle pour prouver que sa puissance venait de Dieu.</w:t>
      </w:r>
    </w:p>
    <w:p>
      <w:pPr/>
      <w:r>
        <w:rPr>
          <w:lang w:val="fr_FR" w:bidi="fr_FR"/>
        </w:rPr>
      </w:r>
      <w:r>
        <w:rPr>
          <w:lang w:val="fr_FR" w:bidi="fr_FR"/>
        </w:rPr>
        <w:t>Arrêtez et discutez avec votre équipe : Qui est le plus puissant dans le monde spirituel dans votre culture ? Racontez une histoire au sujet d'un moment où quelqu'un a reçu un signe de Dieu au sujet de quelque chose. Quel genre de choses les gens considèrent-ils comme un « signe » de la part de Dieu ?</w:t>
      </w:r>
    </w:p>
    <w:p>
      <w:pPr/>
      <w:r>
        <w:rPr>
          <w:lang w:val="fr_FR" w:bidi="fr_FR"/>
        </w:rPr>
      </w:r>
      <w:r>
        <w:rPr>
          <w:lang w:val="fr_FR" w:bidi="fr_FR"/>
        </w:rPr>
        <w:t>Jésus savait ce que disaient les gens et quels étaient leurs motifs implicites. Jésus se défend en disant que s'il utilisait la puissance de Satan, Satan se battrait contre ses propres démons, puisque Satan est le dirigeant de tous les esprits mauvais. Cette division détruirait la maison ou le royaume de Satan. Quand Jésus demande : « Comment le royaume de Satan peut-il subsister ? » Jésus est en train de demander comment le règne de Satan pourrait continuer à exister. Jésus ne s'attendait pas à ce qu'on réponde à sa question.</w:t>
      </w:r>
    </w:p>
    <w:p>
      <w:pPr/>
      <w:r>
        <w:rPr>
          <w:lang w:val="fr_FR" w:bidi="fr_FR"/>
        </w:rPr>
      </w:r>
      <w:r>
        <w:rPr>
          <w:lang w:val="fr_FR" w:bidi="fr_FR"/>
        </w:rPr>
        <w:t>Jésus dit que s'il utilisait la puissance de Satan, ses accusateurs auraient besoin d'expliquer pourquoi ils n'accusaient pas leurs disciples, qui chassaient les démons, d'utiliser la puissance de Satan. Selon Matthieu, les critiques de Jésus étaient des pharisiens, c'est-à-dire des dirigeants religieux. Jésus faisait probablement référence aux disciples des dirigeants religieux. Les disciples chassent les démons de la même manière que les dirigeants religieux leur ont montré de le faire, et Jésus fait la même chose. Par conséquent, si les dirigeants disent que c'est par la puissance de Satan, les disciples jugeront les dirigeants religieux de la même façon que les dirigeants jugent Jésus.</w:t>
      </w:r>
    </w:p>
    <w:p>
      <w:pPr/>
      <w:r>
        <w:rPr>
          <w:lang w:val="fr_FR" w:bidi="fr_FR"/>
        </w:rPr>
      </w:r>
      <w:r>
        <w:rPr>
          <w:lang w:val="fr_FR" w:bidi="fr_FR"/>
        </w:rPr>
        <w:t>Arrêtez et discutez avec votre équipe : Dans votre culture, quels genres de personnes ont du pouvoir sur les mauvais esprits ?</w:t>
      </w:r>
    </w:p>
    <w:p>
      <w:pPr/>
      <w:r>
        <w:rPr>
          <w:lang w:val="fr_FR" w:bidi="fr_FR"/>
        </w:rPr>
      </w:r>
      <w:r>
        <w:rPr>
          <w:lang w:val="fr_FR" w:bidi="fr_FR"/>
        </w:rPr>
        <w:t>Jésus dit que s'il chasse les démons par le doigt de Dieu, le royaume de Dieu s'est approché des gens. Le doigt de Dieu était une phrase couramment utilisée qui signifie la puissance active de Dieu. Jésus disait que Dieu a déjà commencé à régner dans le cœur des personnes à qui il parlait. Dieu utilisait sa puissance et son autorité à travers Jésus, et c'est pourquoi Jésus pouvait chasser le démon.</w:t>
      </w:r>
    </w:p>
    <w:p>
      <w:pPr/>
      <w:r>
        <w:rPr>
          <w:lang w:val="fr_FR" w:bidi="fr_FR"/>
        </w:rPr>
      </w:r>
      <w:r>
        <w:rPr>
          <w:lang w:val="fr_FR" w:bidi="fr_FR"/>
        </w:rPr>
        <w:t>Jésus parle de deux hommes forts comme moyen d'enseigner au sujet de lui-même et de Satan. Jésus compare Satan à un homme fort qui porte une armure et des armes. Il garde les gens sur lesquels il a du pouvoir.</w:t>
      </w:r>
    </w:p>
    <w:p>
      <w:pPr/>
      <w:r>
        <w:rPr>
          <w:lang w:val="fr_FR" w:bidi="fr_FR"/>
        </w:rPr>
      </w:r>
      <w:r>
        <w:rPr>
          <w:lang w:val="fr_FR" w:bidi="fr_FR"/>
        </w:rPr>
        <w:t>Arrêtez et montrez une photo d'une armure si ce n'est pas un concept commun dans votre culture.</w:t>
      </w:r>
    </w:p>
    <w:p>
      <w:pPr/>
      <w:r>
        <w:rPr>
          <w:lang w:val="fr_FR" w:bidi="fr_FR"/>
        </w:rPr>
      </w:r>
      <w:r>
        <w:rPr>
          <w:lang w:val="fr_FR" w:bidi="fr_FR"/>
        </w:rPr>
        <w:t>Jésus se compare à l'homme plus fort qui se bat avec l'homme fort et l'emporte. Il retire l'armure de l'homme fort ainsi que ses armes et partage son butin, c'est-à-dire les possessions d'un ennemi vaincu. De la même manière, Jésus retire la puissance de Satan sur les gens. En chassant les démons, Jésus démontre qu'il était plus fort que les démons et leur chef, Satan. Jésus donne des bénédictions à la personne après que le démon soit parti. Après avoir utilisé cette comparaison, Jésus laisse entendre que quiconque n'est pas l'ami de Jésus est l'ami de Satan. Jésus utilise également l'exemple du rassemblement et de la dispersion pour dire que ceux qui ne l'aident pas à rassembler les gens pour Dieu les éloignent en réalité de Dieu.</w:t>
      </w:r>
    </w:p>
    <w:p>
      <w:pPr/>
      <w:r>
        <w:rPr>
          <w:lang w:val="fr_FR" w:bidi="fr_FR"/>
        </w:rPr>
      </w:r>
      <w:r>
        <w:rPr>
          <w:lang w:val="fr_FR" w:bidi="fr_FR"/>
        </w:rPr>
        <w:t>Jésus a ensuite parlé de personnes délivrées d'esprits mauvais. Lorsqu'un esprit mauvais quitte une personne, il ère dans des lieux isolés et ne veut pas rester. À la place, l'esprit mauvais veut retourner vers la personne qu'elle contrôlait auparavant. Jésus compare une maison propre à une personne qui est spirituellement vide et disponible pour un esprit, qu'il soit bon ou mauvais. Quand l'esprit mauvais revient à la personne dans laquelle il vivait avant et trouve cette personne spirituellement vide, il s'en va apporter sept autres esprits qui sont plus mauvais qu'il ne l'est. Les huit esprits prennent le contrôle de la personne ou vivent dans la maison, et ils s'assurent que des choses encore pires arrivent à la personne possédée.</w:t>
      </w:r>
    </w:p>
    <w:p>
      <w:pPr/>
      <w:r>
        <w:rPr>
          <w:lang w:val="fr_FR" w:bidi="fr_FR"/>
        </w:rPr>
      </w:r>
      <w:r>
        <w:rPr>
          <w:lang w:val="fr_FR" w:bidi="fr_FR"/>
        </w:rPr>
        <w:t>Arrêtez et discutez avec votre équipe : Que croient les gens concernant les esprits dans votre culture ? Où les esprits vivent-ils ? Quels types d'esprits y a-t-il et que font-ils faire aux gens ?</w:t>
      </w:r>
    </w:p>
    <w:p>
      <w:pPr/>
      <w:r>
        <w:rPr>
          <w:lang w:val="fr_FR" w:bidi="fr_FR"/>
        </w:rPr>
      </w:r>
      <w:r>
        <w:rPr>
          <w:lang w:val="fr_FR" w:bidi="fr_FR"/>
        </w:rPr>
        <w:t>Alors que Jésus enseignait, une femme dit à voix haute que la mère de Jésus est bénie, c'est-à-dire qu'elle a la faveur de Dieu. Elle vantait les mérites de Jésus. Ce n'est pas que Jésus est en désaccord, mais il la corrige respectueusement en lui disant ce qui est plus important encore : que les gens entendent le message de Dieu et y obéissent.</w:t>
      </w:r>
    </w:p>
    <w:p>
      <w:pPr/>
      <w:r>
        <w:rPr>
          <w:lang w:val="fr_FR" w:bidi="fr_FR"/>
        </w:rPr>
      </w:r>
      <w:r>
        <w:rPr>
          <w:lang w:val="fr_FR" w:bidi="fr_FR"/>
        </w:rPr>
        <w:t>De plus en plus de gens viennent écouter Jésus. Jésus a répondu aux personnes qui lui ont demandé un signe pour prouver qu'il venait de Dieu en disant qu'ils étaient mauvais. Bien qu'il ait déjà fait des miracles pour eux, ils ne croyaient toujours pas qu'il venait de Dieu. Jésus dit que Dieu les punira pour leur incrédulité. Jésus donne le signe de Jonas. Jonas était un prophète venu de Dieu qui vivait longtemps avant Jésus. Un grand poisson l'a avalé, mais après trois jours, Dieu a fait que le poisson a vomi Jonas sur la terre ferme. L'Évangile selon Matthieu dit que ce que Jonas a vécu est une comparaison de ce qui arrivera à Jésus à l'avenir. Jésus mourra et sera enterré pour trois jours avant de revenir à la vie. L'expérience de Jonas prouve pour le peuple de Ninive que son message venait de Dieu. Jésus compare Jonas avec lui-même, le Fils de l'homme. Dieu a sauvé Jonas de la mort, et Dieu sauvera Jésus en le faisant vivre de nouveau. Ces miracles étaient des signes que Jonas et Jésus parlaient avec l'autorité de Dieu.</w:t>
      </w:r>
    </w:p>
    <w:p>
      <w:pPr/>
      <w:r>
        <w:rPr>
          <w:lang w:val="fr_FR" w:bidi="fr_FR"/>
        </w:rPr>
      </w:r>
      <w:r>
        <w:rPr>
          <w:lang w:val="fr_FR" w:bidi="fr_FR"/>
        </w:rPr>
        <w:t>Jésus leur rappelle que la Reine de Séba est venue d'un pays étranger simplement pour entendre et répondre aux paroles de Salomon. Salomon était un roi juif renommé pour sa sagesse. La Reine a dû voyager depuis son pays très éloigné.</w:t>
      </w:r>
    </w:p>
    <w:p>
      <w:pPr/>
      <w:r>
        <w:rPr>
          <w:lang w:val="fr_FR" w:bidi="fr_FR"/>
        </w:rPr>
      </w:r>
      <w:r>
        <w:rPr>
          <w:lang w:val="fr_FR" w:bidi="fr_FR"/>
        </w:rPr>
        <w:t>Arrêtez et montrez à votre équipe une carte d'Israël, Ninive et Séba.</w:t>
      </w:r>
    </w:p>
    <w:p>
      <w:pPr/>
      <w:r>
        <w:rPr>
          <w:lang w:val="fr_FR" w:bidi="fr_FR"/>
        </w:rPr>
      </w:r>
      <w:r>
        <w:rPr>
          <w:lang w:val="fr_FR" w:bidi="fr_FR"/>
        </w:rPr>
        <w:t>Jésus dit que la reine et le peuple de Ninive se tiendront pour accuser ceux qui n'ont pas cru en Jésus au jour du jugement, c'est-à-dire à la fin des temps quand Dieu jugera tout le monde. Les gens à l'époque de Jésus avaient le privilège de voir Dieu se révéler de manière plus grande encore, mais ils n'ont quand même pas cru.</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et ses disciples se rendent à Jérusalem. Une foule se rassemble. Un démon possède un homme et le rend incapable de parler. Jésus chasse le démon et l'homme peut à nouveau parler. La foule a trois réactions différentes.</w:t>
      </w:r>
    </w:p>
    <w:p>
      <w:pPr/>
      <w:r>
        <w:rPr>
          <w:lang w:val="fr_FR" w:bidi="fr_FR"/>
        </w:rPr>
      </w:r>
      <w:r>
        <w:rPr>
          <w:b/>
          <w:lang w:val="fr_FR" w:bidi="fr_FR"/>
        </w:rPr>
        <w:t>Deuxième partie :</w:t>
      </w:r>
      <w:r>
        <w:rPr>
          <w:lang w:val="fr_FR" w:bidi="fr_FR"/>
        </w:rPr>
        <w:t xml:space="preserve"> Jésus répond aux personnes qui pensent qu'il utilise la puissance de Satan. Jésus utilise un exemple de deux hommes forts.</w:t>
      </w:r>
    </w:p>
    <w:p>
      <w:pPr/>
      <w:r>
        <w:rPr>
          <w:lang w:val="fr_FR" w:bidi="fr_FR"/>
        </w:rPr>
      </w:r>
      <w:r>
        <w:rPr>
          <w:b/>
          <w:lang w:val="fr_FR" w:bidi="fr_FR"/>
        </w:rPr>
        <w:t>Troisième partie :</w:t>
      </w:r>
      <w:r>
        <w:rPr>
          <w:lang w:val="fr_FR" w:bidi="fr_FR"/>
        </w:rPr>
        <w:t xml:space="preserve"> Jésus parle de ceux qui étaient autrefois possédés par des démons. Un démon sort d'une personne dans le désert. Il retourne vers la personne qu'il contrôlait, la trouve pure, puis amène sept autres esprits mauvais pour posséder la personne. Une femme crie et loue les enseignements de Jésus Jésus lui dit ce qui est plus important.</w:t>
      </w:r>
    </w:p>
    <w:p>
      <w:pPr/>
      <w:r>
        <w:rPr>
          <w:lang w:val="fr_FR" w:bidi="fr_FR"/>
        </w:rPr>
      </w:r>
      <w:r>
        <w:rPr>
          <w:b/>
          <w:lang w:val="fr_FR" w:bidi="fr_FR"/>
        </w:rPr>
        <w:t>Quatrième partie :</w:t>
      </w:r>
      <w:r>
        <w:rPr>
          <w:lang w:val="fr_FR" w:bidi="fr_FR"/>
        </w:rPr>
        <w:t xml:space="preserve"> Jésus parle du signe de Jonas Jonas va vers le peuple de Ninive et ils écoutent son message. La Reine de Séba va voir Salomon et elle écoute son message. Jésus parle au peuple, mais ils n'écoutent pas son message.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Un homme possédé par des démons</w:t>
      </w:r>
    </w:p>
    <w:p>
      <w:pPr>
        <w:pStyle w:val="ListBullet"/>
        <w:spacing w:line="240" w:lineRule="auto"/>
        <w:ind w:left="720"/>
      </w:pPr>
      <w:r>
        <w:rPr>
          <w:lang w:val="fr_FR" w:bidi="fr_FR"/>
        </w:rPr>
      </w:r>
      <w:r>
        <w:rPr>
          <w:lang w:val="fr_FR" w:bidi="fr_FR"/>
        </w:rPr>
        <w:t>Un démon</w:t>
      </w:r>
    </w:p>
    <w:p>
      <w:pPr>
        <w:pStyle w:val="ListBullet"/>
        <w:spacing w:line="240" w:lineRule="auto"/>
        <w:ind w:left="720"/>
      </w:pPr>
      <w:r>
        <w:rPr>
          <w:lang w:val="fr_FR" w:bidi="fr_FR"/>
        </w:rPr>
      </w:r>
      <w:r>
        <w:rPr>
          <w:lang w:val="fr_FR" w:bidi="fr_FR"/>
        </w:rPr>
        <w:t>Les responsables religieux</w:t>
      </w:r>
    </w:p>
    <w:p>
      <w:pPr>
        <w:pStyle w:val="ListBullet"/>
        <w:spacing w:line="240" w:lineRule="auto"/>
        <w:ind w:left="720"/>
      </w:pPr>
      <w:r>
        <w:rPr>
          <w:lang w:val="fr_FR" w:bidi="fr_FR"/>
        </w:rPr>
      </w:r>
      <w:r>
        <w:rPr>
          <w:lang w:val="fr_FR" w:bidi="fr_FR"/>
        </w:rPr>
        <w:t>Les disciples des responsables religieux</w:t>
      </w:r>
    </w:p>
    <w:p>
      <w:pPr>
        <w:pStyle w:val="ListBullet"/>
        <w:spacing w:line="240" w:lineRule="auto"/>
        <w:ind w:left="720"/>
      </w:pPr>
      <w:r>
        <w:rPr>
          <w:lang w:val="fr_FR" w:bidi="fr_FR"/>
        </w:rPr>
      </w:r>
      <w:r>
        <w:rPr>
          <w:lang w:val="fr_FR" w:bidi="fr_FR"/>
        </w:rPr>
        <w:t>Ceux qui demandent un signe</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Huit esprits mauvais</w:t>
      </w:r>
    </w:p>
    <w:p>
      <w:pPr>
        <w:pStyle w:val="ListBullet"/>
        <w:spacing w:line="240" w:lineRule="auto"/>
        <w:ind w:left="720"/>
      </w:pPr>
      <w:r>
        <w:rPr>
          <w:lang w:val="fr_FR" w:bidi="fr_FR"/>
        </w:rPr>
      </w:r>
      <w:r>
        <w:rPr>
          <w:lang w:val="fr_FR" w:bidi="fr_FR"/>
        </w:rPr>
        <w:t>L'homme vers qui retourne le démon</w:t>
      </w:r>
    </w:p>
    <w:p>
      <w:pPr>
        <w:pStyle w:val="ListBullet"/>
        <w:spacing w:line="240" w:lineRule="auto"/>
        <w:ind w:left="720"/>
      </w:pPr>
      <w:r>
        <w:rPr>
          <w:lang w:val="fr_FR" w:bidi="fr_FR"/>
        </w:rPr>
      </w:r>
      <w:r>
        <w:rPr>
          <w:lang w:val="fr_FR" w:bidi="fr_FR"/>
        </w:rPr>
        <w:t>La femme qui appelle</w:t>
      </w:r>
    </w:p>
    <w:p>
      <w:pPr>
        <w:pStyle w:val="ListBullet"/>
        <w:spacing w:line="240" w:lineRule="auto"/>
        <w:ind w:left="720"/>
      </w:pPr>
      <w:r>
        <w:rPr>
          <w:lang w:val="fr_FR" w:bidi="fr_FR"/>
        </w:rPr>
      </w:r>
      <w:r>
        <w:rPr>
          <w:lang w:val="fr_FR" w:bidi="fr_FR"/>
        </w:rPr>
        <w:t>Le peuple de Ninive</w:t>
      </w:r>
    </w:p>
    <w:p>
      <w:pPr>
        <w:pStyle w:val="ListBullet"/>
        <w:spacing w:line="240" w:lineRule="auto"/>
        <w:ind w:left="720"/>
      </w:pPr>
      <w:r>
        <w:rPr>
          <w:lang w:val="fr_FR" w:bidi="fr_FR"/>
        </w:rPr>
      </w:r>
      <w:r>
        <w:rPr>
          <w:lang w:val="fr_FR" w:bidi="fr_FR"/>
        </w:rPr>
        <w:t>Jonas</w:t>
      </w:r>
    </w:p>
    <w:p>
      <w:pPr>
        <w:pStyle w:val="ListBullet"/>
        <w:spacing w:line="240" w:lineRule="auto"/>
        <w:ind w:left="720"/>
      </w:pPr>
      <w:r>
        <w:rPr>
          <w:lang w:val="fr_FR" w:bidi="fr_FR"/>
        </w:rPr>
      </w:r>
      <w:r>
        <w:rPr>
          <w:lang w:val="fr_FR" w:bidi="fr_FR"/>
        </w:rPr>
        <w:t>Salomon</w:t>
      </w:r>
    </w:p>
    <w:p>
      <w:pPr>
        <w:pStyle w:val="ListBullet"/>
        <w:spacing w:line="240" w:lineRule="auto"/>
        <w:ind w:left="720"/>
      </w:pPr>
      <w:r>
        <w:rPr>
          <w:lang w:val="fr_FR" w:bidi="fr_FR"/>
        </w:rPr>
      </w:r>
      <w:r>
        <w:rPr>
          <w:lang w:val="fr_FR" w:bidi="fr_FR"/>
        </w:rPr>
        <w:t>La Reine de Séba</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souvenir que l’homme ne peut pas parler à cause du démon.</w:t>
      </w:r>
    </w:p>
    <w:p>
      <w:pPr/>
      <w:r>
        <w:rPr>
          <w:lang w:val="fr_FR" w:bidi="fr_FR"/>
        </w:rPr>
      </w:r>
      <w:r>
        <w:rPr>
          <w:lang w:val="fr_FR" w:bidi="fr_FR"/>
        </w:rPr>
        <w:t xml:space="preserve">Il est important de se souvenir que la deuxième scène commence quand Jésus répond à ce qu’il sait que les gens sont en train de penser. Jésus explique qu’une maison ou un royaume ne peut pas être divisé contre lui‑même. Puis Jésus utilise un mot comme « maintenant » pour montrer qu’il change de sujet. Jésus fait remarquer que, s’ils pensent qu’il utilise la puissance de Satan pour chasser les démons, alors eux aussi doivent utiliser une certaine puissance pour chasser les démons. Qui leur donne cette puissance pour chasser les démons ? Les partisans des chefs religieux qui chassent les démons montreront que ce que les chefs religieux disent au sujet de Jésus est faux. Ensuite, par un mot de transition, Jésus arrive à son point principal : </w:t>
      </w:r>
      <w:r>
        <w:rPr>
          <w:b/>
          <w:lang w:val="fr_FR" w:bidi="fr_FR"/>
        </w:rPr>
        <w:t>mais</w:t>
      </w:r>
      <w:r>
        <w:rPr>
          <w:lang w:val="fr_FR" w:bidi="fr_FR"/>
        </w:rPr>
        <w:t xml:space="preserve"> si Jésus chasse les démons par la puissance de Dieu, alors le royaume de Dieu est venu.</w:t>
      </w:r>
    </w:p>
    <w:p>
      <w:pPr/>
      <w:r>
        <w:rPr>
          <w:lang w:val="fr_FR" w:bidi="fr_FR"/>
        </w:rPr>
      </w:r>
      <w:r>
        <w:rPr>
          <w:lang w:val="fr_FR" w:bidi="fr_FR"/>
        </w:rPr>
        <w:t>Arrêtez‑vous ici et écoutez l’argument de Jésus. Comment montrez‑vous, dans votre langue, que quelqu’un apporte de nouveaux arguments dans un raisonnement ?</w:t>
      </w:r>
    </w:p>
    <w:p>
      <w:pPr/>
      <w:r>
        <w:rPr>
          <w:lang w:val="fr_FR" w:bidi="fr_FR"/>
        </w:rPr>
      </w:r>
      <w:r>
        <w:rPr>
          <w:lang w:val="fr_FR" w:bidi="fr_FR"/>
        </w:rPr>
        <w:t>Il est important de se souvenir que, quand Jésus parle des deux hommes forts, il compare Satan à lui‑même. L’exemple de Jésus montre deux royaumes qui s’opposent : le royaume de Satan et le royaume de Dieu. Satan est présenté comme un commandant de forces démoniaques, et Jésus comme celui qui triomphe de lui sur le champ de bataille et qui lui prend ses biens. Jésus montre que le royaume, ou la maison, de Dieu remportera la victoire en fin de compte.</w:t>
      </w:r>
    </w:p>
    <w:p>
      <w:pPr/>
      <w:r>
        <w:rPr>
          <w:lang w:val="fr_FR" w:bidi="fr_FR"/>
        </w:rPr>
      </w:r>
      <w:r>
        <w:rPr>
          <w:lang w:val="fr_FR" w:bidi="fr_FR"/>
        </w:rPr>
        <w:t>Il est important de se souvenir que les personnes qui demandent un signe veulent mettre Jésus à l’épreuve. Elles ne croient pas vraiment que Jésus utilise la puissance de Dieu.</w:t>
      </w:r>
    </w:p>
    <w:p>
      <w:pPr/>
      <w:r>
        <w:rPr>
          <w:lang w:val="fr_FR" w:bidi="fr_FR"/>
        </w:rPr>
      </w:r>
      <w:r>
        <w:rPr>
          <w:lang w:val="fr_FR" w:bidi="fr_FR"/>
        </w:rPr>
        <w:t>Il est important de se souvenir que Jésus compare l’intérieur d’une personne à une maison. Si une personne n’est pas la maison de l’Esprit de Dieu, alors cette personne peut devenir une maison pour des esprits mauvais.</w:t>
      </w:r>
    </w:p>
    <w:p>
      <w:pPr/>
      <w:r>
        <w:rPr>
          <w:lang w:val="fr_FR" w:bidi="fr_FR"/>
        </w:rPr>
      </w:r>
      <w:r>
        <w:rPr>
          <w:lang w:val="fr_FR" w:bidi="fr_FR"/>
        </w:rPr>
        <w:t>Il est important de se souvenir que Jonas a passé trois jours dans le ventre d’un grand poisson, au fond de la mer, avant que Dieu ne fasse en sorte que le poisson le vomisse sur le rivage. Dans l’avenir, Jésus sera dans le tombeau pendant trois jours avant que Dieu ne lui redonne la vie. Voilà ce qu'est le signe de Jonas.</w:t>
      </w:r>
    </w:p>
    <w:p>
      <w:pPr/>
      <w:r>
        <w:rPr>
          <w:lang w:val="fr_FR" w:bidi="fr_FR"/>
        </w:rPr>
      </w:r>
      <w:r>
        <w:rPr>
          <w:lang w:val="fr_FR" w:bidi="fr_FR"/>
        </w:rPr>
        <w:t>Il est important de se souvenir que les habitants de Ninive et la reine de Séba étaient des Gentils, c’est‑à‑dire des non‑Juifs. Jésus utilise la même description pour parler des habitants de Ninive et de la reine de Séba. Dans les deux cas, ils « se lèveront pour juger », et Jésus dit que « quelqu’un de plus grand est là ».</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Un homme possédé par des démons</w:t>
      </w:r>
    </w:p>
    <w:p>
      <w:pPr>
        <w:pStyle w:val="ListBullet"/>
        <w:spacing w:line="240" w:lineRule="auto"/>
        <w:ind w:left="720"/>
      </w:pPr>
      <w:r>
        <w:rPr>
          <w:lang w:val="fr_FR" w:bidi="fr_FR"/>
        </w:rPr>
      </w:r>
      <w:r>
        <w:rPr>
          <w:lang w:val="fr_FR" w:bidi="fr_FR"/>
        </w:rPr>
        <w:t>Un démon</w:t>
      </w:r>
    </w:p>
    <w:p>
      <w:pPr>
        <w:pStyle w:val="ListBullet"/>
        <w:spacing w:line="240" w:lineRule="auto"/>
        <w:ind w:left="720"/>
      </w:pPr>
      <w:r>
        <w:rPr>
          <w:lang w:val="fr_FR" w:bidi="fr_FR"/>
        </w:rPr>
      </w:r>
      <w:r>
        <w:rPr>
          <w:lang w:val="fr_FR" w:bidi="fr_FR"/>
        </w:rPr>
        <w:t>Les responsables religieux</w:t>
      </w:r>
    </w:p>
    <w:p>
      <w:pPr>
        <w:pStyle w:val="ListBullet"/>
        <w:spacing w:line="240" w:lineRule="auto"/>
        <w:ind w:left="720"/>
      </w:pPr>
      <w:r>
        <w:rPr>
          <w:lang w:val="fr_FR" w:bidi="fr_FR"/>
        </w:rPr>
      </w:r>
      <w:r>
        <w:rPr>
          <w:lang w:val="fr_FR" w:bidi="fr_FR"/>
        </w:rPr>
        <w:t>Les disciples des responsables religieux</w:t>
      </w:r>
    </w:p>
    <w:p>
      <w:pPr>
        <w:pStyle w:val="ListBullet"/>
        <w:spacing w:line="240" w:lineRule="auto"/>
        <w:ind w:left="720"/>
      </w:pPr>
      <w:r>
        <w:rPr>
          <w:lang w:val="fr_FR" w:bidi="fr_FR"/>
        </w:rPr>
      </w:r>
      <w:r>
        <w:rPr>
          <w:lang w:val="fr_FR" w:bidi="fr_FR"/>
        </w:rPr>
        <w:t>Ceux qui demandent un signe</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Huit esprits mauvais</w:t>
      </w:r>
    </w:p>
    <w:p>
      <w:pPr>
        <w:pStyle w:val="ListBullet"/>
        <w:spacing w:line="240" w:lineRule="auto"/>
        <w:ind w:left="720"/>
      </w:pPr>
      <w:r>
        <w:rPr>
          <w:lang w:val="fr_FR" w:bidi="fr_FR"/>
        </w:rPr>
      </w:r>
      <w:r>
        <w:rPr>
          <w:lang w:val="fr_FR" w:bidi="fr_FR"/>
        </w:rPr>
        <w:t>L'homme vers qui retourne le démon</w:t>
      </w:r>
    </w:p>
    <w:p>
      <w:pPr>
        <w:pStyle w:val="ListBullet"/>
        <w:spacing w:line="240" w:lineRule="auto"/>
        <w:ind w:left="720"/>
      </w:pPr>
      <w:r>
        <w:rPr>
          <w:lang w:val="fr_FR" w:bidi="fr_FR"/>
        </w:rPr>
      </w:r>
      <w:r>
        <w:rPr>
          <w:lang w:val="fr_FR" w:bidi="fr_FR"/>
        </w:rPr>
        <w:t>La femme qui appelle</w:t>
      </w:r>
    </w:p>
    <w:p>
      <w:pPr>
        <w:pStyle w:val="ListBullet"/>
        <w:spacing w:line="240" w:lineRule="auto"/>
        <w:ind w:left="720"/>
      </w:pPr>
      <w:r>
        <w:rPr>
          <w:lang w:val="fr_FR" w:bidi="fr_FR"/>
        </w:rPr>
      </w:r>
      <w:r>
        <w:rPr>
          <w:lang w:val="fr_FR" w:bidi="fr_FR"/>
        </w:rPr>
        <w:t>Le peuple de Ninive</w:t>
      </w:r>
    </w:p>
    <w:p>
      <w:pPr>
        <w:pStyle w:val="ListBullet"/>
        <w:spacing w:line="240" w:lineRule="auto"/>
        <w:ind w:left="720"/>
      </w:pPr>
      <w:r>
        <w:rPr>
          <w:lang w:val="fr_FR" w:bidi="fr_FR"/>
        </w:rPr>
      </w:r>
      <w:r>
        <w:rPr>
          <w:lang w:val="fr_FR" w:bidi="fr_FR"/>
        </w:rPr>
        <w:t>Jonas</w:t>
      </w:r>
    </w:p>
    <w:p>
      <w:pPr>
        <w:pStyle w:val="ListBullet"/>
        <w:spacing w:line="240" w:lineRule="auto"/>
        <w:ind w:left="720"/>
      </w:pPr>
      <w:r>
        <w:rPr>
          <w:lang w:val="fr_FR" w:bidi="fr_FR"/>
        </w:rPr>
      </w:r>
      <w:r>
        <w:rPr>
          <w:lang w:val="fr_FR" w:bidi="fr_FR"/>
        </w:rPr>
        <w:t>Salomon</w:t>
      </w:r>
    </w:p>
    <w:p>
      <w:pPr>
        <w:pStyle w:val="ListBullet"/>
        <w:spacing w:line="240" w:lineRule="auto"/>
        <w:ind w:left="720"/>
      </w:pPr>
      <w:r>
        <w:rPr>
          <w:lang w:val="fr_FR" w:bidi="fr_FR"/>
        </w:rPr>
      </w:r>
      <w:r>
        <w:rPr>
          <w:lang w:val="fr_FR" w:bidi="fr_FR"/>
        </w:rPr>
        <w:t>La Reine de Séba</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les exemples de Jésus au moment où il les décrit à la foule. Par exemple, pendant que Jésus parle à la foule, l’équipe peut représenter les deux hommes forts qui se battent. Ensuite, elle peut représenter un démon qui vient d’être chassé d’une personne. Le démon va dans le désert et revient vers la personne. Puis il amène sept autres esprits plus mauvais pour dominer cette même personne. Enfin, l’équipe peut mimer Jonas prêchant aux habitants de Ninive et leur conversion à Dieu, ainsi que la reine de Séba voyageant très loin pour écouter le roi Salomon.</w:t>
      </w:r>
    </w:p>
    <w:p>
      <w:pPr/>
      <w:r>
        <w:rPr>
          <w:lang w:val="fr_FR" w:bidi="fr_FR"/>
        </w:rPr>
      </w:r>
      <w:r>
        <w:rPr>
          <w:lang w:val="fr_FR" w:bidi="fr_FR"/>
        </w:rPr>
        <w:t>Assurez‑vous que Jésus se tourne de nouveau vers la foule quand il parle du fait que quelqu’un de plus grand que Salomon est ici.</w:t>
      </w:r>
    </w:p>
    <w:p>
      <w:pPr/>
      <w:r>
        <w:rPr>
          <w:lang w:val="fr_FR" w:bidi="fr_FR"/>
        </w:rPr>
      </w:r>
      <w:r>
        <w:rPr>
          <w:lang w:val="fr_FR" w:bidi="fr_FR"/>
        </w:rPr>
        <w:t>L’équipe peut décider de réordonner l'ordre chronologique des événements lorsqu’elle représente le récit, pour qu’il ressemble davantage à ce qui s’est réellement passé. L’équipe peut montrer l’homme muet possédé par un démon. Jésus chasse le démon, et l’homme peut parler de nouveau. La foule a des réactions variées, et Jésus commence à enseigner.</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un homme possédé par un démon, qui ne peut pas parler. Jésus chasse le démon de cet homme, et il peut de nouveau parler. Une partie de la foule est dans l’admiration. D’autres pensent que Jésus utilise la puissance de Satan. D’autres encore veulent que Jésus donne un signe pour prouver qu’il utilise la puissance de Dieu.</w:t>
      </w:r>
    </w:p>
    <w:p>
      <w:pPr/>
      <w:r>
        <w:rPr>
          <w:lang w:val="fr_FR" w:bidi="fr_FR"/>
        </w:rPr>
      </w:r>
      <w:r>
        <w:rPr>
          <w:lang w:val="fr_FR" w:bidi="fr_FR"/>
        </w:rPr>
        <w:t>Arrêtez la représentation : demandez à l’acteur qui joue l’homme qui peut parler : « Que ressentez-vous ? » Vous entendrez peut-être : « Je suis enfin libre de la puissance du démon », « Comment peuvent‑ils penser que Jésus utilise la puissance de Satan ? Je connais sa puissance, et elle n’est rien comparée à la puissance de Jésus », et « Reconnaissant. Je louerai Dieu pour ce que Jésus a fait. » Reprenez la représentation.</w:t>
      </w:r>
    </w:p>
    <w:p>
      <w:pPr/>
      <w:r>
        <w:rPr>
          <w:lang w:val="fr_FR" w:bidi="fr_FR"/>
        </w:rPr>
      </w:r>
      <w:r>
        <w:rPr>
          <w:lang w:val="fr_FR" w:bidi="fr_FR"/>
        </w:rPr>
        <w:t>Représentez Jésus qui se défend en disant qu’une maison ne peut pas tenir si les personnes qui y habitent se battent les unes contre les autres. Jésus dit qu’il serait insensé pour Satan de diviser son royaume en combattant ses propres démons. Jésus demande pourquoi les chefs religieux n’accusent pas leurs propres disciples, qui chassent des démons, d’utiliser la puissance de Satan.</w:t>
      </w:r>
    </w:p>
    <w:p>
      <w:pPr/>
      <w:r>
        <w:rPr>
          <w:lang w:val="fr_FR" w:bidi="fr_FR"/>
        </w:rPr>
      </w:r>
      <w:r>
        <w:rPr>
          <w:lang w:val="fr_FR" w:bidi="fr_FR"/>
        </w:rPr>
        <w:t>Arrêtez la représentation. Demandez à la personne qui joue le rôle des accusateurs : « Que ressentez-vous ? » Cette personne répondra peut-être quelque chose comme « je me sens frustré. Jésus a toujours une réponse à tout ! », « J’étais sûr que le peuple croirait qu’il utilise la puissance de Satan », ou « Je sais que mes partisans utilisent la puissance de Dieu. Je ne veux pas qu’ils me remettent en question. » Reprenez la représentation.</w:t>
      </w:r>
    </w:p>
    <w:p>
      <w:pPr/>
      <w:r>
        <w:rPr>
          <w:lang w:val="fr_FR" w:bidi="fr_FR"/>
        </w:rPr>
      </w:r>
      <w:r>
        <w:rPr>
          <w:lang w:val="fr_FR" w:bidi="fr_FR"/>
        </w:rPr>
        <w:t>Représentez Jésus en train de donner l’exemple des hommes forts qui se battent. L’homme le plus fort l’emporte sur l’homme armé et équipé. Les personnes qu’il gardait sont délivrées. Jésus dit que celui qui n’est pas avec lui est contre lui.</w:t>
      </w:r>
    </w:p>
    <w:p>
      <w:pPr/>
      <w:r>
        <w:rPr>
          <w:lang w:val="fr_FR" w:bidi="fr_FR"/>
        </w:rPr>
      </w:r>
      <w:r>
        <w:rPr>
          <w:lang w:val="fr_FR" w:bidi="fr_FR"/>
        </w:rPr>
        <w:t>Arrêtez la représentation : Demandez à l'acteur qui joue le rôle des personnes délivrées : « Que ressentez-vous ? » Vous entendrez peut-être des choses comme : « Joyeux ! Nous sommes enfin libres ! », « Je n’aurais jamais pensé qu’il puisse exister quelqu’un de plus fort que Satan », ou « Je veux suivre l’homme plus fort. Je me sens en sécurité avec lui. » Reprenez la représentation.</w:t>
      </w:r>
    </w:p>
    <w:p>
      <w:pPr/>
      <w:r>
        <w:rPr>
          <w:lang w:val="fr_FR" w:bidi="fr_FR"/>
        </w:rPr>
      </w:r>
      <w:r>
        <w:rPr>
          <w:lang w:val="fr_FR" w:bidi="fr_FR"/>
        </w:rPr>
        <w:t>Représentez Jésus en train de donner l’exemple d’un démon chassé d’une personne. Le démon va dans le désert, revient, puis amène sept autres esprits plus méchants pour posséder la même personne dans laquelle il habitait auparavant. La situation de cette personne est pire qu’avant.</w:t>
      </w:r>
    </w:p>
    <w:p>
      <w:pPr/>
      <w:r>
        <w:rPr>
          <w:lang w:val="fr_FR" w:bidi="fr_FR"/>
        </w:rPr>
      </w:r>
      <w:r>
        <w:rPr>
          <w:lang w:val="fr_FR" w:bidi="fr_FR"/>
        </w:rPr>
        <w:t>Arrêtez la représentation : demandez à l’acteur qui joue la personne qui était possédée : « Que ressentez-vous ? » Vous entendrez peut-être des réponses comme : « Je ne peux pas imaginer que ce soit pire que quand le démon vivait en moi », « Effrayé. Je ne veux pas que des démons reviennent en moi », ou « Désespéré. Je veux avoir l’Esprit de Dieu. Il est bien plus fort que Satan. » Reprenez la représentation.</w:t>
      </w:r>
    </w:p>
    <w:p>
      <w:pPr/>
      <w:r>
        <w:rPr>
          <w:lang w:val="fr_FR" w:bidi="fr_FR"/>
        </w:rPr>
      </w:r>
      <w:r>
        <w:rPr>
          <w:lang w:val="fr_FR" w:bidi="fr_FR"/>
        </w:rPr>
        <w:t>Représentez une femme qui crie que la mère de Jésus est bénie. Jésus lui répond qu’il est plus important d’écouter la parole de Dieu et de lui obéir. Jésus traite de méchants les gens qui demandent un signe. Il leur donne le signe de Jonas. Jésus dit que quelqu’un de plus grand que Jonas et que Salomon est ici.</w:t>
      </w:r>
    </w:p>
    <w:p>
      <w:pPr/>
      <w:r>
        <w:rPr>
          <w:lang w:val="fr_FR" w:bidi="fr_FR"/>
        </w:rPr>
      </w:r>
      <w:r>
        <w:rPr>
          <w:lang w:val="fr_FR" w:bidi="fr_FR"/>
        </w:rPr>
        <w:t>Arrêtez la représentation. Demandez à l'acteur qui joue le rôle de la foule : « Que ressentez-vous ? » Vous entendrez peut-être des choses comme : « Bouleversés. Pourquoi nous a‑t‑il appelés mauvais ? », « En colère. Comment Jésus peut‑il louer des non‑Juifs pour leur foi en Dieu ? », ou « Confus. Qui pourrait être plus grand que le roi le plus sage d’Israël ? De quel signe Jésus parle‑t‑il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chasse un </w:t>
      </w:r>
      <w:r>
        <w:rPr>
          <w:b/>
          <w:lang w:val="fr_FR" w:bidi="fr_FR"/>
        </w:rPr>
        <w:t>démon</w:t>
      </w:r>
      <w:r>
        <w:rPr>
          <w:lang w:val="fr_FR" w:bidi="fr_FR"/>
        </w:rPr>
        <w:t xml:space="preserve">, ou un </w:t>
      </w:r>
      <w:r>
        <w:rPr>
          <w:b/>
          <w:lang w:val="fr_FR" w:bidi="fr_FR"/>
        </w:rPr>
        <w:t>esprit mauvais</w:t>
      </w:r>
      <w:r>
        <w:rPr>
          <w:lang w:val="fr_FR" w:bidi="fr_FR"/>
        </w:rPr>
        <w:t xml:space="preserve">, d’un homme qui était muet. Assurez-vous de traduire le mot démon de la même façon que dans les passages précédents. Le mot </w:t>
      </w:r>
      <w:r>
        <w:rPr>
          <w:b/>
          <w:lang w:val="fr_FR" w:bidi="fr_FR"/>
        </w:rPr>
        <w:t>démon</w:t>
      </w:r>
      <w:r>
        <w:rPr>
          <w:lang w:val="fr_FR" w:bidi="fr_FR"/>
        </w:rPr>
        <w:t xml:space="preserve"> se trouve dans le glossaire principal. La foule réagit de différentes manières au miracle de Jésus. Certains pensaient que Jésus utilisait la puissance de </w:t>
      </w:r>
      <w:r>
        <w:rPr>
          <w:b/>
          <w:lang w:val="fr_FR" w:bidi="fr_FR"/>
        </w:rPr>
        <w:t>Béelzébul, le prince des démons</w:t>
      </w:r>
      <w:r>
        <w:rPr>
          <w:lang w:val="fr_FR" w:bidi="fr_FR"/>
        </w:rPr>
        <w:t xml:space="preserve">. « Béelzébul » désigne un dieu païen, mais le peuple utilisait ce nom pour parler de </w:t>
      </w:r>
      <w:r>
        <w:rPr>
          <w:b/>
          <w:lang w:val="fr_FR" w:bidi="fr_FR"/>
        </w:rPr>
        <w:t>Satan</w:t>
      </w:r>
      <w:r>
        <w:rPr>
          <w:lang w:val="fr_FR" w:bidi="fr_FR"/>
        </w:rPr>
        <w:t xml:space="preserve">, le chef de tous les esprits mauvais et l’ennemi de Dieu. Veillez à traduire « Satan » de la même manière que précédemment. « </w:t>
      </w:r>
      <w:r>
        <w:rPr>
          <w:b/>
          <w:lang w:val="fr_FR" w:bidi="fr_FR"/>
        </w:rPr>
        <w:t>Satan</w:t>
      </w:r>
      <w:r>
        <w:rPr>
          <w:lang w:val="fr_FR" w:bidi="fr_FR"/>
        </w:rPr>
        <w:t xml:space="preserve"> » se trouve dans le glossaire principal.</w:t>
      </w:r>
    </w:p>
    <w:p>
      <w:pPr/>
      <w:r>
        <w:rPr>
          <w:lang w:val="fr_FR" w:bidi="fr_FR"/>
        </w:rPr>
      </w:r>
      <w:r>
        <w:rPr>
          <w:lang w:val="fr_FR" w:bidi="fr_FR"/>
        </w:rPr>
        <w:t>Discutez avec vos traducteurs pour savoir s’il est plus facile, dans votre langue, de remplacer « Béelzébul » par le mot utilisé pour « Satan ».</w:t>
      </w:r>
    </w:p>
    <w:p>
      <w:pPr/>
      <w:r>
        <w:rPr>
          <w:lang w:val="fr_FR" w:bidi="fr_FR"/>
        </w:rPr>
      </w:r>
      <w:r>
        <w:rPr>
          <w:lang w:val="fr_FR" w:bidi="fr_FR"/>
        </w:rPr>
        <w:t xml:space="preserve">D’autres personnes dans la foule mettaient Jésus à l’épreuve en lui demandant un </w:t>
      </w:r>
      <w:r>
        <w:rPr>
          <w:b/>
          <w:lang w:val="fr_FR" w:bidi="fr_FR"/>
        </w:rPr>
        <w:t>signe</w:t>
      </w:r>
      <w:r>
        <w:rPr>
          <w:lang w:val="fr_FR" w:bidi="fr_FR"/>
        </w:rPr>
        <w:t xml:space="preserve"> venant du </w:t>
      </w:r>
      <w:r>
        <w:rPr>
          <w:b/>
          <w:lang w:val="fr_FR" w:bidi="fr_FR"/>
        </w:rPr>
        <w:t>ciel</w:t>
      </w:r>
      <w:r>
        <w:rPr>
          <w:lang w:val="fr_FR" w:bidi="fr_FR"/>
        </w:rPr>
        <w:t xml:space="preserve">, c’est‑à‑dire du lieu où Dieu habite. Dans ce contexte, « ciel » renvoie à Dieu lui‑même. Un « signe » est un signal ou une indication que quelque chose est vrai ou va arriver. Ces personnes voulaient que Jésus accomplisse un miracle pour prouver qu’il utilisait la puissance de Dieu. Veillez à traduire « signe » et « ciel » de la même manière que dans les passages précédents. Les mots « </w:t>
      </w:r>
      <w:r>
        <w:rPr>
          <w:b/>
          <w:lang w:val="fr_FR" w:bidi="fr_FR"/>
        </w:rPr>
        <w:t>signe</w:t>
      </w:r>
      <w:r>
        <w:rPr>
          <w:lang w:val="fr_FR" w:bidi="fr_FR"/>
        </w:rPr>
        <w:t xml:space="preserve"> » et « </w:t>
      </w:r>
      <w:r>
        <w:rPr>
          <w:b/>
          <w:lang w:val="fr_FR" w:bidi="fr_FR"/>
        </w:rPr>
        <w:t>ciel</w:t>
      </w:r>
      <w:r>
        <w:rPr>
          <w:lang w:val="fr_FR" w:bidi="fr_FR"/>
        </w:rPr>
        <w:t xml:space="preserve"> » se trouvent dans le glossaire principal.</w:t>
      </w:r>
    </w:p>
    <w:p>
      <w:pPr/>
      <w:r>
        <w:rPr>
          <w:lang w:val="fr_FR" w:bidi="fr_FR"/>
        </w:rPr>
      </w:r>
      <w:r>
        <w:rPr>
          <w:lang w:val="fr_FR" w:bidi="fr_FR"/>
        </w:rPr>
        <w:t xml:space="preserve">Jésus parle d’un </w:t>
      </w:r>
      <w:r>
        <w:rPr>
          <w:b/>
          <w:lang w:val="fr_FR" w:bidi="fr_FR"/>
        </w:rPr>
        <w:t>royaume</w:t>
      </w:r>
      <w:r>
        <w:rPr>
          <w:lang w:val="fr_FR" w:bidi="fr_FR"/>
        </w:rPr>
        <w:t xml:space="preserve"> divisé contre lui‑même. Cela peut désigner un pays où différents groupes se combattent. Mais Jésus ne parle pas d’un pays gouverné par un roi. Il parle de manière générale. Tout pays ou toute tribu qui se bat contre elle‑même sera détruit, ou restera avec très peu de survivants. Le royaume de Satan désigne sa puissance et son autorité sur tous les démons. Si Satan combat ses démons, il divise son propre royaume. Veillez à traduire « royaume » de la même manière que dans les passages précédents. Le mot « </w:t>
      </w:r>
      <w:r>
        <w:rPr>
          <w:b/>
          <w:lang w:val="fr_FR" w:bidi="fr_FR"/>
        </w:rPr>
        <w:t>royaume</w:t>
      </w:r>
      <w:r>
        <w:rPr>
          <w:lang w:val="fr_FR" w:bidi="fr_FR"/>
        </w:rPr>
        <w:t xml:space="preserve"> » se trouve dans le glossaire principal.</w:t>
      </w:r>
    </w:p>
    <w:p>
      <w:pPr/>
      <w:r>
        <w:rPr>
          <w:lang w:val="fr_FR" w:bidi="fr_FR"/>
        </w:rPr>
      </w:r>
      <w:r>
        <w:rPr>
          <w:lang w:val="fr_FR" w:bidi="fr_FR"/>
        </w:rPr>
        <w:t xml:space="preserve">Jésus dit que, s’il utilise la puissance de Dieu, alors le </w:t>
      </w:r>
      <w:r>
        <w:rPr>
          <w:b/>
          <w:lang w:val="fr_FR" w:bidi="fr_FR"/>
        </w:rPr>
        <w:t>royaume de Dieu</w:t>
      </w:r>
      <w:r>
        <w:rPr>
          <w:lang w:val="fr_FR" w:bidi="fr_FR"/>
        </w:rPr>
        <w:t xml:space="preserve"> est parvenu jusqu’à eux. Ici, « royaume de Dieu » signifie que Dieu règne dans le cœur des personnes qui croient en Jésus comme le Sauveur promis. Assurez-vous de traduire Royaume de Dieu de la même façon que dans les passages précédents.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Jésus dit : « </w:t>
      </w:r>
      <w:r>
        <w:rPr>
          <w:b/>
          <w:lang w:val="fr_FR" w:bidi="fr_FR"/>
        </w:rPr>
        <w:t>Celui qui ne rassemble pas avec moi disperse</w:t>
      </w:r>
      <w:r>
        <w:rPr>
          <w:lang w:val="fr_FR" w:bidi="fr_FR"/>
        </w:rPr>
        <w:t>. » Jésus ne parle pas de manière littérale, mais il veut dire que celui qui n’appelle pas les gens à venir à Dieu est en réalité en train de les repousser loin de Dieu.</w:t>
      </w:r>
    </w:p>
    <w:p>
      <w:pPr/>
      <w:r>
        <w:rPr>
          <w:lang w:val="fr_FR" w:bidi="fr_FR"/>
        </w:rPr>
      </w:r>
      <w:r>
        <w:rPr>
          <w:lang w:val="fr_FR" w:bidi="fr_FR"/>
        </w:rPr>
        <w:t>Discutez avec vos traducteurs de la meilleure manière de rendre cette image. Vous pouvez utiliser un exemple plus précis, comme rassembler des brebis ou des récoltes. Ou bien il sera peut‑être préférable de traduire « rassembler » d’une façon plus générale, par exemple : « Celui qui ne travaille pas avec moi travaille contre moi. »</w:t>
      </w:r>
    </w:p>
    <w:p>
      <w:pPr/>
      <w:r>
        <w:rPr>
          <w:lang w:val="fr_FR" w:bidi="fr_FR"/>
        </w:rPr>
      </w:r>
      <w:r>
        <w:rPr>
          <w:lang w:val="fr_FR" w:bidi="fr_FR"/>
        </w:rPr>
        <w:t xml:space="preserve">Quand Jésus parle d’« </w:t>
      </w:r>
      <w:r>
        <w:rPr>
          <w:b/>
          <w:lang w:val="fr_FR" w:bidi="fr_FR"/>
        </w:rPr>
        <w:t>esprit impur</w:t>
      </w:r>
      <w:r>
        <w:rPr>
          <w:lang w:val="fr_FR" w:bidi="fr_FR"/>
        </w:rPr>
        <w:t xml:space="preserve"> », il s’agit encore d’un démon, ou d’un esprit mauvais, considéré comme impur, c’est‑à‑dire impropre au service de Dieu dans la culture juive. Jésus dit que, quand l’esprit mauvais revient vers la personne sur laquelle il dominait auparavant, il trouve la maison </w:t>
      </w:r>
      <w:r>
        <w:rPr>
          <w:b/>
          <w:lang w:val="fr_FR" w:bidi="fr_FR"/>
        </w:rPr>
        <w:t>balayée</w:t>
      </w:r>
      <w:r>
        <w:rPr>
          <w:lang w:val="fr_FR" w:bidi="fr_FR"/>
        </w:rPr>
        <w:t>. « Balayer une maison » signifie nettoyer le sol en le frottant avec un balai.</w:t>
      </w:r>
    </w:p>
    <w:p>
      <w:pPr/>
      <w:r>
        <w:rPr>
          <w:lang w:val="fr_FR" w:bidi="fr_FR"/>
        </w:rPr>
      </w:r>
      <w:r>
        <w:rPr>
          <w:lang w:val="fr_FR" w:bidi="fr_FR"/>
        </w:rPr>
        <w:t xml:space="preserve">Une femme au milieu de la foule crie que la mère de Jésus est </w:t>
      </w:r>
      <w:r>
        <w:rPr>
          <w:b/>
          <w:lang w:val="fr_FR" w:bidi="fr_FR"/>
        </w:rPr>
        <w:t>bénie</w:t>
      </w:r>
      <w:r>
        <w:rPr>
          <w:lang w:val="fr_FR" w:bidi="fr_FR"/>
        </w:rPr>
        <w:t xml:space="preserve">, c’est‑à‑dire qu’elle a la faveur de Dieu. Veillez à traduire « béni » de la même manière que précédemment. Le mot </w:t>
      </w:r>
      <w:r>
        <w:rPr>
          <w:b/>
          <w:lang w:val="fr_FR" w:bidi="fr_FR"/>
        </w:rPr>
        <w:t>béni</w:t>
      </w:r>
      <w:r>
        <w:rPr>
          <w:lang w:val="fr_FR" w:bidi="fr_FR"/>
        </w:rPr>
        <w:t xml:space="preserve"> se trouve dans le glossaire principal. Jésus la corrige en disant que les gens qui écoutent la </w:t>
      </w:r>
      <w:r>
        <w:rPr>
          <w:b/>
          <w:lang w:val="fr_FR" w:bidi="fr_FR"/>
        </w:rPr>
        <w:t>parole de Dieu</w:t>
      </w:r>
      <w:r>
        <w:rPr>
          <w:lang w:val="fr_FR" w:bidi="fr_FR"/>
        </w:rPr>
        <w:t xml:space="preserve"> et qui lui obéissent sont bénis. L’expression « Parole de Dieu » désigne le message que Dieu a communiqué par Jésus et par les Écritures écrites. Veillez à traduire « parole de Dieu » de la même manière que précédemment. </w:t>
      </w:r>
      <w:r>
        <w:rPr>
          <w:b/>
          <w:lang w:val="fr_FR" w:bidi="fr_FR"/>
        </w:rPr>
        <w:t>« Parole de Dieu »</w:t>
      </w:r>
      <w:r>
        <w:rPr>
          <w:lang w:val="fr_FR" w:bidi="fr_FR"/>
        </w:rPr>
        <w:t xml:space="preserve"> se trouve dans le glossaire principal.</w:t>
      </w:r>
    </w:p>
    <w:p>
      <w:pPr/>
      <w:r>
        <w:rPr>
          <w:lang w:val="fr_FR" w:bidi="fr_FR"/>
        </w:rPr>
      </w:r>
      <w:r>
        <w:rPr>
          <w:lang w:val="fr_FR" w:bidi="fr_FR"/>
        </w:rPr>
        <w:t xml:space="preserve">Jésus dit : « Cette génération est une </w:t>
      </w:r>
      <w:r>
        <w:rPr>
          <w:b/>
          <w:lang w:val="fr_FR" w:bidi="fr_FR"/>
        </w:rPr>
        <w:t>génération</w:t>
      </w:r>
      <w:r>
        <w:rPr>
          <w:lang w:val="fr_FR" w:bidi="fr_FR"/>
        </w:rPr>
        <w:t xml:space="preserve"> méchante. » Ici, « génération » désigne les personnes qui vivent à la même époque. Veillez à traduire « génération » de la même manière que dans les passages précédents.</w:t>
      </w:r>
      <w:r>
        <w:rPr>
          <w:b/>
          <w:lang w:val="fr_FR" w:bidi="fr_FR"/>
        </w:rPr>
        <w:t>Génération</w:t>
      </w:r>
      <w:r>
        <w:rPr>
          <w:lang w:val="fr_FR" w:bidi="fr_FR"/>
        </w:rPr>
        <w:t xml:space="preserve"> se trouve dans le glossaire principal.</w:t>
      </w:r>
    </w:p>
    <w:p>
      <w:pPr/>
      <w:r>
        <w:rPr>
          <w:lang w:val="fr_FR" w:bidi="fr_FR"/>
        </w:rPr>
      </w:r>
      <w:r>
        <w:rPr>
          <w:lang w:val="fr_FR" w:bidi="fr_FR"/>
        </w:rPr>
        <w:t xml:space="preserve">Jésus parle de Jonas, qui a été envoyé pour prêcher aux </w:t>
      </w:r>
      <w:r>
        <w:rPr>
          <w:b/>
          <w:lang w:val="fr_FR" w:bidi="fr_FR"/>
        </w:rPr>
        <w:t>Ninivites</w:t>
      </w:r>
      <w:r>
        <w:rPr>
          <w:lang w:val="fr_FR" w:bidi="fr_FR"/>
        </w:rPr>
        <w:t xml:space="preserve">, c’est‑à‑dire aux habitants de la ville de Ninive. Ninive était la capitale de l’Assyrie et se trouvait au nord‑est d’Israël. Jésus dit que le </w:t>
      </w:r>
      <w:r>
        <w:rPr>
          <w:b/>
          <w:lang w:val="fr_FR" w:bidi="fr_FR"/>
        </w:rPr>
        <w:t>Fils de l’homme</w:t>
      </w:r>
      <w:r>
        <w:rPr>
          <w:lang w:val="fr_FR" w:bidi="fr_FR"/>
        </w:rPr>
        <w:t xml:space="preserve"> sera un signe pour sa génération, tout comme Jonas a été un signe pour les Ninivites. Jésus utilise le titre « Fils de l’homme » pour parler de lui‑même comme de celui qui possède toute puissance et toute autorité. Assurez-vous de traduire Fils de l'Homme de la même façon que dans les passages précédents. </w:t>
      </w:r>
      <w:r>
        <w:rPr>
          <w:b/>
          <w:lang w:val="fr_FR" w:bidi="fr_FR"/>
        </w:rPr>
        <w:t>Fils de l'homme</w:t>
      </w:r>
      <w:r>
        <w:rPr>
          <w:lang w:val="fr_FR" w:bidi="fr_FR"/>
        </w:rPr>
        <w:t xml:space="preserve"> se trouve dans le glossaire principal.</w:t>
      </w:r>
    </w:p>
    <w:p>
      <w:pPr/>
      <w:r>
        <w:rPr>
          <w:lang w:val="fr_FR" w:bidi="fr_FR"/>
        </w:rPr>
      </w:r>
      <w:r>
        <w:rPr>
          <w:lang w:val="fr_FR" w:bidi="fr_FR"/>
        </w:rPr>
        <w:t xml:space="preserve">Jésus mentionne aussi la </w:t>
      </w:r>
      <w:r>
        <w:rPr>
          <w:b/>
          <w:lang w:val="fr_FR" w:bidi="fr_FR"/>
        </w:rPr>
        <w:t>reine du Midi</w:t>
      </w:r>
      <w:r>
        <w:rPr>
          <w:lang w:val="fr_FR" w:bidi="fr_FR"/>
        </w:rPr>
        <w:t xml:space="preserve">, c’est‑à‑dire la reine de Séba. Elle a vécu environ mille ans auparavant et régnait sur un pays situé au sud d’Israël. Il est possible qu’elle ait régné sur le pays qui correspond aujourd’hui à l’Éthiopie. Quand Jésus dit qu’elle est venue des </w:t>
      </w:r>
      <w:r>
        <w:rPr>
          <w:b/>
          <w:lang w:val="fr_FR" w:bidi="fr_FR"/>
        </w:rPr>
        <w:t>extrémités de la terre</w:t>
      </w:r>
      <w:r>
        <w:rPr>
          <w:lang w:val="fr_FR" w:bidi="fr_FR"/>
        </w:rPr>
        <w:t>, il veut simplement dire qu’elle est venue de très loin.</w:t>
      </w:r>
    </w:p>
    <w:p>
      <w:pPr/>
      <w:r>
        <w:rPr>
          <w:lang w:val="fr_FR" w:bidi="fr_FR"/>
        </w:rPr>
      </w:r>
      <w:r>
        <w:rPr>
          <w:lang w:val="fr_FR" w:bidi="fr_FR"/>
        </w:rPr>
        <w:t>Arrêtez‑vous et montrez à votre équipe une carte avec Israël, Ninive et Séba, si vous ne l’avez pas encore fait.</w:t>
      </w:r>
    </w:p>
    <w:p>
      <w:pPr/>
      <w:r>
        <w:rPr>
          <w:lang w:val="fr_FR" w:bidi="fr_FR"/>
        </w:rPr>
      </w:r>
      <w:r>
        <w:rPr>
          <w:lang w:val="fr_FR" w:bidi="fr_FR"/>
        </w:rPr>
        <w:t xml:space="preserve">Elle est venue pour écouter la sagesse du roi Salomon, </w:t>
      </w:r>
      <w:r>
        <w:rPr>
          <w:b/>
          <w:lang w:val="fr_FR" w:bidi="fr_FR"/>
        </w:rPr>
        <w:t>c’est‑à‑dire</w:t>
      </w:r>
      <w:r>
        <w:rPr>
          <w:lang w:val="fr_FR" w:bidi="fr_FR"/>
        </w:rPr>
        <w:t xml:space="preserve"> ses pensées vraies et justes. Seul Dieu peut donner la sagesse à une personne. Le mot </w:t>
      </w:r>
      <w:r>
        <w:rPr>
          <w:b/>
          <w:lang w:val="fr_FR" w:bidi="fr_FR"/>
        </w:rPr>
        <w:t>« sagesse »</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11:14–32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86">
        <w:r>
          <w:rPr>
            <w:lang w:val="fr_FR" w:bidi="fr_FR"/>
          </w:rPr>
          <w:rPr>
            <w:color w:val="0000EE"/>
            <w:u w:val="single"/>
          </w:rPr>
          <w:t>Écouter et Cœur</w:t>
        </w:r>
      </w:hyperlink>
      <w:r>
        <w:rPr>
          <w:lang w:val="fr_FR" w:bidi="fr_FR"/>
        </w:rPr>
        <w:t xml:space="preserve"> (500 KB)</w:t>
      </w:r>
      <w:r>
        <w:rPr>
          <w:lang w:val="fr_FR" w:bidi="fr_FR"/>
        </w:rPr>
      </w:r>
    </w:p>
    <w:p>
      <w:pPr>
        <w:pStyle w:val="ListBullet"/>
        <w:spacing w:line="240" w:lineRule="auto"/>
        <w:ind w:left="720"/>
      </w:pPr>
      <w:r>
        <w:rPr>
          <w:lang w:val="fr_FR" w:bidi="fr_FR"/>
        </w:rPr>
      </w:r>
      <w:hyperlink r:id="rId287">
        <w:r>
          <w:rPr>
            <w:lang w:val="fr_FR" w:bidi="fr_FR"/>
          </w:rPr>
          <w:rPr>
            <w:color w:val="0000EE"/>
            <w:u w:val="single"/>
          </w:rPr>
          <w:t>Planter le Décor</w:t>
        </w:r>
      </w:hyperlink>
      <w:r>
        <w:rPr>
          <w:lang w:val="fr_FR" w:bidi="fr_FR"/>
        </w:rPr>
        <w:t xml:space="preserve"> (5.7 MB)</w:t>
      </w:r>
      <w:r>
        <w:rPr>
          <w:lang w:val="fr_FR" w:bidi="fr_FR"/>
        </w:rPr>
      </w:r>
    </w:p>
    <w:p>
      <w:pPr>
        <w:pStyle w:val="ListBullet"/>
        <w:spacing w:line="240" w:lineRule="auto"/>
        <w:ind w:left="720"/>
      </w:pPr>
      <w:r>
        <w:rPr>
          <w:lang w:val="fr_FR" w:bidi="fr_FR"/>
        </w:rPr>
      </w:r>
      <w:hyperlink r:id="rId288">
        <w:r>
          <w:rPr>
            <w:lang w:val="fr_FR" w:bidi="fr_FR"/>
          </w:rPr>
          <w:rPr>
            <w:color w:val="0000EE"/>
            <w:u w:val="single"/>
          </w:rPr>
          <w:t>Définir les Scènes</w:t>
        </w:r>
      </w:hyperlink>
      <w:r>
        <w:rPr>
          <w:lang w:val="fr_FR" w:bidi="fr_FR"/>
        </w:rPr>
        <w:t xml:space="preserve"> (3.2 MB)</w:t>
      </w:r>
      <w:r>
        <w:rPr>
          <w:lang w:val="fr_FR" w:bidi="fr_FR"/>
        </w:rPr>
      </w:r>
    </w:p>
    <w:p>
      <w:pPr>
        <w:pStyle w:val="ListBullet"/>
        <w:spacing w:line="240" w:lineRule="auto"/>
        <w:ind w:left="720"/>
      </w:pPr>
      <w:r>
        <w:rPr>
          <w:lang w:val="fr_FR" w:bidi="fr_FR"/>
        </w:rPr>
      </w:r>
      <w:hyperlink r:id="rId289">
        <w:r>
          <w:rPr>
            <w:lang w:val="fr_FR" w:bidi="fr_FR"/>
          </w:rPr>
          <w:rPr>
            <w:color w:val="0000EE"/>
            <w:u w:val="single"/>
          </w:rPr>
          <w:t>Intégration du Texte</w:t>
        </w:r>
      </w:hyperlink>
      <w:r>
        <w:rPr>
          <w:lang w:val="fr_FR" w:bidi="fr_FR"/>
        </w:rPr>
        <w:t xml:space="preserve"> (3.9 MB)</w:t>
      </w:r>
      <w:r>
        <w:rPr>
          <w:lang w:val="fr_FR" w:bidi="fr_FR"/>
        </w:rPr>
      </w:r>
    </w:p>
    <w:p>
      <w:pPr>
        <w:pStyle w:val="ListBullet"/>
        <w:spacing w:line="240" w:lineRule="auto"/>
        <w:ind w:left="720"/>
      </w:pPr>
      <w:r>
        <w:rPr>
          <w:lang w:val="fr_FR" w:bidi="fr_FR"/>
        </w:rPr>
      </w:r>
      <w:hyperlink r:id="rId290">
        <w:r>
          <w:rPr>
            <w:lang w:val="fr_FR" w:bidi="fr_FR"/>
          </w:rPr>
          <w:rPr>
            <w:color w:val="0000EE"/>
            <w:u w:val="single"/>
          </w:rPr>
          <w:t>Combler les Lacunes</w:t>
        </w:r>
      </w:hyperlink>
      <w:r>
        <w:rPr>
          <w:lang w:val="fr_FR" w:bidi="fr_FR"/>
        </w:rPr>
        <w:t xml:space="preserve"> (4.0 MB)</w:t>
      </w:r>
      <w:r>
        <w:rPr>
          <w:lang w:val="fr_FR" w:bidi="fr_FR"/>
        </w:rPr>
      </w:r>
    </w:p>
    <w:p>
      <w:pPr>
        <w:pStyle w:val="ListBullet"/>
        <w:spacing w:line="240" w:lineRule="auto"/>
        <w:ind w:left="720"/>
      </w:pPr>
      <w:r>
        <w:rPr>
          <w:lang w:val="fr_FR" w:bidi="fr_FR"/>
        </w:rPr>
      </w:r>
      <w:hyperlink r:id="rId291">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11:33–54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11.33–54.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est avec ses disciples et enseigne une foule sur la route de Jérusalem. Dans la dernière histoire, il a chassé un démon et des gens ont dit qu'il utilisait le pouvoir de Satan. Jésus a expliqué qu'il est plus puissant que Satan. Jésus dit que Dieu l'a envoyé comme quelqu'un de plus grand, mais ils refusent de l'accepter. Dans cette histoire, un chef religieux invite Jésus chez lui. Jésus réprimande les chefs religieux pour leur incroyance face à ses enseignements, et ils se mettent en colère.</w:t>
      </w:r>
    </w:p>
    <w:p>
      <w:pPr/>
      <w:r>
        <w:rPr>
          <w:lang w:val="fr_FR" w:bidi="fr_FR"/>
        </w:rPr>
      </w:r>
      <w:r>
        <w:rPr>
          <w:lang w:val="fr_FR" w:bidi="fr_FR"/>
        </w:rPr>
        <w:t>Jésus continue d'enseigner la foule. Jésus utilise deux comparaisons d'une lampe pour parler de ses enseignements et de la manière dont les gens les reçoivent. Du temps de Jésus, une lampe était un petit pot dans lequel on mettait de l'huile. Elle comportait une mèche qu'ils allumaient la nuit pour éclairer leurs maisons.</w:t>
      </w:r>
    </w:p>
    <w:p>
      <w:pPr/>
      <w:r>
        <w:rPr>
          <w:lang w:val="fr_FR" w:bidi="fr_FR"/>
        </w:rPr>
      </w:r>
      <w:r>
        <w:rPr>
          <w:lang w:val="fr_FR" w:bidi="fr_FR"/>
        </w:rPr>
        <w:t>Arrêtez la représentation et montrez à votre équipe une image d'une lampe à huile.</w:t>
      </w:r>
    </w:p>
    <w:p>
      <w:pPr/>
      <w:r>
        <w:rPr>
          <w:lang w:val="fr_FR" w:bidi="fr_FR"/>
        </w:rPr>
      </w:r>
      <w:r>
        <w:rPr>
          <w:lang w:val="fr_FR" w:bidi="fr_FR"/>
        </w:rPr>
        <w:t>Une lampe sur un support était une comparaison que Jésus avait utilisée auparavant, mais il l'utilise ici pour enseigner une vérité spirituelle différente. La lampe et la lumière représentent Jésus et ses enseignements. La vie et les enseignements de Jésus révèlent Dieu à ceux qui l'entourent comme une lampe éclaire une pièce. Jésus enseignait en public, là où les gens pouvaient le voir et l'entendre. Ses enseignements n'étaient pas cachés comme une lampe mise sous un vase. Dans le deuxième exemple, Jésus compare l'œil d'une personne, ou son attitude envers lui, à une lampe. La lampe fournit à une personne de la lumière, ou une compréhension spirituelle. Quand les yeux d'une personne sont sains, ils acceptent le message de Jésus et sont remplis de lumière. Ils comprennent la vérité de Jésus et agissent en conséquence. Les gens dont les yeux sont mauvais rejettent l'enseignement de Jésus et sont incapables d'accepter la vérité sur Jésus. Jésus avertit les gens de s'assurer que la lumière qu'ils pensent avoir n'est pas en réalité ténèbres. Jésus veut qu'ils s'assurent que ce qu'ils savent sur lui est correct. Si la lumière de Dieu remplit une personne et qu'elle comprend correctement la vérité sur Jésus, alors toute sa vie sera lumineuse comme une lumière puissante qui éclaire une personne.</w:t>
      </w:r>
    </w:p>
    <w:p>
      <w:pPr/>
      <w:r>
        <w:rPr>
          <w:lang w:val="fr_FR" w:bidi="fr_FR"/>
        </w:rPr>
      </w:r>
      <w:r>
        <w:rPr>
          <w:lang w:val="fr_FR" w:bidi="fr_FR"/>
        </w:rPr>
        <w:t>Arrêtez et discutez avec votre équipe : Comment les gens dans votre culture parlent-ils de « lumière » et de « ténèbres » ? Quels autres symboles les gens dans votre culture utilisent-ils pour parler d'enseignement et de compréhension ?</w:t>
      </w:r>
    </w:p>
    <w:p>
      <w:pPr/>
      <w:r>
        <w:rPr>
          <w:lang w:val="fr_FR" w:bidi="fr_FR"/>
        </w:rPr>
      </w:r>
      <w:r>
        <w:rPr>
          <w:lang w:val="fr_FR" w:bidi="fr_FR"/>
        </w:rPr>
        <w:t>Quand Jésus fait une pause dans ses enseignements, un pharisien, ou chef religieux, invite Jésus chez lui pour un repas. Jésus était l'invité d'honneur, et il était attendu de lui qu'il parle. Il s'allonge à une table basse sur un coussin, selon la coutume juive. C'était la coutume des pharisiens de laver leurs mains et leurs bras dans l'eau avant de manger. Ils faisaient cela pour se purifier, ou se rendre aptes au service de Dieu. Le pharisien est surpris quand il voit que Jésus ne s'est pas lavé les mains. Le Seigneur, ou Jésus, répond aux pensées du pharisien. Jésus dit que les pharisiens se préoccupent du nettoyage rituel extérieur mais ignorent la cupidité et la méchanceté dans leurs cœurs et leurs esprits. Jésus compare cela aux pharisiens qui lavent l'extérieur de leurs coupes et de leurs plats mais négligent de nettoyer l'intérieur.</w:t>
      </w:r>
    </w:p>
    <w:p>
      <w:pPr/>
      <w:r>
        <w:rPr>
          <w:lang w:val="fr_FR" w:bidi="fr_FR"/>
        </w:rPr>
      </w:r>
      <w:r>
        <w:rPr>
          <w:lang w:val="fr_FR" w:bidi="fr_FR"/>
        </w:rPr>
        <w:t>Jésus appelle les pharisiens des insensés, ou des gens qui ne pensent pas de façon claire. Jésus pose une question à laquelle il n'attend pas de réponse : « Dieu n'a-t-il pas fait à la fois l'intérieur et l'extérieur des gens ? » L'intérieur d'une personne désigne son esprit, ses affections et sa volonté, tandis que l'extérieur désigne le corps physique. Jésus insinuait qu'il était important pour Dieu que l'être intérieur d'une personne soit pur, ou apte au service de Dieu. Au lieu de s'inquiéter de la propreté rituelle, ils devraient utiliser ce qu'ils ont pour aider les pauvres. Jésus dit que s'ils sont généreux envers les pauvres, alors Dieu serait content d'eux qu'ils aient lavé leurs mains ou non.</w:t>
      </w:r>
    </w:p>
    <w:p>
      <w:pPr/>
      <w:r>
        <w:rPr>
          <w:lang w:val="fr_FR" w:bidi="fr_FR"/>
        </w:rPr>
      </w:r>
      <w:r>
        <w:rPr>
          <w:lang w:val="fr_FR" w:bidi="fr_FR"/>
        </w:rPr>
        <w:t>Arrêtez et discutez avec votre équipe : Quelles sont les normes de propreté dans votre culture ? Comment les gens qui ne sont pas propres sont-ils traités par les autres ? Comment quelqu'un devient-il spirituellement pur ?</w:t>
      </w:r>
    </w:p>
    <w:p>
      <w:pPr/>
      <w:r>
        <w:rPr>
          <w:lang w:val="fr_FR" w:bidi="fr_FR"/>
        </w:rPr>
      </w:r>
      <w:r>
        <w:rPr>
          <w:lang w:val="fr_FR" w:bidi="fr_FR"/>
        </w:rPr>
        <w:t>Jésus dit « malheur » pour exprimer de la tristesse devant le châtiment à venir de Dieu sur les pharisiens. Les pharisiens étaient soigneux de donner la dîme, c'est-à-dire un dixième, de leur menthe, de la rue et d'autres herbes de jardin à Dieu, mais ils ne traitaient pas les autres avec justice ni avec amour. Selon la loi de Dieu, les Juifs devaient donner à Dieu un dixième de tout ce qu'ils gagnaient de leurs animaux, de leurs récoltes de grain ou de leurs fruits du jardin. Jésus disait que la dîme de petites plantes était moins importante que de bien traiter les gens. Les pharisiens devaient traiter les gens équitablement tout en continuant à donner la dîme. Jésus exprime de la tristesse à cause de l'orgueil des Pharisiens : ils aimaient s'asseoir aux places d'honneur dans les lieux de culte juifs et être salués avec respect par les gens en public.</w:t>
      </w:r>
    </w:p>
    <w:p>
      <w:pPr/>
      <w:r>
        <w:rPr>
          <w:lang w:val="fr_FR" w:bidi="fr_FR"/>
        </w:rPr>
      </w:r>
      <w:r>
        <w:rPr>
          <w:lang w:val="fr_FR" w:bidi="fr_FR"/>
        </w:rPr>
        <w:t>Jésus compare les pharisiens à des sépulcres non marqués. Jésus ne parle pas de grottes funéraires mais de tombes indiquant où les corps étaient enterrés en dessous. Normalement, les tombeaux étaient peints en blanc pour que les gens sachent où ils se trouvaient.</w:t>
      </w:r>
    </w:p>
    <w:p>
      <w:pPr/>
      <w:r>
        <w:rPr>
          <w:lang w:val="fr_FR" w:bidi="fr_FR"/>
        </w:rPr>
      </w:r>
      <w:r>
        <w:rPr>
          <w:lang w:val="fr_FR" w:bidi="fr_FR"/>
        </w:rPr>
        <w:t>Arrêtez et montrez à votre équipe une image d'une tombe juive. Comment les tombes sont-elles marquées dans votre culture ?</w:t>
      </w:r>
    </w:p>
    <w:p>
      <w:pPr/>
      <w:r>
        <w:rPr>
          <w:lang w:val="fr_FR" w:bidi="fr_FR"/>
        </w:rPr>
      </w:r>
      <w:r>
        <w:rPr>
          <w:lang w:val="fr_FR" w:bidi="fr_FR"/>
        </w:rPr>
        <w:t>Jésus parlait de tombes qui n'étaient pas marquées. Quand les gens marchaient sur ces tombes sans réaliser qu'il y avait une personne morte en dessous, ils devenaient involontairement impurs, ou inaptes au service de Dieu. Après avoir touché une tombe, un Juif était impur pendant sept jours. Les pharisiens étaient comme ces sépulcres non apparents parce qu'ils faisaient que les gens qui les admiraient deviennent involontairement impurs. Ces gens apprenaient les mauvaises façons de penser et d'agir des Pharisiens.</w:t>
      </w:r>
    </w:p>
    <w:p>
      <w:pPr/>
      <w:r>
        <w:rPr>
          <w:lang w:val="fr_FR" w:bidi="fr_FR"/>
        </w:rPr>
      </w:r>
      <w:r>
        <w:rPr>
          <w:lang w:val="fr_FR" w:bidi="fr_FR"/>
        </w:rPr>
        <w:t>Un enseignant de la loi, ou un expert dans l'interprétation de la loi de Dieu, dit à Jésus qu'il les insulte aussi. Beaucoup de docteurs de la loi étaient aussi des pharisiens. Mais Jésus dit que Dieu punira aussi les docteurs de la loi. Comme quelqu'un qui donne à quelqu'un quelque chose de trop lourd à porter, ils enseignaient aux gens qu'ils devaient suivre beaucoup de lois difficiles pour plaire à Dieu. Dieu a donné sa loi pour qu'elle soit obéie, mais les experts ajoutaient beaucoup de lois supplémentaires à la loi de Dieu qui la rendaient difficile à obéir. Les experts de la loi ne levaient pas un doigt, ou ne faisaient aucun effort pour aider les autres à suivre leurs lois.</w:t>
      </w:r>
    </w:p>
    <w:p>
      <w:pPr/>
      <w:r>
        <w:rPr>
          <w:lang w:val="fr_FR" w:bidi="fr_FR"/>
        </w:rPr>
      </w:r>
      <w:r>
        <w:rPr>
          <w:lang w:val="fr_FR" w:bidi="fr_FR"/>
        </w:rPr>
        <w:t>Arrêtez et discutez avec votre équipe : Dans votre culture, qui crée les lois ou les règles ? Qui décide si quelqu'un enfreint la loi ? Comment les gens interprètent-ils la loi dans différentes situations ?</w:t>
      </w:r>
    </w:p>
    <w:p>
      <w:pPr/>
      <w:r>
        <w:rPr>
          <w:lang w:val="fr_FR" w:bidi="fr_FR"/>
        </w:rPr>
      </w:r>
      <w:r>
        <w:rPr>
          <w:lang w:val="fr_FR" w:bidi="fr_FR"/>
        </w:rPr>
        <w:t>Jésus critique les experts pour le fait d'avoir construit des tombeaux pour les prophètes, ou messagers de Dieu, alors qu'ils n'honoraient pas les prophètes en obéissant à leurs enseignements. Les tombeaux pour les prophètes étaient des monuments de pierre élégants qui contrastaient grandement avec la façon dont Jésus décrivait les pharisiens comme des sépulcres non apparents. Au lieu de cela, les experts ont convenu que les prophètes devaient être morts. Dieu a dit, sagement, qu'il enverrait plus de prophètes et d'apôtres, c'est-à-dire des personnes envoyées, à son peuple, mais Israël en persécuterait certains et en tuerait d'autres. Jésus dit que Dieu jugera les gens qui vivaient au temps de Jésus pour toutes les morts des prophètes entre la mort d'Abel et la mort de Zacharie. Abel, fils d'Adam, a été la première personne assassinée et Zacharie, un sacrificateur que les Juifs ont tué pour avoir parlé la Parole de Dieu, sera le dernier. Les ancêtres juifs ont tué Zacharie dans la cour du temple entre l'autel du sacrifice et le bâtiment du temple. Jésus compare la connaissance à une maison qui est fermée à clef. La clef représente la voie pour connaître Dieu. Les chefs religieux ont enlevé la clef aux gens en les empêchant de connaître Dieu. Jésus dit que les experts ne connaissaient pas vraiment Dieu eux-mêmes.</w:t>
      </w:r>
    </w:p>
    <w:p>
      <w:pPr/>
      <w:r>
        <w:rPr>
          <w:lang w:val="fr_FR" w:bidi="fr_FR"/>
        </w:rPr>
      </w:r>
      <w:r>
        <w:rPr>
          <w:lang w:val="fr_FR" w:bidi="fr_FR"/>
        </w:rPr>
        <w:t>Jésus quitte la maison du pharisien. Les dirigeants religieux étaient en colère. À partir de ce jour, ils traiteraient Jésus comme leur ennemi. Ils posaient à Jésus des questions difficiles essayant de le prendre en flagrant délit de parole fautive.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enseigne une foule avec ses disciples sur la route de Jérusalem. Un pharisien invite Jésus à manger chez lui. Jésus accepte et va chez lui.</w:t>
      </w:r>
    </w:p>
    <w:p>
      <w:pPr/>
      <w:r>
        <w:rPr>
          <w:lang w:val="fr_FR" w:bidi="fr_FR"/>
        </w:rPr>
      </w:r>
      <w:r>
        <w:rPr>
          <w:b/>
          <w:lang w:val="fr_FR" w:bidi="fr_FR"/>
        </w:rPr>
        <w:t>Deuxième partie :</w:t>
      </w:r>
      <w:r>
        <w:rPr>
          <w:lang w:val="fr_FR" w:bidi="fr_FR"/>
        </w:rPr>
        <w:t xml:space="preserve"> Jésus est à table dans la maison du pharisien. Il mange sans se laver les mains. Le pharisien est surpris. Jésus réprimande les pharisiens en les comparant à des plats impurs et à des sépulcres non marqués.</w:t>
      </w:r>
    </w:p>
    <w:p>
      <w:pPr/>
      <w:r>
        <w:rPr>
          <w:lang w:val="fr_FR" w:bidi="fr_FR"/>
        </w:rPr>
      </w:r>
      <w:r>
        <w:rPr>
          <w:b/>
          <w:lang w:val="fr_FR" w:bidi="fr_FR"/>
        </w:rPr>
        <w:t>Troisième partie :</w:t>
      </w:r>
      <w:r>
        <w:rPr>
          <w:lang w:val="fr_FR" w:bidi="fr_FR"/>
        </w:rPr>
        <w:t xml:space="preserve"> Un expert de la loi dit que Jésus insulte aussi les experts de la loi. Jésus critique les experts de la loi pour le fait de ne pas croire les prophètes et de ne pas croire en lui. Jésus dit que leur génération sera responsable de toutes les morts des prophètes.</w:t>
      </w:r>
    </w:p>
    <w:p>
      <w:pPr/>
      <w:r>
        <w:rPr>
          <w:lang w:val="fr_FR" w:bidi="fr_FR"/>
        </w:rPr>
      </w:r>
      <w:r>
        <w:rPr>
          <w:b/>
          <w:lang w:val="fr_FR" w:bidi="fr_FR"/>
        </w:rPr>
        <w:t>Quatrième partie :</w:t>
      </w:r>
      <w:r>
        <w:rPr>
          <w:lang w:val="fr_FR" w:bidi="fr_FR"/>
        </w:rPr>
        <w:t xml:space="preserve"> Jésus quitte la maison du pharisien et les chefs religieux sont en colère. À partir de ce jour, ils verraient Jésus comme leur ennemi. Ils lui posent des questions difficiles essayant de le prendre en flagrant délit de parole fautive.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pharisien qui a invité Jésus</w:t>
      </w:r>
    </w:p>
    <w:p>
      <w:pPr>
        <w:pStyle w:val="ListBullet"/>
        <w:spacing w:line="240" w:lineRule="auto"/>
        <w:ind w:left="720"/>
      </w:pPr>
      <w:r>
        <w:rPr>
          <w:lang w:val="fr_FR" w:bidi="fr_FR"/>
        </w:rPr>
      </w:r>
      <w:r>
        <w:rPr>
          <w:lang w:val="fr_FR" w:bidi="fr_FR"/>
        </w:rPr>
        <w:t>L'expert de la loi</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enseigne une foule en utilisant un exemple d'une lampe.</w:t>
      </w:r>
    </w:p>
    <w:p>
      <w:pPr/>
      <w:r>
        <w:rPr>
          <w:lang w:val="fr_FR" w:bidi="fr_FR"/>
        </w:rPr>
      </w:r>
      <w:r>
        <w:rPr>
          <w:lang w:val="fr_FR" w:bidi="fr_FR"/>
        </w:rPr>
        <w:t>Il est important de se rappeler que Jésus explique que la fonction d'une lampe est de fournir de la lumière. Dans cette comparaison, la lampe est Jésus et la lumière est ses enseignements. Un œil sain représente la personne qui voit la lampe et reçoit la lumière dans sa vie. L'œil malsain ne reçoit que des ténèbres parce qu'il n'accepte pas les enseignements de Jésus.</w:t>
      </w:r>
    </w:p>
    <w:p>
      <w:pPr/>
      <w:r>
        <w:rPr>
          <w:lang w:val="fr_FR" w:bidi="fr_FR"/>
        </w:rPr>
      </w:r>
      <w:r>
        <w:rPr>
          <w:lang w:val="fr_FR" w:bidi="fr_FR"/>
        </w:rPr>
        <w:t>Jésus termine d'enseigner, et un pharisien l'invite à manger chez lui. Tout le monde est sur le point de manger, mais Jésus ne se lave pas les mains. Les pharisiens sont surpris.</w:t>
      </w:r>
    </w:p>
    <w:p>
      <w:pPr/>
      <w:r>
        <w:rPr>
          <w:lang w:val="fr_FR" w:bidi="fr_FR"/>
        </w:rPr>
      </w:r>
      <w:r>
        <w:rPr>
          <w:lang w:val="fr_FR" w:bidi="fr_FR"/>
        </w:rPr>
        <w:t>Il est important de se rappeler que les Juifs pratiquaient la coutume du lavement des mains. Les pharisiens étaient très attachés à cette coutume, mais ils ne comprenaient pas ce que cela signifiait d'être pur. Jésus leur dit ce que signifie être vraiment pur, ou apte au service de Dieu.</w:t>
      </w:r>
    </w:p>
    <w:p>
      <w:pPr/>
      <w:r>
        <w:rPr>
          <w:lang w:val="fr_FR" w:bidi="fr_FR"/>
        </w:rPr>
      </w:r>
      <w:r>
        <w:rPr>
          <w:lang w:val="fr_FR" w:bidi="fr_FR"/>
        </w:rPr>
        <w:t>Jésus connaît les pensées du pharisien. Jésus réprimande les chefs religieux pour le fait d'agir de manière irréprochable mais d'avoir des cœurs méchants. Jésus dit qu'ils mènent les gens sur la mauvaise voie.</w:t>
      </w:r>
    </w:p>
    <w:p>
      <w:pPr/>
      <w:r>
        <w:rPr>
          <w:lang w:val="fr_FR" w:bidi="fr_FR"/>
        </w:rPr>
      </w:r>
      <w:r>
        <w:rPr>
          <w:lang w:val="fr_FR" w:bidi="fr_FR"/>
        </w:rPr>
        <w:t>Il est important de se rappeler que Jésus insiste sur le fait que les pharisiens devraient donner la dîme. Toutefois, Jésus leur dit que la dîme ne remplace pas la justice et l'amour de Dieu.</w:t>
      </w:r>
    </w:p>
    <w:p>
      <w:pPr/>
      <w:r>
        <w:rPr>
          <w:lang w:val="fr_FR" w:bidi="fr_FR"/>
        </w:rPr>
      </w:r>
      <w:r>
        <w:rPr>
          <w:lang w:val="fr_FR" w:bidi="fr_FR"/>
        </w:rPr>
        <w:t>Il est important de se rappeler que dans la culture juive, marcher sur des tombes rendait une personne impure pendant sept jours parce qu'elle marchait sur un cadavre. Jésus utilise ce concept pour appeler les pharisiens impurs et intérieurement morts.</w:t>
      </w:r>
    </w:p>
    <w:p>
      <w:pPr/>
      <w:r>
        <w:rPr>
          <w:lang w:val="fr_FR" w:bidi="fr_FR"/>
        </w:rPr>
      </w:r>
      <w:r>
        <w:rPr>
          <w:lang w:val="fr_FR" w:bidi="fr_FR"/>
        </w:rPr>
        <w:t>Un expert de la loi dit à Jésus qu'il insulte aussi les experts de la loi. Jésus répond en disant qu'ils seront jugés par Dieu pour le fait d'avoir tué les prophètes juifs. Jésus dit qu'ils gardent les gens de connaître la vérité sur le royaume de Dieu parce qu'ils rendent trop difficile l'obéissance à la loi de Dieu.</w:t>
      </w:r>
    </w:p>
    <w:p>
      <w:pPr/>
      <w:r>
        <w:rPr>
          <w:lang w:val="fr_FR" w:bidi="fr_FR"/>
        </w:rPr>
      </w:r>
      <w:r>
        <w:rPr>
          <w:lang w:val="fr_FR" w:bidi="fr_FR"/>
        </w:rPr>
        <w:t>Il est important de se rappeler que les experts de la loi interprètent la loi de Dieu pour le peuple. C'est ainsi qu'ils donnaient des règles ou des façons de se comporter qui supposément aideraient le peuple à obéir à la loi de Dieu. Mais parce qu'ils ajoutaient tant de lois supplémentaires, cela devenait un fardeau énorme pour le peuple. Ils n'apportaient pas la moindre aide.</w:t>
      </w:r>
    </w:p>
    <w:p>
      <w:pPr/>
      <w:r>
        <w:rPr>
          <w:lang w:val="fr_FR" w:bidi="fr_FR"/>
        </w:rPr>
      </w:r>
      <w:r>
        <w:rPr>
          <w:lang w:val="fr_FR" w:bidi="fr_FR"/>
        </w:rPr>
        <w:t>Il est important de se rappeler que Jésus dit aux chefs religieux qu'ils prétendent honorer les prophètes, mais ils n'obéissent pas ni ne prêtent attention à ce qu'enseignaient les prophètes. Dieu les jugera donc comme des tueurs de prophètes tout comme leurs ancêtres.</w:t>
      </w:r>
    </w:p>
    <w:p>
      <w:pPr/>
      <w:r>
        <w:rPr>
          <w:lang w:val="fr_FR" w:bidi="fr_FR"/>
        </w:rPr>
      </w:r>
      <w:r>
        <w:rPr>
          <w:lang w:val="fr_FR" w:bidi="fr_FR"/>
        </w:rPr>
        <w:t>Il est important de se rappeler que quand Jésus dit que les experts de la loi religieuse enlèvent la clef de la connaissance, Jésus dit qu'ils savent ce que les prophètes ont dit sur Jésus, mais ils ne croient pas les prophètes. Ils ne partagent pas cette connaissance avec le peuple.</w:t>
      </w:r>
    </w:p>
    <w:p>
      <w:pPr/>
      <w:r>
        <w:rPr>
          <w:lang w:val="fr_FR" w:bidi="fr_FR"/>
        </w:rPr>
      </w:r>
      <w:r>
        <w:rPr>
          <w:lang w:val="fr_FR" w:bidi="fr_FR"/>
        </w:rPr>
        <w:t>Jésus quitte la maison et les chefs religieux sont très en colère.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pharisien qui a invité Jésus</w:t>
      </w:r>
    </w:p>
    <w:p>
      <w:pPr>
        <w:pStyle w:val="ListBullet"/>
        <w:spacing w:line="240" w:lineRule="auto"/>
        <w:ind w:left="720"/>
      </w:pPr>
      <w:r>
        <w:rPr>
          <w:lang w:val="fr_FR" w:bidi="fr_FR"/>
        </w:rPr>
      </w:r>
      <w:r>
        <w:rPr>
          <w:lang w:val="fr_FR" w:bidi="fr_FR"/>
        </w:rPr>
        <w:t>L'expert de la loi</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utilise des accessoires pour montrer comment la lumière chasse les ténèbres. L'équipe pourrait recouvrir toutes les fenêtres et éteindre toutes les lumières dans une pièce. Puis quelqu'un pourrait allumer une bougie, une lampe ou une torche et démontrer comment tout le monde peut voir à nouveau.</w:t>
      </w:r>
    </w:p>
    <w:p>
      <w:pPr/>
      <w:r>
        <w:rPr>
          <w:lang w:val="fr_FR" w:bidi="fr_FR"/>
        </w:rPr>
      </w:r>
      <w:r>
        <w:rPr>
          <w:lang w:val="fr_FR" w:bidi="fr_FR"/>
        </w:rPr>
        <w:t>Montrez comment des yeux malsains font marcher une personne dans les ténèbres. Cela pourrait être fait en demandant à une personne de marcher les yeux fermés.</w:t>
      </w:r>
    </w:p>
    <w:p>
      <w:pPr/>
      <w:r>
        <w:rPr>
          <w:lang w:val="fr_FR" w:bidi="fr_FR"/>
        </w:rPr>
      </w:r>
      <w:r>
        <w:rPr>
          <w:lang w:val="fr_FR" w:bidi="fr_FR"/>
        </w:rPr>
        <w:t>Assurez-vous que l'équipe représente les chefs religieux qui lavent leurs mains et leurs bras dans l'eau avant de manger. Jésus ne se lave pas les mains avant de manger et les chefs religieux sont choqués.</w:t>
      </w:r>
    </w:p>
    <w:p>
      <w:pPr/>
      <w:r>
        <w:rPr>
          <w:lang w:val="fr_FR" w:bidi="fr_FR"/>
        </w:rPr>
      </w:r>
      <w:r>
        <w:rPr>
          <w:lang w:val="fr_FR" w:bidi="fr_FR"/>
        </w:rPr>
        <w:t>Assurez-vous que l'équipe utilise une coupe ou une assiette comme accessoire. Un pharisien peut très bien nettoyer l'extérieur, mais l'intérieur est très sale. En même temps, assurez-vous que l'équipe représente Jésus en train de dire qu'en aidant les pauvres ils seraient complètement purs.</w:t>
      </w:r>
    </w:p>
    <w:p>
      <w:pPr/>
      <w:r>
        <w:rPr>
          <w:lang w:val="fr_FR" w:bidi="fr_FR"/>
        </w:rPr>
      </w:r>
      <w:r>
        <w:rPr>
          <w:lang w:val="fr_FR" w:bidi="fr_FR"/>
        </w:rPr>
        <w:t>Assurez-vous que l'équipe représente les pharisiens en train d'être injustes en n'aidant pas les pauvres tout en donnant soigneusement la dîme de petites herbes. Jésus leur dit que les pharisiens donnent la dîme mais n'aident pas les pauvres, ce qui est plus important.</w:t>
      </w:r>
    </w:p>
    <w:p>
      <w:pPr/>
      <w:r>
        <w:rPr>
          <w:lang w:val="fr_FR" w:bidi="fr_FR"/>
        </w:rPr>
      </w:r>
      <w:r>
        <w:rPr>
          <w:lang w:val="fr_FR" w:bidi="fr_FR"/>
        </w:rPr>
        <w:t>Assurez-vous que l'équipe représente les pharisiens en train de chercher à être honorés en public tout en étant impurs en secret à l'intérieur. Jésus les compare à des tombes non marquées qui rendent impurs ceux qui marchent dessus.</w:t>
      </w:r>
    </w:p>
    <w:p>
      <w:pPr/>
      <w:r>
        <w:rPr>
          <w:lang w:val="fr_FR" w:bidi="fr_FR"/>
        </w:rPr>
      </w:r>
      <w:r>
        <w:rPr>
          <w:lang w:val="fr_FR" w:bidi="fr_FR"/>
        </w:rPr>
        <w:t>Assurez-vous que l'équipe représente un expert en loi religieuse contrarié parce qu'il se sent insulté par Jésus.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d'enseigner au sujet d'une lampe qui donne de la lumière pour voir dans une maison. Jésus compare d'abord une lampe à lui-même et à ses enseignements. Puis Jésus compare les yeux au fait d'être une lampe. Jésus explique que des yeux malsains causent des ténèbres dans le corps.</w:t>
      </w:r>
    </w:p>
    <w:p>
      <w:pPr/>
      <w:r>
        <w:rPr>
          <w:lang w:val="fr_FR" w:bidi="fr_FR"/>
        </w:rPr>
      </w:r>
      <w:r>
        <w:rPr>
          <w:lang w:val="fr_FR" w:bidi="fr_FR"/>
        </w:rPr>
        <w:t>Arrêtez la représentation : Demandez à l'acteur qui joue le rôle des disciples : « Que ressentez-vous ? » Vous entendrez peut-être des choses comme : « J'aime l'exemple de Jésus. Je sais que ses enseignements m'ont révélé des choses sur ma vie », « J'aimerais que les gens comprennent qui est vraiment Jésus » et « Triste. Tant de gens choisissent de vivre dans les ténèbres parce qu'ils n'acceptent pas Jésus ». Reprenez la représentation.</w:t>
      </w:r>
    </w:p>
    <w:p>
      <w:pPr/>
      <w:r>
        <w:rPr>
          <w:lang w:val="fr_FR" w:bidi="fr_FR"/>
        </w:rPr>
      </w:r>
      <w:r>
        <w:rPr>
          <w:lang w:val="fr_FR" w:bidi="fr_FR"/>
        </w:rPr>
        <w:t>Représentez un pharisien qui invite Jésus à un repas chez lui. Jésus ne s'est pas lavé les mains avant de s'asseoir à table comme l'ont fait les pharisiens.</w:t>
      </w:r>
    </w:p>
    <w:p>
      <w:pPr/>
      <w:r>
        <w:rPr>
          <w:lang w:val="fr_FR" w:bidi="fr_FR"/>
        </w:rPr>
      </w:r>
      <w:r>
        <w:rPr>
          <w:lang w:val="fr_FR" w:bidi="fr_FR"/>
        </w:rPr>
        <w:t>Arrêtez la représentation : Demandez à l'acteur qui joue le rôle du pharisien : « Que ressentez-vous ? » Vous entendrez peut-être des choses comme : « Choqué. Comment peut-il dire qu'il est un enseignant religieux mais ne pas suivre la loi ? », « Jésus agit si différemment de nous. Il est différent de tout enseignant religieux que je connais », et « Contrarié. Je ne peux pas croire que tant de gens suivent Jésus alors qu'il ne suit pas nos lois ». Reprenez la représentation.</w:t>
      </w:r>
    </w:p>
    <w:p>
      <w:pPr/>
      <w:r>
        <w:rPr>
          <w:lang w:val="fr_FR" w:bidi="fr_FR"/>
        </w:rPr>
      </w:r>
      <w:r>
        <w:rPr>
          <w:lang w:val="fr_FR" w:bidi="fr_FR"/>
        </w:rPr>
        <w:t>Représentez Jésus en train de leur dire qu'ils sont si soigneux de nettoyer l'extérieur d'une coupe mais qu'ils laissent l'intérieur sale. Jésus dit aux pharisiens que le malheur les attend parce qu'ils donnent la dîme mais ignorent la justice. Jésus leur dit d'être véritablement purs en donnant aux pauvres. Jésus dit qu'ils rendent les gens involontairement impurs comme des sépulcres non marqués.</w:t>
      </w:r>
    </w:p>
    <w:p>
      <w:pPr/>
      <w:r>
        <w:rPr>
          <w:lang w:val="fr_FR" w:bidi="fr_FR"/>
        </w:rPr>
      </w:r>
      <w:r>
        <w:rPr>
          <w:lang w:val="fr_FR" w:bidi="fr_FR"/>
        </w:rPr>
        <w:t>Arrêtez la représentation : Demandez à l'acteur qui joue le rôle des chefs religieux : « Que ressentez-vous ? » Vous entendrez peut-être des choses comme : « De l'outrage. Il nous insulte tous », « Mais je vis une vie pieuse. Je suis un bon exemple pour le peuple ! » et « Je ne peux pas croire que Jésus ait dit cela alors qu'il est l'invité d'honneur ». Reprenez la représentation.</w:t>
      </w:r>
    </w:p>
    <w:p>
      <w:pPr/>
      <w:r>
        <w:rPr>
          <w:lang w:val="fr_FR" w:bidi="fr_FR"/>
        </w:rPr>
      </w:r>
      <w:r>
        <w:rPr>
          <w:lang w:val="fr_FR" w:bidi="fr_FR"/>
        </w:rPr>
        <w:t>Les experts de la loi se sentent insultés par les paroles de Jésus. Jésus leur dit que le malheur les attend aussi parce qu'avec leur interprétation de la loi ils imposent de lourds fardeaux aux gens. Ils n'aident pas les gens à obéir à la loi de Dieu. Jésus leur dit qu'ils sont coupables d'avoir tué les prophètes dans l'histoire juive.</w:t>
      </w:r>
    </w:p>
    <w:p>
      <w:pPr/>
      <w:r>
        <w:rPr>
          <w:lang w:val="fr_FR" w:bidi="fr_FR"/>
        </w:rPr>
      </w:r>
      <w:r>
        <w:rPr>
          <w:lang w:val="fr_FR" w:bidi="fr_FR"/>
        </w:rPr>
        <w:t>Arrêtez la représentation : Demandez à l'acteur qui joue le rôle des experts de la loi : « Que ressentez-vous ? » Vous entendrez peut-être des choses comme : « Comment peut-il dire cela ? Je peux citer tous les prophètes », « Mais la loi de Dieu est une bonne chose à suivre ! Ce n'est pas ma faute si le peuple n'est pas assez saint », et « Qui est Jésus pour nous juger ? Seul Dieu peut nous juger ». Reprenez la représentation.</w:t>
      </w:r>
    </w:p>
    <w:p>
      <w:pPr/>
      <w:r>
        <w:rPr>
          <w:lang w:val="fr_FR" w:bidi="fr_FR"/>
        </w:rPr>
      </w:r>
      <w:r>
        <w:rPr>
          <w:lang w:val="fr_FR" w:bidi="fr_FR"/>
        </w:rPr>
        <w:t>Jésus leur dit qu'ils enlèvent la clef de la connaissance aux gens. Jésus leur dit qu'ils n'entreront pas dans le royaume des cieux et qu'ils empêchent les autres d'entrer.</w:t>
      </w:r>
    </w:p>
    <w:p>
      <w:pPr/>
      <w:r>
        <w:rPr>
          <w:lang w:val="fr_FR" w:bidi="fr_FR"/>
        </w:rPr>
      </w:r>
      <w:r>
        <w:rPr>
          <w:lang w:val="fr_FR" w:bidi="fr_FR"/>
        </w:rPr>
        <w:t>Arrêtez la représentation : Demandez à l'acteur qui joue le rôle de Jésus : « Que ressentez-vous ? » Vous entendrez peut-être des choses comme : « Triste. Ils ne comprennent pas pourquoi Dieu a donné la loi en premier lieu », « Contrarié. Ils utilisent la loi pour se faire bien voir tout en n'aidant pas et n'aimant pas les autres », et « Je sais qu'ils doivent me rejeter dans le plan de mon Père ». Reprenez la représentation.</w:t>
      </w:r>
    </w:p>
    <w:p>
      <w:pPr/>
      <w:r>
        <w:rPr>
          <w:lang w:val="fr_FR" w:bidi="fr_FR"/>
        </w:rPr>
      </w:r>
      <w:r>
        <w:rPr>
          <w:lang w:val="fr_FR" w:bidi="fr_FR"/>
        </w:rPr>
        <w:t>Les pharisiens et experts de la loi sont en colère. Ils essaient de piéger Jésus en utilisant beaucoup de questions.</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la foule en se comparant lui-même et ses enseignements à une </w:t>
      </w:r>
      <w:r>
        <w:rPr>
          <w:b/>
          <w:lang w:val="fr_FR" w:bidi="fr_FR"/>
        </w:rPr>
        <w:t>lampe</w:t>
      </w:r>
      <w:r>
        <w:rPr>
          <w:lang w:val="fr_FR" w:bidi="fr_FR"/>
        </w:rPr>
        <w:t xml:space="preserve">. Du temps de Jésus, une lampe désignait une </w:t>
      </w:r>
      <w:r>
        <w:rPr>
          <w:b/>
          <w:lang w:val="fr_FR" w:bidi="fr_FR"/>
        </w:rPr>
        <w:t>lampe à huile</w:t>
      </w:r>
      <w:r>
        <w:rPr>
          <w:lang w:val="fr_FR" w:bidi="fr_FR"/>
        </w:rPr>
        <w:t>. Les Juifs mettaient de l'huile dans un petit pot et elle avait une mèche qu'ils allumaient la nuit. La lampe était mise quelque part en hauteur pour donner de la lumière à la maison. Assurez-vous de traduire lampe de la même manière qu'avant.</w:t>
      </w:r>
    </w:p>
    <w:p>
      <w:pPr/>
      <w:r>
        <w:rPr>
          <w:lang w:val="fr_FR" w:bidi="fr_FR"/>
        </w:rPr>
      </w:r>
      <w:r>
        <w:rPr>
          <w:lang w:val="fr_FR" w:bidi="fr_FR"/>
        </w:rPr>
        <w:t>Arrêtez et montrez à votre équipe une image d'une lampe à huile si vous ne l'avez pas déjà fait. S'il n'y a pas de mot pour lampe dans votre culture, vous pouvez utiliser un mot qui désigne une bougie, une lanterne ou une torche flamboyante.</w:t>
      </w:r>
    </w:p>
    <w:p>
      <w:pPr/>
      <w:r>
        <w:rPr>
          <w:lang w:val="fr_FR" w:bidi="fr_FR"/>
        </w:rPr>
      </w:r>
      <w:r>
        <w:rPr>
          <w:lang w:val="fr_FR" w:bidi="fr_FR"/>
        </w:rPr>
        <w:t xml:space="preserve">Quand Jésus termine d'enseigner, un </w:t>
      </w:r>
      <w:r>
        <w:rPr>
          <w:b/>
          <w:lang w:val="fr_FR" w:bidi="fr_FR"/>
        </w:rPr>
        <w:t>pharisien</w:t>
      </w:r>
      <w:r>
        <w:rPr>
          <w:lang w:val="fr_FR" w:bidi="fr_FR"/>
        </w:rPr>
        <w:t xml:space="preserve">, ou un chef religieux juif, invite Jésus à manger chez lui. Assurez-vous de traduire pharisien de la même manière qu'avant. </w:t>
      </w:r>
      <w:r>
        <w:rPr>
          <w:b/>
          <w:lang w:val="fr_FR" w:bidi="fr_FR"/>
        </w:rPr>
        <w:t>Pharisien</w:t>
      </w:r>
      <w:r>
        <w:rPr>
          <w:lang w:val="fr_FR" w:bidi="fr_FR"/>
        </w:rPr>
        <w:t xml:space="preserve"> se trouve dans le glossaire principal. Luc utilise le titre </w:t>
      </w:r>
      <w:r>
        <w:rPr>
          <w:b/>
          <w:lang w:val="fr_FR" w:bidi="fr_FR"/>
        </w:rPr>
        <w:t>Seigneur</w:t>
      </w:r>
      <w:r>
        <w:rPr>
          <w:lang w:val="fr_FR" w:bidi="fr_FR"/>
        </w:rPr>
        <w:t xml:space="preserve"> pour désigner Jésus quand il répond aux pensées du pharisien. Seigneur signifie « maître » ou « celui qui a l'autorité ». Les Juifs utilisaient aussi le mot Seigneur pour désigner Dieu. Assurez-vous de traduire Seigneur de la même façon que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Jésus utilise une comparaison pour dire aux pharisiens qu'ils aiment être </w:t>
      </w:r>
      <w:r>
        <w:rPr>
          <w:b/>
          <w:lang w:val="fr_FR" w:bidi="fr_FR"/>
        </w:rPr>
        <w:t>propres</w:t>
      </w:r>
      <w:r>
        <w:rPr>
          <w:lang w:val="fr_FR" w:bidi="fr_FR"/>
        </w:rPr>
        <w:t xml:space="preserve"> à l'extérieur, mais qu'ils sont pleins de </w:t>
      </w:r>
      <w:r>
        <w:rPr>
          <w:b/>
          <w:lang w:val="fr_FR" w:bidi="fr_FR"/>
        </w:rPr>
        <w:t>cupidité</w:t>
      </w:r>
      <w:r>
        <w:rPr>
          <w:lang w:val="fr_FR" w:bidi="fr_FR"/>
        </w:rPr>
        <w:t xml:space="preserve"> et de méchanceté à l'intérieur. Ici, propre signifie purifier ou rendre cérémoniellement pur. Si quelqu'un est pur, il est apte au service de Dieu. Assurez-vous de traduire propre de la même manière qu'avant. </w:t>
      </w:r>
      <w:r>
        <w:rPr>
          <w:b/>
          <w:lang w:val="fr_FR" w:bidi="fr_FR"/>
        </w:rPr>
        <w:t>Propre</w:t>
      </w:r>
      <w:r>
        <w:rPr>
          <w:lang w:val="fr_FR" w:bidi="fr_FR"/>
        </w:rPr>
        <w:t xml:space="preserve"> se trouve dans le Glossaire principal. Quand Jésus dit que les pharisiens sont pleins de cupidité, il signifie qu'ils ont le désir de prendre violemment les choses des gens.</w:t>
      </w:r>
    </w:p>
    <w:p>
      <w:pPr/>
      <w:r>
        <w:rPr>
          <w:lang w:val="fr_FR" w:bidi="fr_FR"/>
        </w:rPr>
      </w:r>
      <w:r>
        <w:rPr>
          <w:lang w:val="fr_FR" w:bidi="fr_FR"/>
        </w:rPr>
        <w:t xml:space="preserve">Quand Jésus utilise le mot </w:t>
      </w:r>
      <w:r>
        <w:rPr>
          <w:b/>
          <w:lang w:val="fr_FR" w:bidi="fr_FR"/>
        </w:rPr>
        <w:t>malheur</w:t>
      </w:r>
      <w:r>
        <w:rPr>
          <w:lang w:val="fr_FR" w:bidi="fr_FR"/>
        </w:rPr>
        <w:t xml:space="preserve">, il exprime de la tristesse devant le jugement à venir de Dieu. Assurez-vous de traduire malheur de la même manière qu'avant. Jésus dit que les pharisiens donnaient un dixième de, ou la dîme de, leur </w:t>
      </w:r>
      <w:r>
        <w:rPr>
          <w:b/>
          <w:lang w:val="fr_FR" w:bidi="fr_FR"/>
        </w:rPr>
        <w:t>menthe</w:t>
      </w:r>
      <w:r>
        <w:rPr>
          <w:lang w:val="fr_FR" w:bidi="fr_FR"/>
        </w:rPr>
        <w:t xml:space="preserve"> et leur </w:t>
      </w:r>
      <w:r>
        <w:rPr>
          <w:b/>
          <w:lang w:val="fr_FR" w:bidi="fr_FR"/>
        </w:rPr>
        <w:t>rue</w:t>
      </w:r>
      <w:r>
        <w:rPr>
          <w:lang w:val="fr_FR" w:bidi="fr_FR"/>
        </w:rPr>
        <w:t xml:space="preserve"> mais qu'ils ne traitent pas les gens équitablement. La menthe et la rue étaient des herbes ou petites plantes que les gens utilisaient pour assaisonner leur nourriture. Elles étaient aussi utilisées comme médicament.</w:t>
      </w:r>
    </w:p>
    <w:p>
      <w:pPr/>
      <w:r>
        <w:rPr>
          <w:lang w:val="fr_FR" w:bidi="fr_FR"/>
        </w:rPr>
      </w:r>
      <w:r>
        <w:rPr>
          <w:lang w:val="fr_FR" w:bidi="fr_FR"/>
        </w:rPr>
        <w:t xml:space="preserve">Jésus dit que les pharisiens aiment s'asseoir aux places d'honneur dans les </w:t>
      </w:r>
      <w:r>
        <w:rPr>
          <w:b/>
          <w:lang w:val="fr_FR" w:bidi="fr_FR"/>
        </w:rPr>
        <w:t>synagogues</w:t>
      </w:r>
      <w:r>
        <w:rPr>
          <w:lang w:val="fr_FR" w:bidi="fr_FR"/>
        </w:rPr>
        <w:t xml:space="preserve">, ou lieux de culte juifs. Assurez-vous de traduire synagogue de la même manière qu'avant. Le mot </w:t>
      </w:r>
      <w:r>
        <w:rPr>
          <w:b/>
          <w:lang w:val="fr_FR" w:bidi="fr_FR"/>
        </w:rPr>
        <w:t>synagogue</w:t>
      </w:r>
      <w:r>
        <w:rPr>
          <w:lang w:val="fr_FR" w:bidi="fr_FR"/>
        </w:rPr>
        <w:t xml:space="preserve"> se trouve dans le glossaire principal. Après que Jésus a réprimandé les pharisiens, </w:t>
      </w:r>
      <w:r>
        <w:rPr>
          <w:b/>
          <w:lang w:val="fr_FR" w:bidi="fr_FR"/>
        </w:rPr>
        <w:t>un expert de la loi</w:t>
      </w:r>
      <w:r>
        <w:rPr>
          <w:lang w:val="fr_FR" w:bidi="fr_FR"/>
        </w:rPr>
        <w:t xml:space="preserve"> dit que Jésus les insulte aussi. Les experts de la loi étudiaient, interprétaient et enseignaient la loi de Dieu aux gens. Experts de la loi désigne le même groupe de personnes appelés docteurs de la loi. Assurez-vous de traduire docteurs de la loi de la même manière que dans les passages précédents.</w:t>
      </w:r>
      <w:r>
        <w:rPr>
          <w:b/>
          <w:lang w:val="fr_FR" w:bidi="fr_FR"/>
        </w:rPr>
        <w:t>Enseignant de la loi</w:t>
      </w:r>
      <w:r>
        <w:rPr>
          <w:lang w:val="fr_FR" w:bidi="fr_FR"/>
        </w:rPr>
        <w:t xml:space="preserve"> figure dans le glossaire principal.</w:t>
      </w:r>
    </w:p>
    <w:p>
      <w:pPr/>
      <w:r>
        <w:rPr>
          <w:lang w:val="fr_FR" w:bidi="fr_FR"/>
        </w:rPr>
      </w:r>
      <w:r>
        <w:rPr>
          <w:lang w:val="fr_FR" w:bidi="fr_FR"/>
        </w:rPr>
        <w:t xml:space="preserve">L'expert de la loi appelle Jésus </w:t>
      </w:r>
      <w:r>
        <w:rPr>
          <w:b/>
          <w:lang w:val="fr_FR" w:bidi="fr_FR"/>
        </w:rPr>
        <w:t>Maître</w:t>
      </w:r>
      <w:r>
        <w:rPr>
          <w:lang w:val="fr_FR" w:bidi="fr_FR"/>
        </w:rPr>
        <w:t xml:space="preserve">. Maître était un titre poli pour un chef religieux juif. Assurez-vous de traduire Maître de la même manière qu'avant. </w:t>
      </w:r>
      <w:r>
        <w:rPr>
          <w:b/>
          <w:lang w:val="fr_FR" w:bidi="fr_FR"/>
        </w:rPr>
        <w:t>Maître</w:t>
      </w:r>
      <w:r>
        <w:rPr>
          <w:lang w:val="fr_FR" w:bidi="fr_FR"/>
        </w:rPr>
        <w:t xml:space="preserve"> est dans le Glossaire principal. Jésus dit que les chefs religieux ont construit des </w:t>
      </w:r>
      <w:r>
        <w:rPr>
          <w:b/>
          <w:lang w:val="fr_FR" w:bidi="fr_FR"/>
        </w:rPr>
        <w:t>tombeaux</w:t>
      </w:r>
      <w:r>
        <w:rPr>
          <w:lang w:val="fr_FR" w:bidi="fr_FR"/>
        </w:rPr>
        <w:t xml:space="preserve"> pour les </w:t>
      </w:r>
      <w:r>
        <w:rPr>
          <w:b/>
          <w:lang w:val="fr_FR" w:bidi="fr_FR"/>
        </w:rPr>
        <w:t>prophètes</w:t>
      </w:r>
      <w:r>
        <w:rPr>
          <w:lang w:val="fr_FR" w:bidi="fr_FR"/>
        </w:rPr>
        <w:t xml:space="preserve">, ou messagers de Dieu. Ici, tombeau désigne un monument de pierre élégant. C'était différent d'une grotte funéraire. Assurez-vous de traduire prophète de la même manière qu'avant. Le mot </w:t>
      </w:r>
      <w:r>
        <w:rPr>
          <w:b/>
          <w:lang w:val="fr_FR" w:bidi="fr_FR"/>
        </w:rPr>
        <w:t>prophète</w:t>
      </w:r>
      <w:r>
        <w:rPr>
          <w:lang w:val="fr_FR" w:bidi="fr_FR"/>
        </w:rPr>
        <w:t xml:space="preserve"> est dans le glossaire principal. Jésus dit qu'ils ont construit les tombeaux parce qu'ils pensaient que leurs </w:t>
      </w:r>
      <w:r>
        <w:rPr>
          <w:b/>
          <w:lang w:val="fr_FR" w:bidi="fr_FR"/>
        </w:rPr>
        <w:t>ancêtres</w:t>
      </w:r>
      <w:r>
        <w:rPr>
          <w:lang w:val="fr_FR" w:bidi="fr_FR"/>
        </w:rPr>
        <w:t>, ou leurs aïeux, avaient raison de tuer les prophètes.</w:t>
      </w:r>
    </w:p>
    <w:p>
      <w:pPr/>
      <w:r>
        <w:rPr>
          <w:lang w:val="fr_FR" w:bidi="fr_FR"/>
        </w:rPr>
      </w:r>
      <w:r>
        <w:rPr>
          <w:lang w:val="fr_FR" w:bidi="fr_FR"/>
        </w:rPr>
        <w:t xml:space="preserve">Jésus utilise la phrase « Dieu dans sa </w:t>
      </w:r>
      <w:r>
        <w:rPr>
          <w:b/>
          <w:lang w:val="fr_FR" w:bidi="fr_FR"/>
        </w:rPr>
        <w:t>sagesse</w:t>
      </w:r>
      <w:r>
        <w:rPr>
          <w:lang w:val="fr_FR" w:bidi="fr_FR"/>
        </w:rPr>
        <w:t xml:space="preserve"> a dit ». Il parle de la sagesse de Dieu comme si c'était une personne. La sagesse désigne des pensées qui sont vraies. Dieu sait tout et donc la vraie sagesse ne peut venir que de lui. Assurez-vous de traduire sagesse de la même manière qu'avant. Le mot </w:t>
      </w:r>
      <w:r>
        <w:rPr>
          <w:b/>
          <w:lang w:val="fr_FR" w:bidi="fr_FR"/>
        </w:rPr>
        <w:t>« sagesse »</w:t>
      </w:r>
      <w:r>
        <w:rPr>
          <w:lang w:val="fr_FR" w:bidi="fr_FR"/>
        </w:rPr>
        <w:t xml:space="preserve"> se trouve dans le glossaire principal. Dieu a dit, avec sagesse, qu'il enverrait plus de prophètes et d'</w:t>
      </w:r>
      <w:r>
        <w:rPr>
          <w:b/>
          <w:lang w:val="fr_FR" w:bidi="fr_FR"/>
        </w:rPr>
        <w:t>apôtres</w:t>
      </w:r>
      <w:r>
        <w:rPr>
          <w:lang w:val="fr_FR" w:bidi="fr_FR"/>
        </w:rPr>
        <w:t xml:space="preserve">, c'est-à-dire des envoyés, mais qu'eux aussi seraient persécutés et certains même tués. Assurez-vous de traduire apôtre de la même manière que dans les passages précédents. </w:t>
      </w:r>
      <w:r>
        <w:rPr>
          <w:b/>
          <w:lang w:val="fr_FR" w:bidi="fr_FR"/>
        </w:rPr>
        <w:t>Apôtre</w:t>
      </w:r>
      <w:r>
        <w:rPr>
          <w:lang w:val="fr_FR" w:bidi="fr_FR"/>
        </w:rPr>
        <w:t xml:space="preserve"> se trouve dans le Glossaire principal.</w:t>
      </w:r>
    </w:p>
    <w:p>
      <w:pPr/>
      <w:r>
        <w:rPr>
          <w:lang w:val="fr_FR" w:bidi="fr_FR"/>
        </w:rPr>
      </w:r>
      <w:r>
        <w:rPr>
          <w:lang w:val="fr_FR" w:bidi="fr_FR"/>
        </w:rPr>
        <w:t xml:space="preserve">Jésus dit que les gens de cette </w:t>
      </w:r>
      <w:r>
        <w:rPr>
          <w:b/>
          <w:lang w:val="fr_FR" w:bidi="fr_FR"/>
        </w:rPr>
        <w:t>génération</w:t>
      </w:r>
      <w:r>
        <w:rPr>
          <w:lang w:val="fr_FR" w:bidi="fr_FR"/>
        </w:rPr>
        <w:t xml:space="preserve">, c'est-à-dire toutes les personnes qui vivaient à cette époque, seraient responsables des morts de tous les prophètes. Assurez-vous de traduire génération de la même manière qu'avant. </w:t>
      </w:r>
      <w:r>
        <w:rPr>
          <w:b/>
          <w:lang w:val="fr_FR" w:bidi="fr_FR"/>
        </w:rPr>
        <w:t>Génération</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11:33–54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92">
        <w:r>
          <w:rPr>
            <w:lang w:val="fr_FR" w:bidi="fr_FR"/>
          </w:rPr>
          <w:rPr>
            <w:color w:val="0000EE"/>
            <w:u w:val="single"/>
          </w:rPr>
          <w:t>Écouter et Cœur</w:t>
        </w:r>
      </w:hyperlink>
      <w:r>
        <w:rPr>
          <w:lang w:val="fr_FR" w:bidi="fr_FR"/>
        </w:rPr>
        <w:t xml:space="preserve"> (474 KB)</w:t>
      </w:r>
      <w:r>
        <w:rPr>
          <w:lang w:val="fr_FR" w:bidi="fr_FR"/>
        </w:rPr>
      </w:r>
    </w:p>
    <w:p>
      <w:pPr>
        <w:pStyle w:val="ListBullet"/>
        <w:spacing w:line="240" w:lineRule="auto"/>
        <w:ind w:left="720"/>
      </w:pPr>
      <w:r>
        <w:rPr>
          <w:lang w:val="fr_FR" w:bidi="fr_FR"/>
        </w:rPr>
      </w:r>
      <w:hyperlink r:id="rId293">
        <w:r>
          <w:rPr>
            <w:lang w:val="fr_FR" w:bidi="fr_FR"/>
          </w:rPr>
          <w:rPr>
            <w:color w:val="0000EE"/>
            <w:u w:val="single"/>
          </w:rPr>
          <w:t>Planter le Décor</w:t>
        </w:r>
      </w:hyperlink>
      <w:r>
        <w:rPr>
          <w:lang w:val="fr_FR" w:bidi="fr_FR"/>
        </w:rPr>
        <w:t xml:space="preserve"> (7.9 MB)</w:t>
      </w:r>
      <w:r>
        <w:rPr>
          <w:lang w:val="fr_FR" w:bidi="fr_FR"/>
        </w:rPr>
      </w:r>
    </w:p>
    <w:p>
      <w:pPr>
        <w:pStyle w:val="ListBullet"/>
        <w:spacing w:line="240" w:lineRule="auto"/>
        <w:ind w:left="720"/>
      </w:pPr>
      <w:r>
        <w:rPr>
          <w:lang w:val="fr_FR" w:bidi="fr_FR"/>
        </w:rPr>
      </w:r>
      <w:hyperlink r:id="rId294">
        <w:r>
          <w:rPr>
            <w:lang w:val="fr_FR" w:bidi="fr_FR"/>
          </w:rPr>
          <w:rPr>
            <w:color w:val="0000EE"/>
            <w:u w:val="single"/>
          </w:rPr>
          <w:t>Définir les Scènes</w:t>
        </w:r>
      </w:hyperlink>
      <w:r>
        <w:rPr>
          <w:lang w:val="fr_FR" w:bidi="fr_FR"/>
        </w:rPr>
        <w:t xml:space="preserve"> (3.9 MB)</w:t>
      </w:r>
      <w:r>
        <w:rPr>
          <w:lang w:val="fr_FR" w:bidi="fr_FR"/>
        </w:rPr>
      </w:r>
    </w:p>
    <w:p>
      <w:pPr>
        <w:pStyle w:val="ListBullet"/>
        <w:spacing w:line="240" w:lineRule="auto"/>
        <w:ind w:left="720"/>
      </w:pPr>
      <w:r>
        <w:rPr>
          <w:lang w:val="fr_FR" w:bidi="fr_FR"/>
        </w:rPr>
      </w:r>
      <w:hyperlink r:id="rId295">
        <w:r>
          <w:rPr>
            <w:lang w:val="fr_FR" w:bidi="fr_FR"/>
          </w:rPr>
          <w:rPr>
            <w:color w:val="0000EE"/>
            <w:u w:val="single"/>
          </w:rPr>
          <w:t>Intégration du Texte</w:t>
        </w:r>
      </w:hyperlink>
      <w:r>
        <w:rPr>
          <w:lang w:val="fr_FR" w:bidi="fr_FR"/>
        </w:rPr>
        <w:t xml:space="preserve"> (4.6 MB)</w:t>
      </w:r>
      <w:r>
        <w:rPr>
          <w:lang w:val="fr_FR" w:bidi="fr_FR"/>
        </w:rPr>
      </w:r>
    </w:p>
    <w:p>
      <w:pPr>
        <w:pStyle w:val="ListBullet"/>
        <w:spacing w:line="240" w:lineRule="auto"/>
        <w:ind w:left="720"/>
      </w:pPr>
      <w:r>
        <w:rPr>
          <w:lang w:val="fr_FR" w:bidi="fr_FR"/>
        </w:rPr>
      </w:r>
      <w:hyperlink r:id="rId296">
        <w:r>
          <w:rPr>
            <w:lang w:val="fr_FR" w:bidi="fr_FR"/>
          </w:rPr>
          <w:rPr>
            <w:color w:val="0000EE"/>
            <w:u w:val="single"/>
          </w:rPr>
          <w:t>Combler les Lacunes</w:t>
        </w:r>
      </w:hyperlink>
      <w:r>
        <w:rPr>
          <w:lang w:val="fr_FR" w:bidi="fr_FR"/>
        </w:rPr>
        <w:t xml:space="preserve"> (3.8 MB)</w:t>
      </w:r>
      <w:r>
        <w:rPr>
          <w:lang w:val="fr_FR" w:bidi="fr_FR"/>
        </w:rPr>
      </w:r>
    </w:p>
    <w:p>
      <w:pPr>
        <w:pStyle w:val="ListBullet"/>
        <w:spacing w:line="240" w:lineRule="auto"/>
        <w:ind w:left="720"/>
      </w:pPr>
      <w:r>
        <w:rPr>
          <w:lang w:val="fr_FR" w:bidi="fr_FR"/>
        </w:rPr>
      </w:r>
      <w:hyperlink r:id="rId297">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12:1–12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12.1–12.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l'histoire précédente, Jésus a critiqué les chefs religieux pendant qu'il dînait à la maison d'un pharisien, ou chef religieux. Quand Jésus est parti, les chefs religieux étaient en colère contre lui et voulaient trouver un moyen de le punir. Des milliers de personnes sont à l'extérieur de la maison, essayant de s'approcher de Jésus. Jésus se tourne vers ses disciples et les enseigne au sujet de la persécution, c'est-à-dire quand d'autres leur causent de la souffrance parce qu'ils le suivent.</w:t>
      </w:r>
    </w:p>
    <w:p>
      <w:pPr/>
      <w:r>
        <w:rPr>
          <w:lang w:val="fr_FR" w:bidi="fr_FR"/>
        </w:rPr>
      </w:r>
      <w:r>
        <w:rPr>
          <w:lang w:val="fr_FR" w:bidi="fr_FR"/>
        </w:rPr>
        <w:t>À l'intérieur de la maison du pharisien, Jésus a réprimandé les chefs religieux pour le fait de ne pas avoir cru en lui et pour avoir égaré le peuple qui les suivait. Les chefs religieux étaient très en colère et voulaient trouver un moyen de punir Jésus. Au même moment où Jésus était dans la maison, la foule continuait de grossir à l'extérieur jusqu'à ce qu'il y ait des milliers de personnes qui se marchaient les uns que les autres pour essayer de s'approcher de Jésus. Luc utilise la foule pour montrer à Théophile que, même si les chefs religieux n'ont pas accepté Jésus, Jésus était populaire parmi les masses. Jésus se tourne d'abord vers ses disciples et les enseigne au sujet de la persécution avant de parler à la foule. La foule pouvait toujours entendre Jésus pendant qu'il enseignait ses disciples.</w:t>
      </w:r>
    </w:p>
    <w:p>
      <w:pPr/>
      <w:r>
        <w:rPr>
          <w:lang w:val="fr_FR" w:bidi="fr_FR"/>
        </w:rPr>
      </w:r>
      <w:r>
        <w:rPr>
          <w:lang w:val="fr_FR" w:bidi="fr_FR"/>
        </w:rPr>
        <w:t>Arrêtez et discutez avec votre équipe : comment les foules sont-elles perçues dans votre culture ? Sont-elles utiles ou nuisibles ? Qu'est-ce qui fait que les foules se rassemblent là où vous vivez ?</w:t>
      </w:r>
    </w:p>
    <w:p>
      <w:pPr/>
      <w:r>
        <w:rPr>
          <w:lang w:val="fr_FR" w:bidi="fr_FR"/>
        </w:rPr>
      </w:r>
      <w:r>
        <w:rPr>
          <w:lang w:val="fr_FR" w:bidi="fr_FR"/>
        </w:rPr>
        <w:t>Jésus met en garde ses disciples contre l'hypocrisie, c'est-à-dire une personne qui prétend être différente de ce qu'elle est vraiment. Jésus compare l'hypocrisie des pharisiens, ou chefs religieux, au levain. Une personne ajoute du levain à la pâte à pain pour la faire gonfler et lever. Jésus compare cela aux pharisiens qui parlaient et agissaient comme s'ils étaient irréprochables et aimaient Dieu, mais leurs vraies motivations étaient pécheresses. Tout comme le levain se répand rapidement dans la pâte, les attitudes des pharisiens pouvaient rapidement affecter ceux qui les suivaient. Jésus utilise deux dictons juifs bien connus pour exprimer la même chose : que Dieu fera connaître tout ce qu'une personne cache. Au jour du jugement, Dieu révélera les vraies motivations ou intentions de chaque personne.</w:t>
      </w:r>
    </w:p>
    <w:p>
      <w:pPr/>
      <w:r>
        <w:rPr>
          <w:lang w:val="fr_FR" w:bidi="fr_FR"/>
        </w:rPr>
      </w:r>
      <w:r>
        <w:rPr>
          <w:lang w:val="fr_FR" w:bidi="fr_FR"/>
        </w:rPr>
        <w:t>Arrêtez et discutez avec votre équipe : dans votre culture, comment les gens réagissent quand quelque chose qu'ils ont fait en secret est découvert et partagé publiquement ?</w:t>
      </w:r>
    </w:p>
    <w:p>
      <w:pPr/>
      <w:r>
        <w:rPr>
          <w:lang w:val="fr_FR" w:bidi="fr_FR"/>
        </w:rPr>
      </w:r>
      <w:r>
        <w:rPr>
          <w:lang w:val="fr_FR" w:bidi="fr_FR"/>
        </w:rPr>
        <w:t>Quand Jésus dit « Ce que vous dites dans l'obscurité sera entendu en plein jour », il signifie que ce que les disciples disent en secret sera entendu publiquement par beaucoup de gens. Jésus utilise un exemple culturel : ce que vous chuchotez dans la chambre intérieure sera crié des toits. Dans la culture juive, la chambre intérieure désigne une pièce à l'intérieur d'une maison. Les maisons juives avaient des murs minces, si bien que les gens qui passaient par là pouvaient entendre ce qui était dit à l'intérieur. Les toits des maisons juives étaient plats. Quand quelqu'un voulait annoncer quelque chose d'important à la communauté, il se tenait sur un toit et parlait fort aux gens dans la rue.</w:t>
      </w:r>
    </w:p>
    <w:p>
      <w:pPr/>
      <w:r>
        <w:rPr>
          <w:lang w:val="fr_FR" w:bidi="fr_FR"/>
        </w:rPr>
      </w:r>
      <w:r>
        <w:rPr>
          <w:lang w:val="fr_FR" w:bidi="fr_FR"/>
        </w:rPr>
        <w:t>Arrêtez et montrez à votre équipe une maison juive typique avec un toit plat.</w:t>
      </w:r>
    </w:p>
    <w:p>
      <w:pPr/>
      <w:r>
        <w:rPr>
          <w:lang w:val="fr_FR" w:bidi="fr_FR"/>
        </w:rPr>
      </w:r>
      <w:r>
        <w:rPr>
          <w:lang w:val="fr_FR" w:bidi="fr_FR"/>
        </w:rPr>
        <w:t>Jésus dit « Je vous le dis » pour souligner ce qu'il allait dire. Jésus dit à tous ceux qui écoutent qu'ils ne doivent pas craindre les gens qui ne peuvent que blesser ou tuer le corps, car ils ne peuvent pas affecter l'endroit où une personne va après la mort. Au lieu de cela, ils doivent craindre Dieu qui a le pouvoir et l'autorité de punir les gens qui méritent d'être punis en les jetant dans la géhenne, ou enfer. Cette utilisation de la crainte désigne la crainte de la colère de Dieu.</w:t>
      </w:r>
    </w:p>
    <w:p>
      <w:pPr/>
      <w:r>
        <w:rPr>
          <w:lang w:val="fr_FR" w:bidi="fr_FR"/>
        </w:rPr>
      </w:r>
      <w:r>
        <w:rPr>
          <w:lang w:val="fr_FR" w:bidi="fr_FR"/>
        </w:rPr>
        <w:t>Jésus encourage ensuite ses disciples en posant une question à laquelle il ne s'attend pas à ce qu'on réponde : « cinq moineaux ne se vendent-ils pas pour deux sous ? » Les moineaux étaient de petits oiseaux vendus au marché pour être mangés. Les sous étaient des pièces romaines qui ne valaient que le seizième d'une journée de salaire. Jésus souligne que les moineaux avaient très peu de valeur, et pourtant Dieu prenait soin de chacun d'eux.</w:t>
      </w:r>
    </w:p>
    <w:p>
      <w:pPr/>
      <w:r>
        <w:rPr>
          <w:lang w:val="fr_FR" w:bidi="fr_FR"/>
        </w:rPr>
      </w:r>
      <w:r>
        <w:rPr>
          <w:lang w:val="fr_FR" w:bidi="fr_FR"/>
        </w:rPr>
        <w:t>Arrêtez et montrez à votre équipe une photo d'un moineau.</w:t>
      </w:r>
    </w:p>
    <w:p>
      <w:pPr/>
      <w:r>
        <w:rPr>
          <w:lang w:val="fr_FR" w:bidi="fr_FR"/>
        </w:rPr>
      </w:r>
      <w:r>
        <w:rPr>
          <w:lang w:val="fr_FR" w:bidi="fr_FR"/>
        </w:rPr>
        <w:t>Quand Jésus dit « En effet », il contraste la façon dont Dieu prend soin des moineaux et la façon dont Dieu prend soin des disciples. Dieu accordait une valeur beaucoup plus grande aux disciples qu'aux moineaux. Il connaissait même le nombre de cheveux sur leur tête ! Jésus leur dit cela pour qu'ils n'aient pas peur de la persécution sur terre mais qu'ils fassent confiance à Dieu pour qu'il prenne soin d'eux.</w:t>
      </w:r>
    </w:p>
    <w:p>
      <w:pPr/>
      <w:r>
        <w:rPr>
          <w:lang w:val="fr_FR" w:bidi="fr_FR"/>
        </w:rPr>
      </w:r>
      <w:r>
        <w:rPr>
          <w:lang w:val="fr_FR" w:bidi="fr_FR"/>
        </w:rPr>
        <w:t>Jésus parle de la personne qui déclare publiquement qu'elle suit le Sauveur promis, ou Jésus. En présence de Dieu et de ses anges, le Fils de l’homme, c'est-à-dire Jésus, appellera cette personne la sienne. Jésus se réfère à lui-même comme le Fils de l'homme pour laisser entendre qu'il était vraiment humain et représentait tout le monde. Mais en même temps, Jésus venait de Dieu et avait l'autorité de Dieu. Une personne reconnaît Jésus non seulement en disant publiquement aux gens qu'elle suit Jésus, mais aussi en vivant une vie d'obéissance aux commandements de Dieu. Mais celui qui rejette Jésus publiquement, Jésus le rejettera devant Dieu et ses anges, ce qui a une conséquence éternelle. Les gens qui ont parlé contre Jésus ou l'ont nié pouvaient encore être pardonnés par Dieu si cette personne se tournait vers Dieu. Mais si quelqu'un déshonorait l'Esprit de Dieu, alors Dieu ne le pardonnerait pas. L'Évangile de Matthieu dit qu'un exemple de personnes qui ont insulté l'Esprit de Dieu étaient celles qui ont vu son œuvre et ont dit que c'était le pouvoir de Satan. Cela venait de se produire quand Jésus avait chassé le démon de l'homme qui ne pouvait pas parler.</w:t>
      </w:r>
    </w:p>
    <w:p>
      <w:pPr/>
      <w:r>
        <w:rPr>
          <w:lang w:val="fr_FR" w:bidi="fr_FR"/>
        </w:rPr>
      </w:r>
      <w:r>
        <w:rPr>
          <w:lang w:val="fr_FR" w:bidi="fr_FR"/>
        </w:rPr>
        <w:t>Arrêtez et discutez avec votre équipe : dans votre culture, comment les gens réagissent quand ils sont rejetés ? Comment les gens peuvent-ils réparer leurs relations ? Dans quelles circonstances une relation ne peut-elle pas être réparée ?</w:t>
      </w:r>
    </w:p>
    <w:p>
      <w:pPr/>
      <w:r>
        <w:rPr>
          <w:lang w:val="fr_FR" w:bidi="fr_FR"/>
        </w:rPr>
      </w:r>
      <w:r>
        <w:rPr>
          <w:lang w:val="fr_FR" w:bidi="fr_FR"/>
        </w:rPr>
        <w:t>Jésus dit à ses disciples de ne pas s'inquiéter quand ils seront arrêtés et jugés dans les synagogues, c'est-à-dire les lieux de réunion juifs. Cela impliquait que les chefs religieux deviendraient hostiles envers les disciples à l'avenir. Les chefs juifs les emmèneraient dans une synagogue pour décider s'ils devaient être punis parce qu'ils étaient loyaux à Jésus.</w:t>
      </w:r>
    </w:p>
    <w:p>
      <w:pPr/>
      <w:r>
        <w:rPr>
          <w:lang w:val="fr_FR" w:bidi="fr_FR"/>
        </w:rPr>
      </w:r>
      <w:r>
        <w:rPr>
          <w:lang w:val="fr_FR" w:bidi="fr_FR"/>
        </w:rPr>
        <w:t>Arrêtez et montrez à votre équipe une photo d'une synagogue.</w:t>
      </w:r>
    </w:p>
    <w:p>
      <w:pPr/>
      <w:r>
        <w:rPr>
          <w:lang w:val="fr_FR" w:bidi="fr_FR"/>
        </w:rPr>
      </w:r>
      <w:r>
        <w:rPr>
          <w:lang w:val="fr_FR" w:bidi="fr_FR"/>
        </w:rPr>
        <w:t>Jésus leur dit de ne pas s'inquiéter de la façon de se défendre au tribunal parce que l'Esprit de Dieu les aiderait à savoir quoi dire sur le moment.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Les foules se rassemblent à l'extérieur pendant que Jésus est dans la maison d'un pharisien. Jésus sort et enseigne à ses disciples au sujet de l'hypocrisie.</w:t>
      </w:r>
    </w:p>
    <w:p>
      <w:pPr/>
      <w:r>
        <w:rPr>
          <w:lang w:val="fr_FR" w:bidi="fr_FR"/>
        </w:rPr>
      </w:r>
      <w:r>
        <w:rPr>
          <w:b/>
          <w:lang w:val="fr_FR" w:bidi="fr_FR"/>
        </w:rPr>
        <w:t>Deuxième partie :</w:t>
      </w:r>
      <w:r>
        <w:rPr>
          <w:lang w:val="fr_FR" w:bidi="fr_FR"/>
        </w:rPr>
        <w:t xml:space="preserve"> Jésus enseigne aux disciples qu'ils doivent craindre Dieu. Jésus leur dit aussi à quel point ils sont précieux.</w:t>
      </w:r>
    </w:p>
    <w:p>
      <w:pPr/>
      <w:r>
        <w:rPr>
          <w:lang w:val="fr_FR" w:bidi="fr_FR"/>
        </w:rPr>
      </w:r>
      <w:r>
        <w:rPr>
          <w:b/>
          <w:lang w:val="fr_FR" w:bidi="fr_FR"/>
        </w:rPr>
        <w:t>Troisième partie :</w:t>
      </w:r>
      <w:r>
        <w:rPr>
          <w:lang w:val="fr_FR" w:bidi="fr_FR"/>
        </w:rPr>
        <w:t xml:space="preserve"> Jésus enseigne à ses disciples à le reconnaître devant les autres. Jésus explique que nier le Saint-Esprit est impardonnable.</w:t>
      </w:r>
    </w:p>
    <w:p>
      <w:pPr/>
      <w:r>
        <w:rPr>
          <w:lang w:val="fr_FR" w:bidi="fr_FR"/>
        </w:rPr>
      </w:r>
      <w:r>
        <w:rPr>
          <w:b/>
          <w:lang w:val="fr_FR" w:bidi="fr_FR"/>
        </w:rPr>
        <w:t>Quatrième partie :</w:t>
      </w:r>
      <w:r>
        <w:rPr>
          <w:lang w:val="fr_FR" w:bidi="fr_FR"/>
        </w:rPr>
        <w:t xml:space="preserve"> Jésus enseigne comment se comporter quand ses disciples font face à des procès dans les synagogues devant les chefs et les autorités. Jésus leur dit de ne pas avoir peur parce que le Saint-Esprit leur dira quoi dire.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Une grande foule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anges de Dieu</w:t>
      </w:r>
    </w:p>
    <w:p>
      <w:pPr>
        <w:pStyle w:val="ListBullet"/>
        <w:spacing w:line="240" w:lineRule="auto"/>
        <w:ind w:left="720"/>
      </w:pPr>
      <w:r>
        <w:rPr>
          <w:lang w:val="fr_FR" w:bidi="fr_FR"/>
        </w:rPr>
      </w:r>
      <w:r>
        <w:rPr>
          <w:lang w:val="fr_FR" w:bidi="fr_FR"/>
        </w:rPr>
        <w:t>La personne qui nie Jésus</w:t>
      </w:r>
    </w:p>
    <w:p>
      <w:pPr>
        <w:pStyle w:val="ListBullet"/>
        <w:spacing w:line="240" w:lineRule="auto"/>
        <w:ind w:left="720"/>
      </w:pPr>
      <w:r>
        <w:rPr>
          <w:lang w:val="fr_FR" w:bidi="fr_FR"/>
        </w:rPr>
      </w:r>
      <w:r>
        <w:rPr>
          <w:lang w:val="fr_FR" w:bidi="fr_FR"/>
        </w:rPr>
        <w:t>La personne qui reconnaît Jésus</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deux situations se déroulent en même temps. Jésus est avec les chefs religieux à l'intérieur d'une maison pendant que les gens se rassemblent à l'extérieur.</w:t>
      </w:r>
    </w:p>
    <w:p>
      <w:pPr/>
      <w:r>
        <w:rPr>
          <w:lang w:val="fr_FR" w:bidi="fr_FR"/>
        </w:rPr>
      </w:r>
      <w:r>
        <w:rPr>
          <w:lang w:val="fr_FR" w:bidi="fr_FR"/>
        </w:rPr>
        <w:t>Jésus quitte la maison d'un pharisien et commence à enseigner à ses disciples au sujet de l'hypocrisie. Une grande foule écoute à proximité.</w:t>
      </w:r>
    </w:p>
    <w:p>
      <w:pPr/>
      <w:r>
        <w:rPr>
          <w:lang w:val="fr_FR" w:bidi="fr_FR"/>
        </w:rPr>
      </w:r>
      <w:r>
        <w:rPr>
          <w:lang w:val="fr_FR" w:bidi="fr_FR"/>
        </w:rPr>
        <w:t>Il est important de se rappeler que Jésus dit à ses disciples que l'hypocrisie peut les affecter aussi. Donc ils doivent faire attention parce que tout ce qui est fait en secret sera révélé publiquement.</w:t>
      </w:r>
    </w:p>
    <w:p>
      <w:pPr/>
      <w:r>
        <w:rPr>
          <w:lang w:val="fr_FR" w:bidi="fr_FR"/>
        </w:rPr>
      </w:r>
      <w:r>
        <w:rPr>
          <w:lang w:val="fr_FR" w:bidi="fr_FR"/>
        </w:rPr>
        <w:t>Jésus enseigne que Dieu valorise les disciples. Si Dieu prend soin du moineau, alors il prendra certainement soin d'eux.</w:t>
      </w:r>
    </w:p>
    <w:p>
      <w:pPr/>
      <w:r>
        <w:rPr>
          <w:lang w:val="fr_FR" w:bidi="fr_FR"/>
        </w:rPr>
      </w:r>
      <w:r>
        <w:rPr>
          <w:lang w:val="fr_FR" w:bidi="fr_FR"/>
        </w:rPr>
        <w:t>Il est important de se rappeler que les moineaux étaient vendus sur les marchés pour être mangés. C'était de la bonne nourriture bon marché. Jésus dit que Dieu n'oublie pas les moineaux même s'ils étaient vendus pour être mangés.</w:t>
      </w:r>
    </w:p>
    <w:p>
      <w:pPr/>
      <w:r>
        <w:rPr>
          <w:lang w:val="fr_FR" w:bidi="fr_FR"/>
        </w:rPr>
      </w:r>
      <w:r>
        <w:rPr>
          <w:lang w:val="fr_FR" w:bidi="fr_FR"/>
        </w:rPr>
        <w:t>Jésus dit que si quelqu'un l'accepte publiquement, il dira devant Dieu et les anges qu'il lui appartient. Mais celui qui nie Jésus sur terre, Jésus le niera au ciel. Jésus dit que Dieu peut pardonner ceux qui le rejettent, mais Dieu ne pardonnera pas ceux qui rejettent le Saint-Esprit.</w:t>
      </w:r>
    </w:p>
    <w:p>
      <w:pPr/>
      <w:r>
        <w:rPr>
          <w:lang w:val="fr_FR" w:bidi="fr_FR"/>
        </w:rPr>
      </w:r>
      <w:r>
        <w:rPr>
          <w:lang w:val="fr_FR" w:bidi="fr_FR"/>
        </w:rPr>
        <w:t>Il est important de se rappeler que Jésus parle des conséquences éternelles de le nier ou de le reconnaître devant les gens sur terre. Jésus dit aussi que nier le Saint-Esprit est impardonnable, même plus que de parler contre Jésus.</w:t>
      </w:r>
    </w:p>
    <w:p>
      <w:pPr/>
      <w:r>
        <w:rPr>
          <w:lang w:val="fr_FR" w:bidi="fr_FR"/>
        </w:rPr>
      </w:r>
      <w:r>
        <w:rPr>
          <w:lang w:val="fr_FR" w:bidi="fr_FR"/>
        </w:rPr>
        <w:t>Jésus dit aux disciples qu'ils feront face à des procès, mais il dit que le Saint-Esprit leur enseignera que dire sur le moment.</w:t>
      </w:r>
    </w:p>
    <w:p>
      <w:pPr/>
      <w:r>
        <w:rPr>
          <w:lang w:val="fr_FR" w:bidi="fr_FR"/>
        </w:rPr>
      </w:r>
      <w:r>
        <w:rPr>
          <w:lang w:val="fr_FR" w:bidi="fr_FR"/>
        </w:rPr>
        <w:t>Il est important de se rappeler que Jésus leur dit que le Saint-Esprit les guidera pour dire les bons mots. Quand Jésus dit « enseigner », il ne veut pas dire enseigner des élèves en classe, mais donner aux disciples les mots à dire pendant le moment des procès.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Une grande foule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anges de Dieu</w:t>
      </w:r>
    </w:p>
    <w:p>
      <w:pPr>
        <w:pStyle w:val="ListBullet"/>
        <w:spacing w:line="240" w:lineRule="auto"/>
        <w:ind w:left="720"/>
      </w:pPr>
      <w:r>
        <w:rPr>
          <w:lang w:val="fr_FR" w:bidi="fr_FR"/>
        </w:rPr>
      </w:r>
      <w:r>
        <w:rPr>
          <w:lang w:val="fr_FR" w:bidi="fr_FR"/>
        </w:rPr>
        <w:t>La personne qui nie Jésus</w:t>
      </w:r>
    </w:p>
    <w:p>
      <w:pPr>
        <w:pStyle w:val="ListBullet"/>
        <w:spacing w:line="240" w:lineRule="auto"/>
        <w:ind w:left="720"/>
      </w:pPr>
      <w:r>
        <w:rPr>
          <w:lang w:val="fr_FR" w:bidi="fr_FR"/>
        </w:rPr>
      </w:r>
      <w:r>
        <w:rPr>
          <w:lang w:val="fr_FR" w:bidi="fr_FR"/>
        </w:rPr>
        <w:t>La personne qui reconnaît Jésus</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les gens qui se rassemblent pendant que Jésus est dans la maison du pharisien. Pendant que Jésus parle à ses disciples, l'équipe peut représenter un pharisien qui cherche à être honoré mais qui méprise en secret les gens. Quand Jésus enseigne que Dieu révélera ce qui est dit en secret, l'équipe peut représenter un pharisien qui chuchote, et quelqu'un qui crie ce qu'il a dit à tout le monde.</w:t>
      </w:r>
    </w:p>
    <w:p>
      <w:pPr/>
      <w:r>
        <w:rPr>
          <w:lang w:val="fr_FR" w:bidi="fr_FR"/>
        </w:rPr>
      </w:r>
      <w:r>
        <w:rPr>
          <w:lang w:val="fr_FR" w:bidi="fr_FR"/>
        </w:rPr>
        <w:t>Assurez-vous que l'équipe représente quelqu'un en train de nier Jésus et quelqu'un d'autre en train de le reconnaître. Puis montrez comment Jésus nie la personne qui l'a nié devant Dieu et ses anges. Montrez aussi Jésus en train de reconnaître la personne qui l'a reconnu devant Dieu et ses anges.</w:t>
      </w:r>
    </w:p>
    <w:p>
      <w:pPr/>
      <w:r>
        <w:rPr>
          <w:lang w:val="fr_FR" w:bidi="fr_FR"/>
        </w:rPr>
      </w:r>
      <w:r>
        <w:rPr>
          <w:lang w:val="fr_FR" w:bidi="fr_FR"/>
        </w:rPr>
        <w:t>Assurez-vous que l'équipe représente le Saint-Esprit en train d'essayer de conduire la vie d'une personne, avec la personne qui résiste au Saint-Esprit, pour représenter le rejet du Saint-Esprit.</w:t>
      </w:r>
    </w:p>
    <w:p>
      <w:pPr/>
      <w:r>
        <w:rPr>
          <w:lang w:val="fr_FR" w:bidi="fr_FR"/>
        </w:rPr>
      </w:r>
      <w:r>
        <w:rPr>
          <w:lang w:val="fr_FR" w:bidi="fr_FR"/>
        </w:rPr>
        <w:t>Assurez-vous que l'équipe représente le Saint-Esprit en train de chuchoter les mots à l'un des disciples quand il est jugé.</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prendre un repas avec les chefs religieux pendant qu'une énorme foule se rassemble à l'extérieur. Jésus quitte la maison et toutes les personnes sont rassemblées autour. Jésus parle d'abord à ses suiveurs en leur disant de se méfier du levain des pharisiens, c'est-à-dire leur hypocrisie. Jésus souligne que Dieu révélera tout en secret, tout ce qui est dit derrière des portes fermées sera entendu publiquement.</w:t>
      </w:r>
    </w:p>
    <w:p>
      <w:pPr/>
      <w:r>
        <w:rPr>
          <w:lang w:val="fr_FR" w:bidi="fr_FR"/>
        </w:rPr>
      </w:r>
      <w:r>
        <w:rPr>
          <w:lang w:val="fr_FR" w:bidi="fr_FR"/>
        </w:rPr>
        <w:t>Arrêtez la représentation : Demandez à l'acteur qui joue le rôle des disciples : « Que ressentez-vous ? » Vous entendrez peut-être des choses comme : « Je ne pense pas que nous soyons comme les pharisiens », « Je me sens honteux que les gens connaissent mes secrets », et « Je dois être ouvert dans tout ce que je fais ». Reprenez la représentation.</w:t>
      </w:r>
    </w:p>
    <w:p>
      <w:pPr/>
      <w:r>
        <w:rPr>
          <w:lang w:val="fr_FR" w:bidi="fr_FR"/>
        </w:rPr>
      </w:r>
      <w:r>
        <w:rPr>
          <w:lang w:val="fr_FR" w:bidi="fr_FR"/>
        </w:rPr>
        <w:t>Représentez Jésus en train de dire à ses disciples de ne pas craindre celui qui peut tuer le corps mais Dieu peut tuer l'âme et a le pouvoir de la jeter en enfer. Jésus explique que Dieu prend soin d'oiseaux simples qui coûtent très peu. Les humains sont plus importants pour Dieu que ces oiseaux. Jésus dit que Dieu connaît chaque cheveu sur leur tête. Jésus leur dit de ne pas avoir peur.</w:t>
      </w:r>
    </w:p>
    <w:p>
      <w:pPr/>
      <w:r>
        <w:rPr>
          <w:lang w:val="fr_FR" w:bidi="fr_FR"/>
        </w:rPr>
      </w:r>
      <w:r>
        <w:rPr>
          <w:lang w:val="fr_FR" w:bidi="fr_FR"/>
        </w:rPr>
        <w:t>Arrêtez la représentation. Demandez à l'acteur qui joue le rôle de la foule : « Que ressentez-vous ? » Vous entendrez peut-être des choses comme : « Je ne veux pas aller en enfer », « Je me sens valorisé », et « Dieu me connaît mieux que moi-même ». Reprenez la représentation.</w:t>
      </w:r>
    </w:p>
    <w:p>
      <w:pPr/>
      <w:r>
        <w:rPr>
          <w:lang w:val="fr_FR" w:bidi="fr_FR"/>
        </w:rPr>
      </w:r>
      <w:r>
        <w:rPr>
          <w:lang w:val="fr_FR" w:bidi="fr_FR"/>
        </w:rPr>
        <w:t>Représentez Jésus en train d'expliquer : « Quiconque me reconnaît ici sur terre, je le reconnaîtrai devant les anges de Dieu. Si quelqu'un me nie ici sur terre, je le nierai devant les anges de Dieu. Quiconque parle contre Jésus peut être pardonné, mais quiconque insulte le Saint-Esprit ne sera pas pardonné. »</w:t>
      </w:r>
    </w:p>
    <w:p>
      <w:pPr/>
      <w:r>
        <w:rPr>
          <w:lang w:val="fr_FR" w:bidi="fr_FR"/>
        </w:rPr>
      </w:r>
      <w:r>
        <w:rPr>
          <w:lang w:val="fr_FR" w:bidi="fr_FR"/>
        </w:rPr>
        <w:t>Arrêtez la représentation : Demandez à l'acteur qui joue le rôle des anges : « Que ressentez-vous ? » Vous entendrez peut-être des choses comme : « Je n'arrive pas à croire que certaines personnes ne veulent pas suivre Jésus », « Ils ont nié Jésus, comment peuvent-ils s'attendre que Jésus les reconnaisse ici ? » et « Nous sommes heureux qu'ils n'aient jamais nié Jésus dans leurs épreuves et difficultés. Quelle joie que Jésus les reconnaisse ici ». Reprenez la représentation.</w:t>
      </w:r>
    </w:p>
    <w:p>
      <w:pPr/>
      <w:r>
        <w:rPr>
          <w:lang w:val="fr_FR" w:bidi="fr_FR"/>
        </w:rPr>
      </w:r>
      <w:r>
        <w:rPr>
          <w:lang w:val="fr_FR" w:bidi="fr_FR"/>
        </w:rPr>
        <w:t>Représentez Jésus en train de dire à ses disciples que quand ils seront traduits en justice, ils ne doivent pas s'inquiéter de quels mots dire, le Saint-Esprit leur enseignera quoi dire à ce moment-là.</w:t>
      </w:r>
    </w:p>
    <w:p>
      <w:pPr/>
      <w:r>
        <w:rPr>
          <w:lang w:val="fr_FR" w:bidi="fr_FR"/>
        </w:rPr>
      </w:r>
      <w:r>
        <w:rPr>
          <w:lang w:val="fr_FR" w:bidi="fr_FR"/>
        </w:rPr>
        <w:t>Arrêtez la représentation : Demandez à l'acteur qui joue le Saint-Esprit : « Que ressentez-vous ? » Vous entendrez peut-être des choses comme : « Je suis content qu'ils aient prêté attention à ce que Jésus a dit, ils peuvent utiliser ces mots maintenant », « Je suis satisfait de Jésus. Ils suivront la direction que je leur donne », et « C'est en ce moment-ci qu'ils doivent écouter et répéter ». Demandez à l'acteur qui joue le disciple au tribunal : « Que ressentez-vous ? » Vous entendrez peut-être des choses comme : « J'ai peur, mais je me souviens de ce que Jésus m'a dit », « Je suis honoré de souffrir comme Jésus », et « Je suis confiant en ce que je dois dire parce que le Saint-Esprit me donne ses mots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Après que Jésus a critiqué les chefs religieux, Jésus a enseigné à ses </w:t>
      </w:r>
      <w:r>
        <w:rPr>
          <w:b/>
          <w:lang w:val="fr_FR" w:bidi="fr_FR"/>
        </w:rPr>
        <w:t>disciples</w:t>
      </w:r>
      <w:r>
        <w:rPr>
          <w:lang w:val="fr_FR" w:bidi="fr_FR"/>
        </w:rPr>
        <w:t xml:space="preserve">, ou suiveurs, concernant la </w:t>
      </w:r>
      <w:r>
        <w:rPr>
          <w:b/>
          <w:lang w:val="fr_FR" w:bidi="fr_FR"/>
        </w:rPr>
        <w:t>persécution</w:t>
      </w:r>
      <w:r>
        <w:rPr>
          <w:lang w:val="fr_FR" w:bidi="fr_FR"/>
        </w:rPr>
        <w:t xml:space="preserve">, c'est-à-dire quand d'autres personnes causent de la souffrance au peuple de Dieu. Assurez-vous de traduire disciples de la même façon que dans les passages précédents. « </w:t>
      </w:r>
      <w:r>
        <w:rPr>
          <w:lang w:val="fr_FR" w:bidi="fr_FR"/>
        </w:rPr>
        <w:t>Disciple</w:t>
      </w:r>
      <w:r>
        <w:rPr>
          <w:lang w:val="fr_FR" w:bidi="fr_FR"/>
        </w:rPr>
        <w:t xml:space="preserve"> » et « </w:t>
      </w:r>
      <w:r>
        <w:rPr>
          <w:lang w:val="fr_FR" w:bidi="fr_FR"/>
        </w:rPr>
        <w:t>persécution</w:t>
      </w:r>
      <w:r>
        <w:rPr>
          <w:lang w:val="fr_FR" w:bidi="fr_FR"/>
        </w:rPr>
        <w:t xml:space="preserve"> » se trouvent dans le Glossaire principal.</w:t>
      </w:r>
    </w:p>
    <w:p>
      <w:pPr/>
      <w:r>
        <w:rPr>
          <w:lang w:val="fr_FR" w:bidi="fr_FR"/>
        </w:rPr>
      </w:r>
      <w:r>
        <w:rPr>
          <w:lang w:val="fr_FR" w:bidi="fr_FR"/>
        </w:rPr>
        <w:t xml:space="preserve">Jésus met en garde ses disciples de ne pas pratiquer </w:t>
      </w:r>
      <w:r>
        <w:rPr>
          <w:b/>
          <w:lang w:val="fr_FR" w:bidi="fr_FR"/>
        </w:rPr>
        <w:t>l'hypocrisie</w:t>
      </w:r>
      <w:r>
        <w:rPr>
          <w:lang w:val="fr_FR" w:bidi="fr_FR"/>
        </w:rPr>
        <w:t xml:space="preserve"> comme les </w:t>
      </w:r>
      <w:r>
        <w:rPr>
          <w:b/>
          <w:lang w:val="fr_FR" w:bidi="fr_FR"/>
        </w:rPr>
        <w:t>pharisiens</w:t>
      </w:r>
      <w:r>
        <w:rPr>
          <w:lang w:val="fr_FR" w:bidi="fr_FR"/>
        </w:rPr>
        <w:t xml:space="preserve">, ou chefs religieux juifs. Un hypocrite est quelqu'un qui n'est pas sincère. Ils disent quelque chose mais ne le croient pas vraiment. Assurez-vous de traduire « pharisien » et « hypocrisie » de la même façon qu'avant. Les deux termes, « </w:t>
      </w:r>
      <w:r>
        <w:rPr>
          <w:lang w:val="fr_FR" w:bidi="fr_FR"/>
        </w:rPr>
        <w:t>pharisien</w:t>
      </w:r>
      <w:r>
        <w:rPr>
          <w:lang w:val="fr_FR" w:bidi="fr_FR"/>
        </w:rPr>
        <w:t xml:space="preserve"> » et « </w:t>
      </w:r>
      <w:r>
        <w:rPr>
          <w:lang w:val="fr_FR" w:bidi="fr_FR"/>
        </w:rPr>
        <w:t>hypocrisie</w:t>
      </w:r>
      <w:r>
        <w:rPr>
          <w:lang w:val="fr_FR" w:bidi="fr_FR"/>
        </w:rPr>
        <w:t xml:space="preserve"> », se trouvent dans le Glossaire principal.</w:t>
      </w:r>
    </w:p>
    <w:p>
      <w:pPr/>
      <w:r>
        <w:rPr>
          <w:lang w:val="fr_FR" w:bidi="fr_FR"/>
        </w:rPr>
      </w:r>
      <w:r>
        <w:rPr>
          <w:lang w:val="fr_FR" w:bidi="fr_FR"/>
        </w:rPr>
        <w:t xml:space="preserve">Jésus dit à ses disciples qu'ils ne doivent pas craindre les hommes qui peuvent les blesser et les tuer parce que ces mêmes hommes ne pouvaient pas déterminer où les disciples de Jésus iraient après la mort. Toutefois, ils doivent </w:t>
      </w:r>
      <w:r>
        <w:rPr>
          <w:b/>
          <w:lang w:val="fr_FR" w:bidi="fr_FR"/>
        </w:rPr>
        <w:t>craindre</w:t>
      </w:r>
      <w:r>
        <w:rPr>
          <w:lang w:val="fr_FR" w:bidi="fr_FR"/>
        </w:rPr>
        <w:t xml:space="preserve"> Dieu. Ici, </w:t>
      </w:r>
      <w:r>
        <w:rPr>
          <w:lang w:val="fr_FR" w:bidi="fr_FR"/>
        </w:rPr>
        <w:t>craindre</w:t>
      </w:r>
      <w:r>
        <w:rPr>
          <w:lang w:val="fr_FR" w:bidi="fr_FR"/>
        </w:rPr>
        <w:t xml:space="preserve"> signifie être dans l'émerveillement révérenciel devant Dieu et vivre en obéissance à Dieu à cause de cette crainte. Jésus dit à ses partisans que seul Dieu a l'</w:t>
      </w:r>
      <w:r>
        <w:rPr>
          <w:b/>
          <w:lang w:val="fr_FR" w:bidi="fr_FR"/>
        </w:rPr>
        <w:t>autorité</w:t>
      </w:r>
      <w:r>
        <w:rPr>
          <w:lang w:val="fr_FR" w:bidi="fr_FR"/>
        </w:rPr>
        <w:t xml:space="preserve">, c'est-à-dire le droit d'agir, d'envoyer les gens en </w:t>
      </w:r>
      <w:r>
        <w:rPr>
          <w:b/>
          <w:lang w:val="fr_FR" w:bidi="fr_FR"/>
        </w:rPr>
        <w:t>enfer</w:t>
      </w:r>
      <w:r>
        <w:rPr>
          <w:lang w:val="fr_FR" w:bidi="fr_FR"/>
        </w:rPr>
        <w:t xml:space="preserve">. Assurez-vous de traduire « autorité » de la même façon qu'avant. Le </w:t>
      </w:r>
      <w:r>
        <w:rPr>
          <w:lang w:val="fr_FR" w:bidi="fr_FR"/>
        </w:rPr>
        <w:t>mot autorité</w:t>
      </w:r>
      <w:r>
        <w:rPr>
          <w:lang w:val="fr_FR" w:bidi="fr_FR"/>
        </w:rPr>
        <w:t xml:space="preserve"> se trouve dans le glossaire principal.</w:t>
      </w:r>
    </w:p>
    <w:p>
      <w:pPr/>
      <w:r>
        <w:rPr>
          <w:lang w:val="fr_FR" w:bidi="fr_FR"/>
        </w:rPr>
      </w:r>
      <w:r>
        <w:rPr>
          <w:lang w:val="fr_FR" w:bidi="fr_FR"/>
        </w:rPr>
        <w:t xml:space="preserve">Ici, le mot « </w:t>
      </w:r>
      <w:r>
        <w:rPr>
          <w:b/>
          <w:lang w:val="fr_FR" w:bidi="fr_FR"/>
        </w:rPr>
        <w:t>enfer</w:t>
      </w:r>
      <w:r>
        <w:rPr>
          <w:lang w:val="fr_FR" w:bidi="fr_FR"/>
        </w:rPr>
        <w:t xml:space="preserve"> » désigne en réalité le nom hébreu de la vallée de Hinnom. C'était une vallée au sud de </w:t>
      </w:r>
      <w:r>
        <w:rPr>
          <w:lang w:val="fr_FR" w:bidi="fr_FR"/>
        </w:rPr>
        <w:t>Jérusalem</w:t>
      </w:r>
      <w:r>
        <w:rPr>
          <w:lang w:val="fr_FR" w:bidi="fr_FR"/>
        </w:rPr>
        <w:t xml:space="preserve"> où l'on jetait les ordures et les corps des criminels. Pour les Juifs, la vallée symbolisait l'endroit où Dieu punirait les méchants après leur mort. Assurez-vous de traduire « enfer » de la même façon que dans les passages précédents. « </w:t>
      </w:r>
      <w:r>
        <w:rPr>
          <w:lang w:val="fr_FR" w:bidi="fr_FR"/>
        </w:rPr>
        <w:t>Enfer</w:t>
      </w:r>
      <w:r>
        <w:rPr>
          <w:lang w:val="fr_FR" w:bidi="fr_FR"/>
        </w:rPr>
        <w:t xml:space="preserve"> » se trouve dans le Glossaire principal.</w:t>
      </w:r>
    </w:p>
    <w:p>
      <w:pPr/>
      <w:r>
        <w:rPr>
          <w:lang w:val="fr_FR" w:bidi="fr_FR"/>
        </w:rPr>
      </w:r>
      <w:r>
        <w:rPr>
          <w:lang w:val="fr_FR" w:bidi="fr_FR"/>
        </w:rPr>
        <w:t xml:space="preserve">Jésus dit que quiconque dit publiquement qu'il suit Jésus et obéit à ses enseignements, le </w:t>
      </w:r>
      <w:r>
        <w:rPr>
          <w:b/>
          <w:lang w:val="fr_FR" w:bidi="fr_FR"/>
        </w:rPr>
        <w:t>Fils de l’homme</w:t>
      </w:r>
      <w:r>
        <w:rPr>
          <w:lang w:val="fr_FR" w:bidi="fr_FR"/>
        </w:rPr>
        <w:t xml:space="preserve"> se tiendra aussi devant Dieu et les </w:t>
      </w:r>
      <w:r>
        <w:rPr>
          <w:b/>
          <w:lang w:val="fr_FR" w:bidi="fr_FR"/>
        </w:rPr>
        <w:t>anges</w:t>
      </w:r>
      <w:r>
        <w:rPr>
          <w:lang w:val="fr_FR" w:bidi="fr_FR"/>
        </w:rPr>
        <w:t xml:space="preserve"> et dira que cette personne lui appartient. Ici, Fils de l’homme est un titre qui désigne Jésus comme celui qui a tout pouvoir et toute autorité. Les anges désignent des êtres spirituels qui sont les messagers de Dieu. Assurez-vous de traduire Fils de l’homme et anges de la même façon qu'avant. Les deux termes, </w:t>
      </w:r>
      <w:r>
        <w:rPr>
          <w:lang w:val="fr_FR" w:bidi="fr_FR"/>
        </w:rPr>
        <w:t>Fils de l’homme</w:t>
      </w:r>
      <w:r>
        <w:rPr>
          <w:lang w:val="fr_FR" w:bidi="fr_FR"/>
        </w:rPr>
        <w:t xml:space="preserve"> et </w:t>
      </w:r>
      <w:r>
        <w:rPr>
          <w:lang w:val="fr_FR" w:bidi="fr_FR"/>
        </w:rPr>
        <w:t>anges</w:t>
      </w:r>
      <w:r>
        <w:rPr>
          <w:lang w:val="fr_FR" w:bidi="fr_FR"/>
        </w:rPr>
        <w:t>, sont dans le Glossaire principal.</w:t>
      </w:r>
    </w:p>
    <w:p>
      <w:pPr/>
      <w:r>
        <w:rPr>
          <w:lang w:val="fr_FR" w:bidi="fr_FR"/>
        </w:rPr>
      </w:r>
      <w:r>
        <w:rPr>
          <w:lang w:val="fr_FR" w:bidi="fr_FR"/>
        </w:rPr>
        <w:t xml:space="preserve">Jésus enseigne que quiconque nie Jésus peut être </w:t>
      </w:r>
      <w:r>
        <w:rPr>
          <w:b/>
          <w:lang w:val="fr_FR" w:bidi="fr_FR"/>
        </w:rPr>
        <w:t>pardonné</w:t>
      </w:r>
      <w:r>
        <w:rPr>
          <w:lang w:val="fr_FR" w:bidi="fr_FR"/>
        </w:rPr>
        <w:t xml:space="preserve"> par Dieu. Pardonner signifie que Dieu ne punira pas une personne comme elle le mérite si elle cesse de faire le mal et se tourne vers lui. Cependant, Jésus dit que les gens qui </w:t>
      </w:r>
      <w:r>
        <w:rPr>
          <w:b/>
          <w:lang w:val="fr_FR" w:bidi="fr_FR"/>
        </w:rPr>
        <w:t>blasphèment</w:t>
      </w:r>
      <w:r>
        <w:rPr>
          <w:lang w:val="fr_FR" w:bidi="fr_FR"/>
        </w:rPr>
        <w:t xml:space="preserve"> le </w:t>
      </w:r>
      <w:r>
        <w:rPr>
          <w:b/>
          <w:lang w:val="fr_FR" w:bidi="fr_FR"/>
        </w:rPr>
        <w:t>Saint-Esprit</w:t>
      </w:r>
      <w:r>
        <w:rPr>
          <w:lang w:val="fr_FR" w:bidi="fr_FR"/>
        </w:rPr>
        <w:t xml:space="preserve">, ou Esprit de Dieu, ne seront pas pardonnés. Blasphémer signifie déshonorer Dieu. Un exemple de déshonorer l'Esprit de Dieu pourrait être de voir l'œuvre de l'Esprit de Dieu et de dire que c'était par le pouvoir de Satan, ou l'ennemi de Dieu. Assurez-vous de traduire pardonner, blasphémer, et Saint-Esprit de la même façon que dans les passages précédents. Les trois termes, </w:t>
      </w:r>
      <w:r>
        <w:rPr>
          <w:lang w:val="fr_FR" w:bidi="fr_FR"/>
        </w:rPr>
        <w:t>pardonner</w:t>
      </w:r>
      <w:r>
        <w:rPr>
          <w:lang w:val="fr_FR" w:bidi="fr_FR"/>
        </w:rPr>
        <w:t xml:space="preserve">, </w:t>
      </w:r>
      <w:r>
        <w:rPr>
          <w:lang w:val="fr_FR" w:bidi="fr_FR"/>
        </w:rPr>
        <w:t>blasphémer</w:t>
      </w:r>
      <w:r>
        <w:rPr>
          <w:lang w:val="fr_FR" w:bidi="fr_FR"/>
        </w:rPr>
        <w:t xml:space="preserve">, et </w:t>
      </w:r>
      <w:r>
        <w:rPr>
          <w:lang w:val="fr_FR" w:bidi="fr_FR"/>
        </w:rPr>
        <w:t>Saint-Esprit</w:t>
      </w:r>
      <w:r>
        <w:rPr>
          <w:lang w:val="fr_FR" w:bidi="fr_FR"/>
        </w:rPr>
        <w:t>, se trouvent dans le Glossaire principal.</w:t>
      </w:r>
    </w:p>
    <w:p>
      <w:pPr/>
      <w:r>
        <w:rPr>
          <w:lang w:val="fr_FR" w:bidi="fr_FR"/>
        </w:rPr>
      </w:r>
      <w:r>
        <w:rPr>
          <w:lang w:val="fr_FR" w:bidi="fr_FR"/>
        </w:rPr>
        <w:t xml:space="preserve">Jésus dit que les disciples ne doivent pas s'inquiéter quand ils seront jugés dans les </w:t>
      </w:r>
      <w:r>
        <w:rPr>
          <w:b/>
          <w:lang w:val="fr_FR" w:bidi="fr_FR"/>
        </w:rPr>
        <w:t>synagogues</w:t>
      </w:r>
      <w:r>
        <w:rPr>
          <w:lang w:val="fr_FR" w:bidi="fr_FR"/>
        </w:rPr>
        <w:t xml:space="preserve">, c'est-à-dire les lieux de culte juifs. Assurez-vous de traduire synagogue de la même manière qu'avant. Le mot </w:t>
      </w:r>
      <w:r>
        <w:rPr>
          <w:lang w:val="fr_FR" w:bidi="fr_FR"/>
        </w:rPr>
        <w:t>synagogue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12:1–12</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298">
        <w:r>
          <w:rPr>
            <w:lang w:val="fr_FR" w:bidi="fr_FR"/>
          </w:rPr>
          <w:rPr>
            <w:color w:val="0000EE"/>
            <w:u w:val="single"/>
          </w:rPr>
          <w:t>Écouter et Cœur</w:t>
        </w:r>
      </w:hyperlink>
      <w:r>
        <w:rPr>
          <w:lang w:val="fr_FR" w:bidi="fr_FR"/>
        </w:rPr>
        <w:t xml:space="preserve"> (457 KB)</w:t>
      </w:r>
      <w:r>
        <w:rPr>
          <w:lang w:val="fr_FR" w:bidi="fr_FR"/>
        </w:rPr>
      </w:r>
    </w:p>
    <w:p>
      <w:pPr>
        <w:pStyle w:val="ListBullet"/>
        <w:spacing w:line="240" w:lineRule="auto"/>
        <w:ind w:left="720"/>
      </w:pPr>
      <w:r>
        <w:rPr>
          <w:lang w:val="fr_FR" w:bidi="fr_FR"/>
        </w:rPr>
      </w:r>
      <w:hyperlink r:id="rId299">
        <w:r>
          <w:rPr>
            <w:lang w:val="fr_FR" w:bidi="fr_FR"/>
          </w:rPr>
          <w:rPr>
            <w:color w:val="0000EE"/>
            <w:u w:val="single"/>
          </w:rPr>
          <w:t>Planter le Décor</w:t>
        </w:r>
      </w:hyperlink>
      <w:r>
        <w:rPr>
          <w:lang w:val="fr_FR" w:bidi="fr_FR"/>
        </w:rPr>
        <w:t xml:space="preserve"> (6.2 MB)</w:t>
      </w:r>
      <w:r>
        <w:rPr>
          <w:lang w:val="fr_FR" w:bidi="fr_FR"/>
        </w:rPr>
      </w:r>
    </w:p>
    <w:p>
      <w:pPr>
        <w:pStyle w:val="ListBullet"/>
        <w:spacing w:line="240" w:lineRule="auto"/>
        <w:ind w:left="720"/>
      </w:pPr>
      <w:r>
        <w:rPr>
          <w:lang w:val="fr_FR" w:bidi="fr_FR"/>
        </w:rPr>
      </w:r>
      <w:hyperlink r:id="rId300">
        <w:r>
          <w:rPr>
            <w:lang w:val="fr_FR" w:bidi="fr_FR"/>
          </w:rPr>
          <w:rPr>
            <w:color w:val="0000EE"/>
            <w:u w:val="single"/>
          </w:rPr>
          <w:t>Définir les Scènes</w:t>
        </w:r>
      </w:hyperlink>
      <w:r>
        <w:rPr>
          <w:lang w:val="fr_FR" w:bidi="fr_FR"/>
        </w:rPr>
        <w:t xml:space="preserve"> (2.8 MB)</w:t>
      </w:r>
      <w:r>
        <w:rPr>
          <w:lang w:val="fr_FR" w:bidi="fr_FR"/>
        </w:rPr>
      </w:r>
    </w:p>
    <w:p>
      <w:pPr>
        <w:pStyle w:val="ListBullet"/>
        <w:spacing w:line="240" w:lineRule="auto"/>
        <w:ind w:left="720"/>
      </w:pPr>
      <w:r>
        <w:rPr>
          <w:lang w:val="fr_FR" w:bidi="fr_FR"/>
        </w:rPr>
      </w:r>
      <w:hyperlink r:id="rId301">
        <w:r>
          <w:rPr>
            <w:lang w:val="fr_FR" w:bidi="fr_FR"/>
          </w:rPr>
          <w:rPr>
            <w:color w:val="0000EE"/>
            <w:u w:val="single"/>
          </w:rPr>
          <w:t>Intégration du Texte</w:t>
        </w:r>
      </w:hyperlink>
      <w:r>
        <w:rPr>
          <w:lang w:val="fr_FR" w:bidi="fr_FR"/>
        </w:rPr>
        <w:t xml:space="preserve"> (3.8 MB)</w:t>
      </w:r>
      <w:r>
        <w:rPr>
          <w:lang w:val="fr_FR" w:bidi="fr_FR"/>
        </w:rPr>
      </w:r>
    </w:p>
    <w:p>
      <w:pPr>
        <w:pStyle w:val="ListBullet"/>
        <w:spacing w:line="240" w:lineRule="auto"/>
        <w:ind w:left="720"/>
      </w:pPr>
      <w:r>
        <w:rPr>
          <w:lang w:val="fr_FR" w:bidi="fr_FR"/>
        </w:rPr>
      </w:r>
      <w:hyperlink r:id="rId302">
        <w:r>
          <w:rPr>
            <w:lang w:val="fr_FR" w:bidi="fr_FR"/>
          </w:rPr>
          <w:rPr>
            <w:color w:val="0000EE"/>
            <w:u w:val="single"/>
          </w:rPr>
          <w:t>Combler les Lacunes</w:t>
        </w:r>
      </w:hyperlink>
      <w:r>
        <w:rPr>
          <w:lang w:val="fr_FR" w:bidi="fr_FR"/>
        </w:rPr>
        <w:t xml:space="preserve"> (2.5 MB)</w:t>
      </w:r>
      <w:r>
        <w:rPr>
          <w:lang w:val="fr_FR" w:bidi="fr_FR"/>
        </w:rPr>
      </w:r>
    </w:p>
    <w:p>
      <w:pPr>
        <w:pStyle w:val="ListBullet"/>
        <w:spacing w:line="240" w:lineRule="auto"/>
        <w:ind w:left="720"/>
      </w:pPr>
      <w:r>
        <w:rPr>
          <w:lang w:val="fr_FR" w:bidi="fr_FR"/>
        </w:rPr>
      </w:r>
      <w:hyperlink r:id="rId303">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12:13–21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12.13–21.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récit précédent, Jésus venait de quitter la maison de chefs religieux en colère qui cherchaient un moyen de le punir. Au même moment, des milliers de personnes s’étaient rassemblées devant la maison pour essayer de s’approcher de Jésus. Jésus commence par prendre du temps pour enseigner à ses disciples concernant la persécution et les avertir de l’hypocrisie des pharisiens. Pendant qu’il enseigne, un homme dans la foule l’interpelle et veut qu’il règle un conflit au sujet d’un terrain. Jésus utilise la question de cet homme pour enseigner sur la cupidité en utilisant une parabole, c’est‑à‑dire une courte histoire.</w:t>
      </w:r>
    </w:p>
    <w:p>
      <w:pPr/>
      <w:r>
        <w:rPr>
          <w:lang w:val="fr_FR" w:bidi="fr_FR"/>
        </w:rPr>
      </w:r>
      <w:r>
        <w:rPr>
          <w:lang w:val="fr_FR" w:bidi="fr_FR"/>
        </w:rPr>
        <w:t>L’homme interrompt Jésus et l’appelle « Maître », un titre poli pour un chef religieux juif. Cet homme a un frère aîné, et leur père est mort. Dans la culture juive, quand un homme mourait, il laissait un héritage, c’est‑à‑dire toutes ses terres, son argent et ses biens, à ses fils. En général, le fils aîné recevait une part double de celle des autres fils. L’homme dans la foule se plaignait parce que son frère aîné ne partageait pas l’héritage avec lui. Cet homme veut que Jésus utilise son autorité, c’est‑à‑dire son droit d’agir, pour l’aider à obtenir la part de l’héritage qu’il considère comme étant son droit.</w:t>
      </w:r>
    </w:p>
    <w:p>
      <w:pPr/>
      <w:r>
        <w:rPr>
          <w:lang w:val="fr_FR" w:bidi="fr_FR"/>
        </w:rPr>
      </w:r>
      <w:r>
        <w:rPr>
          <w:lang w:val="fr_FR" w:bidi="fr_FR"/>
        </w:rPr>
        <w:t>Arrêtez la représentation et discutez avec votre équipe : Qu’advient‑il des biens d’une personne quand elle meurt ? Comment, dans votre culture, les gens décident‑ils qui reçoit quoi lorsqu’il y a un conflit au sujet des biens d’une personne décédée ?</w:t>
      </w:r>
    </w:p>
    <w:p>
      <w:pPr/>
      <w:r>
        <w:rPr>
          <w:lang w:val="fr_FR" w:bidi="fr_FR"/>
        </w:rPr>
      </w:r>
      <w:r>
        <w:rPr>
          <w:lang w:val="fr_FR" w:bidi="fr_FR"/>
        </w:rPr>
        <w:t>Jésus dit : « O homme, qui m’a établi pour être votre juge, ou pour faire vos partages ? » Un juge et un homme chargé de faire les partages étaient des personnes qui avaient l’autorité de résoudre les conflits de terrain et de diviser correctement les propriétés. La question de Jésus n’était pas faite pour recevoir une réponse, mais elle montrait qu’il désapprouvait la demande de cet homme. Jésus l’appelle « homme », ce qui était une manière courante de s’adresser à un inconnu. Habituellement, on s’adressait aux chefs religieux pour trancher leurs désaccords, mais Jésus refuse d’accepter ce rôle.</w:t>
      </w:r>
    </w:p>
    <w:p>
      <w:pPr/>
      <w:r>
        <w:rPr>
          <w:lang w:val="fr_FR" w:bidi="fr_FR"/>
        </w:rPr>
      </w:r>
      <w:r>
        <w:rPr>
          <w:lang w:val="fr_FR" w:bidi="fr_FR"/>
        </w:rPr>
        <w:t>Jésus s’adresse à toutes les personnes qui l’écoutent et leur donne un avertissement. Jésus les avertit fortement de faire bien attention à ne pas être cupides de quelque manière que ce soit. La cupidité désigne un désir très fort de posséder toujours plus de choses. La cupidité ne concerne pas seulement le fait de vouloir plus d’argent, mais aussi un désir intense que les autres nous considèrent comme importants. Dans le cas de cet homme, posséder plus de terres lui permettrait d’avoir un statut plus élevé dans la communauté. Jésus montre que posséder davantage de biens ne rend pas la vie d’une personne plus précieuse ni plus importante.</w:t>
      </w:r>
    </w:p>
    <w:p>
      <w:pPr/>
      <w:r>
        <w:rPr>
          <w:lang w:val="fr_FR" w:bidi="fr_FR"/>
        </w:rPr>
      </w:r>
      <w:r>
        <w:rPr>
          <w:lang w:val="fr_FR" w:bidi="fr_FR"/>
        </w:rPr>
        <w:t>Jésus raconte une parabole, c’est‑à‑dire une courte histoire, au sujet d’un cultivateur cupide. Il y avait un homme très riche qui possédait des terres qui produisaient de grandes récoltes. Ces champs étaient probablement des champs de blé ou d’orge. Parce que les champs de cet homme avaient produit une si bonne récolte, il devait décider ce qu’il allait en faire. Cet homme possédait des greniers, c’est‑à‑dire des bâtiments utilisés pour entreposer des choses, mais ils étaient tellement pleins qu’il n’y avait plus de place pour stocker ses récoltes.</w:t>
      </w:r>
    </w:p>
    <w:p>
      <w:pPr/>
      <w:r>
        <w:rPr>
          <w:lang w:val="fr_FR" w:bidi="fr_FR"/>
        </w:rPr>
      </w:r>
      <w:r>
        <w:rPr>
          <w:lang w:val="fr_FR" w:bidi="fr_FR"/>
        </w:rPr>
        <w:t>Arrêtez la représentation et montrez une image d'un grenier. Comment, dans votre culture, les gens entreposent‑ils la nourriture ou leurs biens ?</w:t>
      </w:r>
    </w:p>
    <w:p>
      <w:pPr/>
      <w:r>
        <w:rPr>
          <w:lang w:val="fr_FR" w:bidi="fr_FR"/>
        </w:rPr>
      </w:r>
      <w:r>
        <w:rPr>
          <w:lang w:val="fr_FR" w:bidi="fr_FR"/>
        </w:rPr>
        <w:t>L’homme se dit en lui‑même qu’il va dire à ses serviteurs d’abattre les greniers et de les remplacer par des greniers plus grands afin qu’il puisse entreposer tout son blé et tous ses biens. L’homme pense en lui‑même qu’il se félicitera plus tard, lorsqu’il aura de nouveaux greniers remplis de bonnes choses suffisantes pour de nombreuses années. L’homme pense que, s’il fait cela, il pourra manger, boire et se réjouir. Autrement dit, il pense qu’il pourra mener une vie facile plus tard et se réjouir lors de fêtes et de festins.</w:t>
      </w:r>
    </w:p>
    <w:p>
      <w:pPr/>
      <w:r>
        <w:rPr>
          <w:lang w:val="fr_FR" w:bidi="fr_FR"/>
        </w:rPr>
      </w:r>
      <w:r>
        <w:rPr>
          <w:lang w:val="fr_FR" w:bidi="fr_FR"/>
        </w:rPr>
        <w:t>Arrêtez la représentation et discutez avec votre équipe : Comment décririez‑vous, dans votre culture, une personne qui se parle à elle‑même dans ses pensées ? Comment, dans votre culture, les gens préparent‑ils l’avenir ?</w:t>
      </w:r>
    </w:p>
    <w:p>
      <w:pPr/>
      <w:r>
        <w:rPr>
          <w:lang w:val="fr_FR" w:bidi="fr_FR"/>
        </w:rPr>
      </w:r>
      <w:r>
        <w:rPr>
          <w:lang w:val="fr_FR" w:bidi="fr_FR"/>
        </w:rPr>
        <w:t>Mais les paroles de Dieu interrompent ce que l’homme est en train de penser en lui‑même. Dieu l’appelle insensé, c’est‑à‑dire une personne qui ne réfléchit pas clairement. Quand Dieu dit : « Cette nuit même ton âme te sera redemandée », Dieu annonce à cet homme qu’il va lui reprendre la vie, autrement dit que cet homme va mourir cette nuit‑là. Dieu demande : « Et ce que tu as préparé, pour qui cela sera‑t‑il ? » Il pose cette question pour souligner que tous les biens que cet homme avait gardés pour lui‑même finiraient par être transmis à quelqu’un d’autre. Jésus termine la parabole et en tire une conclusion pour ses disciples et pour la foule.</w:t>
      </w:r>
    </w:p>
    <w:p>
      <w:pPr/>
      <w:r>
        <w:rPr>
          <w:lang w:val="fr_FR" w:bidi="fr_FR"/>
        </w:rPr>
      </w:r>
      <w:r>
        <w:rPr>
          <w:lang w:val="fr_FR" w:bidi="fr_FR"/>
        </w:rPr>
        <w:t>Jésus déclare que quiconque amasse des richesses pour lui‑même sur la terre finira comme ce riche cultivateur. Ils mourront, laisseront leurs biens matériels à d’autres, et Dieu les considérera comme insensés. Jésus dit qu’ils ressemblent à ce cultivateur parce qu’ils ne sont pas riches pour Dieu. Cela signifie qu’ils ne font pas ce que Dieu considère comme précieux. Ils ne font pas confiance à Dieu et n’utilisent pas leurs richesses et leurs biens pour servir Dieu et les autres.</w:t>
      </w:r>
    </w:p>
    <w:p>
      <w:pPr/>
      <w:r>
        <w:rPr>
          <w:lang w:val="fr_FR" w:bidi="fr_FR"/>
        </w:rPr>
      </w:r>
      <w:r>
        <w:rPr>
          <w:lang w:val="fr_FR" w:bidi="fr_FR"/>
        </w:rPr>
        <w:t>Arrêtez la représentation et discutez avec votre équipe : De quelles manières les gens de votre culture utilisent‑ils ce qu’ils possèdent pour servir Dieu et les autres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Quelqu’un dans la foule interrompt l’enseignement de Jésus à ses disciples pour qu’il règle un désaccord au sujet d’un héritage. Jésus refuse le rôle de juge entre les deux frères. Jésus avertit tous ceux qui l’écoutent au sujet de la cupidité.</w:t>
      </w:r>
    </w:p>
    <w:p>
      <w:pPr/>
      <w:r>
        <w:rPr>
          <w:lang w:val="fr_FR" w:bidi="fr_FR"/>
        </w:rPr>
      </w:r>
      <w:r>
        <w:rPr>
          <w:b/>
          <w:lang w:val="fr_FR" w:bidi="fr_FR"/>
        </w:rPr>
        <w:t>Deuxième partie :</w:t>
      </w:r>
      <w:r>
        <w:rPr>
          <w:lang w:val="fr_FR" w:bidi="fr_FR"/>
        </w:rPr>
        <w:t xml:space="preserve"> Jésus raconte une parabole au sujet d’un homme riche. Les terres de cet homme riche avaient produit abondamment. L’homme riche projette de démolir ses greniers et d’en reconstruire de plus grands pour y entreposer toutes ses récoltes et tous ses biens. Dieu lui adresse la parole et lui demande qui recevra toutes les choses qu’il aura laissées derrière lui. Jésus termine en disant que cet homme riche ressemble à celui qui amasse des richesses pour lui‑même et qui ne fait pas confiance à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Une grande foule</w:t>
      </w:r>
    </w:p>
    <w:p>
      <w:pPr>
        <w:pStyle w:val="ListBullet"/>
        <w:spacing w:line="240" w:lineRule="auto"/>
        <w:ind w:left="720"/>
      </w:pPr>
      <w:r>
        <w:rPr>
          <w:lang w:val="fr_FR" w:bidi="fr_FR"/>
        </w:rPr>
      </w:r>
      <w:r>
        <w:rPr>
          <w:lang w:val="fr_FR" w:bidi="fr_FR"/>
        </w:rPr>
        <w:t>Une personne de la foule</w:t>
      </w:r>
    </w:p>
    <w:p>
      <w:pPr>
        <w:pStyle w:val="ListBullet"/>
        <w:spacing w:line="240" w:lineRule="auto"/>
        <w:ind w:left="720"/>
      </w:pPr>
      <w:r>
        <w:rPr>
          <w:lang w:val="fr_FR" w:bidi="fr_FR"/>
        </w:rPr>
      </w:r>
      <w:r>
        <w:rPr>
          <w:lang w:val="fr_FR" w:bidi="fr_FR"/>
        </w:rPr>
        <w:t>Le frère de la personne</w:t>
      </w:r>
    </w:p>
    <w:p>
      <w:pPr>
        <w:pStyle w:val="ListBullet"/>
        <w:spacing w:line="240" w:lineRule="auto"/>
        <w:ind w:left="720"/>
      </w:pPr>
      <w:r>
        <w:rPr>
          <w:lang w:val="fr_FR" w:bidi="fr_FR"/>
        </w:rPr>
      </w:r>
      <w:r>
        <w:rPr>
          <w:lang w:val="fr_FR" w:bidi="fr_FR"/>
        </w:rPr>
        <w:t>L’homme riche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qu’il s’agit toujours de la même foule que dans le passage précédent.</w:t>
      </w:r>
    </w:p>
    <w:p>
      <w:pPr/>
      <w:r>
        <w:rPr>
          <w:lang w:val="fr_FR" w:bidi="fr_FR"/>
        </w:rPr>
      </w:r>
      <w:r>
        <w:rPr>
          <w:lang w:val="fr_FR" w:bidi="fr_FR"/>
        </w:rPr>
        <w:t>Il est important de se rappeler que cet homme demande à Jésus d’ordonner à son frère de faire ce que dit la Loi au sujet de l’héritage, c’est‑à‑dire l’argent, les biens et les terres que le père de cet homme a laissés.</w:t>
      </w:r>
    </w:p>
    <w:p>
      <w:pPr/>
      <w:r>
        <w:rPr>
          <w:lang w:val="fr_FR" w:bidi="fr_FR"/>
        </w:rPr>
      </w:r>
      <w:r>
        <w:rPr>
          <w:lang w:val="fr_FR" w:bidi="fr_FR"/>
        </w:rPr>
        <w:t>Un homme de la foule demande à Jésus de dire à son frère de partager l’héritage avec lui.</w:t>
      </w:r>
    </w:p>
    <w:p>
      <w:pPr/>
      <w:r>
        <w:rPr>
          <w:lang w:val="fr_FR" w:bidi="fr_FR"/>
        </w:rPr>
      </w:r>
      <w:r>
        <w:rPr>
          <w:lang w:val="fr_FR" w:bidi="fr_FR"/>
        </w:rPr>
        <w:t>Il est important de se rappeler que Jésus ne rejette pas le principe d’un bon jugement lors d’un conflit. Ce qu'il rejette est plutôt la demande de cet homme à cause de sa cupidité.</w:t>
      </w:r>
    </w:p>
    <w:p>
      <w:pPr/>
      <w:r>
        <w:rPr>
          <w:lang w:val="fr_FR" w:bidi="fr_FR"/>
        </w:rPr>
      </w:r>
      <w:r>
        <w:rPr>
          <w:lang w:val="fr_FR" w:bidi="fr_FR"/>
        </w:rPr>
        <w:t>Jésus dit à cet homme qu’il n’a pas été établi comme juge pour ce genre de désaccord. Jésus dit à tous que la vie est plus que les biens, et il leur ordonne de se tenir en garde contre la cupidité.</w:t>
      </w:r>
    </w:p>
    <w:p>
      <w:pPr/>
      <w:r>
        <w:rPr>
          <w:lang w:val="fr_FR" w:bidi="fr_FR"/>
        </w:rPr>
      </w:r>
      <w:r>
        <w:rPr>
          <w:lang w:val="fr_FR" w:bidi="fr_FR"/>
        </w:rPr>
        <w:t>Il est important de se rappeler que l’homme riche avait déjà un endroit pour entreposer sa récolte, mais qu’il n’y avait pas assez de place pour tous les produits de ses champs. Cet homme avait plus de récoltes que ses greniers ne pouvaient en contenir.</w:t>
      </w:r>
    </w:p>
    <w:p>
      <w:pPr/>
      <w:r>
        <w:rPr>
          <w:lang w:val="fr_FR" w:bidi="fr_FR"/>
        </w:rPr>
      </w:r>
      <w:r>
        <w:rPr>
          <w:lang w:val="fr_FR" w:bidi="fr_FR"/>
        </w:rPr>
        <w:t>Jésus raconte l’histoire d’un homme riche. Cet homme riche possédait une terre. La production de cette terre était abondante. Cet homme projette d’abattre ses greniers et d’en construire de plus grands pour y stocker ses récoltes.</w:t>
      </w:r>
    </w:p>
    <w:p>
      <w:pPr/>
      <w:r>
        <w:rPr>
          <w:lang w:val="fr_FR" w:bidi="fr_FR"/>
        </w:rPr>
      </w:r>
      <w:r>
        <w:rPr>
          <w:lang w:val="fr_FR" w:bidi="fr_FR"/>
        </w:rPr>
        <w:t>Il est important de se rappeler que le but de cet homme riche était de profiter à l’avenir de ce qu’il avait entreposé.</w:t>
      </w:r>
    </w:p>
    <w:p>
      <w:pPr/>
      <w:r>
        <w:rPr>
          <w:lang w:val="fr_FR" w:bidi="fr_FR"/>
        </w:rPr>
      </w:r>
      <w:r>
        <w:rPr>
          <w:lang w:val="fr_FR" w:bidi="fr_FR"/>
        </w:rPr>
        <w:t>Ensuite, cet homme se dit qu’il a assez pour profiter de la vie sans travailler.</w:t>
      </w:r>
    </w:p>
    <w:p>
      <w:pPr/>
      <w:r>
        <w:rPr>
          <w:lang w:val="fr_FR" w:bidi="fr_FR"/>
        </w:rPr>
      </w:r>
      <w:r>
        <w:rPr>
          <w:lang w:val="fr_FR" w:bidi="fr_FR"/>
        </w:rPr>
        <w:t>Il est important de se rappeler que Dieu lui annonce qu’il va mourir. Dieu utilise une question pour lui montrer que tous ses biens passeront à d’autres.</w:t>
      </w:r>
    </w:p>
    <w:p>
      <w:pPr/>
      <w:r>
        <w:rPr>
          <w:lang w:val="fr_FR" w:bidi="fr_FR"/>
        </w:rPr>
      </w:r>
      <w:r>
        <w:rPr>
          <w:lang w:val="fr_FR" w:bidi="fr_FR"/>
        </w:rPr>
        <w:t>Puis, dans la parabole, Dieu dit à cet homme qu’il lui redemandera son âme cette nuit‑là. Dieu lui demande qui recevra tout ce qu’il possède.</w:t>
      </w:r>
    </w:p>
    <w:p>
      <w:pPr/>
      <w:r>
        <w:rPr>
          <w:lang w:val="fr_FR" w:bidi="fr_FR"/>
        </w:rPr>
      </w:r>
      <w:r>
        <w:rPr>
          <w:lang w:val="fr_FR" w:bidi="fr_FR"/>
        </w:rPr>
        <w:t>Enfin, Jésus dit que celui qui amasse des trésors pour lui‑même et qui n’est pas riche pour Dieu ressemble à cet homme riche.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Une grande foule</w:t>
      </w:r>
    </w:p>
    <w:p>
      <w:pPr>
        <w:pStyle w:val="ListBullet"/>
        <w:spacing w:line="240" w:lineRule="auto"/>
        <w:ind w:left="720"/>
      </w:pPr>
      <w:r>
        <w:rPr>
          <w:lang w:val="fr_FR" w:bidi="fr_FR"/>
        </w:rPr>
      </w:r>
      <w:r>
        <w:rPr>
          <w:lang w:val="fr_FR" w:bidi="fr_FR"/>
        </w:rPr>
        <w:t>Une personne de la foule</w:t>
      </w:r>
    </w:p>
    <w:p>
      <w:pPr>
        <w:pStyle w:val="ListBullet"/>
        <w:spacing w:line="240" w:lineRule="auto"/>
        <w:ind w:left="720"/>
      </w:pPr>
      <w:r>
        <w:rPr>
          <w:lang w:val="fr_FR" w:bidi="fr_FR"/>
        </w:rPr>
      </w:r>
      <w:r>
        <w:rPr>
          <w:lang w:val="fr_FR" w:bidi="fr_FR"/>
        </w:rPr>
        <w:t>Le frère de la personne</w:t>
      </w:r>
    </w:p>
    <w:p>
      <w:pPr>
        <w:pStyle w:val="ListBullet"/>
        <w:spacing w:line="240" w:lineRule="auto"/>
        <w:ind w:left="720"/>
      </w:pPr>
      <w:r>
        <w:rPr>
          <w:lang w:val="fr_FR" w:bidi="fr_FR"/>
        </w:rPr>
      </w:r>
      <w:r>
        <w:rPr>
          <w:lang w:val="fr_FR" w:bidi="fr_FR"/>
        </w:rPr>
        <w:t>L’homme riche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la même foule que dans le passage précédent.</w:t>
      </w:r>
    </w:p>
    <w:p>
      <w:pPr/>
      <w:r>
        <w:rPr>
          <w:lang w:val="fr_FR" w:bidi="fr_FR"/>
        </w:rPr>
      </w:r>
      <w:r>
        <w:rPr>
          <w:lang w:val="fr_FR" w:bidi="fr_FR"/>
        </w:rPr>
        <w:t>Assurez‑vous que l'équipe représente l'homme de la foule non pas comme quelqu’un qui supplie que justice soit faite, mais comme quelqu’un qui désire les choses matérielles.</w:t>
      </w:r>
    </w:p>
    <w:p>
      <w:pPr/>
      <w:r>
        <w:rPr>
          <w:lang w:val="fr_FR" w:bidi="fr_FR"/>
        </w:rPr>
      </w:r>
      <w:r>
        <w:rPr>
          <w:lang w:val="fr_FR" w:bidi="fr_FR"/>
        </w:rPr>
        <w:t>Assurez‑vous que l'équipe représente Jésus concentré sur l’avertissement contre la cupidité. Jésus ne rejette pas une demande honnête.</w:t>
      </w:r>
    </w:p>
    <w:p>
      <w:pPr/>
      <w:r>
        <w:rPr>
          <w:lang w:val="fr_FR" w:bidi="fr_FR"/>
        </w:rPr>
      </w:r>
      <w:r>
        <w:rPr>
          <w:lang w:val="fr_FR" w:bidi="fr_FR"/>
        </w:rPr>
        <w:t>Assurez‑vous que l'équipe représente l’homme riche concentré sur lui‑même et sur la manière de profiter de ses richesses au moment même où Jésus raconte la parabole.</w:t>
      </w:r>
    </w:p>
    <w:p>
      <w:pPr/>
      <w:r>
        <w:rPr>
          <w:lang w:val="fr_FR" w:bidi="fr_FR"/>
        </w:rPr>
      </w:r>
      <w:r>
        <w:rPr>
          <w:lang w:val="fr_FR" w:bidi="fr_FR"/>
        </w:rPr>
        <w:t>Assurez‑vous que l'équipe représente Dieu qui pose la question au sujet de celui qui recevra tous ces biens. Dieu n’attend pas de réponse à cette question.</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un homme qui demande à Jésus de dire à son frère de partager l’héritage. Jésus refuse de juger cette situation. Jésus dit à la foule qu’elle doit se tenir en garde contre la cupidité, car la vie d’une personne ne se résume pas aux choses qu’elle possède.</w:t>
      </w:r>
    </w:p>
    <w:p>
      <w:pPr/>
      <w:r>
        <w:rPr>
          <w:lang w:val="fr_FR" w:bidi="fr_FR"/>
        </w:rPr>
      </w:r>
      <w:r>
        <w:rPr>
          <w:lang w:val="fr_FR" w:bidi="fr_FR"/>
        </w:rPr>
        <w:t>Arrêtez la représentation : Demandez à l’acteur qui joue le rôle de l’homme qui interrompt Jésus : « Que ressentez‑vous ? » Vous entendrez peut‑être des réponses comme : « Je ne comprends pas. Ce n'est que justice que je reçoive ma part de l’héritage. Jésus ne se soucie-t-il pas de la justice ? » « Je me sens offensé que Jésus laisse entendre que je suis cupide », ou : « Je me sens repris ; peut‑être que mes motivations ne sont pas pures. » Reprenez la représentation.</w:t>
      </w:r>
    </w:p>
    <w:p>
      <w:pPr/>
      <w:r>
        <w:rPr>
          <w:lang w:val="fr_FR" w:bidi="fr_FR"/>
        </w:rPr>
      </w:r>
      <w:r>
        <w:rPr>
          <w:lang w:val="fr_FR" w:bidi="fr_FR"/>
        </w:rPr>
        <w:t>Représentez Jésus en train de leur raconter une parabole. Jésus parle d’un homme riche qui possède une terre dont la production est abondante. Cet homme riche se demande comment il va pouvoir entreposer toutes ses récoltes et toutes ses possessions. Puis il décide de démolir ses bâtiments et d’en construire de plus grands pour les remplacer. Il prévoit d’y entreposer toutes ses récoltes et tous ses biens. L’homme pense en lui‑même qu’il dira : « J’ai assez de biens pour vivre pendant de nombreuses années. Je vais me reposer, manger, boire et être heureux. »</w:t>
      </w:r>
    </w:p>
    <w:p>
      <w:pPr/>
      <w:r>
        <w:rPr>
          <w:lang w:val="fr_FR" w:bidi="fr_FR"/>
        </w:rPr>
      </w:r>
      <w:r>
        <w:rPr>
          <w:lang w:val="fr_FR" w:bidi="fr_FR"/>
        </w:rPr>
        <w:t>Arrêtez la représentation : Demandez à l’acteur qui joue l’homme riche : « Que ressentez‑vous ? » Vous entendrez peut‑être des réponses comme : « Je me sens satisfait, tout ce dur labeur va me permettre de me reposer », « Je sens que j’en ai fait assez, et qu’il est temps de me détendre », ou encore : « Je mérite de profiter maintenant de la vie. » Reprenez la représentation.</w:t>
      </w:r>
    </w:p>
    <w:p>
      <w:pPr/>
      <w:r>
        <w:rPr>
          <w:lang w:val="fr_FR" w:bidi="fr_FR"/>
        </w:rPr>
      </w:r>
      <w:r>
        <w:rPr>
          <w:lang w:val="fr_FR" w:bidi="fr_FR"/>
        </w:rPr>
        <w:t>Représentez Jésus qui continue de raconter la parabole. Jésus dit que Dieu déclare à cet homme qu’il est un insensé. Dieu dit : « Cette nuit même tu mourras. Qui recevra les choses que tu as préparées ? » Jésus termine en disant que celui qui amasse des trésors pour lui‑même et qui n’est pas riche pour Dieu est comme l’homme riche de cette histoire.</w:t>
      </w:r>
    </w:p>
    <w:p>
      <w:pPr/>
      <w:r>
        <w:rPr>
          <w:lang w:val="fr_FR" w:bidi="fr_FR"/>
        </w:rPr>
      </w:r>
      <w:r>
        <w:rPr>
          <w:lang w:val="fr_FR" w:bidi="fr_FR"/>
        </w:rPr>
        <w:t>Arrêtez la représentation : Demandez à l’acteur qui joue le rôle de Dieu : « Que ressentez‑vous ? » Vous entendrez peut‑être des réponses comme : « Pourquoi penses‑tu que toutes ces choses vont te rendre heureux ? » « Tu n’as même pas pensé à moi lorsque tu as reçu une récolte abondante », ou encore : « Tu n’as plus le temps de changer ta manière d’agir, car cette nuit tu vas mourir.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est en train d’enseigner ses disciples lorsque qu’un homme l’interrompt et l’appelle « Maître ». </w:t>
      </w:r>
      <w:r>
        <w:rPr>
          <w:b/>
          <w:lang w:val="fr_FR" w:bidi="fr_FR"/>
        </w:rPr>
        <w:t>« Maître »</w:t>
      </w:r>
      <w:r>
        <w:rPr>
          <w:lang w:val="fr_FR" w:bidi="fr_FR"/>
        </w:rPr>
        <w:t xml:space="preserve"> était un titre poli pour un chef religieux juif. Assurez-vous de traduire disciple et maître de la même façon que vous l’avez fait auparavant. Ces deux termes, </w:t>
      </w:r>
      <w:r>
        <w:rPr>
          <w:b/>
          <w:lang w:val="fr_FR" w:bidi="fr_FR"/>
        </w:rPr>
        <w:t>disciple</w:t>
      </w:r>
      <w:r>
        <w:rPr>
          <w:lang w:val="fr_FR" w:bidi="fr_FR"/>
        </w:rPr>
        <w:t xml:space="preserve"> et </w:t>
      </w:r>
      <w:r>
        <w:rPr>
          <w:b/>
          <w:lang w:val="fr_FR" w:bidi="fr_FR"/>
        </w:rPr>
        <w:t>maître</w:t>
      </w:r>
      <w:r>
        <w:rPr>
          <w:lang w:val="fr_FR" w:bidi="fr_FR"/>
        </w:rPr>
        <w:t>, se trouvent dans le glossaire principal.</w:t>
      </w:r>
    </w:p>
    <w:p>
      <w:pPr/>
      <w:r>
        <w:rPr>
          <w:lang w:val="fr_FR" w:bidi="fr_FR"/>
        </w:rPr>
      </w:r>
      <w:r>
        <w:rPr>
          <w:lang w:val="fr_FR" w:bidi="fr_FR"/>
        </w:rPr>
        <w:t>L'homme demande à Jésus d’ordonner à son frère de lui donner sa part d’</w:t>
      </w:r>
      <w:r>
        <w:rPr>
          <w:b/>
          <w:lang w:val="fr_FR" w:bidi="fr_FR"/>
        </w:rPr>
        <w:t>héritage</w:t>
      </w:r>
      <w:r>
        <w:rPr>
          <w:lang w:val="fr_FR" w:bidi="fr_FR"/>
        </w:rPr>
        <w:t>, c’est‑à‑dire sa part des terres, de l’argent et des biens de son père. Veillez à traduire héritage de la même façon que dans les passages précédents. Jésus lui dit qu’il ne juge pas les conflits au sujet des terres.</w:t>
      </w:r>
    </w:p>
    <w:p>
      <w:pPr/>
      <w:r>
        <w:rPr>
          <w:lang w:val="fr_FR" w:bidi="fr_FR"/>
        </w:rPr>
      </w:r>
      <w:r>
        <w:rPr>
          <w:lang w:val="fr_FR" w:bidi="fr_FR"/>
        </w:rPr>
        <w:t>Quand Jésus lui répond, il l’appelle « homme ». Dans la culture juive, c’était une façon courante de s’adresser à un inconnu. Ce n’était pas un manque de respect, mais dans ce contexte, cela montre que Jésus désapprouve sa demande.</w:t>
      </w:r>
    </w:p>
    <w:p>
      <w:pPr/>
      <w:r>
        <w:rPr>
          <w:lang w:val="fr_FR" w:bidi="fr_FR"/>
        </w:rPr>
      </w:r>
      <w:r>
        <w:rPr>
          <w:lang w:val="fr_FR" w:bidi="fr_FR"/>
        </w:rPr>
        <w:t>Discutez avec votre équipe pour trouver, dans votre langue, la meilleure façon de s’adresser à un inconnu dans ce contexte.</w:t>
      </w:r>
    </w:p>
    <w:p>
      <w:pPr/>
      <w:r>
        <w:rPr>
          <w:lang w:val="fr_FR" w:bidi="fr_FR"/>
        </w:rPr>
      </w:r>
      <w:r>
        <w:rPr>
          <w:lang w:val="fr_FR" w:bidi="fr_FR"/>
        </w:rPr>
        <w:t xml:space="preserve">Au lieu de cela, Jésus raconte une </w:t>
      </w:r>
      <w:r>
        <w:rPr>
          <w:b/>
          <w:lang w:val="fr_FR" w:bidi="fr_FR"/>
        </w:rPr>
        <w:t>parabole</w:t>
      </w:r>
      <w:r>
        <w:rPr>
          <w:lang w:val="fr_FR" w:bidi="fr_FR"/>
        </w:rPr>
        <w:t xml:space="preserve">, c’est‑à‑dire une courte histoire destinée à enseigner des vérités plus profondes à propos de Dieu. Assurez-vous de traduire le mot parabole de la même façon que dans les passages précédents. Le mot </w:t>
      </w:r>
      <w:r>
        <w:rPr>
          <w:b/>
          <w:lang w:val="fr_FR" w:bidi="fr_FR"/>
        </w:rPr>
        <w:t>parabole</w:t>
      </w:r>
      <w:r>
        <w:rPr>
          <w:lang w:val="fr_FR" w:bidi="fr_FR"/>
        </w:rPr>
        <w:t xml:space="preserve"> se trouve dans le glossaire principal.</w:t>
      </w:r>
    </w:p>
    <w:p>
      <w:pPr/>
      <w:r>
        <w:rPr>
          <w:lang w:val="fr_FR" w:bidi="fr_FR"/>
        </w:rPr>
      </w:r>
      <w:r>
        <w:rPr>
          <w:lang w:val="fr_FR" w:bidi="fr_FR"/>
        </w:rPr>
        <w:t xml:space="preserve">Le cultivateur cupide de l’histoire veut démolir ses </w:t>
      </w:r>
      <w:r>
        <w:rPr>
          <w:b/>
          <w:lang w:val="fr_FR" w:bidi="fr_FR"/>
        </w:rPr>
        <w:t>greniers</w:t>
      </w:r>
      <w:r>
        <w:rPr>
          <w:lang w:val="fr_FR" w:bidi="fr_FR"/>
        </w:rPr>
        <w:t xml:space="preserve"> et en construire de plus grands. Les greniers étaient des bâtiments utilisés pour entreposer les récoltes et les biens.</w:t>
      </w:r>
    </w:p>
    <w:p>
      <w:pPr/>
      <w:r>
        <w:rPr>
          <w:lang w:val="fr_FR" w:bidi="fr_FR"/>
        </w:rPr>
      </w:r>
      <w:r>
        <w:rPr>
          <w:lang w:val="fr_FR" w:bidi="fr_FR"/>
        </w:rPr>
        <w:t>Arrêtez la représentation et montrez une image de grenier si vous ne l’avez pas déjà fait.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12:13–21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04">
        <w:r>
          <w:rPr>
            <w:lang w:val="fr_FR" w:bidi="fr_FR"/>
          </w:rPr>
          <w:rPr>
            <w:color w:val="0000EE"/>
            <w:u w:val="single"/>
          </w:rPr>
          <w:t>Écouter et Cœur</w:t>
        </w:r>
      </w:hyperlink>
      <w:r>
        <w:rPr>
          <w:lang w:val="fr_FR" w:bidi="fr_FR"/>
        </w:rPr>
        <w:t xml:space="preserve"> (461 KB)</w:t>
      </w:r>
      <w:r>
        <w:rPr>
          <w:lang w:val="fr_FR" w:bidi="fr_FR"/>
        </w:rPr>
      </w:r>
    </w:p>
    <w:p>
      <w:pPr>
        <w:pStyle w:val="ListBullet"/>
        <w:spacing w:line="240" w:lineRule="auto"/>
        <w:ind w:left="720"/>
      </w:pPr>
      <w:r>
        <w:rPr>
          <w:lang w:val="fr_FR" w:bidi="fr_FR"/>
        </w:rPr>
      </w:r>
      <w:hyperlink r:id="rId305">
        <w:r>
          <w:rPr>
            <w:lang w:val="fr_FR" w:bidi="fr_FR"/>
          </w:rPr>
          <w:rPr>
            <w:color w:val="0000EE"/>
            <w:u w:val="single"/>
          </w:rPr>
          <w:t>Planter le Décor</w:t>
        </w:r>
      </w:hyperlink>
      <w:r>
        <w:rPr>
          <w:lang w:val="fr_FR" w:bidi="fr_FR"/>
        </w:rPr>
        <w:t xml:space="preserve"> (4.1 MB)</w:t>
      </w:r>
      <w:r>
        <w:rPr>
          <w:lang w:val="fr_FR" w:bidi="fr_FR"/>
        </w:rPr>
      </w:r>
    </w:p>
    <w:p>
      <w:pPr>
        <w:pStyle w:val="ListBullet"/>
        <w:spacing w:line="240" w:lineRule="auto"/>
        <w:ind w:left="720"/>
      </w:pPr>
      <w:r>
        <w:rPr>
          <w:lang w:val="fr_FR" w:bidi="fr_FR"/>
        </w:rPr>
      </w:r>
      <w:hyperlink r:id="rId306">
        <w:r>
          <w:rPr>
            <w:lang w:val="fr_FR" w:bidi="fr_FR"/>
          </w:rPr>
          <w:rPr>
            <w:color w:val="0000EE"/>
            <w:u w:val="single"/>
          </w:rPr>
          <w:t>Définir les Scènes</w:t>
        </w:r>
      </w:hyperlink>
      <w:r>
        <w:rPr>
          <w:lang w:val="fr_FR" w:bidi="fr_FR"/>
        </w:rPr>
        <w:t xml:space="preserve"> (2.4 MB)</w:t>
      </w:r>
      <w:r>
        <w:rPr>
          <w:lang w:val="fr_FR" w:bidi="fr_FR"/>
        </w:rPr>
      </w:r>
    </w:p>
    <w:p>
      <w:pPr>
        <w:pStyle w:val="ListBullet"/>
        <w:spacing w:line="240" w:lineRule="auto"/>
        <w:ind w:left="720"/>
      </w:pPr>
      <w:r>
        <w:rPr>
          <w:lang w:val="fr_FR" w:bidi="fr_FR"/>
        </w:rPr>
      </w:r>
      <w:hyperlink r:id="rId307">
        <w:r>
          <w:rPr>
            <w:lang w:val="fr_FR" w:bidi="fr_FR"/>
          </w:rPr>
          <w:rPr>
            <w:color w:val="0000EE"/>
            <w:u w:val="single"/>
          </w:rPr>
          <w:t>Intégration du Texte</w:t>
        </w:r>
      </w:hyperlink>
      <w:r>
        <w:rPr>
          <w:lang w:val="fr_FR" w:bidi="fr_FR"/>
        </w:rPr>
        <w:t xml:space="preserve"> (3.1 MB)</w:t>
      </w:r>
      <w:r>
        <w:rPr>
          <w:lang w:val="fr_FR" w:bidi="fr_FR"/>
        </w:rPr>
      </w:r>
    </w:p>
    <w:p>
      <w:pPr>
        <w:pStyle w:val="ListBullet"/>
        <w:spacing w:line="240" w:lineRule="auto"/>
        <w:ind w:left="720"/>
      </w:pPr>
      <w:r>
        <w:rPr>
          <w:lang w:val="fr_FR" w:bidi="fr_FR"/>
        </w:rPr>
      </w:r>
      <w:hyperlink r:id="rId308">
        <w:r>
          <w:rPr>
            <w:lang w:val="fr_FR" w:bidi="fr_FR"/>
          </w:rPr>
          <w:rPr>
            <w:color w:val="0000EE"/>
            <w:u w:val="single"/>
          </w:rPr>
          <w:t>Combler les Lacunes</w:t>
        </w:r>
      </w:hyperlink>
      <w:r>
        <w:rPr>
          <w:lang w:val="fr_FR" w:bidi="fr_FR"/>
        </w:rPr>
        <w:t xml:space="preserve"> (1.3 MB)</w:t>
      </w:r>
      <w:r>
        <w:rPr>
          <w:lang w:val="fr_FR" w:bidi="fr_FR"/>
        </w:rPr>
      </w:r>
    </w:p>
    <w:p>
      <w:pPr>
        <w:pStyle w:val="ListBullet"/>
        <w:spacing w:line="240" w:lineRule="auto"/>
        <w:ind w:left="720"/>
      </w:pPr>
      <w:r>
        <w:rPr>
          <w:lang w:val="fr_FR" w:bidi="fr_FR"/>
        </w:rPr>
      </w:r>
      <w:hyperlink r:id="rId309">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12:22–34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12.22–34.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Jésus a enseigné à ses disciples et à une grande foule sur la cupidité en utilisant une histoire sur un fermier. Le fermier n'a pas fait confiance à Dieu pour sa vie et a plutôt essayé de sauver toutes ses richesses pour lui-même. Jésus enseigne maintenant à ses disciples de ne pas s'inquiéter de subvenir à leurs besoins parce que Dieu prendra soin d'eux et pourvoira à tous leurs besoins.</w:t>
      </w:r>
    </w:p>
    <w:p>
      <w:pPr/>
      <w:r>
        <w:rPr>
          <w:lang w:val="fr_FR" w:bidi="fr_FR"/>
        </w:rPr>
      </w:r>
      <w:r>
        <w:rPr>
          <w:lang w:val="fr_FR" w:bidi="fr_FR"/>
        </w:rPr>
        <w:t>Jésus parle à ses disciples, ou suiveurs les plus proches, mais une grande foule était aussi proche en train d'écouter ses enseignements. Jésus donne à ses suiveurs des conseils importants après avoir raconté l'histoire de l'insensé fermier. Les disciples n'ont pas besoin de s'inquiéter de ce qu'ils mangeront ou des vêtements qu'ils porteront. Jésus laisse entendre que Dieu leur a donné la vie, et qu'ils peuvent donc certainement faire confiance à Dieu pour pourvoir à des choses moins importantes comme la nourriture et les vêtements.</w:t>
      </w:r>
    </w:p>
    <w:p>
      <w:pPr/>
      <w:r>
        <w:rPr>
          <w:lang w:val="fr_FR" w:bidi="fr_FR"/>
        </w:rPr>
      </w:r>
      <w:r>
        <w:rPr>
          <w:lang w:val="fr_FR" w:bidi="fr_FR"/>
        </w:rPr>
        <w:t>Arrêtez et discutez avec votre équipe : Comment les gens dans votre culture se préparent-ils aux besoins futurs ? Quand et pourquoi les gens pensent-ils à leur avenir ?</w:t>
      </w:r>
    </w:p>
    <w:p>
      <w:pPr/>
      <w:r>
        <w:rPr>
          <w:lang w:val="fr_FR" w:bidi="fr_FR"/>
        </w:rPr>
      </w:r>
      <w:r>
        <w:rPr>
          <w:lang w:val="fr_FR" w:bidi="fr_FR"/>
        </w:rPr>
        <w:t>Dans un enseignement antérieur, Jésus a dit à ses disciples qu'ils étaient plus importants que les oiseaux et que Dieu connaissait le nombre de cheveux sur leur tête. Une fois de plus, Jésus enseigne à ses disciples que Dieu leur accorde de la valeur et qu'il pourvoira à leurs besoins physiques. Jésus utilise un exemple de corbeaux, ou grands oiseaux noirs que les Juifs considéraient comme sans valeur puisqu'ils ne pouvaient pas être mangés. Les corbeaux ne sèment pas ni ne moissonnent. Semer, c'est disperser des semences à la main tandis que moissonner revient à collecter des récoltes mûres d'un champ. Les corbeaux ne pourvoient pas à leur nourriture. Mais Dieu prend tout de même soin d'eux en leur fournissant de la nourriture. Jésus dit que les disciples sont bien plus précieux pour Dieu que les oiseaux.</w:t>
      </w:r>
    </w:p>
    <w:p>
      <w:pPr/>
      <w:r>
        <w:rPr>
          <w:lang w:val="fr_FR" w:bidi="fr_FR"/>
        </w:rPr>
      </w:r>
      <w:r>
        <w:rPr>
          <w:lang w:val="fr_FR" w:bidi="fr_FR"/>
        </w:rPr>
        <w:t>Arrêtez et montrez à votre équipe une image d'un corbeau et d'un grenier.</w:t>
      </w:r>
    </w:p>
    <w:p>
      <w:pPr/>
      <w:r>
        <w:rPr>
          <w:lang w:val="fr_FR" w:bidi="fr_FR"/>
        </w:rPr>
      </w:r>
      <w:r>
        <w:rPr>
          <w:lang w:val="fr_FR" w:bidi="fr_FR"/>
        </w:rPr>
        <w:t>Jésus pose une question pour souligner que personne ne peut ajouter une coudée, ou une heure, à sa vie en s'inquiétant à ce sujet. Une coudée est une mesure de longueur d'environ 45 cm. Dans ce contexte, cela fait référence à un court laps de temps, semblable à une heure. Jésus reprend doucement ses disciples en demandant : « Pourquoi vous inquiétez-vous du reste ? » pour souligner le fait que s'inquiéter est inutile. Si une personne ne peut pas faire une petite chose comme ajouter une heure à sa vie, alors elle ne devrait pas s'inquiéter des autres choses.</w:t>
      </w:r>
    </w:p>
    <w:p>
      <w:pPr/>
      <w:r>
        <w:rPr>
          <w:lang w:val="fr_FR" w:bidi="fr_FR"/>
        </w:rPr>
      </w:r>
      <w:r>
        <w:rPr>
          <w:lang w:val="fr_FR" w:bidi="fr_FR"/>
        </w:rPr>
        <w:t>Arrêtez et discutez avec votre équipe : Que font les gens dans votre culture pour essayer de prolonger leur vie ou vivre plus longtemps ?</w:t>
      </w:r>
    </w:p>
    <w:p>
      <w:pPr/>
      <w:r>
        <w:rPr>
          <w:lang w:val="fr_FR" w:bidi="fr_FR"/>
        </w:rPr>
      </w:r>
      <w:r>
        <w:rPr>
          <w:lang w:val="fr_FR" w:bidi="fr_FR"/>
        </w:rPr>
        <w:t>Jésus utilise un autre exemple. Cette fois, il parle des lis, ou belles fleurs qui poussaient dans les champs. Jésus a probablement pointé du doigt des fleurs proches pendant qu'il en parlait.</w:t>
      </w:r>
    </w:p>
    <w:p>
      <w:pPr/>
      <w:r>
        <w:rPr>
          <w:lang w:val="fr_FR" w:bidi="fr_FR"/>
        </w:rPr>
      </w:r>
      <w:r>
        <w:rPr>
          <w:lang w:val="fr_FR" w:bidi="fr_FR"/>
        </w:rPr>
        <w:t>Arrêtez et montrez à votre équipe une image d'une fleur sauvage qui pousse dans les herbes d'Israël.</w:t>
      </w:r>
    </w:p>
    <w:p>
      <w:pPr/>
      <w:r>
        <w:rPr>
          <w:lang w:val="fr_FR" w:bidi="fr_FR"/>
        </w:rPr>
      </w:r>
      <w:r>
        <w:rPr>
          <w:lang w:val="fr_FR" w:bidi="fr_FR"/>
        </w:rPr>
        <w:t>Jésus dit que les fleurs ne travaillent pas ni ne filent pour faire des vêtements. Pourtant Jésus dit que les fleurs étaient encore plus magnifiquement vêtues que le roi Salomon ! C'était surprenant puisque le roi Salomon était bien connu des Juifs comme le plus riche et le plus sage de tous les rois d'Israël. Salomon vivait bien avant l'époque de Jésus, mais tout le monde savait comment il affichait sa richesse en portant des robes chères et belles.</w:t>
      </w:r>
    </w:p>
    <w:p>
      <w:pPr/>
      <w:r>
        <w:rPr>
          <w:lang w:val="fr_FR" w:bidi="fr_FR"/>
        </w:rPr>
      </w:r>
      <w:r>
        <w:rPr>
          <w:lang w:val="fr_FR" w:bidi="fr_FR"/>
        </w:rPr>
        <w:t>Jésus enseigne que si Dieu accorde une grande beauté à des plantes sauvages sans importance, il pourvoira certainement aux disciples, ses propres enfants. Quand Jésus dit : « Dieu revêt l'herbe des champs », il veut dire que Dieu rend l'herbe sauvage belle. L'herbe des champs fait référence à de petites plantes sauvages qui poussaient dans un champ. La beauté était inattendue puisque l'herbe sauvage fleurie ne vivait pas longtemps. Quand Jésus dit : « Aujourd'hui ici, et demain jetée au feu », il ne voulait pas dire que l'herbe ne vivait qu'un jour, mais qu'elle ne vivait qu'un court laps de temps. En Israël, les plantes séchaient rapidement à cause de la chaleur. On les utilisait ensuite comme combustible pour le feu. Jésus dit que si Dieu prend soin de telles plantes éphémères, il pourvoira certainement des vêtements aux disciples. Jésus les gronde de ne pas avoir plus de foi, c'est-à-dire de confiance en Dieu.</w:t>
      </w:r>
    </w:p>
    <w:p>
      <w:pPr/>
      <w:r>
        <w:rPr>
          <w:lang w:val="fr_FR" w:bidi="fr_FR"/>
        </w:rPr>
      </w:r>
      <w:r>
        <w:rPr>
          <w:lang w:val="fr_FR" w:bidi="fr_FR"/>
        </w:rPr>
        <w:t>Jésus dit à ses disciples de ne pas toujours s'inquiéter de la nourriture et des vêtements. S'ils s'inquiétaient de ces choses, alors les disciples seraient exactement comme le monde païen, c'est‑à‑dire les gens des nations qui ne faisaient pas confiance à Dieu. Jésus dit que les disciples sont différents des gens qui n'ont pas fait confiance à Dieu. Les disciples pouvaient faire confiance à Dieu en tant que Père céleste pour savoir ce dont ils ont besoin et pourvoir à leurs besoins en tant que ses enfants.</w:t>
      </w:r>
    </w:p>
    <w:p>
      <w:pPr/>
      <w:r>
        <w:rPr>
          <w:lang w:val="fr_FR" w:bidi="fr_FR"/>
        </w:rPr>
      </w:r>
      <w:r>
        <w:rPr>
          <w:lang w:val="fr_FR" w:bidi="fr_FR"/>
        </w:rPr>
        <w:t>Au lieu de cela, Jésus dit que ses disciples devraient se concentrer sur le royaume de Dieu, c'est‑à‑dire sur le fait que Dieu règne dans le cœur des gens. Ils devraient vouloir vivre sous le règne de Dieu et aider les autres à faire de même. Quand les disciples vivent sous le règne de Dieu, il pourvoit à leurs besoins physiques. Jésus dit à ses disciples : « N'ayez pas peur ». Comme des brebis qui ont un bon berger, les disciples pouvaient faire confiance à Dieu pour prendre soin d'eux. Jésus compare ses disciples à un troupeau, c'est‑à‑dire un petit groupe de brebis, parce que les brebis ont beaucoup d'ennemis et ont besoin de quelqu'un pour les protéger.</w:t>
      </w:r>
    </w:p>
    <w:p>
      <w:pPr/>
      <w:r>
        <w:rPr>
          <w:lang w:val="fr_FR" w:bidi="fr_FR"/>
        </w:rPr>
      </w:r>
      <w:r>
        <w:rPr>
          <w:lang w:val="fr_FR" w:bidi="fr_FR"/>
        </w:rPr>
        <w:t>Arrêtez et montrez à votre équipe une image d'un berger avec un troupeau de brebis.</w:t>
      </w:r>
    </w:p>
    <w:p>
      <w:pPr/>
      <w:r>
        <w:rPr>
          <w:lang w:val="fr_FR" w:bidi="fr_FR"/>
        </w:rPr>
      </w:r>
      <w:r>
        <w:rPr>
          <w:lang w:val="fr_FR" w:bidi="fr_FR"/>
        </w:rPr>
        <w:t>Jésus les réconforte en sachant que Dieu prendra soin d'eux quelles que soient les difficultés qu'ils rencontreront à l'avenir. Dieu fera cela parce qu'il a plu à Dieu de les choisir et de les laisser entrer dans son royaume.</w:t>
      </w:r>
    </w:p>
    <w:p>
      <w:pPr/>
      <w:r>
        <w:rPr>
          <w:lang w:val="fr_FR" w:bidi="fr_FR"/>
        </w:rPr>
      </w:r>
      <w:r>
        <w:rPr>
          <w:lang w:val="fr_FR" w:bidi="fr_FR"/>
        </w:rPr>
        <w:t>Jésus dit à ses disciples de vendre leurs biens et d'utiliser cet argent pour donner aux pauvres, c'est-à-dire à ceux qui sont dans le besoin. Jésus laisse entendre qu'ils peuvent faire cela parce qu'ils font confiance à Dieu en tant que roi et berger pour leur fournir les choses dont ils ont besoin. Jésus dit : « Prévoyez des bourses qui ne s'useront pas. » Les bourses étaient de petits sacs dans lesquels on gardait son argent. Quand les bourses s'usaient, ou avaient des trous en elles, elles n'étaient plus utiles pour ranger de l'argent.</w:t>
      </w:r>
    </w:p>
    <w:p>
      <w:pPr/>
      <w:r>
        <w:rPr>
          <w:lang w:val="fr_FR" w:bidi="fr_FR"/>
        </w:rPr>
      </w:r>
      <w:r>
        <w:rPr>
          <w:lang w:val="fr_FR" w:bidi="fr_FR"/>
        </w:rPr>
        <w:t>Arrêtez et montrez une image d'une bourse. Où les gens dans votre culture entreposent-ils leur argent ?</w:t>
      </w:r>
    </w:p>
    <w:p>
      <w:pPr/>
      <w:r>
        <w:rPr>
          <w:lang w:val="fr_FR" w:bidi="fr_FR"/>
        </w:rPr>
      </w:r>
      <w:r>
        <w:rPr>
          <w:lang w:val="fr_FR" w:bidi="fr_FR"/>
        </w:rPr>
        <w:t>Si les disciples donnaient aux pauvres, ils gagneraient alors des richesses qui ne disparaîtront jamais. Ils obtiendraient un trésor dans le ciel, c'est-à-dire des bénédictions spirituelles là où Dieu vit. Ce genre de richesse ne diminuerait jamais ni ne serait épuisé. Jésus dit qu'aucun voleur ne pourrait voler et aucune mite ne pourrait détruire ces richesses célestes. Les mites sont des insectes volants qui rongent des trous dans les vêtements.</w:t>
      </w:r>
    </w:p>
    <w:p>
      <w:pPr/>
      <w:r>
        <w:rPr>
          <w:lang w:val="fr_FR" w:bidi="fr_FR"/>
        </w:rPr>
      </w:r>
      <w:r>
        <w:rPr>
          <w:lang w:val="fr_FR" w:bidi="fr_FR"/>
        </w:rPr>
        <w:t>Arrêtez-vous et montrez à votre équipe une image d'une mite.</w:t>
      </w:r>
    </w:p>
    <w:p>
      <w:pPr/>
      <w:r>
        <w:rPr>
          <w:lang w:val="fr_FR" w:bidi="fr_FR"/>
        </w:rPr>
      </w:r>
      <w:r>
        <w:rPr>
          <w:lang w:val="fr_FR" w:bidi="fr_FR"/>
        </w:rPr>
        <w:t>Jésus dit que ses disciples devraient entreposer leurs trésors dans le ciel plutôt que sur la terre, parce que là où se trouve leur trésor, c'est là aussi où se trouve leur cœur. Quand Jésus dit « cœur », il fait référence à la partie d'une personne où se produisent les pensées et les sentiments. Si une personne met en réserve ses richesses sur terre, son cœur devient cupide et il désire augmenter ses richesses. Mais si les richesses d'une personne sont au ciel, il penseront alors au ciel et se dévoueront à Dieu et à son royaume.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dit à ses disciples de ne pas s'inquiéter de leur vie, de ce qu'ils mangent ou de comment ils s'habillent, parce que la vie est plus que cela. Jésus présente trois exemples pour comparer comment Dieu prend soin de vies moins précieuses que la vie humaine.</w:t>
      </w:r>
    </w:p>
    <w:p>
      <w:pPr/>
      <w:r>
        <w:rPr>
          <w:lang w:val="fr_FR" w:bidi="fr_FR"/>
        </w:rPr>
      </w:r>
      <w:r>
        <w:rPr>
          <w:b/>
          <w:lang w:val="fr_FR" w:bidi="fr_FR"/>
        </w:rPr>
        <w:t>Deuxième partie :</w:t>
      </w:r>
      <w:r>
        <w:rPr>
          <w:lang w:val="fr_FR" w:bidi="fr_FR"/>
        </w:rPr>
        <w:t xml:space="preserve"> Jésus dit à ses disciples de ne pas être comme les nations incroyantes qui s'inquiètent toujours de ce qu'elles mangent et de comment elles s'habilleront.</w:t>
      </w:r>
    </w:p>
    <w:p>
      <w:pPr/>
      <w:r>
        <w:rPr>
          <w:lang w:val="fr_FR" w:bidi="fr_FR"/>
        </w:rPr>
      </w:r>
      <w:r>
        <w:rPr>
          <w:b/>
          <w:lang w:val="fr_FR" w:bidi="fr_FR"/>
        </w:rPr>
        <w:t>Troisième partie :</w:t>
      </w:r>
      <w:r>
        <w:rPr>
          <w:lang w:val="fr_FR" w:bidi="fr_FR"/>
        </w:rPr>
        <w:t xml:space="preserve"> Jésus dit à ses disciples quelles actions ils devraient prendre au lieu de s'inquiéter de l'avenir.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personne inquiète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corbeaux</w:t>
      </w:r>
    </w:p>
    <w:p>
      <w:pPr>
        <w:pStyle w:val="ListBullet"/>
        <w:spacing w:line="240" w:lineRule="auto"/>
        <w:ind w:left="720"/>
      </w:pPr>
      <w:r>
        <w:rPr>
          <w:lang w:val="fr_FR" w:bidi="fr_FR"/>
        </w:rPr>
      </w:r>
      <w:r>
        <w:rPr>
          <w:lang w:val="fr_FR" w:bidi="fr_FR"/>
        </w:rPr>
        <w:t>Les lis</w:t>
      </w:r>
    </w:p>
    <w:p>
      <w:pPr>
        <w:pStyle w:val="ListBullet"/>
        <w:spacing w:line="240" w:lineRule="auto"/>
        <w:ind w:left="720"/>
      </w:pPr>
      <w:r>
        <w:rPr>
          <w:lang w:val="fr_FR" w:bidi="fr_FR"/>
        </w:rPr>
      </w:r>
      <w:r>
        <w:rPr>
          <w:lang w:val="fr_FR" w:bidi="fr_FR"/>
        </w:rPr>
        <w:t>L'herbe</w:t>
      </w:r>
    </w:p>
    <w:p>
      <w:pPr>
        <w:pStyle w:val="ListBullet"/>
        <w:spacing w:line="240" w:lineRule="auto"/>
        <w:ind w:left="720"/>
      </w:pPr>
      <w:r>
        <w:rPr>
          <w:lang w:val="fr_FR" w:bidi="fr_FR"/>
        </w:rPr>
      </w:r>
      <w:r>
        <w:rPr>
          <w:lang w:val="fr_FR" w:bidi="fr_FR"/>
        </w:rPr>
        <w:t>La personne qui jette de l'herbe au feu</w:t>
      </w:r>
    </w:p>
    <w:p>
      <w:pPr>
        <w:pStyle w:val="ListBullet"/>
        <w:spacing w:line="240" w:lineRule="auto"/>
        <w:ind w:left="720"/>
      </w:pPr>
      <w:r>
        <w:rPr>
          <w:lang w:val="fr_FR" w:bidi="fr_FR"/>
        </w:rPr>
      </w:r>
      <w:r>
        <w:rPr>
          <w:lang w:val="fr_FR" w:bidi="fr_FR"/>
        </w:rPr>
        <w:t>Salomon</w:t>
      </w:r>
    </w:p>
    <w:p>
      <w:pPr>
        <w:pStyle w:val="ListBullet"/>
        <w:spacing w:line="240" w:lineRule="auto"/>
        <w:ind w:left="720"/>
      </w:pPr>
      <w:r>
        <w:rPr>
          <w:lang w:val="fr_FR" w:bidi="fr_FR"/>
        </w:rPr>
      </w:r>
      <w:r>
        <w:rPr>
          <w:lang w:val="fr_FR" w:bidi="fr_FR"/>
        </w:rPr>
        <w:t>Quelqu'un qui cherche de la nourriture et des vêtements</w:t>
      </w:r>
    </w:p>
    <w:p>
      <w:pPr>
        <w:pStyle w:val="ListBullet"/>
        <w:spacing w:line="240" w:lineRule="auto"/>
        <w:ind w:left="720"/>
      </w:pPr>
      <w:r>
        <w:rPr>
          <w:lang w:val="fr_FR" w:bidi="fr_FR"/>
        </w:rPr>
      </w:r>
      <w:r>
        <w:rPr>
          <w:lang w:val="fr_FR" w:bidi="fr_FR"/>
        </w:rPr>
        <w:t>Le disciple qui vend ses biens</w:t>
      </w:r>
    </w:p>
    <w:p>
      <w:pPr>
        <w:pStyle w:val="ListBullet"/>
        <w:spacing w:line="240" w:lineRule="auto"/>
        <w:ind w:left="720"/>
      </w:pPr>
      <w:r>
        <w:rPr>
          <w:lang w:val="fr_FR" w:bidi="fr_FR"/>
        </w:rPr>
      </w:r>
      <w:r>
        <w:rPr>
          <w:lang w:val="fr_FR" w:bidi="fr_FR"/>
        </w:rPr>
        <w:t>Quelqu'un dans le besoin (les pauvres)</w:t>
      </w:r>
    </w:p>
    <w:p>
      <w:pPr>
        <w:pStyle w:val="ListBullet"/>
        <w:spacing w:line="240" w:lineRule="auto"/>
        <w:ind w:left="720"/>
      </w:pPr>
      <w:r>
        <w:rPr>
          <w:lang w:val="fr_FR" w:bidi="fr_FR"/>
        </w:rPr>
      </w:r>
      <w:r>
        <w:rPr>
          <w:lang w:val="fr_FR" w:bidi="fr_FR"/>
        </w:rPr>
        <w:t>Le voleur</w:t>
      </w:r>
    </w:p>
    <w:p>
      <w:pPr>
        <w:pStyle w:val="ListBullet"/>
        <w:spacing w:line="240" w:lineRule="auto"/>
        <w:ind w:left="720"/>
      </w:pPr>
      <w:r>
        <w:rPr>
          <w:lang w:val="fr_FR" w:bidi="fr_FR"/>
        </w:rPr>
      </w:r>
      <w:r>
        <w:rPr>
          <w:lang w:val="fr_FR" w:bidi="fr_FR"/>
        </w:rPr>
        <w:t>La mite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qu'à la fin du dernier passage, Jésus parlait d'un homme qui amasse un trésor sur terre mais ne fait pas confiance à Dieu pour son avenir ou ses richesses. Ce passage est une continuation du sujet que Jésus a expliqué à la fin du dernier passage.</w:t>
      </w:r>
    </w:p>
    <w:p>
      <w:pPr/>
      <w:r>
        <w:rPr>
          <w:lang w:val="fr_FR" w:bidi="fr_FR"/>
        </w:rPr>
      </w:r>
      <w:r>
        <w:rPr>
          <w:lang w:val="fr_FR" w:bidi="fr_FR"/>
        </w:rPr>
        <w:t>Il est important de se rappeler que Jésus se tourne pour parler à ses disciples. Il commence par expliquer la conséquence de ce qu'il a dit précédemment en utilisant un mot similaire à « donc ». Jésus dit à ses disciples de ne pas s'inquiéter de leur vie, de ce qu'ils mangent ou de ce qu'ils portent. Jésus dit que la vie est plus que cela.</w:t>
      </w:r>
    </w:p>
    <w:p>
      <w:pPr/>
      <w:r>
        <w:rPr>
          <w:lang w:val="fr_FR" w:bidi="fr_FR"/>
        </w:rPr>
      </w:r>
      <w:r>
        <w:rPr>
          <w:lang w:val="fr_FR" w:bidi="fr_FR"/>
        </w:rPr>
        <w:t>Il est important de se rappeler que Jésus ne donne pas aux gens de nouvelles informations sur les corbeaux ou les fleurs sauvages. Il ne se moque pas d'eux ni ne les traite d'ignorants. Il utilise plutôt des exemples de sa création pour souligner le fait que Dieu prendrait encore plus soin de son peuple.</w:t>
      </w:r>
    </w:p>
    <w:p>
      <w:pPr/>
      <w:r>
        <w:rPr>
          <w:lang w:val="fr_FR" w:bidi="fr_FR"/>
        </w:rPr>
      </w:r>
      <w:r>
        <w:rPr>
          <w:lang w:val="fr_FR" w:bidi="fr_FR"/>
        </w:rPr>
        <w:t>Il est important de se rappeler que quand Jésus a dit que les corbeaux ne sèment pas, ne moissonnent pas ni ne stockent de nourriture, c'était pour montrer que ces activités ne sont pas nécessaires pour que Dieu les nourrisse. Jésus dit aux gens qu'ils sont plus précieux pour Dieu que les oiseaux.</w:t>
      </w:r>
    </w:p>
    <w:p>
      <w:pPr/>
      <w:r>
        <w:rPr>
          <w:lang w:val="fr_FR" w:bidi="fr_FR"/>
        </w:rPr>
      </w:r>
      <w:r>
        <w:rPr>
          <w:lang w:val="fr_FR" w:bidi="fr_FR"/>
        </w:rPr>
        <w:t>Il est important de se rappeler que Jésus pose deux questions auxquelles il ne s'attend pas à ce qu'on réponde. Jésus demande si l'inquiétude peut ajouter une heure à la vie. Puisque personne ne peut faire une telle chose, Jésus demande : « Pourquoi s'inquiéter du reste ? »</w:t>
      </w:r>
    </w:p>
    <w:p>
      <w:pPr/>
      <w:r>
        <w:rPr>
          <w:lang w:val="fr_FR" w:bidi="fr_FR"/>
        </w:rPr>
      </w:r>
      <w:r>
        <w:rPr>
          <w:lang w:val="fr_FR" w:bidi="fr_FR"/>
        </w:rPr>
        <w:t>Il est important de se rappeler que quand Jésus souligne que les lis ne travaillent pas pour faire des vêtements, c'est pour montrer que c'est Dieu qui prend soin d'eux. Jésus compare les lis avec Salomon le roi. Salomon n'était pas vêtu comme les lis. Jésus souligne que Dieu a revêtu l'herbe même si l'herbe finit par être brûlée.</w:t>
      </w:r>
    </w:p>
    <w:p>
      <w:pPr/>
      <w:r>
        <w:rPr>
          <w:lang w:val="fr_FR" w:bidi="fr_FR"/>
        </w:rPr>
      </w:r>
      <w:r>
        <w:rPr>
          <w:lang w:val="fr_FR" w:bidi="fr_FR"/>
        </w:rPr>
        <w:t>Jésus dit à ses disciples de ne pas chercher ce qu'ils mangeront, boiront ou comment ils s'habilleront comme les autres nations qui essaient d'obtenir ces choses.</w:t>
      </w:r>
    </w:p>
    <w:p>
      <w:pPr/>
      <w:r>
        <w:rPr>
          <w:lang w:val="fr_FR" w:bidi="fr_FR"/>
        </w:rPr>
      </w:r>
      <w:r>
        <w:rPr>
          <w:lang w:val="fr_FR" w:bidi="fr_FR"/>
        </w:rPr>
        <w:t>Enfin, Jésus présente un contraste de comportement en utilisant un mot comme « au lieu ». Il dit à ses disciples de prendre soin du royaume de Dieu, et Dieu pourvoira à toutes les autres choses dont ils ont besoin.</w:t>
      </w:r>
    </w:p>
    <w:p>
      <w:pPr/>
      <w:r>
        <w:rPr>
          <w:lang w:val="fr_FR" w:bidi="fr_FR"/>
        </w:rPr>
      </w:r>
      <w:r>
        <w:rPr>
          <w:lang w:val="fr_FR" w:bidi="fr_FR"/>
        </w:rPr>
        <w:t>Il est important de se rappeler que quand Jésus dit « petit troupeau », c'est une façon de leur dire qu'ils appartiennent au royaume de la même manière que les brebis appartiennent à un berger.</w:t>
      </w:r>
    </w:p>
    <w:p>
      <w:pPr/>
      <w:r>
        <w:rPr>
          <w:lang w:val="fr_FR" w:bidi="fr_FR"/>
        </w:rPr>
      </w:r>
      <w:r>
        <w:rPr>
          <w:lang w:val="fr_FR" w:bidi="fr_FR"/>
        </w:rPr>
        <w:t>Jésus leur dit de ne pas avoir peur parce que le Père est heureux de leur donner le royaume.</w:t>
      </w:r>
    </w:p>
    <w:p>
      <w:pPr/>
      <w:r>
        <w:rPr>
          <w:lang w:val="fr_FR" w:bidi="fr_FR"/>
        </w:rPr>
      </w:r>
      <w:r>
        <w:rPr>
          <w:lang w:val="fr_FR" w:bidi="fr_FR"/>
        </w:rPr>
        <w:t>Il est important de se rappeler que Jésus termine cette partie avec une application pratique en utilisant des idées communes et en les comparant à des choses spirituelles.</w:t>
      </w:r>
    </w:p>
    <w:p>
      <w:pPr/>
      <w:r>
        <w:rPr>
          <w:lang w:val="fr_FR" w:bidi="fr_FR"/>
        </w:rPr>
      </w:r>
      <w:r>
        <w:rPr>
          <w:lang w:val="fr_FR" w:bidi="fr_FR"/>
        </w:rPr>
        <w:t>Jésus leur dit de vendre leurs biens et de donner l'argent aux gens dans le besoin. Jésus leur dit d'avoir des bourses qui ne deviennent pas vieilles ni usées. Ces bourses contiendront un trésor au ciel qui n'est jamais épuisé, où il n'y a ni voleurs ni mites pour le détruire.</w:t>
      </w:r>
    </w:p>
    <w:p>
      <w:pPr/>
      <w:r>
        <w:rPr>
          <w:lang w:val="fr_FR" w:bidi="fr_FR"/>
        </w:rPr>
      </w:r>
      <w:r>
        <w:rPr>
          <w:lang w:val="fr_FR" w:bidi="fr_FR"/>
        </w:rPr>
        <w:t>Il est important de se rappeler que quand Jésus dit « Là aussi sera votre cœur », cela signifie que le désir et l'attention d'une personne seront là où se trouve son trésor.</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personne inquiète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corbeaux</w:t>
      </w:r>
    </w:p>
    <w:p>
      <w:pPr>
        <w:pStyle w:val="ListBullet"/>
        <w:spacing w:line="240" w:lineRule="auto"/>
        <w:ind w:left="720"/>
      </w:pPr>
      <w:r>
        <w:rPr>
          <w:lang w:val="fr_FR" w:bidi="fr_FR"/>
        </w:rPr>
      </w:r>
      <w:r>
        <w:rPr>
          <w:lang w:val="fr_FR" w:bidi="fr_FR"/>
        </w:rPr>
        <w:t>Les lis</w:t>
      </w:r>
    </w:p>
    <w:p>
      <w:pPr>
        <w:pStyle w:val="ListBullet"/>
        <w:spacing w:line="240" w:lineRule="auto"/>
        <w:ind w:left="720"/>
      </w:pPr>
      <w:r>
        <w:rPr>
          <w:lang w:val="fr_FR" w:bidi="fr_FR"/>
        </w:rPr>
      </w:r>
      <w:r>
        <w:rPr>
          <w:lang w:val="fr_FR" w:bidi="fr_FR"/>
        </w:rPr>
        <w:t>L'herbe</w:t>
      </w:r>
    </w:p>
    <w:p>
      <w:pPr>
        <w:pStyle w:val="ListBullet"/>
        <w:spacing w:line="240" w:lineRule="auto"/>
        <w:ind w:left="720"/>
      </w:pPr>
      <w:r>
        <w:rPr>
          <w:lang w:val="fr_FR" w:bidi="fr_FR"/>
        </w:rPr>
      </w:r>
      <w:r>
        <w:rPr>
          <w:lang w:val="fr_FR" w:bidi="fr_FR"/>
        </w:rPr>
        <w:t>La personne qui jette de l'herbe au feu</w:t>
      </w:r>
    </w:p>
    <w:p>
      <w:pPr>
        <w:pStyle w:val="ListBullet"/>
        <w:spacing w:line="240" w:lineRule="auto"/>
        <w:ind w:left="720"/>
      </w:pPr>
      <w:r>
        <w:rPr>
          <w:lang w:val="fr_FR" w:bidi="fr_FR"/>
        </w:rPr>
      </w:r>
      <w:r>
        <w:rPr>
          <w:lang w:val="fr_FR" w:bidi="fr_FR"/>
        </w:rPr>
        <w:t>Salomon</w:t>
      </w:r>
    </w:p>
    <w:p>
      <w:pPr>
        <w:pStyle w:val="ListBullet"/>
        <w:spacing w:line="240" w:lineRule="auto"/>
        <w:ind w:left="720"/>
      </w:pPr>
      <w:r>
        <w:rPr>
          <w:lang w:val="fr_FR" w:bidi="fr_FR"/>
        </w:rPr>
      </w:r>
      <w:r>
        <w:rPr>
          <w:lang w:val="fr_FR" w:bidi="fr_FR"/>
        </w:rPr>
        <w:t>Quelqu'un qui cherche à manger, boire, se vêtir</w:t>
      </w:r>
    </w:p>
    <w:p>
      <w:pPr>
        <w:pStyle w:val="ListBullet"/>
        <w:spacing w:line="240" w:lineRule="auto"/>
        <w:ind w:left="720"/>
      </w:pPr>
      <w:r>
        <w:rPr>
          <w:lang w:val="fr_FR" w:bidi="fr_FR"/>
        </w:rPr>
      </w:r>
      <w:r>
        <w:rPr>
          <w:lang w:val="fr_FR" w:bidi="fr_FR"/>
        </w:rPr>
        <w:t>Le disciple qui vend ses biens</w:t>
      </w:r>
    </w:p>
    <w:p>
      <w:pPr>
        <w:pStyle w:val="ListBullet"/>
        <w:spacing w:line="240" w:lineRule="auto"/>
        <w:ind w:left="720"/>
      </w:pPr>
      <w:r>
        <w:rPr>
          <w:lang w:val="fr_FR" w:bidi="fr_FR"/>
        </w:rPr>
      </w:r>
      <w:r>
        <w:rPr>
          <w:lang w:val="fr_FR" w:bidi="fr_FR"/>
        </w:rPr>
        <w:t>Une personne dans le besoin (le pauvre)</w:t>
      </w:r>
    </w:p>
    <w:p>
      <w:pPr>
        <w:pStyle w:val="ListBullet"/>
        <w:spacing w:line="240" w:lineRule="auto"/>
        <w:ind w:left="720"/>
      </w:pPr>
      <w:r>
        <w:rPr>
          <w:lang w:val="fr_FR" w:bidi="fr_FR"/>
        </w:rPr>
      </w:r>
      <w:r>
        <w:rPr>
          <w:lang w:val="fr_FR" w:bidi="fr_FR"/>
        </w:rPr>
        <w:t>Le voleur</w:t>
      </w:r>
    </w:p>
    <w:p>
      <w:pPr>
        <w:pStyle w:val="ListBullet"/>
        <w:spacing w:line="240" w:lineRule="auto"/>
        <w:ind w:left="720"/>
      </w:pPr>
      <w:r>
        <w:rPr>
          <w:lang w:val="fr_FR" w:bidi="fr_FR"/>
        </w:rPr>
      </w:r>
      <w:r>
        <w:rPr>
          <w:lang w:val="fr_FR" w:bidi="fr_FR"/>
        </w:rPr>
        <w:t>La mite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une personne inquiète en train de chercher des choses à manger et des vêtements pendant que Jésus dit à ses disciples de ne pas s'inquiéter.</w:t>
      </w:r>
    </w:p>
    <w:p>
      <w:pPr/>
      <w:r>
        <w:rPr>
          <w:lang w:val="fr_FR" w:bidi="fr_FR"/>
        </w:rPr>
      </w:r>
      <w:r>
        <w:rPr>
          <w:lang w:val="fr_FR" w:bidi="fr_FR"/>
        </w:rPr>
        <w:t>Assurez-vous que l'équipe représente des oiseaux en train d'être nourris et des lis en train d'être comparés au roi Salomon. Représentez une personne en train de passer à côté de l'herbe, qui commente à quel point elle est belle. Plus tard, la même personne trouve l'herbe flétrie et morte, et elle la jette donc au feu. Faites cela pendant que Jésus parle. L'équipe peut utiliser des accessoires pour représenter les outils que les oiseaux et les lis n'utilisent pas. Les oiseaux et les lis voient les outils mais ne les utilisent pas.</w:t>
      </w:r>
    </w:p>
    <w:p>
      <w:pPr/>
      <w:r>
        <w:rPr>
          <w:lang w:val="fr_FR" w:bidi="fr_FR"/>
        </w:rPr>
      </w:r>
      <w:r>
        <w:rPr>
          <w:lang w:val="fr_FR" w:bidi="fr_FR"/>
        </w:rPr>
        <w:t>Assurez-vous que l'équipe représente une personne inquiète comme au début. Pendant que Jésus parle, Jésus peut faire un geste pour montrer aux disciples de ne pas être comme eux.</w:t>
      </w:r>
    </w:p>
    <w:p>
      <w:pPr/>
      <w:r>
        <w:rPr>
          <w:lang w:val="fr_FR" w:bidi="fr_FR"/>
        </w:rPr>
      </w:r>
      <w:r>
        <w:rPr>
          <w:lang w:val="fr_FR" w:bidi="fr_FR"/>
        </w:rPr>
        <w:t>Assurez-vous que l'équipe représente un disciple en train de vendre ses biens et d'aider quelqu'un dans le besoin. L'équipe peut utiliser un accessoire pour montrer une bourse pleine à côté de Dieu où les mites ou les voleurs ne peuvent pas l'atteindre ou la détruire.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dire à ses disciples de ne pas s'inquiéter parce que la vie est plus que la nourriture et le corps est plus que les vêtements. Jésus donne l'exemple des corbeaux. Ils ne moissonnent pas ni ne sèment, mais Dieu prend soin d'eux. Jésus dit que les disciples sont plus précieux que les oiseaux. Jésus dit que s'ils ne peuvent pas ajouter une heure à leur vie en s'inquiétant, pourquoi devraient-ils s'inquiéter du reste ?</w:t>
      </w:r>
    </w:p>
    <w:p>
      <w:pPr/>
      <w:r>
        <w:rPr>
          <w:lang w:val="fr_FR" w:bidi="fr_FR"/>
        </w:rPr>
      </w:r>
      <w:r>
        <w:rPr>
          <w:lang w:val="fr_FR" w:bidi="fr_FR"/>
        </w:rPr>
        <w:t>Arrêtez la représentation : Demandez à l'acteur qui joue le rôle des disciples : « Que ressentez-vous ? » Vous entendrez peut-être des choses comme : « J'ai honte. Je m'inquiète toujours de savoir où nous trouverons de la nourriture quand nous voyageons avec Jésus », « Jésus a raison. S'il peut multiplier les poissons et le pain, je n'ai pas besoin de m'inquiéter des choses matérielles », et « Il est difficile de ne pas s'inquiéter, Jésus vient de nous avertir que nous serons persécutés. » Reprenez la représentation.</w:t>
      </w:r>
    </w:p>
    <w:p>
      <w:pPr/>
      <w:r>
        <w:rPr>
          <w:lang w:val="fr_FR" w:bidi="fr_FR"/>
        </w:rPr>
      </w:r>
      <w:r>
        <w:rPr>
          <w:lang w:val="fr_FR" w:bidi="fr_FR"/>
        </w:rPr>
        <w:t>Représentez Jésus en train de dire à ses disciples comment les fleurs sauvages ne font pas leurs propres vêtements mais qu'elles sont plus magnifiquement vêtues que le roi Salomon. Jésus dit que si Dieu prend soin de fleurs éphémères, alors il prendra certainement soin d'eux. Jésus leur dit qu'ils ont peu de foi.</w:t>
      </w:r>
    </w:p>
    <w:p>
      <w:pPr/>
      <w:r>
        <w:rPr>
          <w:lang w:val="fr_FR" w:bidi="fr_FR"/>
        </w:rPr>
      </w:r>
      <w:r>
        <w:rPr>
          <w:lang w:val="fr_FR" w:bidi="fr_FR"/>
        </w:rPr>
        <w:t>Arrêtez la représentation. Demandez à l'acteur qui joue le rôle de la foule : « Que ressentez-vous ? » Vous entendrez peut-être des choses comme : « De la surprise. Comment des fleurs pourraient-elles être plus belles que le roi Salomon ? » « De la confusion. Les disciples de Jésus ont quitté leurs maisons et ils ne voyagent pas avec grand-chose. Comment peuvent-ils ne pas s'inquiéter de la nourriture et des vêtements ? » et « Jésus a raison. Dieu me valorise plus que les oiseaux et les fleurs. » Reprenez la représentation.</w:t>
      </w:r>
    </w:p>
    <w:p>
      <w:pPr/>
      <w:r>
        <w:rPr>
          <w:lang w:val="fr_FR" w:bidi="fr_FR"/>
        </w:rPr>
      </w:r>
      <w:r>
        <w:rPr>
          <w:lang w:val="fr_FR" w:bidi="fr_FR"/>
        </w:rPr>
        <w:t>Représentez Jésus en train de dire à ses disciples de ne pas désirer les mêmes choses que les nations incroyantes mais de désirer obéir à Dieu. S'ils mettent le royaume de Dieu en premier, Dieu pourvoira à toutes les autres choses dont ils ont besoin parce qu'il est leur Père.</w:t>
      </w:r>
    </w:p>
    <w:p>
      <w:pPr/>
      <w:r>
        <w:rPr>
          <w:lang w:val="fr_FR" w:bidi="fr_FR"/>
        </w:rPr>
      </w:r>
      <w:r>
        <w:rPr>
          <w:lang w:val="fr_FR" w:bidi="fr_FR"/>
        </w:rPr>
        <w:t>Arrêtez la représentation : Demandez à l'acteur qui joue le rôle des disciples : « Que ressentez-vous ? » Vous entendrez peut-être des choses comme : « J'ai l'honneur d'appeler Dieu Père », « Déterminé. Je dois juste me concentrer sur le fait de suivre Jésus. Il n'a jamais manqué de pourvoir à tout ce dont j'ai besoin », et « Je veux que les gens voient la différence entre moi et quelqu'un d'une nation étrangère. Je veux que les gens voient que je ne m'inquiète pas parce que je suis Jésus. » Reprenez la représentation.</w:t>
      </w:r>
    </w:p>
    <w:p>
      <w:pPr/>
      <w:r>
        <w:rPr>
          <w:lang w:val="fr_FR" w:bidi="fr_FR"/>
        </w:rPr>
      </w:r>
      <w:r>
        <w:rPr>
          <w:lang w:val="fr_FR" w:bidi="fr_FR"/>
        </w:rPr>
        <w:t>Représentez Jésus en train de dire à ses disciples de ne pas avoir peur. Il leur dit de vendre leurs biens et d'utiliser l'argent pour donner aux pauvres. Jésus leur dit d'avoir des bourses qui ne s'usent pas et de stocker leur trésor au ciel avec Dieu où ni voleurs ni mites ne peuvent détruire.</w:t>
      </w:r>
    </w:p>
    <w:p>
      <w:pPr/>
      <w:r>
        <w:rPr>
          <w:lang w:val="fr_FR" w:bidi="fr_FR"/>
        </w:rPr>
      </w:r>
      <w:r>
        <w:rPr>
          <w:lang w:val="fr_FR" w:bidi="fr_FR"/>
        </w:rPr>
        <w:t>Arrêtez la représentation : Demandez à l'acteur qui joue le rôle de Jésus : « Que ressentez-vous ? » Vous entendrez peut-être des choses comme : « Si seulement ils pouvaient comprendre à quel point la vie est temporaire », « Aimant. Ils doivent me faire confiance et ne pas avoir si peur », et « Patient. Mes disciples doivent grandir et d'apprendre à désirer Dieu plus que de l'argent.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ses </w:t>
      </w:r>
      <w:r>
        <w:rPr>
          <w:b/>
          <w:lang w:val="fr_FR" w:bidi="fr_FR"/>
        </w:rPr>
        <w:t>disciples</w:t>
      </w:r>
      <w:r>
        <w:rPr>
          <w:lang w:val="fr_FR" w:bidi="fr_FR"/>
        </w:rPr>
        <w:t xml:space="preserve">, ou suiveurs, près d'une très grande foule. Assurez-vous de traduire le mot disciples de la même façon que dans les passages précédents. Le mot </w:t>
      </w:r>
      <w:r>
        <w:rPr>
          <w:b/>
          <w:lang w:val="fr_FR" w:bidi="fr_FR"/>
        </w:rPr>
        <w:t>disciple</w:t>
      </w:r>
      <w:r>
        <w:rPr>
          <w:lang w:val="fr_FR" w:bidi="fr_FR"/>
        </w:rPr>
        <w:t xml:space="preserve"> se trouve dans le glossaire principal. Jésus dit qu'ils ne devraient pas s'inquiéter de leur vie parce que si Dieu prend soin des corbeaux, alors il prendra certainement soin d'eux. Un </w:t>
      </w:r>
      <w:r>
        <w:rPr>
          <w:b/>
          <w:lang w:val="fr_FR" w:bidi="fr_FR"/>
        </w:rPr>
        <w:t>corbeau</w:t>
      </w:r>
      <w:r>
        <w:rPr>
          <w:lang w:val="fr_FR" w:bidi="fr_FR"/>
        </w:rPr>
        <w:t xml:space="preserve"> fait référence à n'importe quel oiseau de la famille des corvidés. Ce sont de grands oiseaux noirs qui n'avaient aucune valeur pour les Juifs puisqu'ils étaient considérés comme impurs et ne pouvaient pas être mangés.</w:t>
      </w:r>
    </w:p>
    <w:p>
      <w:pPr/>
      <w:r>
        <w:rPr>
          <w:lang w:val="fr_FR" w:bidi="fr_FR"/>
        </w:rPr>
      </w:r>
      <w:r>
        <w:rPr>
          <w:lang w:val="fr_FR" w:bidi="fr_FR"/>
        </w:rPr>
        <w:t>Arrêtez et montrez à votre équipe une image d'un corbeau si vous ne l'avez pas déjà fait.</w:t>
      </w:r>
    </w:p>
    <w:p>
      <w:pPr/>
      <w:r>
        <w:rPr>
          <w:lang w:val="fr_FR" w:bidi="fr_FR"/>
        </w:rPr>
      </w:r>
      <w:r>
        <w:rPr>
          <w:lang w:val="fr_FR" w:bidi="fr_FR"/>
        </w:rPr>
        <w:t xml:space="preserve">Jésus dit que les corbeaux ne </w:t>
      </w:r>
      <w:r>
        <w:rPr>
          <w:b/>
          <w:lang w:val="fr_FR" w:bidi="fr_FR"/>
        </w:rPr>
        <w:t>sèment</w:t>
      </w:r>
      <w:r>
        <w:rPr>
          <w:lang w:val="fr_FR" w:bidi="fr_FR"/>
        </w:rPr>
        <w:t xml:space="preserve"> pas ni ne </w:t>
      </w:r>
      <w:r>
        <w:rPr>
          <w:b/>
          <w:lang w:val="fr_FR" w:bidi="fr_FR"/>
        </w:rPr>
        <w:t>moissonnent</w:t>
      </w:r>
      <w:r>
        <w:rPr>
          <w:lang w:val="fr_FR" w:bidi="fr_FR"/>
        </w:rPr>
        <w:t xml:space="preserve">. Semer, c'est planter des graines en les dispersant sur le sol à la main. Moissonner est couper des récoltes mûres quand elles sont prêtes à être rentrées du champ. Assurez-vous de traduire ces méthodes de plantation et de récolte de la même façon que précédemment. Les corbeaux ne stockent pas leur nourriture dans des magasins ou </w:t>
      </w:r>
      <w:r>
        <w:rPr>
          <w:b/>
          <w:lang w:val="fr_FR" w:bidi="fr_FR"/>
        </w:rPr>
        <w:t>greniers</w:t>
      </w:r>
      <w:r>
        <w:rPr>
          <w:lang w:val="fr_FR" w:bidi="fr_FR"/>
        </w:rPr>
        <w:t>, c'est-à-dire des bâtiments utilisés pour stocker du grain. Assurez-vous de traduire grenier de la même façon que précédemment.</w:t>
      </w:r>
    </w:p>
    <w:p>
      <w:pPr/>
      <w:r>
        <w:rPr>
          <w:lang w:val="fr_FR" w:bidi="fr_FR"/>
        </w:rPr>
      </w:r>
      <w:r>
        <w:rPr>
          <w:lang w:val="fr_FR" w:bidi="fr_FR"/>
        </w:rPr>
        <w:t>Arrêtez et montrez à votre équipe une image d'un grenier si vous ne l'avez pas déjà fait.</w:t>
      </w:r>
    </w:p>
    <w:p>
      <w:pPr/>
      <w:r>
        <w:rPr>
          <w:lang w:val="fr_FR" w:bidi="fr_FR"/>
        </w:rPr>
      </w:r>
      <w:r>
        <w:rPr>
          <w:lang w:val="fr_FR" w:bidi="fr_FR"/>
        </w:rPr>
        <w:t xml:space="preserve">Jésus dit aux disciples qu'ils ne peuvent pas ajouter une </w:t>
      </w:r>
      <w:r>
        <w:rPr>
          <w:b/>
          <w:lang w:val="fr_FR" w:bidi="fr_FR"/>
        </w:rPr>
        <w:t>coudée</w:t>
      </w:r>
      <w:r>
        <w:rPr>
          <w:lang w:val="fr_FR" w:bidi="fr_FR"/>
        </w:rPr>
        <w:t xml:space="preserve"> à leur vie en s'inquiétant à ce sujet. Une coudée est une mesure de longueur d'environ 45 cm. Dans ce contexte, cela fait référence à une petite quantité de temps, semblable à une heure. </w:t>
      </w:r>
      <w:r>
        <w:rPr>
          <w:b/>
          <w:lang w:val="fr_FR" w:bidi="fr_FR"/>
        </w:rPr>
        <w:t>Coudée</w:t>
      </w:r>
      <w:r>
        <w:rPr>
          <w:lang w:val="fr_FR" w:bidi="fr_FR"/>
        </w:rPr>
        <w:t xml:space="preserve"> se trouve dans le Glossaire principal. Jésus dit que les </w:t>
      </w:r>
      <w:r>
        <w:rPr>
          <w:b/>
          <w:lang w:val="fr_FR" w:bidi="fr_FR"/>
        </w:rPr>
        <w:t>lis</w:t>
      </w:r>
      <w:r>
        <w:rPr>
          <w:lang w:val="fr_FR" w:bidi="fr_FR"/>
        </w:rPr>
        <w:t xml:space="preserve"> des champs étaient vêtus d'une beauté supérieure à celle du roi Salomon et de toute sa </w:t>
      </w:r>
      <w:r>
        <w:rPr>
          <w:b/>
          <w:lang w:val="fr_FR" w:bidi="fr_FR"/>
        </w:rPr>
        <w:t>magnificence</w:t>
      </w:r>
      <w:r>
        <w:rPr>
          <w:lang w:val="fr_FR" w:bidi="fr_FR"/>
        </w:rPr>
        <w:t>. Le mot qui se traduit par lis peut faire référence à une fleur spécifique, mais il fait aussi généralement référence à n'importe quelle belle fleur sauvage en Israël. Bien que magnificence se traduise souvent par gloire, dans ce contexte, cela fait référence à la richesse et au pouvoir du roi Salomon. Cela incluait de belles robes qu'il portait en tant que roi.</w:t>
      </w:r>
    </w:p>
    <w:p>
      <w:pPr/>
      <w:r>
        <w:rPr>
          <w:lang w:val="fr_FR" w:bidi="fr_FR"/>
        </w:rPr>
      </w:r>
      <w:r>
        <w:rPr>
          <w:lang w:val="fr_FR" w:bidi="fr_FR"/>
        </w:rPr>
        <w:t xml:space="preserve">Jésus dit que ses disciples ont peu de </w:t>
      </w:r>
      <w:r>
        <w:rPr>
          <w:b/>
          <w:lang w:val="fr_FR" w:bidi="fr_FR"/>
        </w:rPr>
        <w:t>foi</w:t>
      </w:r>
      <w:r>
        <w:rPr>
          <w:lang w:val="fr_FR" w:bidi="fr_FR"/>
        </w:rPr>
        <w:t xml:space="preserve">, ou confiance, en Dieu. Assurez-vous de traduire foi de la même façon que précédemment. Le </w:t>
      </w:r>
      <w:r>
        <w:rPr>
          <w:b/>
          <w:lang w:val="fr_FR" w:bidi="fr_FR"/>
        </w:rPr>
        <w:t>mot</w:t>
      </w:r>
      <w:r>
        <w:rPr>
          <w:lang w:val="fr_FR" w:bidi="fr_FR"/>
        </w:rPr>
        <w:t xml:space="preserve"> foi se trouve dans le glossaire principal. Quand Jésus dit « ne mettez pas votre </w:t>
      </w:r>
      <w:r>
        <w:rPr>
          <w:b/>
          <w:lang w:val="fr_FR" w:bidi="fr_FR"/>
        </w:rPr>
        <w:t>cœur</w:t>
      </w:r>
      <w:r>
        <w:rPr>
          <w:lang w:val="fr_FR" w:bidi="fr_FR"/>
        </w:rPr>
        <w:t xml:space="preserve"> », il veut dire ne pas courir après ou faire de quelque chose l'objectif de sa vie. Pour les Juifs, le cœur était le lieu où se situent les sentiments et les décisions d'une personne. Assurez-vous de traduire cœur de la même façon que précédemment. Le mot </w:t>
      </w:r>
      <w:r>
        <w:rPr>
          <w:b/>
          <w:lang w:val="fr_FR" w:bidi="fr_FR"/>
        </w:rPr>
        <w:t>cœur</w:t>
      </w:r>
      <w:r>
        <w:rPr>
          <w:lang w:val="fr_FR" w:bidi="fr_FR"/>
        </w:rPr>
        <w:t xml:space="preserve"> se trouve dans le glossaire principal.</w:t>
      </w:r>
    </w:p>
    <w:p>
      <w:pPr/>
      <w:r>
        <w:rPr>
          <w:lang w:val="fr_FR" w:bidi="fr_FR"/>
        </w:rPr>
      </w:r>
      <w:r>
        <w:rPr>
          <w:lang w:val="fr_FR" w:bidi="fr_FR"/>
        </w:rPr>
        <w:t xml:space="preserve">Jésus dit que ses disciples devraient désirer le </w:t>
      </w:r>
      <w:r>
        <w:rPr>
          <w:b/>
          <w:lang w:val="fr_FR" w:bidi="fr_FR"/>
        </w:rPr>
        <w:t>royaume</w:t>
      </w:r>
      <w:r>
        <w:rPr>
          <w:lang w:val="fr_FR" w:bidi="fr_FR"/>
        </w:rPr>
        <w:t xml:space="preserve">, ou le </w:t>
      </w:r>
      <w:r>
        <w:rPr>
          <w:b/>
          <w:lang w:val="fr_FR" w:bidi="fr_FR"/>
        </w:rPr>
        <w:t>royaume de Dieu</w:t>
      </w:r>
      <w:r>
        <w:rPr>
          <w:lang w:val="fr_FR" w:bidi="fr_FR"/>
        </w:rPr>
        <w:t xml:space="preserve">, en premier, et Dieu pourvoira à tous leurs besoins. Assurez-vous de traduire royaume de la même façon que précédemment.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Jésus appelle ses disciples un troupeau, ou un petit groupe de </w:t>
      </w:r>
      <w:r>
        <w:rPr>
          <w:b/>
          <w:lang w:val="fr_FR" w:bidi="fr_FR"/>
        </w:rPr>
        <w:t>brebis</w:t>
      </w:r>
      <w:r>
        <w:rPr>
          <w:lang w:val="fr_FR" w:bidi="fr_FR"/>
        </w:rPr>
        <w:t>. Ce n'était pas une insulte mais une comparaison qui montrait que les disciples avaient besoin d'être pris en charge. Assurez-vous de traduire brebis de la même façon que précédemment.</w:t>
      </w:r>
    </w:p>
    <w:p>
      <w:pPr/>
      <w:r>
        <w:rPr>
          <w:lang w:val="fr_FR" w:bidi="fr_FR"/>
        </w:rPr>
      </w:r>
      <w:r>
        <w:rPr>
          <w:lang w:val="fr_FR" w:bidi="fr_FR"/>
        </w:rPr>
        <w:t>Arrêtez et montrez à votre équipe une image d'un troupeau de brebis et d'un berger si vous ne l'avez pas déjà fait.</w:t>
      </w:r>
    </w:p>
    <w:p>
      <w:pPr/>
      <w:r>
        <w:rPr>
          <w:lang w:val="fr_FR" w:bidi="fr_FR"/>
        </w:rPr>
      </w:r>
      <w:r>
        <w:rPr>
          <w:lang w:val="fr_FR" w:bidi="fr_FR"/>
        </w:rPr>
        <w:t xml:space="preserve">Jésus dit que en donnant aux pauvres ses partisans gagnent des bourses </w:t>
      </w:r>
      <w:r>
        <w:rPr>
          <w:b/>
          <w:lang w:val="fr_FR" w:bidi="fr_FR"/>
        </w:rPr>
        <w:t>qui</w:t>
      </w:r>
      <w:r>
        <w:rPr>
          <w:lang w:val="fr_FR" w:bidi="fr_FR"/>
        </w:rPr>
        <w:t xml:space="preserve"> ne s'usent pas. Bourses peut faire référence à de petits sacs ou pochettes en cuir ou tissu. Hommes et femmes portaient tous deux de l'argent dans ces sacs. Dans ce contexte, Jésus utilise le mot bourse pour faire référence au contenu à l'intérieur de la bourse.</w:t>
      </w:r>
    </w:p>
    <w:p>
      <w:pPr/>
      <w:r>
        <w:rPr>
          <w:lang w:val="fr_FR" w:bidi="fr_FR"/>
        </w:rPr>
      </w:r>
      <w:r>
        <w:rPr>
          <w:lang w:val="fr_FR" w:bidi="fr_FR"/>
        </w:rPr>
        <w:t>Arrêtez et montrez une image d'une bourse si vous ne l'avez pas déjà fait.</w:t>
      </w:r>
    </w:p>
    <w:p>
      <w:pPr/>
      <w:r>
        <w:rPr>
          <w:lang w:val="fr_FR" w:bidi="fr_FR"/>
        </w:rPr>
      </w:r>
      <w:r>
        <w:rPr>
          <w:lang w:val="fr_FR" w:bidi="fr_FR"/>
        </w:rPr>
        <w:t xml:space="preserve">Jésus dit qu'ils devraient stocker leurs richesses au </w:t>
      </w:r>
      <w:r>
        <w:rPr>
          <w:b/>
          <w:lang w:val="fr_FR" w:bidi="fr_FR"/>
        </w:rPr>
        <w:t>ciel</w:t>
      </w:r>
      <w:r>
        <w:rPr>
          <w:lang w:val="fr_FR" w:bidi="fr_FR"/>
        </w:rPr>
        <w:t xml:space="preserve">, c'est-à-dire l'endroit où vit Dieu. Assurez-vous de traduire ciel de la même façon que dans les passages précédents. </w:t>
      </w:r>
      <w:r>
        <w:rPr>
          <w:b/>
          <w:lang w:val="fr_FR" w:bidi="fr_FR"/>
        </w:rPr>
        <w:t>Ciel</w:t>
      </w:r>
      <w:r>
        <w:rPr>
          <w:lang w:val="fr_FR" w:bidi="fr_FR"/>
        </w:rPr>
        <w:t xml:space="preserve"> se trouve dans le glossaire principal. Il dit qu'aucune mite ne détruira leurs richesses au </w:t>
      </w:r>
      <w:r>
        <w:rPr>
          <w:b/>
          <w:lang w:val="fr_FR" w:bidi="fr_FR"/>
        </w:rPr>
        <w:t>ciel</w:t>
      </w:r>
      <w:r>
        <w:rPr>
          <w:lang w:val="fr_FR" w:bidi="fr_FR"/>
        </w:rPr>
        <w:t>. Une mite fait référence à un insecte volant qui ronge les vêtements.</w:t>
      </w:r>
    </w:p>
    <w:p>
      <w:pPr/>
      <w:r>
        <w:rPr>
          <w:lang w:val="fr_FR" w:bidi="fr_FR"/>
        </w:rPr>
      </w:r>
      <w:r>
        <w:rPr>
          <w:lang w:val="fr_FR" w:bidi="fr_FR"/>
        </w:rPr>
        <w:t>Arrêtez la représentation et montrez une image d'une mite si vous ne l’avez pas déjà fait. Si vous n'avez pas de mites là où vous vivez, il peut être plus facile d'utiliser un mot spécifique pour un insecte qui détruit les vêtements, comme un criquet ou un termite. Ou vous pouvez utiliser une description plus générale comme « insecte rongeur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12:22–34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10">
        <w:r>
          <w:rPr>
            <w:lang w:val="fr_FR" w:bidi="fr_FR"/>
          </w:rPr>
          <w:rPr>
            <w:color w:val="0000EE"/>
            <w:u w:val="single"/>
          </w:rPr>
          <w:t>Écouter et Cœur</w:t>
        </w:r>
      </w:hyperlink>
      <w:r>
        <w:rPr>
          <w:lang w:val="fr_FR" w:bidi="fr_FR"/>
        </w:rPr>
        <w:t xml:space="preserve"> (440 KB)</w:t>
      </w:r>
      <w:r>
        <w:rPr>
          <w:lang w:val="fr_FR" w:bidi="fr_FR"/>
        </w:rPr>
      </w:r>
    </w:p>
    <w:p>
      <w:pPr>
        <w:pStyle w:val="ListBullet"/>
        <w:spacing w:line="240" w:lineRule="auto"/>
        <w:ind w:left="720"/>
      </w:pPr>
      <w:r>
        <w:rPr>
          <w:lang w:val="fr_FR" w:bidi="fr_FR"/>
        </w:rPr>
      </w:r>
      <w:hyperlink r:id="rId311">
        <w:r>
          <w:rPr>
            <w:lang w:val="fr_FR" w:bidi="fr_FR"/>
          </w:rPr>
          <w:rPr>
            <w:color w:val="0000EE"/>
            <w:u w:val="single"/>
          </w:rPr>
          <w:t>Planter le Décor</w:t>
        </w:r>
      </w:hyperlink>
      <w:r>
        <w:rPr>
          <w:lang w:val="fr_FR" w:bidi="fr_FR"/>
        </w:rPr>
        <w:t xml:space="preserve"> (5.7 MB)</w:t>
      </w:r>
      <w:r>
        <w:rPr>
          <w:lang w:val="fr_FR" w:bidi="fr_FR"/>
        </w:rPr>
      </w:r>
    </w:p>
    <w:p>
      <w:pPr>
        <w:pStyle w:val="ListBullet"/>
        <w:spacing w:line="240" w:lineRule="auto"/>
        <w:ind w:left="720"/>
      </w:pPr>
      <w:r>
        <w:rPr>
          <w:lang w:val="fr_FR" w:bidi="fr_FR"/>
        </w:rPr>
      </w:r>
      <w:hyperlink r:id="rId312">
        <w:r>
          <w:rPr>
            <w:lang w:val="fr_FR" w:bidi="fr_FR"/>
          </w:rPr>
          <w:rPr>
            <w:color w:val="0000EE"/>
            <w:u w:val="single"/>
          </w:rPr>
          <w:t>Définir les Scènes</w:t>
        </w:r>
      </w:hyperlink>
      <w:r>
        <w:rPr>
          <w:lang w:val="fr_FR" w:bidi="fr_FR"/>
        </w:rPr>
        <w:t xml:space="preserve"> (3.6 MB)</w:t>
      </w:r>
      <w:r>
        <w:rPr>
          <w:lang w:val="fr_FR" w:bidi="fr_FR"/>
        </w:rPr>
      </w:r>
    </w:p>
    <w:p>
      <w:pPr>
        <w:pStyle w:val="ListBullet"/>
        <w:spacing w:line="240" w:lineRule="auto"/>
        <w:ind w:left="720"/>
      </w:pPr>
      <w:r>
        <w:rPr>
          <w:lang w:val="fr_FR" w:bidi="fr_FR"/>
        </w:rPr>
      </w:r>
      <w:hyperlink r:id="rId313">
        <w:r>
          <w:rPr>
            <w:lang w:val="fr_FR" w:bidi="fr_FR"/>
          </w:rPr>
          <w:rPr>
            <w:color w:val="0000EE"/>
            <w:u w:val="single"/>
          </w:rPr>
          <w:t>Intégration du Texte</w:t>
        </w:r>
      </w:hyperlink>
      <w:r>
        <w:rPr>
          <w:lang w:val="fr_FR" w:bidi="fr_FR"/>
        </w:rPr>
        <w:t xml:space="preserve"> (4.0 MB)</w:t>
      </w:r>
      <w:r>
        <w:rPr>
          <w:lang w:val="fr_FR" w:bidi="fr_FR"/>
        </w:rPr>
      </w:r>
    </w:p>
    <w:p>
      <w:pPr>
        <w:pStyle w:val="ListBullet"/>
        <w:spacing w:line="240" w:lineRule="auto"/>
        <w:ind w:left="720"/>
      </w:pPr>
      <w:r>
        <w:rPr>
          <w:lang w:val="fr_FR" w:bidi="fr_FR"/>
        </w:rPr>
      </w:r>
      <w:hyperlink r:id="rId314">
        <w:r>
          <w:rPr>
            <w:lang w:val="fr_FR" w:bidi="fr_FR"/>
          </w:rPr>
          <w:rPr>
            <w:color w:val="0000EE"/>
            <w:u w:val="single"/>
          </w:rPr>
          <w:t>Combler les Lacunes</w:t>
        </w:r>
      </w:hyperlink>
      <w:r>
        <w:rPr>
          <w:lang w:val="fr_FR" w:bidi="fr_FR"/>
        </w:rPr>
        <w:t xml:space="preserve"> (3.3 MB)</w:t>
      </w:r>
      <w:r>
        <w:rPr>
          <w:lang w:val="fr_FR" w:bidi="fr_FR"/>
        </w:rPr>
      </w:r>
    </w:p>
    <w:p>
      <w:pPr>
        <w:pStyle w:val="ListBullet"/>
        <w:spacing w:line="240" w:lineRule="auto"/>
        <w:ind w:left="720"/>
      </w:pPr>
      <w:r>
        <w:rPr>
          <w:lang w:val="fr_FR" w:bidi="fr_FR"/>
        </w:rPr>
      </w:r>
      <w:hyperlink r:id="rId315">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12:35–48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12.35–48.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vient d'enseigner à ses disciples et à une grande foule qui l'écoute de ne pas s'inquiéter et de faire confiance à Dieu pour qu'il prenne soin d'eux. Jésus continue d'enseigner à ses disciples en utilisant trois exemples différents pour les encourager à faire leur travail fidèlement jusqu'à ce qu'il revienne sur terre dans le futur. Jésus avertit ses disciples de la division à venir et utilise une histoire pour avertir la foule du jugement de Dieu.</w:t>
      </w:r>
    </w:p>
    <w:p>
      <w:pPr/>
      <w:r>
        <w:rPr>
          <w:lang w:val="fr_FR" w:bidi="fr_FR"/>
        </w:rPr>
      </w:r>
      <w:r>
        <w:rPr>
          <w:lang w:val="fr_FR" w:bidi="fr_FR"/>
        </w:rPr>
        <w:t>Jésus enseigne à ses disciples à côté d'une très grande foule. Il utilise trois exemples pour dire à ses disciples d'être prêts pour son retour sur terre dans le futur : Ayez les reins ceints, vos lampes allumées, et soyez comme des serviteurs qui attendent le retour de leur maître. Jésus décrit spécifiquement le comportement des serviteurs juifs qui attendent que leur maître revienne d'un mariage. Les célébrations de mariages juifs duraient tard dans la nuit, et les serviteurs devaient donc retrousser leurs robes dans leur ceinture pour être prêts à travailler. Les serviteurs gardaient aussi les lampes allumées toute la nuit jusqu'au retour de leur maître. Comme les serviteurs, Jésus veut que ses disciples soient prêts à l'action.</w:t>
      </w:r>
    </w:p>
    <w:p>
      <w:pPr/>
      <w:r>
        <w:rPr>
          <w:lang w:val="fr_FR" w:bidi="fr_FR"/>
        </w:rPr>
      </w:r>
      <w:r>
        <w:rPr>
          <w:lang w:val="fr_FR" w:bidi="fr_FR"/>
        </w:rPr>
        <w:t>Arrêtez et montrez à votre équipe une image d'une lampe à huile et une image d'un homme avec sa robe rentrée dans sa ceinture. Comment les gens s'habillent-ils dans votre culture pour montrer qu'ils sont prêts à travailler ?</w:t>
      </w:r>
    </w:p>
    <w:p>
      <w:pPr/>
      <w:r>
        <w:rPr>
          <w:lang w:val="fr_FR" w:bidi="fr_FR"/>
        </w:rPr>
      </w:r>
      <w:r>
        <w:rPr>
          <w:lang w:val="fr_FR" w:bidi="fr_FR"/>
        </w:rPr>
        <w:t>Jésus dit que le serviteur se comporte ainsi pour être prêt à ouvrir au maître quand il frappe. Dans la culture juive, une personne frappe à une porte pour annoncer son arrivée. Jésus dit que les serviteurs qui sont prêts pour le retour de leur maître sont bénis, ou bénéficient d'une faveur spéciale. Serviteur signifie aussi esclave et fait référence à une personne qui appartient à son maître et qui ne reçoit pas de salaire. Jésus souligne que le maître récompensera les serviteurs en rentrant sa robe dans sa ceinture et en servant la nourriture aux serviteurs pendant qu'ils sont à table. S'allonger à une table basse était la façon typique de manger les repas formels dans la culture juive. Quand Jésus dit la deuxième ou troisième veille de la nuit, il fait référence à des périodes de temps pendant lesquelles les gardes travaillaient. C'était d'environ minuit jusqu'au lever du jour. C'était particulièrement difficile pour les serviteurs de rester éveillés pendant ces heures. Jésus dit que le maître bénira les serviteurs pour le fait d'être restés éveillés et prêts à agir quand le maître arrive.</w:t>
      </w:r>
    </w:p>
    <w:p>
      <w:pPr/>
      <w:r>
        <w:rPr>
          <w:lang w:val="fr_FR" w:bidi="fr_FR"/>
        </w:rPr>
      </w:r>
      <w:r>
        <w:rPr>
          <w:lang w:val="fr_FR" w:bidi="fr_FR"/>
        </w:rPr>
        <w:t>Dans cet exemple, Jésus parle d'un homme dont la maison a été volée. Ce n'est pas une continuation des serviteurs qui attendent leur maître. L'homme n'a pas pu empêcher le vol parce qu'il ne savait pas à quelle heure le voleur viendrait. Quand Jésus dit que les disciples devraient être prêts comme un bon maître de maison, il veut dire être constamment prêts parce que le Fils de l’homme, ou Jésus, peut venir à n'importe quel moment. Il est sous-entendu que Jésus reviendra du ciel, ou l'endroit où Dieu vit, sur terre. Jésus dit qu'il reviendra à un moment où personne ne l'attend.</w:t>
      </w:r>
    </w:p>
    <w:p>
      <w:pPr/>
      <w:r>
        <w:rPr>
          <w:lang w:val="fr_FR" w:bidi="fr_FR"/>
        </w:rPr>
      </w:r>
      <w:r>
        <w:rPr>
          <w:lang w:val="fr_FR" w:bidi="fr_FR"/>
        </w:rPr>
        <w:t>Pierre demande à Jésus si sa parabole, c'est-à-dire son histoire courte, est pour tout le monde ou juste pour ses disciples. Jésus répond à la question de Pierre avec une autre parabole. Jésus pose une longue question : « Qui est donc le fidèle et prudent intendant... ? » pour introduire son histoire suivante. Il ne s'attend pas à ce qu'on y réponde. Quand Jésus dit fidèle, il veut dire digne de confiance. Dans la culture juive, un maître choisissait souvent un intendant pour être en charge de ses serviteurs quand il voyageait. Dans ce contexte, l'intendant est aussi un serviteur. Les responsabilités de l'intendant incluaient donner aux serviteurs leur part régulière de nourriture. Dans cette culture, les maîtres donnaient aux serviteurs des portions mesurées de nourriture quotidiennement, hebdomadairement ou mensuellement. Dans l'histoire de Jésus, le maître revient et bénit le serviteur qui lui a obéi et s'est préparé à son retour. Mais le maître punit sévèrement le serviteur qui ne le fait pas. Jésus dit que ce serviteur désobéissant partagera le même lieu, ou destin, que les infidèles, ou les personnes dont le maître ne peut pas se fier. Cependant, certains serviteurs font du mal, mais parce qu'ils ne comprennent pas ce que le maître veut. Le maître ne punira pas ces serviteurs aussi durement.</w:t>
      </w:r>
    </w:p>
    <w:p>
      <w:pPr/>
      <w:r>
        <w:rPr>
          <w:lang w:val="fr_FR" w:bidi="fr_FR"/>
        </w:rPr>
      </w:r>
      <w:r>
        <w:rPr>
          <w:lang w:val="fr_FR" w:bidi="fr_FR"/>
        </w:rPr>
        <w:t>Arrêtez et discutez avec votre équipe : Dans votre culture, que se passe-t-il quand quelqu'un est embauché pour aider mais ne complète pas ses responsabilités ?</w:t>
      </w:r>
    </w:p>
    <w:p>
      <w:pPr/>
      <w:r>
        <w:rPr>
          <w:lang w:val="fr_FR" w:bidi="fr_FR"/>
        </w:rPr>
      </w:r>
      <w:r>
        <w:rPr>
          <w:lang w:val="fr_FR" w:bidi="fr_FR"/>
        </w:rPr>
        <w:t>Dans cet exemple, quand un maître donne à son serviteur des privilèges spéciaux, il s'attend à ce que ce serviteur le serve bien. C'est comme Dieu. Quand il donne à son peuple des dons et les bénit, il s'attend à ce qu'ils soient fidèles avec ce que Dieu leur donne. Jésus répète ce principe deux fois pour l'accentuer. Dans les proverbes, ou paroles sages, des juifs, c'était le bon usage impliquait d'utiliser la répétition. Jésus fait comprendre à Pierre qu'il parle à tous ses serviteurs, y compris les disciples.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donne trois exemples sur le fait d'être prêt. Dans le premier exemple, le maître d'une maison part pour assister à un banquet de mariage. Son serviteur attend le retour de son maître même si l'heure devient très tardive. Le serviteur garde prête une lampe et est habillé prêt à servir pendant qu'il attend son maître. Le maître arrive et le serviteur le laisse entrer dans la maison. Le maître récompense le serviteur en lui servant la nourriture à table.</w:t>
      </w:r>
    </w:p>
    <w:p>
      <w:pPr/>
      <w:r>
        <w:rPr>
          <w:lang w:val="fr_FR" w:bidi="fr_FR"/>
        </w:rPr>
      </w:r>
      <w:r>
        <w:rPr>
          <w:b/>
          <w:lang w:val="fr_FR" w:bidi="fr_FR"/>
        </w:rPr>
        <w:t>Deuxième partie :</w:t>
      </w:r>
      <w:r>
        <w:rPr>
          <w:lang w:val="fr_FR" w:bidi="fr_FR"/>
        </w:rPr>
        <w:t xml:space="preserve"> Jésus donne un exemple d'un voleur qui vole une maison. Le maître de maison ne sait pas à quelle heure le voleur viendra, donc sa maison est volée. Jésus dit que c'est comme son retour ; personne ne saura quand cela arrivera.</w:t>
      </w:r>
    </w:p>
    <w:p>
      <w:pPr/>
      <w:r>
        <w:rPr>
          <w:lang w:val="fr_FR" w:bidi="fr_FR"/>
        </w:rPr>
      </w:r>
      <w:r>
        <w:rPr>
          <w:b/>
          <w:lang w:val="fr_FR" w:bidi="fr_FR"/>
        </w:rPr>
        <w:t>Troisième partie :</w:t>
      </w:r>
      <w:r>
        <w:rPr>
          <w:lang w:val="fr_FR" w:bidi="fr_FR"/>
        </w:rPr>
        <w:t xml:space="preserve"> Jésus donne un exemple d'un maître qui met l'un de ses serviteurs en charge en tant qu'intendant. Le bon intendant fait ce que son maître dit et traite bien les serviteurs. Le mauvais intendant bat les serviteurs et s'enivre. Jésus dit que le maître récompensera l'intendant qui lui obéit. Le maître punira l'intendant qui désobéit sans le savoir. Mais il punira plus sévèrement l'intendant qui désobéit sciemment.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 serviteur vigilant</w:t>
      </w:r>
    </w:p>
    <w:p>
      <w:pPr>
        <w:pStyle w:val="ListBullet"/>
        <w:spacing w:line="240" w:lineRule="auto"/>
        <w:ind w:left="720"/>
      </w:pPr>
      <w:r>
        <w:rPr>
          <w:lang w:val="fr_FR" w:bidi="fr_FR"/>
        </w:rPr>
      </w:r>
      <w:r>
        <w:rPr>
          <w:lang w:val="fr_FR" w:bidi="fr_FR"/>
        </w:rPr>
        <w:t>Le maître</w:t>
      </w:r>
    </w:p>
    <w:p>
      <w:pPr>
        <w:pStyle w:val="ListBullet"/>
        <w:spacing w:line="240" w:lineRule="auto"/>
        <w:ind w:left="720"/>
      </w:pPr>
      <w:r>
        <w:rPr>
          <w:lang w:val="fr_FR" w:bidi="fr_FR"/>
        </w:rPr>
      </w:r>
      <w:r>
        <w:rPr>
          <w:lang w:val="fr_FR" w:bidi="fr_FR"/>
        </w:rPr>
        <w:t>Le propriétaire vigilant</w:t>
      </w:r>
    </w:p>
    <w:p>
      <w:pPr>
        <w:pStyle w:val="ListBullet"/>
        <w:spacing w:line="240" w:lineRule="auto"/>
        <w:ind w:left="720"/>
      </w:pPr>
      <w:r>
        <w:rPr>
          <w:lang w:val="fr_FR" w:bidi="fr_FR"/>
        </w:rPr>
      </w:r>
      <w:r>
        <w:rPr>
          <w:lang w:val="fr_FR" w:bidi="fr_FR"/>
        </w:rPr>
        <w:t>Le voleur</w:t>
      </w:r>
    </w:p>
    <w:p>
      <w:pPr>
        <w:pStyle w:val="ListBullet"/>
        <w:spacing w:line="240" w:lineRule="auto"/>
        <w:ind w:left="720"/>
      </w:pPr>
      <w:r>
        <w:rPr>
          <w:lang w:val="fr_FR" w:bidi="fr_FR"/>
        </w:rPr>
      </w:r>
      <w:r>
        <w:rPr>
          <w:lang w:val="fr_FR" w:bidi="fr_FR"/>
        </w:rPr>
        <w:t>Le serviteur fidèle</w:t>
      </w:r>
    </w:p>
    <w:p>
      <w:pPr>
        <w:pStyle w:val="ListBullet"/>
        <w:spacing w:line="240" w:lineRule="auto"/>
        <w:ind w:left="720"/>
      </w:pPr>
      <w:r>
        <w:rPr>
          <w:lang w:val="fr_FR" w:bidi="fr_FR"/>
        </w:rPr>
      </w:r>
      <w:r>
        <w:rPr>
          <w:lang w:val="fr_FR" w:bidi="fr_FR"/>
        </w:rPr>
        <w:t>Les autres serviteurs</w:t>
      </w:r>
    </w:p>
    <w:p>
      <w:pPr>
        <w:pStyle w:val="ListBullet"/>
        <w:spacing w:line="240" w:lineRule="auto"/>
        <w:ind w:left="720"/>
      </w:pPr>
      <w:r>
        <w:rPr>
          <w:lang w:val="fr_FR" w:bidi="fr_FR"/>
        </w:rPr>
      </w:r>
      <w:r>
        <w:rPr>
          <w:lang w:val="fr_FR" w:bidi="fr_FR"/>
        </w:rPr>
        <w:t>Le serviteur infidèle</w:t>
      </w:r>
    </w:p>
    <w:p>
      <w:pPr>
        <w:pStyle w:val="ListBullet"/>
        <w:spacing w:line="240" w:lineRule="auto"/>
        <w:ind w:left="720"/>
      </w:pPr>
      <w:r>
        <w:rPr>
          <w:lang w:val="fr_FR" w:bidi="fr_FR"/>
        </w:rPr>
      </w:r>
      <w:r>
        <w:rPr>
          <w:lang w:val="fr_FR" w:bidi="fr_FR"/>
        </w:rPr>
        <w:t>Le serviteur qui ne sait pas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a répondu à des questions et expliqué beaucoup de choses. Jésus utilise des histoires pour expliquer des points spécifiques de son discours.</w:t>
      </w:r>
    </w:p>
    <w:p>
      <w:pPr/>
      <w:r>
        <w:rPr>
          <w:lang w:val="fr_FR" w:bidi="fr_FR"/>
        </w:rPr>
      </w:r>
      <w:r>
        <w:rPr>
          <w:lang w:val="fr_FR" w:bidi="fr_FR"/>
        </w:rPr>
        <w:t>Il est important de se rappeler que Jésus vient d'expliquer comment se réserver des trésors au ciel. Jésus dit à ses disciples d'être prêts comme un serviteur qui attend son maître.</w:t>
      </w:r>
    </w:p>
    <w:p>
      <w:pPr/>
      <w:r>
        <w:rPr>
          <w:lang w:val="fr_FR" w:bidi="fr_FR"/>
        </w:rPr>
      </w:r>
      <w:r>
        <w:rPr>
          <w:lang w:val="fr_FR" w:bidi="fr_FR"/>
        </w:rPr>
        <w:t>Il est important de se rappeler que Jésus laisse entendre que le propriétaire de la maison ne sait pas quand un voleur viendra, il doit donc rester vigilant tout le temps.</w:t>
      </w:r>
    </w:p>
    <w:p>
      <w:pPr/>
      <w:r>
        <w:rPr>
          <w:lang w:val="fr_FR" w:bidi="fr_FR"/>
        </w:rPr>
      </w:r>
      <w:r>
        <w:rPr>
          <w:lang w:val="fr_FR" w:bidi="fr_FR"/>
        </w:rPr>
        <w:t>Il est important de se rappeler que Pierre demande à Jésus si le message est pour tout le monde ou juste pour les disciples, parce que Jésus parle avec ses disciples pendant qu'ils sont près de la foule.</w:t>
      </w:r>
    </w:p>
    <w:p>
      <w:pPr/>
      <w:r>
        <w:rPr>
          <w:lang w:val="fr_FR" w:bidi="fr_FR"/>
        </w:rPr>
      </w:r>
      <w:r>
        <w:rPr>
          <w:lang w:val="fr_FR" w:bidi="fr_FR"/>
        </w:rPr>
        <w:t>Pierre demande à Jésus si les paraboles sont juste pour les disciples ou pour tout le monde. Jésus donne un exemple d'un maître qui met un serviteur en charge des autres serviteurs pour répondre à la question de Pierre.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 serviteur vigilant</w:t>
      </w:r>
    </w:p>
    <w:p>
      <w:pPr>
        <w:pStyle w:val="ListBullet"/>
        <w:spacing w:line="240" w:lineRule="auto"/>
        <w:ind w:left="720"/>
      </w:pPr>
      <w:r>
        <w:rPr>
          <w:lang w:val="fr_FR" w:bidi="fr_FR"/>
        </w:rPr>
      </w:r>
      <w:r>
        <w:rPr>
          <w:lang w:val="fr_FR" w:bidi="fr_FR"/>
        </w:rPr>
        <w:t>Le maître</w:t>
      </w:r>
    </w:p>
    <w:p>
      <w:pPr>
        <w:pStyle w:val="ListBullet"/>
        <w:spacing w:line="240" w:lineRule="auto"/>
        <w:ind w:left="720"/>
      </w:pPr>
      <w:r>
        <w:rPr>
          <w:lang w:val="fr_FR" w:bidi="fr_FR"/>
        </w:rPr>
      </w:r>
      <w:r>
        <w:rPr>
          <w:lang w:val="fr_FR" w:bidi="fr_FR"/>
        </w:rPr>
        <w:t>Le propriétaire vigilant</w:t>
      </w:r>
    </w:p>
    <w:p>
      <w:pPr>
        <w:pStyle w:val="ListBullet"/>
        <w:spacing w:line="240" w:lineRule="auto"/>
        <w:ind w:left="720"/>
      </w:pPr>
      <w:r>
        <w:rPr>
          <w:lang w:val="fr_FR" w:bidi="fr_FR"/>
        </w:rPr>
      </w:r>
      <w:r>
        <w:rPr>
          <w:lang w:val="fr_FR" w:bidi="fr_FR"/>
        </w:rPr>
        <w:t>Le voleur</w:t>
      </w:r>
    </w:p>
    <w:p>
      <w:pPr>
        <w:pStyle w:val="ListBullet"/>
        <w:spacing w:line="240" w:lineRule="auto"/>
        <w:ind w:left="720"/>
      </w:pPr>
      <w:r>
        <w:rPr>
          <w:lang w:val="fr_FR" w:bidi="fr_FR"/>
        </w:rPr>
      </w:r>
      <w:r>
        <w:rPr>
          <w:lang w:val="fr_FR" w:bidi="fr_FR"/>
        </w:rPr>
        <w:t>Le serviteur fidèle</w:t>
      </w:r>
    </w:p>
    <w:p>
      <w:pPr>
        <w:pStyle w:val="ListBullet"/>
        <w:spacing w:line="240" w:lineRule="auto"/>
        <w:ind w:left="720"/>
      </w:pPr>
      <w:r>
        <w:rPr>
          <w:lang w:val="fr_FR" w:bidi="fr_FR"/>
        </w:rPr>
      </w:r>
      <w:r>
        <w:rPr>
          <w:lang w:val="fr_FR" w:bidi="fr_FR"/>
        </w:rPr>
        <w:t>Les autres serviteurs</w:t>
      </w:r>
    </w:p>
    <w:p>
      <w:pPr>
        <w:pStyle w:val="ListBullet"/>
        <w:spacing w:line="240" w:lineRule="auto"/>
        <w:ind w:left="720"/>
      </w:pPr>
      <w:r>
        <w:rPr>
          <w:lang w:val="fr_FR" w:bidi="fr_FR"/>
        </w:rPr>
      </w:r>
      <w:r>
        <w:rPr>
          <w:lang w:val="fr_FR" w:bidi="fr_FR"/>
        </w:rPr>
        <w:t>Le serviteur infidèle</w:t>
      </w:r>
    </w:p>
    <w:p>
      <w:pPr>
        <w:pStyle w:val="ListBullet"/>
        <w:spacing w:line="240" w:lineRule="auto"/>
        <w:ind w:left="720"/>
      </w:pPr>
      <w:r>
        <w:rPr>
          <w:lang w:val="fr_FR" w:bidi="fr_FR"/>
        </w:rPr>
      </w:r>
      <w:r>
        <w:rPr>
          <w:lang w:val="fr_FR" w:bidi="fr_FR"/>
        </w:rPr>
        <w:t>Le serviteur qui ne sait pas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Jésus qui parle avec ses disciples près d'une foule.</w:t>
      </w:r>
    </w:p>
    <w:p>
      <w:pPr/>
      <w:r>
        <w:rPr>
          <w:lang w:val="fr_FR" w:bidi="fr_FR"/>
        </w:rPr>
      </w:r>
      <w:r>
        <w:rPr>
          <w:lang w:val="fr_FR" w:bidi="fr_FR"/>
        </w:rPr>
        <w:t>Assurez-vous que l'équipe représente Jésus en train de leur parler des serviteurs qui sont prêts pour le maître à venir. En même temps, laissez l'équipe représenter des serviteurs vigilants qui attendent le maître.</w:t>
      </w:r>
    </w:p>
    <w:p>
      <w:pPr/>
      <w:r>
        <w:rPr>
          <w:lang w:val="fr_FR" w:bidi="fr_FR"/>
        </w:rPr>
      </w:r>
      <w:r>
        <w:rPr>
          <w:lang w:val="fr_FR" w:bidi="fr_FR"/>
        </w:rPr>
        <w:t>Pendant que Jésus enseigne au sujet du propriétaire de la maison, assurez-vous que l'équipe représente un propriétaire de maison qui sait quand le voleur viendra et le propriétaire là en train d'attendre le voleur. Le voleur ne prend rien. Puis le même propriétaire ne sait pas quand le voleur vient, donc il reste prêt à tout moment pour que le voleur vienne.</w:t>
      </w:r>
    </w:p>
    <w:p>
      <w:pPr/>
      <w:r>
        <w:rPr>
          <w:lang w:val="fr_FR" w:bidi="fr_FR"/>
        </w:rPr>
      </w:r>
      <w:r>
        <w:rPr>
          <w:lang w:val="fr_FR" w:bidi="fr_FR"/>
        </w:rPr>
        <w:t>Assurez-vous que l'équipe représente Pierre qui demande à Jésus si l'exemple est pour les disciples ou pour toute la foule.</w:t>
      </w:r>
    </w:p>
    <w:p>
      <w:pPr/>
      <w:r>
        <w:rPr>
          <w:lang w:val="fr_FR" w:bidi="fr_FR"/>
        </w:rPr>
      </w:r>
      <w:r>
        <w:rPr>
          <w:lang w:val="fr_FR" w:bidi="fr_FR"/>
        </w:rPr>
        <w:t>Assurez-vous que l'équipe représente Jésus qui répond en racontant une histoire. Représentez l'histoire comme Jésus la raconte. Représentez le serviteur fidèle sur les autres serviteurs. Il leur donne de la nourriture quand ils en ont besoin. De plus, l'équipe devrait représenter le serviteur infidèle. Puis le serviteur fidèle peut jouer le rôle du serviteur qui sait ce que le maître veut et le fait. L'équipe représente ensuite le serviteur qui ne sait pas ce que le maître veut.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raconte l'histoire du serviteur vigilant.</w:t>
      </w:r>
    </w:p>
    <w:p>
      <w:pPr/>
      <w:r>
        <w:rPr>
          <w:lang w:val="fr_FR" w:bidi="fr_FR"/>
        </w:rPr>
      </w:r>
      <w:r>
        <w:rPr>
          <w:lang w:val="fr_FR" w:bidi="fr_FR"/>
        </w:rPr>
        <w:t>Arrêtez la représentation : Demandez à l'acteur qui joue le serviteur fidèle : « Que ressentez-vous ? » Vous entendrez peut-être des choses comme : « Je dois rester éveillé. Je ne veux pas décevoir mon maître », « Loyal. Je ne veux pas que mon maître attende dehors quand il arrive », et « J'ai sommeil, mais je ne dormirai pas jusqu'à ce que mon maître arrive. »</w:t>
      </w:r>
    </w:p>
    <w:p>
      <w:pPr/>
      <w:r>
        <w:rPr>
          <w:lang w:val="fr_FR" w:bidi="fr_FR"/>
        </w:rPr>
      </w:r>
      <w:r>
        <w:rPr>
          <w:lang w:val="fr_FR" w:bidi="fr_FR"/>
        </w:rPr>
        <w:t>Représentez Jésus qui raconte l'histoire du propriétaire vigilant.</w:t>
      </w:r>
    </w:p>
    <w:p>
      <w:pPr/>
      <w:r>
        <w:rPr>
          <w:lang w:val="fr_FR" w:bidi="fr_FR"/>
        </w:rPr>
      </w:r>
      <w:r>
        <w:rPr>
          <w:lang w:val="fr_FR" w:bidi="fr_FR"/>
        </w:rPr>
        <w:t>Arrêtez la représentation : Demandez à l'acteur qui joue le propriétaire de maison : « Que ressentez-vous ? » Vous entendrez peut-être des choses comme : « Je n'arrive pas à y croire. J'aurais dû être prêt », « Si seulement je savais quand le voleur prévoyait de me voler, j'aurais pu l'arrêter », et « Triste. Toutes mes possessions sont parties. » Reprenez la représentation.</w:t>
      </w:r>
    </w:p>
    <w:p>
      <w:pPr/>
      <w:r>
        <w:rPr>
          <w:lang w:val="fr_FR" w:bidi="fr_FR"/>
        </w:rPr>
      </w:r>
      <w:r>
        <w:rPr>
          <w:lang w:val="fr_FR" w:bidi="fr_FR"/>
        </w:rPr>
        <w:t>Représentez Pierre qui demande à Jésus si l'histoire est un enseignement juste pour les disciples ou aussi pour la foule.</w:t>
      </w:r>
    </w:p>
    <w:p>
      <w:pPr/>
      <w:r>
        <w:rPr>
          <w:lang w:val="fr_FR" w:bidi="fr_FR"/>
        </w:rPr>
      </w:r>
      <w:r>
        <w:rPr>
          <w:lang w:val="fr_FR" w:bidi="fr_FR"/>
        </w:rPr>
        <w:t>Arrêtez la représentation : Demandez à l'acteur qui joue Pierre : « Que ressentez-vous ? » Vous allez peut-être entendre des choses comme « Confus. Certains d'entre nous sont-ils des serviteurs infidèles ? » « Je veux m'assurer de comprendre ce que Jésus dit vraiment », et « Curieux. Qu'est-ce que nous sommes censés attendre si Jésus est avec nous ? » Reprenez la représentation.</w:t>
      </w:r>
    </w:p>
    <w:p>
      <w:pPr/>
      <w:r>
        <w:rPr>
          <w:lang w:val="fr_FR" w:bidi="fr_FR"/>
        </w:rPr>
      </w:r>
      <w:r>
        <w:rPr>
          <w:lang w:val="fr_FR" w:bidi="fr_FR"/>
        </w:rPr>
        <w:t>Jésus répond avec une histoire sur un serviteur fidèle qui est responsable de la maisonnée et se comporte comme le maître s'y attend au moment où le maître arrive. Le maître le place en responsabilité sur toutes ses affaires. Puis Jésus continue de raconter l'histoire du serviteur infidèle qui ne fait pas ce qui est attendu au moment où le maître arrive. Le maître le punit et l'envoie avec les infidèles. Jésus continue de dire que le serviteur qui connaissait la volonté du maître et ne l'a pas faite recevra une forte punition. Mais le serviteur qui ne savait pas ce que le maître attendait et a fait du mal recevra une punition moins sévère.</w:t>
      </w:r>
    </w:p>
    <w:p>
      <w:pPr/>
      <w:r>
        <w:rPr>
          <w:lang w:val="fr_FR" w:bidi="fr_FR"/>
        </w:rPr>
      </w:r>
      <w:r>
        <w:rPr>
          <w:lang w:val="fr_FR" w:bidi="fr_FR"/>
        </w:rPr>
        <w:t>Arrêtez la représentation : Demandez à l'acteur qui joue le rôle des disciples : « Que ressentez-vous ? » Vous entendrez peut-être des choses comme : « Défié. Nous devons bien prendre soin des gens », « C'est une tâche difficile d'enseigner à la foule et de faire ce que Jésus nous a enseigné », et « C'est un grand honneur que Jésus nous fasse confiance pour prendre soin des autres serviteurs.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ses disciples et à une foule. Il utilise une histoire sur un </w:t>
      </w:r>
      <w:r>
        <w:rPr>
          <w:b/>
          <w:lang w:val="fr_FR" w:bidi="fr_FR"/>
        </w:rPr>
        <w:t>maître</w:t>
      </w:r>
      <w:r>
        <w:rPr>
          <w:lang w:val="fr_FR" w:bidi="fr_FR"/>
        </w:rPr>
        <w:t xml:space="preserve"> qui a beaucoup de </w:t>
      </w:r>
      <w:r>
        <w:rPr>
          <w:b/>
          <w:lang w:val="fr_FR" w:bidi="fr_FR"/>
        </w:rPr>
        <w:t>serviteurs</w:t>
      </w:r>
      <w:r>
        <w:rPr>
          <w:lang w:val="fr_FR" w:bidi="fr_FR"/>
        </w:rPr>
        <w:t xml:space="preserve"> ou </w:t>
      </w:r>
      <w:r>
        <w:rPr>
          <w:b/>
          <w:lang w:val="fr_FR" w:bidi="fr_FR"/>
        </w:rPr>
        <w:t>esclaves</w:t>
      </w:r>
      <w:r>
        <w:rPr>
          <w:lang w:val="fr_FR" w:bidi="fr_FR"/>
        </w:rPr>
        <w:t xml:space="preserve"> pour enseigner à ses disciples d'être prêts pour son retour. Dans ce cas, « maître » fait référence à un homme de haut rang qui a autorité sur ses serviteurs. « Serviteurs » fait référence à des esclaves qui sont la possession de leurs maîtres, sans droits et sans salaire. Assurez-vous de traduire maître de la même façon que dans les passages précédents. </w:t>
      </w:r>
      <w:r>
        <w:rPr>
          <w:lang w:val="fr_FR" w:bidi="fr_FR"/>
        </w:rPr>
        <w:t>Maître</w:t>
      </w:r>
      <w:r>
        <w:rPr>
          <w:lang w:val="fr_FR" w:bidi="fr_FR"/>
        </w:rPr>
        <w:t xml:space="preserve">, </w:t>
      </w:r>
      <w:r>
        <w:rPr>
          <w:lang w:val="fr_FR" w:bidi="fr_FR"/>
        </w:rPr>
        <w:t>serviteur</w:t>
      </w:r>
      <w:r>
        <w:rPr>
          <w:lang w:val="fr_FR" w:bidi="fr_FR"/>
        </w:rPr>
        <w:t xml:space="preserve"> et </w:t>
      </w:r>
      <w:r>
        <w:rPr>
          <w:lang w:val="fr_FR" w:bidi="fr_FR"/>
        </w:rPr>
        <w:t>esclave</w:t>
      </w:r>
      <w:r>
        <w:rPr>
          <w:lang w:val="fr_FR" w:bidi="fr_FR"/>
        </w:rPr>
        <w:t xml:space="preserve"> se trouvent dans le glossaire principal.</w:t>
      </w:r>
    </w:p>
    <w:p>
      <w:pPr/>
      <w:r>
        <w:rPr>
          <w:lang w:val="fr_FR" w:bidi="fr_FR"/>
        </w:rPr>
      </w:r>
      <w:r>
        <w:rPr>
          <w:lang w:val="fr_FR" w:bidi="fr_FR"/>
        </w:rPr>
        <w:t xml:space="preserve">Quand Jésus dit « Heureux ces serviteurs... », cela se traduit par </w:t>
      </w:r>
      <w:r>
        <w:rPr>
          <w:b/>
          <w:lang w:val="fr_FR" w:bidi="fr_FR"/>
        </w:rPr>
        <w:t>bénies</w:t>
      </w:r>
      <w:r>
        <w:rPr>
          <w:lang w:val="fr_FR" w:bidi="fr_FR"/>
        </w:rPr>
        <w:t xml:space="preserve"> sont ces serviteurs. Ici, béni signifie que les serviteurs ont la faveur spéciale du maître. C'est une comparaison avec les disciples de Jésus qui sont bénis ou favorisés par Dieu à cause de leur obéissance aux enseignements de Jésus. Veillez à traduire « béni » de la même manière que précédemment. Le mot </w:t>
      </w:r>
      <w:r>
        <w:rPr>
          <w:lang w:val="fr_FR" w:bidi="fr_FR"/>
        </w:rPr>
        <w:t>béni</w:t>
      </w:r>
      <w:r>
        <w:rPr>
          <w:lang w:val="fr_FR" w:bidi="fr_FR"/>
        </w:rPr>
        <w:t xml:space="preserve"> se trouve dans le glossaire principal. </w:t>
      </w:r>
    </w:p>
    <w:p>
      <w:pPr/>
      <w:r>
        <w:rPr>
          <w:lang w:val="fr_FR" w:bidi="fr_FR"/>
        </w:rPr>
      </w:r>
      <w:r>
        <w:rPr>
          <w:lang w:val="fr_FR" w:bidi="fr_FR"/>
        </w:rPr>
        <w:t xml:space="preserve">Jésus dit que comme un voleur dans la nuit, le Fils de l'homme reviendra de manière inattendue. </w:t>
      </w:r>
      <w:r>
        <w:rPr>
          <w:b/>
          <w:lang w:val="fr_FR" w:bidi="fr_FR"/>
        </w:rPr>
        <w:t>Fils de l’homme</w:t>
      </w:r>
      <w:r>
        <w:rPr>
          <w:lang w:val="fr_FR" w:bidi="fr_FR"/>
        </w:rPr>
        <w:t xml:space="preserve"> est un titre qui fait référence à Jésus lui-même et montre qu'il a tout pouvoir et autorité. Assurez-vous de traduire Fils de l'homme de la même façon que dans les passages précédents. </w:t>
      </w:r>
      <w:r>
        <w:rPr>
          <w:lang w:val="fr_FR" w:bidi="fr_FR"/>
        </w:rPr>
        <w:t>Fils de l'homme</w:t>
      </w:r>
      <w:r>
        <w:rPr>
          <w:lang w:val="fr_FR" w:bidi="fr_FR"/>
        </w:rPr>
        <w:t xml:space="preserve"> se trouve dans le glossaire principal.</w:t>
      </w:r>
    </w:p>
    <w:p>
      <w:pPr/>
      <w:r>
        <w:rPr>
          <w:lang w:val="fr_FR" w:bidi="fr_FR"/>
        </w:rPr>
      </w:r>
      <w:r>
        <w:rPr>
          <w:lang w:val="fr_FR" w:bidi="fr_FR"/>
        </w:rPr>
        <w:t xml:space="preserve">Pierre appelle Jésus </w:t>
      </w:r>
      <w:r>
        <w:rPr>
          <w:b/>
          <w:lang w:val="fr_FR" w:bidi="fr_FR"/>
        </w:rPr>
        <w:t>Seigneur</w:t>
      </w:r>
      <w:r>
        <w:rPr>
          <w:lang w:val="fr_FR" w:bidi="fr_FR"/>
        </w:rPr>
        <w:t xml:space="preserve">, et Luc décrit le Seigneur, ou Jésus, en train de répondre à la question de Pierre. « Seigneur » exprime un grand respect et a le même sens que maître. Assurez-vous de traduire Seigneur de la même façon que précédemment. </w:t>
      </w:r>
      <w:r>
        <w:rPr>
          <w:lang w:val="fr_FR" w:bidi="fr_FR"/>
        </w:rPr>
        <w:t>Seigneur</w:t>
      </w:r>
      <w:r>
        <w:rPr>
          <w:lang w:val="fr_FR" w:bidi="fr_FR"/>
        </w:rPr>
        <w:t xml:space="preserve"> est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12:35–48</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16">
        <w:r>
          <w:rPr>
            <w:lang w:val="fr_FR" w:bidi="fr_FR"/>
          </w:rPr>
          <w:rPr>
            <w:color w:val="0000EE"/>
            <w:u w:val="single"/>
          </w:rPr>
          <w:t>Écouter et Cœur</w:t>
        </w:r>
      </w:hyperlink>
      <w:r>
        <w:rPr>
          <w:lang w:val="fr_FR" w:bidi="fr_FR"/>
        </w:rPr>
        <w:t xml:space="preserve"> (576 KB)</w:t>
      </w:r>
      <w:r>
        <w:rPr>
          <w:lang w:val="fr_FR" w:bidi="fr_FR"/>
        </w:rPr>
      </w:r>
    </w:p>
    <w:p>
      <w:pPr>
        <w:pStyle w:val="ListBullet"/>
        <w:spacing w:line="240" w:lineRule="auto"/>
        <w:ind w:left="720"/>
      </w:pPr>
      <w:r>
        <w:rPr>
          <w:lang w:val="fr_FR" w:bidi="fr_FR"/>
        </w:rPr>
      </w:r>
      <w:hyperlink r:id="rId317">
        <w:r>
          <w:rPr>
            <w:lang w:val="fr_FR" w:bidi="fr_FR"/>
          </w:rPr>
          <w:rPr>
            <w:color w:val="0000EE"/>
            <w:u w:val="single"/>
          </w:rPr>
          <w:t>Planter le Décor</w:t>
        </w:r>
      </w:hyperlink>
      <w:r>
        <w:rPr>
          <w:lang w:val="fr_FR" w:bidi="fr_FR"/>
        </w:rPr>
        <w:t xml:space="preserve"> (4.7 MB)</w:t>
      </w:r>
      <w:r>
        <w:rPr>
          <w:lang w:val="fr_FR" w:bidi="fr_FR"/>
        </w:rPr>
      </w:r>
    </w:p>
    <w:p>
      <w:pPr>
        <w:pStyle w:val="ListBullet"/>
        <w:spacing w:line="240" w:lineRule="auto"/>
        <w:ind w:left="720"/>
      </w:pPr>
      <w:r>
        <w:rPr>
          <w:lang w:val="fr_FR" w:bidi="fr_FR"/>
        </w:rPr>
      </w:r>
      <w:hyperlink r:id="rId318">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319">
        <w:r>
          <w:rPr>
            <w:lang w:val="fr_FR" w:bidi="fr_FR"/>
          </w:rPr>
          <w:rPr>
            <w:color w:val="0000EE"/>
            <w:u w:val="single"/>
          </w:rPr>
          <w:t>Intégration du Texte</w:t>
        </w:r>
      </w:hyperlink>
      <w:r>
        <w:rPr>
          <w:lang w:val="fr_FR" w:bidi="fr_FR"/>
        </w:rPr>
        <w:t xml:space="preserve"> (4.4 MB)</w:t>
      </w:r>
      <w:r>
        <w:rPr>
          <w:lang w:val="fr_FR" w:bidi="fr_FR"/>
        </w:rPr>
      </w:r>
    </w:p>
    <w:p>
      <w:pPr>
        <w:pStyle w:val="ListBullet"/>
        <w:spacing w:line="240" w:lineRule="auto"/>
        <w:ind w:left="720"/>
      </w:pPr>
      <w:r>
        <w:rPr>
          <w:lang w:val="fr_FR" w:bidi="fr_FR"/>
        </w:rPr>
      </w:r>
      <w:hyperlink r:id="rId320">
        <w:r>
          <w:rPr>
            <w:lang w:val="fr_FR" w:bidi="fr_FR"/>
          </w:rPr>
          <w:rPr>
            <w:color w:val="0000EE"/>
            <w:u w:val="single"/>
          </w:rPr>
          <w:t>Combler les Lacunes</w:t>
        </w:r>
      </w:hyperlink>
      <w:r>
        <w:rPr>
          <w:lang w:val="fr_FR" w:bidi="fr_FR"/>
        </w:rPr>
        <w:t xml:space="preserve"> (1.7 MB)</w:t>
      </w:r>
      <w:r>
        <w:rPr>
          <w:lang w:val="fr_FR" w:bidi="fr_FR"/>
        </w:rPr>
      </w:r>
    </w:p>
    <w:p>
      <w:pPr>
        <w:pStyle w:val="ListBullet"/>
        <w:spacing w:line="240" w:lineRule="auto"/>
        <w:ind w:left="720"/>
      </w:pPr>
      <w:r>
        <w:rPr>
          <w:lang w:val="fr_FR" w:bidi="fr_FR"/>
        </w:rPr>
      </w:r>
      <w:hyperlink r:id="rId321">
        <w:r>
          <w:rPr>
            <w:lang w:val="fr_FR" w:bidi="fr_FR"/>
          </w:rPr>
          <w:rPr>
            <w:color w:val="0000EE"/>
            <w:u w:val="single"/>
          </w:rPr>
          <w:t>Prêcher la Parole</w:t>
        </w:r>
      </w:hyperlink>
      <w:r>
        <w:rPr>
          <w:lang w:val="fr_FR" w:bidi="fr_FR"/>
        </w:rPr>
        <w:t xml:space="preserve"> (1.8 MB)</w:t>
      </w:r>
      <w:r>
        <w:rPr>
          <w:lang w:val="fr_FR" w:bidi="fr_FR"/>
        </w:rPr>
      </w:r>
      <w:r>
        <w:rPr>
          <w:lang w:val="fr_FR" w:bidi="fr_FR"/>
        </w:rPr>
      </w:r>
      <w:r>
        <w:rPr>
          <w:lang w:val="fr_FR" w:bidi="fr_FR"/>
        </w:rPr>
      </w:r>
    </w:p>
    <w:p>
      <w:pPr/>
      <w:r>
        <w:rPr>
          <w:lang w:val="fr_FR" w:bidi="fr_FR"/>
        </w:rPr>
      </w:r>
    </w:p>
    <w:p>
      <w:pPr>
        <w:pStyle w:val="Heading2"/>
      </w:pPr>
      <w:r>
        <w:rPr>
          <w:lang w:val="fr_FR" w:bidi="fr_FR"/>
        </w:rPr>
        <w:t>Luc 12:49–59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12.49–59.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vient d'utiliser trois exemples différents pour encourager ses disciples à faire leur travail fidèlement jusqu'à ce qu'il revienne sur terre dans le futur. Maintenant, Jésus avertit ses disciples de la division à venir et utilise une histoire pour avertir la foule du jugement de Dieu.</w:t>
      </w:r>
    </w:p>
    <w:p>
      <w:pPr/>
      <w:r>
        <w:rPr>
          <w:lang w:val="fr_FR" w:bidi="fr_FR"/>
        </w:rPr>
      </w:r>
      <w:r>
        <w:rPr>
          <w:lang w:val="fr_FR" w:bidi="fr_FR"/>
        </w:rPr>
        <w:t>Jésus enseigne à ses disciples à côté d'une très grande foule. Jésus les avertit en utilisant une image. Il dit qu'il est venu apporter du feu sur la terre. Le feu peut symboliser le jugement de Dieu, l'élimination du mal par Dieu, ou la division qui vient des familles qui ne sont pas d'accord sur le message de Jésus. Jésus dit qu'il désire que le feu se propage déjà. Mais avant qu'il puisse se propager, Jésus doit être baptisé. Cela ne fait pas référence à l'eau. Ici, le baptême fait référence au fait d'endurer une expérience accablante. Jésus fait référence à la souffrance qu'il endurerait et qui apporterait une purification. Il en est troublé et stressé. Jésus pose une question à laquelle il ne s'attend pas à ce qu'on réponde pour souligner qu'il n'est pas venu apporter la paix, ou l'absence de guerre, mais la division. Jésus décrit des familles dans la même maison divisées selon qu'elles suivent Jésus ou non.</w:t>
      </w:r>
    </w:p>
    <w:p>
      <w:pPr/>
      <w:r>
        <w:rPr>
          <w:lang w:val="fr_FR" w:bidi="fr_FR"/>
        </w:rPr>
      </w:r>
      <w:r>
        <w:rPr>
          <w:lang w:val="fr_FR" w:bidi="fr_FR"/>
        </w:rPr>
        <w:t>Arrêtez et discutez avec votre équipe : Que se passe-t-il quand une personne qui vit avec une famille d'incroyants commence à suivre Jésus dans votre culture ?</w:t>
      </w:r>
    </w:p>
    <w:p>
      <w:pPr/>
      <w:r>
        <w:rPr>
          <w:lang w:val="fr_FR" w:bidi="fr_FR"/>
        </w:rPr>
      </w:r>
      <w:r>
        <w:rPr>
          <w:lang w:val="fr_FR" w:bidi="fr_FR"/>
        </w:rPr>
        <w:t>Jésus parle ensuite à la foule et la reprend. En Israël, la pluie venait de la mer Méditerranée. Ainsi, quand les gens voyaient des nuages noirs à l'ouest ils savaient qu'il allait pleuvoir. Le temps chaud et sec venait du sud parce qu'il y a un grand désert là-bas. Ainsi, quand les vents venaient du sud, les gens savaient que le temps chaud arrivait. C'est ainsi qu'ils pouvaient comprendre les signes de la météo. Jésus les appelle hypocrites, ou personnes qui ne croient pas vraiment ce qu'elles disent. Jésus dit qu'ils peuvent interpréter les signes de la météo, mais ils ne croient pas aux miracles ou signes que Dieu l'a envoyé comme Sauveur promis.</w:t>
      </w:r>
    </w:p>
    <w:p>
      <w:pPr/>
      <w:r>
        <w:rPr>
          <w:lang w:val="fr_FR" w:bidi="fr_FR"/>
        </w:rPr>
      </w:r>
      <w:r>
        <w:rPr>
          <w:lang w:val="fr_FR" w:bidi="fr_FR"/>
        </w:rPr>
        <w:t>Arrêtez et montrez une carte d'Israël, en soulignant où se trouvent la mer Méditerranée et le désert. Quels types de signes météorologiques les gens lisent-ils ou interprètent-ils là où vous vivez ?</w:t>
      </w:r>
    </w:p>
    <w:p>
      <w:pPr/>
      <w:r>
        <w:rPr>
          <w:lang w:val="fr_FR" w:bidi="fr_FR"/>
        </w:rPr>
      </w:r>
      <w:r>
        <w:rPr>
          <w:lang w:val="fr_FR" w:bidi="fr_FR"/>
        </w:rPr>
        <w:t>Jésus gronde les gens parce qu'ils n'ont pas jugé par eux-mêmes, ou pensé soigneusement à quelque chose pour prendre ensuite une décision. Jésus utilise une parabole pour avertir les gens de se réconcilier avec Dieu avant qu'il ne les juge. Jésus décrit une personne qui voyage avec son adversaire, ou la personne qui veut l'accuser au tribunal. Le magistrat fait référence au juge du tribunal qui règle les disputes civiles. Jésus dit qu'il vaut mieux régler les dettes de la personne en chemin avant d'arriver au tribunal et que le juge ordonne à l'huissier de le jeter en prison. L'huissier était la personne qui exécutait les ordres du juge. Cela pouvait être un geôlier ou un policier. Jésus dit que s'ils sont jetés en prison ils n'en sortiront pas jusqu'à ce qu'ils aient complètement payé leur dette. Dans ce contexte, la dette fait probablement référence à l'homme qui doit de l'argent à son accusateur.</w:t>
      </w:r>
    </w:p>
    <w:p>
      <w:pPr/>
      <w:r>
        <w:rPr>
          <w:lang w:val="fr_FR" w:bidi="fr_FR"/>
        </w:rPr>
      </w:r>
      <w:r>
        <w:rPr>
          <w:lang w:val="fr_FR" w:bidi="fr_FR"/>
        </w:rPr>
        <w:t>Arrêtez et discutez avec votre équipe : Qui règle les disputes dans votre culture ? Comment punit-on les gens pour des dettes qu'ils ne peuvent pas payer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dit à ses disciples qu'il est venu apporter la division. Cinq personnes dans une maison sont divisées les unes contre les autres. Certains membres de la famille croient au message de Jésus mais pas les autres.</w:t>
      </w:r>
    </w:p>
    <w:p>
      <w:pPr/>
      <w:r>
        <w:rPr>
          <w:lang w:val="fr_FR" w:bidi="fr_FR"/>
        </w:rPr>
      </w:r>
      <w:r>
        <w:rPr>
          <w:b/>
          <w:lang w:val="fr_FR" w:bidi="fr_FR"/>
        </w:rPr>
        <w:t>Deuxième partie :</w:t>
      </w:r>
      <w:r>
        <w:rPr>
          <w:lang w:val="fr_FR" w:bidi="fr_FR"/>
        </w:rPr>
        <w:t xml:space="preserve"> Jésus dit à la foule qu'elle peut interpréter les signes de la météo, mais elle ne peut pas interpréter les signes de ce qui se passe en ce moment-là.</w:t>
      </w:r>
    </w:p>
    <w:p>
      <w:pPr/>
      <w:r>
        <w:rPr>
          <w:lang w:val="fr_FR" w:bidi="fr_FR"/>
        </w:rPr>
      </w:r>
      <w:r>
        <w:rPr>
          <w:b/>
          <w:lang w:val="fr_FR" w:bidi="fr_FR"/>
        </w:rPr>
        <w:t>Troisième partie :</w:t>
      </w:r>
      <w:r>
        <w:rPr>
          <w:lang w:val="fr_FR" w:bidi="fr_FR"/>
        </w:rPr>
        <w:t xml:space="preserve"> Jésus donne un exemple d'une personne qui règle un conflit avant de subir une conséquence grave.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Cinq personnes dans la maison divisée</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 fils</w:t>
      </w:r>
    </w:p>
    <w:p>
      <w:pPr>
        <w:pStyle w:val="ListBullet"/>
        <w:spacing w:line="240" w:lineRule="auto"/>
        <w:ind w:left="720"/>
      </w:pPr>
      <w:r>
        <w:rPr>
          <w:lang w:val="fr_FR" w:bidi="fr_FR"/>
        </w:rPr>
      </w:r>
      <w:r>
        <w:rPr>
          <w:lang w:val="fr_FR" w:bidi="fr_FR"/>
        </w:rPr>
        <w:t>La mère</w:t>
      </w:r>
    </w:p>
    <w:p>
      <w:pPr>
        <w:pStyle w:val="ListBullet"/>
        <w:spacing w:line="240" w:lineRule="auto"/>
        <w:ind w:left="720"/>
      </w:pPr>
      <w:r>
        <w:rPr>
          <w:lang w:val="fr_FR" w:bidi="fr_FR"/>
        </w:rPr>
      </w:r>
      <w:r>
        <w:rPr>
          <w:lang w:val="fr_FR" w:bidi="fr_FR"/>
        </w:rPr>
        <w:t>La fille</w:t>
      </w:r>
    </w:p>
    <w:p>
      <w:pPr>
        <w:pStyle w:val="ListBullet"/>
        <w:spacing w:line="240" w:lineRule="auto"/>
        <w:ind w:left="720"/>
      </w:pPr>
      <w:r>
        <w:rPr>
          <w:lang w:val="fr_FR" w:bidi="fr_FR"/>
        </w:rPr>
      </w:r>
      <w:r>
        <w:rPr>
          <w:lang w:val="fr_FR" w:bidi="fr_FR"/>
        </w:rPr>
        <w:t>La belle-mère</w:t>
      </w:r>
    </w:p>
    <w:p>
      <w:pPr>
        <w:pStyle w:val="ListBullet"/>
        <w:spacing w:line="240" w:lineRule="auto"/>
        <w:ind w:left="720"/>
      </w:pPr>
      <w:r>
        <w:rPr>
          <w:lang w:val="fr_FR" w:bidi="fr_FR"/>
        </w:rPr>
      </w:r>
      <w:r>
        <w:rPr>
          <w:lang w:val="fr_FR" w:bidi="fr_FR"/>
        </w:rPr>
        <w:t>La belle-fille</w:t>
      </w:r>
    </w:p>
    <w:p>
      <w:pPr>
        <w:pStyle w:val="ListBullet"/>
        <w:spacing w:line="240" w:lineRule="auto"/>
        <w:ind w:left="720"/>
      </w:pPr>
      <w:r>
        <w:rPr>
          <w:lang w:val="fr_FR" w:bidi="fr_FR"/>
        </w:rPr>
      </w:r>
      <w:r>
        <w:rPr>
          <w:lang w:val="fr_FR" w:bidi="fr_FR"/>
        </w:rPr>
        <w:t>La personne qui prédit la météo</w:t>
      </w:r>
    </w:p>
    <w:p>
      <w:pPr>
        <w:pStyle w:val="ListBullet"/>
        <w:spacing w:line="240" w:lineRule="auto"/>
        <w:ind w:left="720"/>
      </w:pPr>
      <w:r>
        <w:rPr>
          <w:lang w:val="fr_FR" w:bidi="fr_FR"/>
        </w:rPr>
      </w:r>
      <w:r>
        <w:rPr>
          <w:lang w:val="fr_FR" w:bidi="fr_FR"/>
        </w:rPr>
        <w:t>L'accusateur</w:t>
      </w:r>
    </w:p>
    <w:p>
      <w:pPr>
        <w:pStyle w:val="ListBullet"/>
        <w:spacing w:line="240" w:lineRule="auto"/>
        <w:ind w:left="720"/>
      </w:pPr>
      <w:r>
        <w:rPr>
          <w:lang w:val="fr_FR" w:bidi="fr_FR"/>
        </w:rPr>
      </w:r>
      <w:r>
        <w:rPr>
          <w:lang w:val="fr_FR" w:bidi="fr_FR"/>
        </w:rPr>
        <w:t>La personne accusée qui se met d'accord</w:t>
      </w:r>
    </w:p>
    <w:p>
      <w:pPr>
        <w:pStyle w:val="ListBullet"/>
        <w:spacing w:line="240" w:lineRule="auto"/>
        <w:ind w:left="720"/>
      </w:pPr>
      <w:r>
        <w:rPr>
          <w:lang w:val="fr_FR" w:bidi="fr_FR"/>
        </w:rPr>
      </w:r>
      <w:r>
        <w:rPr>
          <w:lang w:val="fr_FR" w:bidi="fr_FR"/>
        </w:rPr>
        <w:t>La personne accusée qui ne se met pas d'accord</w:t>
      </w:r>
    </w:p>
    <w:p>
      <w:pPr>
        <w:pStyle w:val="ListBullet"/>
        <w:spacing w:line="240" w:lineRule="auto"/>
        <w:ind w:left="720"/>
      </w:pPr>
      <w:r>
        <w:rPr>
          <w:lang w:val="fr_FR" w:bidi="fr_FR"/>
        </w:rPr>
      </w:r>
      <w:r>
        <w:rPr>
          <w:lang w:val="fr_FR" w:bidi="fr_FR"/>
        </w:rPr>
        <w:t>Le juge</w:t>
      </w:r>
    </w:p>
    <w:p>
      <w:pPr>
        <w:pStyle w:val="ListBullet"/>
        <w:spacing w:line="240" w:lineRule="auto"/>
        <w:ind w:left="720"/>
      </w:pPr>
      <w:r>
        <w:rPr>
          <w:lang w:val="fr_FR" w:bidi="fr_FR"/>
        </w:rPr>
      </w:r>
      <w:r>
        <w:rPr>
          <w:lang w:val="fr_FR" w:bidi="fr_FR"/>
        </w:rPr>
        <w:t>L'huissier</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est avec ses disciples et une grande foule. La foule peut entendre tout ce qu'il enseigne à ses disciples.</w:t>
      </w:r>
    </w:p>
    <w:p>
      <w:pPr/>
      <w:r>
        <w:rPr>
          <w:lang w:val="fr_FR" w:bidi="fr_FR"/>
        </w:rPr>
      </w:r>
      <w:r>
        <w:rPr>
          <w:lang w:val="fr_FR" w:bidi="fr_FR"/>
        </w:rPr>
        <w:t>Il est important de se rappeler que le feu symbolise possiblement le jugement des péchés, la division ou le conflit, ou la purification. L'idée du feu est un événement fort et consumant ou soudain.</w:t>
      </w:r>
    </w:p>
    <w:p>
      <w:pPr/>
      <w:r>
        <w:rPr>
          <w:lang w:val="fr_FR" w:bidi="fr_FR"/>
        </w:rPr>
      </w:r>
      <w:r>
        <w:rPr>
          <w:lang w:val="fr_FR" w:bidi="fr_FR"/>
        </w:rPr>
        <w:t>Jésus dit qu'il est venu comme un feu sur la terre et qu'il apportera la division dans les familles. Jésus dit que les familles seront divisées dans leurs maisons.</w:t>
      </w:r>
    </w:p>
    <w:p>
      <w:pPr/>
      <w:r>
        <w:rPr>
          <w:lang w:val="fr_FR" w:bidi="fr_FR"/>
        </w:rPr>
      </w:r>
      <w:r>
        <w:rPr>
          <w:lang w:val="fr_FR" w:bidi="fr_FR"/>
        </w:rPr>
        <w:t>Il est important de se rappeler que Jésus continue de parler à la foule quand il parle d'interpréter la météo.</w:t>
      </w:r>
    </w:p>
    <w:p>
      <w:pPr/>
      <w:r>
        <w:rPr>
          <w:lang w:val="fr_FR" w:bidi="fr_FR"/>
        </w:rPr>
      </w:r>
      <w:r>
        <w:rPr>
          <w:lang w:val="fr_FR" w:bidi="fr_FR"/>
        </w:rPr>
        <w:t>Il est important de se rappeler que ce genre d'interprétation de la météo est spécifique à la région où se trouvait Jésus.</w:t>
      </w:r>
    </w:p>
    <w:p>
      <w:pPr/>
      <w:r>
        <w:rPr>
          <w:lang w:val="fr_FR" w:bidi="fr_FR"/>
        </w:rPr>
      </w:r>
      <w:r>
        <w:rPr>
          <w:lang w:val="fr_FR" w:bidi="fr_FR"/>
        </w:rPr>
        <w:t>Il est important de se rappeler que Jésus compare la capacité d'interpréter des signes dans deux situations différentes. Jésus ne dit pas qu'ils sont incapables d'interpréter, mais qu'ils ne veulent pas interpréter les signes que Jésus a montrés.</w:t>
      </w:r>
    </w:p>
    <w:p>
      <w:pPr/>
      <w:r>
        <w:rPr>
          <w:lang w:val="fr_FR" w:bidi="fr_FR"/>
        </w:rPr>
      </w:r>
      <w:r>
        <w:rPr>
          <w:lang w:val="fr_FR" w:bidi="fr_FR"/>
        </w:rPr>
        <w:t>Jésus parle de gens qui interprètent des signes. Ils sont capables d'interpréter le temps où ils vivent mais ils ne comprennent pas ce que Dieu fait à travers Jésus juste devant leurs yeux !</w:t>
      </w:r>
    </w:p>
    <w:p>
      <w:pPr/>
      <w:r>
        <w:rPr>
          <w:lang w:val="fr_FR" w:bidi="fr_FR"/>
        </w:rPr>
      </w:r>
      <w:r>
        <w:rPr>
          <w:lang w:val="fr_FR" w:bidi="fr_FR"/>
        </w:rPr>
        <w:t>Il est important de se rappeler que Jésus compare leur capacité à interpréter et raconte ensuite une histoire courte. Il fait cela pour leur dire qu'ils doivent régler leurs problèmes pour ne pas subir de conséquences sévères.</w:t>
      </w:r>
    </w:p>
    <w:p>
      <w:pPr/>
      <w:r>
        <w:rPr>
          <w:lang w:val="fr_FR" w:bidi="fr_FR"/>
        </w:rPr>
      </w:r>
      <w:r>
        <w:rPr>
          <w:lang w:val="fr_FR" w:bidi="fr_FR"/>
        </w:rPr>
        <w:t>Jésus raconte une histoire sur une personne qui règle sa dette avant qu'un juge ne la jette en prison.</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Cinq personnes dans la maison divisée</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 fils</w:t>
      </w:r>
    </w:p>
    <w:p>
      <w:pPr>
        <w:pStyle w:val="ListBullet"/>
        <w:spacing w:line="240" w:lineRule="auto"/>
        <w:ind w:left="720"/>
      </w:pPr>
      <w:r>
        <w:rPr>
          <w:lang w:val="fr_FR" w:bidi="fr_FR"/>
        </w:rPr>
      </w:r>
      <w:r>
        <w:rPr>
          <w:lang w:val="fr_FR" w:bidi="fr_FR"/>
        </w:rPr>
        <w:t>La mère</w:t>
      </w:r>
    </w:p>
    <w:p>
      <w:pPr>
        <w:pStyle w:val="ListBullet"/>
        <w:spacing w:line="240" w:lineRule="auto"/>
        <w:ind w:left="720"/>
      </w:pPr>
      <w:r>
        <w:rPr>
          <w:lang w:val="fr_FR" w:bidi="fr_FR"/>
        </w:rPr>
      </w:r>
      <w:r>
        <w:rPr>
          <w:lang w:val="fr_FR" w:bidi="fr_FR"/>
        </w:rPr>
        <w:t>La fille</w:t>
      </w:r>
    </w:p>
    <w:p>
      <w:pPr>
        <w:pStyle w:val="ListBullet"/>
        <w:spacing w:line="240" w:lineRule="auto"/>
        <w:ind w:left="720"/>
      </w:pPr>
      <w:r>
        <w:rPr>
          <w:lang w:val="fr_FR" w:bidi="fr_FR"/>
        </w:rPr>
      </w:r>
      <w:r>
        <w:rPr>
          <w:lang w:val="fr_FR" w:bidi="fr_FR"/>
        </w:rPr>
        <w:t>La belle-mère</w:t>
      </w:r>
    </w:p>
    <w:p>
      <w:pPr>
        <w:pStyle w:val="ListBullet"/>
        <w:spacing w:line="240" w:lineRule="auto"/>
        <w:ind w:left="720"/>
      </w:pPr>
      <w:r>
        <w:rPr>
          <w:lang w:val="fr_FR" w:bidi="fr_FR"/>
        </w:rPr>
      </w:r>
      <w:r>
        <w:rPr>
          <w:lang w:val="fr_FR" w:bidi="fr_FR"/>
        </w:rPr>
        <w:t>La belle-fille</w:t>
      </w:r>
    </w:p>
    <w:p>
      <w:pPr>
        <w:pStyle w:val="ListBullet"/>
        <w:spacing w:line="240" w:lineRule="auto"/>
        <w:ind w:left="720"/>
      </w:pPr>
      <w:r>
        <w:rPr>
          <w:lang w:val="fr_FR" w:bidi="fr_FR"/>
        </w:rPr>
      </w:r>
      <w:r>
        <w:rPr>
          <w:lang w:val="fr_FR" w:bidi="fr_FR"/>
        </w:rPr>
        <w:t>La personne qui prédit la météo</w:t>
      </w:r>
    </w:p>
    <w:p>
      <w:pPr>
        <w:pStyle w:val="ListBullet"/>
        <w:spacing w:line="240" w:lineRule="auto"/>
        <w:ind w:left="720"/>
      </w:pPr>
      <w:r>
        <w:rPr>
          <w:lang w:val="fr_FR" w:bidi="fr_FR"/>
        </w:rPr>
      </w:r>
      <w:r>
        <w:rPr>
          <w:lang w:val="fr_FR" w:bidi="fr_FR"/>
        </w:rPr>
        <w:t>L'accusateur</w:t>
      </w:r>
    </w:p>
    <w:p>
      <w:pPr>
        <w:pStyle w:val="ListBullet"/>
        <w:spacing w:line="240" w:lineRule="auto"/>
        <w:ind w:left="720"/>
      </w:pPr>
      <w:r>
        <w:rPr>
          <w:lang w:val="fr_FR" w:bidi="fr_FR"/>
        </w:rPr>
      </w:r>
      <w:r>
        <w:rPr>
          <w:lang w:val="fr_FR" w:bidi="fr_FR"/>
        </w:rPr>
        <w:t>La personne accusée qui se met d'accord</w:t>
      </w:r>
    </w:p>
    <w:p>
      <w:pPr>
        <w:pStyle w:val="ListBullet"/>
        <w:spacing w:line="240" w:lineRule="auto"/>
        <w:ind w:left="720"/>
      </w:pPr>
      <w:r>
        <w:rPr>
          <w:lang w:val="fr_FR" w:bidi="fr_FR"/>
        </w:rPr>
      </w:r>
      <w:r>
        <w:rPr>
          <w:lang w:val="fr_FR" w:bidi="fr_FR"/>
        </w:rPr>
        <w:t>La personne accusée qui ne se met pas d'accord</w:t>
      </w:r>
    </w:p>
    <w:p>
      <w:pPr>
        <w:pStyle w:val="ListBullet"/>
        <w:spacing w:line="240" w:lineRule="auto"/>
        <w:ind w:left="720"/>
      </w:pPr>
      <w:r>
        <w:rPr>
          <w:lang w:val="fr_FR" w:bidi="fr_FR"/>
        </w:rPr>
      </w:r>
      <w:r>
        <w:rPr>
          <w:lang w:val="fr_FR" w:bidi="fr_FR"/>
        </w:rPr>
        <w:t>Le juge</w:t>
      </w:r>
    </w:p>
    <w:p>
      <w:pPr>
        <w:pStyle w:val="ListBullet"/>
        <w:spacing w:line="240" w:lineRule="auto"/>
        <w:ind w:left="720"/>
      </w:pPr>
      <w:r>
        <w:rPr>
          <w:lang w:val="fr_FR" w:bidi="fr_FR"/>
        </w:rPr>
      </w:r>
      <w:r>
        <w:rPr>
          <w:lang w:val="fr_FR" w:bidi="fr_FR"/>
        </w:rPr>
        <w:t>L'huissier</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Jésus qui parle avec ses disciples près d'une foule.</w:t>
      </w:r>
    </w:p>
    <w:p>
      <w:pPr/>
      <w:r>
        <w:rPr>
          <w:lang w:val="fr_FR" w:bidi="fr_FR"/>
        </w:rPr>
      </w:r>
      <w:r>
        <w:rPr>
          <w:lang w:val="fr_FR" w:bidi="fr_FR"/>
        </w:rPr>
        <w:t>Assurez-vous que l'équipe représente ce que Jésus décrit après que Jésus ait dit : « Je vous le dis, mais plutôt la division. » Représentez une famille de cinq personnes en train d'être divisée et pas en paix.</w:t>
      </w:r>
    </w:p>
    <w:p>
      <w:pPr/>
      <w:r>
        <w:rPr>
          <w:lang w:val="fr_FR" w:bidi="fr_FR"/>
        </w:rPr>
      </w:r>
      <w:r>
        <w:rPr>
          <w:lang w:val="fr_FR" w:bidi="fr_FR"/>
        </w:rPr>
        <w:t>Assurez-vous que l'équipe représente une personne qui regarde le ciel et prédit la météo. Sa prédiction est juste.</w:t>
      </w:r>
    </w:p>
    <w:p>
      <w:pPr/>
      <w:r>
        <w:rPr>
          <w:lang w:val="fr_FR" w:bidi="fr_FR"/>
        </w:rPr>
      </w:r>
      <w:r>
        <w:rPr>
          <w:lang w:val="fr_FR" w:bidi="fr_FR"/>
        </w:rPr>
        <w:t>Assurez-vous que l'équipe joue le rôle d'une personne désespérée parce qu'elle sait à quel point elle est endettée. Représentez la personne en train d'essayer de régler le problème. L'équipe représente ensuite une personne qui ne règle pas et un juge la donne à l'huissier pour la jeter en prison.</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dire qu'il est venu comme un feu sur la terre, et qu'il apportera la division dans les familles. Jésus dit que les familles seront divisées dans leurs maisons.</w:t>
      </w:r>
    </w:p>
    <w:p>
      <w:pPr/>
      <w:r>
        <w:rPr>
          <w:lang w:val="fr_FR" w:bidi="fr_FR"/>
        </w:rPr>
      </w:r>
      <w:r>
        <w:rPr>
          <w:lang w:val="fr_FR" w:bidi="fr_FR"/>
        </w:rPr>
        <w:t>Arrêtez la représentation. Demandez à l'acteur qui joue le rôle de la foule : « Que ressentez-vous ? » Vous allez peut-être entendre des choses comme « Confus. Je pensais que le Sauveur promis apporterait la paix en triomphant des Romains ? » « Ce n'est pas possible. Ma famille ne se séparerait jamais », et « Assuré. J'ai déjà vu la division dans ma famille à cause du fait de suivre Jésus. » Demandez à l'acteur qui joue les membres de la famille dans la maison divisée : « Que ressentez-vous ? » Vous entendrez peut-être des choses comme : « En colère. Pourquoi suivent-ils Jésus ? Même les chefs religieux ne pensent pas qu'il est le Sauveur promis », « Désespéré. Pourquoi ma famille ne croit-elle pas en Jésus ? Ne comprennent-ils pas que Dieu les jugera ? » et « Blessé. Suivre Jésus est dur quand cela retourne ma famille contre moi. » Reprenez la représentation.</w:t>
      </w:r>
    </w:p>
    <w:p>
      <w:pPr/>
      <w:r>
        <w:rPr>
          <w:lang w:val="fr_FR" w:bidi="fr_FR"/>
        </w:rPr>
      </w:r>
      <w:r>
        <w:rPr>
          <w:lang w:val="fr_FR" w:bidi="fr_FR"/>
        </w:rPr>
        <w:t>Représentez Jésus en train de parler des gens qui interprètent des signes. Ils sont capables d'interpréter le temps où ils vivent mais ils ne comprennent pas ce que Dieu fait à travers Jésus juste devant leurs yeux !</w:t>
      </w:r>
    </w:p>
    <w:p>
      <w:pPr/>
      <w:r>
        <w:rPr>
          <w:lang w:val="fr_FR" w:bidi="fr_FR"/>
        </w:rPr>
      </w:r>
      <w:r>
        <w:rPr>
          <w:lang w:val="fr_FR" w:bidi="fr_FR"/>
        </w:rPr>
        <w:t>Arrêtez la représentation : Demandez à l'acteur qui joue la personne qui prédit la météo : « Que ressentez-vous ? » Vous entendrez peut-être des choses comme : « Bien sûr que je peux prédire la météo. J'ai vécu ici toute ma vie », « Tout le monde sait que quand les nuages viennent de cette direction il va pleuvoir » et « Qu'est-ce qu'il veut dire que je ne comprends pas ce qui se passe devant moi ? Je le vois. » Reprenez la représentation.</w:t>
      </w:r>
    </w:p>
    <w:p>
      <w:pPr/>
      <w:r>
        <w:rPr>
          <w:lang w:val="fr_FR" w:bidi="fr_FR"/>
        </w:rPr>
      </w:r>
      <w:r>
        <w:rPr>
          <w:lang w:val="fr_FR" w:bidi="fr_FR"/>
        </w:rPr>
        <w:t>Représentez Jésus en train de raconter une histoire sur une personne qui règle sa dette avant qu'un juge ne la jette en prison.</w:t>
      </w:r>
    </w:p>
    <w:p>
      <w:pPr/>
      <w:r>
        <w:rPr>
          <w:lang w:val="fr_FR" w:bidi="fr_FR"/>
        </w:rPr>
      </w:r>
      <w:r>
        <w:rPr>
          <w:lang w:val="fr_FR" w:bidi="fr_FR"/>
        </w:rPr>
        <w:t>Arrêtez la représentation : Demandez à l'acteur qui joue le rôle de quelqu'un dans la foule : « Que ressentez-vous ? » Vous entendrez peut-être des choses comme : « J'ai peur de la punition », « Je veux réparer ma relation », et « Je suis content d'avoir encore du temps pour arranger les choses avant de rencontrer le juge. » Demandez à l'acteur qui joue le rôle de la personne jetée en prison : « Que ressentez-vous ? » Vous entendrez peut-être des choses comme : « J'ai du regret. J'aurais dû régler ma dette avant d'aller au tribunal », « Sans espoir. Je ne sais pas comment rembourser ma dette maintenant », et « Si seulement je n'avais pas été si arrogant et que j'avais demandé de l'aide.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ses disciples et à une foule. Jésus dit qu'il doit être </w:t>
      </w:r>
      <w:r>
        <w:rPr>
          <w:b/>
          <w:lang w:val="fr_FR" w:bidi="fr_FR"/>
        </w:rPr>
        <w:t>baptisé</w:t>
      </w:r>
      <w:r>
        <w:rPr>
          <w:lang w:val="fr_FR" w:bidi="fr_FR"/>
        </w:rPr>
        <w:t xml:space="preserve"> dans le futur. Ce baptême ne fait pas référence à l'eau mais symbolise la purification rituelle par l'expérience de quelque chose d'accablant. Jésus fait référence à la terrible souffrance qu'il endurera dans le futur. Le contexte original de </w:t>
      </w:r>
      <w:r>
        <w:rPr>
          <w:lang w:val="fr_FR" w:bidi="fr_FR"/>
        </w:rPr>
        <w:t>baptême</w:t>
      </w:r>
      <w:r>
        <w:rPr>
          <w:lang w:val="fr_FR" w:bidi="fr_FR"/>
        </w:rPr>
        <w:t xml:space="preserve"> se trouve dans le glossaire principal.</w:t>
      </w:r>
    </w:p>
    <w:p>
      <w:pPr/>
      <w:r>
        <w:rPr>
          <w:lang w:val="fr_FR" w:bidi="fr_FR"/>
        </w:rPr>
      </w:r>
      <w:r>
        <w:rPr>
          <w:lang w:val="fr_FR" w:bidi="fr_FR"/>
        </w:rPr>
        <w:t>Si ce n'est pas possible dans votre langue d'utiliser le même terme pour ce contexte que pour l'eau, voici des traductions potentielles : une initiation purificatrice ou un bain purificateur de souffrance.</w:t>
      </w:r>
    </w:p>
    <w:p>
      <w:pPr/>
      <w:r>
        <w:rPr>
          <w:lang w:val="fr_FR" w:bidi="fr_FR"/>
        </w:rPr>
      </w:r>
      <w:r>
        <w:rPr>
          <w:lang w:val="fr_FR" w:bidi="fr_FR"/>
        </w:rPr>
        <w:t xml:space="preserve">Jésus appelle la foule </w:t>
      </w:r>
      <w:r>
        <w:rPr>
          <w:b/>
          <w:lang w:val="fr_FR" w:bidi="fr_FR"/>
        </w:rPr>
        <w:t>hypocrites</w:t>
      </w:r>
      <w:r>
        <w:rPr>
          <w:lang w:val="fr_FR" w:bidi="fr_FR"/>
        </w:rPr>
        <w:t xml:space="preserve"> parce qu'ils peuvent interpréter les signes météorologiques mais ils ne comprennent pas ce que Jésus fait juste devant leurs yeux. Hypocrite signifie quelqu'un qui n'est pas sincère. Assurez-vous de traduire hypocrite de la même façon que précédemment. </w:t>
      </w:r>
      <w:r>
        <w:rPr>
          <w:lang w:val="fr_FR" w:bidi="fr_FR"/>
        </w:rPr>
        <w:t>Hypocrisie</w:t>
      </w:r>
      <w:r>
        <w:rPr>
          <w:lang w:val="fr_FR" w:bidi="fr_FR"/>
        </w:rPr>
        <w:t xml:space="preserve"> se trouve dans le glossaire principal.</w:t>
      </w:r>
    </w:p>
    <w:p>
      <w:pPr/>
      <w:r>
        <w:rPr>
          <w:lang w:val="fr_FR" w:bidi="fr_FR"/>
        </w:rPr>
      </w:r>
      <w:r>
        <w:rPr>
          <w:lang w:val="fr_FR" w:bidi="fr_FR"/>
        </w:rPr>
        <w:t xml:space="preserve">Jésus donne un exemple d'un juge qui ordonne à un homme qui doit de l'argent d'être mis en prison. Jésus dit qu'il ne pourra pas sortir de prison jusqu'à ce qu'il paie toute sa dette, y compris le dernier sou. Un </w:t>
      </w:r>
      <w:r>
        <w:rPr>
          <w:b/>
          <w:lang w:val="fr_FR" w:bidi="fr_FR"/>
        </w:rPr>
        <w:t>sous</w:t>
      </w:r>
      <w:r>
        <w:rPr>
          <w:lang w:val="fr_FR" w:bidi="fr_FR"/>
        </w:rPr>
        <w:t xml:space="preserve"> est une pièce romaine qui a la valeur la plus petite. Assurez-vous de traduire sou de la même façon que précédemment.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12:49–59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22">
        <w:r>
          <w:rPr>
            <w:lang w:val="fr_FR" w:bidi="fr_FR"/>
          </w:rPr>
          <w:rPr>
            <w:color w:val="0000EE"/>
            <w:u w:val="single"/>
          </w:rPr>
          <w:t>Écouter et Cœur</w:t>
        </w:r>
      </w:hyperlink>
      <w:r>
        <w:rPr>
          <w:lang w:val="fr_FR" w:bidi="fr_FR"/>
        </w:rPr>
        <w:t xml:space="preserve"> (604 KB)</w:t>
      </w:r>
      <w:r>
        <w:rPr>
          <w:lang w:val="fr_FR" w:bidi="fr_FR"/>
        </w:rPr>
      </w:r>
    </w:p>
    <w:p>
      <w:pPr>
        <w:pStyle w:val="ListBullet"/>
        <w:spacing w:line="240" w:lineRule="auto"/>
        <w:ind w:left="720"/>
      </w:pPr>
      <w:r>
        <w:rPr>
          <w:lang w:val="fr_FR" w:bidi="fr_FR"/>
        </w:rPr>
      </w:r>
      <w:hyperlink r:id="rId323">
        <w:r>
          <w:rPr>
            <w:lang w:val="fr_FR" w:bidi="fr_FR"/>
          </w:rPr>
          <w:rPr>
            <w:color w:val="0000EE"/>
            <w:u w:val="single"/>
          </w:rPr>
          <w:t>Planter le Décor</w:t>
        </w:r>
      </w:hyperlink>
      <w:r>
        <w:rPr>
          <w:lang w:val="fr_FR" w:bidi="fr_FR"/>
        </w:rPr>
        <w:t xml:space="preserve"> (3.1 MB)</w:t>
      </w:r>
      <w:r>
        <w:rPr>
          <w:lang w:val="fr_FR" w:bidi="fr_FR"/>
        </w:rPr>
      </w:r>
    </w:p>
    <w:p>
      <w:pPr>
        <w:pStyle w:val="ListBullet"/>
        <w:spacing w:line="240" w:lineRule="auto"/>
        <w:ind w:left="720"/>
      </w:pPr>
      <w:r>
        <w:rPr>
          <w:lang w:val="fr_FR" w:bidi="fr_FR"/>
        </w:rPr>
      </w:r>
      <w:hyperlink r:id="rId324">
        <w:r>
          <w:rPr>
            <w:lang w:val="fr_FR" w:bidi="fr_FR"/>
          </w:rPr>
          <w:rPr>
            <w:color w:val="0000EE"/>
            <w:u w:val="single"/>
          </w:rPr>
          <w:t>Définir les Scènes</w:t>
        </w:r>
      </w:hyperlink>
      <w:r>
        <w:rPr>
          <w:lang w:val="fr_FR" w:bidi="fr_FR"/>
        </w:rPr>
        <w:t xml:space="preserve"> (2.7 MB)</w:t>
      </w:r>
      <w:r>
        <w:rPr>
          <w:lang w:val="fr_FR" w:bidi="fr_FR"/>
        </w:rPr>
      </w:r>
    </w:p>
    <w:p>
      <w:pPr>
        <w:pStyle w:val="ListBullet"/>
        <w:spacing w:line="240" w:lineRule="auto"/>
        <w:ind w:left="720"/>
      </w:pPr>
      <w:r>
        <w:rPr>
          <w:lang w:val="fr_FR" w:bidi="fr_FR"/>
        </w:rPr>
      </w:r>
      <w:hyperlink r:id="rId325">
        <w:r>
          <w:rPr>
            <w:lang w:val="fr_FR" w:bidi="fr_FR"/>
          </w:rPr>
          <w:rPr>
            <w:color w:val="0000EE"/>
            <w:u w:val="single"/>
          </w:rPr>
          <w:t>Intégration du Texte</w:t>
        </w:r>
      </w:hyperlink>
      <w:r>
        <w:rPr>
          <w:lang w:val="fr_FR" w:bidi="fr_FR"/>
        </w:rPr>
        <w:t xml:space="preserve"> (3.7 MB)</w:t>
      </w:r>
      <w:r>
        <w:rPr>
          <w:lang w:val="fr_FR" w:bidi="fr_FR"/>
        </w:rPr>
      </w:r>
    </w:p>
    <w:p>
      <w:pPr>
        <w:pStyle w:val="ListBullet"/>
        <w:spacing w:line="240" w:lineRule="auto"/>
        <w:ind w:left="720"/>
      </w:pPr>
      <w:r>
        <w:rPr>
          <w:lang w:val="fr_FR" w:bidi="fr_FR"/>
        </w:rPr>
      </w:r>
      <w:hyperlink r:id="rId326">
        <w:r>
          <w:rPr>
            <w:lang w:val="fr_FR" w:bidi="fr_FR"/>
          </w:rPr>
          <w:rPr>
            <w:color w:val="0000EE"/>
            <w:u w:val="single"/>
          </w:rPr>
          <w:t>Combler les Lacunes</w:t>
        </w:r>
      </w:hyperlink>
      <w:r>
        <w:rPr>
          <w:lang w:val="fr_FR" w:bidi="fr_FR"/>
        </w:rPr>
        <w:t xml:space="preserve"> (1.2 MB)</w:t>
      </w:r>
      <w:r>
        <w:rPr>
          <w:lang w:val="fr_FR" w:bidi="fr_FR"/>
        </w:rPr>
      </w:r>
    </w:p>
    <w:p>
      <w:pPr>
        <w:pStyle w:val="ListBullet"/>
        <w:spacing w:line="240" w:lineRule="auto"/>
        <w:ind w:left="720"/>
      </w:pPr>
      <w:r>
        <w:rPr>
          <w:lang w:val="fr_FR" w:bidi="fr_FR"/>
        </w:rPr>
      </w:r>
      <w:hyperlink r:id="rId327">
        <w:r>
          <w:rPr>
            <w:lang w:val="fr_FR" w:bidi="fr_FR"/>
          </w:rPr>
          <w:rPr>
            <w:color w:val="0000EE"/>
            <w:u w:val="single"/>
          </w:rPr>
          <w:t>Prêcher la Parole</w:t>
        </w:r>
      </w:hyperlink>
      <w:r>
        <w:rPr>
          <w:lang w:val="fr_FR" w:bidi="fr_FR"/>
        </w:rPr>
        <w:t xml:space="preserve"> (1.6 MB)</w:t>
      </w:r>
      <w:r>
        <w:rPr>
          <w:lang w:val="fr_FR" w:bidi="fr_FR"/>
        </w:rPr>
      </w:r>
      <w:r>
        <w:rPr>
          <w:lang w:val="fr_FR" w:bidi="fr_FR"/>
        </w:rPr>
      </w:r>
      <w:r>
        <w:rPr>
          <w:lang w:val="fr_FR" w:bidi="fr_FR"/>
        </w:rPr>
      </w:r>
    </w:p>
    <w:p>
      <w:pPr/>
      <w:r>
        <w:rPr>
          <w:lang w:val="fr_FR" w:bidi="fr_FR"/>
        </w:rPr>
      </w:r>
    </w:p>
    <w:p>
      <w:pPr>
        <w:pStyle w:val="Heading2"/>
      </w:pPr>
      <w:r>
        <w:rPr>
          <w:lang w:val="fr_FR" w:bidi="fr_FR"/>
        </w:rPr>
        <w:t>Luc 13:1–9</w:t>
      </w:r>
      <w:r>
        <w:rPr>
          <w:lang w:val="fr_FR" w:bidi="fr_FR"/>
        </w:rPr>
      </w:r>
    </w:p>
    <w:p>
      <w:pPr>
        <w:pStyle w:val="Heading3"/>
      </w:pPr>
      <w:r>
        <w:rPr>
          <w:lang w:val="fr_FR" w:bidi="fr_FR"/>
        </w:rPr>
        <w:t>Écouter et Cœur</w:t>
      </w:r>
    </w:p>
    <w:p>
      <w:pPr/>
      <w:r>
        <w:rPr>
          <w:lang w:val="fr_FR" w:bidi="fr_FR"/>
        </w:rPr>
      </w:r>
      <w:r>
        <w:rPr>
          <w:lang w:val="fr_FR" w:bidi="fr_FR"/>
        </w:rPr>
        <w:t>Hear Luke 13:1–9 and put it in your heart.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enseigné à ses disciples et à une très grande foule. Il a enseigné à la foule qu'elle devrait se tourner vers Dieu avant que Dieu ne la juge. Dans cette histoire, quelqu'un rapporte à Jésus qu'un chef romain avait assassiné des Juifs de Galilée. Jésus répond en enseignant sur le besoin de se repentir, c'est-à-dire se tourner vers Dieu, et la certitude du jugement de Dieu.</w:t>
      </w:r>
    </w:p>
    <w:p>
      <w:pPr/>
      <w:r>
        <w:rPr>
          <w:lang w:val="fr_FR" w:bidi="fr_FR"/>
        </w:rPr>
      </w:r>
      <w:r>
        <w:rPr>
          <w:lang w:val="fr_FR" w:bidi="fr_FR"/>
        </w:rPr>
        <w:t>Jésus enseigne à une grande foule avec ses disciples, ou suiveurs. Quelqu'un dans la foule qui écoutait Jésus lui fait rapport. Ils disent à Jésus que Pilate, le gouverneur romain, avait ordonné à ses soldats de tuer des hommes juifs. Parce que les soldats ont tué les hommes pendant qu'ils offraient des sacrifices au temple, leur sang se mêle au sang des animaux qui étaient sacrifiés. Les hommes juifs venaient de la région de Galilée, la même région d'où venait Jésus, mais ils ont été tués à Jérusalem.</w:t>
      </w:r>
    </w:p>
    <w:p>
      <w:pPr/>
      <w:r>
        <w:rPr>
          <w:lang w:val="fr_FR" w:bidi="fr_FR"/>
        </w:rPr>
      </w:r>
      <w:r>
        <w:rPr>
          <w:lang w:val="fr_FR" w:bidi="fr_FR"/>
        </w:rPr>
        <w:t>Arrêtez et discutez avec votre équipe : Comment les nouvelles tragiques se propagent-elles dans votre communauté ? Comment les gens répondent-ils à la tragédie là où vous vivez ?</w:t>
      </w:r>
    </w:p>
    <w:p>
      <w:pPr/>
      <w:r>
        <w:rPr>
          <w:lang w:val="fr_FR" w:bidi="fr_FR"/>
        </w:rPr>
      </w:r>
      <w:r>
        <w:rPr>
          <w:lang w:val="fr_FR" w:bidi="fr_FR"/>
        </w:rPr>
        <w:t>Parce que Jésus connaissait les pensées des gens, il a répondu avec une question à laquelle il n'attendait pas de réponse. Pensaient-ils vraiment que les gens qui mouraient étaient des pécheurs pires que les autres Juifs qui vivaient en Galilée ? Un pécheur fait référence à quelqu'un qui désobéit régulièrement à la loi de Dieu. Les gens supposaient que les hommes qui étaient morts souffraient parce qu'ils commettaient des péchés plus graves ou péchaient plus fréquemment que les autres de Galilée. Dans la culture juive, c'était une croyance commune que de mauvaises choses arrivaient comme résultat du péché. Ils pensaient que plus terrible était la mort de quelqu'un, plus terrible avait été le péché dans la vie de cette personne. Jésus pose cette question pour contester cette croyance.</w:t>
      </w:r>
    </w:p>
    <w:p>
      <w:pPr/>
      <w:r>
        <w:rPr>
          <w:lang w:val="fr_FR" w:bidi="fr_FR"/>
        </w:rPr>
      </w:r>
      <w:r>
        <w:rPr>
          <w:lang w:val="fr_FR" w:bidi="fr_FR"/>
        </w:rPr>
        <w:t>Arrêtez et discutez avec votre équipe : Que croient les gens dans votre culture sur la façon dont une personne meurt ? Qu'est-ce qui fait qu'une personne meurt plus violemment qu'une autre personne ?</w:t>
      </w:r>
    </w:p>
    <w:p>
      <w:pPr/>
      <w:r>
        <w:rPr>
          <w:lang w:val="fr_FR" w:bidi="fr_FR"/>
        </w:rPr>
      </w:r>
      <w:r>
        <w:rPr>
          <w:lang w:val="fr_FR" w:bidi="fr_FR"/>
        </w:rPr>
        <w:t>Jésus répond à sa propre question. Il dit « Je vous le dis » pour souligner que l'hypothèse des gens était complètement fausse. Jésus les avertit de se repentir, c'est-à-dire arrêter de pécher, se tourner vers Dieu et obéir à Dieu, sinon ils souffriraient et mourraient de la même façon que les Galiléens. La parole de Jésus peut être interprétée de deux façons. Une interprétation est qu'ils affronteraient aussi le jugement de Dieu et mourraient avec leurs péchés non pardonnés. L'autre interprétation est qu'ils mourraient d'une mort physique violente et subiraient la destruction en tant que nation. Cela pourrait indiquer ce qui est réellement arrivé à beaucoup de Juifs en l'an 70 apr. J.-C. quand les Romains ont détruit Jérusalem. Il est préférable de traduire de façon plus générale puisque l'accent de Jésus est sur la repentance. Quiconque arrête de pécher et se tourne vers Dieu ne connaîtra pas la mort éternelle, mais cela ne signifie pas qu'il échappera à une mort physique violente.</w:t>
      </w:r>
    </w:p>
    <w:p>
      <w:pPr/>
      <w:r>
        <w:rPr>
          <w:lang w:val="fr_FR" w:bidi="fr_FR"/>
        </w:rPr>
      </w:r>
      <w:r>
        <w:rPr>
          <w:lang w:val="fr_FR" w:bidi="fr_FR"/>
        </w:rPr>
        <w:t>Jésus parle ensuite d'un événement tragique récent que ses auditeurs connaissaient déjà. Jésus parle des dix-huit personnes qui sont mortes d'un accident quand la tour de Siloé est tombée sur elles. Siloé est le nom d'une piscine et du quartier qui entourait cette piscine à Jérusalem. La tour de Siloé était sans doute un grand bâtiment qui faisait partie du mur de la ville.</w:t>
      </w:r>
    </w:p>
    <w:p>
      <w:pPr/>
      <w:r>
        <w:rPr>
          <w:lang w:val="fr_FR" w:bidi="fr_FR"/>
        </w:rPr>
      </w:r>
      <w:r>
        <w:rPr>
          <w:lang w:val="fr_FR" w:bidi="fr_FR"/>
        </w:rPr>
        <w:t>Arrêtez et montrez une image d'une tour dans la muraille autour de Jérusalem.</w:t>
      </w:r>
    </w:p>
    <w:p>
      <w:pPr/>
      <w:r>
        <w:rPr>
          <w:lang w:val="fr_FR" w:bidi="fr_FR"/>
        </w:rPr>
      </w:r>
      <w:r>
        <w:rPr>
          <w:lang w:val="fr_FR" w:bidi="fr_FR"/>
        </w:rPr>
        <w:t>Jésus pose une question similaire pour continuer à contester la fausse croyance des gens selon laquelle les gens qui sont morts à Jérusalem étaient des pécheurs pires que les autres qui y vivaient. Jésus dit encore que leurs hypothèses sont fausses. Il utilise la répétition pour souligner le fait que Dieu jugera tous ceux qui ne se repentent pas de la mort éternelle.</w:t>
      </w:r>
    </w:p>
    <w:p>
      <w:pPr/>
      <w:r>
        <w:rPr>
          <w:lang w:val="fr_FR" w:bidi="fr_FR"/>
        </w:rPr>
      </w:r>
      <w:r>
        <w:rPr>
          <w:lang w:val="fr_FR" w:bidi="fr_FR"/>
        </w:rPr>
        <w:t>Jésus raconte ensuite une parabole, ou histoire courte, pour montrer la repentance et le jugement à venir de Dieu. L'histoire concerne un homme qui a un figuier. Les figuiers étaient communs en Israël et produisaient du fruit qui pouvait être mangé. Un homme a planté un figuier dans sa vigne, ou une ferme où on cultivait des pieds de vigne pour produire du raisin.</w:t>
      </w:r>
    </w:p>
    <w:p>
      <w:pPr/>
      <w:r>
        <w:rPr>
          <w:lang w:val="fr_FR" w:bidi="fr_FR"/>
        </w:rPr>
      </w:r>
      <w:r>
        <w:rPr>
          <w:lang w:val="fr_FR" w:bidi="fr_FR"/>
        </w:rPr>
        <w:t>Arrêtez et montrez à votre équipe une image d'un figuier avec du fruit dessus et une image de raisins sur les pieds de vigne.</w:t>
      </w:r>
    </w:p>
    <w:p>
      <w:pPr/>
      <w:r>
        <w:rPr>
          <w:lang w:val="fr_FR" w:bidi="fr_FR"/>
        </w:rPr>
      </w:r>
      <w:r>
        <w:rPr>
          <w:lang w:val="fr_FR" w:bidi="fr_FR"/>
        </w:rPr>
        <w:t>Le propriétaire a contrôlé l'arbre pendant trois ans, mais il n'a jamais produit de fruit. Il est prêt à couper l'arbre en entier, y compris ses racines. Il pose une question pour exprimer son opinion selon laquelle le figuier ne devrait pas être autorisé à prendre plus de bon sol dans la vigne. Mais le vigneron, ou le serviteur qui était chargé de prendre soin des vignobles, demande respectueusement à l'homme de laisser l'arbre vivre une autre année. Le serviteur dit qu'il prendra spécialement soin de l'arbre. Il desserrera le sol autour de la base de l'arbre et mettra de l'engrais, ou fumier, dans le sol pour améliorer sa qualité. Cela aiderait l'arbre à mieux pousser et produire du fruit. Le serviteur dit que si cela produit du fruit, il ne coupera pas l'arbre. S'il n'y a pas de fruit dans une année, il coupera l'arbre. Jésus laisse entendre que le moment est venu pour les gens de se repentir et de commencer à vivre une vie fructueuse. Tout le monde pèche et mérite le jugement de Dieu. Mais Dieu est miséricordieux aussi. À cause de la miséricorde de Dieu, il retient parfois son jugement temporairement.</w:t>
      </w:r>
    </w:p>
    <w:p>
      <w:pPr/>
      <w:r>
        <w:rPr>
          <w:lang w:val="fr_FR" w:bidi="fr_FR"/>
        </w:rPr>
      </w:r>
      <w:r>
        <w:rPr>
          <w:lang w:val="fr_FR" w:bidi="fr_FR"/>
        </w:rPr>
        <w:t>Nous savons d'après les histoires précédentes que Jésus se dirige à Jérusalem où il sait qu'il souffrira et mourra. Dans cette histoire, Jérusalem continue d'être un lieu menaçant entouré par la mort. Mais Jésus souligne que le désastre et le jugement de Dieu ne signifient pas la même chose. Le péché d'une personne ne cause pas toujours une tragédie.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à ses disciples et à une foule. Quelqu'un dans la foule informe Jésus que Pilate a tué des Juifs de Galilée qui faisaient des sacrifices à Jérusalem. Les gens supposent qu'ils sont morts de cette façon parce qu'ils étaient de pires pécheurs. Jésus pose des questions pour corriger leur façon de penser. Jésus utilise les exemples de ce qui s'est passé en Galilée et de l'accident à Jérusalem pour enseigner la repentance.</w:t>
      </w:r>
    </w:p>
    <w:p>
      <w:pPr/>
      <w:r>
        <w:rPr>
          <w:lang w:val="fr_FR" w:bidi="fr_FR"/>
        </w:rPr>
      </w:r>
      <w:r>
        <w:rPr>
          <w:b/>
          <w:lang w:val="fr_FR" w:bidi="fr_FR"/>
        </w:rPr>
        <w:t>Deuxième partie :</w:t>
      </w:r>
      <w:r>
        <w:rPr>
          <w:lang w:val="fr_FR" w:bidi="fr_FR"/>
        </w:rPr>
        <w:t xml:space="preserve"> Jésus enseigne que tout le monde doit se tourner vers Dieu avant qu'il ne soit trop tard en utilisant une parabole. Jésus enseigne au sujet d'un homme qui cultive un figuier qui ne porte pas de fruit.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La personne qui informe Jésus</w:t>
      </w:r>
    </w:p>
    <w:p>
      <w:pPr>
        <w:pStyle w:val="ListBullet"/>
        <w:spacing w:line="240" w:lineRule="auto"/>
        <w:ind w:left="720"/>
      </w:pPr>
      <w:r>
        <w:rPr>
          <w:lang w:val="fr_FR" w:bidi="fr_FR"/>
        </w:rPr>
      </w:r>
      <w:r>
        <w:rPr>
          <w:lang w:val="fr_FR" w:bidi="fr_FR"/>
        </w:rPr>
        <w:t>L'homme qui possède le jardin</w:t>
      </w:r>
    </w:p>
    <w:p>
      <w:pPr>
        <w:pStyle w:val="ListBullet"/>
        <w:spacing w:line="240" w:lineRule="auto"/>
        <w:ind w:left="720"/>
      </w:pPr>
      <w:r>
        <w:rPr>
          <w:lang w:val="fr_FR" w:bidi="fr_FR"/>
        </w:rPr>
      </w:r>
      <w:r>
        <w:rPr>
          <w:lang w:val="fr_FR" w:bidi="fr_FR"/>
        </w:rPr>
        <w:t>Le figuier</w:t>
      </w:r>
    </w:p>
    <w:p>
      <w:pPr>
        <w:pStyle w:val="ListBullet"/>
        <w:spacing w:line="240" w:lineRule="auto"/>
        <w:ind w:left="720"/>
      </w:pPr>
      <w:r>
        <w:rPr>
          <w:lang w:val="fr_FR" w:bidi="fr_FR"/>
        </w:rPr>
      </w:r>
      <w:r>
        <w:rPr>
          <w:lang w:val="fr_FR" w:bidi="fr_FR"/>
        </w:rPr>
        <w:t>Le jardinier</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enseigne à une foule au moment où quelqu'un lui rapporte que Pilate, le gouverneur romain, a assassiné des Juifs à Jérusalem. La personne dit que Pilate a mélangé leur sang avec le sang de leurs sacrifices. Les Juifs étaient de Galilée.</w:t>
      </w:r>
    </w:p>
    <w:p>
      <w:pPr/>
      <w:r>
        <w:rPr>
          <w:lang w:val="fr_FR" w:bidi="fr_FR"/>
        </w:rPr>
      </w:r>
      <w:r>
        <w:rPr>
          <w:lang w:val="fr_FR" w:bidi="fr_FR"/>
        </w:rPr>
        <w:t>Il est important de se rappeler qu'une expression comme « En ce même temps » n'est pas utilisé comme marqueur du temps, mais pour indiquer qu'un nouvel événement est en train de se produire.</w:t>
      </w:r>
    </w:p>
    <w:p>
      <w:pPr/>
      <w:r>
        <w:rPr>
          <w:lang w:val="fr_FR" w:bidi="fr_FR"/>
        </w:rPr>
      </w:r>
      <w:r>
        <w:rPr>
          <w:lang w:val="fr_FR" w:bidi="fr_FR"/>
        </w:rPr>
        <w:t>Il est important de se rappeler que Jésus venait de la région de Galilée.</w:t>
      </w:r>
    </w:p>
    <w:p>
      <w:pPr/>
      <w:r>
        <w:rPr>
          <w:lang w:val="fr_FR" w:bidi="fr_FR"/>
        </w:rPr>
      </w:r>
      <w:r>
        <w:rPr>
          <w:lang w:val="fr_FR" w:bidi="fr_FR"/>
        </w:rPr>
        <w:t>Il est important de se rappeler que les Juifs offraient des sacrifices d'animaux au temple à Jérusalem. Ils faisaient cela pour remercier Dieu ou pour lui demander de pardonner leur désobéissance. Puisque les soldats ont tué les Juifs pendant qu'ils faisaient des sacrifices, leur sang se mêle au sang des animaux.</w:t>
      </w:r>
    </w:p>
    <w:p>
      <w:pPr/>
      <w:r>
        <w:rPr>
          <w:lang w:val="fr_FR" w:bidi="fr_FR"/>
        </w:rPr>
      </w:r>
      <w:r>
        <w:rPr>
          <w:lang w:val="fr_FR" w:bidi="fr_FR"/>
        </w:rPr>
        <w:t>Les gens supposent que les Juifs sont morts de cette façon parce qu'ils étaient de pires pécheurs. Jésus pose des questions pour corriger leur façon de penser. Jésus utilise les exemples de ce qui s'est passé en Galilée et de l'accident à Jérusalem pour leur enseigner la repentance.</w:t>
      </w:r>
    </w:p>
    <w:p>
      <w:pPr/>
      <w:r>
        <w:rPr>
          <w:lang w:val="fr_FR" w:bidi="fr_FR"/>
        </w:rPr>
      </w:r>
      <w:r>
        <w:rPr>
          <w:lang w:val="fr_FR" w:bidi="fr_FR"/>
        </w:rPr>
        <w:t>Il est important de se rappeler que Jésus utilise des questions pour aborder la mauvaise façon de penser des gens. Ils supposaient que les gens qui mouraient de mort tragique étaient plus pécheurs ou péchaient plus fréquemment que les autres. Jésus leur dit que cette présomption est fausse.</w:t>
      </w:r>
    </w:p>
    <w:p>
      <w:pPr/>
      <w:r>
        <w:rPr>
          <w:lang w:val="fr_FR" w:bidi="fr_FR"/>
        </w:rPr>
      </w:r>
      <w:r>
        <w:rPr>
          <w:lang w:val="fr_FR" w:bidi="fr_FR"/>
        </w:rPr>
        <w:t>Il est important de se rappeler que Jésus ne minimise pas la façon dont les gens sont morts. Mais dans les deux situations, Jésus recentre les pensées des gens sur l'importance de la repentance, c'est-à-dire le fait de se détourner du péché et se tourner vers Dieu.</w:t>
      </w:r>
    </w:p>
    <w:p>
      <w:pPr/>
      <w:r>
        <w:rPr>
          <w:lang w:val="fr_FR" w:bidi="fr_FR"/>
        </w:rPr>
      </w:r>
      <w:r>
        <w:rPr>
          <w:lang w:val="fr_FR" w:bidi="fr_FR"/>
        </w:rPr>
        <w:t>Jésus dit que les gens périraient, ou mourraient, de la même façon.</w:t>
      </w:r>
    </w:p>
    <w:p>
      <w:pPr/>
      <w:r>
        <w:rPr>
          <w:lang w:val="fr_FR" w:bidi="fr_FR"/>
        </w:rPr>
      </w:r>
      <w:r>
        <w:rPr>
          <w:lang w:val="fr_FR" w:bidi="fr_FR"/>
        </w:rPr>
        <w:t>Il est important de se rappeler que Jésus ne dit pas qu'ils mourront de la même façon, mais Jésus souligne que ceux qui ne se repentent pas mourront d'une mort spirituelle horrible.</w:t>
      </w:r>
    </w:p>
    <w:p>
      <w:pPr/>
      <w:r>
        <w:rPr>
          <w:lang w:val="fr_FR" w:bidi="fr_FR"/>
        </w:rPr>
      </w:r>
      <w:r>
        <w:rPr>
          <w:lang w:val="fr_FR" w:bidi="fr_FR"/>
        </w:rPr>
        <w:t>Il est important de se rappeler que Jésus passe de l'utilisation de scénarios de la vie réelle à l'enseignement sur la repentance en racontant une histoire.</w:t>
      </w:r>
    </w:p>
    <w:p>
      <w:pPr/>
      <w:r>
        <w:rPr>
          <w:lang w:val="fr_FR" w:bidi="fr_FR"/>
        </w:rPr>
      </w:r>
      <w:r>
        <w:rPr>
          <w:lang w:val="fr_FR" w:bidi="fr_FR"/>
        </w:rPr>
        <w:t>Il est important de se rappeler que Jésus utilise l'histoire pour montrer non seulement le jugement de Dieu, mais aussi l'espérance de la repentance. Le jardinier donne à l'arbre le temps de produire du fruit au lieu de le couper. De la même façon, Dieu montre de la miséricorde aux gens en leur donnant du temps d'arrêter de pécher et de lui obéir. Cependant, s'ils n'obéissent pas à Dieu, ils feront face au jugement de Dieu comme l'arbre qui ne produit pas de fruit sera coupé.</w:t>
      </w:r>
    </w:p>
    <w:p>
      <w:pPr/>
      <w:r>
        <w:rPr>
          <w:lang w:val="fr_FR" w:bidi="fr_FR"/>
        </w:rPr>
      </w:r>
      <w:r>
        <w:rPr>
          <w:lang w:val="fr_FR" w:bidi="fr_FR"/>
        </w:rPr>
        <w:t>Jésus enseigne que tout le monde doit se tourner vers Dieu avant qu'il ne soit trop tard en utilisant une parabole. Jésus enseigne au sujet d'un homme qui cultive un figuier qui ne porte pas de fruit.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La personne qui informe Jésus</w:t>
      </w:r>
    </w:p>
    <w:p>
      <w:pPr>
        <w:pStyle w:val="ListBullet"/>
        <w:spacing w:line="240" w:lineRule="auto"/>
        <w:ind w:left="720"/>
      </w:pPr>
      <w:r>
        <w:rPr>
          <w:lang w:val="fr_FR" w:bidi="fr_FR"/>
        </w:rPr>
      </w:r>
      <w:r>
        <w:rPr>
          <w:lang w:val="fr_FR" w:bidi="fr_FR"/>
        </w:rPr>
        <w:t>L'homme qui possède le jardin</w:t>
      </w:r>
    </w:p>
    <w:p>
      <w:pPr>
        <w:pStyle w:val="ListBullet"/>
        <w:spacing w:line="240" w:lineRule="auto"/>
        <w:ind w:left="720"/>
      </w:pPr>
      <w:r>
        <w:rPr>
          <w:lang w:val="fr_FR" w:bidi="fr_FR"/>
        </w:rPr>
      </w:r>
      <w:r>
        <w:rPr>
          <w:lang w:val="fr_FR" w:bidi="fr_FR"/>
        </w:rPr>
        <w:t>Le figuier</w:t>
      </w:r>
    </w:p>
    <w:p>
      <w:pPr>
        <w:pStyle w:val="ListBullet"/>
        <w:spacing w:line="240" w:lineRule="auto"/>
        <w:ind w:left="720"/>
      </w:pPr>
      <w:r>
        <w:rPr>
          <w:lang w:val="fr_FR" w:bidi="fr_FR"/>
        </w:rPr>
      </w:r>
      <w:r>
        <w:rPr>
          <w:lang w:val="fr_FR" w:bidi="fr_FR"/>
        </w:rPr>
        <w:t>Le jardinier</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Jésus en train de répondre au commentaire d'une personne au sujet du meurtre de quelques Galiléens. Jésus leur rappelle d'autres morts tragiques. Dans les deux cas, Jésus ne se concentre pas sur les morts, mais sur le besoin de tout le monde de se repentir pour ne pas vivre une mort spirituelle horrible.</w:t>
      </w:r>
    </w:p>
    <w:p>
      <w:pPr/>
      <w:r>
        <w:rPr>
          <w:lang w:val="fr_FR" w:bidi="fr_FR"/>
        </w:rPr>
      </w:r>
      <w:r>
        <w:rPr>
          <w:lang w:val="fr_FR" w:bidi="fr_FR"/>
        </w:rPr>
        <w:t>Assurez-vous que l'équipe représente la parabole pendant que Jésus la raconte. Tout en représentant l'histoire, l'équipe peut montrer la possibilité que l'arbre porte du fruit dans le futur.</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quelqu'un dans la foule en train de dire à Jésus au sujet des Galiléens que Pilate a tués pendant qu'ils présentaient des sacrifices. Jésus redirige le commentaire en posant une question à laquelle il n'a pas besoin de réponse. « Sont-ils de pires pécheurs que les autres parce qu'ils souffrent de cette façon ? » Puis Jésus leur dit de se repentir ou de périr comme eux. Jésus utilise un autre exemple de personnes qui sont mortes quand une tour est tombée sur elles et pose le même genre de question. Jésus répond de la même façon ; il leur dit de se repentir ou de mourir de la même façon.</w:t>
      </w:r>
    </w:p>
    <w:p>
      <w:pPr/>
      <w:r>
        <w:rPr>
          <w:lang w:val="fr_FR" w:bidi="fr_FR"/>
        </w:rPr>
      </w:r>
      <w:r>
        <w:rPr>
          <w:lang w:val="fr_FR" w:bidi="fr_FR"/>
        </w:rPr>
        <w:t>Arrêtez la représentation : Demandez à l'acteur qui joue le rôle de la personne qui a informé Jésus : « Que ressentez-vous ? » Vous entendrez peut-être des choses comme : « Je suis confus. Je pensais qu'une mort horrible ne pouvait arriver qu'à un terrible pécheur », « Je suis offensé, Jésus est-il en train de dire qu'ils n'étaient pas pires que nous ? » et « Je me sens honteux. Je pensais que j'étais meilleur qu'eux. » Demandez à l'acteur qui joue le rôle d'une personne dans la foule : « Que ressentez-vous ? » Vous entendrez peut-être des choses comme : « Jésus a raison. Je dois arrêter de pécher et me tourner vers Dieu », « J'ai peur. Je ne sais jamais quand la mort viendra », et « Je me suis trompé, je ne suis pas meilleur que les autres. » Reprenez la représentation.</w:t>
      </w:r>
    </w:p>
    <w:p>
      <w:pPr/>
      <w:r>
        <w:rPr>
          <w:lang w:val="fr_FR" w:bidi="fr_FR"/>
        </w:rPr>
      </w:r>
      <w:r>
        <w:rPr>
          <w:lang w:val="fr_FR" w:bidi="fr_FR"/>
        </w:rPr>
        <w:t>Représentez Jésus en train de raconter une parabole sur le figuier qui ne produisait pas de fruit. Le propriétaire de la vigne décide de la couper. Mais l'ouvrier dans le champ a demandé une année de plus pour donner de l'engrais au figuier, espérant qu'il produira du fruit dans le futur. Sinon, le propriétaire coupera l'arbre.</w:t>
      </w:r>
    </w:p>
    <w:p>
      <w:pPr/>
      <w:r>
        <w:rPr>
          <w:lang w:val="fr_FR" w:bidi="fr_FR"/>
        </w:rPr>
      </w:r>
      <w:r>
        <w:rPr>
          <w:lang w:val="fr_FR" w:bidi="fr_FR"/>
        </w:rPr>
        <w:t>Arrêtez la représentation : Demandez à l'acteur qui joue le rôle du propriétaire de la vigne : « Que ressentez-vous ? » Cette personne répondra peut-être quelque chose comme « je me sens frustré. Cette plante aurait dû me donner du fruit déjà », « Je veux toujours cette plante dans mon champ, mais si elle ne produit pas de fruit, elle utilise de l'espace que les autres plantes pourraient utiliser », et « Je ressens de la compassion, le jardinier prendra soin de la plante, espérant qu'elle produira. » Demandez à l'acteur qui joue le rôle des disciples : « Que ressentez-vous ? » Vous entendrez peut-être des choses comme : « Je veux savoir quel est le fruit dont je dois produire », « Je ressens un soulagement que Dieu soit patient avec moi », et « Je dois pousser plus pour produire le fruit que je peux donner aux autres.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une foule. Quelqu'un dans la foule dit à Jésus que Pilate a ordonné à ses soldats de tuer les Juifs de </w:t>
      </w:r>
      <w:r>
        <w:rPr>
          <w:b/>
          <w:lang w:val="fr_FR" w:bidi="fr_FR"/>
        </w:rPr>
        <w:t>Galilée</w:t>
      </w:r>
      <w:r>
        <w:rPr>
          <w:lang w:val="fr_FR" w:bidi="fr_FR"/>
        </w:rPr>
        <w:t xml:space="preserve"> pendant qu'ils offraient des </w:t>
      </w:r>
      <w:r>
        <w:rPr>
          <w:b/>
          <w:lang w:val="fr_FR" w:bidi="fr_FR"/>
        </w:rPr>
        <w:t>sacrifices</w:t>
      </w:r>
      <w:r>
        <w:rPr>
          <w:lang w:val="fr_FR" w:bidi="fr_FR"/>
        </w:rPr>
        <w:t xml:space="preserve"> à Dieu. Ici, « sacrifice » fait référence à un sacrifice de sang qui était fait en tuant et en brûlant un animal. Les Juifs offraient des sacrifices à Dieu dans le temple à </w:t>
      </w:r>
      <w:r>
        <w:rPr>
          <w:b/>
          <w:lang w:val="fr_FR" w:bidi="fr_FR"/>
        </w:rPr>
        <w:t>Jérusalem</w:t>
      </w:r>
      <w:r>
        <w:rPr>
          <w:lang w:val="fr_FR" w:bidi="fr_FR"/>
        </w:rPr>
        <w:t xml:space="preserve">. Assurez-vous de traduire sacrifice de la même façon que précédemment. </w:t>
      </w:r>
      <w:r>
        <w:rPr>
          <w:b/>
          <w:lang w:val="fr_FR" w:bidi="fr_FR"/>
        </w:rPr>
        <w:t>Sacrifice</w:t>
      </w:r>
      <w:r>
        <w:rPr>
          <w:lang w:val="fr_FR" w:bidi="fr_FR"/>
        </w:rPr>
        <w:t xml:space="preserve"> et </w:t>
      </w:r>
      <w:r>
        <w:rPr>
          <w:b/>
          <w:lang w:val="fr_FR" w:bidi="fr_FR"/>
        </w:rPr>
        <w:t>Jérusalem</w:t>
      </w:r>
      <w:r>
        <w:rPr>
          <w:lang w:val="fr_FR" w:bidi="fr_FR"/>
        </w:rPr>
        <w:t xml:space="preserve"> se trouvent dans le glossaire principal.</w:t>
      </w:r>
    </w:p>
    <w:p>
      <w:pPr/>
      <w:r>
        <w:rPr>
          <w:lang w:val="fr_FR" w:bidi="fr_FR"/>
        </w:rPr>
      </w:r>
      <w:r>
        <w:rPr>
          <w:lang w:val="fr_FR" w:bidi="fr_FR"/>
        </w:rPr>
        <w:t xml:space="preserve">Quand Jésus dit que les gens pensaient que les Juifs qui sont morts étaient de pires </w:t>
      </w:r>
      <w:r>
        <w:rPr>
          <w:b/>
          <w:lang w:val="fr_FR" w:bidi="fr_FR"/>
        </w:rPr>
        <w:t>pécheurs</w:t>
      </w:r>
      <w:r>
        <w:rPr>
          <w:lang w:val="fr_FR" w:bidi="fr_FR"/>
        </w:rPr>
        <w:t xml:space="preserve">, le pécheur fait référence à une personne qui désobéit habituellement à la loi de Dieu. Assurez-vous de traduire pécheur de la même façon que précédemment. </w:t>
      </w:r>
      <w:r>
        <w:rPr>
          <w:b/>
          <w:lang w:val="fr_FR" w:bidi="fr_FR"/>
        </w:rPr>
        <w:t>Péché</w:t>
      </w:r>
      <w:r>
        <w:rPr>
          <w:lang w:val="fr_FR" w:bidi="fr_FR"/>
        </w:rPr>
        <w:t xml:space="preserve"> figure dans le glossaire principal.</w:t>
      </w:r>
    </w:p>
    <w:p>
      <w:pPr/>
      <w:r>
        <w:rPr>
          <w:lang w:val="fr_FR" w:bidi="fr_FR"/>
        </w:rPr>
      </w:r>
      <w:r>
        <w:rPr>
          <w:lang w:val="fr_FR" w:bidi="fr_FR"/>
        </w:rPr>
        <w:t xml:space="preserve">Jésus avertit les gens qu'ils devraient se </w:t>
      </w:r>
      <w:r>
        <w:rPr>
          <w:b/>
          <w:lang w:val="fr_FR" w:bidi="fr_FR"/>
        </w:rPr>
        <w:t>repentir</w:t>
      </w:r>
      <w:r>
        <w:rPr>
          <w:lang w:val="fr_FR" w:bidi="fr_FR"/>
        </w:rPr>
        <w:t xml:space="preserve"> avant que Dieu ne les juge de la mort éternelle. Se repentir signifie arrêter de pécher, se tourner vers Dieu et lui obéir. Assurez-vous de traduire le mot repentir de la même façon que dans les passages précédents. Le verbe </w:t>
      </w:r>
      <w:r>
        <w:rPr>
          <w:b/>
          <w:lang w:val="fr_FR" w:bidi="fr_FR"/>
        </w:rPr>
        <w:t>se repentir</w:t>
      </w:r>
      <w:r>
        <w:rPr>
          <w:lang w:val="fr_FR" w:bidi="fr_FR"/>
        </w:rPr>
        <w:t xml:space="preserve"> se trouve dans le glossaire principal.</w:t>
      </w:r>
    </w:p>
    <w:p>
      <w:pPr/>
      <w:r>
        <w:rPr>
          <w:lang w:val="fr_FR" w:bidi="fr_FR"/>
        </w:rPr>
      </w:r>
      <w:r>
        <w:rPr>
          <w:lang w:val="fr_FR" w:bidi="fr_FR"/>
        </w:rPr>
        <w:t xml:space="preserve">Jésus pose la même question mais d'une façon différente quand il parle de l'accident à Jérusalem. Il demande à la foule si elle pensait que les Juifs qui étaient morts étaient </w:t>
      </w:r>
      <w:r>
        <w:rPr>
          <w:b/>
          <w:lang w:val="fr_FR" w:bidi="fr_FR"/>
        </w:rPr>
        <w:t>plus coupables</w:t>
      </w:r>
      <w:r>
        <w:rPr>
          <w:lang w:val="fr_FR" w:bidi="fr_FR"/>
        </w:rPr>
        <w:t xml:space="preserve"> que les autres Juifs qui vivaient à Jérusalem. Ici, plus coupables peut être traduit par débiteurs. Les Juifs utilisaient souvent le mot dette pour signifier péché. Dans ce contexte, Jésus décrit le péché comme une dette qui doit être payée à Dieu. C'est une autre façon de dire que la foule pensait que les gens étaient de pires pécheurs que les autres.</w:t>
      </w:r>
    </w:p>
    <w:p>
      <w:pPr/>
      <w:r>
        <w:rPr>
          <w:lang w:val="fr_FR" w:bidi="fr_FR"/>
        </w:rPr>
      </w:r>
      <w:r>
        <w:rPr>
          <w:lang w:val="fr_FR" w:bidi="fr_FR"/>
        </w:rPr>
        <w:t xml:space="preserve">Jésus enseigne la foule avec une </w:t>
      </w:r>
      <w:r>
        <w:rPr>
          <w:b/>
          <w:lang w:val="fr_FR" w:bidi="fr_FR"/>
        </w:rPr>
        <w:t>parabole</w:t>
      </w:r>
      <w:r>
        <w:rPr>
          <w:lang w:val="fr_FR" w:bidi="fr_FR"/>
        </w:rPr>
        <w:t xml:space="preserve">, c'est-à-dire une histoire courte. Assurez-vous de traduire le mot parabole de la même façon que dans les passages précédents. Le mot </w:t>
      </w:r>
      <w:r>
        <w:rPr>
          <w:b/>
          <w:lang w:val="fr_FR" w:bidi="fr_FR"/>
        </w:rPr>
        <w:t>parabole</w:t>
      </w:r>
      <w:r>
        <w:rPr>
          <w:lang w:val="fr_FR" w:bidi="fr_FR"/>
        </w:rPr>
        <w:t xml:space="preserve"> se trouve dans le glossaire principal.</w:t>
      </w:r>
    </w:p>
    <w:p>
      <w:pPr/>
      <w:r>
        <w:rPr>
          <w:lang w:val="fr_FR" w:bidi="fr_FR"/>
        </w:rPr>
      </w:r>
      <w:r>
        <w:rPr>
          <w:lang w:val="fr_FR" w:bidi="fr_FR"/>
        </w:rPr>
        <w:t xml:space="preserve">La parabole concerne un </w:t>
      </w:r>
      <w:r>
        <w:rPr>
          <w:b/>
          <w:lang w:val="fr_FR" w:bidi="fr_FR"/>
        </w:rPr>
        <w:t>figuier</w:t>
      </w:r>
      <w:r>
        <w:rPr>
          <w:lang w:val="fr_FR" w:bidi="fr_FR"/>
        </w:rPr>
        <w:t xml:space="preserve"> qui pousse dans une vigne. </w:t>
      </w:r>
      <w:r>
        <w:rPr>
          <w:b/>
          <w:lang w:val="fr_FR" w:bidi="fr_FR"/>
        </w:rPr>
        <w:t>Les figuiers</w:t>
      </w:r>
      <w:r>
        <w:rPr>
          <w:lang w:val="fr_FR" w:bidi="fr_FR"/>
        </w:rPr>
        <w:t xml:space="preserve"> étaient communs en Israël et produisaient de petits fruits comestibles, appelés figues.</w:t>
      </w:r>
    </w:p>
    <w:p>
      <w:pPr/>
      <w:r>
        <w:rPr>
          <w:lang w:val="fr_FR" w:bidi="fr_FR"/>
        </w:rPr>
      </w:r>
      <w:r>
        <w:rPr>
          <w:lang w:val="fr_FR" w:bidi="fr_FR"/>
        </w:rPr>
        <w:t>Arrêtez et montrez une image d'un figuier qui porte du fruit si vous ne l'avez pas déjà fait.</w:t>
      </w:r>
    </w:p>
    <w:p>
      <w:pPr/>
      <w:r>
        <w:rPr>
          <w:lang w:val="fr_FR" w:bidi="fr_FR"/>
        </w:rPr>
      </w:r>
      <w:r>
        <w:rPr>
          <w:lang w:val="fr_FR" w:bidi="fr_FR"/>
        </w:rPr>
        <w:t xml:space="preserve">L'arbre poussait dans une </w:t>
      </w:r>
      <w:r>
        <w:rPr>
          <w:b/>
          <w:lang w:val="fr_FR" w:bidi="fr_FR"/>
        </w:rPr>
        <w:t>vigne</w:t>
      </w:r>
      <w:r>
        <w:rPr>
          <w:lang w:val="fr_FR" w:bidi="fr_FR"/>
        </w:rPr>
        <w:t xml:space="preserve">, ou un champ où les vignes donnent des fruits appelés raisins. Assurez-vous de traduire vignoble/vigne de la même façon que précédemment. </w:t>
      </w:r>
      <w:r>
        <w:rPr>
          <w:b/>
          <w:lang w:val="fr_FR" w:bidi="fr_FR"/>
        </w:rPr>
        <w:t>Vignoble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13:1–9</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28">
        <w:r>
          <w:rPr>
            <w:lang w:val="fr_FR" w:bidi="fr_FR"/>
          </w:rPr>
          <w:rPr>
            <w:color w:val="0000EE"/>
            <w:u w:val="single"/>
          </w:rPr>
          <w:t>Écouter et Cœur</w:t>
        </w:r>
      </w:hyperlink>
      <w:r>
        <w:rPr>
          <w:lang w:val="fr_FR" w:bidi="fr_FR"/>
        </w:rPr>
        <w:t xml:space="preserve"> (548 KB)</w:t>
      </w:r>
      <w:r>
        <w:rPr>
          <w:lang w:val="fr_FR" w:bidi="fr_FR"/>
        </w:rPr>
      </w:r>
    </w:p>
    <w:p>
      <w:pPr>
        <w:pStyle w:val="ListBullet"/>
        <w:spacing w:line="240" w:lineRule="auto"/>
        <w:ind w:left="720"/>
      </w:pPr>
      <w:r>
        <w:rPr>
          <w:lang w:val="fr_FR" w:bidi="fr_FR"/>
        </w:rPr>
      </w:r>
      <w:hyperlink r:id="rId329">
        <w:r>
          <w:rPr>
            <w:lang w:val="fr_FR" w:bidi="fr_FR"/>
          </w:rPr>
          <w:rPr>
            <w:color w:val="0000EE"/>
            <w:u w:val="single"/>
          </w:rPr>
          <w:t>Planter le Décor</w:t>
        </w:r>
      </w:hyperlink>
      <w:r>
        <w:rPr>
          <w:lang w:val="fr_FR" w:bidi="fr_FR"/>
        </w:rPr>
        <w:t xml:space="preserve"> (5.3 MB)</w:t>
      </w:r>
      <w:r>
        <w:rPr>
          <w:lang w:val="fr_FR" w:bidi="fr_FR"/>
        </w:rPr>
      </w:r>
    </w:p>
    <w:p>
      <w:pPr>
        <w:pStyle w:val="ListBullet"/>
        <w:spacing w:line="240" w:lineRule="auto"/>
        <w:ind w:left="720"/>
      </w:pPr>
      <w:r>
        <w:rPr>
          <w:lang w:val="fr_FR" w:bidi="fr_FR"/>
        </w:rPr>
      </w:r>
      <w:hyperlink r:id="rId330">
        <w:r>
          <w:rPr>
            <w:lang w:val="fr_FR" w:bidi="fr_FR"/>
          </w:rPr>
          <w:rPr>
            <w:color w:val="0000EE"/>
            <w:u w:val="single"/>
          </w:rPr>
          <w:t>Définir les Scènes</w:t>
        </w:r>
      </w:hyperlink>
      <w:r>
        <w:rPr>
          <w:lang w:val="fr_FR" w:bidi="fr_FR"/>
        </w:rPr>
        <w:t xml:space="preserve"> (5.8 MB)</w:t>
      </w:r>
      <w:r>
        <w:rPr>
          <w:lang w:val="fr_FR" w:bidi="fr_FR"/>
        </w:rPr>
      </w:r>
    </w:p>
    <w:p>
      <w:pPr>
        <w:pStyle w:val="ListBullet"/>
        <w:spacing w:line="240" w:lineRule="auto"/>
        <w:ind w:left="720"/>
      </w:pPr>
      <w:r>
        <w:rPr>
          <w:lang w:val="fr_FR" w:bidi="fr_FR"/>
        </w:rPr>
      </w:r>
      <w:hyperlink r:id="rId331">
        <w:r>
          <w:rPr>
            <w:lang w:val="fr_FR" w:bidi="fr_FR"/>
          </w:rPr>
          <w:rPr>
            <w:color w:val="0000EE"/>
            <w:u w:val="single"/>
          </w:rPr>
          <w:t>Intégration du Texte</w:t>
        </w:r>
      </w:hyperlink>
      <w:r>
        <w:rPr>
          <w:lang w:val="fr_FR" w:bidi="fr_FR"/>
        </w:rPr>
        <w:t xml:space="preserve"> (7.9 MB)</w:t>
      </w:r>
      <w:r>
        <w:rPr>
          <w:lang w:val="fr_FR" w:bidi="fr_FR"/>
        </w:rPr>
      </w:r>
    </w:p>
    <w:p>
      <w:pPr>
        <w:pStyle w:val="ListBullet"/>
        <w:spacing w:line="240" w:lineRule="auto"/>
        <w:ind w:left="720"/>
      </w:pPr>
      <w:r>
        <w:rPr>
          <w:lang w:val="fr_FR" w:bidi="fr_FR"/>
        </w:rPr>
      </w:r>
      <w:hyperlink r:id="rId332">
        <w:r>
          <w:rPr>
            <w:lang w:val="fr_FR" w:bidi="fr_FR"/>
          </w:rPr>
          <w:rPr>
            <w:color w:val="0000EE"/>
            <w:u w:val="single"/>
          </w:rPr>
          <w:t>Combler les Lacunes</w:t>
        </w:r>
      </w:hyperlink>
      <w:r>
        <w:rPr>
          <w:lang w:val="fr_FR" w:bidi="fr_FR"/>
        </w:rPr>
        <w:t xml:space="preserve"> (1.5 MB)</w:t>
      </w:r>
      <w:r>
        <w:rPr>
          <w:lang w:val="fr_FR" w:bidi="fr_FR"/>
        </w:rPr>
      </w:r>
    </w:p>
    <w:p>
      <w:pPr>
        <w:pStyle w:val="ListBullet"/>
        <w:spacing w:line="240" w:lineRule="auto"/>
        <w:ind w:left="720"/>
      </w:pPr>
      <w:r>
        <w:rPr>
          <w:lang w:val="fr_FR" w:bidi="fr_FR"/>
        </w:rPr>
      </w:r>
      <w:hyperlink r:id="rId333">
        <w:r>
          <w:rPr>
            <w:lang w:val="fr_FR" w:bidi="fr_FR"/>
          </w:rPr>
          <w:rPr>
            <w:color w:val="0000EE"/>
            <w:u w:val="single"/>
          </w:rPr>
          <w:t>Prêcher la Parole</w:t>
        </w:r>
      </w:hyperlink>
      <w:r>
        <w:rPr>
          <w:lang w:val="fr_FR" w:bidi="fr_FR"/>
        </w:rPr>
        <w:t xml:space="preserve"> (950 KB)</w:t>
      </w:r>
      <w:r>
        <w:rPr>
          <w:lang w:val="fr_FR" w:bidi="fr_FR"/>
        </w:rPr>
      </w:r>
      <w:r>
        <w:rPr>
          <w:lang w:val="fr_FR" w:bidi="fr_FR"/>
        </w:rPr>
      </w:r>
      <w:r>
        <w:rPr>
          <w:lang w:val="fr_FR" w:bidi="fr_FR"/>
        </w:rPr>
      </w:r>
    </w:p>
    <w:p>
      <w:pPr/>
      <w:r>
        <w:rPr>
          <w:lang w:val="fr_FR" w:bidi="fr_FR"/>
        </w:rPr>
      </w:r>
    </w:p>
    <w:p>
      <w:pPr>
        <w:pStyle w:val="Heading2"/>
      </w:pPr>
      <w:r>
        <w:rPr>
          <w:lang w:val="fr_FR" w:bidi="fr_FR"/>
        </w:rPr>
        <w:t>Luc 13:10–17</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13.10–17.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la dernière histoire, Jésus a enseigné à une foule sur la nécessité de la repentance et le jugement à venir de Dieu. Dans cette histoire, Jésus enseigne dans une synagogue le jour du sabbat, le jour religieux dédié au repos, et guérit une femme estropiée. Cela conduit un chef religieux à se mettre en colère.</w:t>
      </w:r>
    </w:p>
    <w:p>
      <w:pPr/>
      <w:r>
        <w:rPr>
          <w:lang w:val="fr_FR" w:bidi="fr_FR"/>
        </w:rPr>
      </w:r>
      <w:r>
        <w:rPr>
          <w:lang w:val="fr_FR" w:bidi="fr_FR"/>
        </w:rPr>
        <w:t>Jésus et ses disciples poursuivent leur route vers Jérusalem où Jésus sait qu'il mourra. Bien que Luc ne dise pas quand cette histoire se produit, son attention est sur l'endroit où cela se produit et quel jour. Jésus enseigne dans une synagogue, c'est-à-dire un lieu de culte juif. C'est la première fois que Luc parle du fait que Jésus enseigne dans une synagogue depuis que Jésus a décidé d'aller vers Jérusalem. Cette histoire rappelle à l'auditoire de Luc le ministère de Jésus en Galilée quand il a enseigné la bonne nouvelle pour les pauvres et la bonne nouvelle du royaume de Dieu.</w:t>
      </w:r>
    </w:p>
    <w:p>
      <w:pPr/>
      <w:r>
        <w:rPr>
          <w:lang w:val="fr_FR" w:bidi="fr_FR"/>
        </w:rPr>
      </w:r>
      <w:r>
        <w:rPr>
          <w:lang w:val="fr_FR" w:bidi="fr_FR"/>
        </w:rPr>
        <w:t>Jésus enseigne le sabbat, leur jour du repos et d'adoration juif. Les Juifs observaient le jour du sabbat puisque Dieu leur avait donné ce commandement. Mais à l'époque de Jésus, les chefs religieux avaient ajouté beaucoup de règles strictes et spécifiques sur le genre de travail qui pouvait ou ne pouvait pas être fait en ce jour-là.</w:t>
      </w:r>
    </w:p>
    <w:p>
      <w:pPr/>
      <w:r>
        <w:rPr>
          <w:lang w:val="fr_FR" w:bidi="fr_FR"/>
        </w:rPr>
      </w:r>
      <w:r>
        <w:rPr>
          <w:lang w:val="fr_FR" w:bidi="fr_FR"/>
        </w:rPr>
        <w:t>Arrêtez et discutez avec votre équipe : Comment les gens se reposent-ils dans votre culture ? Parlez de jours spéciaux de repos ou de jours réguliers où Dieu ou d'autres divinités sont honorés. Que faites-vous en ces jours-là ?</w:t>
      </w:r>
    </w:p>
    <w:p>
      <w:pPr/>
      <w:r>
        <w:rPr>
          <w:lang w:val="fr_FR" w:bidi="fr_FR"/>
        </w:rPr>
      </w:r>
      <w:r>
        <w:rPr>
          <w:lang w:val="fr_FR" w:bidi="fr_FR"/>
        </w:rPr>
        <w:t>Dans la synagogue se trouvait une femme qui écoutait Jésus qui avait été estropiée, ou qui était bossue, depuis dix-huit ans. Un esprit mauvais a causé à la femme cette maladie qui l'empêchait de redresser son dos. La femme ne pouvait pas se tenir debout parce que son dos était si courbé. Jésus se tient vers l'avant de la synagogue. Jésus appelle la femme à venir à lui pour qu'il puisse poser les mains sur elle. Jésus l'appelle « femme », ce qui était une façon aimable de parler à une femme dans la culture juive.</w:t>
      </w:r>
    </w:p>
    <w:p>
      <w:pPr/>
      <w:r>
        <w:rPr>
          <w:lang w:val="fr_FR" w:bidi="fr_FR"/>
        </w:rPr>
      </w:r>
      <w:r>
        <w:rPr>
          <w:lang w:val="fr_FR" w:bidi="fr_FR"/>
        </w:rPr>
        <w:t>Arrêtez et discutez avec votre équipe : Comment abordez-vous une femme sans nom d'une façon respectueuse et aimable dans votre culture ?</w:t>
      </w:r>
    </w:p>
    <w:p>
      <w:pPr/>
      <w:r>
        <w:rPr>
          <w:lang w:val="fr_FR" w:bidi="fr_FR"/>
        </w:rPr>
      </w:r>
      <w:r>
        <w:rPr>
          <w:lang w:val="fr_FR" w:bidi="fr_FR"/>
        </w:rPr>
        <w:t>Jésus dit qu'elle est libérée, ou complètement guérie, de sa maladie. Jésus touche la femme, très probablement sur le dos, et elle se tient immédiatement droite, debout. Il est surprenant que Jésus appelle une femme de statut bas à l'avant. Il l'honore. Il la guérit physiquement, mais la rétablit aussi dans sa communauté. La femme loue Dieu parce qu'elle reconnaît Dieu qui travaille à travers Jésus. Il s'agit d'un exemple du royaume de Dieu qui bat le royaume de Satan.</w:t>
      </w:r>
    </w:p>
    <w:p>
      <w:pPr/>
      <w:r>
        <w:rPr>
          <w:lang w:val="fr_FR" w:bidi="fr_FR"/>
        </w:rPr>
      </w:r>
      <w:r>
        <w:rPr>
          <w:lang w:val="fr_FR" w:bidi="fr_FR"/>
        </w:rPr>
        <w:t>Le chef de la synagogue, c'est-à-dire la personne qui était chargée de prendre soin du bâtiment et d'organiser les activités, était indigné, ou très en colère. Les chefs juifs considéraient que guérir le jour du sabbat était une erreur parce qu'ils pensaient que guérir constituait du travail. Le chef de la synagogue conteste publiquement l'autorité de Jésus et se réaffirme en tant que véritable interprète de l'Écriture. Le chef se tourne vers les gens et leur dit qu'il y a six jours au cours desquels Dieu leur a permis de travailler. Il dit aux gens qu'ils peuvent amener leurs malades pour être guéris par Jésus en ces jours-là mais pas le septième jour, le sabbat. Le chef fait cela en citant une partie de la loi que Dieu a donnée à Moïse.</w:t>
      </w:r>
    </w:p>
    <w:p>
      <w:pPr/>
      <w:r>
        <w:rPr>
          <w:lang w:val="fr_FR" w:bidi="fr_FR"/>
        </w:rPr>
      </w:r>
      <w:r>
        <w:rPr>
          <w:lang w:val="fr_FR" w:bidi="fr_FR"/>
        </w:rPr>
        <w:t>Arrêtez et discutez avec votre équipe : Comment les gens dans votre culture critiquent-ils publiquement une autorité ? Comment les autorités répondent-elles au fait d'être critiquées ?</w:t>
      </w:r>
    </w:p>
    <w:p>
      <w:pPr/>
      <w:r>
        <w:rPr>
          <w:lang w:val="fr_FR" w:bidi="fr_FR"/>
        </w:rPr>
      </w:r>
      <w:r>
        <w:rPr>
          <w:lang w:val="fr_FR" w:bidi="fr_FR"/>
        </w:rPr>
        <w:t>Le Seigneur, c'est-à-dire Jésus, répond au chef et à ceux qui pensaient la même chose. Luc utilise le titre Seigneur, ou maître, pour rappeler à son auditoire que Jésus était l'élu de Dieu qui avait la véritable autorité pour interpréter la volonté de Dieu. Jésus les appelle hypocrites, c'est-à-dire des personnes dont les paroles sont incompatibles avec leur comportement. Dans ce cas présent, il fait référence à des gens qui s'attendent à ce que les autres suivent une norme différente qu'eux-mêmes. Jésus leur rappelle que la loi de Dieu ne permettait pas aux animaux de travailler le jour du sabbat. Jésus réprimande le chef à cause du fait qu'il a critiqué les autres alors que le chef a pris soin de ses animaux le jour du sabbat. Jésus réprimande aussi le chef du fait qu'il a agi comme s'il corrigeait les gens alors qu'il critiquait vraiment Jésus.</w:t>
      </w:r>
    </w:p>
    <w:p>
      <w:pPr/>
      <w:r>
        <w:rPr>
          <w:lang w:val="fr_FR" w:bidi="fr_FR"/>
        </w:rPr>
      </w:r>
      <w:r>
        <w:rPr>
          <w:lang w:val="fr_FR" w:bidi="fr_FR"/>
        </w:rPr>
        <w:t>Jésus leur pose une question à laquelle il ne s'attend pas à ce qu'ils répondent. N'ont-ils pas détaché leur bœuf ou leur âne et les ont-ils conduits hors de leurs stalles, c'est-à-dire des abreufs de nourriture, pour aller chercher de l'eau le jour du sabbat ? Un bœuf fait référence à n'importe quel animal qui est semblable à une vache.</w:t>
      </w:r>
    </w:p>
    <w:p>
      <w:pPr/>
      <w:r>
        <w:rPr>
          <w:lang w:val="fr_FR" w:bidi="fr_FR"/>
        </w:rPr>
      </w:r>
      <w:r>
        <w:rPr>
          <w:lang w:val="fr_FR" w:bidi="fr_FR"/>
        </w:rPr>
        <w:t>Arrêtez et montrez à votre équipe une image d'un bœuf et une image d'un âne si ces animaux n'existent pas dans votre culture.</w:t>
      </w:r>
    </w:p>
    <w:p>
      <w:pPr/>
      <w:r>
        <w:rPr>
          <w:lang w:val="fr_FR" w:bidi="fr_FR"/>
        </w:rPr>
      </w:r>
      <w:r>
        <w:rPr>
          <w:lang w:val="fr_FR" w:bidi="fr_FR"/>
        </w:rPr>
        <w:t>Détacher et conduire les animaux à l'eau était une tâche que les Juifs considéraient être du travail, mais ils faisaient une exception parce que c'était nécessaire. Jésus pose une autre question à laquelle il ne s'attend pas à ce que l'on réponde. Il veut souligner qu'il avait manifestement raison de guérir la femme le jour du sabbat. S'il était nécessaire de libérer les animaux pour prendre soin de leurs besoins, combien plus était-il nécessaire de libérer une personne précieuse de sa maladie le jour du sabbat ? Jésus appelle la femme une fille d'Abraham pour souligner qu'elle est précieuse et mettre en avant sa valeur. Fille signifie qu'elle était une descendante d'Abraham. Descendants d'Abraham était un autre nom pour les Juifs. Jésus veut montrer que Dieu la voit comme une partie de son peuple spécial.</w:t>
      </w:r>
    </w:p>
    <w:p>
      <w:pPr/>
      <w:r>
        <w:rPr>
          <w:lang w:val="fr_FR" w:bidi="fr_FR"/>
        </w:rPr>
      </w:r>
      <w:r>
        <w:rPr>
          <w:lang w:val="fr_FR" w:bidi="fr_FR"/>
        </w:rPr>
        <w:t>Jésus dit que c'est à cause de Satan, ou le chef de tous les esprits mauvais, que la femme avait été estropiée. Satan l'avait rendue incapable de bouger librement comme si elle était liée depuis dix-huit longues années. Jésus utilise une image verbale pour dire qu'il a libéré la femme comme un animal qui est détaché après avoir été lié par une corde. Les adversaires de Jésus se sentaient honteux parce que Jésus avait publiquement montré qu'ils avaient tort. Cependant tout le monde dans la foule était heureux de voir les miracles que Jésus faisait.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et ses disciples sont sur la route de Jérusalem. Jésus s'arrête pour enseigner le jour du sabbat dans une synagogue. Jésus guérit une femme estropiée et elle loue Dieu.</w:t>
      </w:r>
    </w:p>
    <w:p>
      <w:pPr/>
      <w:r>
        <w:rPr>
          <w:lang w:val="fr_FR" w:bidi="fr_FR"/>
        </w:rPr>
      </w:r>
      <w:r>
        <w:rPr>
          <w:b/>
          <w:lang w:val="fr_FR" w:bidi="fr_FR"/>
        </w:rPr>
        <w:t>Deuxième partie :</w:t>
      </w:r>
      <w:r>
        <w:rPr>
          <w:lang w:val="fr_FR" w:bidi="fr_FR"/>
        </w:rPr>
        <w:t xml:space="preserve"> Le chef du lieu de culte juif critique indirectement Jésus. Jésus compare les actions des gens envers leurs animaux avec ses actions envers la femme. La réponse de Jésus faisait honte à ses adversaires et les gens se réjouissaient pour les choses que Jésus faisait.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femme estropiée</w:t>
      </w:r>
    </w:p>
    <w:p>
      <w:pPr>
        <w:pStyle w:val="ListBullet"/>
        <w:spacing w:line="240" w:lineRule="auto"/>
        <w:ind w:left="720"/>
      </w:pPr>
      <w:r>
        <w:rPr>
          <w:lang w:val="fr_FR" w:bidi="fr_FR"/>
        </w:rPr>
      </w:r>
      <w:r>
        <w:rPr>
          <w:lang w:val="fr_FR" w:bidi="fr_FR"/>
        </w:rPr>
        <w:t>Le chef de la synagogue</w:t>
      </w:r>
    </w:p>
    <w:p>
      <w:pPr>
        <w:pStyle w:val="ListBullet"/>
        <w:spacing w:line="240" w:lineRule="auto"/>
        <w:ind w:left="720"/>
      </w:pPr>
      <w:r>
        <w:rPr>
          <w:lang w:val="fr_FR" w:bidi="fr_FR"/>
        </w:rPr>
      </w:r>
      <w:r>
        <w:rPr>
          <w:lang w:val="fr_FR" w:bidi="fr_FR"/>
        </w:rPr>
        <w:t>L'auditoire</w:t>
      </w:r>
    </w:p>
    <w:p>
      <w:pPr>
        <w:pStyle w:val="ListBullet"/>
        <w:spacing w:line="240" w:lineRule="auto"/>
        <w:ind w:left="720"/>
      </w:pPr>
      <w:r>
        <w:rPr>
          <w:lang w:val="fr_FR" w:bidi="fr_FR"/>
        </w:rPr>
      </w:r>
      <w:r>
        <w:rPr>
          <w:lang w:val="fr_FR" w:bidi="fr_FR"/>
        </w:rPr>
        <w:t>Le bœuf</w:t>
      </w:r>
    </w:p>
    <w:p>
      <w:pPr>
        <w:pStyle w:val="ListBullet"/>
        <w:spacing w:line="240" w:lineRule="auto"/>
        <w:ind w:left="720"/>
      </w:pPr>
      <w:r>
        <w:rPr>
          <w:lang w:val="fr_FR" w:bidi="fr_FR"/>
        </w:rPr>
      </w:r>
      <w:r>
        <w:rPr>
          <w:lang w:val="fr_FR" w:bidi="fr_FR"/>
        </w:rPr>
        <w:t>L'âne</w:t>
      </w:r>
    </w:p>
    <w:p>
      <w:pPr>
        <w:pStyle w:val="ListBullet"/>
        <w:spacing w:line="240" w:lineRule="auto"/>
        <w:ind w:left="720"/>
      </w:pPr>
      <w:r>
        <w:rPr>
          <w:lang w:val="fr_FR" w:bidi="fr_FR"/>
        </w:rPr>
      </w:r>
      <w:r>
        <w:rPr>
          <w:lang w:val="fr_FR" w:bidi="fr_FR"/>
        </w:rPr>
        <w:t>Satan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 sabbat était le jour de repos juif. Il y avait toutefois beaucoup d'autres règles mises en place par les chefs religieux pour soi-disant aider les Juifs à ne pas travailler le jour du sabbat. Ces règles ne faisaient pas partie de la loi de Dieu.</w:t>
      </w:r>
    </w:p>
    <w:p>
      <w:pPr/>
      <w:r>
        <w:rPr>
          <w:lang w:val="fr_FR" w:bidi="fr_FR"/>
        </w:rPr>
      </w:r>
      <w:r>
        <w:rPr>
          <w:lang w:val="fr_FR" w:bidi="fr_FR"/>
        </w:rPr>
        <w:t>Jésus et ses disciples sont en route vers Jérusalem. Jésus s'arrête pour enseigner le jour du sabbat dans une synagogue. Jésus guérit une femme estropiée et elle loue Dieu.</w:t>
      </w:r>
    </w:p>
    <w:p>
      <w:pPr/>
      <w:r>
        <w:rPr>
          <w:lang w:val="fr_FR" w:bidi="fr_FR"/>
        </w:rPr>
      </w:r>
      <w:r>
        <w:rPr>
          <w:lang w:val="fr_FR" w:bidi="fr_FR"/>
        </w:rPr>
        <w:t>Il est important de se rappeler que l'histoire commence avec le fait que Jésus enseigne dans une synagogue. Jésus se tient à l'avant, et les gens sont assis pour l'écouter enseigner.</w:t>
      </w:r>
    </w:p>
    <w:p>
      <w:pPr/>
      <w:r>
        <w:rPr>
          <w:lang w:val="fr_FR" w:bidi="fr_FR"/>
        </w:rPr>
      </w:r>
      <w:r>
        <w:rPr>
          <w:lang w:val="fr_FR" w:bidi="fr_FR"/>
        </w:rPr>
        <w:t>Il est important de se rappeler que la femme était probablement assise à l'arrière de la synagogue puisqu'elle avait un statut bas. Quand Jésus l'a appelée à l'avant, elle aurait dû passer devant les autres personnes assises pour l'atteindre.</w:t>
      </w:r>
    </w:p>
    <w:p>
      <w:pPr/>
      <w:r>
        <w:rPr>
          <w:lang w:val="fr_FR" w:bidi="fr_FR"/>
        </w:rPr>
      </w:r>
      <w:r>
        <w:rPr>
          <w:lang w:val="fr_FR" w:bidi="fr_FR"/>
        </w:rPr>
        <w:t>Il est important de se rappeler que Jésus montre clairement que la femme avait été liée par Satan, ce qui lui avait donné le dos courbée pendant dix-huit ans.</w:t>
      </w:r>
    </w:p>
    <w:p>
      <w:pPr/>
      <w:r>
        <w:rPr>
          <w:lang w:val="fr_FR" w:bidi="fr_FR"/>
        </w:rPr>
      </w:r>
      <w:r>
        <w:rPr>
          <w:lang w:val="fr_FR" w:bidi="fr_FR"/>
        </w:rPr>
        <w:t>Il est important de se rappeler que le chef de la synagogue a admis qu'une guérison avait eu lieu, mais son attention était sur le fait de garder le sabbat et non sur les signes que Jésus accomplissait.</w:t>
      </w:r>
    </w:p>
    <w:p>
      <w:pPr/>
      <w:r>
        <w:rPr>
          <w:lang w:val="fr_FR" w:bidi="fr_FR"/>
        </w:rPr>
      </w:r>
      <w:r>
        <w:rPr>
          <w:lang w:val="fr_FR" w:bidi="fr_FR"/>
        </w:rPr>
        <w:t>Il est important de se rappeler que l'état de la femme n'était pas une menace pour la vie. Le chef cite donc une partie de la loi de Dieu donnée à Moïse. Mais Jésus répond en comparant leurs actions avec la loi de Moïse qui dit que même les animaux ne peuvent pas travailler le jour du sabbat. Mais les Juifs détachaient leurs animaux et les menaient vers l'eau même si cela ne menaçait pas leur vie d'attendre une journée.</w:t>
      </w:r>
    </w:p>
    <w:p>
      <w:pPr/>
      <w:r>
        <w:rPr>
          <w:lang w:val="fr_FR" w:bidi="fr_FR"/>
        </w:rPr>
      </w:r>
      <w:r>
        <w:rPr>
          <w:lang w:val="fr_FR" w:bidi="fr_FR"/>
        </w:rPr>
        <w:t>Le chef de la synagogue critique indirectement Jésus en disant aux gens qu'ils peuvent être guéris les six autres jours. Jésus compare les actions des gens envers leurs animaux avec sa guérison de la femme. La réponse de Jésus faisait publiquement honte au chef et à ceux qui pensaient comme lui. Les autres personnes qui écoutaient étaient heureuses du miracle que Jésus avait accompli.</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femme estropiée</w:t>
      </w:r>
    </w:p>
    <w:p>
      <w:pPr>
        <w:pStyle w:val="ListBullet"/>
        <w:spacing w:line="240" w:lineRule="auto"/>
        <w:ind w:left="720"/>
      </w:pPr>
      <w:r>
        <w:rPr>
          <w:lang w:val="fr_FR" w:bidi="fr_FR"/>
        </w:rPr>
      </w:r>
      <w:r>
        <w:rPr>
          <w:lang w:val="fr_FR" w:bidi="fr_FR"/>
        </w:rPr>
        <w:t>Le chef de la synagogue</w:t>
      </w:r>
    </w:p>
    <w:p>
      <w:pPr>
        <w:pStyle w:val="ListBullet"/>
        <w:spacing w:line="240" w:lineRule="auto"/>
        <w:ind w:left="720"/>
      </w:pPr>
      <w:r>
        <w:rPr>
          <w:lang w:val="fr_FR" w:bidi="fr_FR"/>
        </w:rPr>
      </w:r>
      <w:r>
        <w:rPr>
          <w:lang w:val="fr_FR" w:bidi="fr_FR"/>
        </w:rPr>
        <w:t>L'auditoire</w:t>
      </w:r>
    </w:p>
    <w:p>
      <w:pPr>
        <w:pStyle w:val="ListBullet"/>
        <w:spacing w:line="240" w:lineRule="auto"/>
        <w:ind w:left="720"/>
      </w:pPr>
      <w:r>
        <w:rPr>
          <w:lang w:val="fr_FR" w:bidi="fr_FR"/>
        </w:rPr>
      </w:r>
      <w:r>
        <w:rPr>
          <w:lang w:val="fr_FR" w:bidi="fr_FR"/>
        </w:rPr>
        <w:t>Le bœuf</w:t>
      </w:r>
    </w:p>
    <w:p>
      <w:pPr>
        <w:pStyle w:val="ListBullet"/>
        <w:spacing w:line="240" w:lineRule="auto"/>
        <w:ind w:left="720"/>
      </w:pPr>
      <w:r>
        <w:rPr>
          <w:lang w:val="fr_FR" w:bidi="fr_FR"/>
        </w:rPr>
      </w:r>
      <w:r>
        <w:rPr>
          <w:lang w:val="fr_FR" w:bidi="fr_FR"/>
        </w:rPr>
        <w:t>L'âne</w:t>
      </w:r>
    </w:p>
    <w:p>
      <w:pPr>
        <w:pStyle w:val="ListBullet"/>
        <w:spacing w:line="240" w:lineRule="auto"/>
        <w:ind w:left="720"/>
      </w:pPr>
      <w:r>
        <w:rPr>
          <w:lang w:val="fr_FR" w:bidi="fr_FR"/>
        </w:rPr>
      </w:r>
      <w:r>
        <w:rPr>
          <w:lang w:val="fr_FR" w:bidi="fr_FR"/>
        </w:rPr>
        <w:t>Satan</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Satan en train de garder la femme courbée pendant dix-huit ans. En même temps, l'équipe peut représenter un bœuf et un âne en train d'être liés seulement pendant quelques heures.</w:t>
      </w:r>
    </w:p>
    <w:p>
      <w:pPr/>
      <w:r>
        <w:rPr>
          <w:lang w:val="fr_FR" w:bidi="fr_FR"/>
        </w:rPr>
      </w:r>
      <w:r>
        <w:rPr>
          <w:lang w:val="fr_FR" w:bidi="fr_FR"/>
        </w:rPr>
        <w:t>Assurez-vous que l'équipe représente le chef de la synagogue se tenant dans une position arrogante, rappelant aux gens la loi de Dieu donnée à Moïse après que Jésus ait guéri la femme le jour du sabbat.</w:t>
      </w:r>
    </w:p>
    <w:p>
      <w:pPr/>
      <w:r>
        <w:rPr>
          <w:lang w:val="fr_FR" w:bidi="fr_FR"/>
        </w:rPr>
      </w:r>
      <w:r>
        <w:rPr>
          <w:lang w:val="fr_FR" w:bidi="fr_FR"/>
        </w:rPr>
        <w:t>Assurez-vous que l'équipe représente quelqu'un qui prend le bœuf et l'âne pour leur donner de l'eau le jour du sabbat. Il peut s'agir du même acteur que le chef de la synagogue.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d'enseigner dans une synagogue le jour du sabbat. Jésus a appelé une femme qui avait été estropiée depuis dix-huit ans à l'avant.</w:t>
      </w:r>
    </w:p>
    <w:p>
      <w:pPr/>
      <w:r>
        <w:rPr>
          <w:lang w:val="fr_FR" w:bidi="fr_FR"/>
        </w:rPr>
      </w:r>
      <w:r>
        <w:rPr>
          <w:lang w:val="fr_FR" w:bidi="fr_FR"/>
        </w:rPr>
        <w:t>Arrêtez la représentation : Demandez à l'acteur qui joue le rôle de la femme : « Que ressentez-vous ? » Vous entendrez peut-être des choses comme : « Embarrassée. Je ne veux pas que tout le monde me regarde », « Surprise. Je ne peux pas croire que Jésus veuille que je sois dans un siège d'honneur », et « Touchée. Il m'a remarqué. » Reprenez la représentation.</w:t>
      </w:r>
    </w:p>
    <w:p>
      <w:pPr/>
      <w:r>
        <w:rPr>
          <w:lang w:val="fr_FR" w:bidi="fr_FR"/>
        </w:rPr>
      </w:r>
      <w:r>
        <w:rPr>
          <w:lang w:val="fr_FR" w:bidi="fr_FR"/>
        </w:rPr>
        <w:t>Représentez Jésus en train de poser sa main sur la femme, et elle qui se tient droite. Elle loue Dieu.</w:t>
      </w:r>
    </w:p>
    <w:p>
      <w:pPr/>
      <w:r>
        <w:rPr>
          <w:lang w:val="fr_FR" w:bidi="fr_FR"/>
        </w:rPr>
      </w:r>
      <w:r>
        <w:rPr>
          <w:lang w:val="fr_FR" w:bidi="fr_FR"/>
        </w:rPr>
        <w:t>Arrêtez la représentation : Demandez à l'acteur qui joue le rôle de la femme : « Que ressentez-vous ? » Vous entendrez peut-être des choses comme : « Je suis enfin libre ! Le poids est parti. Je peux désormais prendre part à ma communauté », « Heureuse ! Je veux que tout le monde sache ce que Jésus a fait pour moi », et « Émerveillée. Jésus est tellement plus puissant que celui qui m'a gardé estropié. » Demandez à l'acteur qui joue le rôle du chef : « Que ressentez-vous ? » Vous entendrez peut-être des choses comme : « De l'outrage. Jésus encourage les gens à enfreindre nos règles », « Je dois contrôler les gens. Jésus doit être corrigé », et « Contrarié. Cette femme aurait pu attendre jusqu'à demain ! » Reprenez la représentation.</w:t>
      </w:r>
    </w:p>
    <w:p>
      <w:pPr/>
      <w:r>
        <w:rPr>
          <w:lang w:val="fr_FR" w:bidi="fr_FR"/>
        </w:rPr>
      </w:r>
      <w:r>
        <w:rPr>
          <w:lang w:val="fr_FR" w:bidi="fr_FR"/>
        </w:rPr>
        <w:t>Représentez le chef en train de critiquer les gens dans la synagogue. Il leur dit que s'ils veulent être guéris de ne pas venir le jour du sabbat. Jésus répond en disant qu'ils sont hypocrites parce qu'ils détachent leurs animaux pour les emmener vers l'eau. Jésus dit que la femme est plus précieuse que ces animaux. Les ennemis de Jésus ont honte, mais les gens sont heureux de toutes les choses que Jésus fait.</w:t>
      </w:r>
    </w:p>
    <w:p>
      <w:pPr/>
      <w:r>
        <w:rPr>
          <w:lang w:val="fr_FR" w:bidi="fr_FR"/>
        </w:rPr>
      </w:r>
      <w:r>
        <w:rPr>
          <w:lang w:val="fr_FR" w:bidi="fr_FR"/>
        </w:rPr>
        <w:t>Arrêtez la représentation : Demandez à l'acteur qui joue le rôle de Jésus : « Que ressentez-vous ? » Vous entendrez peut-être des choses comme : « En colère. Ils sont censés prendre soin des gens, mais ils ne font que leur rendre plus difficile le suivi de la loi de Dieu », « Compatissant. Je suis heureux que la femme soit libre », et « Plein d'espoir. J'accomplirai bientôt la loi de Dieu pour eux.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dans une </w:t>
      </w:r>
      <w:r>
        <w:rPr>
          <w:b/>
          <w:lang w:val="fr_FR" w:bidi="fr_FR"/>
        </w:rPr>
        <w:t>synagogue</w:t>
      </w:r>
      <w:r>
        <w:rPr>
          <w:lang w:val="fr_FR" w:bidi="fr_FR"/>
        </w:rPr>
        <w:t xml:space="preserve">, c'est-à-dire un lieu de culte juif, le jour du </w:t>
      </w:r>
      <w:r>
        <w:rPr>
          <w:b/>
          <w:lang w:val="fr_FR" w:bidi="fr_FR"/>
        </w:rPr>
        <w:t>sabbat</w:t>
      </w:r>
      <w:r>
        <w:rPr>
          <w:lang w:val="fr_FR" w:bidi="fr_FR"/>
        </w:rPr>
        <w:t xml:space="preserve">, c'est-à-dire le jour juif de repos et d'adoration. Assurez-vous de traduire synagogue et sabbat de la même façon que dans les passages précédents. Les deux termes, </w:t>
      </w:r>
      <w:r>
        <w:rPr>
          <w:b/>
          <w:lang w:val="fr_FR" w:bidi="fr_FR"/>
        </w:rPr>
        <w:t>synagogue</w:t>
      </w:r>
      <w:r>
        <w:rPr>
          <w:lang w:val="fr_FR" w:bidi="fr_FR"/>
        </w:rPr>
        <w:t xml:space="preserve"> et </w:t>
      </w:r>
      <w:r>
        <w:rPr>
          <w:b/>
          <w:lang w:val="fr_FR" w:bidi="fr_FR"/>
        </w:rPr>
        <w:t>sabbat</w:t>
      </w:r>
      <w:r>
        <w:rPr>
          <w:lang w:val="fr_FR" w:bidi="fr_FR"/>
        </w:rPr>
        <w:t>, se trouvent dans le glossaire principal.</w:t>
      </w:r>
    </w:p>
    <w:p>
      <w:pPr/>
      <w:r>
        <w:rPr>
          <w:lang w:val="fr_FR" w:bidi="fr_FR"/>
        </w:rPr>
      </w:r>
      <w:r>
        <w:rPr>
          <w:lang w:val="fr_FR" w:bidi="fr_FR"/>
        </w:rPr>
        <w:t>Arrêtez et montrez une image d'une synagogue si votre équipe a besoin d'une référence.</w:t>
      </w:r>
    </w:p>
    <w:p>
      <w:pPr/>
      <w:r>
        <w:rPr>
          <w:lang w:val="fr_FR" w:bidi="fr_FR"/>
        </w:rPr>
      </w:r>
      <w:r>
        <w:rPr>
          <w:lang w:val="fr_FR" w:bidi="fr_FR"/>
        </w:rPr>
        <w:t xml:space="preserve">Dans la synagogue se trouve une femme qui est </w:t>
      </w:r>
      <w:r>
        <w:rPr>
          <w:b/>
          <w:lang w:val="fr_FR" w:bidi="fr_FR"/>
        </w:rPr>
        <w:t>estropiée</w:t>
      </w:r>
      <w:r>
        <w:rPr>
          <w:lang w:val="fr_FR" w:bidi="fr_FR"/>
        </w:rPr>
        <w:t xml:space="preserve"> par une maladie. Ici, estropiée, ou bossue, fait référence au fait que la femme est incapable de se tenir droite parce que son dos était courbé ou tordu. Un </w:t>
      </w:r>
      <w:r>
        <w:rPr>
          <w:b/>
          <w:lang w:val="fr_FR" w:bidi="fr_FR"/>
        </w:rPr>
        <w:t>esprit</w:t>
      </w:r>
      <w:r>
        <w:rPr>
          <w:lang w:val="fr_FR" w:bidi="fr_FR"/>
        </w:rPr>
        <w:t xml:space="preserve">, ou esprit mauvais, est la cause de la maladie de la femme. Assurez-vous de traduire esprit de la même façon que précédemment. </w:t>
      </w:r>
      <w:r>
        <w:rPr>
          <w:b/>
          <w:lang w:val="fr_FR" w:bidi="fr_FR"/>
        </w:rPr>
        <w:t>Esprit mauvais</w:t>
      </w:r>
      <w:r>
        <w:rPr>
          <w:lang w:val="fr_FR" w:bidi="fr_FR"/>
        </w:rPr>
        <w:t xml:space="preserve"> est dans le glossaire principal.</w:t>
      </w:r>
    </w:p>
    <w:p>
      <w:pPr/>
      <w:r>
        <w:rPr>
          <w:lang w:val="fr_FR" w:bidi="fr_FR"/>
        </w:rPr>
      </w:r>
      <w:r>
        <w:rPr>
          <w:lang w:val="fr_FR" w:bidi="fr_FR"/>
        </w:rPr>
        <w:t xml:space="preserve">Le </w:t>
      </w:r>
      <w:r>
        <w:rPr>
          <w:b/>
          <w:lang w:val="fr_FR" w:bidi="fr_FR"/>
        </w:rPr>
        <w:t>chef de la synagogue</w:t>
      </w:r>
      <w:r>
        <w:rPr>
          <w:lang w:val="fr_FR" w:bidi="fr_FR"/>
        </w:rPr>
        <w:t xml:space="preserve"> est en colère parce que Jésus a guéri le jour du sabbat. Chaque synagogue avait un ou plusieurs chefs. Les chefs étaient responsables de prendre soin du bâtiment et d'organiser les activités et les offices cultuels. Ils n'étaient pas prêtres et ne faisaient pas de sacrifices au nom des gens.</w:t>
      </w:r>
    </w:p>
    <w:p>
      <w:pPr/>
      <w:r>
        <w:rPr>
          <w:lang w:val="fr_FR" w:bidi="fr_FR"/>
        </w:rPr>
      </w:r>
      <w:r>
        <w:rPr>
          <w:lang w:val="fr_FR" w:bidi="fr_FR"/>
        </w:rPr>
        <w:t xml:space="preserve">Luc appelle Jésus </w:t>
      </w:r>
      <w:r>
        <w:rPr>
          <w:b/>
          <w:lang w:val="fr_FR" w:bidi="fr_FR"/>
        </w:rPr>
        <w:t>Seigneur</w:t>
      </w:r>
      <w:r>
        <w:rPr>
          <w:lang w:val="fr_FR" w:bidi="fr_FR"/>
        </w:rPr>
        <w:t xml:space="preserve">. Ce titre souligne le fait que Jésus est celui qui avait la véritable autorité de Dieu pour interpréter la loi de Dieu. Assurez-vous de traduire Seigneur de la même façon que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Jésus dit que Satan a gardé la femme liée pendant dix-huit ans. </w:t>
      </w:r>
      <w:r>
        <w:rPr>
          <w:b/>
          <w:lang w:val="fr_FR" w:bidi="fr_FR"/>
        </w:rPr>
        <w:t>Satan</w:t>
      </w:r>
      <w:r>
        <w:rPr>
          <w:lang w:val="fr_FR" w:bidi="fr_FR"/>
        </w:rPr>
        <w:t xml:space="preserve"> fait référence au chef de tous les esprits mauvais et à l'ennemi de Dieu et de son peuple. Assurez-vous de traduire Satan de la même façon que précédemment. « </w:t>
      </w:r>
      <w:r>
        <w:rPr>
          <w:b/>
          <w:lang w:val="fr_FR" w:bidi="fr_FR"/>
        </w:rPr>
        <w:t>Satan</w:t>
      </w:r>
      <w:r>
        <w:rPr>
          <w:lang w:val="fr_FR" w:bidi="fr_FR"/>
        </w:rPr>
        <w:t xml:space="preserve"> » se trouve dans le glossaire principal.</w:t>
      </w:r>
    </w:p>
    <w:p>
      <w:pPr/>
      <w:r>
        <w:rPr>
          <w:lang w:val="fr_FR" w:bidi="fr_FR"/>
        </w:rPr>
      </w:r>
      <w:r>
        <w:rPr>
          <w:lang w:val="fr_FR" w:bidi="fr_FR"/>
        </w:rPr>
        <w:t xml:space="preserve">Jésus appelle la femme une </w:t>
      </w:r>
      <w:r>
        <w:rPr>
          <w:b/>
          <w:lang w:val="fr_FR" w:bidi="fr_FR"/>
        </w:rPr>
        <w:t>descendante d'Abraham</w:t>
      </w:r>
      <w:r>
        <w:rPr>
          <w:lang w:val="fr_FR" w:bidi="fr_FR"/>
        </w:rPr>
        <w:t>. Il s'agissait d'un autre nom pour les Juifs puisqu'</w:t>
      </w:r>
      <w:r>
        <w:rPr>
          <w:b/>
          <w:lang w:val="fr_FR" w:bidi="fr_FR"/>
        </w:rPr>
        <w:t>Abraham</w:t>
      </w:r>
      <w:r>
        <w:rPr>
          <w:lang w:val="fr_FR" w:bidi="fr_FR"/>
        </w:rPr>
        <w:t xml:space="preserve"> était leur ancêtre. Jésus disait que Dieu accepte la femme comme l'une de ses personnes spéciales.</w:t>
      </w:r>
    </w:p>
    <w:p>
      <w:pPr/>
      <w:r>
        <w:rPr>
          <w:lang w:val="fr_FR" w:bidi="fr_FR"/>
        </w:rPr>
      </w:r>
      <w:r>
        <w:rPr>
          <w:lang w:val="fr_FR" w:bidi="fr_FR"/>
        </w:rPr>
        <w:t xml:space="preserve">Jésus appelle le chef de la synagogue et ceux qui pensent comme lui des </w:t>
      </w:r>
      <w:r>
        <w:rPr>
          <w:b/>
          <w:lang w:val="fr_FR" w:bidi="fr_FR"/>
        </w:rPr>
        <w:t>hypocrites</w:t>
      </w:r>
      <w:r>
        <w:rPr>
          <w:lang w:val="fr_FR" w:bidi="fr_FR"/>
        </w:rPr>
        <w:t xml:space="preserve">, c'est-à-dire des gens qui s'attendent à ce que les autres vivent d'une façon sans eux-mêmes vivre de cette façon. Assurez-vous de traduire hypocrite de la même façon que dans les passages précédents. </w:t>
      </w:r>
      <w:r>
        <w:rPr>
          <w:b/>
          <w:lang w:val="fr_FR" w:bidi="fr_FR"/>
        </w:rPr>
        <w:t>Hypocrite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13:10–17</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34">
        <w:r>
          <w:rPr>
            <w:lang w:val="fr_FR" w:bidi="fr_FR"/>
          </w:rPr>
          <w:rPr>
            <w:color w:val="0000EE"/>
            <w:u w:val="single"/>
          </w:rPr>
          <w:t>Écouter et Cœur</w:t>
        </w:r>
      </w:hyperlink>
      <w:r>
        <w:rPr>
          <w:lang w:val="fr_FR" w:bidi="fr_FR"/>
        </w:rPr>
        <w:t xml:space="preserve"> (369 KB)</w:t>
      </w:r>
      <w:r>
        <w:rPr>
          <w:lang w:val="fr_FR" w:bidi="fr_FR"/>
        </w:rPr>
      </w:r>
    </w:p>
    <w:p>
      <w:pPr>
        <w:pStyle w:val="ListBullet"/>
        <w:spacing w:line="240" w:lineRule="auto"/>
        <w:ind w:left="720"/>
      </w:pPr>
      <w:r>
        <w:rPr>
          <w:lang w:val="fr_FR" w:bidi="fr_FR"/>
        </w:rPr>
      </w:r>
      <w:hyperlink r:id="rId335">
        <w:r>
          <w:rPr>
            <w:lang w:val="fr_FR" w:bidi="fr_FR"/>
          </w:rPr>
          <w:rPr>
            <w:color w:val="0000EE"/>
            <w:u w:val="single"/>
          </w:rPr>
          <w:t>Planter le Décor</w:t>
        </w:r>
      </w:hyperlink>
      <w:r>
        <w:rPr>
          <w:lang w:val="fr_FR" w:bidi="fr_FR"/>
        </w:rPr>
        <w:t xml:space="preserve"> (5.7 MB)</w:t>
      </w:r>
      <w:r>
        <w:rPr>
          <w:lang w:val="fr_FR" w:bidi="fr_FR"/>
        </w:rPr>
      </w:r>
    </w:p>
    <w:p>
      <w:pPr>
        <w:pStyle w:val="ListBullet"/>
        <w:spacing w:line="240" w:lineRule="auto"/>
        <w:ind w:left="720"/>
      </w:pPr>
      <w:r>
        <w:rPr>
          <w:lang w:val="fr_FR" w:bidi="fr_FR"/>
        </w:rPr>
      </w:r>
      <w:hyperlink r:id="rId336">
        <w:r>
          <w:rPr>
            <w:lang w:val="fr_FR" w:bidi="fr_FR"/>
          </w:rPr>
          <w:rPr>
            <w:color w:val="0000EE"/>
            <w:u w:val="single"/>
          </w:rPr>
          <w:t>Définir les Scènes</w:t>
        </w:r>
      </w:hyperlink>
      <w:r>
        <w:rPr>
          <w:lang w:val="fr_FR" w:bidi="fr_FR"/>
        </w:rPr>
        <w:t xml:space="preserve"> (1.9 MB)</w:t>
      </w:r>
      <w:r>
        <w:rPr>
          <w:lang w:val="fr_FR" w:bidi="fr_FR"/>
        </w:rPr>
      </w:r>
    </w:p>
    <w:p>
      <w:pPr>
        <w:pStyle w:val="ListBullet"/>
        <w:spacing w:line="240" w:lineRule="auto"/>
        <w:ind w:left="720"/>
      </w:pPr>
      <w:r>
        <w:rPr>
          <w:lang w:val="fr_FR" w:bidi="fr_FR"/>
        </w:rPr>
      </w:r>
      <w:hyperlink r:id="rId337">
        <w:r>
          <w:rPr>
            <w:lang w:val="fr_FR" w:bidi="fr_FR"/>
          </w:rPr>
          <w:rPr>
            <w:color w:val="0000EE"/>
            <w:u w:val="single"/>
          </w:rPr>
          <w:t>Intégration du Texte</w:t>
        </w:r>
      </w:hyperlink>
      <w:r>
        <w:rPr>
          <w:lang w:val="fr_FR" w:bidi="fr_FR"/>
        </w:rPr>
        <w:t xml:space="preserve"> (2.0 MB)</w:t>
      </w:r>
      <w:r>
        <w:rPr>
          <w:lang w:val="fr_FR" w:bidi="fr_FR"/>
        </w:rPr>
      </w:r>
    </w:p>
    <w:p>
      <w:pPr>
        <w:pStyle w:val="ListBullet"/>
        <w:spacing w:line="240" w:lineRule="auto"/>
        <w:ind w:left="720"/>
      </w:pPr>
      <w:r>
        <w:rPr>
          <w:lang w:val="fr_FR" w:bidi="fr_FR"/>
        </w:rPr>
      </w:r>
      <w:hyperlink r:id="rId338">
        <w:r>
          <w:rPr>
            <w:lang w:val="fr_FR" w:bidi="fr_FR"/>
          </w:rPr>
          <w:rPr>
            <w:color w:val="0000EE"/>
            <w:u w:val="single"/>
          </w:rPr>
          <w:t>Combler les Lacunes</w:t>
        </w:r>
      </w:hyperlink>
      <w:r>
        <w:rPr>
          <w:lang w:val="fr_FR" w:bidi="fr_FR"/>
        </w:rPr>
        <w:t xml:space="preserve"> (1.3 MB)</w:t>
      </w:r>
      <w:r>
        <w:rPr>
          <w:lang w:val="fr_FR" w:bidi="fr_FR"/>
        </w:rPr>
      </w:r>
    </w:p>
    <w:p>
      <w:pPr>
        <w:pStyle w:val="ListBullet"/>
        <w:spacing w:line="240" w:lineRule="auto"/>
        <w:ind w:left="720"/>
      </w:pPr>
      <w:r>
        <w:rPr>
          <w:lang w:val="fr_FR" w:bidi="fr_FR"/>
        </w:rPr>
      </w:r>
      <w:hyperlink r:id="rId339">
        <w:r>
          <w:rPr>
            <w:lang w:val="fr_FR" w:bidi="fr_FR"/>
          </w:rPr>
          <w:rPr>
            <w:color w:val="0000EE"/>
            <w:u w:val="single"/>
          </w:rPr>
          <w:t>Prêcher la Parole</w:t>
        </w:r>
      </w:hyperlink>
      <w:r>
        <w:rPr>
          <w:lang w:val="fr_FR" w:bidi="fr_FR"/>
        </w:rPr>
        <w:t xml:space="preserve"> (914 KB)</w:t>
      </w:r>
      <w:r>
        <w:rPr>
          <w:lang w:val="fr_FR" w:bidi="fr_FR"/>
        </w:rPr>
      </w:r>
      <w:r>
        <w:rPr>
          <w:lang w:val="fr_FR" w:bidi="fr_FR"/>
        </w:rPr>
      </w:r>
      <w:r>
        <w:rPr>
          <w:lang w:val="fr_FR" w:bidi="fr_FR"/>
        </w:rPr>
      </w:r>
    </w:p>
    <w:p>
      <w:pPr/>
      <w:r>
        <w:rPr>
          <w:lang w:val="fr_FR" w:bidi="fr_FR"/>
        </w:rPr>
      </w:r>
    </w:p>
    <w:p>
      <w:pPr>
        <w:pStyle w:val="Heading2"/>
      </w:pPr>
      <w:r>
        <w:rPr>
          <w:lang w:val="fr_FR" w:bidi="fr_FR"/>
        </w:rPr>
        <w:t>Luc 13:18–21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13.18–21.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la dernière histoire, Jésus a guéri une femme estropiée dans une synagogue, c'est-à-dire un lieu de culte juif, le jour de repos juif. Par la suite, le chef de la synagogue a critiqué l'enseignement de Jésus. Jésus a affronté le chef de la synagogue et a dit que guérir la femme le jour du sabbat n'était pas une erreur. Jésus raconte maintenant deux paraboles sur le royaume de Dieu.</w:t>
      </w:r>
    </w:p>
    <w:p>
      <w:pPr/>
      <w:r>
        <w:rPr>
          <w:lang w:val="fr_FR" w:bidi="fr_FR"/>
        </w:rPr>
      </w:r>
      <w:r>
        <w:rPr>
          <w:lang w:val="fr_FR" w:bidi="fr_FR"/>
        </w:rPr>
        <w:t>Luc ne nous dit pas si Jésus a raconté les deux paraboles dans la synagogue ou plus tard, après qu'il ait guéri la femme estropiée. Il est clair d'après le contenu que les enseignements de Jésus sur le royaume de Dieu, c'est-à-dire Dieu qui règne dans le cœur des gens, étaient liés à la guérison qu'il a accomplie. Selon les chefs religieux, la guérison de Jésus était déplacée parce qu'elle avait lieu dans une synagogue. La guérison était arrivée au mauvais moment parce qu'elle avait eu lieu le jour du sabbat. Et selon les chefs religieux, la guérison de Jésus était dirigée vers le mauvais genre de personne parce qu'elle était une femme exclue. Mais Jésus fait contraste avec les croyances des chefs religieux en décrivant à quoi ressemble le royaume de Dieu. Il ne décrit pas le royaume de Dieu avec une imagerie royale, mais le décrit au contraire avec des images de la vie quotidienne du village.</w:t>
      </w:r>
    </w:p>
    <w:p>
      <w:pPr/>
      <w:r>
        <w:rPr>
          <w:lang w:val="fr_FR" w:bidi="fr_FR"/>
        </w:rPr>
      </w:r>
      <w:r>
        <w:rPr>
          <w:lang w:val="fr_FR" w:bidi="fr_FR"/>
        </w:rPr>
        <w:t>La première parabole de Jésus compare le royaume de Dieu à une graine de moutarde pour montrer comment le royaume de Dieu croît et se développe. Jésus commence par poser deux questions qui signifient la même chose. Cette répétition met l'accent sur ce qu'il est sur le point de dire et introduit un nouveau thème dans son enseignement. Pour les Juifs, la graine de moutarde symbolisait tout ce qui était petit. Même si la graine était petite, quand quelqu'un l'a plantée, elle grandit en un arbre qui ferait trois mètres de haut. Comme la graine de moutarde, le royaume de Dieu commence comme quelque chose de très petit, mais avec le temps, il se développe très grand. L'arbre pousse si haut que les oiseaux qui peuvent voler construisent des nids dans ses branches.</w:t>
      </w:r>
    </w:p>
    <w:p>
      <w:pPr/>
      <w:r>
        <w:rPr>
          <w:lang w:val="fr_FR" w:bidi="fr_FR"/>
        </w:rPr>
      </w:r>
      <w:r>
        <w:rPr>
          <w:lang w:val="fr_FR" w:bidi="fr_FR"/>
        </w:rPr>
        <w:t>Arrêtez et montrez à votre équipe une image d'une graine de moutarde et de l'arbre dans lequel elle pousse.</w:t>
      </w:r>
    </w:p>
    <w:p>
      <w:pPr/>
      <w:r>
        <w:rPr>
          <w:lang w:val="fr_FR" w:bidi="fr_FR"/>
        </w:rPr>
      </w:r>
      <w:r>
        <w:rPr>
          <w:lang w:val="fr_FR" w:bidi="fr_FR"/>
        </w:rPr>
        <w:t>Jésus fait une autre comparaison en racontant une deuxième parabole. Jésus pose la même question que précédemment : « À quoi devrais-je comparer le royaume de Dieu ? » et ne s'attend pas à ce qu'on réponde à la question. Au lieu de cela, il donne la réponse en comparant le royaume de Dieu au levain. Dans la parabole, une femme fait du pain. Elle ajoute à une grande quantité de farine une petite quantité de levain, c'est-à-dire une substance utilisée pour faire dilater et lever la pâte du pain. Les érudits ne connaissent pas les mesures exactes de « la mesure » dans les proportions modernes. Nous savons que cela aurait été assez de farine pour que quelqu'un puisse cuire du pain pour nourrir plus de cent personnes ! Le levain se répand à travers la pâte jusqu'à ce qu'il affecte toute la pâte d'une bonne façon. Cela prenait généralement plusieurs heures. De la même manière, l'effet du fait que Dieu règne sur la vie de quelques personnes se propage au monde entier.</w:t>
      </w:r>
    </w:p>
    <w:p>
      <w:pPr/>
      <w:r>
        <w:rPr>
          <w:lang w:val="fr_FR" w:bidi="fr_FR"/>
        </w:rPr>
      </w:r>
      <w:r>
        <w:rPr>
          <w:lang w:val="fr_FR" w:bidi="fr_FR"/>
        </w:rPr>
        <w:t>Arrêtez et montrez à votre équipe une photo d'une femme qui pétrit du levain dans la farine pour faire du pain. Discutez avec votre équipe. Comment les gens font-ils du pain là où vous vivez ? Décrivez le processus.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Il compare le royaume de Dieu à une graine de moutarde. Un jardinier plante une graine de moutarde. Avec le temps, il se transforme en un grand arbre et les oiseaux y font leur nid.</w:t>
      </w:r>
    </w:p>
    <w:p>
      <w:pPr/>
      <w:r>
        <w:rPr>
          <w:lang w:val="fr_FR" w:bidi="fr_FR"/>
        </w:rPr>
      </w:r>
      <w:r>
        <w:rPr>
          <w:b/>
          <w:lang w:val="fr_FR" w:bidi="fr_FR"/>
        </w:rPr>
        <w:t>Deuxième partie :</w:t>
      </w:r>
      <w:r>
        <w:rPr>
          <w:lang w:val="fr_FR" w:bidi="fr_FR"/>
        </w:rPr>
        <w:t xml:space="preserve"> Jésus compare le royaume de Dieu au levain. Une femme travaille avec une petite quantité de levain et une grande quantité de farine. Elle fait le pain et c'est assez pour nourrir cent personnes.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Ceux qui écoutaient Jésus</w:t>
      </w:r>
    </w:p>
    <w:p>
      <w:pPr>
        <w:pStyle w:val="ListBullet"/>
        <w:spacing w:line="240" w:lineRule="auto"/>
        <w:ind w:left="720"/>
      </w:pPr>
      <w:r>
        <w:rPr>
          <w:lang w:val="fr_FR" w:bidi="fr_FR"/>
        </w:rPr>
      </w:r>
      <w:r>
        <w:rPr>
          <w:lang w:val="fr_FR" w:bidi="fr_FR"/>
        </w:rPr>
        <w:t>Le jardinier</w:t>
      </w:r>
    </w:p>
    <w:p>
      <w:pPr>
        <w:pStyle w:val="ListBullet"/>
        <w:spacing w:line="240" w:lineRule="auto"/>
        <w:ind w:left="720"/>
      </w:pPr>
      <w:r>
        <w:rPr>
          <w:lang w:val="fr_FR" w:bidi="fr_FR"/>
        </w:rPr>
      </w:r>
      <w:r>
        <w:rPr>
          <w:lang w:val="fr_FR" w:bidi="fr_FR"/>
        </w:rPr>
        <w:t>La femme qui travaille avec la pâte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les paraboles juste après avoir guéri une femme qui avait un statut bas le jour de repos juif. Ce n'était pas quelque chose que les chefs religieux s'attendaient à ce qu'il fasse.</w:t>
      </w:r>
    </w:p>
    <w:p>
      <w:pPr/>
      <w:r>
        <w:rPr>
          <w:lang w:val="fr_FR" w:bidi="fr_FR"/>
        </w:rPr>
      </w:r>
      <w:r>
        <w:rPr>
          <w:lang w:val="fr_FR" w:bidi="fr_FR"/>
        </w:rPr>
        <w:t>Il est important de se rappeler que Jésus enseigne comment le royaume de Dieu ressemble à quelque chose de différent de ce à quoi les gens s'attendent. Il utilise des comparaisons que les gens ordinaires vivant dans les villages auraient reconnues.</w:t>
      </w:r>
    </w:p>
    <w:p>
      <w:pPr/>
      <w:r>
        <w:rPr>
          <w:lang w:val="fr_FR" w:bidi="fr_FR"/>
        </w:rPr>
      </w:r>
      <w:r>
        <w:rPr>
          <w:lang w:val="fr_FR" w:bidi="fr_FR"/>
        </w:rPr>
        <w:t>Jésus demande : « À quoi ressemble le royaume de Dieu ? À quoi puis-je le comparer ? »</w:t>
      </w:r>
    </w:p>
    <w:p>
      <w:pPr/>
      <w:r>
        <w:rPr>
          <w:lang w:val="fr_FR" w:bidi="fr_FR"/>
        </w:rPr>
      </w:r>
      <w:r>
        <w:rPr>
          <w:lang w:val="fr_FR" w:bidi="fr_FR"/>
        </w:rPr>
        <w:t>Il est important de se rappeler que Jésus commence par une question à laquelle il ne s'attend pas à ce que l'auditoire réponde. Dans les deux paraboles, Jésus se pose une question. Cela pourrait être représenté comme Jésus en train de réfléchir.</w:t>
      </w:r>
    </w:p>
    <w:p>
      <w:pPr/>
      <w:r>
        <w:rPr>
          <w:lang w:val="fr_FR" w:bidi="fr_FR"/>
        </w:rPr>
      </w:r>
      <w:r>
        <w:rPr>
          <w:lang w:val="fr_FR" w:bidi="fr_FR"/>
        </w:rPr>
        <w:t>Jésus compare le royaume de Dieu à une graine de moutarde. Un jardinier plante une graine de moutarde. Avec le temps, il se transforme en un grand arbre et les oiseaux y font leur nid. Jésus compare ensuite le royaume de Dieu au levain. Une femme travaille avec une petite quantité de levain et une grande quantité de farine. Elle fait le pain et c'est assez pour nourrir cent personnes.</w:t>
      </w:r>
    </w:p>
    <w:p>
      <w:pPr/>
      <w:r>
        <w:rPr>
          <w:lang w:val="fr_FR" w:bidi="fr_FR"/>
        </w:rPr>
      </w:r>
      <w:r>
        <w:rPr>
          <w:lang w:val="fr_FR" w:bidi="fr_FR"/>
        </w:rPr>
        <w:t>Il est important de se rappeler que Jésus a utilisé une comparaison du levain précédemment. La dernière fois, Jésus a utilisé du levain pour faire référence à l'hypocrisie des chefs religieux. Il l'utilise maintenant comme une comparaison positive avec le royaume de Dieu.</w:t>
      </w:r>
    </w:p>
    <w:p>
      <w:pPr/>
      <w:r>
        <w:rPr>
          <w:lang w:val="fr_FR" w:bidi="fr_FR"/>
        </w:rPr>
      </w:r>
      <w:r>
        <w:rPr>
          <w:lang w:val="fr_FR" w:bidi="fr_FR"/>
        </w:rPr>
        <w:t>Il est important de se rappeler que les deux paraboles montrent comment quelque chose de très petit a un grand impact. Jésus a utilisé ces deux histoires pour expliquer à quoi ressemble le royaume de Dieu ; il commencera petit mais grandira avec le temps pour être plus grand que quiconque pourrait s'y attendre.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Ceux qui écoutaient Jésus</w:t>
      </w:r>
    </w:p>
    <w:p>
      <w:pPr>
        <w:pStyle w:val="ListBullet"/>
        <w:spacing w:line="240" w:lineRule="auto"/>
        <w:ind w:left="720"/>
      </w:pPr>
      <w:r>
        <w:rPr>
          <w:lang w:val="fr_FR" w:bidi="fr_FR"/>
        </w:rPr>
      </w:r>
      <w:r>
        <w:rPr>
          <w:lang w:val="fr_FR" w:bidi="fr_FR"/>
        </w:rPr>
        <w:t>Le jardinier</w:t>
      </w:r>
    </w:p>
    <w:p>
      <w:pPr>
        <w:pStyle w:val="ListBullet"/>
        <w:spacing w:line="240" w:lineRule="auto"/>
        <w:ind w:left="720"/>
      </w:pPr>
      <w:r>
        <w:rPr>
          <w:lang w:val="fr_FR" w:bidi="fr_FR"/>
        </w:rPr>
      </w:r>
      <w:r>
        <w:rPr>
          <w:lang w:val="fr_FR" w:bidi="fr_FR"/>
        </w:rPr>
        <w:t>La femme qui travaille avec la pâte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un jardinier en train de planter la graine de moutarde. L'équipe peut utiliser des accessoires comme une branche ou un balai pour montrer comment la graine de moutarde est devenue un arbre et les oiseaux ont des nids sur ses branches.</w:t>
      </w:r>
    </w:p>
    <w:p>
      <w:pPr/>
      <w:r>
        <w:rPr>
          <w:lang w:val="fr_FR" w:bidi="fr_FR"/>
        </w:rPr>
      </w:r>
      <w:r>
        <w:rPr>
          <w:lang w:val="fr_FR" w:bidi="fr_FR"/>
        </w:rPr>
        <w:t>Assurez-vous que l'équipe représente une femme qui utilise du levain pour faire du pain. L'équipe peut utiliser des accessoires comme de la boue avec de petits rochers ou de la farine avec du colorant pour montrer que le levain a affecté toute la pâte.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donner l'exemple de la graine de moutarde qui pousse pour devenir un arbre.</w:t>
      </w:r>
    </w:p>
    <w:p>
      <w:pPr/>
      <w:r>
        <w:rPr>
          <w:lang w:val="fr_FR" w:bidi="fr_FR"/>
        </w:rPr>
      </w:r>
      <w:r>
        <w:rPr>
          <w:lang w:val="fr_FR" w:bidi="fr_FR"/>
        </w:rPr>
        <w:t>Arrêtez la représentation : Demandez à l'acteur qui joue le rôle du jardinier : « Que ressentez-vous ? » Vous entendrez peut-être des choses comme : « Je suis impressionné par la façon dont cette petite graine a poussé si haut », « Je suis heureux que la graine ne soit pas morte mais ait grandi en un arbre sain », et « Paisible. Il est beau de voir les oiseaux. » Reprenez la représentation.</w:t>
      </w:r>
    </w:p>
    <w:p>
      <w:pPr/>
      <w:r>
        <w:rPr>
          <w:lang w:val="fr_FR" w:bidi="fr_FR"/>
        </w:rPr>
      </w:r>
      <w:r>
        <w:rPr>
          <w:lang w:val="fr_FR" w:bidi="fr_FR"/>
        </w:rPr>
        <w:t>Représentez Jésus en train de donner l'exemple de la petite quantité de levain qui affectait toute la pâte.</w:t>
      </w:r>
    </w:p>
    <w:p>
      <w:pPr/>
      <w:r>
        <w:rPr>
          <w:lang w:val="fr_FR" w:bidi="fr_FR"/>
        </w:rPr>
      </w:r>
      <w:r>
        <w:rPr>
          <w:lang w:val="fr_FR" w:bidi="fr_FR"/>
        </w:rPr>
        <w:t>Arrêtez la représentation : Demandez à l'acteur qui joue le rôle de l'auditoire : « Que ressentez-vous ? » Vous entendrez peut-être des choses comme : « Rempli d'attente. Le royaume de Dieu va croître ! » « Est-ce la révolution que nous attendions ? » et « Je suis heureux que Jésus utilise des exemples que je peux comprendre.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et compare le </w:t>
      </w:r>
      <w:r>
        <w:rPr>
          <w:b/>
          <w:lang w:val="fr_FR" w:bidi="fr_FR"/>
        </w:rPr>
        <w:t>royaume à deux choses</w:t>
      </w:r>
      <w:r>
        <w:rPr>
          <w:lang w:val="fr_FR" w:bidi="fr_FR"/>
        </w:rPr>
        <w:t xml:space="preserve"> différentes. Le « Royaume de Dieu » fait référence au fait que Dieu règne dans le cœur des gens d'une nouvelle façon. Assurez-vous de traduire royaume de Dieu de la même façon que précédemment.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Jésus compare le royaume de Dieu à une </w:t>
      </w:r>
      <w:r>
        <w:rPr>
          <w:b/>
          <w:lang w:val="fr_FR" w:bidi="fr_FR"/>
        </w:rPr>
        <w:t>graine de moutarde</w:t>
      </w:r>
      <w:r>
        <w:rPr>
          <w:lang w:val="fr_FR" w:bidi="fr_FR"/>
        </w:rPr>
        <w:t>. Les Juifs considéraient la graine de moutarde comme un symbole de petitesse.</w:t>
      </w:r>
    </w:p>
    <w:p>
      <w:pPr/>
      <w:r>
        <w:rPr>
          <w:lang w:val="fr_FR" w:bidi="fr_FR"/>
        </w:rPr>
      </w:r>
      <w:r>
        <w:rPr>
          <w:lang w:val="fr_FR" w:bidi="fr_FR"/>
        </w:rPr>
        <w:t>Arrêtez et montrez à votre équipe une image d'une graine de moutarde et comparez-la à ce qu'elle devient une fois qu'elle a poussé, si vous ne l'avez pas déjà fait.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13:18–21</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40">
        <w:r>
          <w:rPr>
            <w:lang w:val="fr_FR" w:bidi="fr_FR"/>
          </w:rPr>
          <w:rPr>
            <w:color w:val="0000EE"/>
            <w:u w:val="single"/>
          </w:rPr>
          <w:t>Écouter et Cœur</w:t>
        </w:r>
      </w:hyperlink>
      <w:r>
        <w:rPr>
          <w:lang w:val="fr_FR" w:bidi="fr_FR"/>
        </w:rPr>
        <w:t xml:space="preserve"> (2.4 MB)</w:t>
      </w:r>
      <w:r>
        <w:rPr>
          <w:lang w:val="fr_FR" w:bidi="fr_FR"/>
        </w:rPr>
      </w:r>
    </w:p>
    <w:p>
      <w:pPr>
        <w:pStyle w:val="ListBullet"/>
        <w:spacing w:line="240" w:lineRule="auto"/>
        <w:ind w:left="720"/>
      </w:pPr>
      <w:r>
        <w:rPr>
          <w:lang w:val="fr_FR" w:bidi="fr_FR"/>
        </w:rPr>
      </w:r>
      <w:hyperlink r:id="rId341">
        <w:r>
          <w:rPr>
            <w:lang w:val="fr_FR" w:bidi="fr_FR"/>
          </w:rPr>
          <w:rPr>
            <w:color w:val="0000EE"/>
            <w:u w:val="single"/>
          </w:rPr>
          <w:t>Planter le Décor</w:t>
        </w:r>
      </w:hyperlink>
      <w:r>
        <w:rPr>
          <w:lang w:val="fr_FR" w:bidi="fr_FR"/>
        </w:rPr>
        <w:t xml:space="preserve"> (2.5 MB)</w:t>
      </w:r>
      <w:r>
        <w:rPr>
          <w:lang w:val="fr_FR" w:bidi="fr_FR"/>
        </w:rPr>
      </w:r>
    </w:p>
    <w:p>
      <w:pPr>
        <w:pStyle w:val="ListBullet"/>
        <w:spacing w:line="240" w:lineRule="auto"/>
        <w:ind w:left="720"/>
      </w:pPr>
      <w:r>
        <w:rPr>
          <w:lang w:val="fr_FR" w:bidi="fr_FR"/>
        </w:rPr>
      </w:r>
      <w:hyperlink r:id="rId342">
        <w:r>
          <w:rPr>
            <w:lang w:val="fr_FR" w:bidi="fr_FR"/>
          </w:rPr>
          <w:rPr>
            <w:color w:val="0000EE"/>
            <w:u w:val="single"/>
          </w:rPr>
          <w:t>Définir les Scènes</w:t>
        </w:r>
      </w:hyperlink>
      <w:r>
        <w:rPr>
          <w:lang w:val="fr_FR" w:bidi="fr_FR"/>
        </w:rPr>
        <w:t xml:space="preserve"> (2.5 MB)</w:t>
      </w:r>
      <w:r>
        <w:rPr>
          <w:lang w:val="fr_FR" w:bidi="fr_FR"/>
        </w:rPr>
      </w:r>
    </w:p>
    <w:p>
      <w:pPr>
        <w:pStyle w:val="ListBullet"/>
        <w:spacing w:line="240" w:lineRule="auto"/>
        <w:ind w:left="720"/>
      </w:pPr>
      <w:r>
        <w:rPr>
          <w:lang w:val="fr_FR" w:bidi="fr_FR"/>
        </w:rPr>
      </w:r>
      <w:hyperlink r:id="rId343">
        <w:r>
          <w:rPr>
            <w:lang w:val="fr_FR" w:bidi="fr_FR"/>
          </w:rPr>
          <w:rPr>
            <w:color w:val="0000EE"/>
            <w:u w:val="single"/>
          </w:rPr>
          <w:t>Intégration du Texte</w:t>
        </w:r>
      </w:hyperlink>
      <w:r>
        <w:rPr>
          <w:lang w:val="fr_FR" w:bidi="fr_FR"/>
        </w:rPr>
        <w:t xml:space="preserve"> (1.7 MB)</w:t>
      </w:r>
      <w:r>
        <w:rPr>
          <w:lang w:val="fr_FR" w:bidi="fr_FR"/>
        </w:rPr>
      </w:r>
    </w:p>
    <w:p>
      <w:pPr>
        <w:pStyle w:val="ListBullet"/>
        <w:spacing w:line="240" w:lineRule="auto"/>
        <w:ind w:left="720"/>
      </w:pPr>
      <w:r>
        <w:rPr>
          <w:lang w:val="fr_FR" w:bidi="fr_FR"/>
        </w:rPr>
      </w:r>
      <w:hyperlink r:id="rId344">
        <w:r>
          <w:rPr>
            <w:lang w:val="fr_FR" w:bidi="fr_FR"/>
          </w:rPr>
          <w:rPr>
            <w:color w:val="0000EE"/>
            <w:u w:val="single"/>
          </w:rPr>
          <w:t>Combler les Lacunes</w:t>
        </w:r>
      </w:hyperlink>
      <w:r>
        <w:rPr>
          <w:lang w:val="fr_FR" w:bidi="fr_FR"/>
        </w:rPr>
        <w:t xml:space="preserve"> (622 KB)</w:t>
      </w:r>
      <w:r>
        <w:rPr>
          <w:lang w:val="fr_FR" w:bidi="fr_FR"/>
        </w:rPr>
      </w:r>
    </w:p>
    <w:p>
      <w:pPr>
        <w:pStyle w:val="ListBullet"/>
        <w:spacing w:line="240" w:lineRule="auto"/>
        <w:ind w:left="720"/>
      </w:pPr>
      <w:r>
        <w:rPr>
          <w:lang w:val="fr_FR" w:bidi="fr_FR"/>
        </w:rPr>
      </w:r>
      <w:hyperlink r:id="rId345">
        <w:r>
          <w:rPr>
            <w:lang w:val="fr_FR" w:bidi="fr_FR"/>
          </w:rPr>
          <w:rPr>
            <w:color w:val="0000EE"/>
            <w:u w:val="single"/>
          </w:rPr>
          <w:t>Prêcher la Parole</w:t>
        </w:r>
      </w:hyperlink>
      <w:r>
        <w:rPr>
          <w:lang w:val="fr_FR" w:bidi="fr_FR"/>
        </w:rPr>
        <w:t xml:space="preserve"> (1.6 MB)</w:t>
      </w:r>
      <w:r>
        <w:rPr>
          <w:lang w:val="fr_FR" w:bidi="fr_FR"/>
        </w:rPr>
      </w:r>
      <w:r>
        <w:rPr>
          <w:lang w:val="fr_FR" w:bidi="fr_FR"/>
        </w:rPr>
      </w:r>
      <w:r>
        <w:rPr>
          <w:lang w:val="fr_FR" w:bidi="fr_FR"/>
        </w:rPr>
      </w:r>
    </w:p>
    <w:p>
      <w:pPr/>
      <w:r>
        <w:rPr>
          <w:lang w:val="fr_FR" w:bidi="fr_FR"/>
        </w:rPr>
      </w:r>
    </w:p>
    <w:p>
      <w:pPr>
        <w:pStyle w:val="Heading2"/>
      </w:pPr>
      <w:r>
        <w:rPr>
          <w:lang w:val="fr_FR" w:bidi="fr_FR"/>
        </w:rPr>
        <w:t>Luc 13:22–30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13.22–30.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Jésus a guéri une femme estropiée puis a enseigné à quoi ressemblait le royaume de Dieu. Dans cette histoire, Jésus et ses disciples continuent leur route vers Jérusalem où il sait qu'il mourra. En chemin, Jésus s'arrête dans les villages et enseigne aux gens. Quelqu'un lui demande si quelques personnes seulement seront sauvées.</w:t>
      </w:r>
    </w:p>
    <w:p>
      <w:pPr/>
      <w:r>
        <w:rPr>
          <w:lang w:val="fr_FR" w:bidi="fr_FR"/>
        </w:rPr>
      </w:r>
      <w:r>
        <w:rPr>
          <w:lang w:val="fr_FR" w:bidi="fr_FR"/>
        </w:rPr>
        <w:t>Jésus et ses disciples traversent des villages sur leur route vers Jérusalem. Dans chaque ville, Jésus s'est arrêté pour enseigner aux gens. À une occasion, une personne demande à Jésus : « Seigneur, n'y a-t-il que peu de gens qui soient sauvés ? » Ici, sauvé signifie libéré ou délivré de la punition de Dieu pour le péché, c'est-à-dire la désobéissance à Dieu. Luc ne nous dit pas qui est cette personne, ce qui implique que la réponse de Jésus est pour tout le monde.</w:t>
      </w:r>
    </w:p>
    <w:p>
      <w:pPr/>
      <w:r>
        <w:rPr>
          <w:lang w:val="fr_FR" w:bidi="fr_FR"/>
        </w:rPr>
      </w:r>
      <w:r>
        <w:rPr>
          <w:lang w:val="fr_FR" w:bidi="fr_FR"/>
        </w:rPr>
        <w:t>Jésus répond non pas en parlant des quelques personnes qui seront sauvées, mais des nombreuses personnes qui ne seront pas sauvées. Jésus compare le royaume de Dieu, c'est-à-dire Dieu qui règne dans le cœur des gens, à une maison avec une porte étroite. Le royaume de Dieu et une porte étroite sont tous deux difficiles à entrer.</w:t>
      </w:r>
    </w:p>
    <w:p>
      <w:pPr/>
      <w:r>
        <w:rPr>
          <w:lang w:val="fr_FR" w:bidi="fr_FR"/>
        </w:rPr>
      </w:r>
      <w:r>
        <w:rPr>
          <w:lang w:val="fr_FR" w:bidi="fr_FR"/>
        </w:rPr>
        <w:t>Arrêtez et montrez une image de la porte d'entrée d'une maison juive. Discutez avec votre équipe : À quoi ressemblent les entrées des maisons dans votre culture ? Comment quelqu'un annonce-t-il son arrivée ? Combien de personnes peuvent entrer dans une maison en une fois ?</w:t>
      </w:r>
    </w:p>
    <w:p>
      <w:pPr/>
      <w:r>
        <w:rPr>
          <w:lang w:val="fr_FR" w:bidi="fr_FR"/>
        </w:rPr>
      </w:r>
      <w:r>
        <w:rPr>
          <w:lang w:val="fr_FR" w:bidi="fr_FR"/>
        </w:rPr>
        <w:t>Jésus dit que les gens doivent lutter, ou travailler dur, pour entrer dans le royaume de Dieu. Cela ne signifie pas que les gens entrent dans le royaume de Dieu en faisant de bonnes œuvres. Jésus explique que beaucoup de gens voudront entrer dans le royaume de Dieu, mais ils ne pourront pas le faire parce que la porte est fermée. Le propriétaire de la maison a fermé la porte. Il est le seul qui peut ouvrir la porte et donner aux gens la permission d'entrer. Jésus dit qu'une fois que le propriétaire se sera levé et aura fermé la porte, personne ne pourra entrer. Jésus exhorte les gens à s'efforcer d'obéir à Dieu maintenant afin qu'ils puissent entrer dans le royaume de Dieu dans le futur.</w:t>
      </w:r>
    </w:p>
    <w:p>
      <w:pPr/>
      <w:r>
        <w:rPr>
          <w:lang w:val="fr_FR" w:bidi="fr_FR"/>
        </w:rPr>
      </w:r>
      <w:r>
        <w:rPr>
          <w:lang w:val="fr_FR" w:bidi="fr_FR"/>
        </w:rPr>
        <w:t>Les gens qui essaient d'entrer dans la porte après que le propriétaire l'ait fermée se tiennent à l'extérieur en frappant et en appelant. Du temps de Jésus, les gens frappaient à une porte pour demander qu'on les laisse entrer. Le propriétaire répond en disant qu'il ne sait pas à quelle famille appartiennent les gens de l'extérieur. Cela implique qu'il n'avait pas une relation avec eux. Le propriétaire ne faisait pas référence à l'endroit d'où venaient les gens. Les gens de l'extérieur veulent que le propriétaire dise qu'il les connaissait. Ils essaient de prouver cela en disant qu'ils ont partagé des repas ensemble. Dans la culture juive, il s'agissait d'un signe d'amitié. Ils disent aussi qu'il a enseigné dans les villes où ils vivaient.</w:t>
      </w:r>
    </w:p>
    <w:p>
      <w:pPr/>
      <w:r>
        <w:rPr>
          <w:lang w:val="fr_FR" w:bidi="fr_FR"/>
        </w:rPr>
      </w:r>
      <w:r>
        <w:rPr>
          <w:lang w:val="fr_FR" w:bidi="fr_FR"/>
        </w:rPr>
        <w:t>Arrêtez et discutez avec votre équipe : Comment les gens prouvent-ils qu'ils connaissent quelqu'un dans votre culture ? Quel genre d'expériences partagées renforcent la confiance là où vous vivez ?</w:t>
      </w:r>
    </w:p>
    <w:p>
      <w:pPr/>
      <w:r>
        <w:rPr>
          <w:lang w:val="fr_FR" w:bidi="fr_FR"/>
        </w:rPr>
      </w:r>
      <w:r>
        <w:rPr>
          <w:lang w:val="fr_FR" w:bidi="fr_FR"/>
        </w:rPr>
        <w:t>Les autres gens voulaient entrer parce qu'ils avaient entendu Jésus enseigner. Ils ne seront pas autorisés à entrer. Le propriétaire dira aux gens de l'extérieur qu'il ne les connaît pas vraiment. Le propriétaire rejette les gens de l'extérieur et leur demande de partir. Il les appelle malfaiteurs, c'est-à-dire ceux qui font habituellement du mal.</w:t>
      </w:r>
    </w:p>
    <w:p>
      <w:pPr/>
      <w:r>
        <w:rPr>
          <w:lang w:val="fr_FR" w:bidi="fr_FR"/>
        </w:rPr>
      </w:r>
      <w:r>
        <w:rPr>
          <w:lang w:val="fr_FR" w:bidi="fr_FR"/>
        </w:rPr>
        <w:t>Jésus passe ensuite du fait de raconter l'histoire du propriétaire à celui de parler directement du royaume de Dieu. Jésus parle de deux groupes de personnes : ceux qui font partie du royaume de Dieu et ceux qui seront dans un lieu de punition en dehors du royaume de Dieu. Les gens qui sont à l'extérieur du royaume de Dieu pleureront et grinceront leurs dents, ou frotteront leurs dents ensemble pour exprimer leur colère, leur amertume et leur ressentiment.</w:t>
      </w:r>
    </w:p>
    <w:p>
      <w:pPr/>
      <w:r>
        <w:rPr>
          <w:lang w:val="fr_FR" w:bidi="fr_FR"/>
        </w:rPr>
      </w:r>
      <w:r>
        <w:rPr>
          <w:lang w:val="fr_FR" w:bidi="fr_FR"/>
        </w:rPr>
        <w:t>Arrêtez et discutez avec votre équipe : Comment les gens expriment-ils la colère, l'amertume ou le ressentiment dans votre culture ? Décrivez leur langage corporel.</w:t>
      </w:r>
    </w:p>
    <w:p>
      <w:pPr/>
      <w:r>
        <w:rPr>
          <w:lang w:val="fr_FR" w:bidi="fr_FR"/>
        </w:rPr>
      </w:r>
      <w:r>
        <w:rPr>
          <w:lang w:val="fr_FR" w:bidi="fr_FR"/>
        </w:rPr>
        <w:t>Jésus dit que dans le futur, les gens de l'extérieur du royaume de Dieu verront leurs ancêtres et les prophètes, ou messagers de Dieu, qui ont cru en Dieu et lui ont obéi dans le royaume de Dieu. Ils ne pourront pas rejoindre leurs ancêtres Abraham, Jacob et Isaac ni les prophètes, les messagers de Dieu, qui étaient morts. Au lieu de cela, ils seront jetés hors du royaume de Dieu parce qu'ils n'ont pas cru en Jésus. Jeté signifie être exclu ou banni.</w:t>
      </w:r>
    </w:p>
    <w:p>
      <w:pPr/>
      <w:r>
        <w:rPr>
          <w:lang w:val="fr_FR" w:bidi="fr_FR"/>
        </w:rPr>
      </w:r>
      <w:r>
        <w:rPr>
          <w:lang w:val="fr_FR" w:bidi="fr_FR"/>
        </w:rPr>
        <w:t>Les Juifs croyaient que quand le Sauveur promis venait, il y aurait une grande fête. Jésus utilise cet exemple pour dire que les gens viendront de toutes les directions, y compris les non-Juifs, pour se reposer à table. Cela signifie faire partie de la fête dans le royaume de Dieu. Jésus dit ensuite quelque chose d'inattendu. Jésus dit que Dieu considérera certaines personnes comme très importantes dans son royaume que les Juifs n'ont pas honoré ou vu comme importantes. Cela aurait inclus les Gentils, ou non-Juifs. Jésus dit aussi que le contraire est vrai : Ces gens qui ont un statut élevé sur terre auront un statut bas dans le royaume de Dieu.</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dans les villes sur sa route vers Jérusalem. Quelqu'un demande à Jésus si quelques uns seulement seront sauvés.</w:t>
      </w:r>
    </w:p>
    <w:p>
      <w:pPr/>
      <w:r>
        <w:rPr>
          <w:lang w:val="fr_FR" w:bidi="fr_FR"/>
        </w:rPr>
      </w:r>
      <w:r>
        <w:rPr>
          <w:b/>
          <w:lang w:val="fr_FR" w:bidi="fr_FR"/>
        </w:rPr>
        <w:t>Deuxième partie :</w:t>
      </w:r>
      <w:r>
        <w:rPr>
          <w:lang w:val="fr_FR" w:bidi="fr_FR"/>
        </w:rPr>
        <w:t xml:space="preserve"> Jésus dit à la foule de travailler dur pour entrer dans la porte étroite du royaume de Dieu. Jésus leur dit ce qui se passera s'ils ne peuvent pas entrer dans le royaume de Dieu. Jésus parle de ceux qui ne sont pas entrés par la porte étroite.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L'auditoire</w:t>
      </w:r>
    </w:p>
    <w:p>
      <w:pPr>
        <w:pStyle w:val="ListBullet"/>
        <w:spacing w:line="240" w:lineRule="auto"/>
        <w:ind w:left="720"/>
      </w:pPr>
      <w:r>
        <w:rPr>
          <w:lang w:val="fr_FR" w:bidi="fr_FR"/>
        </w:rPr>
      </w:r>
      <w:r>
        <w:rPr>
          <w:lang w:val="fr_FR" w:bidi="fr_FR"/>
        </w:rPr>
        <w:t>La personne qui interroge Jésus</w:t>
      </w:r>
    </w:p>
    <w:p>
      <w:pPr>
        <w:pStyle w:val="ListBullet"/>
        <w:spacing w:line="240" w:lineRule="auto"/>
        <w:ind w:left="720"/>
      </w:pPr>
      <w:r>
        <w:rPr>
          <w:lang w:val="fr_FR" w:bidi="fr_FR"/>
        </w:rPr>
      </w:r>
      <w:r>
        <w:rPr>
          <w:lang w:val="fr_FR" w:bidi="fr_FR"/>
        </w:rPr>
        <w:t>Le propriétaire de la maison</w:t>
      </w:r>
    </w:p>
    <w:p>
      <w:pPr>
        <w:pStyle w:val="ListBullet"/>
        <w:spacing w:line="240" w:lineRule="auto"/>
        <w:ind w:left="720"/>
      </w:pPr>
      <w:r>
        <w:rPr>
          <w:lang w:val="fr_FR" w:bidi="fr_FR"/>
        </w:rPr>
      </w:r>
      <w:r>
        <w:rPr>
          <w:lang w:val="fr_FR" w:bidi="fr_FR"/>
        </w:rPr>
        <w:t>Les gens à l'intérieur</w:t>
      </w:r>
    </w:p>
    <w:p>
      <w:pPr>
        <w:pStyle w:val="ListBullet"/>
        <w:spacing w:line="240" w:lineRule="auto"/>
        <w:ind w:left="720"/>
      </w:pPr>
      <w:r>
        <w:rPr>
          <w:lang w:val="fr_FR" w:bidi="fr_FR"/>
        </w:rPr>
      </w:r>
      <w:r>
        <w:rPr>
          <w:lang w:val="fr_FR" w:bidi="fr_FR"/>
        </w:rPr>
        <w:t>Les gens à l'extérieur</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Gentils de tous les lieux</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Quelqu'un pose à Jésus une question sur qui sera sauvé alors que Jésus enseigne. Jésus répond en racontant une parabole sur un propriétaire de maison et une porte étroite.</w:t>
      </w:r>
    </w:p>
    <w:p>
      <w:pPr/>
      <w:r>
        <w:rPr>
          <w:lang w:val="fr_FR" w:bidi="fr_FR"/>
        </w:rPr>
      </w:r>
      <w:r>
        <w:rPr>
          <w:lang w:val="fr_FR" w:bidi="fr_FR"/>
        </w:rPr>
        <w:t>Il est important de se rappeler que l'idée d'une porte donne le contrôle au propriétaire concernant quand il doit l'ouvrir ou la fermer.</w:t>
      </w:r>
    </w:p>
    <w:p>
      <w:pPr/>
      <w:r>
        <w:rPr>
          <w:lang w:val="fr_FR" w:bidi="fr_FR"/>
        </w:rPr>
      </w:r>
      <w:r>
        <w:rPr>
          <w:lang w:val="fr_FR" w:bidi="fr_FR"/>
        </w:rPr>
        <w:t>Il est important de se rappeler que traverser la porte étroite implique une décision d'être proche du propriétaire, de suivre le propriétaire.</w:t>
      </w:r>
    </w:p>
    <w:p>
      <w:pPr/>
      <w:r>
        <w:rPr>
          <w:lang w:val="fr_FR" w:bidi="fr_FR"/>
        </w:rPr>
      </w:r>
      <w:r>
        <w:rPr>
          <w:lang w:val="fr_FR" w:bidi="fr_FR"/>
        </w:rPr>
        <w:t>Beaucoup de gens essaient d'entrer dans la porte mais ils en sont incapables parce que le propriétaire de maison l'a fermée. Quand ils essaient d'amener le propriétaire à les reconnaître, il ne le fait pas. Il garde la porte fermée et leur dit de partir. Ils sont attristés parce qu'ils voient leurs ancêtres au festin du royaume de Dieu avec des non-Juifs et ils ne peuvent pas y assister.</w:t>
      </w:r>
    </w:p>
    <w:p>
      <w:pPr/>
      <w:r>
        <w:rPr>
          <w:lang w:val="fr_FR" w:bidi="fr_FR"/>
        </w:rPr>
      </w:r>
      <w:r>
        <w:rPr>
          <w:lang w:val="fr_FR" w:bidi="fr_FR"/>
        </w:rPr>
        <w:t>Il est important de se rappeler que pour les Juifs, le banquet avec Abraham, Isaac et Jacob était quelque chose qu'ils désireraient quand ils faisaient partie du royaume de Dieu.</w:t>
      </w:r>
    </w:p>
    <w:p>
      <w:pPr/>
      <w:r>
        <w:rPr>
          <w:lang w:val="fr_FR" w:bidi="fr_FR"/>
        </w:rPr>
      </w:r>
      <w:r>
        <w:rPr>
          <w:lang w:val="fr_FR" w:bidi="fr_FR"/>
        </w:rPr>
        <w:t>Il est important de se rappeler que quand Jésus dit que les gens viennent de l'est, de l'ouest, du sud et du nord, il signifie les gens de toute la terre, chaque nation. Ils viendront à table dans le royaume de Dieu.</w:t>
      </w:r>
    </w:p>
    <w:p>
      <w:pPr/>
      <w:r>
        <w:rPr>
          <w:lang w:val="fr_FR" w:bidi="fr_FR"/>
        </w:rPr>
      </w:r>
      <w:r>
        <w:rPr>
          <w:lang w:val="fr_FR" w:bidi="fr_FR"/>
        </w:rPr>
        <w:t>Il est important de se rappeler que pour les Juifs il était offensant de partager un repas avec des Gentils, ou non-Juifs.</w:t>
      </w:r>
    </w:p>
    <w:p>
      <w:pPr/>
      <w:r>
        <w:rPr>
          <w:lang w:val="fr_FR" w:bidi="fr_FR"/>
        </w:rPr>
      </w:r>
      <w:r>
        <w:rPr>
          <w:lang w:val="fr_FR" w:bidi="fr_FR"/>
        </w:rPr>
        <w:t>Il est important de se rappeler que Jésus utilise un mot comme « en effet » ou « voici » pour dire à ses auditeurs d'écouter attentivement. Jésus soulignait qu'il allait dire quelque chose d'inattendu. Jésus leur dit que dans le royaume de Dieu, l'ordre d'importance sera l'opposé de ce qu'il est sur terre.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L'auditoire</w:t>
      </w:r>
    </w:p>
    <w:p>
      <w:pPr>
        <w:pStyle w:val="ListBullet"/>
        <w:spacing w:line="240" w:lineRule="auto"/>
        <w:ind w:left="720"/>
      </w:pPr>
      <w:r>
        <w:rPr>
          <w:lang w:val="fr_FR" w:bidi="fr_FR"/>
        </w:rPr>
      </w:r>
      <w:r>
        <w:rPr>
          <w:lang w:val="fr_FR" w:bidi="fr_FR"/>
        </w:rPr>
        <w:t>La personne qui interroge Jésus</w:t>
      </w:r>
    </w:p>
    <w:p>
      <w:pPr>
        <w:pStyle w:val="ListBullet"/>
        <w:spacing w:line="240" w:lineRule="auto"/>
        <w:ind w:left="720"/>
      </w:pPr>
      <w:r>
        <w:rPr>
          <w:lang w:val="fr_FR" w:bidi="fr_FR"/>
        </w:rPr>
      </w:r>
      <w:r>
        <w:rPr>
          <w:lang w:val="fr_FR" w:bidi="fr_FR"/>
        </w:rPr>
        <w:t>Le propriétaire de la maison</w:t>
      </w:r>
    </w:p>
    <w:p>
      <w:pPr>
        <w:pStyle w:val="ListBullet"/>
        <w:spacing w:line="240" w:lineRule="auto"/>
        <w:ind w:left="720"/>
      </w:pPr>
      <w:r>
        <w:rPr>
          <w:lang w:val="fr_FR" w:bidi="fr_FR"/>
        </w:rPr>
      </w:r>
      <w:r>
        <w:rPr>
          <w:lang w:val="fr_FR" w:bidi="fr_FR"/>
        </w:rPr>
        <w:t>Les gens à l'intérieur</w:t>
      </w:r>
    </w:p>
    <w:p>
      <w:pPr>
        <w:pStyle w:val="ListBullet"/>
        <w:spacing w:line="240" w:lineRule="auto"/>
        <w:ind w:left="720"/>
      </w:pPr>
      <w:r>
        <w:rPr>
          <w:lang w:val="fr_FR" w:bidi="fr_FR"/>
        </w:rPr>
      </w:r>
      <w:r>
        <w:rPr>
          <w:lang w:val="fr_FR" w:bidi="fr_FR"/>
        </w:rPr>
        <w:t>Les gens à l'extérieur</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Gentils de tous les lieux</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commence la représentation en montrant au propriétaire de la maison en train de manger et de boire avec des gens. Leur dos est tourné vers Jésus pendant qu'il raconte la parabole. Plus tard, le propriétaire de la maison sort pour enseigner aux gens dans les rues. Quand il retourne dans sa maison, certains se tournent et suivent le propriétaire, mais d'autres ne le font pas. Le propriétaire attend un certain temps, mais il ferme ensuite la porte.</w:t>
      </w:r>
    </w:p>
    <w:p>
      <w:pPr/>
      <w:r>
        <w:rPr>
          <w:lang w:val="fr_FR" w:bidi="fr_FR"/>
        </w:rPr>
      </w:r>
      <w:r>
        <w:rPr>
          <w:lang w:val="fr_FR" w:bidi="fr_FR"/>
        </w:rPr>
        <w:t>Assurez-vous que l'équipe représente les gens qui essaient de traverser une porte étroite.</w:t>
      </w:r>
    </w:p>
    <w:p>
      <w:pPr/>
      <w:r>
        <w:rPr>
          <w:lang w:val="fr_FR" w:bidi="fr_FR"/>
        </w:rPr>
      </w:r>
      <w:r>
        <w:rPr>
          <w:lang w:val="fr_FR" w:bidi="fr_FR"/>
        </w:rPr>
        <w:t>Assurez-vous que l'équipe représente le propriétaire de la maison en train de fermer la porte après un certain temps. Les gens laissés à l'extérieur sont tristes et en colère. Ils regardent à l'intérieur de la maison une table où Abraham, Isaac et Jacob mangent avec le propriétaire.</w:t>
      </w:r>
    </w:p>
    <w:p>
      <w:pPr/>
      <w:r>
        <w:rPr>
          <w:lang w:val="fr_FR" w:bidi="fr_FR"/>
        </w:rPr>
      </w:r>
      <w:r>
        <w:rPr>
          <w:lang w:val="fr_FR" w:bidi="fr_FR"/>
        </w:rPr>
        <w:t>Assurez-vous que l'équipe montre aux gens qui viennent de partout pour s'asseoir à table.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et ses disciples qui passent devant des villes en train d'enseigner pendant qu'ils vont à Jérusalem. Quelqu'un dans l'une des villes demande à Jésus si quelques uns seulement seront sauvés.</w:t>
      </w:r>
    </w:p>
    <w:p>
      <w:pPr/>
      <w:r>
        <w:rPr>
          <w:lang w:val="fr_FR" w:bidi="fr_FR"/>
        </w:rPr>
      </w:r>
      <w:r>
        <w:rPr>
          <w:lang w:val="fr_FR" w:bidi="fr_FR"/>
        </w:rPr>
        <w:t>Arrêtez la représentation : Demandez à l'acteur qui joue le rôle des disciples : « Que ressentez-vous ? » Vous entendrez peut-être des choses comme : « Je me sens confiant. Nous faisons partie de ces quelques uns », « Confus, je pensais que Jésus est venu sauver tout le monde en Israël », et « Comment Jésus répondra-t-il à cette question ? Il a toujours une façon inattendue de répondre. » Reprenez la représentation.</w:t>
      </w:r>
    </w:p>
    <w:p>
      <w:pPr/>
      <w:r>
        <w:rPr>
          <w:lang w:val="fr_FR" w:bidi="fr_FR"/>
        </w:rPr>
      </w:r>
      <w:r>
        <w:rPr>
          <w:lang w:val="fr_FR" w:bidi="fr_FR"/>
        </w:rPr>
        <w:t>Jésus dit à tout le monde qui l'écoute de s'efforcer de traverser la porte étroite. Il dit que beaucoup de gens essaient d'entrer mais ne pourront pas le faire. Jésus dit : « Quand le propriétaire de la maison ferme la porte, vous pouvez rester à l'extérieur en frappant à la porte, mais le propriétaire de la maison dira "Je ne vous connais pas". Vous direz : « Mais nous avons mangé et bu en votre présence. » Mais le propriétaire répondra : « Je ne sais pas qui vous êtes. Allez-vous-en, vous qui faites le mal. »</w:t>
      </w:r>
    </w:p>
    <w:p>
      <w:pPr/>
      <w:r>
        <w:rPr>
          <w:lang w:val="fr_FR" w:bidi="fr_FR"/>
        </w:rPr>
      </w:r>
      <w:r>
        <w:rPr>
          <w:lang w:val="fr_FR" w:bidi="fr_FR"/>
        </w:rPr>
        <w:t>Arrêtez la représentation : Demandez à l'acteur qui joue le rôle de l'auditoire : « Que ressentez-vous ? » Vous entendrez peut-être des choses comme : « Je pensais que j'avais seulement besoin d'être avec Jésus », « Inquiet. Je ne savais pas qu'entrer dans le royaume de Dieu était si difficile », et « En colère. Nous sommes le peuple de Dieu. Comment Jésus peut-il dire que Dieu ne nous reconnaîtra pas ? » Reprenez la représentation.</w:t>
      </w:r>
    </w:p>
    <w:p>
      <w:pPr/>
      <w:r>
        <w:rPr>
          <w:lang w:val="fr_FR" w:bidi="fr_FR"/>
        </w:rPr>
      </w:r>
      <w:r>
        <w:rPr>
          <w:lang w:val="fr_FR" w:bidi="fr_FR"/>
        </w:rPr>
        <w:t>Jésus continue d'enseigner. Il dit : « Dans ce lieu vous serez très attristé et en colère quand vous verrez Abraham, Isaac et Jacob manger à table dans le royaume de Dieu, mais vous ne pourrez pas vous y joindre. Les gens viendront de partout dans le monde, de toutes les nations. Ils mangeront à la table du royaume de Dieu. Écoutez attentivement : ceux que vous considérez comme les derniers seront premiers, et celui que vous pensez devrait être le premier sera dernier. »</w:t>
      </w:r>
    </w:p>
    <w:p>
      <w:pPr/>
      <w:r>
        <w:rPr>
          <w:lang w:val="fr_FR" w:bidi="fr_FR"/>
        </w:rPr>
      </w:r>
      <w:r>
        <w:rPr>
          <w:lang w:val="fr_FR" w:bidi="fr_FR"/>
        </w:rPr>
        <w:t>Arrêtez la représentation : Demandez à l'acteur qui joue le rôle des gens à l'extérieur : « Que ressentez-vous ? » Cette personne répondra peut-être quelque chose comme « je me sens frustré. Pourquoi les gens qui ne sont pas descendants d'Abraham sont-ils autorisés à entrer ? » « J'ai fait de mon mieux pour être le premier, pourquoi devrais-je être le dernier ? » et « Triste, j'aimerais n'avoir pas seulement écouté Jésus mais obéi à ce qu'il a dit. » Demandez à l'acteur qui joue le rôle des Gentils : « Que ressentez-vous ? » Vous entendrez peut-être des choses comme : « Heureux. Je n'aurais jamais imaginé faire partie d'un banquet comme celui-ci », « Je suis heureux que le propriétaire de la maison ait fait un chemin pour que je puisse y assister », et « Pourquoi tant de ses propres gens n'ont-ils pas fait ce qu'il a dit ? » Demandez à l'acteur qui joue le rôle d'Abraham : « Que ressentez-vous ? » Vous entendrez peut-être des choses comme : « Triste. Si seulement tous mes descendants avaient foi dans le Sauveur promis de Dieu », « Dieu est fidèle. Il continue de tenir sa promesse en m'amenant, moi et beaucoup d'autres, à la vraie terre promise », et « Humilié. Dieu a pu abandonner son fils d'une façon que je ne pourrais jamais imaginer.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et ses disciples, ou suiveurs, sont en route vers </w:t>
      </w:r>
      <w:r>
        <w:rPr>
          <w:b/>
          <w:lang w:val="fr_FR" w:bidi="fr_FR"/>
        </w:rPr>
        <w:t>Jérusalem</w:t>
      </w:r>
      <w:r>
        <w:rPr>
          <w:lang w:val="fr_FR" w:bidi="fr_FR"/>
        </w:rPr>
        <w:t xml:space="preserve">, c'est-à-dire la capitale religieuse des Juifs.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Pendant que Jésus enseigne dans une ville, quelqu'un lui demande : « </w:t>
      </w:r>
      <w:r>
        <w:rPr>
          <w:b/>
          <w:lang w:val="fr_FR" w:bidi="fr_FR"/>
        </w:rPr>
        <w:t>Seigneur</w:t>
      </w:r>
      <w:r>
        <w:rPr>
          <w:lang w:val="fr_FR" w:bidi="fr_FR"/>
        </w:rPr>
        <w:t xml:space="preserve">, n'y a-t-il que peu de gens qui soient </w:t>
      </w:r>
      <w:r>
        <w:rPr>
          <w:b/>
          <w:lang w:val="fr_FR" w:bidi="fr_FR"/>
        </w:rPr>
        <w:t>sauvés</w:t>
      </w:r>
      <w:r>
        <w:rPr>
          <w:lang w:val="fr_FR" w:bidi="fr_FR"/>
        </w:rPr>
        <w:t xml:space="preserve"> ? » Ici, Seigneur est un titre respectueux qui signifie la même chose que maître. Sauvé signifie être délivré de la punition des péchés de Dieu, ou de la désobéissance envers Dieu. Assurez-vous de traduire Seigneur et sauvé de la même façon que précédemment. Les mots </w:t>
      </w:r>
      <w:r>
        <w:rPr>
          <w:lang w:val="fr_FR" w:bidi="fr_FR"/>
        </w:rPr>
        <w:t>Seigneur</w:t>
      </w:r>
      <w:r>
        <w:rPr>
          <w:lang w:val="fr_FR" w:bidi="fr_FR"/>
        </w:rPr>
        <w:t xml:space="preserve"> et </w:t>
      </w:r>
      <w:r>
        <w:rPr>
          <w:lang w:val="fr_FR" w:bidi="fr_FR"/>
        </w:rPr>
        <w:t>salut</w:t>
      </w:r>
      <w:r>
        <w:rPr>
          <w:lang w:val="fr_FR" w:bidi="fr_FR"/>
        </w:rPr>
        <w:t xml:space="preserve"> se trouvent dans le glossaire principal.</w:t>
      </w:r>
    </w:p>
    <w:p>
      <w:pPr/>
      <w:r>
        <w:rPr>
          <w:lang w:val="fr_FR" w:bidi="fr_FR"/>
        </w:rPr>
      </w:r>
      <w:r>
        <w:rPr>
          <w:lang w:val="fr_FR" w:bidi="fr_FR"/>
        </w:rPr>
        <w:t xml:space="preserve">Dans l'histoire que raconte Jésus concernant le propriétaire de maison, le propriétaire appelle les gens de l'extérieur des </w:t>
      </w:r>
      <w:r>
        <w:rPr>
          <w:b/>
          <w:lang w:val="fr_FR" w:bidi="fr_FR"/>
        </w:rPr>
        <w:t>malfaiteurs</w:t>
      </w:r>
      <w:r>
        <w:rPr>
          <w:lang w:val="fr_FR" w:bidi="fr_FR"/>
        </w:rPr>
        <w:t xml:space="preserve"> et leur dit de s'éloigner. Les malfaiteurs font référence à ceux qui font habituellement ce qui est mal. Le mot </w:t>
      </w:r>
      <w:r>
        <w:rPr>
          <w:lang w:val="fr_FR" w:bidi="fr_FR"/>
        </w:rPr>
        <w:t>mal</w:t>
      </w:r>
      <w:r>
        <w:rPr>
          <w:lang w:val="fr_FR" w:bidi="fr_FR"/>
        </w:rPr>
        <w:t xml:space="preserve"> se trouve dans le glossaire principal.</w:t>
      </w:r>
    </w:p>
    <w:p>
      <w:pPr/>
      <w:r>
        <w:rPr>
          <w:lang w:val="fr_FR" w:bidi="fr_FR"/>
        </w:rPr>
      </w:r>
      <w:r>
        <w:rPr>
          <w:lang w:val="fr_FR" w:bidi="fr_FR"/>
        </w:rPr>
        <w:t xml:space="preserve">Jésus dit que les gens jetés au dehors verront leurs ancêtres et les messagers de Dieu, les </w:t>
      </w:r>
      <w:r>
        <w:rPr>
          <w:b/>
          <w:lang w:val="fr_FR" w:bidi="fr_FR"/>
        </w:rPr>
        <w:t>prophètes</w:t>
      </w:r>
      <w:r>
        <w:rPr>
          <w:lang w:val="fr_FR" w:bidi="fr_FR"/>
        </w:rPr>
        <w:t xml:space="preserve">, dans le </w:t>
      </w:r>
      <w:r>
        <w:rPr>
          <w:b/>
          <w:lang w:val="fr_FR" w:bidi="fr_FR"/>
        </w:rPr>
        <w:t>royaume de Dieu</w:t>
      </w:r>
      <w:r>
        <w:rPr>
          <w:lang w:val="fr_FR" w:bidi="fr_FR"/>
        </w:rPr>
        <w:t xml:space="preserve">, le lieu où Dieu règne. Ils seront incapables de les rejoindre. Assurez-vous de traduire prophètes et le royaume de Dieu de la même façon que dans les passages précédents. Les deux termes, </w:t>
      </w:r>
      <w:r>
        <w:rPr>
          <w:lang w:val="fr_FR" w:bidi="fr_FR"/>
        </w:rPr>
        <w:t>prophètes</w:t>
      </w:r>
      <w:r>
        <w:rPr>
          <w:lang w:val="fr_FR" w:bidi="fr_FR"/>
        </w:rPr>
        <w:t xml:space="preserve"> et </w:t>
      </w:r>
      <w:r>
        <w:rPr>
          <w:lang w:val="fr_FR" w:bidi="fr_FR"/>
        </w:rPr>
        <w:t>royaume de Dieu</w:t>
      </w:r>
      <w:r>
        <w:rPr>
          <w:lang w:val="fr_FR" w:bidi="fr_FR"/>
        </w:rPr>
        <w:t>, se trouvent dans le glossaire principal.</w:t>
      </w:r>
    </w:p>
    <w:p>
      <w:pPr/>
      <w:r>
        <w:rPr>
          <w:lang w:val="fr_FR" w:bidi="fr_FR"/>
        </w:rPr>
      </w:r>
      <w:r>
        <w:rPr>
          <w:lang w:val="fr_FR" w:bidi="fr_FR"/>
        </w:rPr>
        <w:t xml:space="preserve">Jésus dit que les gens viendraient de </w:t>
      </w:r>
      <w:r>
        <w:rPr>
          <w:b/>
          <w:lang w:val="fr_FR" w:bidi="fr_FR"/>
        </w:rPr>
        <w:t>toutes les directions</w:t>
      </w:r>
      <w:r>
        <w:rPr>
          <w:lang w:val="fr_FR" w:bidi="fr_FR"/>
        </w:rPr>
        <w:t xml:space="preserve"> : du nord, du sud, de l'est et de l'ouest, pour faire partie du banquet dans le royaume de Dieu. Jésus veut dire que les gens viendront non seulement d'Israël, mais du monde entier.</w:t>
      </w:r>
    </w:p>
    <w:p>
      <w:pPr/>
      <w:r>
        <w:rPr>
          <w:lang w:val="fr_FR" w:bidi="fr_FR"/>
        </w:rPr>
      </w:r>
      <w:r>
        <w:rPr>
          <w:lang w:val="fr_FR" w:bidi="fr_FR"/>
        </w:rPr>
        <w:t>Arrêtez et discutez avec votre équipe : Comment les gens parlent-ils des directions dans votre culture ? Assurez-vous que votre traduction montre que les gens viendront de partout dans le monde.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13:22–30</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46">
        <w:r>
          <w:rPr>
            <w:lang w:val="fr_FR" w:bidi="fr_FR"/>
          </w:rPr>
          <w:rPr>
            <w:color w:val="0000EE"/>
            <w:u w:val="single"/>
          </w:rPr>
          <w:t>Écouter et Cœur</w:t>
        </w:r>
      </w:hyperlink>
      <w:r>
        <w:rPr>
          <w:lang w:val="fr_FR" w:bidi="fr_FR"/>
        </w:rPr>
        <w:t xml:space="preserve"> (471 KB)</w:t>
      </w:r>
      <w:r>
        <w:rPr>
          <w:lang w:val="fr_FR" w:bidi="fr_FR"/>
        </w:rPr>
      </w:r>
    </w:p>
    <w:p>
      <w:pPr>
        <w:pStyle w:val="ListBullet"/>
        <w:spacing w:line="240" w:lineRule="auto"/>
        <w:ind w:left="720"/>
      </w:pPr>
      <w:r>
        <w:rPr>
          <w:lang w:val="fr_FR" w:bidi="fr_FR"/>
        </w:rPr>
      </w:r>
      <w:hyperlink r:id="rId347">
        <w:r>
          <w:rPr>
            <w:lang w:val="fr_FR" w:bidi="fr_FR"/>
          </w:rPr>
          <w:rPr>
            <w:color w:val="0000EE"/>
            <w:u w:val="single"/>
          </w:rPr>
          <w:t>Planter le Décor</w:t>
        </w:r>
      </w:hyperlink>
      <w:r>
        <w:rPr>
          <w:lang w:val="fr_FR" w:bidi="fr_FR"/>
        </w:rPr>
        <w:t xml:space="preserve"> (3.7 MB)</w:t>
      </w:r>
      <w:r>
        <w:rPr>
          <w:lang w:val="fr_FR" w:bidi="fr_FR"/>
        </w:rPr>
      </w:r>
    </w:p>
    <w:p>
      <w:pPr>
        <w:pStyle w:val="ListBullet"/>
        <w:spacing w:line="240" w:lineRule="auto"/>
        <w:ind w:left="720"/>
      </w:pPr>
      <w:r>
        <w:rPr>
          <w:lang w:val="fr_FR" w:bidi="fr_FR"/>
        </w:rPr>
      </w:r>
      <w:hyperlink r:id="rId348">
        <w:r>
          <w:rPr>
            <w:lang w:val="fr_FR" w:bidi="fr_FR"/>
          </w:rPr>
          <w:rPr>
            <w:color w:val="0000EE"/>
            <w:u w:val="single"/>
          </w:rPr>
          <w:t>Définir les Scènes</w:t>
        </w:r>
      </w:hyperlink>
      <w:r>
        <w:rPr>
          <w:lang w:val="fr_FR" w:bidi="fr_FR"/>
        </w:rPr>
        <w:t xml:space="preserve"> (2.1 MB)</w:t>
      </w:r>
      <w:r>
        <w:rPr>
          <w:lang w:val="fr_FR" w:bidi="fr_FR"/>
        </w:rPr>
      </w:r>
    </w:p>
    <w:p>
      <w:pPr>
        <w:pStyle w:val="ListBullet"/>
        <w:spacing w:line="240" w:lineRule="auto"/>
        <w:ind w:left="720"/>
      </w:pPr>
      <w:r>
        <w:rPr>
          <w:lang w:val="fr_FR" w:bidi="fr_FR"/>
        </w:rPr>
      </w:r>
      <w:hyperlink r:id="rId349">
        <w:r>
          <w:rPr>
            <w:lang w:val="fr_FR" w:bidi="fr_FR"/>
          </w:rPr>
          <w:rPr>
            <w:color w:val="0000EE"/>
            <w:u w:val="single"/>
          </w:rPr>
          <w:t>Intégration du Texte</w:t>
        </w:r>
      </w:hyperlink>
      <w:r>
        <w:rPr>
          <w:lang w:val="fr_FR" w:bidi="fr_FR"/>
        </w:rPr>
        <w:t xml:space="preserve"> (3.6 MB)</w:t>
      </w:r>
      <w:r>
        <w:rPr>
          <w:lang w:val="fr_FR" w:bidi="fr_FR"/>
        </w:rPr>
      </w:r>
    </w:p>
    <w:p>
      <w:pPr>
        <w:pStyle w:val="ListBullet"/>
        <w:spacing w:line="240" w:lineRule="auto"/>
        <w:ind w:left="720"/>
      </w:pPr>
      <w:r>
        <w:rPr>
          <w:lang w:val="fr_FR" w:bidi="fr_FR"/>
        </w:rPr>
      </w:r>
      <w:hyperlink r:id="rId350">
        <w:r>
          <w:rPr>
            <w:lang w:val="fr_FR" w:bidi="fr_FR"/>
          </w:rPr>
          <w:rPr>
            <w:color w:val="0000EE"/>
            <w:u w:val="single"/>
          </w:rPr>
          <w:t>Combler les Lacunes</w:t>
        </w:r>
      </w:hyperlink>
      <w:r>
        <w:rPr>
          <w:lang w:val="fr_FR" w:bidi="fr_FR"/>
        </w:rPr>
        <w:t xml:space="preserve"> (1.1 MB)</w:t>
      </w:r>
      <w:r>
        <w:rPr>
          <w:lang w:val="fr_FR" w:bidi="fr_FR"/>
        </w:rPr>
      </w:r>
    </w:p>
    <w:p>
      <w:pPr>
        <w:pStyle w:val="ListBullet"/>
        <w:spacing w:line="240" w:lineRule="auto"/>
        <w:ind w:left="720"/>
      </w:pPr>
      <w:r>
        <w:rPr>
          <w:lang w:val="fr_FR" w:bidi="fr_FR"/>
        </w:rPr>
      </w:r>
      <w:hyperlink r:id="rId351">
        <w:r>
          <w:rPr>
            <w:lang w:val="fr_FR" w:bidi="fr_FR"/>
          </w:rPr>
          <w:rPr>
            <w:color w:val="0000EE"/>
            <w:u w:val="single"/>
          </w:rPr>
          <w:t>Prêcher la Parole</w:t>
        </w:r>
      </w:hyperlink>
      <w:r>
        <w:rPr>
          <w:lang w:val="fr_FR" w:bidi="fr_FR"/>
        </w:rPr>
        <w:t xml:space="preserve"> (1.1 MB)</w:t>
      </w:r>
      <w:r>
        <w:rPr>
          <w:lang w:val="fr_FR" w:bidi="fr_FR"/>
        </w:rPr>
      </w:r>
      <w:r>
        <w:rPr>
          <w:lang w:val="fr_FR" w:bidi="fr_FR"/>
        </w:rPr>
      </w:r>
      <w:r>
        <w:rPr>
          <w:lang w:val="fr_FR" w:bidi="fr_FR"/>
        </w:rPr>
      </w:r>
    </w:p>
    <w:p>
      <w:pPr/>
      <w:r>
        <w:rPr>
          <w:lang w:val="fr_FR" w:bidi="fr_FR"/>
        </w:rPr>
      </w:r>
    </w:p>
    <w:p>
      <w:pPr>
        <w:pStyle w:val="Heading2"/>
      </w:pPr>
      <w:r>
        <w:rPr>
          <w:lang w:val="fr_FR" w:bidi="fr_FR"/>
        </w:rPr>
        <w:t>Luc 13:31–35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13.31–35.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la dernière histoire, Jésus et ses disciples étaient en route vers Jérusalem. Jésus s'est arrêté et a enseigné dans différents villages en chemin. Dans un certain lieu, Jésus a répondu à la question de quelqu'un concernant qui serait sauvé. Peu après, certains chefs religieux avertissent Jésus de partir parce qu'Hérode voulait le tuer.</w:t>
      </w:r>
    </w:p>
    <w:p>
      <w:pPr/>
      <w:r>
        <w:rPr>
          <w:lang w:val="fr_FR" w:bidi="fr_FR"/>
        </w:rPr>
      </w:r>
      <w:r>
        <w:rPr>
          <w:lang w:val="fr_FR" w:bidi="fr_FR"/>
        </w:rPr>
        <w:t>Jésus est avec ses disciples, c'est-à-dire ses suiveurs les plus proches, en train d'enseigner aux gens dans une ville sur la route de Jérusalem. Juste après que Jésus ait enseigné que le royaume de Dieu est comme une maison avec une porte étroite, certains pharisiens, ou chefs religieux, disent à Jésus qu'il devrait partir. Ils disent à Jésus qu'Hérode, le gouverneur de Galilée, veut le tuer. Vous vous souviendrez, depuis un passage précédent, qu'Hérode Antipas était le même chef qui a tué Jean-Baptiste en lui coupant la tête. Les pharisiens disent cela comme un avertissement poli et non comme un ordre. Nous ne savons pas si ces pharisiens étaient sincères dans l'avertissement qu'ils donnent à Jésus, ou s'ils voulaient simplement qu'il parte.</w:t>
      </w:r>
    </w:p>
    <w:p>
      <w:pPr/>
      <w:r>
        <w:rPr>
          <w:lang w:val="fr_FR" w:bidi="fr_FR"/>
        </w:rPr>
      </w:r>
      <w:r>
        <w:rPr>
          <w:lang w:val="fr_FR" w:bidi="fr_FR"/>
        </w:rPr>
        <w:t>Arrêtez et discutez avec votre équipe : Dans votre culture, comment les gens disent-ils poliment aux autres de quitter leur communauté ?</w:t>
      </w:r>
    </w:p>
    <w:p>
      <w:pPr/>
      <w:r>
        <w:rPr>
          <w:lang w:val="fr_FR" w:bidi="fr_FR"/>
        </w:rPr>
      </w:r>
      <w:r>
        <w:rPr>
          <w:lang w:val="fr_FR" w:bidi="fr_FR"/>
        </w:rPr>
        <w:t>Jésus répond en donnant aux pharisiens un message pour Hérode. Jésus compare Hérode à un renard. Bien que Jésus ait utilisé un exemple d'un renard précédemment, cette comparaison avec un renard a une signification différente. Jésus pourrait dire qu'Hérode était rusé ou qu'il était destructeur comme un renard.</w:t>
      </w:r>
    </w:p>
    <w:p>
      <w:pPr/>
      <w:r>
        <w:rPr>
          <w:lang w:val="fr_FR" w:bidi="fr_FR"/>
        </w:rPr>
      </w:r>
      <w:r>
        <w:rPr>
          <w:lang w:val="fr_FR" w:bidi="fr_FR"/>
        </w:rPr>
        <w:t>Arrêtez et montrez à votre équipe une image d'un renard. Discutez avec votre équipe : Comment les gens sont-ils comparés aux animaux dans votre culture ? Quel animal dans votre culture est décrit comme rusé ?</w:t>
      </w:r>
    </w:p>
    <w:p>
      <w:pPr/>
      <w:r>
        <w:rPr>
          <w:lang w:val="fr_FR" w:bidi="fr_FR"/>
        </w:rPr>
      </w:r>
      <w:r>
        <w:rPr>
          <w:lang w:val="fr_FR" w:bidi="fr_FR"/>
        </w:rPr>
        <w:t>Jésus veut que les pharisiens disent à Hérode qu'il allait continuer son ministère pendant un peu de temps en plus avant d'avoir fini. Jésus veut dire qu'il continuera à guérir et chasser les esprits mauvais des gens. Quand Jésus dit « aujourd'hui et demain », il ne veut pas dire littéralement deux jours de plus. Au lieu de cela, il signifie pour une courte période de temps. À la fin de cette période, Jésus aurait « atteint son but ». Très probablement, Jésus faisait référence à sa mort à Jérusalem. Mourir sur la croix serait l'acte final de Jésus pour sauver les gens de leur désobéissance envers Dieu.</w:t>
      </w:r>
    </w:p>
    <w:p>
      <w:pPr/>
      <w:r>
        <w:rPr>
          <w:lang w:val="fr_FR" w:bidi="fr_FR"/>
        </w:rPr>
      </w:r>
      <w:r>
        <w:rPr>
          <w:lang w:val="fr_FR" w:bidi="fr_FR"/>
        </w:rPr>
        <w:t>Jésus met l'accent en répétant qu'il doit continuer de voyager vers Jérusalem pour accomplir le but pour lequel Dieu l'a envoyé. C'était le plan de Dieu que Jésus meure à Jérusalem. Jésus dit que Jérusalem est le lieu où les prophètes, ou messagers de Dieu, meurent. Il usait d'ironie, c'est-à-dire qu'il disait l'opposé de ce qui était attendu, parce que Jérusalem était vue comme un lieu saint, ou un lieu mis à part pour Dieu. Le temple, le principal lieu de culte juif, était situé à Jérusalem. Cependant, tant de prophètes ont été tués à Jérusalem qu'elle était connue comme le lieu où mourraient les prophètes. Jésus laissait entendre qu'il était un prophète et que les gens à Jérusalem le tueraient.</w:t>
      </w:r>
    </w:p>
    <w:p>
      <w:pPr/>
      <w:r>
        <w:rPr>
          <w:lang w:val="fr_FR" w:bidi="fr_FR"/>
        </w:rPr>
      </w:r>
      <w:r>
        <w:rPr>
          <w:lang w:val="fr_FR" w:bidi="fr_FR"/>
        </w:rPr>
        <w:t>Arrêtez et discutez avec votre équipe : Dans votre région, quels lieux sont considérés comme saints, ou mis à part pour Dieu ? Qu'est-ce que les gens s'attendent à ce qu'il se passe ou ne se passe pas dans les lieux saints de votre région ?</w:t>
      </w:r>
    </w:p>
    <w:p>
      <w:pPr/>
      <w:r>
        <w:rPr>
          <w:lang w:val="fr_FR" w:bidi="fr_FR"/>
        </w:rPr>
      </w:r>
      <w:r>
        <w:rPr>
          <w:lang w:val="fr_FR" w:bidi="fr_FR"/>
        </w:rPr>
        <w:t>Puis Jésus parle avec une grande tristesse à la ville de Jérusalem comme s'il s'agissait d'une personne. Jésus dit : « Oh Jérusalem, Jérusalem. » La répétition du nom de la ville exprime de la tristesse et de la désapprobation.</w:t>
      </w:r>
    </w:p>
    <w:p>
      <w:pPr/>
      <w:r>
        <w:rPr>
          <w:lang w:val="fr_FR" w:bidi="fr_FR"/>
        </w:rPr>
      </w:r>
      <w:r>
        <w:rPr>
          <w:lang w:val="fr_FR" w:bidi="fr_FR"/>
        </w:rPr>
        <w:t>Arrêtez et discutez avec votre équipe : Comment les gens se lamentent-ils ou parlent-ils avec tristesse dans votre culture ?</w:t>
      </w:r>
    </w:p>
    <w:p>
      <w:pPr/>
      <w:r>
        <w:rPr>
          <w:lang w:val="fr_FR" w:bidi="fr_FR"/>
        </w:rPr>
      </w:r>
      <w:r>
        <w:rPr>
          <w:lang w:val="fr_FR" w:bidi="fr_FR"/>
        </w:rPr>
        <w:t>Dans les Évangiles de Matthieu et de Marc, Jésus dit les mêmes mots, mais Jésus se trouvait au temple au moment où il les a dites. Il est possible que Jésus ait dit la même chose plus d'une fois. Jésus parle aux gens de Jérusalem et les décrit comme des gens qui tuent des prophètes envoyés de Dieu. Les chefs religieux juifs tuaient généralement des criminels en leur jetant des pierres jusqu'à ce qu'ils soient morts. Quand Jésus dit qu'il veut « rassembler vos enfants », il fait référence aux gens de Jérusalem. Jésus utilise la comparaison d'une poule avec ses poussins pour dire qu'il voulait protéger les gens de Jérusalem du danger et du jugement. Contrairement à un renard, une poule veut protéger, pas détruire. Mais les gens de Jérusalem ont refusé de laisser Jésus les protéger. Ils n'ont pas fait confiance à Jésus en tant que Sauveur promis. À cause de cela, ils ne recevraient pas la protection de Jésus du jugement futur de Dieu.</w:t>
      </w:r>
    </w:p>
    <w:p>
      <w:pPr/>
      <w:r>
        <w:rPr>
          <w:lang w:val="fr_FR" w:bidi="fr_FR"/>
        </w:rPr>
      </w:r>
      <w:r>
        <w:rPr>
          <w:lang w:val="fr_FR" w:bidi="fr_FR"/>
        </w:rPr>
        <w:t>Arrêtez et montrez une image d'une poule avec ses poussins sous ses ailes.</w:t>
      </w:r>
    </w:p>
    <w:p>
      <w:pPr/>
      <w:r>
        <w:rPr>
          <w:lang w:val="fr_FR" w:bidi="fr_FR"/>
        </w:rPr>
      </w:r>
      <w:r>
        <w:rPr>
          <w:lang w:val="fr_FR" w:bidi="fr_FR"/>
        </w:rPr>
        <w:t>Jésus annonce une prophétie en parlant de ce qui se passera dans l'avenir. Il dit : « Ta maison sera désolée. » La conséquence de leur non-acceptation de Jésus comme Sauveur promis sera que Dieu abandonnera les gens de Jérusalem et le temple qui s'y trouve. Dieu ne les protégerait plus. La plupart des experts pensent que c'est ce qui s'est passé quand les Romains ont détruit Jérusalem environ quarante ans après la mort de Jésus.</w:t>
      </w:r>
    </w:p>
    <w:p>
      <w:pPr/>
      <w:r>
        <w:rPr>
          <w:lang w:val="fr_FR" w:bidi="fr_FR"/>
        </w:rPr>
      </w:r>
      <w:r>
        <w:rPr>
          <w:lang w:val="fr_FR" w:bidi="fr_FR"/>
        </w:rPr>
        <w:t>Jésus dit que les gens ne le verront pas à nouveau jusqu'à ce qu'ils l'accueillent. Cela pourrait faire référence à l'entrée prochaine de Jésus dans Jérusalem, au retour de Jésus du ciel sur la terre, ou chaque fois que les Juifs ont accepté Jésus en tant que Sauveur promis. Jésus prédit ce qu'ils diront en citant des Écritures tirées du livre des Psaumes. Jésus dit : « Béni est celui qui vient au nom du Seigneur. » La citation exprime des louanges pour Jésus en tant que Sauveur promis que Dieu a béni, ou auquel il a montré sa faveur. « Celui qui vient au nom du Seigneur » était un titre que les Juifs utilisaient pour faire référence au Sauveur promis. Cela signifie celui qui vient en tant que représentant du Seigneur. Seigneur fait référence au nom personnel de Dieu, Yahweh. Jésus savait que quand il entrerait à Jérusalem dans le futur, les gens crieraient des louanges pour tous les miracles que Dieu avait faits à travers lui. Mais en fin de compte, ils tueraient Jésus, tout comme ils ont tué les prophètes.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Les pharisiens disent à Jésus de partir parce qu'Hérode veut le tuer. Jésus donne aux pharisiens un message pour Hérode. Jésus dit qu'il continuera son ministère pendant un peu de temps en plus avant de mourir. Tout comme les prophètes qui sont venus avant lui, Jésus dit qu'il ne sera tué dans aucun autre lieu que Jérusalem.</w:t>
      </w:r>
    </w:p>
    <w:p>
      <w:pPr/>
      <w:r>
        <w:rPr>
          <w:lang w:val="fr_FR" w:bidi="fr_FR"/>
        </w:rPr>
      </w:r>
      <w:r>
        <w:rPr>
          <w:b/>
          <w:lang w:val="fr_FR" w:bidi="fr_FR"/>
        </w:rPr>
        <w:t>Deuxième partie :</w:t>
      </w:r>
      <w:r>
        <w:rPr>
          <w:lang w:val="fr_FR" w:bidi="fr_FR"/>
        </w:rPr>
        <w:t xml:space="preserve"> Jésus est attristé de Jérusalem parce que les gens qui y vivaient ont tué les prophètes. Jésus dit que bientôt les gens ne le verront pas à nouveau jusqu'à ce qu'ils disent : « Béni soit celui qui vient au nom du Seigneur.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prophètes tués</w:t>
      </w:r>
    </w:p>
    <w:p>
      <w:pPr>
        <w:pStyle w:val="ListBullet"/>
        <w:spacing w:line="240" w:lineRule="auto"/>
        <w:ind w:left="720"/>
      </w:pPr>
      <w:r>
        <w:rPr>
          <w:lang w:val="fr_FR" w:bidi="fr_FR"/>
        </w:rPr>
      </w:r>
      <w:r>
        <w:rPr>
          <w:lang w:val="fr_FR" w:bidi="fr_FR"/>
        </w:rPr>
        <w:t>Les gens de Jérusalem</w:t>
      </w:r>
    </w:p>
    <w:p>
      <w:pPr>
        <w:pStyle w:val="ListBullet"/>
        <w:spacing w:line="240" w:lineRule="auto"/>
        <w:ind w:left="720"/>
      </w:pPr>
      <w:r>
        <w:rPr>
          <w:lang w:val="fr_FR" w:bidi="fr_FR"/>
        </w:rPr>
      </w:r>
      <w:r>
        <w:rPr>
          <w:lang w:val="fr_FR" w:bidi="fr_FR"/>
        </w:rPr>
        <w:t>La poule</w:t>
      </w:r>
    </w:p>
    <w:p>
      <w:pPr>
        <w:pStyle w:val="ListBullet"/>
        <w:spacing w:line="240" w:lineRule="auto"/>
        <w:ind w:left="720"/>
      </w:pPr>
      <w:r>
        <w:rPr>
          <w:lang w:val="fr_FR" w:bidi="fr_FR"/>
        </w:rPr>
      </w:r>
      <w:r>
        <w:rPr>
          <w:lang w:val="fr_FR" w:bidi="fr_FR"/>
        </w:rPr>
        <w:t>Les poussins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voyage vers Jérusalem.</w:t>
      </w:r>
    </w:p>
    <w:p>
      <w:pPr/>
      <w:r>
        <w:rPr>
          <w:lang w:val="fr_FR" w:bidi="fr_FR"/>
        </w:rPr>
      </w:r>
      <w:r>
        <w:rPr>
          <w:lang w:val="fr_FR" w:bidi="fr_FR"/>
        </w:rPr>
        <w:t>Il est important de se rappeler que les pharisiens disent à Jésus de partir en disant qu'Hérode veut le tuer. Jésus répond en disant qu'il continuera de faire ses œuvres.</w:t>
      </w:r>
    </w:p>
    <w:p>
      <w:pPr/>
      <w:r>
        <w:rPr>
          <w:lang w:val="fr_FR" w:bidi="fr_FR"/>
        </w:rPr>
      </w:r>
      <w:r>
        <w:rPr>
          <w:lang w:val="fr_FR" w:bidi="fr_FR"/>
        </w:rPr>
        <w:t>Il est important de se rappeler que Jésus fait référence à Hérode quand il dit « renard ».</w:t>
      </w:r>
    </w:p>
    <w:p>
      <w:pPr/>
      <w:r>
        <w:rPr>
          <w:lang w:val="fr_FR" w:bidi="fr_FR"/>
        </w:rPr>
      </w:r>
      <w:r>
        <w:rPr>
          <w:lang w:val="fr_FR" w:bidi="fr_FR"/>
        </w:rPr>
        <w:t>Il est important de se rappeler que Jésus dit « aujourd'hui, demain et le lendemain », pour montrer que Jésus accomplira quand même des signes et des miracles pendant une courte période.</w:t>
      </w:r>
    </w:p>
    <w:p>
      <w:pPr/>
      <w:r>
        <w:rPr>
          <w:lang w:val="fr_FR" w:bidi="fr_FR"/>
        </w:rPr>
      </w:r>
      <w:r>
        <w:rPr>
          <w:lang w:val="fr_FR" w:bidi="fr_FR"/>
        </w:rPr>
        <w:t>Il est important de se rappeler que Jésus rappelle aux pharisiens que leurs ancêtres ont tué les prophètes, ou messagers de Dieu, à Jérusalem, la ville sainte où les Juifs adoraient Dieu. Quand Jésus dit : « Il ne se peut pas qu'un prophète périsse loin de Jérusalem », il est ironique ou exagère sur le fait que Jérusalem était une ville connue pour persécuter les prophètes. Jésus dit qu'il suivra les mêmes étapes que les prophètes. Les menaces d'Hérode n'avaient pas d'importance.</w:t>
      </w:r>
    </w:p>
    <w:p>
      <w:pPr/>
      <w:r>
        <w:rPr>
          <w:lang w:val="fr_FR" w:bidi="fr_FR"/>
        </w:rPr>
      </w:r>
      <w:r>
        <w:rPr>
          <w:lang w:val="fr_FR" w:bidi="fr_FR"/>
        </w:rPr>
        <w:t>Arrêtez et discutez avec votre équipe : Quels mots ou phrases utilisez-vous dans votre langue pour exprimer une exagération ou une ironie ?</w:t>
      </w:r>
    </w:p>
    <w:p>
      <w:pPr/>
      <w:r>
        <w:rPr>
          <w:lang w:val="fr_FR" w:bidi="fr_FR"/>
        </w:rPr>
      </w:r>
      <w:r>
        <w:rPr>
          <w:lang w:val="fr_FR" w:bidi="fr_FR"/>
        </w:rPr>
        <w:t>Il est important de se rappeler que Jésus parle à Jérusalem comme il parlerait à une personne. Jésus parle de Jérusalem comme si la ville était capable de tuer des gens. De plus, il fait référence à Jérusalem comme si elle avait la capacité de ne pas laisser Jésus protéger les gens de Jérusalem.</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prophètes tués</w:t>
      </w:r>
    </w:p>
    <w:p>
      <w:pPr>
        <w:pStyle w:val="ListBullet"/>
        <w:spacing w:line="240" w:lineRule="auto"/>
        <w:ind w:left="720"/>
      </w:pPr>
      <w:r>
        <w:rPr>
          <w:lang w:val="fr_FR" w:bidi="fr_FR"/>
        </w:rPr>
      </w:r>
      <w:r>
        <w:rPr>
          <w:lang w:val="fr_FR" w:bidi="fr_FR"/>
        </w:rPr>
        <w:t>Les gens de Jérusalem</w:t>
      </w:r>
    </w:p>
    <w:p>
      <w:pPr>
        <w:pStyle w:val="ListBullet"/>
        <w:spacing w:line="240" w:lineRule="auto"/>
        <w:ind w:left="720"/>
      </w:pPr>
      <w:r>
        <w:rPr>
          <w:lang w:val="fr_FR" w:bidi="fr_FR"/>
        </w:rPr>
      </w:r>
      <w:r>
        <w:rPr>
          <w:lang w:val="fr_FR" w:bidi="fr_FR"/>
        </w:rPr>
        <w:t>La poule</w:t>
      </w:r>
    </w:p>
    <w:p>
      <w:pPr>
        <w:pStyle w:val="ListBullet"/>
        <w:spacing w:line="240" w:lineRule="auto"/>
        <w:ind w:left="720"/>
      </w:pPr>
      <w:r>
        <w:rPr>
          <w:lang w:val="fr_FR" w:bidi="fr_FR"/>
        </w:rPr>
      </w:r>
      <w:r>
        <w:rPr>
          <w:lang w:val="fr_FR" w:bidi="fr_FR"/>
        </w:rPr>
        <w:t>Les poussins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les pharisiens qui disent à Jésus de s'éloigner.</w:t>
      </w:r>
    </w:p>
    <w:p>
      <w:pPr/>
      <w:r>
        <w:rPr>
          <w:lang w:val="fr_FR" w:bidi="fr_FR"/>
        </w:rPr>
      </w:r>
      <w:r>
        <w:rPr>
          <w:lang w:val="fr_FR" w:bidi="fr_FR"/>
        </w:rPr>
        <w:t>Assurez-vous que l'équipe représente des prophètes et des messagers en train d'être tués par des pierres à Jérusalem pendant que Jésus décrit ces actions.</w:t>
      </w:r>
    </w:p>
    <w:p>
      <w:pPr/>
      <w:r>
        <w:rPr>
          <w:lang w:val="fr_FR" w:bidi="fr_FR"/>
        </w:rPr>
      </w:r>
      <w:r>
        <w:rPr>
          <w:lang w:val="fr_FR" w:bidi="fr_FR"/>
        </w:rPr>
        <w:t>Assurez-vous que l'équipe joue le rôle de Jésus en train de se lamenter, ou de dire d'une voix triste : « O Jérusalem... »</w:t>
      </w:r>
    </w:p>
    <w:p>
      <w:pPr/>
      <w:r>
        <w:rPr>
          <w:lang w:val="fr_FR" w:bidi="fr_FR"/>
        </w:rPr>
      </w:r>
      <w:r>
        <w:rPr>
          <w:lang w:val="fr_FR" w:bidi="fr_FR"/>
        </w:rPr>
        <w:t>Assurez-vous que l'équipe représente une poule qui essaie de rassembler ses poussins sous ses ailes mais que les poussins la rejettent en fuyant.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pharisiens en train de dire à Jésus de partir parce qu'Hérode veut le tuer. Jésus répond en disant qu'il continuera à accomplir des miracles parce qu'un prophète ne peut pas mourir loin de Jérusalem. Jésus dit tristement que Jérusalem est une ville qui tue les messagers de Dieu et lapide ceux qui sont envoyés à Jérusalem.</w:t>
      </w:r>
    </w:p>
    <w:p>
      <w:pPr/>
      <w:r>
        <w:rPr>
          <w:lang w:val="fr_FR" w:bidi="fr_FR"/>
        </w:rPr>
      </w:r>
      <w:r>
        <w:rPr>
          <w:lang w:val="fr_FR" w:bidi="fr_FR"/>
        </w:rPr>
        <w:t>Arrêtez la représentation : Demandez à l'acteur qui joue le rôle des pharisiens : « Que ressentez-vous ? » Vous allez peut-être entendre des choses comme « Confus. Pourquoi se sent-il si confiant ? » « En colère, mon intention était qu'il parte rapidement », et « Offensé. Je sais que nos ancêtres ont tué des prophètes, mais nous ne sommes pas comme eux. » Demandez à la personne qui joue le rôle de Jésus : « Que ressentez-vous ? » Vous entendrez peut-être des choses comme : « Le cœur brisé. Mon peuple continue de rejeter le message de Dieu et les messagers », « Lourd. Je sais que ma mort approche bientôt », et « Sans peur. Je sais que mon Père est en contrôle. » Reprenez la représentation.</w:t>
      </w:r>
    </w:p>
    <w:p>
      <w:pPr/>
      <w:r>
        <w:rPr>
          <w:lang w:val="fr_FR" w:bidi="fr_FR"/>
        </w:rPr>
      </w:r>
      <w:r>
        <w:rPr>
          <w:lang w:val="fr_FR" w:bidi="fr_FR"/>
        </w:rPr>
        <w:t>Représentez Jésus en train de dire qu'il a essayé de rassembler les gens de Jérusalem comme une poule essaie de rassembler ses poussins. Jésus leur dit qu'ils n'étaient pas disposés. Enfin, Jésus dit qu'ils ne le verront pas jusqu'à ce qu'ils disent : « Béni soit celui qui vient au nom du Seigneur. »</w:t>
      </w:r>
    </w:p>
    <w:p>
      <w:pPr/>
      <w:r>
        <w:rPr>
          <w:lang w:val="fr_FR" w:bidi="fr_FR"/>
        </w:rPr>
      </w:r>
      <w:r>
        <w:rPr>
          <w:lang w:val="fr_FR" w:bidi="fr_FR"/>
        </w:rPr>
        <w:t>Arrêtez la représentation : Demandez à l'acteur qui joue le rôle des disciples : « Que ressentez-vous ? » Vous allez peut-être entendre des choses comme « Confus. Pourquoi Jésus parle-t-il de mourir ? » « Triste, je me souviens comment Jésus a été rejeté en différentes occasions », et « Encouragés, il y aura un moment où les gens diront « Béni soit celui qui vient au nom du Seigneur.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Après que Jésus ait enseigné à un groupe de personnes, certains </w:t>
      </w:r>
      <w:r>
        <w:rPr>
          <w:b/>
          <w:lang w:val="fr_FR" w:bidi="fr_FR"/>
        </w:rPr>
        <w:t>pharisiens</w:t>
      </w:r>
      <w:r>
        <w:rPr>
          <w:lang w:val="fr_FR" w:bidi="fr_FR"/>
        </w:rPr>
        <w:t xml:space="preserve">, ou chefs religieux, avertissent Jésus qu'Hérode veut le tuer. Assurez-vous de traduire pharisien de la même manière qu'avant. </w:t>
      </w:r>
      <w:r>
        <w:rPr>
          <w:lang w:val="fr_FR" w:bidi="fr_FR"/>
        </w:rPr>
        <w:t>Pharisien</w:t>
      </w:r>
      <w:r>
        <w:rPr>
          <w:lang w:val="fr_FR" w:bidi="fr_FR"/>
        </w:rPr>
        <w:t xml:space="preserve"> se trouve dans le glossaire principal. </w:t>
      </w:r>
    </w:p>
    <w:p>
      <w:pPr/>
      <w:r>
        <w:rPr>
          <w:lang w:val="fr_FR" w:bidi="fr_FR"/>
        </w:rPr>
      </w:r>
      <w:r>
        <w:rPr>
          <w:lang w:val="fr_FR" w:bidi="fr_FR"/>
        </w:rPr>
        <w:t xml:space="preserve">Jésus leur dit qu'il continuera à guérir les gens et chasser les </w:t>
      </w:r>
      <w:r>
        <w:rPr>
          <w:b/>
          <w:lang w:val="fr_FR" w:bidi="fr_FR"/>
        </w:rPr>
        <w:t>démons</w:t>
      </w:r>
      <w:r>
        <w:rPr>
          <w:lang w:val="fr_FR" w:bidi="fr_FR"/>
        </w:rPr>
        <w:t xml:space="preserve">, ou esprits mauvais, des gens. Assurez-vous de traduire le mot démon de la même façon que dans les passages précédents. Le mot </w:t>
      </w:r>
      <w:r>
        <w:rPr>
          <w:lang w:val="fr_FR" w:bidi="fr_FR"/>
        </w:rPr>
        <w:t>démon</w:t>
      </w:r>
      <w:r>
        <w:rPr>
          <w:lang w:val="fr_FR" w:bidi="fr_FR"/>
        </w:rPr>
        <w:t xml:space="preserve"> se trouve dans le glossaire principal. Jésus dit qu'il fera cela jusqu'à ce qu'il atteigne </w:t>
      </w:r>
      <w:r>
        <w:rPr>
          <w:b/>
          <w:lang w:val="fr_FR" w:bidi="fr_FR"/>
        </w:rPr>
        <w:t>Jérusalem</w:t>
      </w:r>
      <w:r>
        <w:rPr>
          <w:lang w:val="fr_FR" w:bidi="fr_FR"/>
        </w:rPr>
        <w:t xml:space="preserve">, c'est-à-dire la capitale religieuse juive, où il savait qu'il mourrait.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Jésus dit que Jérusalem est la ville où les gens assassinent des </w:t>
      </w:r>
      <w:r>
        <w:rPr>
          <w:b/>
          <w:lang w:val="fr_FR" w:bidi="fr_FR"/>
        </w:rPr>
        <w:t>prophètes</w:t>
      </w:r>
      <w:r>
        <w:rPr>
          <w:lang w:val="fr_FR" w:bidi="fr_FR"/>
        </w:rPr>
        <w:t xml:space="preserve">, ou messagers de Dieu. Assurez-vous de traduire foi de la même façon que dans les passages précédents. Le mot </w:t>
      </w:r>
      <w:r>
        <w:rPr>
          <w:lang w:val="fr_FR" w:bidi="fr_FR"/>
        </w:rPr>
        <w:t>prophète</w:t>
      </w:r>
      <w:r>
        <w:rPr>
          <w:lang w:val="fr_FR" w:bidi="fr_FR"/>
        </w:rPr>
        <w:t xml:space="preserve"> se trouve dans le glossaire principal.</w:t>
      </w:r>
    </w:p>
    <w:p>
      <w:pPr/>
      <w:r>
        <w:rPr>
          <w:lang w:val="fr_FR" w:bidi="fr_FR"/>
        </w:rPr>
      </w:r>
      <w:r>
        <w:rPr>
          <w:lang w:val="fr_FR" w:bidi="fr_FR"/>
        </w:rPr>
        <w:t xml:space="preserve">Jésus dit que les gens ne le verront pas à nouveau jusqu'à ce qu'ils l'accueillent. Ils l'accueilleront en disant qu'il est </w:t>
      </w:r>
      <w:r>
        <w:rPr>
          <w:b/>
          <w:lang w:val="fr_FR" w:bidi="fr_FR"/>
        </w:rPr>
        <w:t>béni</w:t>
      </w:r>
      <w:r>
        <w:rPr>
          <w:lang w:val="fr_FR" w:bidi="fr_FR"/>
        </w:rPr>
        <w:t xml:space="preserve">, ou favorisé par Dieu. Veillez à traduire « béni » de la même manière que précédemment. Le mot </w:t>
      </w:r>
      <w:r>
        <w:rPr>
          <w:lang w:val="fr_FR" w:bidi="fr_FR"/>
        </w:rPr>
        <w:t>béni</w:t>
      </w:r>
      <w:r>
        <w:rPr>
          <w:lang w:val="fr_FR" w:bidi="fr_FR"/>
        </w:rPr>
        <w:t xml:space="preserve"> se trouve dans le glossaire principal. Celui qui vient au nom du </w:t>
      </w:r>
      <w:r>
        <w:rPr>
          <w:b/>
          <w:lang w:val="fr_FR" w:bidi="fr_FR"/>
        </w:rPr>
        <w:t>Seigneur</w:t>
      </w:r>
      <w:r>
        <w:rPr>
          <w:lang w:val="fr_FR" w:bidi="fr_FR"/>
        </w:rPr>
        <w:t xml:space="preserve"> est un titre qui fait référence au Sauveur promis. Ici, Seigneur fait référence à Dieu lui-même puisque les Juifs n'ont pas utilisé le nom réel de Dieu, Yahweh, par respect. Assurez-vous de traduire Seigneur de la même façon que dans les passages précédents. </w:t>
      </w:r>
      <w:r>
        <w:rPr>
          <w:lang w:val="fr_FR" w:bidi="fr_FR"/>
        </w:rPr>
        <w:t>Seigneur</w:t>
      </w:r>
      <w:r>
        <w:rPr>
          <w:lang w:val="fr_FR" w:bidi="fr_FR"/>
        </w:rPr>
        <w:t xml:space="preserve"> est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13:31–35</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52">
        <w:r>
          <w:rPr>
            <w:lang w:val="fr_FR" w:bidi="fr_FR"/>
          </w:rPr>
          <w:rPr>
            <w:color w:val="0000EE"/>
            <w:u w:val="single"/>
          </w:rPr>
          <w:t>Écouter et Cœur</w:t>
        </w:r>
      </w:hyperlink>
      <w:r>
        <w:rPr>
          <w:lang w:val="fr_FR" w:bidi="fr_FR"/>
        </w:rPr>
        <w:t xml:space="preserve"> (310 KB)</w:t>
      </w:r>
      <w:r>
        <w:rPr>
          <w:lang w:val="fr_FR" w:bidi="fr_FR"/>
        </w:rPr>
      </w:r>
    </w:p>
    <w:p>
      <w:pPr>
        <w:pStyle w:val="ListBullet"/>
        <w:spacing w:line="240" w:lineRule="auto"/>
        <w:ind w:left="720"/>
      </w:pPr>
      <w:r>
        <w:rPr>
          <w:lang w:val="fr_FR" w:bidi="fr_FR"/>
        </w:rPr>
      </w:r>
      <w:hyperlink r:id="rId353">
        <w:r>
          <w:rPr>
            <w:lang w:val="fr_FR" w:bidi="fr_FR"/>
          </w:rPr>
          <w:rPr>
            <w:color w:val="0000EE"/>
            <w:u w:val="single"/>
          </w:rPr>
          <w:t>Planter le Décor</w:t>
        </w:r>
      </w:hyperlink>
      <w:r>
        <w:rPr>
          <w:lang w:val="fr_FR" w:bidi="fr_FR"/>
        </w:rPr>
        <w:t xml:space="preserve"> (3.7 MB)</w:t>
      </w:r>
      <w:r>
        <w:rPr>
          <w:lang w:val="fr_FR" w:bidi="fr_FR"/>
        </w:rPr>
      </w:r>
    </w:p>
    <w:p>
      <w:pPr>
        <w:pStyle w:val="ListBullet"/>
        <w:spacing w:line="240" w:lineRule="auto"/>
        <w:ind w:left="720"/>
      </w:pPr>
      <w:r>
        <w:rPr>
          <w:lang w:val="fr_FR" w:bidi="fr_FR"/>
        </w:rPr>
      </w:r>
      <w:hyperlink r:id="rId354">
        <w:r>
          <w:rPr>
            <w:lang w:val="fr_FR" w:bidi="fr_FR"/>
          </w:rPr>
          <w:rPr>
            <w:color w:val="0000EE"/>
            <w:u w:val="single"/>
          </w:rPr>
          <w:t>Définir les Scènes</w:t>
        </w:r>
      </w:hyperlink>
      <w:r>
        <w:rPr>
          <w:lang w:val="fr_FR" w:bidi="fr_FR"/>
        </w:rPr>
        <w:t xml:space="preserve"> (1.6 MB)</w:t>
      </w:r>
      <w:r>
        <w:rPr>
          <w:lang w:val="fr_FR" w:bidi="fr_FR"/>
        </w:rPr>
      </w:r>
    </w:p>
    <w:p>
      <w:pPr>
        <w:pStyle w:val="ListBullet"/>
        <w:spacing w:line="240" w:lineRule="auto"/>
        <w:ind w:left="720"/>
      </w:pPr>
      <w:r>
        <w:rPr>
          <w:lang w:val="fr_FR" w:bidi="fr_FR"/>
        </w:rPr>
      </w:r>
      <w:hyperlink r:id="rId355">
        <w:r>
          <w:rPr>
            <w:lang w:val="fr_FR" w:bidi="fr_FR"/>
          </w:rPr>
          <w:rPr>
            <w:color w:val="0000EE"/>
            <w:u w:val="single"/>
          </w:rPr>
          <w:t>Intégration du Texte</w:t>
        </w:r>
      </w:hyperlink>
      <w:r>
        <w:rPr>
          <w:lang w:val="fr_FR" w:bidi="fr_FR"/>
        </w:rPr>
        <w:t xml:space="preserve"> (1.6 MB)</w:t>
      </w:r>
      <w:r>
        <w:rPr>
          <w:lang w:val="fr_FR" w:bidi="fr_FR"/>
        </w:rPr>
      </w:r>
    </w:p>
    <w:p>
      <w:pPr>
        <w:pStyle w:val="ListBullet"/>
        <w:spacing w:line="240" w:lineRule="auto"/>
        <w:ind w:left="720"/>
      </w:pPr>
      <w:r>
        <w:rPr>
          <w:lang w:val="fr_FR" w:bidi="fr_FR"/>
        </w:rPr>
      </w:r>
      <w:hyperlink r:id="rId356">
        <w:r>
          <w:rPr>
            <w:lang w:val="fr_FR" w:bidi="fr_FR"/>
          </w:rPr>
          <w:rPr>
            <w:color w:val="0000EE"/>
            <w:u w:val="single"/>
          </w:rPr>
          <w:t>Combler les Lacunes</w:t>
        </w:r>
      </w:hyperlink>
      <w:r>
        <w:rPr>
          <w:lang w:val="fr_FR" w:bidi="fr_FR"/>
        </w:rPr>
        <w:t xml:space="preserve"> (881 KB)</w:t>
      </w:r>
      <w:r>
        <w:rPr>
          <w:lang w:val="fr_FR" w:bidi="fr_FR"/>
        </w:rPr>
      </w:r>
    </w:p>
    <w:p>
      <w:pPr>
        <w:pStyle w:val="ListBullet"/>
        <w:spacing w:line="240" w:lineRule="auto"/>
        <w:ind w:left="720"/>
      </w:pPr>
      <w:r>
        <w:rPr>
          <w:lang w:val="fr_FR" w:bidi="fr_FR"/>
        </w:rPr>
      </w:r>
      <w:hyperlink r:id="rId357">
        <w:r>
          <w:rPr>
            <w:lang w:val="fr_FR" w:bidi="fr_FR"/>
          </w:rPr>
          <w:rPr>
            <w:color w:val="0000EE"/>
            <w:u w:val="single"/>
          </w:rPr>
          <w:t>Prêcher la Parole</w:t>
        </w:r>
      </w:hyperlink>
      <w:r>
        <w:rPr>
          <w:lang w:val="fr_FR" w:bidi="fr_FR"/>
        </w:rPr>
        <w:t xml:space="preserve"> (978 KB)</w:t>
      </w:r>
      <w:r>
        <w:rPr>
          <w:lang w:val="fr_FR" w:bidi="fr_FR"/>
        </w:rPr>
      </w:r>
      <w:r>
        <w:rPr>
          <w:lang w:val="fr_FR" w:bidi="fr_FR"/>
        </w:rPr>
      </w:r>
      <w:r>
        <w:rPr>
          <w:lang w:val="fr_FR" w:bidi="fr_FR"/>
        </w:rPr>
      </w:r>
    </w:p>
    <w:p>
      <w:pPr/>
      <w:r>
        <w:rPr>
          <w:lang w:val="fr_FR" w:bidi="fr_FR"/>
        </w:rPr>
      </w:r>
    </w:p>
    <w:p>
      <w:pPr>
        <w:pStyle w:val="Heading2"/>
      </w:pPr>
      <w:r>
        <w:rPr>
          <w:lang w:val="fr_FR" w:bidi="fr_FR"/>
        </w:rPr>
        <w:t>Luc 14:1–14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14.1–14.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et ses disciples continuent leur route vers Jérusalem. Lors de la dernière histoire, les chefs religieux ont averti Jésus qu'Hérode voulait le tuer. Jésus a dit qu'il allait continuer à guérir les gens jusqu'à ce qu'il soit temps de mourir à Jérusalem. Jésus mange maintenant dans la maison d'un chef religieux lors du sabbat, leur jour de repos juif.</w:t>
      </w:r>
    </w:p>
    <w:p>
      <w:pPr/>
      <w:r>
        <w:rPr>
          <w:lang w:val="fr_FR" w:bidi="fr_FR"/>
        </w:rPr>
      </w:r>
      <w:r>
        <w:rPr>
          <w:lang w:val="fr_FR" w:bidi="fr_FR"/>
        </w:rPr>
        <w:t>Sur sa route vers Jérusalem, Jésus a probablement continué son habitude d'enseigner le jour du sabbat. Il était de coutume que les Juifs prennent un repas ensemble après un service dans la synagogue. Un important pharisien, ou chef religieux, invite Jésus chez lui. Partager un repas ensemble dans la culture juive était important et reflétait le statut social de l'hôte et des invités. Le pharisien qui a invité Jésus était important parce qu'il était le chef des autres pharisiens. Le pharisien n'invitait que ceux qui étaient du même statut social ou plus élevé que lui-même. Nous ne savons donc pas pourquoi les pharisiens ont permis à un homme malade d'être au repas. Dans les passages précédents, Luc représente souvent la table comme un cadre qui permet à Jésus d'inclure des gens de statut social inférieur, qui étaient les mauvaises personnes selon les chefs religieux.</w:t>
      </w:r>
    </w:p>
    <w:p>
      <w:pPr/>
      <w:r>
        <w:rPr>
          <w:lang w:val="fr_FR" w:bidi="fr_FR"/>
        </w:rPr>
      </w:r>
      <w:r>
        <w:rPr>
          <w:lang w:val="fr_FR" w:bidi="fr_FR"/>
        </w:rPr>
        <w:t>Arrêtez et discutez avec votre équipe : À quel genre d'événements certaines personnes ne peuvent-elles pas assister dans votre culture parce qu'elles ne sont pas assez riches ou viennent d'un statut social bas ?</w:t>
      </w:r>
    </w:p>
    <w:p>
      <w:pPr/>
      <w:r>
        <w:rPr>
          <w:lang w:val="fr_FR" w:bidi="fr_FR"/>
        </w:rPr>
      </w:r>
      <w:r>
        <w:rPr>
          <w:lang w:val="fr_FR" w:bidi="fr_FR"/>
        </w:rPr>
        <w:t>La dernière fois que Jésus a parlé aux chefs religieux, Jésus les a laissés en colère, en train de comploter pour trouver des moyens de l'accuser d'avoir fait du mal. Luc nous rappelle cette hostilité en disant que les chefs religieux regardaient Jésus attentivement. Devant Jésus se trouve un homme qui souffre d'un gonflement d'eau gouttelant, ou anormal, au niveau des bras et des jambes. Jésus demande à tous les pharisiens et à tous les experts de la loi qui sont présents ce que dit la loi de Dieu sur la guérison de quelqu'un le jour du sabbat. Jésus ne demande pas d'informations, mais il veut qu'ils donnent leurs opinions publiquement. Mais les chefs religieux ne répondent pas, probablement de peur d'être critiqués pour la réponse qu'ils donneraient. Jésus touche l'homme, le guérit et lui donne la permission de partir et de rentrer chez lui.</w:t>
      </w:r>
    </w:p>
    <w:p>
      <w:pPr/>
      <w:r>
        <w:rPr>
          <w:lang w:val="fr_FR" w:bidi="fr_FR"/>
        </w:rPr>
      </w:r>
      <w:r>
        <w:rPr>
          <w:lang w:val="fr_FR" w:bidi="fr_FR"/>
        </w:rPr>
        <w:t>Jésus se sert de sa guérison pour enseigner concernant le sabbat. Jésus pose une question pour laisser entendre que les chefs religieux aideraient leur enfant ou leur bœuf s'ils tombaient dans un puits le jour du sabbat. Un bœuf peut faire référence à n'importe quel animal qui est semblable à une vache. Un puits est un trou profond que les gens creusent pour obtenir de l'eau du sol. Si quelqu'un y tombait, il ne pouvait pas en sortir seul. Quelqu'un devrait l'aider immédiatement et ne pas attendre le lendemain parce que la personne ou l'animal pourrait se noyer.</w:t>
      </w:r>
    </w:p>
    <w:p>
      <w:pPr/>
      <w:r>
        <w:rPr>
          <w:lang w:val="fr_FR" w:bidi="fr_FR"/>
        </w:rPr>
      </w:r>
      <w:r>
        <w:rPr>
          <w:lang w:val="fr_FR" w:bidi="fr_FR"/>
        </w:rPr>
        <w:t>Arrêtez et montrez à votre équipe une image d'un puits et d'un bœuf.</w:t>
      </w:r>
    </w:p>
    <w:p>
      <w:pPr/>
      <w:r>
        <w:rPr>
          <w:lang w:val="fr_FR" w:bidi="fr_FR"/>
        </w:rPr>
      </w:r>
      <w:r>
        <w:rPr>
          <w:lang w:val="fr_FR" w:bidi="fr_FR"/>
        </w:rPr>
        <w:t>Les chefs religieux sont silencieux parce qu'ils ne voulaient pas que les gens pensent qu'ils sont d'accord avec Jésus. Ils ne voulaient pas admettre que Jésus avait raison de guérir l'homme. En restant silencieux, les chefs religieux prouvent que Jésus est un enseignant qui fait autorité. Les chefs religieux sont incapables de discuter avec Jésus. Pendant qu'il se trouve chez le pharisien, Jésus remarque la manière dont les invités sont arrivés et ont décidé où s'asseoir. Ils voulaient tous s'asseoir dans les sièges d'honneur, c'est-à-dire les sièges où étaient assis les gens les plus importants.</w:t>
      </w:r>
    </w:p>
    <w:p>
      <w:pPr/>
      <w:r>
        <w:rPr>
          <w:lang w:val="fr_FR" w:bidi="fr_FR"/>
        </w:rPr>
      </w:r>
      <w:r>
        <w:rPr>
          <w:lang w:val="fr_FR" w:bidi="fr_FR"/>
        </w:rPr>
        <w:t>Arrêtez et discutez avec votre équipe : Dans votre culture, comment les gens choisissent-ils où s'asseoir quand ils sont invités à un repas chez quelqu'un ? À quoi ressemble la disposition des places assises et pourquoi ?</w:t>
      </w:r>
    </w:p>
    <w:p>
      <w:pPr/>
      <w:r>
        <w:rPr>
          <w:lang w:val="fr_FR" w:bidi="fr_FR"/>
        </w:rPr>
      </w:r>
      <w:r>
        <w:rPr>
          <w:lang w:val="fr_FR" w:bidi="fr_FR"/>
        </w:rPr>
        <w:t>Jésus donne des conseils aux invités en racontant une parabole, c'est-à-dire une histoire courte. Le contexte de l'histoire est une fête de mariage juive. Les familles célébraient avec des festins, qui constituaient des événements formels où les invités étaient assis selon leur importance. L'invité le plus important est assis le plus près de l'hôte. Jésus veut que ses auditeurs pensent à ce qu'ils feraient si quelqu'un les invitait à ce type de festin. Jésus dit que si une personne se choisit une place d'honneur pour elle-même, l'hôte qui l'a invitée pourrait lui faire céder son siège pour quelqu'un de plus important. L'hôte ferait publiquement honte à l'invité, et il devrait s'asseoir sur le pire siège, c'est-à-dire le siège le plus éloigné de l'hôte. Au lieu de cela, ils devraient choisir le siège le moins important afin que quand l'hôte les voit, il les appelle ses amis et leur dise de se déplacer vers un siège plus important. Tous les autres invités verraient l'hôte les honorer. Jésus utilise cet exemple pour enseigner que tous ceux qui s'honorent eux-mêmes recevront la honte. Mais ceux qui s'humilient et prennent volontiers une place de statut bas seront honorés par Dieu.</w:t>
      </w:r>
    </w:p>
    <w:p>
      <w:pPr/>
      <w:r>
        <w:rPr>
          <w:lang w:val="fr_FR" w:bidi="fr_FR"/>
        </w:rPr>
      </w:r>
      <w:r>
        <w:rPr>
          <w:lang w:val="fr_FR" w:bidi="fr_FR"/>
        </w:rPr>
        <w:t>Arrêtez et discutez avec votre équipe : Quel genre de choses détermine le statut social d'une personne dans votre culture ? Comment une personne pourrait-elle abaisser son statut social ?</w:t>
      </w:r>
    </w:p>
    <w:p>
      <w:pPr/>
      <w:r>
        <w:rPr>
          <w:lang w:val="fr_FR" w:bidi="fr_FR"/>
        </w:rPr>
      </w:r>
      <w:r>
        <w:rPr>
          <w:lang w:val="fr_FR" w:bidi="fr_FR"/>
        </w:rPr>
        <w:t>Jésus dit à son hôte, c'est-à-dire au pharisien qui l'a invité, qu'il ne devrait pas seulement inviter sa famille et ses voisins riches chez lui pour les repas. Bien des fois, les hôtes n'invitaient que les gens qu'ils savaient les inviteraient chez eux pour un repas. En acceptant une invitation, un invité savait qu'il était obligé envers l'hôte. Jésus dit que s'ils n'invitent que ceux qui sont riches alors manger chez les autres sera leur seule récompense. Au lieu de cela, Jésus dit qu'ils devraient inviter les pauvres, les estropiés, les aveugles et les boiteux, c'est-à-dire ceux qui ne peuvent pas marcher correctement. C'était des gens qui étaient trop pauvres ou trop faibles pour inviter les chefs religieux à leurs propres dîners. Jésus dit que Dieu les bénira ou les récompensera d'avoir inclus les pauvres. La résurrection des justes fait référence à une période dans le futur où Dieu fera en sorte que tous les justes, c'est-à-dire ceux qui sont dans le droit aux yeux de Dieu, vivent à nouveau.</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enseigne le jour du sabbat. Un pharisien important a invité Jésus à manger chez lui. Jésus est entouré de chefs religieux et d'un homme malade. Jésus demande s'il est licite de guérir le jour du sabbat. Les chefs religieux ne répondent pas. Jésus guérit l'homme et l'enseigne concernant la guérison le jour du sabbat en utilisant un puits comme exemple.</w:t>
      </w:r>
    </w:p>
    <w:p>
      <w:pPr/>
      <w:r>
        <w:rPr>
          <w:lang w:val="fr_FR" w:bidi="fr_FR"/>
        </w:rPr>
      </w:r>
      <w:r>
        <w:rPr>
          <w:b/>
          <w:lang w:val="fr_FR" w:bidi="fr_FR"/>
        </w:rPr>
        <w:t>Deuxième partie :</w:t>
      </w:r>
      <w:r>
        <w:rPr>
          <w:lang w:val="fr_FR" w:bidi="fr_FR"/>
        </w:rPr>
        <w:t xml:space="preserve"> Jésus voit les invités choisir leurs sièges. Il raconte une parabole au sujet d'un banquet de mariage pour leur enseigner l'humilité.</w:t>
      </w:r>
    </w:p>
    <w:p>
      <w:pPr/>
      <w:r>
        <w:rPr>
          <w:lang w:val="fr_FR" w:bidi="fr_FR"/>
        </w:rPr>
      </w:r>
      <w:r>
        <w:rPr>
          <w:b/>
          <w:lang w:val="fr_FR" w:bidi="fr_FR"/>
        </w:rPr>
        <w:t>Troisième partie :</w:t>
      </w:r>
      <w:r>
        <w:rPr>
          <w:lang w:val="fr_FR" w:bidi="fr_FR"/>
        </w:rPr>
        <w:t xml:space="preserve"> Jésus donne des conseils à l'hôte et lui dit qu'il devrait inviter les pauvres à son festin même s'ils ne pourraient pas le rembourser.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L'hôte (le pharisien)</w:t>
      </w:r>
    </w:p>
    <w:p>
      <w:pPr>
        <w:pStyle w:val="ListBullet"/>
        <w:spacing w:line="240" w:lineRule="auto"/>
        <w:ind w:left="720"/>
      </w:pPr>
      <w:r>
        <w:rPr>
          <w:lang w:val="fr_FR" w:bidi="fr_FR"/>
        </w:rPr>
      </w:r>
      <w:r>
        <w:rPr>
          <w:lang w:val="fr_FR" w:bidi="fr_FR"/>
        </w:rPr>
        <w:t>La personne hydropique</w:t>
      </w:r>
    </w:p>
    <w:p>
      <w:pPr>
        <w:pStyle w:val="ListBullet"/>
        <w:spacing w:line="240" w:lineRule="auto"/>
        <w:ind w:left="720"/>
      </w:pPr>
      <w:r>
        <w:rPr>
          <w:lang w:val="fr_FR" w:bidi="fr_FR"/>
        </w:rPr>
      </w:r>
      <w:r>
        <w:rPr>
          <w:lang w:val="fr_FR" w:bidi="fr_FR"/>
        </w:rPr>
        <w:t>Les invités (les autres pharisiens et les experts de la loi)</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a enseigné le jour du sabbat et accompli des miracles.</w:t>
      </w:r>
    </w:p>
    <w:p>
      <w:pPr/>
      <w:r>
        <w:rPr>
          <w:lang w:val="fr_FR" w:bidi="fr_FR"/>
        </w:rPr>
      </w:r>
      <w:r>
        <w:rPr>
          <w:lang w:val="fr_FR" w:bidi="fr_FR"/>
        </w:rPr>
        <w:t>Il est important de se rappeler qu'un homme malade est assis juste devant Jésus au repas. Nous ne savons pas comment il est entré dans la maison du pharisien parce que sa présence aurait rendu les chefs religieux impurs.</w:t>
      </w:r>
    </w:p>
    <w:p>
      <w:pPr/>
      <w:r>
        <w:rPr>
          <w:lang w:val="fr_FR" w:bidi="fr_FR"/>
        </w:rPr>
      </w:r>
      <w:r>
        <w:rPr>
          <w:lang w:val="fr_FR" w:bidi="fr_FR"/>
        </w:rPr>
        <w:t>Il est important de se rappeler que Jésus sait ce que les chefs religieux pensent. Jésus répond à leur attitude envers lui en demandant s'il est licite de guérir le jour du sabbat. Jésus utilise un exemple dans lequel ils travaillent pour sortir un bœuf ou un enfant d'un puits pour montrer que guérir le jour du sabbat n'était pas une erreur.</w:t>
      </w:r>
    </w:p>
    <w:p>
      <w:pPr/>
      <w:r>
        <w:rPr>
          <w:lang w:val="fr_FR" w:bidi="fr_FR"/>
        </w:rPr>
      </w:r>
      <w:r>
        <w:rPr>
          <w:lang w:val="fr_FR" w:bidi="fr_FR"/>
        </w:rPr>
        <w:t>Il est important de se rappeler que bien que les chefs religieux regardaient Jésus attentivement, Jésus les regardait attentivement et racontait une histoire en réponse à leur comportement au niveau du choix de sièges.</w:t>
      </w:r>
    </w:p>
    <w:p>
      <w:pPr/>
      <w:r>
        <w:rPr>
          <w:lang w:val="fr_FR" w:bidi="fr_FR"/>
        </w:rPr>
      </w:r>
      <w:r>
        <w:rPr>
          <w:lang w:val="fr_FR" w:bidi="fr_FR"/>
        </w:rPr>
        <w:t>Tous les invités voulaient s'asseoir dans les sièges les plus honorables, mais Jésus utilise l'histoire pour leur dire qu'ils devraient être humbles.</w:t>
      </w:r>
    </w:p>
    <w:p>
      <w:pPr/>
      <w:r>
        <w:rPr>
          <w:lang w:val="fr_FR" w:bidi="fr_FR"/>
        </w:rPr>
      </w:r>
      <w:r>
        <w:rPr>
          <w:lang w:val="fr_FR" w:bidi="fr_FR"/>
        </w:rPr>
        <w:t>Il est important de se rappeler que dans la culture juive, s'asseoir près de l'hôte était considéré comme une place d'honneur.</w:t>
      </w:r>
    </w:p>
    <w:p>
      <w:pPr/>
      <w:r>
        <w:rPr>
          <w:lang w:val="fr_FR" w:bidi="fr_FR"/>
        </w:rPr>
      </w:r>
      <w:r>
        <w:rPr>
          <w:lang w:val="fr_FR" w:bidi="fr_FR"/>
        </w:rPr>
        <w:t>Jésus conseille à son hôte d'inviter les gens qui étaient mis au ban à ses festins même s'ils ne pourraient pas le rembourser en l'invitant à leurs propres festins.</w:t>
      </w:r>
    </w:p>
    <w:p>
      <w:pPr/>
      <w:r>
        <w:rPr>
          <w:lang w:val="fr_FR" w:bidi="fr_FR"/>
        </w:rPr>
      </w:r>
      <w:r>
        <w:rPr>
          <w:lang w:val="fr_FR" w:bidi="fr_FR"/>
        </w:rPr>
        <w:t>Il est important de se rappeler que dans la culture juive, les pauvres, les estropiés, les boiteux et les aveugles étaient des parias sociaux. Ils ne pouvaient pas participer pleinement à leurs communautés et ne seraient pas en mesure d'inviter les pharisiens à un festin parce qu'ils étaient trop pauvres ou trop faibles pour le faire.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L'hôte (le pharisien)</w:t>
      </w:r>
    </w:p>
    <w:p>
      <w:pPr>
        <w:pStyle w:val="ListBullet"/>
        <w:spacing w:line="240" w:lineRule="auto"/>
        <w:ind w:left="720"/>
      </w:pPr>
      <w:r>
        <w:rPr>
          <w:lang w:val="fr_FR" w:bidi="fr_FR"/>
        </w:rPr>
      </w:r>
      <w:r>
        <w:rPr>
          <w:lang w:val="fr_FR" w:bidi="fr_FR"/>
        </w:rPr>
        <w:t>La personne hydropique</w:t>
      </w:r>
    </w:p>
    <w:p>
      <w:pPr>
        <w:pStyle w:val="ListBullet"/>
        <w:spacing w:line="240" w:lineRule="auto"/>
        <w:ind w:left="720"/>
      </w:pPr>
      <w:r>
        <w:rPr>
          <w:lang w:val="fr_FR" w:bidi="fr_FR"/>
        </w:rPr>
      </w:r>
      <w:r>
        <w:rPr>
          <w:lang w:val="fr_FR" w:bidi="fr_FR"/>
        </w:rPr>
        <w:t>Les invités (les autres pharisiens et les experts de la loi)</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chefs religieux qui regardent Jésus attentivement pour voir s'il fait quelque chose de mal. Représentez Jésus qui regarde pendant que les invités choisissent leurs sièges. Ils essaient tous d'obtenir les meilleures places à côté de leur hôte.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un pharisien important qui invite Jésus chez lui pour manger. Les autres invités sont d'autres chefs religieux et un homme qui est malade. Tout le monde regarde Jésus de près pour voir s'il fera quelque chose de mal. Jésus leur demande s'il est licite de guérir le jour du sabbat, mais les chefs religieux sont silencieux.</w:t>
      </w:r>
    </w:p>
    <w:p>
      <w:pPr/>
      <w:r>
        <w:rPr>
          <w:lang w:val="fr_FR" w:bidi="fr_FR"/>
        </w:rPr>
      </w:r>
      <w:r>
        <w:rPr>
          <w:lang w:val="fr_FR" w:bidi="fr_FR"/>
        </w:rPr>
        <w:t>Arrêtez la représentation : Demandez à l'acteur qui joue le rôle de l'hôte : « Que ressentez-vous ? » Vous entendrez peut-être des choses comme : « Rempli d'attente. Peut-être que maintenant je peux surprendre Jésus en train de dire quelque chose de mal », « Je ne veux pas répondre à la question de Jésus. Il pourrait me faire paraître mauvais devant mes invités », et « Curieux. La loi de Dieu ne dit pas spécifiquement qu'il est mal de guérir le jour du sabbat. » Reprenez la représentation.</w:t>
      </w:r>
    </w:p>
    <w:p>
      <w:pPr/>
      <w:r>
        <w:rPr>
          <w:lang w:val="fr_FR" w:bidi="fr_FR"/>
        </w:rPr>
      </w:r>
      <w:r>
        <w:rPr>
          <w:lang w:val="fr_FR" w:bidi="fr_FR"/>
        </w:rPr>
        <w:t>Représentez Jésus qui guérit l'homme et le renvoie chez lui. Jésus utilise un exemple dans lequel ils travaillent pour sortir un bœuf ou un enfant d'un puits le jour du sabbat pour laisser entendre que guérir le jour du sabbat n'est pas une erreur. Jésus voit tous les invités essayer de choisir les sièges d'honneur. Il raconte une histoire au sujet d'un banquet de mariage pour enseigner l'humilité.</w:t>
      </w:r>
    </w:p>
    <w:p>
      <w:pPr/>
      <w:r>
        <w:rPr>
          <w:lang w:val="fr_FR" w:bidi="fr_FR"/>
        </w:rPr>
      </w:r>
      <w:r>
        <w:rPr>
          <w:lang w:val="fr_FR" w:bidi="fr_FR"/>
        </w:rPr>
        <w:t>Demandez maintenant aux gens de représenter l'histoire que Jésus a racontée au sujet du banquet de mariage.</w:t>
      </w:r>
    </w:p>
    <w:p>
      <w:pPr/>
      <w:r>
        <w:rPr>
          <w:lang w:val="fr_FR" w:bidi="fr_FR"/>
        </w:rPr>
      </w:r>
      <w:r>
        <w:rPr>
          <w:lang w:val="fr_FR" w:bidi="fr_FR"/>
        </w:rPr>
        <w:t>Arrêtez la représentation : Demandez à l'acteur qui joue le rôle de la personne qui a dû céder son siège pour quelqu'un de plus important : « Que ressentez-vous ? » Vous entendrez peut-être des choses comme : « Honteuse. Tout le monde me voit devoir me déplacer vers un siège moins important », « Offensé. Je pensais que j'étais plus important pour l'hôte que cela ! » et « Contrarié. Je n'inviterai pas l'hôte chez moi. » Reprenez la représentation.</w:t>
      </w:r>
    </w:p>
    <w:p>
      <w:pPr/>
      <w:r>
        <w:rPr>
          <w:lang w:val="fr_FR" w:bidi="fr_FR"/>
        </w:rPr>
      </w:r>
      <w:r>
        <w:rPr>
          <w:lang w:val="fr_FR" w:bidi="fr_FR"/>
        </w:rPr>
        <w:t>Demandez à l'acteur qui joue le rôle de la personne à laquelle l'hôte donne un meilleur siège : « Que ressentez-vous ? » Vous entendrez peut-être des choses comme : « Honoré. L'hôte me valorise », « Je suis reconnaissant de notre amitié », et « Je suis heureux de ne pas avoir choisi de m'honorer et de paraître stupide aux yeux de tout le monde. »</w:t>
      </w:r>
    </w:p>
    <w:p>
      <w:pPr/>
      <w:r>
        <w:rPr>
          <w:lang w:val="fr_FR" w:bidi="fr_FR"/>
        </w:rPr>
      </w:r>
      <w:r>
        <w:rPr>
          <w:lang w:val="fr_FR" w:bidi="fr_FR"/>
        </w:rPr>
        <w:t>Représentez Jésus en train de dire à l'hôte qu'il devrait non seulement inviter ses amis et ceux qu'il considère importants, mais qu'il devrait aussi inviter les pauvres, les estropiés, les aveugles et les boiteux. Jésus dit que Dieu le remboursera d'avoir inclus les parias.</w:t>
      </w:r>
    </w:p>
    <w:p>
      <w:pPr/>
      <w:r>
        <w:rPr>
          <w:lang w:val="fr_FR" w:bidi="fr_FR"/>
        </w:rPr>
      </w:r>
      <w:r>
        <w:rPr>
          <w:lang w:val="fr_FR" w:bidi="fr_FR"/>
        </w:rPr>
        <w:t>Arrêtez la représentation : Demandez à l'acteur qui joue le rôle de l'hôte : « Que ressentez-vous ? » Vous entendrez peut-être des choses comme : « Offensé. Jésus est mon invité ! Il ne devrait pas me dire qui je devrais inviter chez moi », « C'est fou. Inviter ces gens chez moi me donnerait l'air mauvais », et « Pensif. Jésus a-t-il raison ? Peut-être que je devrais chercher à honorer Dieu en incluant les pauvres. » 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mange chez un </w:t>
      </w:r>
      <w:r>
        <w:rPr>
          <w:b/>
          <w:lang w:val="fr_FR" w:bidi="fr_FR"/>
        </w:rPr>
        <w:t>pharisien</w:t>
      </w:r>
      <w:r>
        <w:rPr>
          <w:lang w:val="fr_FR" w:bidi="fr_FR"/>
        </w:rPr>
        <w:t xml:space="preserve">, leur chef religieux, le jour du </w:t>
      </w:r>
      <w:r>
        <w:rPr>
          <w:b/>
          <w:lang w:val="fr_FR" w:bidi="fr_FR"/>
        </w:rPr>
        <w:t>sabbat</w:t>
      </w:r>
      <w:r>
        <w:rPr>
          <w:lang w:val="fr_FR" w:bidi="fr_FR"/>
        </w:rPr>
        <w:t xml:space="preserve">, leur jour de repos. Le pharisien était important parce qu'il était le chef des autres pharisiens. Il avait invité beaucoup d'autres chefs religieux chez lui, y compris des </w:t>
      </w:r>
      <w:r>
        <w:rPr>
          <w:b/>
          <w:lang w:val="fr_FR" w:bidi="fr_FR"/>
        </w:rPr>
        <w:t>experts</w:t>
      </w:r>
      <w:r>
        <w:rPr>
          <w:lang w:val="fr_FR" w:bidi="fr_FR"/>
        </w:rPr>
        <w:t xml:space="preserve"> ou </w:t>
      </w:r>
      <w:r>
        <w:rPr>
          <w:b/>
          <w:lang w:val="fr_FR" w:bidi="fr_FR"/>
        </w:rPr>
        <w:t>des enseignants de la loi</w:t>
      </w:r>
      <w:r>
        <w:rPr>
          <w:lang w:val="fr_FR" w:bidi="fr_FR"/>
        </w:rPr>
        <w:t xml:space="preserve">, c'est-à-dire ceux qui interprétaient et enseignaient la loi de Dieu. Tous regardaient Jésus attentivement pour voir s'il enfreindrait la loi de Dieu. Assurez-vous de traduire les mots pharisien, sabbat et docteurs de la loi de la même façon que dans les passages précédents. Les trois termes, </w:t>
      </w:r>
      <w:r>
        <w:rPr>
          <w:b/>
          <w:lang w:val="fr_FR" w:bidi="fr_FR"/>
        </w:rPr>
        <w:t>pharisien</w:t>
      </w:r>
      <w:r>
        <w:rPr>
          <w:lang w:val="fr_FR" w:bidi="fr_FR"/>
        </w:rPr>
        <w:t xml:space="preserve">, </w:t>
      </w:r>
      <w:r>
        <w:rPr>
          <w:b/>
          <w:lang w:val="fr_FR" w:bidi="fr_FR"/>
        </w:rPr>
        <w:t>sabbat</w:t>
      </w:r>
      <w:r>
        <w:rPr>
          <w:lang w:val="fr_FR" w:bidi="fr_FR"/>
        </w:rPr>
        <w:t xml:space="preserve"> et </w:t>
      </w:r>
      <w:r>
        <w:rPr>
          <w:b/>
          <w:lang w:val="fr_FR" w:bidi="fr_FR"/>
        </w:rPr>
        <w:t>docteurs</w:t>
      </w:r>
      <w:r>
        <w:rPr>
          <w:lang w:val="fr_FR" w:bidi="fr_FR"/>
        </w:rPr>
        <w:t>, se trouvent dans le glossaire principal.</w:t>
      </w:r>
    </w:p>
    <w:p>
      <w:pPr/>
      <w:r>
        <w:rPr>
          <w:lang w:val="fr_FR" w:bidi="fr_FR"/>
        </w:rPr>
      </w:r>
      <w:r>
        <w:rPr>
          <w:lang w:val="fr_FR" w:bidi="fr_FR"/>
        </w:rPr>
        <w:t xml:space="preserve">Un homme est assis devant Jésus qui est </w:t>
      </w:r>
      <w:r>
        <w:rPr>
          <w:b/>
          <w:lang w:val="fr_FR" w:bidi="fr_FR"/>
        </w:rPr>
        <w:t>hydropique</w:t>
      </w:r>
      <w:r>
        <w:rPr>
          <w:lang w:val="fr_FR" w:bidi="fr_FR"/>
        </w:rPr>
        <w:t>. L'hydropisie est une maladie qui fait que les jambes et les bras d'une personne se gonflent d'eau. Parce qu'il était malade, la présence de l'homme aurait rendu les chefs religieux impurs, c'est-à-dire impropres au service de Dieu.</w:t>
      </w:r>
    </w:p>
    <w:p>
      <w:pPr/>
      <w:r>
        <w:rPr>
          <w:lang w:val="fr_FR" w:bidi="fr_FR"/>
        </w:rPr>
      </w:r>
      <w:r>
        <w:rPr>
          <w:lang w:val="fr_FR" w:bidi="fr_FR"/>
        </w:rPr>
        <w:t xml:space="preserve">Jésus leur demande s'il est </w:t>
      </w:r>
      <w:r>
        <w:rPr>
          <w:b/>
          <w:lang w:val="fr_FR" w:bidi="fr_FR"/>
        </w:rPr>
        <w:t>licite</w:t>
      </w:r>
      <w:r>
        <w:rPr>
          <w:lang w:val="fr_FR" w:bidi="fr_FR"/>
        </w:rPr>
        <w:t xml:space="preserve"> de guérir un homme le jour du sabbat. Il demandait aux chefs religieux ce que la loi de Dieu disait au sujet de la guérison le jour du sabbat. La loi fait référence aux règles que Dieu a données à Moïse pour son peuple. Assurez-vous de traduire la loi de la même façon que précédemment. </w:t>
      </w:r>
      <w:r>
        <w:rPr>
          <w:b/>
          <w:lang w:val="fr_FR" w:bidi="fr_FR"/>
        </w:rPr>
        <w:t>Loi</w:t>
      </w:r>
      <w:r>
        <w:rPr>
          <w:lang w:val="fr_FR" w:bidi="fr_FR"/>
        </w:rPr>
        <w:t xml:space="preserve"> se trouve dans le glossaire principal.</w:t>
      </w:r>
    </w:p>
    <w:p>
      <w:pPr/>
      <w:r>
        <w:rPr>
          <w:lang w:val="fr_FR" w:bidi="fr_FR"/>
        </w:rPr>
      </w:r>
      <w:r>
        <w:rPr>
          <w:lang w:val="fr_FR" w:bidi="fr_FR"/>
        </w:rPr>
        <w:t xml:space="preserve">Jésus guérit l'homme et dit qu'ils sauveraient leurs enfants ou leurs </w:t>
      </w:r>
      <w:r>
        <w:rPr>
          <w:b/>
          <w:lang w:val="fr_FR" w:bidi="fr_FR"/>
        </w:rPr>
        <w:t>bœufs</w:t>
      </w:r>
      <w:r>
        <w:rPr>
          <w:lang w:val="fr_FR" w:bidi="fr_FR"/>
        </w:rPr>
        <w:t xml:space="preserve"> s'ils étaient coincés dans un </w:t>
      </w:r>
      <w:r>
        <w:rPr>
          <w:b/>
          <w:lang w:val="fr_FR" w:bidi="fr_FR"/>
        </w:rPr>
        <w:t>puits</w:t>
      </w:r>
      <w:r>
        <w:rPr>
          <w:lang w:val="fr_FR" w:bidi="fr_FR"/>
        </w:rPr>
        <w:t xml:space="preserve"> le jour du sabbat. Un bœuf fait référence à n'importe quel animal qui est semblable à une vache. Il est souvent utilisé pour faire référence à un animal qui fait du travail agricole. Un puits fait référence à un trou profond que les gens creusent pour obtenir de l'eau d'une source dans le sol.</w:t>
      </w:r>
    </w:p>
    <w:p>
      <w:pPr/>
      <w:r>
        <w:rPr>
          <w:lang w:val="fr_FR" w:bidi="fr_FR"/>
        </w:rPr>
      </w:r>
      <w:r>
        <w:rPr>
          <w:lang w:val="fr_FR" w:bidi="fr_FR"/>
        </w:rPr>
        <w:t>Arrêtez et montrez une image d'un bœuf et d'un puits si vous ne l'avez pas déjà fait.</w:t>
      </w:r>
    </w:p>
    <w:p>
      <w:pPr/>
      <w:r>
        <w:rPr>
          <w:lang w:val="fr_FR" w:bidi="fr_FR"/>
        </w:rPr>
      </w:r>
      <w:r>
        <w:rPr>
          <w:lang w:val="fr_FR" w:bidi="fr_FR"/>
        </w:rPr>
        <w:t xml:space="preserve">Jésus dit que si les chefs religieux incluent les pauvres en les invitant chez eux alors Dieu le leur rendra à la </w:t>
      </w:r>
      <w:r>
        <w:rPr>
          <w:b/>
          <w:lang w:val="fr_FR" w:bidi="fr_FR"/>
        </w:rPr>
        <w:t>résurrection des justes</w:t>
      </w:r>
      <w:r>
        <w:rPr>
          <w:lang w:val="fr_FR" w:bidi="fr_FR"/>
        </w:rPr>
        <w:t xml:space="preserve">. La résurrection fait référence à une période dans le futur où Dieu fera en sorte que les gens se relèvent d'entre les morts tout en restant la même personne. Plus précisément, Jésus fait référence à ceux qui ressuscitent des morts qui sont </w:t>
      </w:r>
      <w:r>
        <w:rPr>
          <w:b/>
          <w:lang w:val="fr_FR" w:bidi="fr_FR"/>
        </w:rPr>
        <w:t>justes</w:t>
      </w:r>
      <w:r>
        <w:rPr>
          <w:lang w:val="fr_FR" w:bidi="fr_FR"/>
        </w:rPr>
        <w:t xml:space="preserve">, c'est-à-dire qui ont une bonne relation avec Dieu. Veillez à traduire « juste » de la même manière que précédemment. Les mots </w:t>
      </w:r>
      <w:r>
        <w:rPr>
          <w:b/>
          <w:lang w:val="fr_FR" w:bidi="fr_FR"/>
        </w:rPr>
        <w:t>résurrection</w:t>
      </w:r>
      <w:r>
        <w:rPr>
          <w:lang w:val="fr_FR" w:bidi="fr_FR"/>
        </w:rPr>
        <w:t xml:space="preserve"> et </w:t>
      </w:r>
      <w:r>
        <w:rPr>
          <w:b/>
          <w:lang w:val="fr_FR" w:bidi="fr_FR"/>
        </w:rPr>
        <w:t>juste</w:t>
      </w:r>
      <w:r>
        <w:rPr>
          <w:lang w:val="fr_FR" w:bidi="fr_FR"/>
        </w:rPr>
        <w:t xml:space="preserve">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14:1–14</w:t>
      </w:r>
      <w:r>
        <w:rPr>
          <w:lang w:val="fr_FR" w:bidi="fr_FR"/>
        </w:rPr>
      </w:r>
    </w:p>
    <w:p>
      <w:pPr>
        <w:pStyle w:val="Heading4"/>
      </w:pPr>
      <w:r>
        <w:rPr>
          <w:lang w:val="fr_FR" w:bidi="fr_FR"/>
        </w:rPr>
        <w:t>Audio Content</w:t>
      </w:r>
      <w:r>
        <w:rPr>
          <w:lang w:val="fr_FR" w:bidi="fr_FR"/>
        </w:rPr>
      </w:r>
      <w:r>
        <w:rPr>
          <w:lang w:val="fr_FR" w:bidi="fr_FR"/>
        </w:rPr>
      </w:r>
    </w:p>
    <w:p>
      <w:pPr>
        <w:pStyle w:val="ListBullet"/>
        <w:spacing w:line="240" w:lineRule="auto"/>
        <w:ind w:left="720"/>
      </w:pPr>
      <w:r>
        <w:rPr>
          <w:lang w:val="fr_FR" w:bidi="fr_FR"/>
        </w:rPr>
      </w:r>
      <w:hyperlink r:id="rId358">
        <w:r>
          <w:rPr>
            <w:lang w:val="fr_FR" w:bidi="fr_FR"/>
          </w:rPr>
          <w:rPr>
            <w:color w:val="0000EE"/>
            <w:u w:val="single"/>
          </w:rPr>
          <w:t>Écouter et Cœur</w:t>
        </w:r>
      </w:hyperlink>
      <w:r>
        <w:rPr>
          <w:lang w:val="fr_FR" w:bidi="fr_FR"/>
        </w:rPr>
        <w:t xml:space="preserve"> (327 KB)</w:t>
      </w:r>
      <w:r>
        <w:rPr>
          <w:lang w:val="fr_FR" w:bidi="fr_FR"/>
        </w:rPr>
      </w:r>
    </w:p>
    <w:p>
      <w:pPr>
        <w:pStyle w:val="ListBullet"/>
        <w:spacing w:line="240" w:lineRule="auto"/>
        <w:ind w:left="720"/>
      </w:pPr>
      <w:r>
        <w:rPr>
          <w:lang w:val="fr_FR" w:bidi="fr_FR"/>
        </w:rPr>
      </w:r>
      <w:hyperlink r:id="rId359">
        <w:r>
          <w:rPr>
            <w:lang w:val="fr_FR" w:bidi="fr_FR"/>
          </w:rPr>
          <w:rPr>
            <w:color w:val="0000EE"/>
            <w:u w:val="single"/>
          </w:rPr>
          <w:t>Planter le Décor</w:t>
        </w:r>
      </w:hyperlink>
      <w:r>
        <w:rPr>
          <w:lang w:val="fr_FR" w:bidi="fr_FR"/>
        </w:rPr>
        <w:t xml:space="preserve"> (3.8 MB)</w:t>
      </w:r>
      <w:r>
        <w:rPr>
          <w:lang w:val="fr_FR" w:bidi="fr_FR"/>
        </w:rPr>
      </w:r>
    </w:p>
    <w:p>
      <w:pPr>
        <w:pStyle w:val="ListBullet"/>
        <w:spacing w:line="240" w:lineRule="auto"/>
        <w:ind w:left="720"/>
      </w:pPr>
      <w:r>
        <w:rPr>
          <w:lang w:val="fr_FR" w:bidi="fr_FR"/>
        </w:rPr>
      </w:r>
      <w:hyperlink r:id="rId360">
        <w:r>
          <w:rPr>
            <w:lang w:val="fr_FR" w:bidi="fr_FR"/>
          </w:rPr>
          <w:rPr>
            <w:color w:val="0000EE"/>
            <w:u w:val="single"/>
          </w:rPr>
          <w:t>Définir les Scènes</w:t>
        </w:r>
      </w:hyperlink>
      <w:r>
        <w:rPr>
          <w:lang w:val="fr_FR" w:bidi="fr_FR"/>
        </w:rPr>
        <w:t xml:space="preserve"> (2.6 MB)</w:t>
      </w:r>
      <w:r>
        <w:rPr>
          <w:lang w:val="fr_FR" w:bidi="fr_FR"/>
        </w:rPr>
      </w:r>
    </w:p>
    <w:p>
      <w:pPr>
        <w:pStyle w:val="ListBullet"/>
        <w:spacing w:line="240" w:lineRule="auto"/>
        <w:ind w:left="720"/>
      </w:pPr>
      <w:r>
        <w:rPr>
          <w:lang w:val="fr_FR" w:bidi="fr_FR"/>
        </w:rPr>
      </w:r>
      <w:hyperlink r:id="rId361">
        <w:r>
          <w:rPr>
            <w:lang w:val="fr_FR" w:bidi="fr_FR"/>
          </w:rPr>
          <w:rPr>
            <w:color w:val="0000EE"/>
            <w:u w:val="single"/>
          </w:rPr>
          <w:t>Intégration du Texte</w:t>
        </w:r>
      </w:hyperlink>
      <w:r>
        <w:rPr>
          <w:lang w:val="fr_FR" w:bidi="fr_FR"/>
        </w:rPr>
        <w:t xml:space="preserve"> (3.1 MB)</w:t>
      </w:r>
      <w:r>
        <w:rPr>
          <w:lang w:val="fr_FR" w:bidi="fr_FR"/>
        </w:rPr>
      </w:r>
    </w:p>
    <w:p>
      <w:pPr>
        <w:pStyle w:val="ListBullet"/>
        <w:spacing w:line="240" w:lineRule="auto"/>
        <w:ind w:left="720"/>
      </w:pPr>
      <w:r>
        <w:rPr>
          <w:lang w:val="fr_FR" w:bidi="fr_FR"/>
        </w:rPr>
      </w:r>
      <w:hyperlink r:id="rId362">
        <w:r>
          <w:rPr>
            <w:lang w:val="fr_FR" w:bidi="fr_FR"/>
          </w:rPr>
          <w:rPr>
            <w:color w:val="0000EE"/>
            <w:u w:val="single"/>
          </w:rPr>
          <w:t>Combler les Lacunes</w:t>
        </w:r>
      </w:hyperlink>
      <w:r>
        <w:rPr>
          <w:lang w:val="fr_FR" w:bidi="fr_FR"/>
        </w:rPr>
        <w:t xml:space="preserve"> (1.9 MB)</w:t>
      </w:r>
      <w:r>
        <w:rPr>
          <w:lang w:val="fr_FR" w:bidi="fr_FR"/>
        </w:rPr>
      </w:r>
    </w:p>
    <w:p>
      <w:pPr>
        <w:pStyle w:val="ListBullet"/>
        <w:spacing w:line="240" w:lineRule="auto"/>
        <w:ind w:left="720"/>
      </w:pPr>
      <w:r>
        <w:rPr>
          <w:lang w:val="fr_FR" w:bidi="fr_FR"/>
        </w:rPr>
      </w:r>
      <w:hyperlink r:id="rId363">
        <w:r>
          <w:rPr>
            <w:lang w:val="fr_FR" w:bidi="fr_FR"/>
          </w:rPr>
          <w:rPr>
            <w:color w:val="0000EE"/>
            <w:u w:val="single"/>
          </w:rPr>
          <w:t>Prêcher la Parole</w:t>
        </w:r>
      </w:hyperlink>
      <w:r>
        <w:rPr>
          <w:lang w:val="fr_FR" w:bidi="fr_FR"/>
        </w:rPr>
        <w:t xml:space="preserve"> (1.3 MB)</w:t>
      </w:r>
      <w:r>
        <w:rPr>
          <w:lang w:val="fr_FR" w:bidi="fr_FR"/>
        </w:rPr>
      </w:r>
      <w:r>
        <w:rPr>
          <w:lang w:val="fr_FR" w:bidi="fr_FR"/>
        </w:rPr>
      </w:r>
      <w:r>
        <w:rPr>
          <w:lang w:val="fr_FR" w:bidi="fr_FR"/>
        </w:rPr>
      </w:r>
    </w:p>
    <w:p>
      <w:pPr/>
      <w:r>
        <w:rPr>
          <w:lang w:val="fr_FR" w:bidi="fr_FR"/>
        </w:rPr>
      </w:r>
    </w:p>
    <w:p>
      <w:pPr>
        <w:pStyle w:val="Heading2"/>
      </w:pPr>
      <w:r>
        <w:rPr>
          <w:lang w:val="fr_FR" w:bidi="fr_FR"/>
        </w:rPr>
        <w:t>Luc 14:15–24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14.15–24.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Jésus était dans la maison d'un chef religieux le jour du sabbat, c'est-à-dire le jour de repos juif. Jésus a guéri un homme malade et a enseigné aux chefs religieux qu'ils devraient faire preuve d'hospitalité envers les pauvres. Un homme parle maintenant du banquet dans le royaume de Dieu. Jésus lui répond en lui racontant une histoire.</w:t>
      </w:r>
    </w:p>
    <w:p>
      <w:pPr/>
      <w:r>
        <w:rPr>
          <w:lang w:val="fr_FR" w:bidi="fr_FR"/>
        </w:rPr>
      </w:r>
      <w:r>
        <w:rPr>
          <w:lang w:val="fr_FR" w:bidi="fr_FR"/>
        </w:rPr>
        <w:t>Après avoir fini d'enseigner aux responsables religieux concernant l'incluson des pauvres dans leurs maisons, un homme qui mange avec Jésus dit que quiconque mange au banquet dans le royaume de Dieu est béni, c'est-à-dire qu'il a reçu un grand honneur de la part de Dieu. Beaucoup de Juifs croyaient que quand le Sauveur promis venait, il y aurait un grand banquet. Ceux qui étaient fidèles à Dieu viendraient au festin et profiteraient de la bénédiction de Dieu, vivant sous le règne du Sauveur promis. Jésus répond à l'homme en racontant une parabole, c'est-à-dire une histoire avec un sens plus profond.</w:t>
      </w:r>
    </w:p>
    <w:p>
      <w:pPr/>
      <w:r>
        <w:rPr>
          <w:lang w:val="fr_FR" w:bidi="fr_FR"/>
        </w:rPr>
      </w:r>
      <w:r>
        <w:rPr>
          <w:lang w:val="fr_FR" w:bidi="fr_FR"/>
        </w:rPr>
        <w:t>Dans l'histoire, un homme prévoyait un banquet, c'est-à-dire un grand repas dans sa maison. Il envoie ses serviteurs pour dire aux convives de venir parce que le repas était prêt. Mais tous les invités ont donné aux serviteurs des raisons pour lesquelles ils ne pouvaient pas s'y rendre, bien qu'ils se soient déjà engagés à y aller. Une personne a acheté un champ et voulait l'inspecter, une autre a acheté cinq jougs, c'est-à-dire des paires, de bœufs et voulait voir comment ils travailleraient, et une autre dit qu'il avait été récemment marié. Aucune de ces excuses n'était de vraies raisons pour que les invités n'assistent pas au festin. Une personne n'achèterait pas un champ ou des bœufs sans les avoir déjà inspectés. Être marié n'était pas non plus une excuse valable. Culturellement, ces excuses de la part d'invités riches auraient publiquement fait honte à l'hôte. Leurs rejets suggèrent que le statut social de l'hôte n'était pas assez élevé pour qu'ils assistent à son festin.</w:t>
      </w:r>
    </w:p>
    <w:p>
      <w:pPr/>
      <w:r>
        <w:rPr>
          <w:lang w:val="fr_FR" w:bidi="fr_FR"/>
        </w:rPr>
      </w:r>
      <w:r>
        <w:rPr>
          <w:lang w:val="fr_FR" w:bidi="fr_FR"/>
        </w:rPr>
        <w:t>Arrêtez et discutez avec votre équipe : Comment le rejet public affecte-t-il le statut social de quelqu'un dans votre culture ?</w:t>
      </w:r>
    </w:p>
    <w:p>
      <w:pPr/>
      <w:r>
        <w:rPr>
          <w:lang w:val="fr_FR" w:bidi="fr_FR"/>
        </w:rPr>
      </w:r>
      <w:r>
        <w:rPr>
          <w:lang w:val="fr_FR" w:bidi="fr_FR"/>
        </w:rPr>
        <w:t>Quand les serviteurs ont rapporté ces excuses au maître, il s'est mis très en colère. Le maître ordonne à ses serviteurs d'aller dans les rues publiques, un lieu où se tiennent les mendiants et les personnes exclues. Il veut que les serviteurs invitent les pauvres, les estropiés, les aveugles et les paralysés au banquet. Il s'agit des mêmes personnes à qui Jésus a conseillé aux responsables religieux de prendre soin plus tôt. Les chefs religieux ont exclu ce groupe de personnes de la pleine appartenance au peuple de Dieu. Les serviteurs ont obéi au maître, mais il y avait quand même de la place pour plus d'invités. Le maître leur dit donc d'aller chercher plus d'invités sur les routes en dehors de la ville et sur les routes de campagne. Il s'agissait de haies qui divisaient les champs dans le pays.</w:t>
      </w:r>
    </w:p>
    <w:p>
      <w:pPr/>
      <w:r>
        <w:rPr>
          <w:lang w:val="fr_FR" w:bidi="fr_FR"/>
        </w:rPr>
      </w:r>
      <w:r>
        <w:rPr>
          <w:lang w:val="fr_FR" w:bidi="fr_FR"/>
        </w:rPr>
        <w:t>Arrêtez et montrez à votre équipe une image des haies qui divisaient les champs du pays.</w:t>
      </w:r>
    </w:p>
    <w:p>
      <w:pPr/>
      <w:r>
        <w:rPr>
          <w:lang w:val="fr_FR" w:bidi="fr_FR"/>
        </w:rPr>
      </w:r>
      <w:r>
        <w:rPr>
          <w:lang w:val="fr_FR" w:bidi="fr_FR"/>
        </w:rPr>
        <w:t>Les gens ont peut-être hésité à venir au festin parce qu'ils étaient trop pauvres pour inviter l'hôte chez eux. Les serviteurs auraient dû convaincre les gens qu'ils ont trouvés de venir de toute façon. Le maître fait cela parce qu'il veut que chaque siège à sa table soit plein. Le maître parle fortement et dit que pas un des invités d'origine qui a refusé son invitation ne sera autorisé à assister au festin ou à manger de la nourriture.</w:t>
      </w:r>
    </w:p>
    <w:p>
      <w:pPr/>
      <w:r>
        <w:rPr>
          <w:lang w:val="fr_FR" w:bidi="fr_FR"/>
        </w:rPr>
      </w:r>
      <w:r>
        <w:rPr>
          <w:lang w:val="fr_FR" w:bidi="fr_FR"/>
        </w:rPr>
        <w:t>Jésus utilise la parabole pour enseigner l'importance d'accepter l'invitation de Dieu à faire partie de son royaume. Les gens qui refusent l'invitation de Dieu sont ceux qui ne sont pas intéressés à faire partie du royaume de Dieu. Ceux qui acceptent l'invitation sont heureux de faire partie du royaume de Dieu. Ils ne se soucient pas du statut social mais montrent au contraire de l'amour et de la générosité envers les exclus.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est à une table avec d'autres invités dans la maison d'un pharisien le jour du sabbat. Un homme fait un commentaire à table. Jésus répond en racontant une parabole au sujet d'un maître qui organise un festin et envoie ses serviteurs pour inviter des convives.</w:t>
      </w:r>
    </w:p>
    <w:p>
      <w:pPr/>
      <w:r>
        <w:rPr>
          <w:lang w:val="fr_FR" w:bidi="fr_FR"/>
        </w:rPr>
      </w:r>
      <w:r>
        <w:rPr>
          <w:b/>
          <w:lang w:val="fr_FR" w:bidi="fr_FR"/>
        </w:rPr>
        <w:t>Deuxième partie :</w:t>
      </w:r>
      <w:r>
        <w:rPr>
          <w:lang w:val="fr_FR" w:bidi="fr_FR"/>
        </w:rPr>
        <w:t xml:space="preserve"> Un maître envoie des invitations à des convives importants pour un repas chez lui. Les invités acceptent son invitation. Quand le repas est prêt, l'hôte envoie ses serviteurs pour dire aux invités de venir.</w:t>
      </w:r>
    </w:p>
    <w:p>
      <w:pPr/>
      <w:r>
        <w:rPr>
          <w:lang w:val="fr_FR" w:bidi="fr_FR"/>
        </w:rPr>
      </w:r>
      <w:r>
        <w:rPr>
          <w:b/>
          <w:lang w:val="fr_FR" w:bidi="fr_FR"/>
        </w:rPr>
        <w:t>Troisième partie :</w:t>
      </w:r>
      <w:r>
        <w:rPr>
          <w:lang w:val="fr_FR" w:bidi="fr_FR"/>
        </w:rPr>
        <w:t xml:space="preserve"> Un invité dit qu'il ne peut pas venir et va regarder sa terre. Un autre invité dit qu'il ne peut pas venir et va regarder ses bœufs. Un autre invité dit qu'il ne peut pas venir et passe du temps avec sa femme. Les serviteurs disent au maître que personne ne vient. Le maître est en colère.</w:t>
      </w:r>
    </w:p>
    <w:p>
      <w:pPr/>
      <w:r>
        <w:rPr>
          <w:lang w:val="fr_FR" w:bidi="fr_FR"/>
        </w:rPr>
      </w:r>
      <w:r>
        <w:rPr>
          <w:b/>
          <w:lang w:val="fr_FR" w:bidi="fr_FR"/>
        </w:rPr>
        <w:t>Quatrième partie :</w:t>
      </w:r>
      <w:r>
        <w:rPr>
          <w:lang w:val="fr_FR" w:bidi="fr_FR"/>
        </w:rPr>
        <w:t xml:space="preserve"> Le maître envoie ses serviteurs dans les rues et les routes de campagne pour trouver plus d'invités. Les serviteurs convainquent les pauvres, les estropiés, les boiteux et les paralysés de venir au banquet de leur maître. La maison du maître et la table sont pleines. Le maître dit que les invités qui ne sont pas venus ne goûteront jamais à la nourriture de son festin.</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L'hôte (le pharisien)</w:t>
      </w:r>
    </w:p>
    <w:p>
      <w:pPr>
        <w:pStyle w:val="ListBullet"/>
        <w:spacing w:line="240" w:lineRule="auto"/>
        <w:ind w:left="720"/>
      </w:pPr>
      <w:r>
        <w:rPr>
          <w:lang w:val="fr_FR" w:bidi="fr_FR"/>
        </w:rPr>
      </w:r>
      <w:r>
        <w:rPr>
          <w:lang w:val="fr_FR" w:bidi="fr_FR"/>
        </w:rPr>
        <w:t>Les invités (les autres pharisiens et les experts de la loi)</w:t>
      </w:r>
    </w:p>
    <w:p>
      <w:pPr>
        <w:pStyle w:val="ListBullet"/>
        <w:spacing w:line="240" w:lineRule="auto"/>
        <w:ind w:left="720"/>
      </w:pPr>
      <w:r>
        <w:rPr>
          <w:lang w:val="fr_FR" w:bidi="fr_FR"/>
        </w:rPr>
      </w:r>
      <w:r>
        <w:rPr>
          <w:lang w:val="fr_FR" w:bidi="fr_FR"/>
        </w:rPr>
        <w:t>L'invité qui fait un commentaire</w:t>
      </w:r>
    </w:p>
    <w:p>
      <w:pPr>
        <w:pStyle w:val="ListBullet"/>
        <w:spacing w:line="240" w:lineRule="auto"/>
        <w:ind w:left="720"/>
      </w:pPr>
      <w:r>
        <w:rPr>
          <w:lang w:val="fr_FR" w:bidi="fr_FR"/>
        </w:rPr>
      </w:r>
      <w:r>
        <w:rPr>
          <w:lang w:val="fr_FR" w:bidi="fr_FR"/>
        </w:rPr>
        <w:t>Le maître</w:t>
      </w:r>
    </w:p>
    <w:p>
      <w:pPr>
        <w:pStyle w:val="ListBullet"/>
        <w:spacing w:line="240" w:lineRule="auto"/>
        <w:ind w:left="720"/>
      </w:pPr>
      <w:r>
        <w:rPr>
          <w:lang w:val="fr_FR" w:bidi="fr_FR"/>
        </w:rPr>
      </w:r>
      <w:r>
        <w:rPr>
          <w:lang w:val="fr_FR" w:bidi="fr_FR"/>
        </w:rPr>
        <w:t>Les serviteurs</w:t>
      </w:r>
    </w:p>
    <w:p>
      <w:pPr>
        <w:pStyle w:val="ListBullet"/>
        <w:spacing w:line="240" w:lineRule="auto"/>
        <w:ind w:left="720"/>
      </w:pPr>
      <w:r>
        <w:rPr>
          <w:lang w:val="fr_FR" w:bidi="fr_FR"/>
        </w:rPr>
      </w:r>
      <w:r>
        <w:rPr>
          <w:lang w:val="fr_FR" w:bidi="fr_FR"/>
        </w:rPr>
        <w:t>Les invités qui refusent</w:t>
      </w:r>
    </w:p>
    <w:p>
      <w:pPr>
        <w:pStyle w:val="ListBullet"/>
        <w:spacing w:line="240" w:lineRule="auto"/>
        <w:ind w:left="720"/>
      </w:pPr>
      <w:r>
        <w:rPr>
          <w:lang w:val="fr_FR" w:bidi="fr_FR"/>
        </w:rPr>
      </w:r>
      <w:r>
        <w:rPr>
          <w:lang w:val="fr_FR" w:bidi="fr_FR"/>
        </w:rPr>
        <w:t>Les invités qui sont convaincus de venir</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est assis à une table avec d'autres invités dans la maison d'un pharisien le jour du sabbat. Jésus vient de guérir un homme et a enseigné aux chefs religieux qu'ils devraient inviter les pauvres chez eux pour les repas.</w:t>
      </w:r>
    </w:p>
    <w:p>
      <w:pPr/>
      <w:r>
        <w:rPr>
          <w:lang w:val="fr_FR" w:bidi="fr_FR"/>
        </w:rPr>
      </w:r>
      <w:r>
        <w:rPr>
          <w:lang w:val="fr_FR" w:bidi="fr_FR"/>
        </w:rPr>
        <w:t>Un invité à table dit que quiconque mange au banquet dans le royaume de Dieu est béni.</w:t>
      </w:r>
    </w:p>
    <w:p>
      <w:pPr/>
      <w:r>
        <w:rPr>
          <w:lang w:val="fr_FR" w:bidi="fr_FR"/>
        </w:rPr>
      </w:r>
      <w:r>
        <w:rPr>
          <w:lang w:val="fr_FR" w:bidi="fr_FR"/>
        </w:rPr>
        <w:t>Il est important de se rappeler que les Juifs croyaient qu'ils seraient invités au festin du Sauveur promis dans le royaume de Dieu parce qu'ils étaient des descendants d'Abraham. Mais Jésus dit que ce n'est pas vrai s'ils n'obéissent pas à Dieu en acceptant Jésus et ses enseignements pour inclure les pauvres.</w:t>
      </w:r>
    </w:p>
    <w:p>
      <w:pPr/>
      <w:r>
        <w:rPr>
          <w:lang w:val="fr_FR" w:bidi="fr_FR"/>
        </w:rPr>
      </w:r>
      <w:r>
        <w:rPr>
          <w:lang w:val="fr_FR" w:bidi="fr_FR"/>
        </w:rPr>
        <w:t>Jésus répond avec une parabole au sujet d'un maître qui envoie des invitations pour un festin.</w:t>
      </w:r>
    </w:p>
    <w:p>
      <w:pPr/>
      <w:r>
        <w:rPr>
          <w:lang w:val="fr_FR" w:bidi="fr_FR"/>
        </w:rPr>
      </w:r>
      <w:r>
        <w:rPr>
          <w:lang w:val="fr_FR" w:bidi="fr_FR"/>
        </w:rPr>
        <w:t>Il est important de se rappeler que rejeter l'invitation de quelqu'un à venir à un festin faisait honte à l'hôte, surtout si cet invité était riche.</w:t>
      </w:r>
    </w:p>
    <w:p>
      <w:pPr/>
      <w:r>
        <w:rPr>
          <w:lang w:val="fr_FR" w:bidi="fr_FR"/>
        </w:rPr>
      </w:r>
      <w:r>
        <w:rPr>
          <w:lang w:val="fr_FR" w:bidi="fr_FR"/>
        </w:rPr>
        <w:t>Il est important de se rappeler que les raisons des invités de ne pas venir ne sont pas culturellement valables.</w:t>
      </w:r>
    </w:p>
    <w:p>
      <w:pPr/>
      <w:r>
        <w:rPr>
          <w:lang w:val="fr_FR" w:bidi="fr_FR"/>
        </w:rPr>
      </w:r>
      <w:r>
        <w:rPr>
          <w:lang w:val="fr_FR" w:bidi="fr_FR"/>
        </w:rPr>
        <w:t>Il est important de se rappeler qu'en incluant des gens inattendus à son festin, Jésus montre aux chefs religieux que Dieu se soucie des exclus et les inclura dans son royaume.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L'hôte (le pharisien)</w:t>
      </w:r>
    </w:p>
    <w:p>
      <w:pPr>
        <w:pStyle w:val="ListBullet"/>
        <w:spacing w:line="240" w:lineRule="auto"/>
        <w:ind w:left="720"/>
      </w:pPr>
      <w:r>
        <w:rPr>
          <w:lang w:val="fr_FR" w:bidi="fr_FR"/>
        </w:rPr>
      </w:r>
      <w:r>
        <w:rPr>
          <w:lang w:val="fr_FR" w:bidi="fr_FR"/>
        </w:rPr>
        <w:t>Les invités (les autres pharisiens et les experts de la loi)</w:t>
      </w:r>
    </w:p>
    <w:p>
      <w:pPr>
        <w:pStyle w:val="ListBullet"/>
        <w:spacing w:line="240" w:lineRule="auto"/>
        <w:ind w:left="720"/>
      </w:pPr>
      <w:r>
        <w:rPr>
          <w:lang w:val="fr_FR" w:bidi="fr_FR"/>
        </w:rPr>
      </w:r>
      <w:r>
        <w:rPr>
          <w:lang w:val="fr_FR" w:bidi="fr_FR"/>
        </w:rPr>
        <w:t>L'invité qui fait un commentaire</w:t>
      </w:r>
    </w:p>
    <w:p>
      <w:pPr>
        <w:pStyle w:val="ListBullet"/>
        <w:spacing w:line="240" w:lineRule="auto"/>
        <w:ind w:left="720"/>
      </w:pPr>
      <w:r>
        <w:rPr>
          <w:lang w:val="fr_FR" w:bidi="fr_FR"/>
        </w:rPr>
      </w:r>
      <w:r>
        <w:rPr>
          <w:lang w:val="fr_FR" w:bidi="fr_FR"/>
        </w:rPr>
        <w:t>Le maître</w:t>
      </w:r>
    </w:p>
    <w:p>
      <w:pPr>
        <w:pStyle w:val="ListBullet"/>
        <w:spacing w:line="240" w:lineRule="auto"/>
        <w:ind w:left="720"/>
      </w:pPr>
      <w:r>
        <w:rPr>
          <w:lang w:val="fr_FR" w:bidi="fr_FR"/>
        </w:rPr>
      </w:r>
      <w:r>
        <w:rPr>
          <w:lang w:val="fr_FR" w:bidi="fr_FR"/>
        </w:rPr>
        <w:t>Les serviteurs</w:t>
      </w:r>
    </w:p>
    <w:p>
      <w:pPr>
        <w:pStyle w:val="ListBullet"/>
        <w:spacing w:line="240" w:lineRule="auto"/>
        <w:ind w:left="720"/>
      </w:pPr>
      <w:r>
        <w:rPr>
          <w:lang w:val="fr_FR" w:bidi="fr_FR"/>
        </w:rPr>
      </w:r>
      <w:r>
        <w:rPr>
          <w:lang w:val="fr_FR" w:bidi="fr_FR"/>
        </w:rPr>
        <w:t>Les invités qui refusent</w:t>
      </w:r>
    </w:p>
    <w:p>
      <w:pPr>
        <w:pStyle w:val="ListBullet"/>
        <w:spacing w:line="240" w:lineRule="auto"/>
        <w:ind w:left="720"/>
      </w:pPr>
      <w:r>
        <w:rPr>
          <w:lang w:val="fr_FR" w:bidi="fr_FR"/>
        </w:rPr>
      </w:r>
      <w:r>
        <w:rPr>
          <w:lang w:val="fr_FR" w:bidi="fr_FR"/>
        </w:rPr>
        <w:t>Les invités qui sont convaincus de venir</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le rôle des invités qui ont accepté les invitations, mais qui ont refusé de se rendre au banquet lorsque celui-ci était prêt.</w:t>
      </w:r>
    </w:p>
    <w:p>
      <w:pPr/>
      <w:r>
        <w:rPr>
          <w:lang w:val="fr_FR" w:bidi="fr_FR"/>
        </w:rPr>
      </w:r>
      <w:r>
        <w:rPr>
          <w:lang w:val="fr_FR" w:bidi="fr_FR"/>
        </w:rPr>
        <w:t>Assurez-vous que l'équipe joue la scène de la maison qui se remplit avec les personnes qui viennent juste d'être convaincues de venir. Certaines de ces personnes peuvent boiter ou être conduites comme si elles étaient aveugles, afin de montrer qu'elles étaient des parias.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Un des invités dit que quiconque assiste au banquet dans le royaume de Dieu est béni. Jésus raconte une parabole en réponse à son commentaire.</w:t>
      </w:r>
    </w:p>
    <w:p>
      <w:pPr/>
      <w:r>
        <w:rPr>
          <w:lang w:val="fr_FR" w:bidi="fr_FR"/>
        </w:rPr>
      </w:r>
      <w:r>
        <w:rPr>
          <w:lang w:val="fr_FR" w:bidi="fr_FR"/>
        </w:rPr>
        <w:t>Représentez maintenant l'hôte qui envoie ses serviteurs pour inviter des invités à un festin. Beaucoup d'invités riches acceptent son invitation.</w:t>
      </w:r>
    </w:p>
    <w:p>
      <w:pPr/>
      <w:r>
        <w:rPr>
          <w:lang w:val="fr_FR" w:bidi="fr_FR"/>
        </w:rPr>
      </w:r>
      <w:r>
        <w:rPr>
          <w:lang w:val="fr_FR" w:bidi="fr_FR"/>
        </w:rPr>
        <w:t>Arrêtez la représentation : Demandez à l'acteur qui joue le rôle de l'hôte : « Que ressentez-vous ? » Vous entendrez peut-être des choses comme : « Rempli d'attente. Je suis excité d'avoir des invités aussi importants chez moi », « Préparé. Je sais maintenant quelle quantité de nourriture et de boisson je dois dire à mes serviteurs de préparer pour le festin », et « J'ai hâte d'être invité chez mes invités dans le futur. » Reprenez la représentation.</w:t>
      </w:r>
    </w:p>
    <w:p>
      <w:pPr/>
      <w:r>
        <w:rPr>
          <w:lang w:val="fr_FR" w:bidi="fr_FR"/>
        </w:rPr>
      </w:r>
      <w:r>
        <w:rPr>
          <w:lang w:val="fr_FR" w:bidi="fr_FR"/>
        </w:rPr>
        <w:t>Représentez l'hôte qui envoie à nouveau ses serviteurs pour dire aux invités de venir parce que le repas est prêt. Un invité dit qu'il ne peut pas venir parce qu'il doit inspecter sa terre. Un autre invité dit qu'il ne peut pas venir parce qu'il doit inspecter ses bœufs. Un autre invité dit qu'il ne peut pas venir parce qu'il a été récemment marié.</w:t>
      </w:r>
    </w:p>
    <w:p>
      <w:pPr/>
      <w:r>
        <w:rPr>
          <w:lang w:val="fr_FR" w:bidi="fr_FR"/>
        </w:rPr>
      </w:r>
      <w:r>
        <w:rPr>
          <w:lang w:val="fr_FR" w:bidi="fr_FR"/>
        </w:rPr>
        <w:t>Arrêtez la représentation : Demandez à l'acteur qui joue le rôle des invités qui écoute l'histoire de Jésus : « Que ressentez-vous ? » Vous entendrez peut-être des choses comme : « Choqué. Je ne peux pas croire qu'ils aient rejeté son invitation pour des raisons aussi stupides », « Je me sens mal pour l'hôte. Il doit avoir si honte », et « Peut-être que l'hôte n'était pas aussi important que ses invités. » Reprenez la représentation.</w:t>
      </w:r>
    </w:p>
    <w:p>
      <w:pPr/>
      <w:r>
        <w:rPr>
          <w:lang w:val="fr_FR" w:bidi="fr_FR"/>
        </w:rPr>
      </w:r>
      <w:r>
        <w:rPr>
          <w:lang w:val="fr_FR" w:bidi="fr_FR"/>
        </w:rPr>
        <w:t>Représentez l'hôte en colère. Il envoie ses serviteurs dans les rues et les routes de campagne. Les serviteurs trouvent les pauvres, les boiteux, les aveugles et les estropiés et les convainquent de venir au festin. Ils entrent dans la maison de l'hôte et mangent à sa table. Chaque siège est plein. L'hôte dit que les invités qui l'ont rejeté ne goûteront jamais à sa nourriture.</w:t>
      </w:r>
    </w:p>
    <w:p>
      <w:pPr/>
      <w:r>
        <w:rPr>
          <w:lang w:val="fr_FR" w:bidi="fr_FR"/>
        </w:rPr>
      </w:r>
      <w:r>
        <w:rPr>
          <w:lang w:val="fr_FR" w:bidi="fr_FR"/>
        </w:rPr>
        <w:t>Arrêtez la représentation : Demandez à l'acteur qui joue le rôle d'un homme pauvre à table : « Que ressentez-vous ? » Vous entendrez peut-être des choses comme : « Humilié. Je n'aurais jamais imaginé être invité dans une aussi belle maison », « Inquiet. Je ne peux pas rembourser l'hôte », et « Inclus. Il est agréable d'être remarqué et pris en charge. » Demandez à un chef religieux qui écoute l'histoire de Jésus : « Que ressentez-vous ? » Vous entendrez peut-être des choses comme : « Je ne peux pas imaginer inviter ce genre de personnes chez moi. Il ne veut sûrement pas dire que les non-Juifs seront au banquet de Dieu ? » « En colère. À qui Jésus fait-il référence ? » et « Pensif. Peut-être que je dois lire de plus près les paroles du prophète.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Un homme à table dit que ceux qui mangent au festin dans le </w:t>
      </w:r>
      <w:r>
        <w:rPr>
          <w:b/>
          <w:lang w:val="fr_FR" w:bidi="fr_FR"/>
        </w:rPr>
        <w:t>royaume de Dieu</w:t>
      </w:r>
      <w:r>
        <w:rPr>
          <w:lang w:val="fr_FR" w:bidi="fr_FR"/>
        </w:rPr>
        <w:t xml:space="preserve"> sont </w:t>
      </w:r>
      <w:r>
        <w:rPr>
          <w:b/>
          <w:lang w:val="fr_FR" w:bidi="fr_FR"/>
        </w:rPr>
        <w:t>bénis</w:t>
      </w:r>
      <w:r>
        <w:rPr>
          <w:lang w:val="fr_FR" w:bidi="fr_FR"/>
        </w:rPr>
        <w:t xml:space="preserve">. Le royaume de Dieu fait référence au fait que Dieu règne dans le cœur des gens en tant que roi. Le mot béni fait référence au fait que Dieu favorise ou honore quelqu'un. L'homme croyait que quand le Sauveur promis viendrait régner, il organiserait un grand festin et que ceux qui y assistaient seraient bénis. Assurez-vous de traduire royaume de Dieu et béni de la même façon que précédemment. Les deux termes, </w:t>
      </w:r>
      <w:r>
        <w:rPr>
          <w:lang w:val="fr_FR" w:bidi="fr_FR"/>
        </w:rPr>
        <w:t>royaume de Dieu</w:t>
      </w:r>
      <w:r>
        <w:rPr>
          <w:lang w:val="fr_FR" w:bidi="fr_FR"/>
        </w:rPr>
        <w:t xml:space="preserve"> et </w:t>
      </w:r>
      <w:r>
        <w:rPr>
          <w:lang w:val="fr_FR" w:bidi="fr_FR"/>
        </w:rPr>
        <w:t>béni</w:t>
      </w:r>
      <w:r>
        <w:rPr>
          <w:lang w:val="fr_FR" w:bidi="fr_FR"/>
        </w:rPr>
        <w:t>, se trouvent dans le glossaire principal.</w:t>
      </w:r>
    </w:p>
    <w:p>
      <w:pPr/>
      <w:r>
        <w:rPr>
          <w:lang w:val="fr_FR" w:bidi="fr_FR"/>
        </w:rPr>
      </w:r>
      <w:r>
        <w:rPr>
          <w:lang w:val="fr_FR" w:bidi="fr_FR"/>
        </w:rPr>
        <w:t xml:space="preserve">Jésus raconte une </w:t>
      </w:r>
      <w:r>
        <w:rPr>
          <w:b/>
          <w:lang w:val="fr_FR" w:bidi="fr_FR"/>
        </w:rPr>
        <w:t>parabole</w:t>
      </w:r>
      <w:r>
        <w:rPr>
          <w:lang w:val="fr_FR" w:bidi="fr_FR"/>
        </w:rPr>
        <w:t xml:space="preserve">, c'est-à-dire une histoire courte, pour répondre au commentaire de l'homme. L'histoire concerne un </w:t>
      </w:r>
      <w:r>
        <w:rPr>
          <w:b/>
          <w:lang w:val="fr_FR" w:bidi="fr_FR"/>
        </w:rPr>
        <w:t>maître</w:t>
      </w:r>
      <w:r>
        <w:rPr>
          <w:lang w:val="fr_FR" w:bidi="fr_FR"/>
        </w:rPr>
        <w:t xml:space="preserve">, c'est-à-dire un homme en position d'autorité, qui ordonne à ses serviteurs d'inviter les gens à son banquet, c'est-à-dire à un grand festin. Assurez-vous de traduire le mot parabole et maître de la même façon que dans les passages précédents. Les deux termes, </w:t>
      </w:r>
      <w:r>
        <w:rPr>
          <w:lang w:val="fr_FR" w:bidi="fr_FR"/>
        </w:rPr>
        <w:t>parabole</w:t>
      </w:r>
      <w:r>
        <w:rPr>
          <w:lang w:val="fr_FR" w:bidi="fr_FR"/>
        </w:rPr>
        <w:t xml:space="preserve"> et </w:t>
      </w:r>
      <w:r>
        <w:rPr>
          <w:lang w:val="fr_FR" w:bidi="fr_FR"/>
        </w:rPr>
        <w:t>maître</w:t>
      </w:r>
      <w:r>
        <w:rPr>
          <w:lang w:val="fr_FR" w:bidi="fr_FR"/>
        </w:rPr>
        <w:t>,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14:25–35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14.25–35.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Jésus avait enseigné aux chefs religieux dans la maison d'un pharisien le jour du sabbat. Jésus les a avertis concernant le fait de rejeter l'invitation de Dieu à rejoindre son royaume. Jésus continue de voyager avec ses disciples vers Jérusalem où il sait qu'il mourra. Une grande foule le suit partout où il va.</w:t>
      </w:r>
    </w:p>
    <w:p>
      <w:pPr/>
      <w:r>
        <w:rPr>
          <w:lang w:val="fr_FR" w:bidi="fr_FR"/>
        </w:rPr>
      </w:r>
      <w:r>
        <w:rPr>
          <w:lang w:val="fr_FR" w:bidi="fr_FR"/>
        </w:rPr>
        <w:t>Jésus marche avec ses disciples, c'est-à-dire ses suiveurs les plus proches, de ville en ville. Le mot « Maintenant » n'est pas utilisé comme expression du temps, mais pour introduire un nouvel événement. Une grande foule de gens le suit derrière lui. Jésus s'arrête et se retourne pour enseigner à ceux qui voulaient vraiment être son disciple. Nous savons d'après les passages précédents que disciple fait référence aux apprentis, qui jouissent d'une relation spéciale avec leur enseignant. Le disciple suivait l'enseignant partout où il allait. Ils s'étaient engagés à apprendre de la part de l'enseignant et à vivre selon ses enseignements et son exemple. Jésus dit que si quelqu'un vient à lui et veut être son disciple, il doit haïr sa famille. Ici, Jésus utilise le mot haïr pour signifier qu'ils devraient aimer leur famille moins qu'ils aiment Jésus. Dans la culture juive, les gens regardaient la famille et les ancêtres d'une personne pour décider s'ils étaient importants ou non. Jésus souligne qu'ils doivent l'aimer lui encore plus qu'ils s'aiment eux-mêmes. Cela implique qu'ils devraient être prêts à mourir pour Jésus si c'était nécessaire. Quand Jésus dit « quiconque », il laisse entendre que son invitation est ouverte à n'importe qui. Mais si quelqu'un n'a pas ce type d'amour pour Jésus, alors il ne peut pas être son disciple.</w:t>
      </w:r>
    </w:p>
    <w:p>
      <w:pPr/>
      <w:r>
        <w:rPr>
          <w:lang w:val="fr_FR" w:bidi="fr_FR"/>
        </w:rPr>
      </w:r>
      <w:r>
        <w:rPr>
          <w:lang w:val="fr_FR" w:bidi="fr_FR"/>
        </w:rPr>
        <w:t>Arrêtez et discutez avec votre équipe : Comment l'identité de quelqu'un est-elle définie dans votre culture ? Que se passe-t-il si une personne se détourne des choses qui la rendent importante ?</w:t>
      </w:r>
    </w:p>
    <w:p>
      <w:pPr/>
      <w:r>
        <w:rPr>
          <w:lang w:val="fr_FR" w:bidi="fr_FR"/>
        </w:rPr>
      </w:r>
      <w:r>
        <w:rPr>
          <w:lang w:val="fr_FR" w:bidi="fr_FR"/>
        </w:rPr>
        <w:t>De la même manière, si quelqu'un ne veut pas porter sa croix, il ne peut pas être disciple de Jésus. Les Romains ont tué des criminels sur une croix. Les criminels devaient porter une partie de la croix jusqu'au lieu où ils mourraient. Jésus utilise cette phrase en sachant qu'il mourra bientôt de cette façon. Jésus laisse entendre que quiconque veut être son disciple doit être prêt à souffrir et même mourir afin de lui obéir.</w:t>
      </w:r>
    </w:p>
    <w:p>
      <w:pPr/>
      <w:r>
        <w:rPr>
          <w:lang w:val="fr_FR" w:bidi="fr_FR"/>
        </w:rPr>
      </w:r>
      <w:r>
        <w:rPr>
          <w:lang w:val="fr_FR" w:bidi="fr_FR"/>
        </w:rPr>
        <w:t>Arrêtez et montrez une image d'un homme qui porte une poutre de croix.</w:t>
      </w:r>
    </w:p>
    <w:p>
      <w:pPr/>
      <w:r>
        <w:rPr>
          <w:lang w:val="fr_FR" w:bidi="fr_FR"/>
        </w:rPr>
      </w:r>
      <w:r>
        <w:rPr>
          <w:lang w:val="fr_FR" w:bidi="fr_FR"/>
        </w:rPr>
        <w:t>Jésus raconte une parabole, c'est-à-dire une histoire courte, pour souligner qu'une personne devrait penser soigneusement aux difficultés et à la souffrance avant de s'engager à être son disciple. Jésus demande : « Ne voulez-vous pas d'abord vous asseoir et estimer le coût pour voir si vous avez assez d'argent pour le terminer ? » pour souligner que la réponse est oui. Tout le monde calculerait soigneusement combien il en coûte de construire une tour avant de commencer à la construire. La tour pourrait faire référence à un bâtiment haut et coûteux que beaucoup de gens utilisaient pour veiller sur les vignobles, c'est-à-dire les champs utilisés pour faire pousser la vigne.</w:t>
      </w:r>
    </w:p>
    <w:p>
      <w:pPr/>
      <w:r>
        <w:rPr>
          <w:lang w:val="fr_FR" w:bidi="fr_FR"/>
        </w:rPr>
      </w:r>
      <w:r>
        <w:rPr>
          <w:lang w:val="fr_FR" w:bidi="fr_FR"/>
        </w:rPr>
        <w:t>Arrêtez et montrez une image d'une tour de guet d'un vignoble. Discutez avec votre équipe. Quel genre de choses les gens font-ils pour montrer qu'ils sont irresponsables avec l'argent ? Quels projets dans votre communauté doivent être terminés une fois qu'ils sont entamés ?</w:t>
      </w:r>
    </w:p>
    <w:p>
      <w:pPr/>
      <w:r>
        <w:rPr>
          <w:lang w:val="fr_FR" w:bidi="fr_FR"/>
        </w:rPr>
      </w:r>
      <w:r>
        <w:rPr>
          <w:lang w:val="fr_FR" w:bidi="fr_FR"/>
        </w:rPr>
        <w:t>Si elle ne calcule pas le coût, alors la personne construira la fondation, mais n'aura pas assez d'argent pour finir la tour. Cela amènerait les gens à ridiculiser ou à faire honte publiquement au constructeur. Les gens rient du constructeur et font référence à lui d'une façon moqueuse.</w:t>
      </w:r>
    </w:p>
    <w:p>
      <w:pPr/>
      <w:r>
        <w:rPr>
          <w:lang w:val="fr_FR" w:bidi="fr_FR"/>
        </w:rPr>
      </w:r>
      <w:r>
        <w:rPr>
          <w:lang w:val="fr_FR" w:bidi="fr_FR"/>
        </w:rPr>
        <w:t>Jésus raconte ensuite une autre parabole pour enseigner la même chose. Jésus demande : « Ne s'asseoira-t-il pas d'abord pour considérer s'il est capable avec dix mille hommes de s'opposer à celui qui vient contre lui avec vingt mille hommes ? » pour souligner que la réponse est oui. Bien sûr, un roi s'assoit d'abord avec ses conseillers pour décider si son armée pouvait vaincre l'armée ennemie avant d'aller à la guerre. Dans cet exemple, le roi ennemi vient attaquer le premier roi. Le roi doit décider s'il combat l'ennemi ou se rend en face. Si le roi déterminait qu'il ne pouvait pas gagner, alors il enverrait une délégation, c'est-à-dire un petit groupe de personnes, chez le roi ennemi pour demander ce qu'il voulait pour qu'il y ait la paix. Cette parabole implique qu'une personne doit réfléchir soigneusement avant de prendre une décision importante. Jésus veut que les disciples potentiels réfléchissent soigneusement avant de le suivre. Jésus leur dit qu'ils devront abandonner tout ce qui les empêchera de suivre Jésus.</w:t>
      </w:r>
    </w:p>
    <w:p>
      <w:pPr/>
      <w:r>
        <w:rPr>
          <w:lang w:val="fr_FR" w:bidi="fr_FR"/>
        </w:rPr>
      </w:r>
      <w:r>
        <w:rPr>
          <w:lang w:val="fr_FR" w:bidi="fr_FR"/>
        </w:rPr>
        <w:t>Arrêtez et discutez avec votre équipe : Décrivez une période où les membres de votre communauté sont allés à la guerre ou sont presque allés à la guerre. Comment la paix a-t-elle été négociée ?</w:t>
      </w:r>
    </w:p>
    <w:p>
      <w:pPr/>
      <w:r>
        <w:rPr>
          <w:lang w:val="fr_FR" w:bidi="fr_FR"/>
        </w:rPr>
      </w:r>
      <w:r>
        <w:rPr>
          <w:lang w:val="fr_FR" w:bidi="fr_FR"/>
        </w:rPr>
        <w:t>Jésus compare ensuite ses disciples au sel. Le sel était précieux parce qu'il donnait à la nourriture un bon goût et empêchait la nourriture de pourrir. Jésus demande : « Le sel peut-il être rendu salé de nouveau ? » non pas pour recevoir de réponse, mais souligner que la réponse est non. Si le sel n'a pas été traité, c'est-à-dire fabriqué, correctement, il a perdu sa saveur. Il n'était même pas bon de faire de l'engrais pour améliorer le sol. Le sel pouvait être utilisé comme engrais de deux façons. Il pouvait être directement ajouté au sol, ou il pouvait être ajouté au tas de fumier pour être mis sur le sol plus tard. Au lieu de cela, les gens jetent du sel sans saveur. Jésus dit : « Que celui qui a des oreilles pour entendre entende. » Il s'agissait d'une autre façon pour Jésus d'exhorter son auditoire à écouter attentivement. Jésus veut non seulement qu'ils écoutent ses paroles, mais pensent à ce qu'ils ont appris et y répondent.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voyage avec ses disciples et une grande foule le suit. Jésus se tourne vers la foule et lui enseigne qu'elle doit haïr sa famille et porter sa croix si elle veut vraiment être ses disciples.</w:t>
      </w:r>
    </w:p>
    <w:p>
      <w:pPr/>
      <w:r>
        <w:rPr>
          <w:lang w:val="fr_FR" w:bidi="fr_FR"/>
        </w:rPr>
      </w:r>
      <w:r>
        <w:rPr>
          <w:b/>
          <w:lang w:val="fr_FR" w:bidi="fr_FR"/>
        </w:rPr>
        <w:t>Deuxième partie :</w:t>
      </w:r>
      <w:r>
        <w:rPr>
          <w:lang w:val="fr_FR" w:bidi="fr_FR"/>
        </w:rPr>
        <w:t xml:space="preserve"> Jésus enseigne à la foule qu'elle doit réfléchir soigneusement avant de devenir son disciple. Il utilise trois paraboles pour enseigner cette leçon. Jésus dit à la foule qu'elle devrait non seulement entendre, mais appliquer ce qu'elle a appris de ses paraboles.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Ceux qui voulaient être disciples de Jésus</w:t>
      </w:r>
    </w:p>
    <w:p>
      <w:pPr>
        <w:pStyle w:val="ListBullet"/>
        <w:spacing w:line="240" w:lineRule="auto"/>
        <w:ind w:left="720"/>
      </w:pPr>
      <w:r>
        <w:rPr>
          <w:lang w:val="fr_FR" w:bidi="fr_FR"/>
        </w:rPr>
      </w:r>
      <w:r>
        <w:rPr>
          <w:lang w:val="fr_FR" w:bidi="fr_FR"/>
        </w:rPr>
        <w:t>La personne qui planifie puis construit une tour</w:t>
      </w:r>
    </w:p>
    <w:p>
      <w:pPr>
        <w:pStyle w:val="ListBullet"/>
        <w:spacing w:line="240" w:lineRule="auto"/>
        <w:ind w:left="720"/>
      </w:pPr>
      <w:r>
        <w:rPr>
          <w:lang w:val="fr_FR" w:bidi="fr_FR"/>
        </w:rPr>
      </w:r>
      <w:r>
        <w:rPr>
          <w:lang w:val="fr_FR" w:bidi="fr_FR"/>
        </w:rPr>
        <w:t>La personne qui ne planifie pas et ne peut pas terminer sa tour</w:t>
      </w:r>
    </w:p>
    <w:p>
      <w:pPr>
        <w:pStyle w:val="ListBullet"/>
        <w:spacing w:line="240" w:lineRule="auto"/>
        <w:ind w:left="720"/>
      </w:pPr>
      <w:r>
        <w:rPr>
          <w:lang w:val="fr_FR" w:bidi="fr_FR"/>
        </w:rPr>
      </w:r>
      <w:r>
        <w:rPr>
          <w:lang w:val="fr_FR" w:bidi="fr_FR"/>
        </w:rPr>
        <w:t>Les gens qui se moquent de l'homme qui ne peut pas terminer sa tour</w:t>
      </w:r>
    </w:p>
    <w:p>
      <w:pPr>
        <w:pStyle w:val="ListBullet"/>
        <w:spacing w:line="240" w:lineRule="auto"/>
        <w:ind w:left="720"/>
      </w:pPr>
      <w:r>
        <w:rPr>
          <w:lang w:val="fr_FR" w:bidi="fr_FR"/>
        </w:rPr>
      </w:r>
      <w:r>
        <w:rPr>
          <w:lang w:val="fr_FR" w:bidi="fr_FR"/>
        </w:rPr>
        <w:t>Le roi qui rencontre ses conseillers</w:t>
      </w:r>
    </w:p>
    <w:p>
      <w:pPr>
        <w:pStyle w:val="ListBullet"/>
        <w:spacing w:line="240" w:lineRule="auto"/>
        <w:ind w:left="720"/>
      </w:pPr>
      <w:r>
        <w:rPr>
          <w:lang w:val="fr_FR" w:bidi="fr_FR"/>
        </w:rPr>
      </w:r>
      <w:r>
        <w:rPr>
          <w:lang w:val="fr_FR" w:bidi="fr_FR"/>
        </w:rPr>
        <w:t>Le roi qui ne rencontre pas ses conseillers</w:t>
      </w:r>
    </w:p>
    <w:p>
      <w:pPr>
        <w:pStyle w:val="ListBullet"/>
        <w:spacing w:line="240" w:lineRule="auto"/>
        <w:ind w:left="720"/>
      </w:pPr>
      <w:r>
        <w:rPr>
          <w:lang w:val="fr_FR" w:bidi="fr_FR"/>
        </w:rPr>
      </w:r>
      <w:r>
        <w:rPr>
          <w:lang w:val="fr_FR" w:bidi="fr_FR"/>
        </w:rPr>
        <w:t>Le roi ennemi</w:t>
      </w:r>
    </w:p>
    <w:p>
      <w:pPr>
        <w:pStyle w:val="ListBullet"/>
        <w:spacing w:line="240" w:lineRule="auto"/>
        <w:ind w:left="720"/>
      </w:pPr>
      <w:r>
        <w:rPr>
          <w:lang w:val="fr_FR" w:bidi="fr_FR"/>
        </w:rPr>
      </w:r>
      <w:r>
        <w:rPr>
          <w:lang w:val="fr_FR" w:bidi="fr_FR"/>
        </w:rPr>
        <w:t>La personne qui jette du sel sans saveur</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beaucoup de gens suivaient Jésus à ce stade, mais tous n'étaient pas ses disciples.</w:t>
      </w:r>
    </w:p>
    <w:p>
      <w:pPr/>
      <w:r>
        <w:rPr>
          <w:lang w:val="fr_FR" w:bidi="fr_FR"/>
        </w:rPr>
      </w:r>
      <w:r>
        <w:rPr>
          <w:lang w:val="fr_FR" w:bidi="fr_FR"/>
        </w:rPr>
        <w:t>La parole introduit maintenant un nouvel événement. Jésus se tourne vers la foule et lui enseigne ce qu'il en coûte d'être son disciple.</w:t>
      </w:r>
    </w:p>
    <w:p>
      <w:pPr/>
      <w:r>
        <w:rPr>
          <w:lang w:val="fr_FR" w:bidi="fr_FR"/>
        </w:rPr>
      </w:r>
      <w:r>
        <w:rPr>
          <w:lang w:val="fr_FR" w:bidi="fr_FR"/>
        </w:rPr>
        <w:t>Il est important de se rappeler que Jésus ne veut pas dire que les gens qui veulent être ses disciples devraient haïr leur famille. Au lieu de cela, il veut dire qu'ils devraient aimer leur famille moins que Jésus. Leur amour pour Jésus serait si grand que leur amour pour la famille serait petit en comparaison. De la même façon, une personne devait aimer Jésus plus qu'elle ne s'aimait elle-même.</w:t>
      </w:r>
    </w:p>
    <w:p>
      <w:pPr/>
      <w:r>
        <w:rPr>
          <w:lang w:val="fr_FR" w:bidi="fr_FR"/>
        </w:rPr>
      </w:r>
      <w:r>
        <w:rPr>
          <w:lang w:val="fr_FR" w:bidi="fr_FR"/>
        </w:rPr>
        <w:t>Il est important de se rappeler que quand Jésus parle de porter une croix, il sait qu'il mourra sur une croix très bientôt.</w:t>
      </w:r>
    </w:p>
    <w:p>
      <w:pPr/>
      <w:r>
        <w:rPr>
          <w:lang w:val="fr_FR" w:bidi="fr_FR"/>
        </w:rPr>
      </w:r>
      <w:r>
        <w:rPr>
          <w:lang w:val="fr_FR" w:bidi="fr_FR"/>
        </w:rPr>
        <w:t>Jésus raconte ensuite trois petites paraboles, c'est-à-dire des histoires courtes.</w:t>
      </w:r>
    </w:p>
    <w:p>
      <w:pPr/>
      <w:r>
        <w:rPr>
          <w:lang w:val="fr_FR" w:bidi="fr_FR"/>
        </w:rPr>
      </w:r>
      <w:r>
        <w:rPr>
          <w:lang w:val="fr_FR" w:bidi="fr_FR"/>
        </w:rPr>
        <w:t>Arrêtez et discutez avec votre équipe : Comment les gens dans votre langue passent-ils d'un exemple d'enseignement à l'autre ? Quels mots de liaison utilisent-ils ? Essayez de raconter une histoire avec une liste d'exemples, et notez comment les lier entre eux.</w:t>
      </w:r>
    </w:p>
    <w:p>
      <w:pPr/>
      <w:r>
        <w:rPr>
          <w:lang w:val="fr_FR" w:bidi="fr_FR"/>
        </w:rPr>
      </w:r>
      <w:r>
        <w:rPr>
          <w:lang w:val="fr_FR" w:bidi="fr_FR"/>
        </w:rPr>
        <w:t>Jésus utilise un exemple d'un homme qui construit une tour pour enseigner l'importance de réfléchir soigneusement avant d'agir.</w:t>
      </w:r>
    </w:p>
    <w:p>
      <w:pPr/>
      <w:r>
        <w:rPr>
          <w:lang w:val="fr_FR" w:bidi="fr_FR"/>
        </w:rPr>
      </w:r>
      <w:r>
        <w:rPr>
          <w:lang w:val="fr_FR" w:bidi="fr_FR"/>
        </w:rPr>
        <w:t>Il est important de se rappeler que Jésus pose des questions auxquelles il ne s'attend pas à ce qu'on réponde parce que les réponses étaient évidentes pour son auditoire.</w:t>
      </w:r>
    </w:p>
    <w:p>
      <w:pPr/>
      <w:r>
        <w:rPr>
          <w:lang w:val="fr_FR" w:bidi="fr_FR"/>
        </w:rPr>
      </w:r>
      <w:r>
        <w:rPr>
          <w:lang w:val="fr_FR" w:bidi="fr_FR"/>
        </w:rPr>
        <w:t>Il est important de se rappeler qu'une fondation était la base d'une structure qui la rendait ferme et forte.</w:t>
      </w:r>
    </w:p>
    <w:p>
      <w:pPr/>
      <w:r>
        <w:rPr>
          <w:lang w:val="fr_FR" w:bidi="fr_FR"/>
        </w:rPr>
      </w:r>
      <w:r>
        <w:rPr>
          <w:lang w:val="fr_FR" w:bidi="fr_FR"/>
        </w:rPr>
        <w:t>Il est important de se rappeler que les gens font référence au constructeur d'une façon qui se moque de lui.</w:t>
      </w:r>
    </w:p>
    <w:p>
      <w:pPr/>
      <w:r>
        <w:rPr>
          <w:lang w:val="fr_FR" w:bidi="fr_FR"/>
        </w:rPr>
      </w:r>
      <w:r>
        <w:rPr>
          <w:lang w:val="fr_FR" w:bidi="fr_FR"/>
        </w:rPr>
        <w:t>Il est important de se rappeler que quand Jésus dit : « Abandonne tout ce qu'il a », il veut dire qu'une personne ne devrait rien garder qui l'empêcherait d'obéir à Jésus.</w:t>
      </w:r>
    </w:p>
    <w:p>
      <w:pPr/>
      <w:r>
        <w:rPr>
          <w:lang w:val="fr_FR" w:bidi="fr_FR"/>
        </w:rPr>
      </w:r>
      <w:r>
        <w:rPr>
          <w:lang w:val="fr_FR" w:bidi="fr_FR"/>
        </w:rPr>
        <w:t>Il est important de se rappeler que si le sel n'est pas traité correctement, il perd sa saveur. Jésus laisse entendre que son auditoire doit faire attention à comprendre ce que cela signifie vraiment d'être son disciple avant de choisir de le suivre.</w:t>
      </w:r>
    </w:p>
    <w:p>
      <w:pPr/>
      <w:r>
        <w:rPr>
          <w:lang w:val="fr_FR" w:bidi="fr_FR"/>
        </w:rPr>
      </w:r>
      <w:r>
        <w:rPr>
          <w:lang w:val="fr_FR" w:bidi="fr_FR"/>
        </w:rPr>
        <w:t>Jésus dit : « Que celui qui a des oreilles pour entendre entende.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Ceux qui voulaient être les disciples de Jésus</w:t>
      </w:r>
    </w:p>
    <w:p>
      <w:pPr>
        <w:pStyle w:val="ListBullet"/>
        <w:spacing w:line="240" w:lineRule="auto"/>
        <w:ind w:left="720"/>
      </w:pPr>
      <w:r>
        <w:rPr>
          <w:lang w:val="fr_FR" w:bidi="fr_FR"/>
        </w:rPr>
      </w:r>
      <w:r>
        <w:rPr>
          <w:lang w:val="fr_FR" w:bidi="fr_FR"/>
        </w:rPr>
        <w:t>La personne qui planifie puis construit une tour</w:t>
      </w:r>
    </w:p>
    <w:p>
      <w:pPr>
        <w:pStyle w:val="ListBullet"/>
        <w:spacing w:line="240" w:lineRule="auto"/>
        <w:ind w:left="720"/>
      </w:pPr>
      <w:r>
        <w:rPr>
          <w:lang w:val="fr_FR" w:bidi="fr_FR"/>
        </w:rPr>
      </w:r>
      <w:r>
        <w:rPr>
          <w:lang w:val="fr_FR" w:bidi="fr_FR"/>
        </w:rPr>
        <w:t>La personne qui ne planifie pas et ne peut pas terminer sa tour</w:t>
      </w:r>
    </w:p>
    <w:p>
      <w:pPr>
        <w:pStyle w:val="ListBullet"/>
        <w:spacing w:line="240" w:lineRule="auto"/>
        <w:ind w:left="720"/>
      </w:pPr>
      <w:r>
        <w:rPr>
          <w:lang w:val="fr_FR" w:bidi="fr_FR"/>
        </w:rPr>
      </w:r>
      <w:r>
        <w:rPr>
          <w:lang w:val="fr_FR" w:bidi="fr_FR"/>
        </w:rPr>
        <w:t>Les gens qui se moquent de l'homme qui ne peut pas terminer sa tour</w:t>
      </w:r>
    </w:p>
    <w:p>
      <w:pPr>
        <w:pStyle w:val="ListBullet"/>
        <w:spacing w:line="240" w:lineRule="auto"/>
        <w:ind w:left="720"/>
      </w:pPr>
      <w:r>
        <w:rPr>
          <w:lang w:val="fr_FR" w:bidi="fr_FR"/>
        </w:rPr>
      </w:r>
      <w:r>
        <w:rPr>
          <w:lang w:val="fr_FR" w:bidi="fr_FR"/>
        </w:rPr>
        <w:t>Le roi qui rencontre ses conseillers</w:t>
      </w:r>
    </w:p>
    <w:p>
      <w:pPr>
        <w:pStyle w:val="ListBullet"/>
        <w:spacing w:line="240" w:lineRule="auto"/>
        <w:ind w:left="720"/>
      </w:pPr>
      <w:r>
        <w:rPr>
          <w:lang w:val="fr_FR" w:bidi="fr_FR"/>
        </w:rPr>
      </w:r>
      <w:r>
        <w:rPr>
          <w:lang w:val="fr_FR" w:bidi="fr_FR"/>
        </w:rPr>
        <w:t>Le roi qui ne rencontre pas ses conseillers</w:t>
      </w:r>
    </w:p>
    <w:p>
      <w:pPr>
        <w:pStyle w:val="ListBullet"/>
        <w:spacing w:line="240" w:lineRule="auto"/>
        <w:ind w:left="720"/>
      </w:pPr>
      <w:r>
        <w:rPr>
          <w:lang w:val="fr_FR" w:bidi="fr_FR"/>
        </w:rPr>
      </w:r>
      <w:r>
        <w:rPr>
          <w:lang w:val="fr_FR" w:bidi="fr_FR"/>
        </w:rPr>
        <w:t>Le roi ennemi</w:t>
      </w:r>
    </w:p>
    <w:p>
      <w:pPr>
        <w:pStyle w:val="ListBullet"/>
        <w:spacing w:line="240" w:lineRule="auto"/>
        <w:ind w:left="720"/>
      </w:pPr>
      <w:r>
        <w:rPr>
          <w:lang w:val="fr_FR" w:bidi="fr_FR"/>
        </w:rPr>
      </w:r>
      <w:r>
        <w:rPr>
          <w:lang w:val="fr_FR" w:bidi="fr_FR"/>
        </w:rPr>
        <w:t>La personne qui jette le sel sans saveur</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joue la représentation d'une grande foule qui suit Jésus et les disciples de Jésus.</w:t>
      </w:r>
    </w:p>
    <w:p>
      <w:pPr/>
      <w:r>
        <w:rPr>
          <w:lang w:val="fr_FR" w:bidi="fr_FR"/>
        </w:rPr>
      </w:r>
      <w:r>
        <w:rPr>
          <w:lang w:val="fr_FR" w:bidi="fr_FR"/>
        </w:rPr>
        <w:t>Assurez-vous que l'équipe joue la représentation de l'un des disciples qui quitte sa famille pour suivre Jésus pendant que Jésus donne son discours et raconte les paraboles.</w:t>
      </w:r>
    </w:p>
    <w:p>
      <w:pPr/>
      <w:r>
        <w:rPr>
          <w:lang w:val="fr_FR" w:bidi="fr_FR"/>
        </w:rPr>
      </w:r>
      <w:r>
        <w:rPr>
          <w:lang w:val="fr_FR" w:bidi="fr_FR"/>
        </w:rPr>
        <w:t>Assurez-vous que l'équipe joue le rôle d'une personne qui construit sa tour après avoir bien planifié. L'équipe peut utiliser des accessoires pour représenter une tour en cours de construction.</w:t>
      </w:r>
    </w:p>
    <w:p>
      <w:pPr/>
      <w:r>
        <w:rPr>
          <w:lang w:val="fr_FR" w:bidi="fr_FR"/>
        </w:rPr>
      </w:r>
      <w:r>
        <w:rPr>
          <w:lang w:val="fr_FR" w:bidi="fr_FR"/>
        </w:rPr>
        <w:t>Assurez-vous que l'équipe représente un roi à table qui planifie sa défense contre une autre nation qui est sur le point d'attaquer. L'équipe peut utiliser des accessoires comme des morceaux d'échecs ou des rochers pour représenter la bataille contre le roi ennemi.</w:t>
      </w:r>
    </w:p>
    <w:p>
      <w:pPr/>
      <w:r>
        <w:rPr>
          <w:lang w:val="fr_FR" w:bidi="fr_FR"/>
        </w:rPr>
      </w:r>
      <w:r>
        <w:rPr>
          <w:lang w:val="fr_FR" w:bidi="fr_FR"/>
        </w:rPr>
        <w:t>Assurez-vous que l'équipe joue le rôle d'une personne qui fait du sel. Cette personne peut obtenir un bon lot de sel et montrer son bonheur. La personne fait ensuite un autre lot et le processus se passe mal et le sel n'a pas de saveur.</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voyage vers Jérusalem avec ses disciples. Une grande foule le suit. Jésus se tourne pour enseigner à la foule. Il leur dit qu'ils doivent haïr leur famille et porter leur croix s'ils veulent être ses disciples.</w:t>
      </w:r>
    </w:p>
    <w:p>
      <w:pPr/>
      <w:r>
        <w:rPr>
          <w:lang w:val="fr_FR" w:bidi="fr_FR"/>
        </w:rPr>
      </w:r>
      <w:r>
        <w:rPr>
          <w:lang w:val="fr_FR" w:bidi="fr_FR"/>
        </w:rPr>
        <w:t>Arrêtez la représentation. Demandez à l'acteur qui joue le rôle de la foule : « Que ressentez-vous ? » Vous allez peut-être entendre des choses comme « Confus. Mais pourquoi haïrais-je ma famille ? » « J'ai peur de mourir sur la croix », et « Découragé. Suivre Jésus semble difficile. » Demandez à l'acteur qui joue le rôle du disciple de Jésus : « Que ressentez-vous ? » Vous entendrez peut-être des choses comme : « Déterminé. Je sais que la persécution viendra mais Jésus a promis que le Saint-Esprit sera avec moi », « Jésus a raison. Il était difficile de quitter ma famille », et « J'ai bon espoir que les autres suivront Jésus aussi. » Reprenez la représentation.</w:t>
      </w:r>
    </w:p>
    <w:p>
      <w:pPr/>
      <w:r>
        <w:rPr>
          <w:lang w:val="fr_FR" w:bidi="fr_FR"/>
        </w:rPr>
      </w:r>
      <w:r>
        <w:rPr>
          <w:lang w:val="fr_FR" w:bidi="fr_FR"/>
        </w:rPr>
        <w:t>Représentez Jésus en train de parler d'une personne qui construit une tour. La personne qui estime le coût est capable de terminer sa tour. La personne qui ne planifie pas pose la fondation mais est incapable de finir. Puis les gens se moquent de lui.</w:t>
      </w:r>
    </w:p>
    <w:p>
      <w:pPr/>
      <w:r>
        <w:rPr>
          <w:lang w:val="fr_FR" w:bidi="fr_FR"/>
        </w:rPr>
      </w:r>
      <w:r>
        <w:rPr>
          <w:lang w:val="fr_FR" w:bidi="fr_FR"/>
        </w:rPr>
        <w:t>Arrêtez la représentation : Demandez à l'acteur qui joue le rôle de la personne qui n'a pas planifié : « Que ressentez-vous ? » Vous entendrez peut-être des choses comme : « J'ai du regret. J'aurais dû mieux planifier », « Honteux. Ma mauvaise décision est maintenant publique », et « Désespéré. J'ai besoin de plus d'argent pour terminer la tour. » Reprenez la représentation.</w:t>
      </w:r>
    </w:p>
    <w:p>
      <w:pPr/>
      <w:r>
        <w:rPr>
          <w:lang w:val="fr_FR" w:bidi="fr_FR"/>
        </w:rPr>
      </w:r>
      <w:r>
        <w:rPr>
          <w:lang w:val="fr_FR" w:bidi="fr_FR"/>
        </w:rPr>
        <w:t>Représentez Jésus qui parle d'un roi qui décide de se défendre ou de se rendre. Jésus dit que ceux qui n'abandonnent pas tout ne peuvent pas être ses disciples. Jésus enseigne concernant le sel qui perd sa saveur. Jésus dit : « Que celui qui a des oreilles pour entendre entende. »</w:t>
      </w:r>
    </w:p>
    <w:p>
      <w:pPr/>
      <w:r>
        <w:rPr>
          <w:lang w:val="fr_FR" w:bidi="fr_FR"/>
        </w:rPr>
      </w:r>
      <w:r>
        <w:rPr>
          <w:lang w:val="fr_FR" w:bidi="fr_FR"/>
        </w:rPr>
        <w:t>Arrêtez la représentation : Demandez à l'acteur qui joue le rôle de Jésus : « Que ressentez-vous ? » Vous entendrez peut-être des choses comme : « Triste. Bien des gens me suivent pour les mauvaises raisons », « De la compassion. Une fois qu'ils arrêtent de s'accrocher à leurs affaires, ils peuvent faire l'expérience de Dieu en tant que père céleste qui fournit tout ce dont ils ont besoin », et « Je veux qu'ils sachent à quel point il est difficile de me suivre.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voyage vers </w:t>
      </w:r>
      <w:r>
        <w:rPr>
          <w:b/>
          <w:lang w:val="fr_FR" w:bidi="fr_FR"/>
        </w:rPr>
        <w:t>Jérusalem</w:t>
      </w:r>
      <w:r>
        <w:rPr>
          <w:lang w:val="fr_FR" w:bidi="fr_FR"/>
        </w:rPr>
        <w:t xml:space="preserve"> et une grande foule le suit. Jésus se tourne vers la foule et leur enseigne ce qu'il en coûte d'être son </w:t>
      </w:r>
      <w:r>
        <w:rPr>
          <w:b/>
          <w:lang w:val="fr_FR" w:bidi="fr_FR"/>
        </w:rPr>
        <w:t>disciple</w:t>
      </w:r>
      <w:r>
        <w:rPr>
          <w:lang w:val="fr_FR" w:bidi="fr_FR"/>
        </w:rPr>
        <w:t xml:space="preserve">, c'est-à-dire son suiveur. Dans la culture juive, un disciple fait référence aux apprentis qui suivaient leur enseignant partout où il allait. Ils s'étaient engagés à apprendre et à vivre selon les enseignements et l'exemple de leur enseignant. Jésus ne parlait pas de devenir un de ses Douze apôtres choisis, qui Assurez-vous de traduire disciple de la même façon que dans les passages précédents. Le mot </w:t>
      </w:r>
      <w:r>
        <w:rPr>
          <w:b/>
          <w:lang w:val="fr_FR" w:bidi="fr_FR"/>
        </w:rPr>
        <w:t>disciple</w:t>
      </w:r>
      <w:r>
        <w:rPr>
          <w:lang w:val="fr_FR" w:bidi="fr_FR"/>
        </w:rPr>
        <w:t xml:space="preserve"> se trouve dans le glossaire principal.</w:t>
      </w:r>
    </w:p>
    <w:p>
      <w:pPr/>
      <w:r>
        <w:rPr>
          <w:lang w:val="fr_FR" w:bidi="fr_FR"/>
        </w:rPr>
      </w:r>
      <w:r>
        <w:rPr>
          <w:lang w:val="fr_FR" w:bidi="fr_FR"/>
        </w:rPr>
        <w:t xml:space="preserve">Jésus dit que ceux qui suivent et croient en lui en tant que Sauveur promis doivent prendre leur </w:t>
      </w:r>
      <w:r>
        <w:rPr>
          <w:b/>
          <w:lang w:val="fr_FR" w:bidi="fr_FR"/>
        </w:rPr>
        <w:t>croix</w:t>
      </w:r>
      <w:r>
        <w:rPr>
          <w:lang w:val="fr_FR" w:bidi="fr_FR"/>
        </w:rPr>
        <w:t xml:space="preserve"> et le suivre. Une croix fait référence à la poutre d'une croix que les Romains forçaient les criminels à porter vers le lieu où ils mourraient. Assurez-vous de traduire croix de la même façon que dans les passages précédents. </w:t>
      </w:r>
      <w:r>
        <w:rPr>
          <w:b/>
          <w:lang w:val="fr_FR" w:bidi="fr_FR"/>
        </w:rPr>
        <w:t>Croix</w:t>
      </w:r>
      <w:r>
        <w:rPr>
          <w:lang w:val="fr_FR" w:bidi="fr_FR"/>
        </w:rPr>
        <w:t xml:space="preserve"> se trouve dans le glossaire principal.</w:t>
      </w:r>
    </w:p>
    <w:p>
      <w:pPr/>
      <w:r>
        <w:rPr>
          <w:lang w:val="fr_FR" w:bidi="fr_FR"/>
        </w:rPr>
      </w:r>
      <w:r>
        <w:rPr>
          <w:lang w:val="fr_FR" w:bidi="fr_FR"/>
        </w:rPr>
        <w:t>Arrêtez et montrez à votre équipe une image d'un homme qui porte la poutre d'une croix si vous ne l'avez pas déjà fait.</w:t>
      </w:r>
    </w:p>
    <w:p>
      <w:pPr/>
      <w:r>
        <w:rPr>
          <w:lang w:val="fr_FR" w:bidi="fr_FR"/>
        </w:rPr>
      </w:r>
      <w:r>
        <w:rPr>
          <w:lang w:val="fr_FR" w:bidi="fr_FR"/>
        </w:rPr>
        <w:t xml:space="preserve">Jésus utilise une histoire courte pour laisser entendre que les gens doivent réfléchir soigneusement avant de décider de le suivre. Il le compare à une personne qui doit bâtir une tour sans en compter le coût auparavant. Ils ne peuvent que bâtir la </w:t>
      </w:r>
      <w:r>
        <w:rPr>
          <w:b/>
          <w:lang w:val="fr_FR" w:bidi="fr_FR"/>
        </w:rPr>
        <w:t>fondation</w:t>
      </w:r>
      <w:r>
        <w:rPr>
          <w:lang w:val="fr_FR" w:bidi="fr_FR"/>
        </w:rPr>
        <w:t>, c'est-à-dire la base, de la tour avant de manquer d'argent et de ne pas pouvoir continuer. Jésus a enseigné plus tôt concernant la manière dont les maisons avec des fondations solides sont bâties en creusant dans le sol pour trouver une couche de roche. Ceci maintient la structure de la maison dans le cas où survient une catastrophe naturelle.</w:t>
      </w:r>
    </w:p>
    <w:p>
      <w:pPr/>
      <w:r>
        <w:rPr>
          <w:lang w:val="fr_FR" w:bidi="fr_FR"/>
        </w:rPr>
      </w:r>
      <w:r>
        <w:rPr>
          <w:lang w:val="fr_FR" w:bidi="fr_FR"/>
        </w:rPr>
        <w:t>Si les gens ne bâtissent pas des maisons en posant des fondations dans votre culture, discutez des termes employés pour parler de la première couche de la construction d'une maison qui doit être posée avant qu'elle ne soit pleinement terminée.</w:t>
      </w:r>
    </w:p>
    <w:p>
      <w:pPr/>
      <w:r>
        <w:rPr>
          <w:lang w:val="fr_FR" w:bidi="fr_FR"/>
        </w:rPr>
      </w:r>
      <w:r>
        <w:rPr>
          <w:lang w:val="fr_FR" w:bidi="fr_FR"/>
        </w:rPr>
        <w:t xml:space="preserve">Jésus raconte une autre histoire concernant deux rois en </w:t>
      </w:r>
      <w:r>
        <w:rPr>
          <w:b/>
          <w:lang w:val="fr_FR" w:bidi="fr_FR"/>
        </w:rPr>
        <w:t>guerre</w:t>
      </w:r>
      <w:r>
        <w:rPr>
          <w:lang w:val="fr_FR" w:bidi="fr_FR"/>
        </w:rPr>
        <w:t xml:space="preserve">, ou des dirigeants de territoires opposés. Jésus dit que si le </w:t>
      </w:r>
      <w:r>
        <w:rPr>
          <w:b/>
          <w:lang w:val="fr_FR" w:bidi="fr_FR"/>
        </w:rPr>
        <w:t>roi</w:t>
      </w:r>
      <w:r>
        <w:rPr>
          <w:lang w:val="fr_FR" w:bidi="fr_FR"/>
        </w:rPr>
        <w:t xml:space="preserve"> ne s'assied pas pour considérer d'abord ce qu'il doit faire, il devra se rendre, ou demander au roi ennemi ce qu'il désire en vue de la </w:t>
      </w:r>
      <w:r>
        <w:rPr>
          <w:b/>
          <w:lang w:val="fr_FR" w:bidi="fr_FR"/>
        </w:rPr>
        <w:t>paix</w:t>
      </w:r>
      <w:r>
        <w:rPr>
          <w:lang w:val="fr_FR" w:bidi="fr_FR"/>
        </w:rPr>
        <w:t xml:space="preserve">. Ici, la paix signifie l'absence de guerre. Assurez-vous de traduire le mot paix de la même façon que dans les passages précédents. </w:t>
      </w:r>
      <w:r>
        <w:rPr>
          <w:b/>
          <w:lang w:val="fr_FR" w:bidi="fr_FR"/>
        </w:rPr>
        <w:t>Paix</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15:1–10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15.1–10.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récit, Jésus a enseigné à une foule, alors qu’il se rendait à Jérusalem, ce qu’il en coûte pour être son disciple. Jésus a utilisé des paraboles pour leur enseigner qu'ils doivent réfléchir soigneusement avant de devenir son disciple. Maintenant, Jésus répond à des chefs religieux qui le jugent parce qu’il passe du temps avec des pécheurs.</w:t>
      </w:r>
    </w:p>
    <w:p>
      <w:pPr/>
      <w:r>
        <w:rPr>
          <w:lang w:val="fr_FR" w:bidi="fr_FR"/>
        </w:rPr>
      </w:r>
      <w:r>
        <w:rPr>
          <w:lang w:val="fr_FR" w:bidi="fr_FR"/>
        </w:rPr>
        <w:t>Nous ne savons pas où se trouve Jésus dans ce récit. Mais nous savons que Jésus et ses disciples, ou ses suiveurs les plus proches, sont en route pour Jérusalem et qu’une grande foule le suit. Le mot « maintenant » marque le début d’un nouvel événement. Ce n’est pas un mot qui indique le temps. Jésus commence à enseigner, et beaucoup de collecteurs d’impôts et de pécheurs notoires se rassemblent autour de Jésus pour mieux l’entendre. Les collecteurs d’impôts étaient des Juifs qui percevaient l’argent pour le gouvernement romain auprès des autres Juifs. On les considérait comme des pécheurs, c’est-à-dire des personnes qui désobéissaient habituellement à Dieu. Beaucoup de Juifs refusaient d’avoir des relations avec eux. Les pharisiens et les enseignants de la loi, c’est-à-dire les chefs religieux juifs, étaient aussi présents. Ils murmuraient, c’est-à-dire se plaignaient, que Jésus soit bienveillant envers les pécheurs. Lorsqu’ils appellent Jésus « cet homme », ils montrent qu’ils le désapprouvent. Ils étaient contrariés parce que Jésus paraissait se réjouir d’avoir des pécheurs autour de lui et qu’il mangeait même dans leurs maisons. Comme vous vous en souviendrez, partager un repas était, dans la culture juive, un symbole d’acceptation et d’amitié.</w:t>
      </w:r>
    </w:p>
    <w:p>
      <w:pPr/>
      <w:r>
        <w:rPr>
          <w:lang w:val="fr_FR" w:bidi="fr_FR"/>
        </w:rPr>
      </w:r>
      <w:r>
        <w:rPr>
          <w:lang w:val="fr_FR" w:bidi="fr_FR"/>
        </w:rPr>
        <w:t>Arrêtez-vous et discutez avec votre équipe : Quels types de professions ne sont pas socialement acceptés dans votre culture ? Que se passe‑t‑il si une personne qui n’est pas socialement acceptée s’associe avec quelqu’un qui est considéré comme honorable dans votre culture ?</w:t>
      </w:r>
    </w:p>
    <w:p>
      <w:pPr/>
      <w:r>
        <w:rPr>
          <w:lang w:val="fr_FR" w:bidi="fr_FR"/>
        </w:rPr>
      </w:r>
      <w:r>
        <w:rPr>
          <w:lang w:val="fr_FR" w:bidi="fr_FR"/>
        </w:rPr>
        <w:t>Jésus utilise trois récits liés entre eux pour répondre aux critiques des chefs religieux. Les trois récits ont un personnage principal qui perd quelque chose, le retrouve et se réjouit de la restauration de ce qui était perdu. Les choses perdues représentent des personnes pécheresses. Ces récits révèlent la joie que Dieu ressent lorsqu’une seule personne pécheresse se repent et est rétablie dans une bonne relation avec lui.</w:t>
      </w:r>
    </w:p>
    <w:p>
      <w:pPr/>
      <w:r>
        <w:rPr>
          <w:lang w:val="fr_FR" w:bidi="fr_FR"/>
        </w:rPr>
      </w:r>
      <w:r>
        <w:rPr>
          <w:lang w:val="fr_FR" w:bidi="fr_FR"/>
        </w:rPr>
        <w:t>Jésus commence sa première parabole en posant une longue question : « Supposons que quelqu’un ait cent brebis : ne laisse‑t‑il pas les quatre‑vingt‑dix‑neuf dans le désert pour aller chercher celle qui manque ? » Jésus n’attend pas de réponse, car tout le monde savait que la réponse était oui. Dans la culture juive, les bergers prennent soin de leurs brebis dans les collines, dans des pâturages où les brebis peuvent se reposer et manger de l’herbe. Les bergers gardent leurs brebis dans des enclos pendant la nuit, ainsi, quelqu’un qui quitte son troupeau pour une brebis perdue n’est ni cruel ni insensé. Le berger cherche la brebis perdue jusqu’à ce qu’il la trouve. Ensuite, il la porte en plaçant son ventre sur l’arrière de son cou et en tenant ses pieds devant lui.</w:t>
      </w:r>
    </w:p>
    <w:p>
      <w:pPr/>
      <w:r>
        <w:rPr>
          <w:lang w:val="fr_FR" w:bidi="fr_FR"/>
        </w:rPr>
      </w:r>
      <w:r>
        <w:rPr>
          <w:lang w:val="fr_FR" w:bidi="fr_FR"/>
        </w:rPr>
        <w:t>Arrêtez-vous et montrez une image d’un berger juif qui porte une brebis dans les collines d’Israël. Dans votre culture, quelle est la réaction habituelle lorsqu’un animal disparaît ?</w:t>
      </w:r>
    </w:p>
    <w:p>
      <w:pPr/>
      <w:r>
        <w:rPr>
          <w:lang w:val="fr_FR" w:bidi="fr_FR"/>
        </w:rPr>
      </w:r>
      <w:r>
        <w:rPr>
          <w:lang w:val="fr_FR" w:bidi="fr_FR"/>
        </w:rPr>
        <w:t>Le berger se réjouit en appelant ses amis et ses voisins à se rassembler, très probablement pour un festin. Il veut qu’ils se réjouissent avec lui d’avoir retrouvé sa brebis perdue. L’expression « je vous le dis » signifie que Jésus s’apprête à dire quelque chose d’important. Quand Jésus dit « De même », il montre qu’il est sur le point de donner la signification de la parabole. Comme le berger, Dieu et ses anges se réjouissent dans le ciel, c’est‑à‑dire dans le lieu où Dieu habite, lorsqu’un pécheur se repent. Dieu est plus heureux pour un seul pécheur qui se tourne vers lui que pour les quatre‑vingt‑dix‑neuf justes, c’est‑à‑dire ceux qui n’ont pas besoin de se repentir. Nous ne savons pas si Jésus parlait de personnes qui se croyaient justes ou de personnes qui avaient déjà une bonne relation avec Dieu. Il est préférable de laisser votre traduction ouverte à ces deux interprétations.</w:t>
      </w:r>
    </w:p>
    <w:p>
      <w:pPr/>
      <w:r>
        <w:rPr>
          <w:lang w:val="fr_FR" w:bidi="fr_FR"/>
        </w:rPr>
      </w:r>
      <w:r>
        <w:rPr>
          <w:lang w:val="fr_FR" w:bidi="fr_FR"/>
        </w:rPr>
        <w:t>Jésus utilise des mots et des expressions semblables pour raconter une parabole à propos d’une pièce de monnaie perdue. Jésus pose une question pour souligner qu’une femme, très probablement une veuve, chercherait certainement une pièce de valeur qu’elle a perdue. Quand Jésus dit qu’elle avait dix pièces d’argent, il fait référence à une pièce grecque qui valait une journée de salaire. La femme allume une lampe, c’est‑à‑dire un petit récipient rempli d’huile et muni d’une mèche. Elle balaie le sol avec un balai et cherche soigneusement jusqu’à ce qu’elle retrouve la pièce perdue. Comme le berger, elle appelle ses amis et ses voisins pour se réjouir avec elle d’avoir retrouvé sa pièce de monnaie perdue. Jésus souligne que, de la même manière, Dieu et ses anges se réjouissent lorsqu’un pécheur se repent.</w:t>
      </w:r>
    </w:p>
    <w:p>
      <w:pPr/>
      <w:r>
        <w:rPr>
          <w:lang w:val="fr_FR" w:bidi="fr_FR"/>
        </w:rPr>
      </w:r>
      <w:r>
        <w:rPr>
          <w:lang w:val="fr_FR" w:bidi="fr_FR"/>
        </w:rPr>
        <w:t>Arrêtez-vous et montrez à votre équipe une image d’une lampe à huile et d’une pièce d’argent.</w:t>
      </w:r>
    </w:p>
    <w:p>
      <w:pPr/>
      <w:r>
        <w:rPr>
          <w:lang w:val="fr_FR" w:bidi="fr_FR"/>
        </w:rPr>
      </w:r>
      <w:r>
        <w:rPr>
          <w:lang w:val="fr_FR" w:bidi="fr_FR"/>
        </w:rPr>
        <w:t>Dans le récit suivant, Jésus raconte la troisième et dernière parabole pour montrer ce que Dieu ressent lorsqu’un pécheur se repent et se tourne vers lui. Les trois paraboles ont été racontées en même temps, en réponse aux chefs religieux qui jugeaient Jésus parce qu’il était proche des pécheurs.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enseigne. Il est entouré par une foule qui comprend des collecteurs d’impôts et des pécheurs. Des chefs religieux se plaignent que Jésus accepte les pécheurs.</w:t>
      </w:r>
    </w:p>
    <w:p>
      <w:pPr/>
      <w:r>
        <w:rPr>
          <w:lang w:val="fr_FR" w:bidi="fr_FR"/>
        </w:rPr>
      </w:r>
      <w:r>
        <w:rPr>
          <w:b/>
          <w:lang w:val="fr_FR" w:bidi="fr_FR"/>
        </w:rPr>
        <w:t>Deuxième partie :</w:t>
      </w:r>
      <w:r>
        <w:rPr>
          <w:lang w:val="fr_FR" w:bidi="fr_FR"/>
        </w:rPr>
        <w:t xml:space="preserve"> Jésus raconte une parabole au sujet d’un berger. Un berger laisse quatre‑vingt‑dix‑neuf brebis pour aller chercher une brebis perdue. Il trouve la brebis perdue et appelle ses amis pour faire la fête. Jésus dit que Dieu se réjouit de la même manière que le berger lorsqu’un pécheur se repent.</w:t>
      </w:r>
    </w:p>
    <w:p>
      <w:pPr/>
      <w:r>
        <w:rPr>
          <w:lang w:val="fr_FR" w:bidi="fr_FR"/>
        </w:rPr>
      </w:r>
      <w:r>
        <w:rPr>
          <w:b/>
          <w:lang w:val="fr_FR" w:bidi="fr_FR"/>
        </w:rPr>
        <w:t>Troisième partie :</w:t>
      </w:r>
      <w:r>
        <w:rPr>
          <w:lang w:val="fr_FR" w:bidi="fr_FR"/>
        </w:rPr>
        <w:t xml:space="preserve"> Jésus raconte une parabole au sujet d’une pièce de monnaie perdue. Une femme perd une de ses dix pièces d’argent. Elle allume une lampe et retrouve la pièce. Elle appelle ses amies pour faire la fête. Jésus dit que Dieu et les anges se réjouissent de la même manière que cette femme lorsqu’un pécheur se repent.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 et les enseignants de la loi</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pécheurs</w:t>
      </w:r>
    </w:p>
    <w:p>
      <w:pPr>
        <w:pStyle w:val="ListBullet"/>
        <w:spacing w:line="240" w:lineRule="auto"/>
        <w:ind w:left="720"/>
      </w:pPr>
      <w:r>
        <w:rPr>
          <w:lang w:val="fr_FR" w:bidi="fr_FR"/>
        </w:rPr>
      </w:r>
      <w:r>
        <w:rPr>
          <w:lang w:val="fr_FR" w:bidi="fr_FR"/>
        </w:rPr>
        <w:t>Le berger</w:t>
      </w:r>
    </w:p>
    <w:p>
      <w:pPr>
        <w:pStyle w:val="ListBullet"/>
        <w:spacing w:line="240" w:lineRule="auto"/>
        <w:ind w:left="720"/>
      </w:pPr>
      <w:r>
        <w:rPr>
          <w:lang w:val="fr_FR" w:bidi="fr_FR"/>
        </w:rPr>
      </w:r>
      <w:r>
        <w:rPr>
          <w:lang w:val="fr_FR" w:bidi="fr_FR"/>
        </w:rPr>
        <w:t>Les brebis (les quatre‑vingt‑dix‑neuf et la brebis perdue)</w:t>
      </w:r>
    </w:p>
    <w:p>
      <w:pPr>
        <w:pStyle w:val="ListBullet"/>
        <w:spacing w:line="240" w:lineRule="auto"/>
        <w:ind w:left="720"/>
      </w:pPr>
      <w:r>
        <w:rPr>
          <w:lang w:val="fr_FR" w:bidi="fr_FR"/>
        </w:rPr>
      </w:r>
      <w:r>
        <w:rPr>
          <w:lang w:val="fr_FR" w:bidi="fr_FR"/>
        </w:rPr>
        <w:t>Les amis du berger</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femme</w:t>
      </w:r>
    </w:p>
    <w:p>
      <w:pPr>
        <w:pStyle w:val="ListBullet"/>
        <w:spacing w:line="240" w:lineRule="auto"/>
        <w:ind w:left="720"/>
      </w:pPr>
      <w:r>
        <w:rPr>
          <w:lang w:val="fr_FR" w:bidi="fr_FR"/>
        </w:rPr>
      </w:r>
      <w:r>
        <w:rPr>
          <w:lang w:val="fr_FR" w:bidi="fr_FR"/>
        </w:rPr>
        <w:t>Les amies de la femme</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Le pécheur qui se repent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les pécheurs étaient généralement évités et rejetés par les autres Juifs. Ils n’étaient pas autorisés à participer pleinement à la vie de leurs communautés.</w:t>
      </w:r>
    </w:p>
    <w:p>
      <w:pPr/>
      <w:r>
        <w:rPr>
          <w:lang w:val="fr_FR" w:bidi="fr_FR"/>
        </w:rPr>
      </w:r>
      <w:r>
        <w:rPr>
          <w:lang w:val="fr_FR" w:bidi="fr_FR"/>
        </w:rPr>
        <w:t>Il est important de se rappeler que chaque parabole que raconte Jésus fait monter l’importance de ce qui est perdu. Dans le premier récit, une brebis sur quatre‑vingt‑dix‑neuf est perdue. Mais pour la femme, une pièce sur dix est perdue. Et, enfin, dans le récit suivant, un des deux fils d’un père est perdu.</w:t>
      </w:r>
    </w:p>
    <w:p>
      <w:pPr/>
      <w:r>
        <w:rPr>
          <w:lang w:val="fr_FR" w:bidi="fr_FR"/>
        </w:rPr>
      </w:r>
      <w:r>
        <w:rPr>
          <w:lang w:val="fr_FR" w:bidi="fr_FR"/>
        </w:rPr>
        <w:t>Il est important de se rappeler que Jésus commence le récit de la brebis perdue par une question. Jésus ne s’attend pas à ce que les gens répondent à sa question, car ils savaient déjà tous que la réponse était oui. Jésus voulait souligner que, oui, tout le monde irait chercher la brebis perdue !</w:t>
      </w:r>
    </w:p>
    <w:p>
      <w:pPr/>
      <w:r>
        <w:rPr>
          <w:lang w:val="fr_FR" w:bidi="fr_FR"/>
        </w:rPr>
      </w:r>
      <w:r>
        <w:rPr>
          <w:lang w:val="fr_FR" w:bidi="fr_FR"/>
        </w:rPr>
        <w:t>Il est important de se rappeler que, lorsque Jésus dit « je vous le dis », il souligne qu’il s’apprête à dire quelque chose d’important et qu’il veut que son auditoire écoute attentivement. L’expression « De même » indique que Jésus est sur le point de dire à ses auditeurs le point principal de la parabole.</w:t>
      </w:r>
    </w:p>
    <w:p>
      <w:pPr/>
      <w:r>
        <w:rPr>
          <w:lang w:val="fr_FR" w:bidi="fr_FR"/>
        </w:rPr>
      </w:r>
      <w:r>
        <w:rPr>
          <w:lang w:val="fr_FR" w:bidi="fr_FR"/>
        </w:rPr>
        <w:t>Il est important de se rappeler que Jésus utilise une autre question pour commencer la parabole de la pièce de monnaie perdue. Là encore, Jésus sait que son auditoire sait déjà que la réponse est oui. Il utilise cette question pour souligner qu’il est évident que la femme chercherait sa pièce perdue. Dans leur culture, ces réponses allaient de soi pour l’auditoire de Jésus.</w:t>
      </w:r>
    </w:p>
    <w:p>
      <w:pPr/>
      <w:r>
        <w:rPr>
          <w:lang w:val="fr_FR" w:bidi="fr_FR"/>
        </w:rPr>
      </w:r>
      <w:r>
        <w:rPr>
          <w:lang w:val="fr_FR" w:bidi="fr_FR"/>
        </w:rPr>
        <w:t>Il est important de se rappeler que, lorsque la femme appelle ses amies à se réjouir avec elle, il s’agit d’autres femmes, car elle était très probablement veuve.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 et les enseignants de la loi</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pécheurs</w:t>
      </w:r>
    </w:p>
    <w:p>
      <w:pPr>
        <w:pStyle w:val="ListBullet"/>
        <w:spacing w:line="240" w:lineRule="auto"/>
        <w:ind w:left="720"/>
      </w:pPr>
      <w:r>
        <w:rPr>
          <w:lang w:val="fr_FR" w:bidi="fr_FR"/>
        </w:rPr>
      </w:r>
      <w:r>
        <w:rPr>
          <w:lang w:val="fr_FR" w:bidi="fr_FR"/>
        </w:rPr>
        <w:t>Le berger</w:t>
      </w:r>
    </w:p>
    <w:p>
      <w:pPr>
        <w:pStyle w:val="ListBullet"/>
        <w:spacing w:line="240" w:lineRule="auto"/>
        <w:ind w:left="720"/>
      </w:pPr>
      <w:r>
        <w:rPr>
          <w:lang w:val="fr_FR" w:bidi="fr_FR"/>
        </w:rPr>
      </w:r>
      <w:r>
        <w:rPr>
          <w:lang w:val="fr_FR" w:bidi="fr_FR"/>
        </w:rPr>
        <w:t>Les brebis (les quatre‑vingt‑dix‑neuf et la brebis perdue)</w:t>
      </w:r>
    </w:p>
    <w:p>
      <w:pPr>
        <w:pStyle w:val="ListBullet"/>
        <w:spacing w:line="240" w:lineRule="auto"/>
        <w:ind w:left="720"/>
      </w:pPr>
      <w:r>
        <w:rPr>
          <w:lang w:val="fr_FR" w:bidi="fr_FR"/>
        </w:rPr>
      </w:r>
      <w:r>
        <w:rPr>
          <w:lang w:val="fr_FR" w:bidi="fr_FR"/>
        </w:rPr>
        <w:t>Les amis du berger</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femme</w:t>
      </w:r>
    </w:p>
    <w:p>
      <w:pPr>
        <w:pStyle w:val="ListBullet"/>
        <w:spacing w:line="240" w:lineRule="auto"/>
        <w:ind w:left="720"/>
      </w:pPr>
      <w:r>
        <w:rPr>
          <w:lang w:val="fr_FR" w:bidi="fr_FR"/>
        </w:rPr>
      </w:r>
      <w:r>
        <w:rPr>
          <w:lang w:val="fr_FR" w:bidi="fr_FR"/>
        </w:rPr>
        <w:t>Les amies de la femme</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Le pécheur qui se repent</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 berger mettant toute son énergie à chercher sa brebis perdue. Il ne s’arrêtera pas avant de l’avoir trouvée.</w:t>
      </w:r>
    </w:p>
    <w:p>
      <w:pPr/>
      <w:r>
        <w:rPr>
          <w:lang w:val="fr_FR" w:bidi="fr_FR"/>
        </w:rPr>
      </w:r>
      <w:r>
        <w:rPr>
          <w:lang w:val="fr_FR" w:bidi="fr_FR"/>
        </w:rPr>
        <w:t>Assurez‑vous que l’équipe représente le berger qui se réjouit de sa brebis perdue en même temps que Dieu se réjouit d’un pécheur qui se tourne vers lui. De même, représentez la femme qui se réjouit de la pièce retrouvée en même temps que Dieu et ses anges se réjouissent d’un pécheur qui se tourne vers lui. Certains des acteurs peuvent être les mêmes que ceux qui étaient rassemblés autour de Jésus.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enseigne, et des pécheurs et des collecteurs d’impôts qui se rassemblent autour de lui pour entendre ce qu’il dit. Les pharisiens et les enseignants de la loi se plaignent que Jésus accepte les pécheurs.</w:t>
      </w:r>
    </w:p>
    <w:p>
      <w:pPr/>
      <w:r>
        <w:rPr>
          <w:lang w:val="fr_FR" w:bidi="fr_FR"/>
        </w:rPr>
      </w:r>
      <w:r>
        <w:rPr>
          <w:lang w:val="fr_FR" w:bidi="fr_FR"/>
        </w:rPr>
        <w:t>Arrêtez la représentation : demandez à l’acteur qui joue le collecteur d’impôts : « Que ressentez‑vous ? » Vous entendrez peut-être des choses comme : « Humilié. Jésus m’accepte », « Jésus parle avec l’autorité de Dieu. Je veux le suivre », et « Curieux. Jésus est tellement différent des autres chefs religieux. » Demandez à l’acteur qui joue les chefs religieux : « Que ressentez‑vous ? » Vous entendrez peut-être des choses comme : « Choqué. Jésus ne sait‑il pas qui est cette personne ? » « Dégoûté. Comment Jésus peut‑il se dire enseignant religieux et être l’ami des pécheurs ? Il devient impur », et « Désespéré. Je veux surprendre Jésus en train de faire quelque chose de contraire à la loi de Dieu. » Reprenez la représentation.</w:t>
      </w:r>
    </w:p>
    <w:p>
      <w:pPr/>
      <w:r>
        <w:rPr>
          <w:lang w:val="fr_FR" w:bidi="fr_FR"/>
        </w:rPr>
      </w:r>
      <w:r>
        <w:rPr>
          <w:lang w:val="fr_FR" w:bidi="fr_FR"/>
        </w:rPr>
        <w:t>Représentez Jésus en train de raconter la parabole de la brebis perdue. Le berger fait la fête avec ses amis lorsqu’il trouve la brebis perdue. Jésus dit que c’est comme Dieu qui se réjouit lorsqu’un pécheur se repent.</w:t>
      </w:r>
    </w:p>
    <w:p>
      <w:pPr/>
      <w:r>
        <w:rPr>
          <w:lang w:val="fr_FR" w:bidi="fr_FR"/>
        </w:rPr>
      </w:r>
      <w:r>
        <w:rPr>
          <w:lang w:val="fr_FR" w:bidi="fr_FR"/>
        </w:rPr>
        <w:t>Arrêtez la représentation : demandez à l’acteur qui joue le berger : « Que ressentez‑vous ? » Vous entendrez peut-être des choses comme : « Heureux. Je suis tellement content d’avoir retrouvé ma brebis perdue », « Attentionné. Chaque brebis compte pour moi », et « Enthousiaste. C’est une raison de faire la fête avec mes amis. » Reprenez la représentation.</w:t>
      </w:r>
    </w:p>
    <w:p>
      <w:pPr/>
      <w:r>
        <w:rPr>
          <w:lang w:val="fr_FR" w:bidi="fr_FR"/>
        </w:rPr>
      </w:r>
      <w:r>
        <w:rPr>
          <w:lang w:val="fr_FR" w:bidi="fr_FR"/>
        </w:rPr>
        <w:t>Représentez Jésus en train de raconter la parabole de la pièce de monnaie perdue. La femme fait la fête avec ses amies lorsqu’elle retrouve la pièce de monnaie perdue. Jésus dit que c’est comme Dieu qui se réjouit lorsqu’un pécheur se repent.</w:t>
      </w:r>
    </w:p>
    <w:p>
      <w:pPr/>
      <w:r>
        <w:rPr>
          <w:lang w:val="fr_FR" w:bidi="fr_FR"/>
        </w:rPr>
      </w:r>
      <w:r>
        <w:rPr>
          <w:lang w:val="fr_FR" w:bidi="fr_FR"/>
        </w:rPr>
        <w:t>Arrêtez la représentation : Demandez à l'acteur qui joue le rôle de la femme : « Que ressentez-vous ? » Vous entendrez peut-être des choses comme : « Soulagé. Je ne sais pas comment j’aurais payé ce dont j’avais besoin sans retrouver ma pièce », « Heureuse. Je veux faire la fête parce que j’ai retrouvé ma pièce », et « Reconnaissante. Je suis tellement contente d’avoir pu la retrouver. » 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est en train d’enseigner, et des </w:t>
      </w:r>
      <w:r>
        <w:rPr>
          <w:b/>
          <w:lang w:val="fr_FR" w:bidi="fr_FR"/>
        </w:rPr>
        <w:t>collecteurs d’impôts</w:t>
      </w:r>
      <w:r>
        <w:rPr>
          <w:lang w:val="fr_FR" w:bidi="fr_FR"/>
        </w:rPr>
        <w:t xml:space="preserve"> et </w:t>
      </w:r>
      <w:r>
        <w:rPr>
          <w:b/>
          <w:lang w:val="fr_FR" w:bidi="fr_FR"/>
        </w:rPr>
        <w:t>des pécheurs</w:t>
      </w:r>
      <w:r>
        <w:rPr>
          <w:lang w:val="fr_FR" w:bidi="fr_FR"/>
        </w:rPr>
        <w:t xml:space="preserve"> se rassemblent autour de lui. Les collecteurs d’impôts étaient des Juifs qui travaillaient pour le gouvernement romain en percevant des impôts, c’est‑à‑dire de l’argent, auprès des autres Juifs. Ils étaient méprisés par les Juifs et considérés comme des pécheurs. Le mot pécheurs désigne tous ceux qui désobéissent habituellement à Dieu. Veillez à traduire collecteur d’impôts et pécheur de la même manière que vous l’avez fait auparavant. Le mot </w:t>
      </w:r>
      <w:r>
        <w:rPr>
          <w:b/>
          <w:lang w:val="fr_FR" w:bidi="fr_FR"/>
        </w:rPr>
        <w:t>pécheur</w:t>
      </w:r>
      <w:r>
        <w:rPr>
          <w:lang w:val="fr_FR" w:bidi="fr_FR"/>
        </w:rPr>
        <w:t xml:space="preserve"> se trouve dans le Glossaire principal.</w:t>
      </w:r>
    </w:p>
    <w:p>
      <w:pPr/>
      <w:r>
        <w:rPr>
          <w:lang w:val="fr_FR" w:bidi="fr_FR"/>
        </w:rPr>
      </w:r>
      <w:r>
        <w:rPr>
          <w:lang w:val="fr_FR" w:bidi="fr_FR"/>
        </w:rPr>
        <w:t xml:space="preserve">Les </w:t>
      </w:r>
      <w:r>
        <w:rPr>
          <w:b/>
          <w:lang w:val="fr_FR" w:bidi="fr_FR"/>
        </w:rPr>
        <w:t>pharisiens</w:t>
      </w:r>
      <w:r>
        <w:rPr>
          <w:lang w:val="fr_FR" w:bidi="fr_FR"/>
        </w:rPr>
        <w:t xml:space="preserve"> et les </w:t>
      </w:r>
      <w:r>
        <w:rPr>
          <w:b/>
          <w:lang w:val="fr_FR" w:bidi="fr_FR"/>
        </w:rPr>
        <w:t>enseignants de la loi</w:t>
      </w:r>
      <w:r>
        <w:rPr>
          <w:lang w:val="fr_FR" w:bidi="fr_FR"/>
        </w:rPr>
        <w:t xml:space="preserve">, c’est‑à‑dire les chefs religieux juifs, se plaignent parce qu’ils voient Jésus accepter les pécheurs. Veillez à traduire pharisien et enseignants de la loi de la même manière que vous l’avez fait auparavant. Ces deux termes, </w:t>
      </w:r>
      <w:r>
        <w:rPr>
          <w:b/>
          <w:lang w:val="fr_FR" w:bidi="fr_FR"/>
        </w:rPr>
        <w:t>pharisien</w:t>
      </w:r>
      <w:r>
        <w:rPr>
          <w:lang w:val="fr_FR" w:bidi="fr_FR"/>
        </w:rPr>
        <w:t xml:space="preserve"> et </w:t>
      </w:r>
      <w:r>
        <w:rPr>
          <w:b/>
          <w:lang w:val="fr_FR" w:bidi="fr_FR"/>
        </w:rPr>
        <w:t>enseignants de la loi</w:t>
      </w:r>
      <w:r>
        <w:rPr>
          <w:lang w:val="fr_FR" w:bidi="fr_FR"/>
        </w:rPr>
        <w:t>, se trouvent dans le Glossaire principal.</w:t>
      </w:r>
    </w:p>
    <w:p>
      <w:pPr/>
      <w:r>
        <w:rPr>
          <w:lang w:val="fr_FR" w:bidi="fr_FR"/>
        </w:rPr>
      </w:r>
      <w:r>
        <w:rPr>
          <w:lang w:val="fr_FR" w:bidi="fr_FR"/>
        </w:rPr>
        <w:t xml:space="preserve">Jésus connaît leurs pensées et raconte trois </w:t>
      </w:r>
      <w:r>
        <w:rPr>
          <w:b/>
          <w:lang w:val="fr_FR" w:bidi="fr_FR"/>
        </w:rPr>
        <w:t>paraboles</w:t>
      </w:r>
      <w:r>
        <w:rPr>
          <w:lang w:val="fr_FR" w:bidi="fr_FR"/>
        </w:rPr>
        <w:t xml:space="preserve">, c’est‑à‑dire de courts récits qui révèlent une signification plus profonde à propos de Dieu. Assurez-vous de traduire le mot parabole de la même façon que dans les passages précédents. Le mot </w:t>
      </w:r>
      <w:r>
        <w:rPr>
          <w:b/>
          <w:lang w:val="fr_FR" w:bidi="fr_FR"/>
        </w:rPr>
        <w:t>parabole</w:t>
      </w:r>
      <w:r>
        <w:rPr>
          <w:lang w:val="fr_FR" w:bidi="fr_FR"/>
        </w:rPr>
        <w:t xml:space="preserve"> se trouve dans le glossaire principal.</w:t>
      </w:r>
    </w:p>
    <w:p>
      <w:pPr/>
      <w:r>
        <w:rPr>
          <w:lang w:val="fr_FR" w:bidi="fr_FR"/>
        </w:rPr>
      </w:r>
      <w:r>
        <w:rPr>
          <w:lang w:val="fr_FR" w:bidi="fr_FR"/>
        </w:rPr>
        <w:t xml:space="preserve">Le premier récit parle d’un berger qui perd une brebis. Lorsqu’il retrouve la brebis, le berger se réjouit. Jésus dit que c’est comme Dieu qui se réjouit dans le </w:t>
      </w:r>
      <w:r>
        <w:rPr>
          <w:b/>
          <w:lang w:val="fr_FR" w:bidi="fr_FR"/>
        </w:rPr>
        <w:t>ciel</w:t>
      </w:r>
      <w:r>
        <w:rPr>
          <w:lang w:val="fr_FR" w:bidi="fr_FR"/>
        </w:rPr>
        <w:t xml:space="preserve"> lorsqu’un pécheur se </w:t>
      </w:r>
      <w:r>
        <w:rPr>
          <w:b/>
          <w:lang w:val="fr_FR" w:bidi="fr_FR"/>
        </w:rPr>
        <w:t>repent</w:t>
      </w:r>
      <w:r>
        <w:rPr>
          <w:lang w:val="fr_FR" w:bidi="fr_FR"/>
        </w:rPr>
        <w:t xml:space="preserve">. Ici, le ciel désigne le lieu où Dieu habite. Se repentir signifie qu’une personne décide d’arrêter de pécher et de se tourner vers Dieu pour que sa relation avec lui soit rétablie. Veillez à traduire ciel et se repentir de la même manière que vous l’avez fait auparavant. Ces deux termes, </w:t>
      </w:r>
      <w:r>
        <w:rPr>
          <w:b/>
          <w:lang w:val="fr_FR" w:bidi="fr_FR"/>
        </w:rPr>
        <w:t>ciel</w:t>
      </w:r>
      <w:r>
        <w:rPr>
          <w:lang w:val="fr_FR" w:bidi="fr_FR"/>
        </w:rPr>
        <w:t xml:space="preserve"> et se </w:t>
      </w:r>
      <w:r>
        <w:rPr>
          <w:b/>
          <w:lang w:val="fr_FR" w:bidi="fr_FR"/>
        </w:rPr>
        <w:t>repentir</w:t>
      </w:r>
      <w:r>
        <w:rPr>
          <w:lang w:val="fr_FR" w:bidi="fr_FR"/>
        </w:rPr>
        <w:t>, se trouvent dans le Glossaire principal.</w:t>
      </w:r>
    </w:p>
    <w:p>
      <w:pPr/>
      <w:r>
        <w:rPr>
          <w:lang w:val="fr_FR" w:bidi="fr_FR"/>
        </w:rPr>
      </w:r>
      <w:r>
        <w:rPr>
          <w:lang w:val="fr_FR" w:bidi="fr_FR"/>
        </w:rPr>
        <w:t>Jésus dit que Dieu sera plus heureux pour un seul pécheur qui se repent que pour quatre‑vingt‑dix‑</w:t>
      </w:r>
      <w:r>
        <w:rPr>
          <w:b/>
          <w:lang w:val="fr_FR" w:bidi="fr_FR"/>
        </w:rPr>
        <w:t>neuf</w:t>
      </w:r>
      <w:r>
        <w:rPr>
          <w:lang w:val="fr_FR" w:bidi="fr_FR"/>
        </w:rPr>
        <w:t xml:space="preserve"> personnes justes qui n’ont pas besoin de se repentir. Ici, juste désigne des personnes qui vivent selon les normes de Dieu. Jésus faisait peut‑être allusion à ceux qui pensaient être justes ou à ceux qui s’étaient déjà repentis, de sorte que Dieu les considérait comme justes. Il est préférable de laisser votre traduction ouverte à ces deux interprétations. Veillez à traduire juste de la même manière que vous l’avez fait auparavant. Le terme </w:t>
      </w:r>
      <w:r>
        <w:rPr>
          <w:b/>
          <w:lang w:val="fr_FR" w:bidi="fr_FR"/>
        </w:rPr>
        <w:t>juste</w:t>
      </w:r>
      <w:r>
        <w:rPr>
          <w:lang w:val="fr_FR" w:bidi="fr_FR"/>
        </w:rPr>
        <w:t xml:space="preserve"> se trouve dans le Glossaire principal.</w:t>
      </w:r>
    </w:p>
    <w:p>
      <w:pPr/>
      <w:r>
        <w:rPr>
          <w:lang w:val="fr_FR" w:bidi="fr_FR"/>
        </w:rPr>
      </w:r>
      <w:r>
        <w:rPr>
          <w:lang w:val="fr_FR" w:bidi="fr_FR"/>
        </w:rPr>
        <w:t xml:space="preserve">Jésus raconte un autre récit à propos d’une femme qui perd une de ses </w:t>
      </w:r>
      <w:r>
        <w:rPr>
          <w:b/>
          <w:lang w:val="fr_FR" w:bidi="fr_FR"/>
        </w:rPr>
        <w:t>dix pièces d’argent</w:t>
      </w:r>
      <w:r>
        <w:rPr>
          <w:lang w:val="fr_FR" w:bidi="fr_FR"/>
        </w:rPr>
        <w:t xml:space="preserve">. Les pièces d’argent désignent des </w:t>
      </w:r>
      <w:r>
        <w:rPr>
          <w:b/>
          <w:lang w:val="fr_FR" w:bidi="fr_FR"/>
        </w:rPr>
        <w:t>drachmes</w:t>
      </w:r>
      <w:r>
        <w:rPr>
          <w:lang w:val="fr_FR" w:bidi="fr_FR"/>
        </w:rPr>
        <w:t xml:space="preserve">, c’est‑à‑dire des pièces d’argent grecques qui valaient une journée de salaire pour un ouvrier ordinaire. La femme allume une </w:t>
      </w:r>
      <w:r>
        <w:rPr>
          <w:b/>
          <w:lang w:val="fr_FR" w:bidi="fr_FR"/>
        </w:rPr>
        <w:t>lampe</w:t>
      </w:r>
      <w:r>
        <w:rPr>
          <w:lang w:val="fr_FR" w:bidi="fr_FR"/>
        </w:rPr>
        <w:t xml:space="preserve"> pour pouvoir chercher sa pièce perdue. </w:t>
      </w:r>
      <w:r>
        <w:rPr>
          <w:b/>
          <w:lang w:val="fr_FR" w:bidi="fr_FR"/>
        </w:rPr>
        <w:t>Lampe</w:t>
      </w:r>
      <w:r>
        <w:rPr>
          <w:lang w:val="fr_FR" w:bidi="fr_FR"/>
        </w:rPr>
        <w:t xml:space="preserve"> désigne un petit récipient rempli d’huile et muni d’une mèche. Assurez-vous de traduire lampe de la même manière qu'avant.</w:t>
      </w:r>
    </w:p>
    <w:p>
      <w:pPr/>
      <w:r>
        <w:rPr>
          <w:lang w:val="fr_FR" w:bidi="fr_FR"/>
        </w:rPr>
      </w:r>
      <w:r>
        <w:rPr>
          <w:lang w:val="fr_FR" w:bidi="fr_FR"/>
        </w:rPr>
        <w:t>Arrêtez-vous et montrez à votre équipe une image d’une drachme et une image d’une lampe, pour référence.</w:t>
      </w:r>
    </w:p>
    <w:p>
      <w:pPr/>
      <w:r>
        <w:rPr>
          <w:lang w:val="fr_FR" w:bidi="fr_FR"/>
        </w:rPr>
      </w:r>
      <w:r>
        <w:rPr>
          <w:lang w:val="fr_FR" w:bidi="fr_FR"/>
        </w:rPr>
        <w:t xml:space="preserve">Jésus dit que la femme se réjouit d’avoir retrouvé la pièce, de la même manière que les </w:t>
      </w:r>
      <w:r>
        <w:rPr>
          <w:b/>
          <w:lang w:val="fr_FR" w:bidi="fr_FR"/>
        </w:rPr>
        <w:t>anges</w:t>
      </w:r>
      <w:r>
        <w:rPr>
          <w:lang w:val="fr_FR" w:bidi="fr_FR"/>
        </w:rPr>
        <w:t xml:space="preserve"> se réjouissent devant Dieu lorsqu’un pécheur se repent. Les anges désignent des êtres surnaturels qui sont des messagers de Dieu. Veillez à traduire ange de la même manière que vous l’avez fait dans les passages précédents. Le terme </w:t>
      </w:r>
      <w:r>
        <w:rPr>
          <w:b/>
          <w:lang w:val="fr_FR" w:bidi="fr_FR"/>
        </w:rPr>
        <w:t>ange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15:11–32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15.11–32.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récit, Jésus était avec ses disciples et une grande foule en route pour Jérusalem. Jésus a raconté deux paraboles pour répondre aux chefs religieux qui le jugeaient parce qu’il passait du temps avec des pécheurs. Ces paraboles parlaient d’une brebis perdue et d’une pièce de monnaie perdue. Jésus continue maintenant d’enseigner en racontant sa troisième et dernière parabole à propos d’un homme et de ses deux fils.</w:t>
      </w:r>
    </w:p>
    <w:p>
      <w:pPr/>
      <w:r>
        <w:rPr>
          <w:lang w:val="fr_FR" w:bidi="fr_FR"/>
        </w:rPr>
      </w:r>
      <w:r>
        <w:rPr>
          <w:lang w:val="fr_FR" w:bidi="fr_FR"/>
        </w:rPr>
        <w:t>La troisième parabole de Jésus parle d’un homme qui a deux fils. Le plus jeune fils demande poliment à son père la part de bien qui doit lui revenir. Il s’agit de la part de la propriété familiale que les fils recevaient lorsque leur père était très âgé ou qu’il mourait. Mais le plus jeune fils ne veut pas attendre. C’était une attitude très irrespectueuse envers son père. Dans la culture juive, le fils aîné recevait une part double de la propriété, par rapport à chaque autre fils. Ainsi, le père a très probablement donné à son fils cadet un tiers de ses biens. Le fils cadet vend rapidement tout ce qu’il a reçu pour avoir de l’argent, ce qui était encore plus irrespectueux pour son père. Le fils cadet rassemble ses affaires et part s’installer dans un pays lointain. Quand Jésus dit qu’il a « gaspillé tous ses biens en menant une vie déréglée », cela signifie que le fils a dépensé son argent sans sagesse, en faisant des choses comme jouer de l’argent, se soûler et faire la fête.</w:t>
      </w:r>
    </w:p>
    <w:p>
      <w:pPr/>
      <w:r>
        <w:rPr>
          <w:lang w:val="fr_FR" w:bidi="fr_FR"/>
        </w:rPr>
      </w:r>
      <w:r>
        <w:rPr>
          <w:lang w:val="fr_FR" w:bidi="fr_FR"/>
        </w:rPr>
        <w:t>Quand le fils a dépensé tout son argent, il commence à avoir faim parce qu’il y avait une famine dans ce pays. Une famine désigne une période dans un pays où il y a très peu de nourriture pour les hommes et pour les animaux. Il décide d’aller travailler pour un homme qui élevait des cochons dans ce pays. La plupart des Juifs détestaient les cochons parce qu’ils les considéraient comme impurs, c’est‑à‑dire impropres à être mangés. L’homme était si désespéré qu’il avait assez faim pour manger la nourriture des cochons ! Il s’agissait de gousses de fruits d’un arbre qui servaient généralement seulement à nourrir les animaux. Mais personne ne lui donne rien à manger, même pas ces gousses.</w:t>
      </w:r>
    </w:p>
    <w:p>
      <w:pPr/>
      <w:r>
        <w:rPr>
          <w:lang w:val="fr_FR" w:bidi="fr_FR"/>
        </w:rPr>
      </w:r>
      <w:r>
        <w:rPr>
          <w:lang w:val="fr_FR" w:bidi="fr_FR"/>
        </w:rPr>
        <w:t>Arrêtez-vous et montrez à votre équipe une image de cochons et de gousses de caroube. Quels animaux sont considérés comme impurs dans votre culture ? Comment une personne se sentirait‑elle si elle devait travailler avec ces animaux ?</w:t>
      </w:r>
    </w:p>
    <w:p>
      <w:pPr/>
      <w:r>
        <w:rPr>
          <w:lang w:val="fr_FR" w:bidi="fr_FR"/>
        </w:rPr>
      </w:r>
      <w:r>
        <w:rPr>
          <w:lang w:val="fr_FR" w:bidi="fr_FR"/>
        </w:rPr>
        <w:t>L’histoire change de direction lorsque l’homme rentre en lui‑même, c’est‑à‑dire qu’il commence à réfléchir plus clairement. Le fils sait que les ouvriers de son père ont largement de quoi manger. Il décide de retourner à la maison et de demander à son père s’il peut travailler dans ses champs. Il a le sentiment qu’il ne mérite plus l’honneur d’être appelé fils. Les ouvriers dont il est question ici ne sont pas des esclaves, mais des hommes libres qui travaillent contre un salaire. Quand le fils réfléchit à ce qu’il dira, il se dit : « J’ai péché contre le ciel et contre toi. » « Ciel » était une autre façon de parler de Dieu. Le fils voulait dire qu’il avait mal agi contre Dieu et contre son père. Le fils pense que ce qu’il a fait est tellement grave qu’il ne peut pas s’attendre à ce que son père le traite comme un fils.</w:t>
      </w:r>
    </w:p>
    <w:p>
      <w:pPr/>
      <w:r>
        <w:rPr>
          <w:lang w:val="fr_FR" w:bidi="fr_FR"/>
        </w:rPr>
      </w:r>
      <w:r>
        <w:rPr>
          <w:lang w:val="fr_FR" w:bidi="fr_FR"/>
        </w:rPr>
        <w:t>Arrêtez-vous et discutez avec votre équipe : comment les gens traitent‑ils, dans votre culture, une personne qui revient dans sa famille après l’avoir quittée d’une manière déshonorante ?</w:t>
      </w:r>
    </w:p>
    <w:p>
      <w:pPr/>
      <w:r>
        <w:rPr>
          <w:lang w:val="fr_FR" w:bidi="fr_FR"/>
        </w:rPr>
      </w:r>
      <w:r>
        <w:rPr>
          <w:lang w:val="fr_FR" w:bidi="fr_FR"/>
        </w:rPr>
        <w:t>Jésus change ensuite son regard pour le porter sur le père. Le père voit son fils arriver et le reconnaît de loin. Rempli d’un vif désir de montrer de la compassion, le père court à sa rencontre et l’accueille. Il était inhabituel, pour un homme âgé, de courir de cette manière. Dans la culture juive, il était normal d’accueillir les membres de sa famille en les serrant dans ses bras et en les embrassant une fois sur chaque joue. Le fils commence le discours qu’il avait préparé, mais son père l’interrompt. Le père fait le contraire de ce que son fils s’attendait à recevoir. Le père dit à ses serviteurs de mettre aussitôt sur son fils sa plus belle robe, un anneau à son doigt et des sandales à ses pieds. Cela signifie qu’il ne veut pas qu’ils tardent. C’étaient, dans leur culture, des manières de montrer de l’honneur et de l’amour au fils.</w:t>
      </w:r>
    </w:p>
    <w:p>
      <w:pPr/>
      <w:r>
        <w:rPr>
          <w:lang w:val="fr_FR" w:bidi="fr_FR"/>
        </w:rPr>
      </w:r>
      <w:r>
        <w:rPr>
          <w:lang w:val="fr_FR" w:bidi="fr_FR"/>
        </w:rPr>
        <w:t>Arrêtez-vous et montrez à votre équipe une image d’une robe et de sandales juives. Discutez avec votre équipe : quels vêtements ou quels bijoux permettent d’honorer quelqu’un dans votre culture ?</w:t>
      </w:r>
    </w:p>
    <w:p>
      <w:pPr/>
      <w:r>
        <w:rPr>
          <w:lang w:val="fr_FR" w:bidi="fr_FR"/>
        </w:rPr>
      </w:r>
      <w:r>
        <w:rPr>
          <w:lang w:val="fr_FR" w:bidi="fr_FR"/>
        </w:rPr>
        <w:t>Le père dit à ses serviteurs d’amener le veau gras, c’est‑à‑dire le jeune bovin engraissé. Les familles juives riches nourrissaient généralement un jeune veau avec plus de grain pour qu’il devienne gras. Elles le gardaient pour le tuer et le manger lors d’occasions spéciales. Le père veut prendre un grand repas avec tous pour célébrer le retour de son fils. Quand le père dit : « Mon fils que voici était mort, et il est revenu à la vie », cela veut dire que son fils était comme quelqu’un qui était mort et qui est revenu vivant. Le père ne s’attendait plus à le revoir. Le père le compare à quelque chose qui était perdu et qui a été retrouvé.</w:t>
      </w:r>
    </w:p>
    <w:p>
      <w:pPr/>
      <w:r>
        <w:rPr>
          <w:lang w:val="fr_FR" w:bidi="fr_FR"/>
        </w:rPr>
      </w:r>
      <w:r>
        <w:rPr>
          <w:lang w:val="fr_FR" w:bidi="fr_FR"/>
        </w:rPr>
        <w:t>Pendant ce temps, le fils aîné travaillait dans le champ de son père. Lorsqu’il revient et entend les bruits de la fête, il apprend qu’ils célèbrent le retour de son frère. Le fils aîné se met en colère et refuse d’entrer dans la maison. En refusant d’entrer dans la maison, le frère aîné refusait de partager un repas avec son frère. Dans la culture juive, c’était une manière de rejeter ou d’écarter son frère. Quand son père le supplie d’entrer, le fils lui répond d’une manière irrespectueuse et ne l’appelle pas « père ». Il se plaint qu’après avoir travaillé comme un esclave pendant des années et n’avoir jamais désobéi à son père, son père ne lui a jamais donné quoi que ce soit pour faire une fête, pas même un jeune bouc. Les jeunes boucs avaient moins de valeur que le veau gras. Le fils aîné accuse son jeune frère d’avoir gaspillé l’argent de son père avec des femmes de mauvaise réputation.</w:t>
      </w:r>
    </w:p>
    <w:p>
      <w:pPr/>
      <w:r>
        <w:rPr>
          <w:lang w:val="fr_FR" w:bidi="fr_FR"/>
        </w:rPr>
      </w:r>
      <w:r>
        <w:rPr>
          <w:lang w:val="fr_FR" w:bidi="fr_FR"/>
        </w:rPr>
        <w:t>Le père répond avec bonté à son fils aîné. Il lui dit qu’il n’est jamais parti, donc qu’il n’y avait pas besoin de célébrer son retour. Tous les biens du père appartenaient déjà au fils aîné. Le père dit que son fils devrait se réjouir pour son frère, parce qu’il était perdu et qu’il est maintenant retrouvé. Le père dit qu’il était mort et qu’il est maintenant vivant. Il ne veut pas dire que son fils était réellement mort, mais que c’était comme s’il était mort. Mais, comme les pharisiens, le frère aîné refusait de se réjouir. Le frère aîné voulait être reconnu pour son obéissance et pour son statut de fils. Mais le père veut qu’il accepte son frère cadet, comme le père lui‑même l’a accepté. La parabole se termine sans donner de conclusion au récit, mais avec une invitation du Père à accepter ceux qui étaient perdus et qui sont maintenant retrouvés.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enseigne. Il est entouré par une foule qui comprend des collecteurs d’impôts et des pécheurs. Des chefs religieux se plaignent que Jésus accepte les pécheurs. Jésus enseigne en racontant deux paraboles.</w:t>
      </w:r>
    </w:p>
    <w:p>
      <w:pPr/>
      <w:r>
        <w:rPr>
          <w:lang w:val="fr_FR" w:bidi="fr_FR"/>
        </w:rPr>
      </w:r>
      <w:r>
        <w:rPr>
          <w:b/>
          <w:lang w:val="fr_FR" w:bidi="fr_FR"/>
        </w:rPr>
        <w:t>Deuxième partie :</w:t>
      </w:r>
      <w:r>
        <w:rPr>
          <w:lang w:val="fr_FR" w:bidi="fr_FR"/>
        </w:rPr>
        <w:t xml:space="preserve"> Jésus raconte une troisième parabole à propos d’un homme qui a deux fils. Le fils cadet demande à recevoir son héritage en avance. Il vend la terre et part s’installer loin de chez lui. Il dépense tout son argent, et il a faim parce qu’il y a une famine dans le pays. Il travaille pour un homme qui élève des cochons, mais il a toujours faim.</w:t>
      </w:r>
    </w:p>
    <w:p>
      <w:pPr/>
      <w:r>
        <w:rPr>
          <w:lang w:val="fr_FR" w:bidi="fr_FR"/>
        </w:rPr>
      </w:r>
      <w:r>
        <w:rPr>
          <w:b/>
          <w:lang w:val="fr_FR" w:bidi="fr_FR"/>
        </w:rPr>
        <w:t>Troisième partie :</w:t>
      </w:r>
      <w:r>
        <w:rPr>
          <w:lang w:val="fr_FR" w:bidi="fr_FR"/>
        </w:rPr>
        <w:t xml:space="preserve"> le fils cadet décide de retourner vers son père et de travailler pour lui. Le père le voit revenir et court pour l’accueillir. Le père l’accueille avec joie et lui rend de l’honneur. Le père organise un grand festin pour son fils cadet.</w:t>
      </w:r>
    </w:p>
    <w:p>
      <w:pPr/>
      <w:r>
        <w:rPr>
          <w:lang w:val="fr_FR" w:bidi="fr_FR"/>
        </w:rPr>
      </w:r>
      <w:r>
        <w:rPr>
          <w:b/>
          <w:lang w:val="fr_FR" w:bidi="fr_FR"/>
        </w:rPr>
        <w:t>Quatrième partie :</w:t>
      </w:r>
      <w:r>
        <w:rPr>
          <w:lang w:val="fr_FR" w:bidi="fr_FR"/>
        </w:rPr>
        <w:t xml:space="preserve"> le frère aîné revient des champs. Un serviteur lui dit que son père fête le retour de son frère cadet. Il se met en colère et refuse de participer à la fête. Son père lui dit qu’il devrait être heureux, parce que son frère était perdu et qu’il est maintenant retrouvé.</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 et les enseignants de la loi</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pécheurs</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 fils cadet</w:t>
      </w:r>
    </w:p>
    <w:p>
      <w:pPr>
        <w:pStyle w:val="ListBullet"/>
        <w:spacing w:line="240" w:lineRule="auto"/>
        <w:ind w:left="720"/>
      </w:pPr>
      <w:r>
        <w:rPr>
          <w:lang w:val="fr_FR" w:bidi="fr_FR"/>
        </w:rPr>
      </w:r>
      <w:r>
        <w:rPr>
          <w:lang w:val="fr_FR" w:bidi="fr_FR"/>
        </w:rPr>
        <w:t>Le fils aîné</w:t>
      </w:r>
    </w:p>
    <w:p>
      <w:pPr>
        <w:pStyle w:val="ListBullet"/>
        <w:spacing w:line="240" w:lineRule="auto"/>
        <w:ind w:left="720"/>
      </w:pPr>
      <w:r>
        <w:rPr>
          <w:lang w:val="fr_FR" w:bidi="fr_FR"/>
        </w:rPr>
      </w:r>
      <w:r>
        <w:rPr>
          <w:lang w:val="fr_FR" w:bidi="fr_FR"/>
        </w:rPr>
        <w:t>Les serviteurs du père</w:t>
      </w:r>
    </w:p>
    <w:p>
      <w:pPr>
        <w:pStyle w:val="ListBullet"/>
        <w:spacing w:line="240" w:lineRule="auto"/>
        <w:ind w:left="720"/>
      </w:pPr>
      <w:r>
        <w:rPr>
          <w:lang w:val="fr_FR" w:bidi="fr_FR"/>
        </w:rPr>
      </w:r>
      <w:r>
        <w:rPr>
          <w:lang w:val="fr_FR" w:bidi="fr_FR"/>
        </w:rPr>
        <w:t>Le fermier qui élève des cochons</w:t>
      </w:r>
    </w:p>
    <w:p>
      <w:pPr>
        <w:pStyle w:val="ListBullet"/>
        <w:spacing w:line="240" w:lineRule="auto"/>
        <w:ind w:left="720"/>
      </w:pPr>
      <w:r>
        <w:rPr>
          <w:lang w:val="fr_FR" w:bidi="fr_FR"/>
        </w:rPr>
      </w:r>
      <w:r>
        <w:rPr>
          <w:lang w:val="fr_FR" w:bidi="fr_FR"/>
        </w:rPr>
        <w:t>Les cochons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qu’il s’agit de la troisième parabole que Jésus enseigne pour souligner que Dieu se réjouit lorsque des pécheurs se tournent vers lui.</w:t>
      </w:r>
    </w:p>
    <w:p>
      <w:pPr/>
      <w:r>
        <w:rPr>
          <w:lang w:val="fr_FR" w:bidi="fr_FR"/>
        </w:rPr>
      </w:r>
      <w:r>
        <w:rPr>
          <w:lang w:val="fr_FR" w:bidi="fr_FR"/>
        </w:rPr>
        <w:t>Il est important de se rappeler que le fils avait faim et qu’il n’avait rien à manger parce qu’il y avait une famine dans le pays.</w:t>
      </w:r>
    </w:p>
    <w:p>
      <w:pPr/>
      <w:r>
        <w:rPr>
          <w:lang w:val="fr_FR" w:bidi="fr_FR"/>
        </w:rPr>
      </w:r>
      <w:r>
        <w:rPr>
          <w:lang w:val="fr_FR" w:bidi="fr_FR"/>
        </w:rPr>
        <w:t>Il est important de se rappeler que les cochons étaient impurs et méprisés par les Juifs. Selon la loi de Dieu, les Juifs ne pouvaient pas en manger. L’homme devait être très désespéré pour accepter de travailler pour un fermier qui élève des cochons.</w:t>
      </w:r>
    </w:p>
    <w:p>
      <w:pPr/>
      <w:r>
        <w:rPr>
          <w:lang w:val="fr_FR" w:bidi="fr_FR"/>
        </w:rPr>
      </w:r>
      <w:r>
        <w:rPr>
          <w:lang w:val="fr_FR" w:bidi="fr_FR"/>
        </w:rPr>
        <w:t>Il est important de se rappeler que, lorsque Jésus dit que le fils rentre en lui‑même, cela marque un tournant dans le récit. Ce moment doit être souligné.</w:t>
      </w:r>
    </w:p>
    <w:p>
      <w:pPr/>
      <w:r>
        <w:rPr>
          <w:lang w:val="fr_FR" w:bidi="fr_FR"/>
        </w:rPr>
      </w:r>
      <w:r>
        <w:rPr>
          <w:lang w:val="fr_FR" w:bidi="fr_FR"/>
        </w:rPr>
        <w:t>Il est important de se rappeler que, lorsque le fils dit : « J’ai péché contre le ciel », le ciel représente Dieu lui‑même. Le fils veut dire qu’il a mal agi aux yeux de Dieu.</w:t>
      </w:r>
    </w:p>
    <w:p>
      <w:pPr/>
      <w:r>
        <w:rPr>
          <w:lang w:val="fr_FR" w:bidi="fr_FR"/>
        </w:rPr>
      </w:r>
      <w:r>
        <w:rPr>
          <w:lang w:val="fr_FR" w:bidi="fr_FR"/>
        </w:rPr>
        <w:t>Il est important de se rappeler que la robe du père, son anneau et les sandales étaient tous des symboles d’honneur dans la culture juive. Tuer le veau gras était une manière encore plus grande de montrer de l’honneur et de célébrer le fils cadet. Les jeunes boucs, en comparaison, n’étaient pas aussi importants ni aussi précieux.</w:t>
      </w:r>
    </w:p>
    <w:p>
      <w:pPr/>
      <w:r>
        <w:rPr>
          <w:lang w:val="fr_FR" w:bidi="fr_FR"/>
        </w:rPr>
      </w:r>
      <w:r>
        <w:rPr>
          <w:lang w:val="fr_FR" w:bidi="fr_FR"/>
        </w:rPr>
        <w:t>Il est important de se rappeler que deux choses se passent en même temps. Le fils cadet revient et est accueilli par son père au moment où le frère aîné est en train de travailler dans les champs.</w:t>
      </w:r>
    </w:p>
    <w:p>
      <w:pPr/>
      <w:r>
        <w:rPr>
          <w:lang w:val="fr_FR" w:bidi="fr_FR"/>
        </w:rPr>
      </w:r>
      <w:r>
        <w:rPr>
          <w:lang w:val="fr_FR" w:bidi="fr_FR"/>
        </w:rPr>
        <w:t>Il est important de se rappeler que le frère aîné rejette et méprise son frère cadet en refusant d’entrer dans la maison et de partager un repas avec lui. Le fils aîné montre aussi du manque de respect envers son père en ne l’appelant pas « père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 et les enseignants de la loi</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pécheurs</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 fils cadet</w:t>
      </w:r>
    </w:p>
    <w:p>
      <w:pPr>
        <w:pStyle w:val="ListBullet"/>
        <w:spacing w:line="240" w:lineRule="auto"/>
        <w:ind w:left="720"/>
      </w:pPr>
      <w:r>
        <w:rPr>
          <w:lang w:val="fr_FR" w:bidi="fr_FR"/>
        </w:rPr>
      </w:r>
      <w:r>
        <w:rPr>
          <w:lang w:val="fr_FR" w:bidi="fr_FR"/>
        </w:rPr>
        <w:t>Le fils aîné</w:t>
      </w:r>
    </w:p>
    <w:p>
      <w:pPr>
        <w:pStyle w:val="ListBullet"/>
        <w:spacing w:line="240" w:lineRule="auto"/>
        <w:ind w:left="720"/>
      </w:pPr>
      <w:r>
        <w:rPr>
          <w:lang w:val="fr_FR" w:bidi="fr_FR"/>
        </w:rPr>
      </w:r>
      <w:r>
        <w:rPr>
          <w:lang w:val="fr_FR" w:bidi="fr_FR"/>
        </w:rPr>
        <w:t>Les serviteurs du père</w:t>
      </w:r>
    </w:p>
    <w:p>
      <w:pPr>
        <w:pStyle w:val="ListBullet"/>
        <w:spacing w:line="240" w:lineRule="auto"/>
        <w:ind w:left="720"/>
      </w:pPr>
      <w:r>
        <w:rPr>
          <w:lang w:val="fr_FR" w:bidi="fr_FR"/>
        </w:rPr>
      </w:r>
      <w:r>
        <w:rPr>
          <w:lang w:val="fr_FR" w:bidi="fr_FR"/>
        </w:rPr>
        <w:t>Le fermier qui élève des cochons</w:t>
      </w:r>
    </w:p>
    <w:p>
      <w:pPr>
        <w:pStyle w:val="ListBullet"/>
        <w:spacing w:line="240" w:lineRule="auto"/>
        <w:ind w:left="720"/>
      </w:pPr>
      <w:r>
        <w:rPr>
          <w:lang w:val="fr_FR" w:bidi="fr_FR"/>
        </w:rPr>
      </w:r>
      <w:r>
        <w:rPr>
          <w:lang w:val="fr_FR" w:bidi="fr_FR"/>
        </w:rPr>
        <w:t>Les cochons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 berger mettant toute son énergie à chercher sa brebis perdue. Il ne s’arrêtera pas avant de l’avoir trouvée.</w:t>
      </w:r>
    </w:p>
    <w:p>
      <w:pPr/>
      <w:r>
        <w:rPr>
          <w:lang w:val="fr_FR" w:bidi="fr_FR"/>
        </w:rPr>
      </w:r>
      <w:r>
        <w:rPr>
          <w:lang w:val="fr_FR" w:bidi="fr_FR"/>
        </w:rPr>
        <w:t>Assurez‑vous que l’équipe représente le berger qui se réjouit de sa brebis perdue en même temps que Dieu se réjouit d’un pécheur qui se tourne vers lui. De même, représentez la femme qui se réjouit de la pièce retrouvée en même temps que Dieu et ses anges se réjouissent d’un pécheur qui se tourne vers lui. Certains des acteurs peuvent être les mêmes que ceux qui étaient rassemblés autour de Jésus.</w:t>
      </w:r>
    </w:p>
    <w:p>
      <w:pPr/>
      <w:r>
        <w:rPr>
          <w:lang w:val="fr_FR" w:bidi="fr_FR"/>
        </w:rPr>
      </w:r>
      <w:r>
        <w:rPr>
          <w:lang w:val="fr_FR" w:bidi="fr_FR"/>
        </w:rPr>
        <w:t>Assurez‑vous que l’équipe représente le frère aîné, choqué et en colère, lorsque le frère cadet demande son héritage en avance, puis part.</w:t>
      </w:r>
    </w:p>
    <w:p>
      <w:pPr/>
      <w:r>
        <w:rPr>
          <w:lang w:val="fr_FR" w:bidi="fr_FR"/>
        </w:rPr>
      </w:r>
      <w:r>
        <w:rPr>
          <w:lang w:val="fr_FR" w:bidi="fr_FR"/>
        </w:rPr>
        <w:t>Assurez‑vous que l’équipe représente le frère cadet qui dépense son argent d’une mauvaise manière, pendant que son frère aîné travaille pour leur père.</w:t>
      </w:r>
    </w:p>
    <w:p>
      <w:pPr/>
      <w:r>
        <w:rPr>
          <w:lang w:val="fr_FR" w:bidi="fr_FR"/>
        </w:rPr>
      </w:r>
      <w:r>
        <w:rPr>
          <w:lang w:val="fr_FR" w:bidi="fr_FR"/>
        </w:rPr>
        <w:t>Assurez‑vous que l’équipe représente le frère cadet qui a très faim. Il est dégoûté par les cochons, mais il a tellement faim qu’il décide de travailler pour un fermier qui élève des cochons.</w:t>
      </w:r>
    </w:p>
    <w:p>
      <w:pPr/>
      <w:r>
        <w:rPr>
          <w:lang w:val="fr_FR" w:bidi="fr_FR"/>
        </w:rPr>
      </w:r>
      <w:r>
        <w:rPr>
          <w:lang w:val="fr_FR" w:bidi="fr_FR"/>
        </w:rPr>
        <w:t>Assurez‑vous que l’équipe représente le frère cadet qui rentre en lui‑même lorsque la nourriture des cochons commence à lui paraître désirable. Il décide de retourner vers son père.</w:t>
      </w:r>
    </w:p>
    <w:p>
      <w:pPr/>
      <w:r>
        <w:rPr>
          <w:lang w:val="fr_FR" w:bidi="fr_FR"/>
        </w:rPr>
      </w:r>
      <w:r>
        <w:rPr>
          <w:lang w:val="fr_FR" w:bidi="fr_FR"/>
        </w:rPr>
        <w:t>Assurez‑vous que l’équipe représente le frère cadet vêtu de la plus belle robe de son père, avec un anneau à son doigt et des sandales à ses pieds, lorsqu’il célèbre la fête avec sa famille. En même temps, représentez le frère aîné en train de travailler dans le champ.</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enseigne, et des pécheurs et des collecteurs d’impôts qui se rassemblent autour de lui pour entendre ce qu’il dit. Les pharisiens et les enseignants de la loi se plaignent que Jésus accepte les pécheurs. Jésus raconte une troisième parabole à propos d’un homme qui a deux fils. Le fils cadet demande à recevoir son héritage en avance. Il vend la propriété de son père pour de l’argent, puis part s’installer loin de chez lui.</w:t>
      </w:r>
    </w:p>
    <w:p>
      <w:pPr/>
      <w:r>
        <w:rPr>
          <w:lang w:val="fr_FR" w:bidi="fr_FR"/>
        </w:rPr>
      </w:r>
      <w:r>
        <w:rPr>
          <w:lang w:val="fr_FR" w:bidi="fr_FR"/>
        </w:rPr>
        <w:t>Arrêtez la représentation : demandez à l’acteur qui joue le père : « Que ressentez‑vous ? » Vous entendrez peut-être des choses comme : « Triste. Il ne comprend pas combien la famille est importante », « On m'a manqué de respect. Mon fils souhaiterait presque que je sois mort », et « Frustré. Mon fils n’a même pas apprécié la valeur de son héritage. » Reprenez la représentation.</w:t>
      </w:r>
    </w:p>
    <w:p>
      <w:pPr/>
      <w:r>
        <w:rPr>
          <w:lang w:val="fr_FR" w:bidi="fr_FR"/>
        </w:rPr>
      </w:r>
      <w:r>
        <w:rPr>
          <w:lang w:val="fr_FR" w:bidi="fr_FR"/>
        </w:rPr>
        <w:t>Représentez le fils cadet qui dépense tout son argent en menant une mauvaise vie. Une famine arrive, et il se retrouve affamé, sans argent, loin de sa maison.</w:t>
      </w:r>
    </w:p>
    <w:p>
      <w:pPr/>
      <w:r>
        <w:rPr>
          <w:lang w:val="fr_FR" w:bidi="fr_FR"/>
        </w:rPr>
      </w:r>
      <w:r>
        <w:rPr>
          <w:lang w:val="fr_FR" w:bidi="fr_FR"/>
        </w:rPr>
        <w:t>Arrêtez la représentation : demandez à l’acteur qui joue le fils cadet : « Que ressentez‑vous ? » Vous entendrez peut‑être des choses comme : « Solitaire. Ma famille me manque », « Plein de regrets. Je n’aurais pas dû dépenser tout mon argent si vite », et « Désespéré. J’ai tellement faim que je ferais n’importe quoi pour de la nourriture. » Reprenez la représentation.</w:t>
      </w:r>
    </w:p>
    <w:p>
      <w:pPr/>
      <w:r>
        <w:rPr>
          <w:lang w:val="fr_FR" w:bidi="fr_FR"/>
        </w:rPr>
      </w:r>
      <w:r>
        <w:rPr>
          <w:lang w:val="fr_FR" w:bidi="fr_FR"/>
        </w:rPr>
        <w:t>Représentez le fils cadet travaillant pour un fermier qui élève des cochons. Il a tellement faim qu’il commence à désirer la nourriture des cochons. Il décide de retourner vers son père et de lui demander de devenir l’un de ses ouvriers. Il sait qu’il a mal agi contre Dieu et contre son père. Il commence son voyage de retour.</w:t>
      </w:r>
    </w:p>
    <w:p>
      <w:pPr/>
      <w:r>
        <w:rPr>
          <w:lang w:val="fr_FR" w:bidi="fr_FR"/>
        </w:rPr>
      </w:r>
      <w:r>
        <w:rPr>
          <w:lang w:val="fr_FR" w:bidi="fr_FR"/>
        </w:rPr>
        <w:t>Arrêtez la représentation : demandez à l’acteur qui joue le fils cadet : « Que ressentez‑vous ? » Vous entendrez peut-être des choses comme : « Déterminé. Je travaillerai pour mon père, même s’il ne m’appelle plus son fils », « Embarrassé. J’ai honte d’avoir gaspillé l’argent de mon père », et « Inquiet. Je me demande ce que ma famille va penser de moi. » Reprenez la représentation.</w:t>
      </w:r>
    </w:p>
    <w:p>
      <w:pPr/>
      <w:r>
        <w:rPr>
          <w:lang w:val="fr_FR" w:bidi="fr_FR"/>
        </w:rPr>
      </w:r>
      <w:r>
        <w:rPr>
          <w:lang w:val="fr_FR" w:bidi="fr_FR"/>
        </w:rPr>
        <w:t>Représentez le père qui voit son fils cadet s’approcher de loin. Le père le reconnaît et court à sa rencontre. Il honore son fils cadet en lui mettant une robe, un anneau et des sandales aux pieds. Le père dit à ses serviteurs qu’ils vont organiser une grande fête pour son fils, parce qu’il est revenu.</w:t>
      </w:r>
    </w:p>
    <w:p>
      <w:pPr/>
      <w:r>
        <w:rPr>
          <w:lang w:val="fr_FR" w:bidi="fr_FR"/>
        </w:rPr>
      </w:r>
      <w:r>
        <w:rPr>
          <w:lang w:val="fr_FR" w:bidi="fr_FR"/>
        </w:rPr>
        <w:t>Arrêtez la représentation : demandez à l’acteur qui joue le fils cadet : « Que ressentez‑vous ? » Vous entendrez peut‑être des choses comme : « Dans l’incrédulité. Je n’arrive pas à croire combien mon père est heureux », « Humilié. Il m’a accepté malgré tout le mal que j’ai fait », et « Je ne mérite pas l’honneur que mon père me donne. » Reprenez la représentation. Demandez à l’acteur qui joue le père : « Que ressentez‑vous ? » Vous entendrez peut‑être des choses comme : « Soulagé. Mon fils est revenu à la maison », « Dans la joie. C’est une raison de faire la fête », et « Inquiet. Il a l’air si maigre. Je vais organiser un banquet pour lui. » Reprenez la représentation.</w:t>
      </w:r>
    </w:p>
    <w:p>
      <w:pPr/>
      <w:r>
        <w:rPr>
          <w:lang w:val="fr_FR" w:bidi="fr_FR"/>
        </w:rPr>
      </w:r>
      <w:r>
        <w:rPr>
          <w:lang w:val="fr_FR" w:bidi="fr_FR"/>
        </w:rPr>
        <w:t>Représentez le frère aîné qui travaille dans le champ. Il rentre à la maison et entend une fête. Il apprend que son frère est revenu et que son père a fait tuer le veau gras pour l’honorer. Le frère aîné refuse d’entrer et de se réjouir. Le père lui dit qu’il devrait être heureux, parce que son frère était perdu et qu’il est maintenant retrouvé.</w:t>
      </w:r>
    </w:p>
    <w:p>
      <w:pPr/>
      <w:r>
        <w:rPr>
          <w:lang w:val="fr_FR" w:bidi="fr_FR"/>
        </w:rPr>
      </w:r>
      <w:r>
        <w:rPr>
          <w:lang w:val="fr_FR" w:bidi="fr_FR"/>
        </w:rPr>
        <w:t>Arrêtez la représentation : demandez à l’acteur qui joue le fils aîné : « Que ressentez‑vous ? » Vous entendrez peut-être des choses comme : « Bouleversé. Mon frère ne mérite pas d’être honoré », « Jaloux. Je voudrais que mon père reconnaisse publiquement mon obéissance », et « Content que mon frère soit revenu, mais j’ai du mal à me réjouir pour lui. » Demandez à l’acteur qui joue les chefs religieux qui écoutent la parabole : « Que ressentez‑vous ? » Vous entendrez peut‑être des choses comme : « C’est mal de vanter les mérites des pécheurs ! » « Pourquoi le père le célébrerait‑il alors qu’il a péché contre Dieu ? » et « Troublé. Jésus utilise toujours des récits pleins de sagesse pour nous critiquer.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raconte une parabole, c’est‑à‑dire un court récit, à propos d’un homme qui a deux fils. Le fils cadet demande à recevoir son héritage en avance, puis part s’installer loin de chez lui. Après qu’une famine est survenue et qu’il a travaillé pour un fermier qui élève des </w:t>
      </w:r>
      <w:r>
        <w:rPr>
          <w:b/>
          <w:lang w:val="fr_FR" w:bidi="fr_FR"/>
        </w:rPr>
        <w:t>cochons</w:t>
      </w:r>
      <w:r>
        <w:rPr>
          <w:lang w:val="fr_FR" w:bidi="fr_FR"/>
        </w:rPr>
        <w:t>, le fils cadet décide de rentrer à la maison. Les Juifs considéraient les cochons comme impurs, parce qu’ils ne pouvaient pas les manger.</w:t>
      </w:r>
    </w:p>
    <w:p>
      <w:pPr/>
      <w:r>
        <w:rPr>
          <w:lang w:val="fr_FR" w:bidi="fr_FR"/>
        </w:rPr>
      </w:r>
      <w:r>
        <w:rPr>
          <w:lang w:val="fr_FR" w:bidi="fr_FR"/>
        </w:rPr>
        <w:t>Arrêtez-vous et montrez une image d’un cochon, si vous n’en avez pas déjà montré une.</w:t>
      </w:r>
    </w:p>
    <w:p>
      <w:pPr/>
      <w:r>
        <w:rPr>
          <w:lang w:val="fr_FR" w:bidi="fr_FR"/>
        </w:rPr>
      </w:r>
      <w:r>
        <w:rPr>
          <w:lang w:val="fr_FR" w:bidi="fr_FR"/>
        </w:rPr>
        <w:t xml:space="preserve">Le fils cadet retourne à la maison, et son père l’accueille. Quand le fils cadet dit : « J’ai péché contre le </w:t>
      </w:r>
      <w:r>
        <w:rPr>
          <w:b/>
          <w:lang w:val="fr_FR" w:bidi="fr_FR"/>
        </w:rPr>
        <w:t>ciel</w:t>
      </w:r>
      <w:r>
        <w:rPr>
          <w:lang w:val="fr_FR" w:bidi="fr_FR"/>
        </w:rPr>
        <w:t xml:space="preserve"> et j’ai péché contre toi », dans ce contexte, « ciel » désigne Dieu lui‑même. L’homme voulait dire qu’il avait mal agi contre Dieu et contre son père. Assurez-vous de traduire ciel de la même façon que dans les passages précédents. </w:t>
      </w:r>
      <w:r>
        <w:rPr>
          <w:b/>
          <w:lang w:val="fr_FR" w:bidi="fr_FR"/>
        </w:rPr>
        <w:t>Ciel</w:t>
      </w:r>
      <w:r>
        <w:rPr>
          <w:lang w:val="fr_FR" w:bidi="fr_FR"/>
        </w:rPr>
        <w:t xml:space="preserve"> se trouve dans le glossaire principal.</w:t>
      </w:r>
    </w:p>
    <w:p>
      <w:pPr/>
      <w:r>
        <w:rPr>
          <w:lang w:val="fr_FR" w:bidi="fr_FR"/>
        </w:rPr>
      </w:r>
      <w:r>
        <w:rPr>
          <w:lang w:val="fr_FR" w:bidi="fr_FR"/>
        </w:rPr>
        <w:t xml:space="preserve">Le père ordonne à ses serviteurs d’apporter sa plus belle robe, des sandales et son anneau pour les mettre à son fils afin de lui faire honneur. Un </w:t>
      </w:r>
      <w:r>
        <w:rPr>
          <w:b/>
          <w:lang w:val="fr_FR" w:bidi="fr_FR"/>
        </w:rPr>
        <w:t>serviteur</w:t>
      </w:r>
      <w:r>
        <w:rPr>
          <w:lang w:val="fr_FR" w:bidi="fr_FR"/>
        </w:rPr>
        <w:t xml:space="preserve"> désigne quelqu’un qui vit dans la maison de son maître et qui s’occupe des besoins de son maître. Veillez à traduire serviteur de la même manière que vous l’avez fait auparavant. Le mot </w:t>
      </w:r>
      <w:r>
        <w:rPr>
          <w:b/>
          <w:lang w:val="fr_FR" w:bidi="fr_FR"/>
        </w:rPr>
        <w:t>serviteur</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16:1–15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16.1–15.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continue d’enseigner par des paraboles. Rappelez‑vous qu’une parabole est un récit qui utilise des situations de la vie de tous les jours pour expliquer une signification plus profonde. Jésus adresse cette parabole à ses disciples, c’est‑à‑dire à ses suiveurs. Cependant, Jésus sait que les pharisiens, c’est‑à‑dire les chefs religieux, continuent d’écouter tout ce qu’il dit. Jésus raconte une parabole aux disciples pour décourager une attitude qui était très importante aux yeux des pharisiens. Cette parabole enseigne aux disciples à être de bons gestionnaires de l’argent sans devenir esclaves de l’argent.</w:t>
      </w:r>
    </w:p>
    <w:p>
      <w:pPr/>
      <w:r>
        <w:rPr>
          <w:lang w:val="fr_FR" w:bidi="fr_FR"/>
        </w:rPr>
      </w:r>
      <w:r>
        <w:rPr>
          <w:lang w:val="fr_FR" w:bidi="fr_FR"/>
        </w:rPr>
        <w:t>Jésus raconte l’histoire d’un homme riche qui a un gérant pour tous ses biens. Un gérant est une personne chargée de diriger une maison. Il est probable que l’homme riche voyageait beaucoup et avait donc besoin de quelqu’un pour gérer ses affaires. Le gérant portait une grande responsabilité légale pour l’homme riche. Le gérant était chargé de prêter de l’argent aux paysans, puis de recouvrer leurs dettes. Un Juif ne pouvait pas faire payer d’intérêt à un autre Juif. Cependant, il est probable que le gérant avait convenu de recevoir l’intérêt sous forme d’une part de la récolte des paysans.</w:t>
      </w:r>
    </w:p>
    <w:p>
      <w:pPr/>
      <w:r>
        <w:rPr>
          <w:lang w:val="fr_FR" w:bidi="fr_FR"/>
        </w:rPr>
      </w:r>
      <w:r>
        <w:rPr>
          <w:lang w:val="fr_FR" w:bidi="fr_FR"/>
        </w:rPr>
        <w:t>Quelqu’un, on ne nous dit pas qui, accuse le gérant de gaspiller les biens de l’homme riche. L’homme riche lui dit : « Qu’est‑ce que j’entends dire de toi ? » Il n’attend pas de réponse à cette question. Cette question suppose que l’homme riche et le gérant savent tous les deux de quoi parle l’homme riche. Le récit ne dit pas si l’accusation est vraie. La manière dont l’homme riche et le gérant réagissent à l’accusation laisse penser qu’elle est vraie.</w:t>
      </w:r>
    </w:p>
    <w:p>
      <w:pPr/>
      <w:r>
        <w:rPr>
          <w:lang w:val="fr_FR" w:bidi="fr_FR"/>
        </w:rPr>
      </w:r>
      <w:r>
        <w:rPr>
          <w:lang w:val="fr_FR" w:bidi="fr_FR"/>
        </w:rPr>
        <w:t>Arrêtez-vous et discutez en équipe : dans votre culture, existe‑t‑il un rôle pour quelqu’un qui s’occupe de la maison d’une autre personne ? Discutez de ce dont cette personne est responsable et de l’autorité qu’elle possède.</w:t>
      </w:r>
    </w:p>
    <w:p>
      <w:pPr/>
      <w:r>
        <w:rPr>
          <w:lang w:val="fr_FR" w:bidi="fr_FR"/>
        </w:rPr>
      </w:r>
      <w:r>
        <w:rPr>
          <w:lang w:val="fr_FR" w:bidi="fr_FR"/>
        </w:rPr>
        <w:t>L’homme riche dit au gérant de lui rendre les comptes. Dans ce rapport, le gérant devait indiquer à l’homme riche ce qu’il avait reçu, ce qu’il avait dépensé et ce qui était encore dû. L’homme riche dit ensuite au gérant qu’il ne sera plus le gérant.</w:t>
      </w:r>
    </w:p>
    <w:p>
      <w:pPr/>
      <w:r>
        <w:rPr>
          <w:lang w:val="fr_FR" w:bidi="fr_FR"/>
        </w:rPr>
      </w:r>
      <w:r>
        <w:rPr>
          <w:lang w:val="fr_FR" w:bidi="fr_FR"/>
        </w:rPr>
        <w:t>Arrêtez-vous et discutez en équipe : dans votre culture, que se passe‑t‑il quand quelqu’un est accusé d’avoir fait quelque chose de mal ? Comment la communauté traite‑t‑elle cette personne ? Comment les amis de cette personne réagissent‑ils ? Que se passe‑t‑il pour son travail ou son argent ?</w:t>
      </w:r>
    </w:p>
    <w:p>
      <w:pPr/>
      <w:r>
        <w:rPr>
          <w:lang w:val="fr_FR" w:bidi="fr_FR"/>
        </w:rPr>
      </w:r>
      <w:r>
        <w:rPr>
          <w:lang w:val="fr_FR" w:bidi="fr_FR"/>
        </w:rPr>
        <w:t>Le gérant se dit : « Que vais‑je faire ? » Le gérant regarde vers son avenir, et non vers le rapport qu’il doit rendre. Son poste de gérant lui donnait un logement et un statut social élevé. Si le gérant perdait ce travail, il perdrait à la fois son statut et sa maison. Le gérant n’a pas d’autre option de travail. Le gérant ne peut pas faire de durs travaux physiques, comme creuser la terre pour l’agriculture, et il est trop fier pour mendier. Ces travaux l’auraient fait descendre dans une classe sociale beaucoup plus basse. Dans la tradition juive, le gérant serait devenu impur s’il avait dû mendier. Les autres entendraient parler des problèmes du gérant, il serait donc peu probable qu’il puisse trouver le même poste chez quelqu’un d’autre.</w:t>
      </w:r>
    </w:p>
    <w:p>
      <w:pPr/>
      <w:r>
        <w:rPr>
          <w:lang w:val="fr_FR" w:bidi="fr_FR"/>
        </w:rPr>
      </w:r>
      <w:r>
        <w:rPr>
          <w:lang w:val="fr_FR" w:bidi="fr_FR"/>
        </w:rPr>
        <w:t>Le gérant trouve un plan qui lui garantira que d’autres seront bienveillants envers lui après qu’il aura perdu son travail. Le gérant appelle, l’un après l’autre, ceux qui doivent une dette à l’homme riche. Le gérant diminue ensuite le montant de chacune de leurs dettes avant d’avoir à remettre les comptes à l’homme riche.</w:t>
      </w:r>
    </w:p>
    <w:p>
      <w:pPr/>
      <w:r>
        <w:rPr>
          <w:lang w:val="fr_FR" w:bidi="fr_FR"/>
        </w:rPr>
      </w:r>
      <w:r>
        <w:rPr>
          <w:lang w:val="fr_FR" w:bidi="fr_FR"/>
        </w:rPr>
        <w:t>Le récit ne parle que de deux hommes dont la dette a été réduite, mais on suppose qu’il y en avait beaucoup d’autres. Nous savons que leurs dettes étaient grandes, mais nous ne connaissons pas le montant exact. Une version parle de huit cents measures d’huile et de mille mesures de blé. Le gérant dit aux hommes de s’asseoir rapidement. Le gérant agit rapidement et en secret. La parabole ne dit pas si ce que fait le gérant pour réduire les dettes était légal ou moral.</w:t>
      </w:r>
    </w:p>
    <w:p>
      <w:pPr/>
      <w:r>
        <w:rPr>
          <w:lang w:val="fr_FR" w:bidi="fr_FR"/>
        </w:rPr>
      </w:r>
      <w:r>
        <w:rPr>
          <w:lang w:val="fr_FR" w:bidi="fr_FR"/>
        </w:rPr>
        <w:t>Dans cette culture, le gérant rendait un service à ceux qui étaient endettés, et ces personnes devaient ensuite quelque chose au gérant en retour. Le gérant croit qu’ils lui montreront de l’hospitalité quand il n’aura plus de logement. Le gérant a assuré son avenir.</w:t>
      </w:r>
    </w:p>
    <w:p>
      <w:pPr/>
      <w:r>
        <w:rPr>
          <w:lang w:val="fr_FR" w:bidi="fr_FR"/>
        </w:rPr>
      </w:r>
      <w:r>
        <w:rPr>
          <w:lang w:val="fr_FR" w:bidi="fr_FR"/>
        </w:rPr>
        <w:t>Arrêtez-vous et discutez en équipe : existe‑t‑il une attente d’échange mutuel dans votre culture ? À quoi cela ressemble‑t‑il ? Racontez une fois où quelqu’un vous a rendu service ou où vous avez rendu service à quelqu’un. Qu’est‑ce que l’on attendait ensuite de vous ou de cette personne ?</w:t>
      </w:r>
    </w:p>
    <w:p>
      <w:pPr/>
      <w:r>
        <w:rPr>
          <w:lang w:val="fr_FR" w:bidi="fr_FR"/>
        </w:rPr>
      </w:r>
      <w:r>
        <w:rPr>
          <w:lang w:val="fr_FR" w:bidi="fr_FR"/>
        </w:rPr>
        <w:t>L’homme riche n’a pas d’autre choix que de reconnaître l’ingéniosité du plan du gérant, qui a réduit les dettes dans l’intérêt du gérant et dans l’intérêt de ceux qui devaient de l’argent. La plupart des versions disent que le gérant a agi « avec prudence ». Être prudent, ici, signifie agir avec clairvoyance et avec compréhension d’une situation. « Prudent » n’est ni moralement bon ni mauvais en soi, mais décrit quelqu’un qui sait évaluer une situation et agir de manière appropriée pour obtenir le résultat souhaité. Même si l’homme riche loue le gérant pour avoir été avisé dans ces relations, Jésus appelle le gérant malhonnête. Jésus dit que le gérant était malhonnête dans son travail, pas seulement lorsqu’il a réduit les dettes des gens.</w:t>
      </w:r>
    </w:p>
    <w:p>
      <w:pPr/>
      <w:r>
        <w:rPr>
          <w:lang w:val="fr_FR" w:bidi="fr_FR"/>
        </w:rPr>
      </w:r>
      <w:r>
        <w:rPr>
          <w:lang w:val="fr_FR" w:bidi="fr_FR"/>
        </w:rPr>
        <w:t>Jésus compare deux groupes de personnes. Le premier groupe est celui des « fils de ce siècle », c’est‑à‑dire les personnes qui suivent les manières du monde. L’autre groupe est celui des « fils de la lumière », c’est‑à‑dire les personnes qui suivent les voies du royaume de Dieu. Les personnes qui suivent les voies du monde se servent mieux du système de ce monde. Nous ne devons pas prendre l’exemple du gérant injuste pour justifier la malhonnêteté. Cependant, le gérant injuste était prudent, et ceux qui suivent le royaume de Dieu peuvent parfois apprendre de ceux qui sont prudents.</w:t>
      </w:r>
    </w:p>
    <w:p>
      <w:pPr/>
      <w:r>
        <w:rPr>
          <w:lang w:val="fr_FR" w:bidi="fr_FR"/>
        </w:rPr>
      </w:r>
      <w:r>
        <w:rPr>
          <w:lang w:val="fr_FR" w:bidi="fr_FR"/>
        </w:rPr>
        <w:t>Arrêtez-vous et discutez en équipe : y a‑t‑il, dans votre culture, des hommes ou des femmes du monde qui utilisent leur compréhension et une planification soigneuse pour obtenir un résultat ? Racontez une fois où une personne malhonnête a fait quelque chose qui lui a permis de gagner quelque chose.</w:t>
      </w:r>
    </w:p>
    <w:p>
      <w:pPr/>
      <w:r>
        <w:rPr>
          <w:lang w:val="fr_FR" w:bidi="fr_FR"/>
        </w:rPr>
      </w:r>
      <w:r>
        <w:rPr>
          <w:lang w:val="fr_FR" w:bidi="fr_FR"/>
        </w:rPr>
        <w:t>Jésus montre que cette parabole enseigne aux disciples à utiliser les « richesses injustes », c’est‑à‑dire les richesses qui appartiennent à ce monde, pour aider les autres, ou pour « se faire des amis ». La plupart des gens pensent que Jésus parle d’aider les pauvres et d’utiliser les richesses, qui ne sont pas éternelles, pour faire du bien aux autres en vue de l’éternité. Jésus ne dit pas que l’argent est mauvais, mais que l’argent fait partie de ce monde. L’argent n’est pas éternel.</w:t>
      </w:r>
    </w:p>
    <w:p>
      <w:pPr/>
      <w:r>
        <w:rPr>
          <w:lang w:val="fr_FR" w:bidi="fr_FR"/>
        </w:rPr>
      </w:r>
      <w:r>
        <w:rPr>
          <w:lang w:val="fr_FR" w:bidi="fr_FR"/>
        </w:rPr>
        <w:t>Jésus déclare ensuite que ceux qui sont fidèles dans les petites choses peuvent se voir confier de plus grandes choses, et que ceux qui agissent injustement dans les petites choses agiront aussi injustement dans les grandes. Être fidèle, c’est être digne de confiance et constant. Jésus pose deux questions, sans attendre de réponse. Jésus demande : « Si vous n’avez pas été fidèles dans les richesses injustes, c’est‑à‑dire dans les richesses de ce monde, qui vous confiera les véritables richesses ? » Ces véritables richesses sont les richesses du royaume de Dieu, c’est‑à‑dire la sagesse spirituelle et la relation avec Jésus. De même : « Si vous n’avez pas été fidèles dans ce qui appartient à un autre, qui vous donnera ce qui sera à vous ? »</w:t>
      </w:r>
    </w:p>
    <w:p>
      <w:pPr/>
      <w:r>
        <w:rPr>
          <w:lang w:val="fr_FR" w:bidi="fr_FR"/>
        </w:rPr>
      </w:r>
      <w:r>
        <w:rPr>
          <w:lang w:val="fr_FR" w:bidi="fr_FR"/>
        </w:rPr>
        <w:t>Jésus termine cette partie de la parabole en exprimant l’un de ses points principaux. Personne ne peut servir deux maîtres, et donc personne ne peut servir Dieu et l’argent. Le gérant de la parabole se souciait plus de l’argent que de servir fidèlement l’homme riche. Jésus veut que les disciples et les pharisiens comprennent que si l’argent est leur maître, ils ne serviront pas Dieu.</w:t>
      </w:r>
    </w:p>
    <w:p>
      <w:pPr/>
      <w:r>
        <w:rPr>
          <w:lang w:val="fr_FR" w:bidi="fr_FR"/>
        </w:rPr>
      </w:r>
      <w:r>
        <w:rPr>
          <w:lang w:val="fr_FR" w:bidi="fr_FR"/>
        </w:rPr>
        <w:t>Les pharisiens, qui aimaient l’argent, ont entendu tout ce que Jésus disait et se sont moqués de lui. Jésus leur dit qu’ils se font passer pour justes aux yeux des hommes, mais que Dieu connaît leurs cœurs. Ce qui a de la valeur pour le système de ce monde, Dieu le déteste.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raconte une parabole à ses disciples à propos d’un homme riche qui a un gérant. Le gérant est accusé de mal gérer les biens de l’homme riche. L’homme riche confronte le gérant et lui dit de rendre compte de ce qu’il a fait. L’homme riche dit au gérant qu’il ne travaillera plus pour lui.</w:t>
      </w:r>
    </w:p>
    <w:p>
      <w:pPr/>
      <w:r>
        <w:rPr>
          <w:lang w:val="fr_FR" w:bidi="fr_FR"/>
        </w:rPr>
      </w:r>
      <w:r>
        <w:rPr>
          <w:b/>
          <w:lang w:val="fr_FR" w:bidi="fr_FR"/>
        </w:rPr>
        <w:t>Deuxième partie :</w:t>
      </w:r>
      <w:r>
        <w:rPr>
          <w:lang w:val="fr_FR" w:bidi="fr_FR"/>
        </w:rPr>
        <w:t xml:space="preserve"> le gérant se demande ce qu’il va faire pour subvenir à ses besoins. Le gérant a une idée et appelle tous ceux qui doivent une dette à l’homme riche. Le gérant réduit considérablement leurs dettes. Ceux qui doivent de l’argent à l’homme riche doivent maintenant aussi un service au gérant. Le gérant pense qu’ils lui montreront de l’hospitalité en lui permettant d’habiter chez eux. L’homme riche apprécie la manière habile dont le gérant a géré cette situation.</w:t>
      </w:r>
    </w:p>
    <w:p>
      <w:pPr/>
      <w:r>
        <w:rPr>
          <w:lang w:val="fr_FR" w:bidi="fr_FR"/>
        </w:rPr>
      </w:r>
      <w:r>
        <w:rPr>
          <w:b/>
          <w:lang w:val="fr_FR" w:bidi="fr_FR"/>
        </w:rPr>
        <w:t>Troisième partie :</w:t>
      </w:r>
      <w:r>
        <w:rPr>
          <w:lang w:val="fr_FR" w:bidi="fr_FR"/>
        </w:rPr>
        <w:t xml:space="preserve"> Jésus commente la façon dont le gérant a évalué la situation et a agi avec intelligence. Il dit ensuite que ceux qui sont fidèles dans les petites choses peuvent se voir confier davantage, et que ceux qui ne sont pas fidèles dans les petites choses ne seront pas fidèles dans les grandes. Jésus pose deux questions à propos de la fidélité dans la gestion de l’argent. Il n’attend pas de réponse. Jésus dit aux disciples qu’ils ne peuvent pas aimer Dieu et l’argent à la fois.</w:t>
      </w:r>
    </w:p>
    <w:p>
      <w:pPr/>
      <w:r>
        <w:rPr>
          <w:lang w:val="fr_FR" w:bidi="fr_FR"/>
        </w:rPr>
      </w:r>
      <w:r>
        <w:rPr>
          <w:b/>
          <w:lang w:val="fr_FR" w:bidi="fr_FR"/>
        </w:rPr>
        <w:t>Quatrième partie :</w:t>
      </w:r>
      <w:r>
        <w:rPr>
          <w:lang w:val="fr_FR" w:bidi="fr_FR"/>
        </w:rPr>
        <w:t xml:space="preserve"> les pharisiens entendent ce que Jésus dit et se moquent de lui. Jésus les réprimande en leur disant que, même s’ils essaient d’avoir une belle apparence à l’extérieur, Dieu connaît leurs cœurs.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L’homme riche</w:t>
      </w:r>
    </w:p>
    <w:p>
      <w:pPr>
        <w:pStyle w:val="ListBullet"/>
        <w:spacing w:line="240" w:lineRule="auto"/>
        <w:ind w:left="720"/>
      </w:pPr>
      <w:r>
        <w:rPr>
          <w:lang w:val="fr_FR" w:bidi="fr_FR"/>
        </w:rPr>
      </w:r>
      <w:r>
        <w:rPr>
          <w:lang w:val="fr_FR" w:bidi="fr_FR"/>
        </w:rPr>
        <w:t>Le gérant</w:t>
      </w:r>
    </w:p>
    <w:p>
      <w:pPr>
        <w:pStyle w:val="ListBullet"/>
        <w:spacing w:line="240" w:lineRule="auto"/>
        <w:ind w:left="720"/>
      </w:pPr>
      <w:r>
        <w:rPr>
          <w:lang w:val="fr_FR" w:bidi="fr_FR"/>
        </w:rPr>
      </w:r>
      <w:r>
        <w:rPr>
          <w:lang w:val="fr_FR" w:bidi="fr_FR"/>
        </w:rPr>
        <w:t>La personne qui accuse le gérant</w:t>
      </w:r>
    </w:p>
    <w:p>
      <w:pPr>
        <w:pStyle w:val="ListBullet"/>
        <w:spacing w:line="240" w:lineRule="auto"/>
        <w:ind w:left="720"/>
      </w:pPr>
      <w:r>
        <w:rPr>
          <w:lang w:val="fr_FR" w:bidi="fr_FR"/>
        </w:rPr>
      </w:r>
      <w:r>
        <w:rPr>
          <w:lang w:val="fr_FR" w:bidi="fr_FR"/>
        </w:rPr>
        <w:t>Ceux qui doivent une dette à l’homme riche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raconte une parabole et s’adresse spécialement aux disciples de Jésus. Jésus enseigne alors que les disciples et les pharisiens se trouvent autour de lui. Jésus raconte la parabole d’un homme riche qui a un gérant qui ne gère pas bien ses affaires.</w:t>
      </w:r>
    </w:p>
    <w:p>
      <w:pPr/>
      <w:r>
        <w:rPr>
          <w:lang w:val="fr_FR" w:bidi="fr_FR"/>
        </w:rPr>
      </w:r>
      <w:r>
        <w:rPr>
          <w:lang w:val="fr_FR" w:bidi="fr_FR"/>
        </w:rPr>
        <w:t>Discutez de ce à quoi cette situation aurait pu ressembler. Que pensez‑vous que le gérant ait fait ou n’ait pas fait ?</w:t>
      </w:r>
    </w:p>
    <w:p>
      <w:pPr/>
      <w:r>
        <w:rPr>
          <w:lang w:val="fr_FR" w:bidi="fr_FR"/>
        </w:rPr>
      </w:r>
      <w:r>
        <w:rPr>
          <w:lang w:val="fr_FR" w:bidi="fr_FR"/>
        </w:rPr>
        <w:t>L’homme riche présente l’accusation au gérant. Comme le gérant est responsable de la maison, on peut supposer que cela se passe dans ou autour de la maison de l’homme riche.</w:t>
      </w:r>
    </w:p>
    <w:p>
      <w:pPr/>
      <w:r>
        <w:rPr>
          <w:lang w:val="fr_FR" w:bidi="fr_FR"/>
        </w:rPr>
      </w:r>
      <w:r>
        <w:rPr>
          <w:lang w:val="fr_FR" w:bidi="fr_FR"/>
        </w:rPr>
        <w:t>Le gérant comprend que sa vie est sur le point de changer pour le pire. Le gérant appelle alors ceux qui doivent une dette à l’homme riche et leur fait réduire leurs dettes. Les débiteurs devront ensuite un service au gérant. L’homme riche apprécie la prudence du gérant, qui a su prendre soin de ses propres besoins futurs.</w:t>
      </w:r>
    </w:p>
    <w:p>
      <w:pPr/>
      <w:r>
        <w:rPr>
          <w:lang w:val="fr_FR" w:bidi="fr_FR"/>
        </w:rPr>
      </w:r>
      <w:r>
        <w:rPr>
          <w:lang w:val="fr_FR" w:bidi="fr_FR"/>
        </w:rPr>
        <w:t>Votre culture possède‑t‑elle un jeu qui utilise de l’argent factice ? Servez‑vous d’argent factice ou de choses comme des feuilles pour représenter l’argent et pour montrer concrètement la façon dont les comptes ont été réglés.</w:t>
      </w:r>
    </w:p>
    <w:p>
      <w:pPr/>
      <w:r>
        <w:rPr>
          <w:lang w:val="fr_FR" w:bidi="fr_FR"/>
        </w:rPr>
      </w:r>
      <w:r>
        <w:rPr>
          <w:lang w:val="fr_FR" w:bidi="fr_FR"/>
        </w:rPr>
        <w:t>Jésus commente ensuite la nécessité, pour les enfants de la lumière, d’avoir cette même capacité à évaluer les situations et à obtenir un résultat souhaité. Jésus commente le fait que les personnes fidèles dans les petites choses resteront fidèles, et que celles qui ne sont pas fidèles dans les petites choses ne seront pas fidèles dans les grandes. Jésus souligne auprès des disciples qu’ils doivent être intelligents et fidèles avec les choses qui leur ont été confiées et qu’ils ne peuvent pas servir deux maîtres en même temps. Jésus dit que les disciples ne peuvent pas servir Dieu et l’argent.</w:t>
      </w:r>
    </w:p>
    <w:p>
      <w:pPr/>
      <w:r>
        <w:rPr>
          <w:lang w:val="fr_FR" w:bidi="fr_FR"/>
        </w:rPr>
      </w:r>
      <w:r>
        <w:rPr>
          <w:lang w:val="fr_FR" w:bidi="fr_FR"/>
        </w:rPr>
        <w:t>Les pharisiens, qui étaient là depuis le début et qui écoutaient, se moquent de Jésus à cause de ce qu’il dit. Les pharisiens sont connus pour aimer l’argent. Jésus leur dit qu’ils peuvent paraître bons aux yeux des hommes, mais que Dieu connaît leurs cœurs.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L’homme riche</w:t>
      </w:r>
    </w:p>
    <w:p>
      <w:pPr>
        <w:pStyle w:val="ListBullet"/>
        <w:spacing w:line="240" w:lineRule="auto"/>
        <w:ind w:left="720"/>
      </w:pPr>
      <w:r>
        <w:rPr>
          <w:lang w:val="fr_FR" w:bidi="fr_FR"/>
        </w:rPr>
      </w:r>
      <w:r>
        <w:rPr>
          <w:lang w:val="fr_FR" w:bidi="fr_FR"/>
        </w:rPr>
        <w:t>Le gérant</w:t>
      </w:r>
    </w:p>
    <w:p>
      <w:pPr>
        <w:pStyle w:val="ListBullet"/>
        <w:spacing w:line="240" w:lineRule="auto"/>
        <w:ind w:left="720"/>
      </w:pPr>
      <w:r>
        <w:rPr>
          <w:lang w:val="fr_FR" w:bidi="fr_FR"/>
        </w:rPr>
      </w:r>
      <w:r>
        <w:rPr>
          <w:lang w:val="fr_FR" w:bidi="fr_FR"/>
        </w:rPr>
        <w:t>La personne qui accuse le gérant</w:t>
      </w:r>
    </w:p>
    <w:p>
      <w:pPr>
        <w:pStyle w:val="ListBullet"/>
        <w:spacing w:line="240" w:lineRule="auto"/>
        <w:ind w:left="720"/>
      </w:pPr>
      <w:r>
        <w:rPr>
          <w:lang w:val="fr_FR" w:bidi="fr_FR"/>
        </w:rPr>
      </w:r>
      <w:r>
        <w:rPr>
          <w:lang w:val="fr_FR" w:bidi="fr_FR"/>
        </w:rPr>
        <w:t>Ceux qui doivent une dette à l’homme riche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Veillez à bien représenter la parabole que Jésus raconte.</w:t>
      </w:r>
    </w:p>
    <w:p>
      <w:pPr/>
      <w:r>
        <w:rPr>
          <w:lang w:val="fr_FR" w:bidi="fr_FR"/>
        </w:rPr>
      </w:r>
      <w:r>
        <w:rPr>
          <w:lang w:val="fr_FR" w:bidi="fr_FR"/>
        </w:rPr>
        <w:t>Jésus parle à ses disciples. Jésus raconte une parabole à propos d’un homme riche qui a un gérant pour sa maison. Des gens disent à l’homme riche que le gérant est malhonnête. L’homme riche présente l’accusation au gérant.</w:t>
      </w:r>
    </w:p>
    <w:p>
      <w:pPr/>
      <w:r>
        <w:rPr>
          <w:lang w:val="fr_FR" w:bidi="fr_FR"/>
        </w:rPr>
      </w:r>
      <w:r>
        <w:rPr>
          <w:lang w:val="fr_FR" w:bidi="fr_FR"/>
        </w:rPr>
        <w:t>Le gérant comprend que sa vie est sur le point de changer pour le pire. Le gérant appelle alors ceux qui doivent une dette à l’homme riche et leur fait réduire leurs dettes.</w:t>
      </w:r>
    </w:p>
    <w:p>
      <w:pPr/>
      <w:r>
        <w:rPr>
          <w:lang w:val="fr_FR" w:bidi="fr_FR"/>
        </w:rPr>
      </w:r>
      <w:r>
        <w:rPr>
          <w:lang w:val="fr_FR" w:bidi="fr_FR"/>
        </w:rPr>
        <w:t>Arrêtez la représentation : demandez aux acteurs qui jouent les débiteurs ce qu’ils ressentent lorsque leur dette est réduite. Écoutez des réponses comme : « Soulagé ! Tellement heureux de ne plus devoir autant », « Reconnaissant envers le gérant d’avoir changé ma dette. » Reprenez la représentation.</w:t>
      </w:r>
    </w:p>
    <w:p>
      <w:pPr/>
      <w:r>
        <w:rPr>
          <w:lang w:val="fr_FR" w:bidi="fr_FR"/>
        </w:rPr>
      </w:r>
      <w:r>
        <w:rPr>
          <w:lang w:val="fr_FR" w:bidi="fr_FR"/>
        </w:rPr>
        <w:t>Les débiteurs devront ensuite un service au gérant. L’homme riche apprécie la prudence du gérant, qui a su prendre soin de ses propres besoins futurs.</w:t>
      </w:r>
    </w:p>
    <w:p>
      <w:pPr/>
      <w:r>
        <w:rPr>
          <w:lang w:val="fr_FR" w:bidi="fr_FR"/>
        </w:rPr>
      </w:r>
      <w:r>
        <w:rPr>
          <w:lang w:val="fr_FR" w:bidi="fr_FR"/>
        </w:rPr>
        <w:t>Jésus commente ensuite la nécessité, pour les enfants de la lumière, d’avoir cette même capacité à évaluer les situations et à obtenir un résultat désiré. Jésus commente le fait que les personnes fidèles dans les petites choses resteront fidèles, et que celles qui ne sont pas fidèles dans les petites choses ne seront pas fidèles dans les grandes. Jésus souligne auprès des disciples qu’ils doivent être intelligents et fidèles avec les choses qui leur ont été confiées et qu’ils ne peuvent pas servir deux maîtres en même temps. Jésus dit que les disciples ne peuvent pas servir Dieu et l’argent.</w:t>
      </w:r>
    </w:p>
    <w:p>
      <w:pPr/>
      <w:r>
        <w:rPr>
          <w:lang w:val="fr_FR" w:bidi="fr_FR"/>
        </w:rPr>
      </w:r>
      <w:r>
        <w:rPr>
          <w:lang w:val="fr_FR" w:bidi="fr_FR"/>
        </w:rPr>
        <w:t>Jésus commente le fait que les personnes fidèles dans les petites choses resteront fidèles et que celles qui ne sont pas fidèles dans les petites ne le seront pas dans les grandes. Jésus souligne auprès des disciples qu’ils doivent être intelligents et fidèles avec les choses qui leur ont été confiées et qu’ils ne peuvent pas servir deux maîtres en même temps. « J'espère ne jamais mettre l’argent au‑dessus de Dieu. » « Craintif de mettre l’argent avant Dieu. » « Craintif, car si je ne cours pas après l’argent, j’espère que Dieu pourvoira pour moi. » Reprenez la représentation.</w:t>
      </w:r>
    </w:p>
    <w:p>
      <w:pPr/>
      <w:r>
        <w:rPr>
          <w:lang w:val="fr_FR" w:bidi="fr_FR"/>
        </w:rPr>
      </w:r>
      <w:r>
        <w:rPr>
          <w:lang w:val="fr_FR" w:bidi="fr_FR"/>
        </w:rPr>
        <w:t>Les pharisiens, qui étaient là depuis le début et qui écoutaient, se moquent de Jésus à cause de ce qu’il dit. Les pharisiens sont connus pour aimer l’argent. Jésus leur dit qu’ils peuvent paraître bons aux yeux du monde qui les entoure, mais que Dieu connaît leurs cœurs.</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parle directement aux </w:t>
      </w:r>
      <w:r>
        <w:rPr>
          <w:b/>
          <w:lang w:val="fr_FR" w:bidi="fr_FR"/>
        </w:rPr>
        <w:t>disciples</w:t>
      </w:r>
      <w:r>
        <w:rPr>
          <w:lang w:val="fr_FR" w:bidi="fr_FR"/>
        </w:rPr>
        <w:t xml:space="preserve">. Les disciples de Jésus sont ses suiveurs les plus proches. Utilisez le même mot pour disciples que celui que vous avez utilisé auparavant. Référez vous au glossaire principal pour la définition de </w:t>
      </w:r>
      <w:r>
        <w:rPr>
          <w:lang w:val="fr_FR" w:bidi="fr_FR"/>
        </w:rPr>
        <w:t>disciples</w:t>
      </w:r>
      <w:r>
        <w:rPr>
          <w:lang w:val="fr_FR" w:bidi="fr_FR"/>
        </w:rPr>
        <w:t xml:space="preserve">. </w:t>
      </w:r>
    </w:p>
    <w:p>
      <w:pPr/>
      <w:r>
        <w:rPr>
          <w:lang w:val="fr_FR" w:bidi="fr_FR"/>
        </w:rPr>
      </w:r>
      <w:r>
        <w:rPr>
          <w:lang w:val="fr_FR" w:bidi="fr_FR"/>
        </w:rPr>
        <w:t xml:space="preserve">Jésus raconte une parabole à propos d’un homme riche qui a un </w:t>
      </w:r>
      <w:r>
        <w:rPr>
          <w:b/>
          <w:lang w:val="fr_FR" w:bidi="fr_FR"/>
        </w:rPr>
        <w:t>gérant</w:t>
      </w:r>
      <w:r>
        <w:rPr>
          <w:lang w:val="fr_FR" w:bidi="fr_FR"/>
        </w:rPr>
        <w:t xml:space="preserve"> pour sa maison. Un gérant est une personne responsable d’une maison et des affaires financières d’un autre. Le gérant est accusé d’être malhonnête. L’homme riche confronte le gérant à ce sujet. L’homme riche dit au gérant de mettre les comptes en ordre, parce que le gérant est renvoyé.</w:t>
      </w:r>
    </w:p>
    <w:p>
      <w:pPr/>
      <w:r>
        <w:rPr>
          <w:lang w:val="fr_FR" w:bidi="fr_FR"/>
        </w:rPr>
      </w:r>
      <w:r>
        <w:rPr>
          <w:lang w:val="fr_FR" w:bidi="fr_FR"/>
        </w:rPr>
        <w:t xml:space="preserve">Le gérant réduit la dette de plusieurs hommes qui doivent de l’argent à l’homme riche. Ainsi, ces hommes devront ensuite un service au gérant. L’homme riche apprécie le fait que le gérant ait agi avec </w:t>
      </w:r>
      <w:r>
        <w:rPr>
          <w:b/>
          <w:lang w:val="fr_FR" w:bidi="fr_FR"/>
        </w:rPr>
        <w:t>prudence</w:t>
      </w:r>
      <w:r>
        <w:rPr>
          <w:lang w:val="fr_FR" w:bidi="fr_FR"/>
        </w:rPr>
        <w:t>. Être prudent, ici, signifie agir avec clairvoyance et avec compréhension d’une situation. « Prudent » n’est ni moralement bon ni mauvais en soi, mais décrit quelqu’un qui sait évaluer une situation et agir de manière appropriée pour obtenir le résultat souhaité.</w:t>
      </w:r>
    </w:p>
    <w:p>
      <w:pPr/>
      <w:r>
        <w:rPr>
          <w:lang w:val="fr_FR" w:bidi="fr_FR"/>
        </w:rPr>
      </w:r>
      <w:r>
        <w:rPr>
          <w:lang w:val="fr_FR" w:bidi="fr_FR"/>
        </w:rPr>
        <w:t xml:space="preserve">Jésus parle du moment où l’on peut compter sur la </w:t>
      </w:r>
      <w:r>
        <w:rPr>
          <w:b/>
          <w:lang w:val="fr_FR" w:bidi="fr_FR"/>
        </w:rPr>
        <w:t>fidélité</w:t>
      </w:r>
      <w:r>
        <w:rPr>
          <w:lang w:val="fr_FR" w:bidi="fr_FR"/>
        </w:rPr>
        <w:t xml:space="preserve"> des gens. La fidélité consiste à être digne de confiance et fiable. Jésus dit que les disciples ne peuvent pas servir deux maîtres. Jésus dit qu’ils ne peuvent pas servir Dieu et l’argent.</w:t>
      </w:r>
    </w:p>
    <w:p>
      <w:pPr/>
      <w:r>
        <w:rPr>
          <w:lang w:val="fr_FR" w:bidi="fr_FR"/>
        </w:rPr>
      </w:r>
      <w:r>
        <w:rPr>
          <w:lang w:val="fr_FR" w:bidi="fr_FR"/>
        </w:rPr>
        <w:t xml:space="preserve">Les </w:t>
      </w:r>
      <w:r>
        <w:rPr>
          <w:b/>
          <w:lang w:val="fr_FR" w:bidi="fr_FR"/>
        </w:rPr>
        <w:t>pharisiens</w:t>
      </w:r>
      <w:r>
        <w:rPr>
          <w:lang w:val="fr_FR" w:bidi="fr_FR"/>
        </w:rPr>
        <w:t xml:space="preserve">, c’est‑à‑dire les chefs religieux de cette époque, se moquent de Jésus pour avoir dit cela. Les pharisiens étaient connus pour aimer l’argent. Jésus dit aux pharisiens qu’ils essaient peut‑être de paraître bons aux yeux du monde qui les entoure, mais que Dieu connaît leurs cœurs. Traduisez pharisiens de la même manière que vous l’avez fait auparavant. Référez‑vous au Glossaire principal pour la définition de </w:t>
      </w:r>
      <w:r>
        <w:rPr>
          <w:lang w:val="fr_FR" w:bidi="fr_FR"/>
        </w:rPr>
        <w:t>pharisiens</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16:16–18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16.16–18.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parlé aux disciples et aux pharisiens du fait qu’ils aiment des maîtres autres que Dieu. Il les a aussi avertis de ne pas se soucier davantage de ce que les hommes pensent d’eux que de ce que Dieu pense d’eux. Jésus leur fait savoir qu’il n’est pas en train d’abolir ni de contredire la loi et les enseignements donnés par Moïse et les prophètes. Au contraire, les gens doivent comprendre la loi et les enseignements de Moïse et des prophètes à la lumière de l’enseignement de Jésus sur le royaume de Dieu. Les lois que Dieu a données à Moïse étaient souvent appelées simplement la Loi. Et les autres enseignements venant des autres prophètes étaient appelés simplement les Prophètes. Le royaume de Dieu est la domination et le règne de Dieu dans le cœur des personnes qui le suivent, jusqu’au jour où le règne de Dieu sera pleinement établi sur toute la terre.</w:t>
      </w:r>
    </w:p>
    <w:p>
      <w:pPr/>
      <w:r>
        <w:rPr>
          <w:lang w:val="fr_FR" w:bidi="fr_FR"/>
        </w:rPr>
      </w:r>
      <w:r>
        <w:rPr>
          <w:lang w:val="fr_FR" w:bidi="fr_FR"/>
        </w:rPr>
        <w:t>Jésus distingue la loi et les prophètes de l’Ancien Testament et la bonne nouvelle du royaume de Dieu que Jésus annonce. Jean‑Baptiste marque le moment où les gens ont commencé à entendre parler du royaume de Dieu. Jésus dit que tous cherchent à forcer l’entrée dans le royaume de Dieu. Cette parole peut avoir plusieurs significations. Le verbe « forcer » peut signifier utiliser la violence. Jésus pourrait vouloir dire que des gens utilisent la violence ou la force militaire pour établir sur la terre ce qu’ils pensent être le royaume de Dieu. Certains pensent que Jésus veut dire que les gens s’efforcent ou luttent beaucoup pour entrer dans le royaume de Dieu. La plupart pensent que Jésus souligne le lien avec les actes du gérant injuste, qui était dans une situation désespérée, mais a agi avec décision et sagesse. Jésus peut aussi vouloir dire que, lorsque les gens choisissent quel maître ils vont servir, ils prennent une décision très importante. On pourrait aussi exprimer cela ainsi : « Tous ceux qui veulent recevoir les avantages de la bonne nouvelle du royaume de Dieu doivent prendre des mesures radicales pour l’obtenir. » Peut‑être Jésus parle‑t‑il directement aux pharisiens, qui « détournent » le royaume de Dieu de leurs suiveurs. Les pharisiens donnaient au peuple des instructions qui les faisaient paraître bons à l’extérieur, mais qui ne changeaient pas leurs pensées ou leurs motivations intérieures. Jésus dit aussi que tout le monde est avide d’entrer dans le royaume de Dieu. Cela aurait offensé les pharisiens, les principaux chefs religieux juifs, parce qu’ils pensaient être les seuls assez justes pour entrer dans le royaume de Dieu.</w:t>
      </w:r>
    </w:p>
    <w:p>
      <w:pPr/>
      <w:r>
        <w:rPr>
          <w:lang w:val="fr_FR" w:bidi="fr_FR"/>
        </w:rPr>
      </w:r>
      <w:r>
        <w:rPr>
          <w:lang w:val="fr_FR" w:bidi="fr_FR"/>
        </w:rPr>
        <w:t>Arrêtez-vous et discutez en équipe : dans votre Église ou votre communauté, que pensent les gens qu’il se passe dans le royaume de Dieu ? Quelles sont certaines façons, autres que Jésus, par lesquelles les gens essaient d’entrer dans le royaume de Dieu ?</w:t>
      </w:r>
    </w:p>
    <w:p>
      <w:pPr/>
      <w:r>
        <w:rPr>
          <w:lang w:val="fr_FR" w:bidi="fr_FR"/>
        </w:rPr>
      </w:r>
      <w:r>
        <w:rPr>
          <w:lang w:val="fr_FR" w:bidi="fr_FR"/>
        </w:rPr>
        <w:t>Jésus insiste sur le fait que la loi durera très longtemps. Jésus dit qu’il serait plus facile que le ciel et la terre disparaissent, ou soient détruits, que de voir disparaître le plus petit trait de lettre de la loi.</w:t>
      </w:r>
    </w:p>
    <w:p>
      <w:pPr/>
      <w:r>
        <w:rPr>
          <w:lang w:val="fr_FR" w:bidi="fr_FR"/>
        </w:rPr>
      </w:r>
      <w:r>
        <w:rPr>
          <w:lang w:val="fr_FR" w:bidi="fr_FR"/>
        </w:rPr>
        <w:t>Puis Jésus donne une interprétation d’une loi sur le divorce qui a pu surprendre les pharisiens. Les Juifs pouvaient divorcer de leurs femmes et se remarier s’il y avait un motif valable et s’ils suivaient les procédures appropriées. Les pharisiens ont élargi le sens de la loi afin de pouvoir continuer à faire le mal comme ils le voulaient. La culture en était venue au point où des Juifs divorçaient et se remariaient parce qu’ils étaient attirés par une femme qui n’était pas leur épouse. Jésus prend une position ferme contre le fait de divorcer pour se remarier avec une autre, et il appelle cela adultère, c’est‑à‑dire l’infidélité dans le mariage.</w:t>
      </w:r>
    </w:p>
    <w:p>
      <w:pPr/>
      <w:r>
        <w:rPr>
          <w:lang w:val="fr_FR" w:bidi="fr_FR"/>
        </w:rPr>
      </w:r>
      <w:r>
        <w:rPr>
          <w:lang w:val="fr_FR" w:bidi="fr_FR"/>
        </w:rPr>
        <w:t>Arrêtez-vous et discutez en équipe : parlez d’une loi, dans votre culture, que le gouvernement ou les chefs religieux n’appliquent pas strictement parce que cela sert leurs désirs. Comment voyez‑vous que cela affecte votre culture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une seule partie dans ce passage.</w:t>
      </w:r>
    </w:p>
    <w:p>
      <w:pPr/>
      <w:r>
        <w:rPr>
          <w:lang w:val="fr_FR" w:bidi="fr_FR"/>
        </w:rPr>
      </w:r>
      <w:r>
        <w:rPr>
          <w:b/>
          <w:lang w:val="fr_FR" w:bidi="fr_FR"/>
        </w:rPr>
        <w:t>Première partie :</w:t>
      </w:r>
      <w:r>
        <w:rPr>
          <w:lang w:val="fr_FR" w:bidi="fr_FR"/>
        </w:rPr>
        <w:t xml:space="preserve"> Jésus parle aux pharisiens, et les disciples entendent ce qu’il dit. Jésus dit aux pharisiens que l’on annonçait les enseignements de la Loi de Moïse et des prophètes jusqu’au temps de Jean‑Baptiste. Jésus dit que, depuis ce temps‑là, il a annoncé la bonne nouvelle du royaume de Dieu. Beaucoup essaient avec empressement d’entrer dans le royaume de Dieu. Jésus s’assure que les pharisiens comprennent que la loi est toujours importante et n’a pas disparu. Jésus dit aux pharisiens que divorcer d’une femme pour en épouser une autre, c’est commettre un adultère, et qu’épouser une femme divorcée, c’est commettre un adultère.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 (qui écoutent Jésus)</w:t>
      </w:r>
    </w:p>
    <w:p>
      <w:pPr>
        <w:pStyle w:val="ListBullet"/>
        <w:spacing w:line="240" w:lineRule="auto"/>
        <w:ind w:left="720"/>
      </w:pPr>
      <w:r>
        <w:rPr>
          <w:lang w:val="fr_FR" w:bidi="fr_FR"/>
        </w:rPr>
      </w:r>
      <w:r>
        <w:rPr>
          <w:lang w:val="fr_FR" w:bidi="fr_FR"/>
        </w:rPr>
        <w:t>Jean‑Baptiste est mentionné</w:t>
      </w:r>
    </w:p>
    <w:p>
      <w:pPr>
        <w:pStyle w:val="ListBullet"/>
        <w:spacing w:line="240" w:lineRule="auto"/>
        <w:ind w:left="720"/>
      </w:pPr>
      <w:r>
        <w:rPr>
          <w:lang w:val="fr_FR" w:bidi="fr_FR"/>
        </w:rPr>
      </w:r>
      <w:r>
        <w:rPr>
          <w:lang w:val="fr_FR" w:bidi="fr_FR"/>
        </w:rPr>
        <w:t>Les personnes qui forcent l’entrée dans le royaume de Dieu</w:t>
      </w:r>
    </w:p>
    <w:p>
      <w:pPr>
        <w:pStyle w:val="ListBullet"/>
        <w:spacing w:line="240" w:lineRule="auto"/>
        <w:ind w:left="720"/>
      </w:pPr>
      <w:r>
        <w:rPr>
          <w:lang w:val="fr_FR" w:bidi="fr_FR"/>
        </w:rPr>
      </w:r>
      <w:r>
        <w:rPr>
          <w:lang w:val="fr_FR" w:bidi="fr_FR"/>
        </w:rPr>
        <w:t>Des hommes et des femmes mariés et divorcés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parle toujours aux pharisiens. Jésus a dirigé ses paroles vers les pharisiens après qu’ils se sont moqués de lui parce qu’il parlait d’argent. Jésus explique que la bonne nouvelle du royaume de Dieu n’est pas séparée de la loi et des prophètes, et que tous cherchent désespérément à entrer dans le royaume de Dieu. Jésus dit que la loi a toujours sa place et qu’elle est éternelle. Jésus dit qu’il serait plus facile que toute la création et le ciel soient détruits que de voir disparaître le plus petit trait de lettre de la loi.</w:t>
      </w:r>
    </w:p>
    <w:p>
      <w:pPr/>
      <w:r>
        <w:rPr>
          <w:lang w:val="fr_FR" w:bidi="fr_FR"/>
        </w:rPr>
      </w:r>
      <w:r>
        <w:rPr>
          <w:lang w:val="fr_FR" w:bidi="fr_FR"/>
        </w:rPr>
        <w:t>En équipe, prenez quelque chose avec lequel vous pouvez faire une marque : un bâton pour tracer dans la terre, une fleur sur du béton, ou un stylo/crayon et du papier si vous en avez. Faites la plus petite marque visible possible dans la terre, sur le béton, ou sur le papier. Jésus dit qu’il serait plus facile que toute la création disparaisse que de voir disparaître cette marque dans la loi.</w:t>
      </w:r>
    </w:p>
    <w:p>
      <w:pPr/>
      <w:r>
        <w:rPr>
          <w:lang w:val="fr_FR" w:bidi="fr_FR"/>
        </w:rPr>
      </w:r>
      <w:r>
        <w:rPr>
          <w:lang w:val="fr_FR" w:bidi="fr_FR"/>
        </w:rPr>
        <w:t>Jésus donne une interprétation plus stricte de la loi. Il donne un exemple pour montrer que la loi reste importante.</w:t>
      </w:r>
    </w:p>
    <w:p>
      <w:pPr/>
      <w:r>
        <w:rPr>
          <w:lang w:val="fr_FR" w:bidi="fr_FR"/>
        </w:rPr>
      </w:r>
      <w:r>
        <w:rPr>
          <w:lang w:val="fr_FR" w:bidi="fr_FR"/>
        </w:rPr>
        <w:t>Comment, dans votre culture, utilise‑t‑on des exemples pour montrer un point important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une seule partie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pharisiens (qui écoutent Jésus)</w:t>
      </w:r>
    </w:p>
    <w:p>
      <w:pPr>
        <w:pStyle w:val="ListBullet"/>
        <w:spacing w:line="240" w:lineRule="auto"/>
        <w:ind w:left="720"/>
      </w:pPr>
      <w:r>
        <w:rPr>
          <w:lang w:val="fr_FR" w:bidi="fr_FR"/>
        </w:rPr>
      </w:r>
      <w:r>
        <w:rPr>
          <w:lang w:val="fr_FR" w:bidi="fr_FR"/>
        </w:rPr>
        <w:t>Jean‑Baptiste est mentionné</w:t>
      </w:r>
    </w:p>
    <w:p>
      <w:pPr>
        <w:pStyle w:val="ListBullet"/>
        <w:spacing w:line="240" w:lineRule="auto"/>
        <w:ind w:left="720"/>
      </w:pPr>
      <w:r>
        <w:rPr>
          <w:lang w:val="fr_FR" w:bidi="fr_FR"/>
        </w:rPr>
      </w:r>
      <w:r>
        <w:rPr>
          <w:lang w:val="fr_FR" w:bidi="fr_FR"/>
        </w:rPr>
        <w:t>Les personnes qui forcent l’entrée dans le royaume de Dieu</w:t>
      </w:r>
    </w:p>
    <w:p>
      <w:pPr>
        <w:pStyle w:val="ListBullet"/>
        <w:spacing w:line="240" w:lineRule="auto"/>
        <w:ind w:left="720"/>
      </w:pPr>
      <w:r>
        <w:rPr>
          <w:lang w:val="fr_FR" w:bidi="fr_FR"/>
        </w:rPr>
      </w:r>
      <w:r>
        <w:rPr>
          <w:lang w:val="fr_FR" w:bidi="fr_FR"/>
        </w:rPr>
        <w:t>Des hommes et des femmes mariés et divorcés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parle aux pharisiens, et les disciples entendent ce qu’il dit. Jésus dit aux pharisiens que la Loi et les Prophètes ont été annoncés jusqu’au temps de Jean‑Baptiste. Jésus dit que, depuis ce temps‑là, on annonce la bonne nouvelle du royaume de Dieu. Beaucoup essaient de forcer, avec violence ou avec empressement, l’entrée dans le royaume de Dieu. Jésus s’assure que les pharisiens comprennent que la loi est toujours importante et n’a pas disparu. Jésus dit aux pharisiens que, pour un homme, divorcer d’une femme et en épouser une autre, c’est commettre un adultère, et qu’un homme qui épouse une femme divorcée commet un adultère.</w:t>
      </w:r>
    </w:p>
    <w:p>
      <w:pPr/>
      <w:r>
        <w:rPr>
          <w:lang w:val="fr_FR" w:bidi="fr_FR"/>
        </w:rPr>
      </w:r>
      <w:r>
        <w:rPr>
          <w:lang w:val="fr_FR" w:bidi="fr_FR"/>
        </w:rPr>
        <w:t>Arrêtez la représentation : demandez aux acteurs qui jouent les pharisiens ce qu’ils ressentent. Écoutez des réponses comme : « En colère que Jésus semble rivaliser avec les lois de Dieu. Jésus pense qu’il est meilleur que nous ! » « Offensés que Jésus permette à n’importe qui d’entrer dans le royaume de Dieu, même des pécheurs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parle aux pharisiens, et les disciples entendent ce qu’il dit. </w:t>
      </w:r>
      <w:r>
        <w:rPr>
          <w:lang w:val="fr_FR" w:bidi="fr_FR"/>
        </w:rPr>
        <w:t>Les pharisiens</w:t>
      </w:r>
      <w:r>
        <w:rPr>
          <w:lang w:val="fr_FR" w:bidi="fr_FR"/>
        </w:rPr>
        <w:t xml:space="preserve"> sont les enseignants religieux juifs. Les </w:t>
      </w:r>
      <w:r>
        <w:rPr>
          <w:lang w:val="fr_FR" w:bidi="fr_FR"/>
        </w:rPr>
        <w:t>disciples</w:t>
      </w:r>
      <w:r>
        <w:rPr>
          <w:lang w:val="fr_FR" w:bidi="fr_FR"/>
        </w:rPr>
        <w:t xml:space="preserve"> sont les suiveurs les plus proches de Jésus. Jésus dit aux pharisiens que la </w:t>
      </w:r>
      <w:r>
        <w:rPr>
          <w:b/>
          <w:lang w:val="fr_FR" w:bidi="fr_FR"/>
        </w:rPr>
        <w:t>Loi et les Prophètes</w:t>
      </w:r>
      <w:r>
        <w:rPr>
          <w:lang w:val="fr_FR" w:bidi="fr_FR"/>
        </w:rPr>
        <w:t xml:space="preserve"> ont été annoncés jusqu’au temps de </w:t>
      </w:r>
      <w:r>
        <w:rPr>
          <w:b/>
          <w:lang w:val="fr_FR" w:bidi="fr_FR"/>
        </w:rPr>
        <w:t>Jean‑Baptiste</w:t>
      </w:r>
      <w:r>
        <w:rPr>
          <w:lang w:val="fr_FR" w:bidi="fr_FR"/>
        </w:rPr>
        <w:t xml:space="preserve">. La Loi et les Prophètes étaient les messages de Dieu pour son peuple, les Israélites, tout au long de l’Ancien Testament. Dieu a donné les lois à Moïse, et elles ont été transmises aux générations suivantes. Les prophètes étaient ceux qui annonçaient les messages de Dieu à son peuple. Référez‑vous au Glossaire principal pour les termes </w:t>
      </w:r>
      <w:r>
        <w:rPr>
          <w:lang w:val="fr_FR" w:bidi="fr_FR"/>
        </w:rPr>
        <w:t>Loi</w:t>
      </w:r>
      <w:r>
        <w:rPr>
          <w:lang w:val="fr_FR" w:bidi="fr_FR"/>
        </w:rPr>
        <w:t xml:space="preserve"> et </w:t>
      </w:r>
      <w:r>
        <w:rPr>
          <w:lang w:val="fr_FR" w:bidi="fr_FR"/>
        </w:rPr>
        <w:t>Prophètes</w:t>
      </w:r>
      <w:r>
        <w:rPr>
          <w:lang w:val="fr_FR" w:bidi="fr_FR"/>
        </w:rPr>
        <w:t xml:space="preserve">. </w:t>
      </w:r>
      <w:r>
        <w:rPr>
          <w:lang w:val="fr_FR" w:bidi="fr_FR"/>
        </w:rPr>
        <w:t>Jean‑Baptiste</w:t>
      </w:r>
      <w:r>
        <w:rPr>
          <w:lang w:val="fr_FR" w:bidi="fr_FR"/>
        </w:rPr>
        <w:t xml:space="preserve"> est celui qui a préparé le chemin pour Jésus et pour le royaume de Dieu en disant aux gens de se repentir de leurs péchés et d’être baptisés. Utilisez les mêmes mots pour Jean‑Baptiste que ceux que vous avez utilisés auparavant.</w:t>
      </w:r>
    </w:p>
    <w:p>
      <w:pPr/>
      <w:r>
        <w:rPr>
          <w:lang w:val="fr_FR" w:bidi="fr_FR"/>
        </w:rPr>
      </w:r>
      <w:r>
        <w:rPr>
          <w:lang w:val="fr_FR" w:bidi="fr_FR"/>
        </w:rPr>
        <w:t xml:space="preserve">Jésus dit que, depuis ce temps‑là, on </w:t>
      </w:r>
      <w:r>
        <w:rPr>
          <w:lang w:val="fr_FR" w:bidi="fr_FR"/>
        </w:rPr>
        <w:t>annonce</w:t>
      </w:r>
      <w:r>
        <w:rPr>
          <w:lang w:val="fr_FR" w:bidi="fr_FR"/>
        </w:rPr>
        <w:t xml:space="preserve"> la bonne nouvelle du </w:t>
      </w:r>
      <w:r>
        <w:rPr>
          <w:b/>
          <w:lang w:val="fr_FR" w:bidi="fr_FR"/>
        </w:rPr>
        <w:t>royaume de Dieu</w:t>
      </w:r>
      <w:r>
        <w:rPr>
          <w:lang w:val="fr_FR" w:bidi="fr_FR"/>
        </w:rPr>
        <w:t xml:space="preserve">. Le royaume de Dieu est le moment où Dieu règne sur toutes choses. Utilisez le même mot que vous avez utilisé pour royaume de Dieu dans le livre de Luc. Référez‑vous au Glossaire principal pour la définition de </w:t>
      </w:r>
      <w:r>
        <w:rPr>
          <w:lang w:val="fr_FR" w:bidi="fr_FR"/>
        </w:rPr>
        <w:t>royaume de Dieu</w:t>
      </w:r>
      <w:r>
        <w:rPr>
          <w:lang w:val="fr_FR" w:bidi="fr_FR"/>
        </w:rPr>
        <w:t>.</w:t>
      </w:r>
    </w:p>
    <w:p>
      <w:pPr/>
      <w:r>
        <w:rPr>
          <w:lang w:val="fr_FR" w:bidi="fr_FR"/>
        </w:rPr>
      </w:r>
      <w:r>
        <w:rPr>
          <w:lang w:val="fr_FR" w:bidi="fr_FR"/>
        </w:rPr>
        <w:t xml:space="preserve">Beaucoup essaient avec empressement d’entrer dans le royaume de Dieu. Jésus s’assure que les pharisiens comprennent que la loi est toujours importante et qu’elle n’a pas été abolie. Jésus dit aux pharisiens que divorcer d’une femme pour en épouser une autre, c’est commettre un </w:t>
      </w:r>
      <w:r>
        <w:rPr>
          <w:b/>
          <w:lang w:val="fr_FR" w:bidi="fr_FR"/>
        </w:rPr>
        <w:t>adultère</w:t>
      </w:r>
      <w:r>
        <w:rPr>
          <w:lang w:val="fr_FR" w:bidi="fr_FR"/>
        </w:rPr>
        <w:t>, et qu’épouser une femme divorcée, c’est commettre un adultère. L’adultère, c’est lorsqu’un mari ou une femme a des relations sexuelles avec quelqu’un qui n’est pas son mari ou sa femme. Voyez le Glossaire principal pour la définition de l’</w:t>
      </w:r>
      <w:r>
        <w:rPr>
          <w:lang w:val="fr_FR" w:bidi="fr_FR"/>
        </w:rPr>
        <w:t>adultère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16:19–31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16.19–31.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raconte une autre parabole aux pharisiens. Rappelez‑vous qu’une parabole est un récit qui utilise des situations de la vie de tous les jours pour faire comprendre un sens plus profond. Les pharisiens sont les enseignants religieux juifs de cette époque. Les pharisiens étaient connus pour aimer l’argent et n’aimaient souvent pas l’enseignement de Jésus. Les disciples écoutent aussi toujours Jésus. Les disciples sont les partisans les plus proches de Jésus. Jésus continue le thème des richesses de ce monde et des richesses spirituelles dans cette série de paraboles.</w:t>
      </w:r>
    </w:p>
    <w:p>
      <w:pPr/>
      <w:r>
        <w:rPr>
          <w:lang w:val="fr_FR" w:bidi="fr_FR"/>
        </w:rPr>
      </w:r>
      <w:r>
        <w:rPr>
          <w:lang w:val="fr_FR" w:bidi="fr_FR"/>
        </w:rPr>
        <w:t>Cette parabole met en contraste un homme riche et un homme pauvre. L’homme riche était toujours vêtu de robes de pourpre et de fin lin. La teinture pour les vêtements de couleur pourpre était très chère, et on la considérait aussi comme la couleur de la royauté. Le fin lin désigne les sous‑vêtements de l’homme riche. Des vêtements de lin blanc indiquaient un membre de la classe la plus élevée. Des vêtements blancs sous une robe pourpre étaient le signe de la plus grande richesse. Il portait cela tous les jours. L’homme riche vivait chaque jour dans le luxe. L’homme riche pouvait bien avoir un festin de nourriture tous les jours.</w:t>
      </w:r>
    </w:p>
    <w:p>
      <w:pPr/>
      <w:r>
        <w:rPr>
          <w:lang w:val="fr_FR" w:bidi="fr_FR"/>
        </w:rPr>
      </w:r>
      <w:r>
        <w:rPr>
          <w:lang w:val="fr_FR" w:bidi="fr_FR"/>
        </w:rPr>
        <w:t>Arrêtez-vous et discutez en équipe : de quelles manières les riches montrent‑ils leur richesse ? Comment la plupart des gens riches se comportent‑ils dans votre culture ?</w:t>
      </w:r>
    </w:p>
    <w:p>
      <w:pPr/>
      <w:r>
        <w:rPr>
          <w:lang w:val="fr_FR" w:bidi="fr_FR"/>
        </w:rPr>
      </w:r>
      <w:r>
        <w:rPr>
          <w:lang w:val="fr_FR" w:bidi="fr_FR"/>
        </w:rPr>
        <w:t>L’homme pauvre, en contraste avec l’homme riche, a un nom. Lazare est le seul personnage d’une parabole de Jésus à recevoir un nom. Le nom Lazare signifie « celui que Dieu aide » ou « Dieu a aidé ».</w:t>
      </w:r>
    </w:p>
    <w:p>
      <w:pPr/>
      <w:r>
        <w:rPr>
          <w:lang w:val="fr_FR" w:bidi="fr_FR"/>
        </w:rPr>
      </w:r>
      <w:r>
        <w:rPr>
          <w:lang w:val="fr_FR" w:bidi="fr_FR"/>
        </w:rPr>
        <w:t>Lazare était déposé à la porte de l’homme riche. L’expression « était déposé » signifie qu’on l’a jeté là sans soin et qu’on l’a laissé sur place. Ce terme est aussi utilisé pour des personnes qui sont clouées au lit à cause de la maladie. Le portail était éloigné de l’entrée de la maison, ce qui montre que l’homme riche possédait une grande propriété, et pas seulement une maison. Lazare était placé à un endroit où toute personne qui entrait ou sortait de la maison de l’homme riche le voyait. Remarquez qu’on ne parle pas des vêtements de Lazare. À l’inverse de l’homme riche, Lazare est couvert d’ulcères ouverts. Lazare a été mis là pour mendier. Lazare est considéré comme un paria et comme impur, c’est‑à‑dire non accepté par la communauté à cause de sa maladie ou de ses actions.</w:t>
      </w:r>
    </w:p>
    <w:p>
      <w:pPr/>
      <w:r>
        <w:rPr>
          <w:lang w:val="fr_FR" w:bidi="fr_FR"/>
        </w:rPr>
      </w:r>
      <w:r>
        <w:rPr>
          <w:lang w:val="fr_FR" w:bidi="fr_FR"/>
        </w:rPr>
        <w:t>Arrêtez-vous et discutez en équipe : décrivez les différentes classes ou castes dans votre culture. Comment pouvez‑vous les distinguer ? Comment les pauvres ou les classes inférieures sont‑ils traités dans votre culture ?</w:t>
      </w:r>
    </w:p>
    <w:p>
      <w:pPr/>
      <w:r>
        <w:rPr>
          <w:lang w:val="fr_FR" w:bidi="fr_FR"/>
        </w:rPr>
      </w:r>
      <w:r>
        <w:rPr>
          <w:lang w:val="fr_FR" w:bidi="fr_FR"/>
        </w:rPr>
        <w:t>Pendant que l’homme riche mangeait des festins, Lazare désirait que quelqu’un le nourrisse avec les miettes qui pouvaient tomber de la table de l’homme riche. Lazare n’est pas près de la table de l’homme riche. Lazare aspire seulement à un petit morceau de nourriture. Cela aurait inclus les petits pains utilisés comme serviettes, qui étaient ensuite jetés de la table. Et pourtant, même les chiens venaient lécher les ulcères de Lazare. Dans certaines cultures, les chiens sont considérés comme faisant partie de la famille. Dans cette parabole, ces chiens sont probablement des chiens errants qui cherchent de la nourriture partout où ils peuvent, et ne sont pas soignés par les gens.</w:t>
      </w:r>
    </w:p>
    <w:p>
      <w:pPr/>
      <w:r>
        <w:rPr>
          <w:lang w:val="fr_FR" w:bidi="fr_FR"/>
        </w:rPr>
      </w:r>
      <w:r>
        <w:rPr>
          <w:lang w:val="fr_FR" w:bidi="fr_FR"/>
        </w:rPr>
        <w:t>Arrêtez-vous et discutez en équipe : regardez l’image des chiens. Décrivez un animal qui leur ressemble dans votre culture.</w:t>
      </w:r>
    </w:p>
    <w:p>
      <w:pPr/>
      <w:r>
        <w:rPr>
          <w:lang w:val="fr_FR" w:bidi="fr_FR"/>
        </w:rPr>
      </w:r>
      <w:r>
        <w:rPr>
          <w:lang w:val="fr_FR" w:bidi="fr_FR"/>
        </w:rPr>
        <w:t>Lazare meurt. Le corps de Lazare n’a probablement pas été enterré, ce qui, dans la culture juive, était l'équivalent d'une malédiction. Cependant, des anges viennent et emportent Lazare dans le sein d’Abraham, c’est‑à‑dire auprès d’Abraham, à la place d’honneur du festin céleste. Les anges sont des êtres spirituels surnaturels qui sont des messagers de Dieu. Abraham était l’ancêtre du peuple choisi de Dieu, le peuple juif. Dieu a dit à Abraham de quitter sa maison et d’aller dans un pays que Dieu lui montrerait. Dieu a béni Abraham et a dit que, parce qu’Abraham croyait en Dieu, il avait une relation juste avec Dieu.</w:t>
      </w:r>
    </w:p>
    <w:p>
      <w:pPr/>
      <w:r>
        <w:rPr>
          <w:lang w:val="fr_FR" w:bidi="fr_FR"/>
        </w:rPr>
      </w:r>
      <w:r>
        <w:rPr>
          <w:lang w:val="fr_FR" w:bidi="fr_FR"/>
        </w:rPr>
        <w:t>Lazare se trouve à un grand festin dans le ciel avec Abraham. C’est une position d’honneur. C’est un contraste saisissant avec la vie terrestre de Lazare, où il ne pouvait même pas manger les restes de nourriture de quelqu’un. Rien ne dit pourquoi Lazare a été placé dans cette position d’honneur. Nous ne devrions pas supposer que c’est simplement à cause de la pauvreté de Lazare.</w:t>
      </w:r>
    </w:p>
    <w:p>
      <w:pPr/>
      <w:r>
        <w:rPr>
          <w:lang w:val="fr_FR" w:bidi="fr_FR"/>
        </w:rPr>
      </w:r>
      <w:r>
        <w:rPr>
          <w:lang w:val="fr_FR" w:bidi="fr_FR"/>
        </w:rPr>
        <w:t>L’homme riche meurt aussi. L’homme riche est enterré, ce qui montre encore une fois la richesse dont il jouissait sur la terre. L’homme riche et Lazare se retrouvent tous les deux dans le Hadès, mais séparés l’un de l’autre par une grande distance. Lazare fait l’expérience du Hadès comme d’un lieu agréable et paisible. L’homme riche connaît la tourmente et l’angoisse, parce qu’il vit l’au‑delà comme une personne injuste qui n’a pas de relation avec Dieu. La plupart des spécialistes de la Bible pensent que le Hadès est le lieu où vont les morts, justes et injustes, en attendant le jugement final.</w:t>
      </w:r>
    </w:p>
    <w:p>
      <w:pPr/>
      <w:r>
        <w:rPr>
          <w:lang w:val="fr_FR" w:bidi="fr_FR"/>
        </w:rPr>
      </w:r>
      <w:r>
        <w:rPr>
          <w:lang w:val="fr_FR" w:bidi="fr_FR"/>
        </w:rPr>
        <w:t>Arrêtez-vous et discutez en équipe : quelles sont, dans votre culture, les croyances sur ce qui arrive aux gens quand ils meurent ?</w:t>
      </w:r>
    </w:p>
    <w:p>
      <w:pPr/>
      <w:r>
        <w:rPr>
          <w:lang w:val="fr_FR" w:bidi="fr_FR"/>
        </w:rPr>
      </w:r>
      <w:r>
        <w:rPr>
          <w:lang w:val="fr_FR" w:bidi="fr_FR"/>
        </w:rPr>
        <w:t>L’homme riche lève les yeux et voit Abraham et Lazare au loin. Les méchants et les justes sont séparés les uns des autres dans le Hadès. Cependant, pour les besoins de la parabole, la communication entre les deux côtés est possible. Remarquez toutefois que Lazare ne parle jamais dans cette parabole. Seuls l’homme riche et Abraham parlent l’un avec l’autre.</w:t>
      </w:r>
    </w:p>
    <w:p>
      <w:pPr/>
      <w:r>
        <w:rPr>
          <w:lang w:val="fr_FR" w:bidi="fr_FR"/>
        </w:rPr>
      </w:r>
      <w:r>
        <w:rPr>
          <w:lang w:val="fr_FR" w:bidi="fr_FR"/>
        </w:rPr>
        <w:t>L’homme riche s’écria vers Abraham en l’appelant « Père Abraham ». L’homme riche essaie encore de se présenter comme un des « enfants » d’Abraham. Abraham était traditionnellement connu comme un modèle d’hospitalité envers les étrangers. De toute évidence, ce n’est pas le cas pour l’homme riche. Puisqu’Abraham est considéré comme le père du peuple juif et de la religion juive, Abraham a une position d’autorité et d’importance. L’homme riche demande à Abraham de lui faire miséricorde parce qu’il est dans le tourment. La miséricorde est une aide bienveillante accordée à quelqu’un qui est dans le besoin et sans ressources. Le tourment est une souffrance et une douleur extrêmes dues à une sorte de torture. L’homme riche demande à Abraham d’envoyer Lazare tremper le bout de son doigt dans l’eau pour rafraîchir la langue de l’homme riche. L’homme riche connaissait le nom de Lazare depuis tout ce temps, mais ne l’a jamais aidé pendant sa vie. Il semble que l’homme riche pense encore que les pauvres sont faits pour accomplir des corvées pour les riches.</w:t>
      </w:r>
    </w:p>
    <w:p>
      <w:pPr/>
      <w:r>
        <w:rPr>
          <w:lang w:val="fr_FR" w:bidi="fr_FR"/>
        </w:rPr>
      </w:r>
      <w:r>
        <w:rPr>
          <w:lang w:val="fr_FR" w:bidi="fr_FR"/>
        </w:rPr>
        <w:t>Abraham appelle l’homme riche « mon fils » ou « mon enfant ». Cela montre que l’homme riche est toujours un des descendants d’Abraham. C’est aussi un terme de compassion. Dieu montre de la compassion même à ceux qui l’ignorent. Abraham dit à l’homme riche de se souvenir qu’il a reçu de bonnes choses pendant sa vie, alors que Lazare a reçu de mauvaises choses, mais que, maintenant, les rôles sont inversés. Le verbe « se souvenir » montre qu’il s’agit d’informations que l’homme riche devrait déjà connaître. Abraham explique aussi que le grand abîme, c’est‑à‑dire une grande séparation comme un gouffre sans fond, qui se trouve entre eux, ne peut être franchi par aucun des deux côtés.</w:t>
      </w:r>
    </w:p>
    <w:p>
      <w:pPr/>
      <w:r>
        <w:rPr>
          <w:lang w:val="fr_FR" w:bidi="fr_FR"/>
        </w:rPr>
      </w:r>
      <w:r>
        <w:rPr>
          <w:lang w:val="fr_FR" w:bidi="fr_FR"/>
        </w:rPr>
        <w:t>Arrêtez-vous et regardez l’image du grand abîme.</w:t>
      </w:r>
    </w:p>
    <w:p>
      <w:pPr/>
      <w:r>
        <w:rPr>
          <w:lang w:val="fr_FR" w:bidi="fr_FR"/>
        </w:rPr>
      </w:r>
      <w:r>
        <w:rPr>
          <w:lang w:val="fr_FR" w:bidi="fr_FR"/>
        </w:rPr>
        <w:t>L’homme riche demande si Abraham peut envoyer Lazare avertir la maison de son père, en particulier ses cinq frères, pour qu’ils ne viennent pas eux aussi dans ce lieu de tourment. La réponse d’Abraham, selon laquelle les frères doivent écouter Moïse et les prophètes, montre que les frères ont déjà été suffisamment avertis. L’homme riche répond alors « non » à Abraham, ce qui montre qu’il pense qu’Abraham se trompe. L’homme riche dit que si quelqu’un d’entre les morts allait trouver ses frères, ils se repentiraient. Abraham répond que s’ils n’écoutent pas Moïse et les prophètes, ils ne seront pas convaincus, même si quelqu’un ressuscite d’entre les morts. Abraham mentionne précisément une résurrection, alors que l’homme riche n’avait parlé que de quelqu’un venant du séjour des morts. La parabole de Jésus annonce la mort et la résurrection futures de Jésus. Jésus dit que si les pharisiens n’écoutent pas Moïse et les prophètes, ils ne croiront pas non plus quand Jésus ressuscitera d’entre les morts. La résurrection de Jésus n’aura aucun effet sur eux, car, malgré leur apparence extérieure, ils ont déjà endurci leur cœur contre la voix de Dieu.</w:t>
      </w:r>
    </w:p>
    <w:p>
      <w:pPr/>
      <w:r>
        <w:rPr>
          <w:lang w:val="fr_FR" w:bidi="fr_FR"/>
        </w:rPr>
      </w:r>
      <w:r>
        <w:rPr>
          <w:lang w:val="fr_FR" w:bidi="fr_FR"/>
        </w:rPr>
        <w:t>Arrêtez-vous et discutez en équipe : dans votre culture, qu’est‑ce qui, d’après ce que vous avez vu, pousse les gens à suivre Dieu ? Qu’est‑ce qui, d’après ce que vous avez vu, empêche les gens de suivre Dieu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raconte une parabole qui compare et met en contraste un homme riche et un homme pauvre. Jésus parle de la richesse et de la vie luxueuse de l’homme riche. Jésus raconte ensuite l’histoire du pauvre nommé Lazare, qui mendie à la porte de l’homme riche et qui est couvert d’ulcères. Lazare désire manger les restes de nourriture qui tombent de la table de l’homme riche. Mais, au lieu de cela, les chiens viennent lécher ses ulcères.</w:t>
      </w:r>
    </w:p>
    <w:p>
      <w:pPr/>
      <w:r>
        <w:rPr>
          <w:lang w:val="fr_FR" w:bidi="fr_FR"/>
        </w:rPr>
      </w:r>
      <w:r>
        <w:rPr>
          <w:b/>
          <w:lang w:val="fr_FR" w:bidi="fr_FR"/>
        </w:rPr>
        <w:t>Deuxième partie :</w:t>
      </w:r>
      <w:r>
        <w:rPr>
          <w:lang w:val="fr_FR" w:bidi="fr_FR"/>
        </w:rPr>
        <w:t xml:space="preserve"> Lazare et l’homme riche meurent tous les deux. Lazare est emporté par des anges auprès d’Abraham. L’homme riche est enterré et va dans un lieu de tourment.</w:t>
      </w:r>
    </w:p>
    <w:p>
      <w:pPr/>
      <w:r>
        <w:rPr>
          <w:lang w:val="fr_FR" w:bidi="fr_FR"/>
        </w:rPr>
      </w:r>
      <w:r>
        <w:rPr>
          <w:b/>
          <w:lang w:val="fr_FR" w:bidi="fr_FR"/>
        </w:rPr>
        <w:t>Troisième partie :</w:t>
      </w:r>
      <w:r>
        <w:rPr>
          <w:lang w:val="fr_FR" w:bidi="fr_FR"/>
        </w:rPr>
        <w:t xml:space="preserve"> l’homme riche lève les yeux et voit Abraham et Lazare. L’homme riche demande à Abraham de lui faire miséricorde et d’envoyer Lazare tremper son doigt dans l’eau pour rafraîchir la langue de l’homme riche. Abraham répond non, parce que, lorsqu’ils étaient sur la terre, c’était Lazare qui souffrait et l’homme riche qui vivait dans l’abondance. Maintenant, les rôles sont inversés. L’homme riche demande alors qu’on envoie Lazare chez ses frères pour les avertir afin qu’ils ne viennent pas eux aussi dans le lieu de tourment. Abraham lui dit qu’ils ont Moïse et les prophètes pour les avertir. L’homme riche proteste en disant que ce n’est pas suffisant. L’homme riche dit que ses frères écouteront certainement si quelqu’un vient d’entre les morts. Abraham lui répond que, s’ils n’écoutent pas Moïse et les prophètes, ils n’écouteront pas davantage si quelqu’un ressuscite d’entre les morts.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 xml:space="preserve">Jésus (qui raconte l'histoire) </w:t>
      </w:r>
    </w:p>
    <w:p>
      <w:pPr>
        <w:pStyle w:val="ListBullet"/>
        <w:spacing w:line="240" w:lineRule="auto"/>
        <w:ind w:left="720"/>
      </w:pPr>
      <w:r>
        <w:rPr>
          <w:lang w:val="fr_FR" w:bidi="fr_FR"/>
        </w:rPr>
      </w:r>
      <w:r>
        <w:rPr>
          <w:lang w:val="fr_FR" w:bidi="fr_FR"/>
        </w:rPr>
        <w:t xml:space="preserve">Les pharisiens et les disciples (qui écoutent la parabole) </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L’homme riche</w:t>
      </w:r>
    </w:p>
    <w:p>
      <w:pPr>
        <w:pStyle w:val="ListBullet"/>
        <w:spacing w:line="240" w:lineRule="auto"/>
        <w:ind w:left="720"/>
      </w:pPr>
      <w:r>
        <w:rPr>
          <w:lang w:val="fr_FR" w:bidi="fr_FR"/>
        </w:rPr>
      </w:r>
      <w:r>
        <w:rPr>
          <w:lang w:val="fr_FR" w:bidi="fr_FR"/>
        </w:rPr>
        <w:t>Lazare</w:t>
      </w:r>
    </w:p>
    <w:p>
      <w:pPr>
        <w:pStyle w:val="ListBullet"/>
        <w:spacing w:line="240" w:lineRule="auto"/>
        <w:ind w:left="720"/>
      </w:pPr>
      <w:r>
        <w:rPr>
          <w:lang w:val="fr_FR" w:bidi="fr_FR"/>
        </w:rPr>
      </w:r>
      <w:r>
        <w:rPr>
          <w:lang w:val="fr_FR" w:bidi="fr_FR"/>
        </w:rPr>
        <w:t>Les chiens</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Abraham</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raconte une autre parabole aux pharisiens et aux disciples. Jésus entre directement dans le récit en parlant d’un homme riche qui montrait sa richesse luxueuse par les vêtements qu’il portait. Il s’habillait habituellement, ou régulièrement, avec des vêtements teints en pourpre. Cette teinture venait de Tyr, en Phénicie, et était très chère parce qu’il fallait beaucoup de temps pour l’extraire.</w:t>
      </w:r>
    </w:p>
    <w:p>
      <w:pPr/>
      <w:r>
        <w:rPr>
          <w:lang w:val="fr_FR" w:bidi="fr_FR"/>
        </w:rPr>
      </w:r>
      <w:r>
        <w:rPr>
          <w:lang w:val="fr_FR" w:bidi="fr_FR"/>
        </w:rPr>
        <w:t>Regardez les images de vêtements teints en pourpre provenant de Tyr.</w:t>
      </w:r>
    </w:p>
    <w:p>
      <w:pPr/>
      <w:r>
        <w:rPr>
          <w:lang w:val="fr_FR" w:bidi="fr_FR"/>
        </w:rPr>
      </w:r>
      <w:r>
        <w:rPr>
          <w:lang w:val="fr_FR" w:bidi="fr_FR"/>
        </w:rPr>
        <w:t>L’homme riche portait aussi des sous‑vêtements de fin lin. Chaque jour, l’homme riche mangeait un festin. Nous supposons qu’il profitait de ce festin à sa table, dans sa maison. Il sera question plus loin de la table de l’homme riche. La vie de l’homme riche semblait merveilleuse de l’extérieur.</w:t>
      </w:r>
    </w:p>
    <w:p>
      <w:pPr/>
      <w:r>
        <w:rPr>
          <w:lang w:val="fr_FR" w:bidi="fr_FR"/>
        </w:rPr>
      </w:r>
      <w:r>
        <w:rPr>
          <w:lang w:val="fr_FR" w:bidi="fr_FR"/>
        </w:rPr>
        <w:t>Un pauvre homme appelé Lazare était déposé à la porte de la propriété de l’homme riche. Lazare était couvert d’ulcères et désirait que quelqu’un lui donne les restes de la table de l’homme riche. Cependant, au lieu de recevoir des restes de la table, les chiens venaient lécher les ulcères de Lazare. Un mot comme « pourtant » ou « au contraire » montre le contraste entre ce que Lazare désirait et ce qui s’est réellement passé.</w:t>
      </w:r>
    </w:p>
    <w:p>
      <w:pPr/>
      <w:r>
        <w:rPr>
          <w:lang w:val="fr_FR" w:bidi="fr_FR"/>
        </w:rPr>
      </w:r>
      <w:r>
        <w:rPr>
          <w:lang w:val="fr_FR" w:bidi="fr_FR"/>
        </w:rPr>
        <w:t>L’homme pauvre meurt et est emporté par des anges auprès d’Abraham. L’homme riche meurt aussi et est enterré. Depuis le Hadès, où l’homme riche était tourmenté, il lève les yeux et voit Abraham et Lazare à une grande distance. L’homme riche s'écrie : « Père Abraham ! »</w:t>
      </w:r>
    </w:p>
    <w:p>
      <w:pPr/>
      <w:r>
        <w:rPr>
          <w:lang w:val="fr_FR" w:bidi="fr_FR"/>
        </w:rPr>
      </w:r>
      <w:r>
        <w:rPr>
          <w:lang w:val="fr_FR" w:bidi="fr_FR"/>
        </w:rPr>
        <w:t>Arrêtez-vous et, en équipe, éloignez‑vous les uns des autres. À quelle distance pouvez‑vous encore vous entendre si vous criez ?</w:t>
      </w:r>
    </w:p>
    <w:p>
      <w:pPr/>
      <w:r>
        <w:rPr>
          <w:lang w:val="fr_FR" w:bidi="fr_FR"/>
        </w:rPr>
      </w:r>
      <w:r>
        <w:rPr>
          <w:lang w:val="fr_FR" w:bidi="fr_FR"/>
        </w:rPr>
        <w:t>L’homme riche ne parle jamais directement à Lazare. L’homme riche ne parle qu’avec Abraham. L’homme riche devait être juif pour pouvoir appeler Abraham son père. L’homme riche a une conversation avec Abraham et demande d’abord de la miséricorde pour lui‑même, puis pour ses frères. L’homme riche demande que Lazare soit utilisé pour soulager son tourment. Abraham lui répond « non », parce que Lazare est désormas consolé. L’homme riche demande ensuite si Lazare peut aller avertir ses frères, insistant sur le fait que ses frères écouteraient si quelqu’un venait des morts. Abraham explique clairement que, s’ils n’écoutent pas Moïse et les prophètes, ils n’écouteront pas davantage, même si quelqu’un ressuscite d’entre les morts.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 xml:space="preserve">Les pharisiens et les disciples (qui écoutent la parabole) </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L’homme riche</w:t>
      </w:r>
    </w:p>
    <w:p>
      <w:pPr>
        <w:pStyle w:val="ListBullet"/>
        <w:spacing w:line="240" w:lineRule="auto"/>
        <w:ind w:left="720"/>
      </w:pPr>
      <w:r>
        <w:rPr>
          <w:lang w:val="fr_FR" w:bidi="fr_FR"/>
        </w:rPr>
      </w:r>
      <w:r>
        <w:rPr>
          <w:lang w:val="fr_FR" w:bidi="fr_FR"/>
        </w:rPr>
        <w:t>Lazare</w:t>
      </w:r>
    </w:p>
    <w:p>
      <w:pPr>
        <w:pStyle w:val="ListBullet"/>
        <w:spacing w:line="240" w:lineRule="auto"/>
        <w:ind w:left="720"/>
      </w:pPr>
      <w:r>
        <w:rPr>
          <w:lang w:val="fr_FR" w:bidi="fr_FR"/>
        </w:rPr>
      </w:r>
      <w:r>
        <w:rPr>
          <w:lang w:val="fr_FR" w:bidi="fr_FR"/>
        </w:rPr>
        <w:t>Les chiens</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Abraham</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Rappelez‑vous que c’est Jésus qui raconte cette parabole.</w:t>
      </w:r>
    </w:p>
    <w:p>
      <w:pPr/>
      <w:r>
        <w:rPr>
          <w:lang w:val="fr_FR" w:bidi="fr_FR"/>
        </w:rPr>
      </w:r>
      <w:r>
        <w:rPr>
          <w:lang w:val="fr_FR" w:bidi="fr_FR"/>
        </w:rPr>
        <w:t>Jésus raconte une parabole qui compare et met en contraste un homme riche et un homme pauvre. Jésus parle de la richesse et de la vie luxueuse de l’homme riche. Jésus raconte ensuite l’histoire du pauvre nommé Lazare, qui mendie à la porte de l’homme riche et qui est couvert d’ulcères. Lazare désire manger les restes de nourriture qui tombent de la table de l’homme riche. Mais, au lieu de cela, les chiens viennent lécher ses ulcères.</w:t>
      </w:r>
    </w:p>
    <w:p>
      <w:pPr/>
      <w:r>
        <w:rPr>
          <w:lang w:val="fr_FR" w:bidi="fr_FR"/>
        </w:rPr>
      </w:r>
      <w:r>
        <w:rPr>
          <w:lang w:val="fr_FR" w:bidi="fr_FR"/>
        </w:rPr>
        <w:t>Arrêtez la représentation : demandez à l’acteur qui joue Lazare ce qu’il ressent. Écoutez des réponses comme : « Malade, et dans la douleur à cause des ulcères sur mon corps. » « Frustré de ne pas pouvoir prendre soin de moi‑même. » « Honteux, triste, embarrassé. Comme un paria dont personne ne se soucie. » Reprenez la représentation.</w:t>
      </w:r>
    </w:p>
    <w:p>
      <w:pPr/>
      <w:r>
        <w:rPr>
          <w:lang w:val="fr_FR" w:bidi="fr_FR"/>
        </w:rPr>
      </w:r>
      <w:r>
        <w:rPr>
          <w:lang w:val="fr_FR" w:bidi="fr_FR"/>
        </w:rPr>
        <w:t>Les deux hommes meurent. Lazare est emporté par des anges auprès d’Abraham. L’homme riche meurt aussi et est enterré. Il était dans le Hadès, dans le tourment, tandis que Lazare est auprès d’Abraham, consolé.</w:t>
      </w:r>
    </w:p>
    <w:p>
      <w:pPr/>
      <w:r>
        <w:rPr>
          <w:lang w:val="fr_FR" w:bidi="fr_FR"/>
        </w:rPr>
      </w:r>
      <w:r>
        <w:rPr>
          <w:lang w:val="fr_FR" w:bidi="fr_FR"/>
        </w:rPr>
        <w:t>Arrêtez la représentation : demandez aux acteurs qui jouent l’homme riche et Lazare ce qu’ils ressentent. Pour l’homme riche, écoutez des réponses comme : « Dans une telle douleur, j’ai juste besoin de soulagement ! » « C’est tellement injuste ! Qu’ai‑je fait pour mériter cela ? » Pour Lazare, écoutez des réponses comme : « Totalement soulagé et en paix. » « Je ne souffre plus, je ne suis plus dans la douleur. » « Aimé et estimé ! » Reprenez la représentation.</w:t>
      </w:r>
    </w:p>
    <w:p>
      <w:pPr/>
      <w:r>
        <w:rPr>
          <w:lang w:val="fr_FR" w:bidi="fr_FR"/>
        </w:rPr>
      </w:r>
      <w:r>
        <w:rPr>
          <w:lang w:val="fr_FR" w:bidi="fr_FR"/>
        </w:rPr>
        <w:t>L’homme riche lève les yeux, voit Abraham et Lazare et demande à Abraham de lui faire miséricorde. Abraham rappelle à l’homme riche que Lazare et lui ont échangé leurs positions par rapport à la terre. Abraham dit aussi à l’homme riche qu’il y a un grand abîme qui ne peut être franchi par aucun des deux côtés.</w:t>
      </w:r>
    </w:p>
    <w:p>
      <w:pPr/>
      <w:r>
        <w:rPr>
          <w:lang w:val="fr_FR" w:bidi="fr_FR"/>
        </w:rPr>
      </w:r>
      <w:r>
        <w:rPr>
          <w:lang w:val="fr_FR" w:bidi="fr_FR"/>
        </w:rPr>
        <w:t>L’homme riche demande à Abraham d’envoyer Lazare vers ses cinq frères pour les avertir. Abraham dit à l’homme riche que ses frères devraient écouter Moïse et les prophètes.</w:t>
      </w:r>
    </w:p>
    <w:p>
      <w:pPr/>
      <w:r>
        <w:rPr>
          <w:lang w:val="fr_FR" w:bidi="fr_FR"/>
        </w:rPr>
      </w:r>
      <w:r>
        <w:rPr>
          <w:lang w:val="fr_FR" w:bidi="fr_FR"/>
        </w:rPr>
        <w:t>L’homme riche dit que, si quelqu’un d’entre les morts va vers ses cinq frères, ils écouteront certainement et se repentiront. Abraham insiste sur le fait que, s’ils n’écoutent pas Moïse et les prophètes, ils n’écouteront pas davantage, même si quelqu’un ressuscite d’entre les morts.</w:t>
      </w:r>
    </w:p>
    <w:p>
      <w:pPr/>
      <w:r>
        <w:rPr>
          <w:lang w:val="fr_FR" w:bidi="fr_FR"/>
        </w:rPr>
      </w:r>
      <w:r>
        <w:rPr>
          <w:lang w:val="fr_FR" w:bidi="fr_FR"/>
        </w:rPr>
        <w:t>Arrêtez la représentation : demandez à l’acteur qui joue l’homme riche ce qu’il ressent. Écoutez des réponses comme : « Abattu, parce qu’il semble que je ne puisse plus rien faire. » « Dans la douleur et l’angoisse, et j’espère que cela s’arrêtera bientôt. » « Jaloux de l’endroit où se trouve Lazare. » « Je regrette d’avoir choisi de ne pas être bienveillant envers ceux qui étaient dans le besoin. Maintenant, je ne reçois aucune bienveillance alors que je suis dans le besoin.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raconte une parabole à propos d’un homme riche qui était très riche, ce que montraient ses vêtements et ses festins extravagants. Un homme pauvre, appelé Lazare, était déposé à la porte de la propriété de l’homme riche. Lazare était malade, avec des ulcères sur tout le corps. Lazare désirait même les morceaux de nourriture qui tombaient de la table de l’homme riche. À la place, des chiens léchaient ses ulcères.</w:t>
      </w:r>
    </w:p>
    <w:p>
      <w:pPr/>
      <w:r>
        <w:rPr>
          <w:lang w:val="fr_FR" w:bidi="fr_FR"/>
        </w:rPr>
      </w:r>
      <w:r>
        <w:rPr>
          <w:lang w:val="fr_FR" w:bidi="fr_FR"/>
        </w:rPr>
        <w:t xml:space="preserve">Les deux hommes meurent. Lazare est emporté par des </w:t>
      </w:r>
      <w:r>
        <w:rPr>
          <w:b/>
          <w:lang w:val="fr_FR" w:bidi="fr_FR"/>
        </w:rPr>
        <w:t>anges</w:t>
      </w:r>
      <w:r>
        <w:rPr>
          <w:lang w:val="fr_FR" w:bidi="fr_FR"/>
        </w:rPr>
        <w:t xml:space="preserve"> auprès d’</w:t>
      </w:r>
      <w:r>
        <w:rPr>
          <w:b/>
          <w:lang w:val="fr_FR" w:bidi="fr_FR"/>
        </w:rPr>
        <w:t>Abraham</w:t>
      </w:r>
      <w:r>
        <w:rPr>
          <w:lang w:val="fr_FR" w:bidi="fr_FR"/>
        </w:rPr>
        <w:t>. Les anges sont des messagers spirituels surnaturels envoyés par Dieu. Utilisez le même mot que vous avez utilisé auparavant pour anges. Référez‑vous au Glossaire principal pour la définition d’</w:t>
      </w:r>
      <w:r>
        <w:rPr>
          <w:b/>
          <w:lang w:val="fr_FR" w:bidi="fr_FR"/>
        </w:rPr>
        <w:t>anges</w:t>
      </w:r>
      <w:r>
        <w:rPr>
          <w:lang w:val="fr_FR" w:bidi="fr_FR"/>
        </w:rPr>
        <w:t xml:space="preserve">. </w:t>
      </w:r>
      <w:r>
        <w:rPr>
          <w:b/>
          <w:lang w:val="fr_FR" w:bidi="fr_FR"/>
        </w:rPr>
        <w:t>Abraham</w:t>
      </w:r>
      <w:r>
        <w:rPr>
          <w:lang w:val="fr_FR" w:bidi="fr_FR"/>
        </w:rPr>
        <w:t xml:space="preserve"> est le père de la foi juive et celui à qui Dieu a promis de faire une grande nation.</w:t>
      </w:r>
    </w:p>
    <w:p>
      <w:pPr/>
      <w:r>
        <w:rPr>
          <w:lang w:val="fr_FR" w:bidi="fr_FR"/>
        </w:rPr>
      </w:r>
      <w:r>
        <w:rPr>
          <w:lang w:val="fr_FR" w:bidi="fr_FR"/>
        </w:rPr>
        <w:t xml:space="preserve">L’homme riche meurt aussi et est enterré. Il se trouvait dans le </w:t>
      </w:r>
      <w:r>
        <w:rPr>
          <w:b/>
          <w:lang w:val="fr_FR" w:bidi="fr_FR"/>
        </w:rPr>
        <w:t>Hadès</w:t>
      </w:r>
      <w:r>
        <w:rPr>
          <w:lang w:val="fr_FR" w:bidi="fr_FR"/>
        </w:rPr>
        <w:t xml:space="preserve">. Le </w:t>
      </w:r>
      <w:r>
        <w:rPr>
          <w:b/>
          <w:lang w:val="fr_FR" w:bidi="fr_FR"/>
        </w:rPr>
        <w:t>Hadès</w:t>
      </w:r>
      <w:r>
        <w:rPr>
          <w:lang w:val="fr_FR" w:bidi="fr_FR"/>
        </w:rPr>
        <w:t xml:space="preserve"> n’est pas le lieu final de tourment pour ceux qui ne suivent pas Jésus. On pense que c’est un lieu où vont à la fois les justes et les injustes lorsqu’ils meurent, jusqu’à ce que vienne le jugement final.</w:t>
      </w:r>
    </w:p>
    <w:p>
      <w:pPr/>
      <w:r>
        <w:rPr>
          <w:lang w:val="fr_FR" w:bidi="fr_FR"/>
        </w:rPr>
      </w:r>
      <w:r>
        <w:rPr>
          <w:lang w:val="fr_FR" w:bidi="fr_FR"/>
        </w:rPr>
        <w:t xml:space="preserve">L’homme riche lève les yeux, voit Abraham et Lazare, et demande à Abraham de lui faire </w:t>
      </w:r>
      <w:r>
        <w:rPr>
          <w:b/>
          <w:lang w:val="fr_FR" w:bidi="fr_FR"/>
        </w:rPr>
        <w:t>miséricorde</w:t>
      </w:r>
      <w:r>
        <w:rPr>
          <w:lang w:val="fr_FR" w:bidi="fr_FR"/>
        </w:rPr>
        <w:t xml:space="preserve">, car il est dans le </w:t>
      </w:r>
      <w:r>
        <w:rPr>
          <w:b/>
          <w:lang w:val="fr_FR" w:bidi="fr_FR"/>
        </w:rPr>
        <w:t>tourment</w:t>
      </w:r>
      <w:r>
        <w:rPr>
          <w:lang w:val="fr_FR" w:bidi="fr_FR"/>
        </w:rPr>
        <w:t xml:space="preserve">. La miséricorde consiste à montrer de la bonté ou de la compassion à quelqu’un qui est dans un grand besoin. Référez‑vous au Glossaire principal pour la définition de </w:t>
      </w:r>
      <w:r>
        <w:rPr>
          <w:b/>
          <w:lang w:val="fr_FR" w:bidi="fr_FR"/>
        </w:rPr>
        <w:t>miséricorde</w:t>
      </w:r>
      <w:r>
        <w:rPr>
          <w:lang w:val="fr_FR" w:bidi="fr_FR"/>
        </w:rPr>
        <w:t>. Le tourment est une douleur et une agonie intenses provenant d’une sorte de torture.</w:t>
      </w:r>
    </w:p>
    <w:p>
      <w:pPr/>
      <w:r>
        <w:rPr>
          <w:lang w:val="fr_FR" w:bidi="fr_FR"/>
        </w:rPr>
      </w:r>
      <w:r>
        <w:rPr>
          <w:lang w:val="fr_FR" w:bidi="fr_FR"/>
        </w:rPr>
        <w:t xml:space="preserve">Abraham rappelle à l’homme riche que Lazare et lui ont échangé leurs positions par rapport à la terre. Abraham dit aussi à l’homme riche qu’il y a un grand </w:t>
      </w:r>
      <w:r>
        <w:rPr>
          <w:b/>
          <w:lang w:val="fr_FR" w:bidi="fr_FR"/>
        </w:rPr>
        <w:t>abîme</w:t>
      </w:r>
      <w:r>
        <w:rPr>
          <w:lang w:val="fr_FR" w:bidi="fr_FR"/>
        </w:rPr>
        <w:t xml:space="preserve"> qui ne peut être franchi par aucun des deux côtés. Un abîme est une distance impossible à traverser.</w:t>
      </w:r>
    </w:p>
    <w:p>
      <w:pPr/>
      <w:r>
        <w:rPr>
          <w:lang w:val="fr_FR" w:bidi="fr_FR"/>
        </w:rPr>
      </w:r>
      <w:r>
        <w:rPr>
          <w:lang w:val="fr_FR" w:bidi="fr_FR"/>
        </w:rPr>
        <w:t>Regardez à nouveau l’image du grand abîme.</w:t>
      </w:r>
    </w:p>
    <w:p>
      <w:pPr/>
      <w:r>
        <w:rPr>
          <w:lang w:val="fr_FR" w:bidi="fr_FR"/>
        </w:rPr>
      </w:r>
      <w:r>
        <w:rPr>
          <w:lang w:val="fr_FR" w:bidi="fr_FR"/>
        </w:rPr>
        <w:t xml:space="preserve">L’homme riche demande à Abraham d’envoyer Lazare vers ses cinq frères pour les avertir. Abraham dit à l’homme riche que ses frères devraient écouter </w:t>
      </w:r>
      <w:r>
        <w:rPr>
          <w:b/>
          <w:lang w:val="fr_FR" w:bidi="fr_FR"/>
        </w:rPr>
        <w:t>Moïse et les prophètes</w:t>
      </w:r>
      <w:r>
        <w:rPr>
          <w:lang w:val="fr_FR" w:bidi="fr_FR"/>
        </w:rPr>
        <w:t xml:space="preserve">. Une autre expression pour parler de Moïse et des prophètes est « </w:t>
      </w:r>
      <w:r>
        <w:rPr>
          <w:b/>
          <w:lang w:val="fr_FR" w:bidi="fr_FR"/>
        </w:rPr>
        <w:t>la Loi et les Prophètes</w:t>
      </w:r>
      <w:r>
        <w:rPr>
          <w:lang w:val="fr_FR" w:bidi="fr_FR"/>
        </w:rPr>
        <w:t xml:space="preserve"> ». Voyez le Glossaire principal pour la définition complète de </w:t>
      </w:r>
      <w:r>
        <w:rPr>
          <w:b/>
          <w:lang w:val="fr_FR" w:bidi="fr_FR"/>
        </w:rPr>
        <w:t>Loi</w:t>
      </w:r>
      <w:r>
        <w:rPr>
          <w:lang w:val="fr_FR" w:bidi="fr_FR"/>
        </w:rPr>
        <w:t xml:space="preserve"> et de </w:t>
      </w:r>
      <w:r>
        <w:rPr>
          <w:b/>
          <w:lang w:val="fr_FR" w:bidi="fr_FR"/>
        </w:rPr>
        <w:t>prophète</w:t>
      </w:r>
      <w:r>
        <w:rPr>
          <w:lang w:val="fr_FR" w:bidi="fr_FR"/>
        </w:rPr>
        <w:t>.</w:t>
      </w:r>
    </w:p>
    <w:p>
      <w:pPr/>
      <w:r>
        <w:rPr>
          <w:lang w:val="fr_FR" w:bidi="fr_FR"/>
        </w:rPr>
      </w:r>
      <w:r>
        <w:rPr>
          <w:lang w:val="fr_FR" w:bidi="fr_FR"/>
        </w:rPr>
        <w:t xml:space="preserve">L’homme riche dit </w:t>
      </w:r>
      <w:r>
        <w:rPr>
          <w:b/>
          <w:lang w:val="fr_FR" w:bidi="fr_FR"/>
        </w:rPr>
        <w:t>que,</w:t>
      </w:r>
      <w:r>
        <w:rPr>
          <w:lang w:val="fr_FR" w:bidi="fr_FR"/>
        </w:rPr>
        <w:t xml:space="preserve"> si quelqu’un d’entre les morts va vers ses cinq frères, ils écouteront certainement et se </w:t>
      </w:r>
      <w:r>
        <w:rPr>
          <w:b/>
          <w:lang w:val="fr_FR" w:bidi="fr_FR"/>
        </w:rPr>
        <w:t>repentiront</w:t>
      </w:r>
      <w:r>
        <w:rPr>
          <w:lang w:val="fr_FR" w:bidi="fr_FR"/>
        </w:rPr>
        <w:t xml:space="preserve">. Abraham insiste sur le fait que, s’ils n’écoutent pas Moïse et les prophètes, ils n’écouteront pas davantage, même si quelqu’un ressuscite d’entre les morts. Se repentir, c’est changer de direction par rapport à ce que l’on faisait. Référez‑vous au Glossaire principal pour la définition de </w:t>
      </w:r>
      <w:r>
        <w:rPr>
          <w:b/>
          <w:lang w:val="fr_FR" w:bidi="fr_FR"/>
        </w:rPr>
        <w:t>péchés</w:t>
      </w:r>
      <w:r>
        <w:rPr>
          <w:lang w:val="fr_FR" w:bidi="fr_FR"/>
        </w:rPr>
        <w:t xml:space="preserve"> et de </w:t>
      </w:r>
      <w:r>
        <w:rPr>
          <w:b/>
          <w:lang w:val="fr_FR" w:bidi="fr_FR"/>
        </w:rPr>
        <w:t>se repentir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17:1–10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17.1–10.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s’adresse à ses disciples. Les disciples sont ceux qui suivent Jésus. Ici, cela fait référence à plus que les douze disciples les plus proches de Jésus. Luc réduit ce mot plus tard en appelant les douze disciples les plus proches « apôtres ». Les pharisiens sont toujours dans la foule et entendent toujours tout ce que Jésus dit. Nous supposons que Jésus continue l’enseignement que nous avons trouvé dans les passages précédents. Cependant, il n’y a aucun indicateur de temps ou de lieu dans le texte.</w:t>
      </w:r>
    </w:p>
    <w:p>
      <w:pPr/>
      <w:r>
        <w:rPr>
          <w:lang w:val="fr_FR" w:bidi="fr_FR"/>
        </w:rPr>
      </w:r>
      <w:r>
        <w:rPr>
          <w:lang w:val="fr_FR" w:bidi="fr_FR"/>
        </w:rPr>
        <w:t>Jésus dit à ses disciples que la tentation de pécher viendra certainement. Certaines versions traduisent tentations en péché par « pierre d'achoppement ». Le mot « pierre d'achoppement » signifie une ornière, ou un piège que l’on utilise pour attraper un animal.</w:t>
      </w:r>
    </w:p>
    <w:p>
      <w:pPr/>
      <w:r>
        <w:rPr>
          <w:lang w:val="fr_FR" w:bidi="fr_FR"/>
        </w:rPr>
      </w:r>
      <w:r>
        <w:rPr>
          <w:lang w:val="fr_FR" w:bidi="fr_FR"/>
        </w:rPr>
        <w:t>Arrêtez-vous et regardez l’image du piège pour animaux.</w:t>
      </w:r>
    </w:p>
    <w:p>
      <w:pPr/>
      <w:r>
        <w:rPr>
          <w:lang w:val="fr_FR" w:bidi="fr_FR"/>
        </w:rPr>
      </w:r>
      <w:r>
        <w:rPr>
          <w:lang w:val="fr_FR" w:bidi="fr_FR"/>
        </w:rPr>
        <w:t>Jésus dit aux disciples que ceux qui feront pécher d'autres personnes endureront de grandes difficultés et détresses. Jésus dit qu’il vaudrait mieux pour ceux qui causent le péché de « ces petits » de se lier une pierre de moulin autour du cou et d’être jetés dans la mer. « Ces petits » fait référence à ceux qui sont vulnérables, des personnes qui ne connaissent pas beaucoup de choses, ou de statut inférieur. Une pierre de moulin est une très grosse pierre utilisée pour moudre le grain pendant qu’elle tourne dans un moulin. La pierre de moulin pèse environ 1 500 kg.</w:t>
      </w:r>
    </w:p>
    <w:p>
      <w:pPr/>
      <w:r>
        <w:rPr>
          <w:lang w:val="fr_FR" w:bidi="fr_FR"/>
        </w:rPr>
      </w:r>
      <w:r>
        <w:rPr>
          <w:lang w:val="fr_FR" w:bidi="fr_FR"/>
        </w:rPr>
        <w:t>Arrêtez-vous et regardez l’image de la pierre de moulin.</w:t>
      </w:r>
    </w:p>
    <w:p>
      <w:pPr/>
      <w:r>
        <w:rPr>
          <w:lang w:val="fr_FR" w:bidi="fr_FR"/>
        </w:rPr>
      </w:r>
      <w:r>
        <w:rPr>
          <w:lang w:val="fr_FR" w:bidi="fr_FR"/>
        </w:rPr>
        <w:t>Jésus lance un avertissement aux disciples. Il leur dit de se tenir sur leurs gardes. Si l’un de leurs frères, ou un autre croyant, pèche contre eux, les disciples sont invités à le reprendre ou à lui manifester une forte désapprobation. Si ce frère se repent après la reprise, alors pardonnez-lui. La repentance est de se détourner d’un comportement spécifique et de faire les choses différemment. Le pardon est quand une personne renonce au droit de punir quelqu’un qui l’a offensée. Jésus dit que même si cette personne offense les disciples sept fois et se repent sept fois, alors les disciples doivent pardonner chaque fois. Le nombre sept symbolise un très grand nombre de fois que quelqu’un offense quelqu’un d’autre.</w:t>
      </w:r>
    </w:p>
    <w:p>
      <w:pPr/>
      <w:r>
        <w:rPr>
          <w:lang w:val="fr_FR" w:bidi="fr_FR"/>
        </w:rPr>
      </w:r>
      <w:r>
        <w:rPr>
          <w:lang w:val="fr_FR" w:bidi="fr_FR"/>
        </w:rPr>
        <w:t>Arrêtez-vous et discutez en équipe : Racontez une histoire sur un moment où quelqu’un a offensé quelqu’un d’autre, s’est repenti, et la personne lui a pardonné. Quand quelqu’un dans votre culture offense une autre personne, comment montre-t-il qu’il est désolé de son comportement ? Comment l’autre personne montre-t-elle qu’elle pardonne ?</w:t>
      </w:r>
    </w:p>
    <w:p>
      <w:pPr/>
      <w:r>
        <w:rPr>
          <w:lang w:val="fr_FR" w:bidi="fr_FR"/>
        </w:rPr>
      </w:r>
      <w:r>
        <w:rPr>
          <w:lang w:val="fr_FR" w:bidi="fr_FR"/>
        </w:rPr>
        <w:t>Maintenant Luc appelle les disciples les plus proches de Jésus « apôtres » parce qu'« apôtres » signifie des messagers spéciaux. Les apôtres ont demandé au Seigneur, ou à Jésus, d’augmenter leur foi ou leur confiance en Jésus. Luc s’adresse à Jésus comme Seigneur pour affirmer Jésus comme Dieu. Les apôtres semblent répondre à l’ordre de pardonner les offenses les uns des autres. Les apôtres veulent faire plus confiance à Jésus et être encore plus fidèles à le suivre en pardonnant aux gens quand ils les offensent. Là encore Luc se réfère à Jésus comme Seigneur. Jésus dit aux apôtres que si leur foi était aussi petite qu’un grain de moutarde, ils pourraient dire à ce sycomore de s’arracher et de se planter dans la mer, et cela arriverait. Jésus ne dit pas aux apôtres qu’ils n’ont pas une foi de cette taille. Jésus dit que ce n’est pas la taille de la foi qui importe, c’est l’exercice de cette foi qui est nécessaire. La graine de moutarde dans cette culture symbolisait souvent les choses les plus petites ou qui en ont la plus petite quantité. Le sycomore était un arbre qui poussait autour de 6 m de haut et avait des racines très solides. Le fait que Jésus dise « ce sycomore » indique qu’il y en avait probablement un près d’eux.</w:t>
      </w:r>
    </w:p>
    <w:p>
      <w:pPr/>
      <w:r>
        <w:rPr>
          <w:lang w:val="fr_FR" w:bidi="fr_FR"/>
        </w:rPr>
      </w:r>
      <w:r>
        <w:rPr>
          <w:lang w:val="fr_FR" w:bidi="fr_FR"/>
        </w:rPr>
        <w:t>Arrêtez-vous et discutez en équipe : Arrêtez-vous et regardez une image d’un grain de moutarde et une image du sycomore. Quelle est l’une des plus petites graines dans votre culture ? Comment décrivez-vous la chose la plus petite ? Comment décrivez-vous quelque chose de très grand et solide ?</w:t>
      </w:r>
    </w:p>
    <w:p>
      <w:pPr/>
      <w:r>
        <w:rPr>
          <w:lang w:val="fr_FR" w:bidi="fr_FR"/>
        </w:rPr>
      </w:r>
      <w:r>
        <w:rPr>
          <w:lang w:val="fr_FR" w:bidi="fr_FR"/>
        </w:rPr>
        <w:t>Jésus raconte ensuite une parabole sous la forme d’une longue question qui attend une réponse négative. Là encore, une parabole est une histoire utilisant une situation quotidienne pour faire un point spirituel plus profond. Jésus utilise la situation d’un serviteur qui a fini de labourer un champ ou de garder les brebis. Jésus demande combien d’entre eux diraient à leur serviteur de venir et de manger avec eux. La plupart des gens diraient personne. Ils diraient au serviteur de changer de vêtements et de servir au maître le repas du maître. Ensuite le serviteur peut manger après que le maître a fini. Jésus pose encore une autre question qui attend une réponse négative. Le maître remercierait-il le serviteur pour avoir fait ce qu’on lui a dit de faire ? Ici, remercier n’est pas seulement une gratitude verbale, mais placer le maître dans la dette du serviteur. Jésus leur dit qu’ils devraient se considérer comme des « serviteurs inutiles » quand ils ont fait ce qu’on leur a dit de faire. Inutile signifie indigne d’un traitement spécial ou d’une faveur spéciale. Ceci est une attaque contre l’attitude juive, en particulier celle des pharisiens. Ils soutenaient que si quelqu’un faisait de bonnes œuvres, Dieu devrait les récompenser.</w:t>
      </w:r>
    </w:p>
    <w:p>
      <w:pPr/>
      <w:r>
        <w:rPr>
          <w:lang w:val="fr_FR" w:bidi="fr_FR"/>
        </w:rPr>
      </w:r>
      <w:r>
        <w:rPr>
          <w:lang w:val="fr_FR" w:bidi="fr_FR"/>
        </w:rPr>
        <w:t>Arrêtez et discutez en équipe : dans votre culture comment pensez-vous que Dieu répond aux personnes qui font de bonnes œuvres pour Dieu ? Racontez une histoire d'un moment où vous avez pensé que Dieu vous bénirait d'une certaine manière parce que vous lui avez été obéissant.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s’adresse aux disciples. Jésus leur dit que certainement des choses qui causent le péché viendront. Mais malheur à ceux qui tentent et attirent les gens dans le péché. Ils seraient mieux morts en ayant une grosse pierre suspendue autour de leur cou et en étant jetés dans la mer, qu’en faisant que l’un des petits vulnérables trébuche.</w:t>
      </w:r>
    </w:p>
    <w:p>
      <w:pPr/>
      <w:r>
        <w:rPr>
          <w:lang w:val="fr_FR" w:bidi="fr_FR"/>
        </w:rPr>
      </w:r>
      <w:r>
        <w:rPr>
          <w:b/>
          <w:lang w:val="fr_FR" w:bidi="fr_FR"/>
        </w:rPr>
        <w:t>Deuxième partie :</w:t>
      </w:r>
      <w:r>
        <w:rPr>
          <w:lang w:val="fr_FR" w:bidi="fr_FR"/>
        </w:rPr>
        <w:t xml:space="preserve"> Jésus avertit les disciples de veiller sur eux-mêmes et de reprendre un frère dans le Christ s’il pèche. Ils doivent aussi vivre une vie de pardon peu importe le nombre de fois qu’on pèche contre eux. Les apôtres demandent à Jésus d’augmenter leur foi.</w:t>
      </w:r>
    </w:p>
    <w:p>
      <w:pPr/>
      <w:r>
        <w:rPr>
          <w:lang w:val="fr_FR" w:bidi="fr_FR"/>
        </w:rPr>
      </w:r>
      <w:r>
        <w:rPr>
          <w:b/>
          <w:lang w:val="fr_FR" w:bidi="fr_FR"/>
        </w:rPr>
        <w:t>Troisième partie :</w:t>
      </w:r>
      <w:r>
        <w:rPr>
          <w:lang w:val="fr_FR" w:bidi="fr_FR"/>
        </w:rPr>
        <w:t xml:space="preserve"> Jésus dit aux disciples que s’ils exercent une foi de la taille d’un grain de moutarde, ils pourraient dire à un arbre très fort et haut de s’arracher et de se planter dans la mer, et il obéira.</w:t>
      </w:r>
    </w:p>
    <w:p>
      <w:pPr/>
      <w:r>
        <w:rPr>
          <w:lang w:val="fr_FR" w:bidi="fr_FR"/>
        </w:rPr>
      </w:r>
      <w:r>
        <w:rPr>
          <w:b/>
          <w:lang w:val="fr_FR" w:bidi="fr_FR"/>
        </w:rPr>
        <w:t>Quatrième partie :</w:t>
      </w:r>
      <w:r>
        <w:rPr>
          <w:lang w:val="fr_FR" w:bidi="fr_FR"/>
        </w:rPr>
        <w:t xml:space="preserve"> Jésus parle de comment un serviteur qui fait les choses attendues de lui n’a pas besoin de remerciements ou de reconnaissance spéciaux. De la même manière, les disciples devraient se considérer indignes d’éloges pour obéir à ce qu’on leur dit de faire.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groupe de disciples</w:t>
      </w:r>
    </w:p>
    <w:p>
      <w:pPr>
        <w:pStyle w:val="ListBullet"/>
        <w:spacing w:line="240" w:lineRule="auto"/>
        <w:ind w:left="720"/>
      </w:pPr>
      <w:r>
        <w:rPr>
          <w:lang w:val="fr_FR" w:bidi="fr_FR"/>
        </w:rPr>
      </w:r>
      <w:r>
        <w:rPr>
          <w:lang w:val="fr_FR" w:bidi="fr_FR"/>
        </w:rPr>
        <w:t>Les personnes qui font pécher les autres</w:t>
      </w:r>
    </w:p>
    <w:p>
      <w:pPr>
        <w:pStyle w:val="ListBullet"/>
        <w:spacing w:line="240" w:lineRule="auto"/>
        <w:ind w:left="720"/>
      </w:pPr>
      <w:r>
        <w:rPr>
          <w:lang w:val="fr_FR" w:bidi="fr_FR"/>
        </w:rPr>
      </w:r>
      <w:r>
        <w:rPr>
          <w:lang w:val="fr_FR" w:bidi="fr_FR"/>
        </w:rPr>
        <w:t>Les petits</w:t>
      </w:r>
    </w:p>
    <w:p>
      <w:pPr>
        <w:pStyle w:val="ListBullet"/>
        <w:spacing w:line="240" w:lineRule="auto"/>
        <w:ind w:left="720"/>
      </w:pPr>
      <w:r>
        <w:rPr>
          <w:lang w:val="fr_FR" w:bidi="fr_FR"/>
        </w:rPr>
      </w:r>
      <w:r>
        <w:rPr>
          <w:lang w:val="fr_FR" w:bidi="fr_FR"/>
        </w:rPr>
        <w:t>Le/la frère/sœur dans le Christ</w:t>
      </w:r>
    </w:p>
    <w:p>
      <w:pPr>
        <w:pStyle w:val="ListBullet"/>
        <w:spacing w:line="240" w:lineRule="auto"/>
        <w:ind w:left="720"/>
      </w:pPr>
      <w:r>
        <w:rPr>
          <w:lang w:val="fr_FR" w:bidi="fr_FR"/>
        </w:rPr>
      </w:r>
      <w:r>
        <w:rPr>
          <w:lang w:val="fr_FR" w:bidi="fr_FR"/>
        </w:rPr>
        <w:t>Apôtres (les 12)</w:t>
      </w:r>
    </w:p>
    <w:p>
      <w:pPr>
        <w:pStyle w:val="ListBullet"/>
        <w:spacing w:line="240" w:lineRule="auto"/>
        <w:ind w:left="720"/>
      </w:pPr>
      <w:r>
        <w:rPr>
          <w:lang w:val="fr_FR" w:bidi="fr_FR"/>
        </w:rPr>
      </w:r>
      <w:r>
        <w:rPr>
          <w:lang w:val="fr_FR" w:bidi="fr_FR"/>
        </w:rPr>
        <w:t>Le sycomore</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Le maître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s’adresse aux disciples. Certaines versions commencent par « Un jour Jésus dit à ses disciples », indiquant qu’il n’y a pas de temps ou de jour donné. Certaines versions commencent par « Il dit aux disciples », signifiant que Jésus parlait aux disciples. D’autres versions commencent par « Jésus dit à ses disciples ». Cela indiquerait une continuation de la scène et du cadre précédent. Jésus dit aux disciples qu’il est impossible que des choses qui causent le péché ne surviennent pas. Mais malheur à la personne par qui elles viennent. « Malheur aux gens » signifie que de mauvaises choses arriveront aux gens. Les personnes qui font pécher les autres seraient mieux loties si elles étaient mortes en ayant une grosse pierre suspendue autour de leur cou et en étant jetées dans la mer, qu’en faisant trébucher l’un des petits vulnérables.</w:t>
      </w:r>
    </w:p>
    <w:p>
      <w:pPr/>
      <w:r>
        <w:rPr>
          <w:lang w:val="fr_FR" w:bidi="fr_FR"/>
        </w:rPr>
      </w:r>
      <w:r>
        <w:rPr>
          <w:lang w:val="fr_FR" w:bidi="fr_FR"/>
        </w:rPr>
        <w:t>En équipe, créez un espace où vous pouvez mettre n’importe quel type d’obstacles comme des rochers, des chaises, des boîtes, des tables à travers l’espace. Formez des paires. Faites en sorte qu’une personne ait les yeux bandés et que l’autre puisse voir. Faites en sorte que la personne qui voit guide la personne les yeux bandés autour des obstacles d’un bout à l’autre de l’espace sans trébucher sur un obstacle. Guidez-les d’abord seulement avec votre voix, en leur disant où aller. Puis échangez pour que la deuxième personne les guide par la main. Discutez de la facilité ou de la difficulté à guider. Était-ce plus facile de guider par la main ou par la voix ?</w:t>
      </w:r>
    </w:p>
    <w:p>
      <w:pPr/>
      <w:r>
        <w:rPr>
          <w:lang w:val="fr_FR" w:bidi="fr_FR"/>
        </w:rPr>
      </w:r>
      <w:r>
        <w:rPr>
          <w:lang w:val="fr_FR" w:bidi="fr_FR"/>
        </w:rPr>
        <w:t>Jésus avertit les disciples de veiller sur eux-mêmes et de reprendre un autre croyant s’il pèche contre eux. Les disciples doivent pardonner même si ce croyant pèche contre eux sept fois par jour et vient se repentir chaque fois. Les apôtres disent au Seigneur Jésus : « Augmente notre foi. »</w:t>
      </w:r>
    </w:p>
    <w:p>
      <w:pPr/>
      <w:r>
        <w:rPr>
          <w:lang w:val="fr_FR" w:bidi="fr_FR"/>
        </w:rPr>
      </w:r>
      <w:r>
        <w:rPr>
          <w:lang w:val="fr_FR" w:bidi="fr_FR"/>
        </w:rPr>
        <w:t xml:space="preserve">Le commentaire de Jésus que </w:t>
      </w:r>
      <w:r>
        <w:rPr>
          <w:b/>
          <w:lang w:val="fr_FR" w:bidi="fr_FR"/>
        </w:rPr>
        <w:t>s’ils</w:t>
      </w:r>
      <w:r>
        <w:rPr>
          <w:lang w:val="fr_FR" w:bidi="fr_FR"/>
        </w:rPr>
        <w:t xml:space="preserve"> avaient une foi de la taille d’un grain de moutarde n’est pas pour indiquer que leur foi n’est pas grande. Jésus leur dit qu’ils ont besoin de mettre en action la foi qu’ils ont. Jésus dit aux disciples que s’ils exercent une foi de la taille d’un grain de moutarde, ils pourraient dire à un arbre très fort et haut de s’arracher et de se planter dans la mer, et il obéira. Jésus utilise les mots « ce sycomore » signifiant qu’il y en avait probablement un très près d’eux.</w:t>
      </w:r>
    </w:p>
    <w:p>
      <w:pPr/>
      <w:r>
        <w:rPr>
          <w:lang w:val="fr_FR" w:bidi="fr_FR"/>
        </w:rPr>
      </w:r>
      <w:r>
        <w:rPr>
          <w:lang w:val="fr_FR" w:bidi="fr_FR"/>
        </w:rPr>
        <w:t>Regardez à nouveau l’image du grain de moutarde et du sycomore.</w:t>
      </w:r>
    </w:p>
    <w:p>
      <w:pPr/>
      <w:r>
        <w:rPr>
          <w:lang w:val="fr_FR" w:bidi="fr_FR"/>
        </w:rPr>
      </w:r>
      <w:r>
        <w:rPr>
          <w:lang w:val="fr_FR" w:bidi="fr_FR"/>
        </w:rPr>
        <w:t>Jésus parle de comment un serviteur qui fait les choses qui sont attendues de lui n’est pas tenu d’avoir des remerciements ou une reconnaissance spéciaux. De la même manière, les disciples devraient se considérer indignes d’éloges pour obéir à ce qu’on leur dit de faire.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groupe de disciples</w:t>
      </w:r>
    </w:p>
    <w:p>
      <w:pPr>
        <w:pStyle w:val="ListBullet"/>
        <w:spacing w:line="240" w:lineRule="auto"/>
        <w:ind w:left="720"/>
      </w:pPr>
      <w:r>
        <w:rPr>
          <w:lang w:val="fr_FR" w:bidi="fr_FR"/>
        </w:rPr>
      </w:r>
      <w:r>
        <w:rPr>
          <w:lang w:val="fr_FR" w:bidi="fr_FR"/>
        </w:rPr>
        <w:t>Les personnes qui font pécher les autres avec une grosse pierre autour du cou</w:t>
      </w:r>
    </w:p>
    <w:p>
      <w:pPr>
        <w:pStyle w:val="ListBullet"/>
        <w:spacing w:line="240" w:lineRule="auto"/>
        <w:ind w:left="720"/>
      </w:pPr>
      <w:r>
        <w:rPr>
          <w:lang w:val="fr_FR" w:bidi="fr_FR"/>
        </w:rPr>
      </w:r>
      <w:r>
        <w:rPr>
          <w:lang w:val="fr_FR" w:bidi="fr_FR"/>
        </w:rPr>
        <w:t>Les petits</w:t>
      </w:r>
    </w:p>
    <w:p>
      <w:pPr>
        <w:pStyle w:val="ListBullet"/>
        <w:spacing w:line="240" w:lineRule="auto"/>
        <w:ind w:left="720"/>
      </w:pPr>
      <w:r>
        <w:rPr>
          <w:lang w:val="fr_FR" w:bidi="fr_FR"/>
        </w:rPr>
      </w:r>
      <w:r>
        <w:rPr>
          <w:lang w:val="fr_FR" w:bidi="fr_FR"/>
        </w:rPr>
        <w:t>Le/la frère/sœur dans le Christ</w:t>
      </w:r>
    </w:p>
    <w:p>
      <w:pPr>
        <w:pStyle w:val="ListBullet"/>
        <w:spacing w:line="240" w:lineRule="auto"/>
        <w:ind w:left="720"/>
      </w:pPr>
      <w:r>
        <w:rPr>
          <w:lang w:val="fr_FR" w:bidi="fr_FR"/>
        </w:rPr>
      </w:r>
      <w:r>
        <w:rPr>
          <w:lang w:val="fr_FR" w:bidi="fr_FR"/>
        </w:rPr>
        <w:t>Apôtres (les 12)</w:t>
      </w:r>
    </w:p>
    <w:p>
      <w:pPr>
        <w:pStyle w:val="ListBullet"/>
        <w:spacing w:line="240" w:lineRule="auto"/>
        <w:ind w:left="720"/>
      </w:pPr>
      <w:r>
        <w:rPr>
          <w:lang w:val="fr_FR" w:bidi="fr_FR"/>
        </w:rPr>
      </w:r>
      <w:r>
        <w:rPr>
          <w:lang w:val="fr_FR" w:bidi="fr_FR"/>
        </w:rPr>
        <w:t>Le sycomore</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Le maître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Assurez-vous de représenter ce que Jésus dit aux disciples.</w:t>
      </w:r>
    </w:p>
    <w:p>
      <w:pPr/>
      <w:r>
        <w:rPr>
          <w:lang w:val="fr_FR" w:bidi="fr_FR"/>
        </w:rPr>
      </w:r>
      <w:r>
        <w:rPr>
          <w:lang w:val="fr_FR" w:bidi="fr_FR"/>
        </w:rPr>
        <w:t>Jésus s’adresse aux disciples. Jésus leur dit qu’il est impossible que des choses qui causent le péché ne viennent pas. Mais malheur à la personne par qui elles viennent. Ils seraient mieux morts en ayant une grosse pierre suspendue autour de leur cou et en étant jetés dans la mer, qu’en faisant que l’un des petits trébuche.</w:t>
      </w:r>
    </w:p>
    <w:p>
      <w:pPr/>
      <w:r>
        <w:rPr>
          <w:lang w:val="fr_FR" w:bidi="fr_FR"/>
        </w:rPr>
      </w:r>
      <w:r>
        <w:rPr>
          <w:lang w:val="fr_FR" w:bidi="fr_FR"/>
        </w:rPr>
        <w:t>Jésus avertit les disciples de veiller sur eux-mêmes et de reprendre un autre croyant s’il pèche contre eux. Les disciples doivent pardonner même si ce croyant pèche contre eux sept fois par jour et vient se repentir chaque fois.</w:t>
      </w:r>
    </w:p>
    <w:p>
      <w:pPr/>
      <w:r>
        <w:rPr>
          <w:lang w:val="fr_FR" w:bidi="fr_FR"/>
        </w:rPr>
      </w:r>
      <w:r>
        <w:rPr>
          <w:lang w:val="fr_FR" w:bidi="fr_FR"/>
        </w:rPr>
        <w:t>Arrêtez la représentation : Demandez à ceux qui jouent les disciples ce qu’ils ressentent. Vous entendrez peut-être des choses comme « Submergé par la rapidité avec laquelle je veux me mettre en colère contre quelqu’un qui m’offense. » « Pas sûr de pouvoir vraiment être à la hauteur de ce que Jésus dit. » « Inquiet de comment faire cela pratiquement. » Reprenez la représentation.</w:t>
      </w:r>
    </w:p>
    <w:p>
      <w:pPr/>
      <w:r>
        <w:rPr>
          <w:lang w:val="fr_FR" w:bidi="fr_FR"/>
        </w:rPr>
      </w:r>
      <w:r>
        <w:rPr>
          <w:lang w:val="fr_FR" w:bidi="fr_FR"/>
        </w:rPr>
        <w:t>Les apôtres disent au Seigneur : « Augmente notre foi. Jésus dit aux disciples que s’ils exercent une foi de la taille d’un grain de moutarde, ils pourraient dire à un arbre très fort et haut de s’arracher et de se planter dans la mer, et il obéira.</w:t>
      </w:r>
    </w:p>
    <w:p>
      <w:pPr/>
      <w:r>
        <w:rPr>
          <w:lang w:val="fr_FR" w:bidi="fr_FR"/>
        </w:rPr>
      </w:r>
      <w:r>
        <w:rPr>
          <w:lang w:val="fr_FR" w:bidi="fr_FR"/>
        </w:rPr>
        <w:t>Arrêtez la représentation : Demandez aux acteurs qui jouent les disciples ce qu’ils ressentent. Vous entendrez peut-être des choses comme « Choqué que nous puissions faire de telles choses. » « Je veux essayer. »</w:t>
      </w:r>
    </w:p>
    <w:p>
      <w:pPr/>
      <w:r>
        <w:rPr>
          <w:lang w:val="fr_FR" w:bidi="fr_FR"/>
        </w:rPr>
      </w:r>
      <w:r>
        <w:rPr>
          <w:lang w:val="fr_FR" w:bidi="fr_FR"/>
        </w:rPr>
        <w:t>Jésus parle de comment un serviteur qui fait les choses qui sont attendues de lui n’est pas tenu d’avoir des remerciements ou une reconnaissance spéciaux. De la même manière, les disciples devraient se considérer indignes d’éloges pour obéir à ce qu’on leur dit de faire.</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s’adresse aux </w:t>
      </w:r>
      <w:r>
        <w:rPr>
          <w:b/>
          <w:lang w:val="fr_FR" w:bidi="fr_FR"/>
        </w:rPr>
        <w:t>disciples</w:t>
      </w:r>
      <w:r>
        <w:rPr>
          <w:lang w:val="fr_FR" w:bidi="fr_FR"/>
        </w:rPr>
        <w:t xml:space="preserve">. Les </w:t>
      </w:r>
      <w:r>
        <w:rPr>
          <w:lang w:val="fr_FR" w:bidi="fr_FR"/>
        </w:rPr>
        <w:t>disciples</w:t>
      </w:r>
      <w:r>
        <w:rPr>
          <w:lang w:val="fr_FR" w:bidi="fr_FR"/>
        </w:rPr>
        <w:t xml:space="preserve"> sont les suiveurs de Jésus. Ce contexte indique qu’il y a plus que juste les douze disciples à qui Jésus s’adresse. Jésus dit aux disciples que des </w:t>
      </w:r>
      <w:r>
        <w:rPr>
          <w:b/>
          <w:lang w:val="fr_FR" w:bidi="fr_FR"/>
        </w:rPr>
        <w:t>pierres d'achoppement</w:t>
      </w:r>
      <w:r>
        <w:rPr>
          <w:lang w:val="fr_FR" w:bidi="fr_FR"/>
        </w:rPr>
        <w:t xml:space="preserve"> viendront absolument. Une pierre d'achoppement est un mot pour un piège, spécifiquement pour attraper des animaux. Jésus utilise ce mot pour signifier quelque chose qui cause le péché.</w:t>
      </w:r>
    </w:p>
    <w:p>
      <w:pPr/>
      <w:r>
        <w:rPr>
          <w:lang w:val="fr_FR" w:bidi="fr_FR"/>
        </w:rPr>
      </w:r>
      <w:r>
        <w:rPr>
          <w:lang w:val="fr_FR" w:bidi="fr_FR"/>
        </w:rPr>
        <w:t xml:space="preserve">Jésus dit aux disciples que ceux qui feront pécher d'autres personnes endureront de grandes difficultés et détresses. Jésus dit qu’il vaudrait mieux pour ceux qui causent le péché de « </w:t>
      </w:r>
      <w:r>
        <w:rPr>
          <w:b/>
          <w:lang w:val="fr_FR" w:bidi="fr_FR"/>
        </w:rPr>
        <w:t>ces petits</w:t>
      </w:r>
      <w:r>
        <w:rPr>
          <w:lang w:val="fr_FR" w:bidi="fr_FR"/>
        </w:rPr>
        <w:t xml:space="preserve"> » de se lier une </w:t>
      </w:r>
      <w:r>
        <w:rPr>
          <w:b/>
          <w:lang w:val="fr_FR" w:bidi="fr_FR"/>
        </w:rPr>
        <w:t>pierre</w:t>
      </w:r>
      <w:r>
        <w:rPr>
          <w:lang w:val="fr_FR" w:bidi="fr_FR"/>
        </w:rPr>
        <w:t xml:space="preserve"> de moulin autour du cou et d’être jetés dans la mer. « Ces petits » fait référence à ceux qui sont vulnérables ou de statut peu important. Une pierre de moulin est une très grosse pierre utilisée pour moudre le grain pendant qu’elle tourne dans un moulin. La pierre de moulin pèse environ 1 500 kg.</w:t>
      </w:r>
    </w:p>
    <w:p>
      <w:pPr/>
      <w:r>
        <w:rPr>
          <w:lang w:val="fr_FR" w:bidi="fr_FR"/>
        </w:rPr>
      </w:r>
      <w:r>
        <w:rPr>
          <w:lang w:val="fr_FR" w:bidi="fr_FR"/>
        </w:rPr>
        <w:t xml:space="preserve">Jésus lance un avertissement aux disciples. Il leur dit de se tenir sur leurs gardes. Si l’un de leurs frères, ou un autre croyant, </w:t>
      </w:r>
      <w:r>
        <w:rPr>
          <w:b/>
          <w:lang w:val="fr_FR" w:bidi="fr_FR"/>
        </w:rPr>
        <w:t>pèche</w:t>
      </w:r>
      <w:r>
        <w:rPr>
          <w:lang w:val="fr_FR" w:bidi="fr_FR"/>
        </w:rPr>
        <w:t xml:space="preserve"> contre eux, les disciples sont invités à </w:t>
      </w:r>
      <w:r>
        <w:rPr>
          <w:b/>
          <w:lang w:val="fr_FR" w:bidi="fr_FR"/>
        </w:rPr>
        <w:t>reprendre</w:t>
      </w:r>
      <w:r>
        <w:rPr>
          <w:lang w:val="fr_FR" w:bidi="fr_FR"/>
        </w:rPr>
        <w:t xml:space="preserve"> cette personne. Le péché est un acte de désobéissance contre Dieu. Référez-vous au Glossaire principal pour une définition du </w:t>
      </w:r>
      <w:r>
        <w:rPr>
          <w:lang w:val="fr_FR" w:bidi="fr_FR"/>
        </w:rPr>
        <w:t>péché</w:t>
      </w:r>
      <w:r>
        <w:rPr>
          <w:lang w:val="fr_FR" w:bidi="fr_FR"/>
        </w:rPr>
        <w:t xml:space="preserve">. Reprendre est exprimer une forte désapprobation de quelqu’un ou de ses actions. Si après avoir été repris, ce frère se </w:t>
      </w:r>
      <w:r>
        <w:rPr>
          <w:b/>
          <w:lang w:val="fr_FR" w:bidi="fr_FR"/>
        </w:rPr>
        <w:t>repent</w:t>
      </w:r>
      <w:r>
        <w:rPr>
          <w:lang w:val="fr_FR" w:bidi="fr_FR"/>
        </w:rPr>
        <w:t xml:space="preserve">, alors </w:t>
      </w:r>
      <w:r>
        <w:rPr>
          <w:b/>
          <w:lang w:val="fr_FR" w:bidi="fr_FR"/>
        </w:rPr>
        <w:t>pardonnez</w:t>
      </w:r>
      <w:r>
        <w:rPr>
          <w:lang w:val="fr_FR" w:bidi="fr_FR"/>
        </w:rPr>
        <w:t xml:space="preserve">-lui. La repentance est de se détourner d’un comportement spécifique et de faire les choses différemment. Le pardon est quand une personne renonce au droit de punir quelqu’un qui l’a offensée. Utilisez le même mot que vous avez utilisé dans Luc auparavant pour traduire à la fois se repentir et pardonner. Référez-vous au Glossaire principal pour une définition à la fois de se </w:t>
      </w:r>
      <w:r>
        <w:rPr>
          <w:lang w:val="fr_FR" w:bidi="fr_FR"/>
        </w:rPr>
        <w:t>repentir</w:t>
      </w:r>
      <w:r>
        <w:rPr>
          <w:lang w:val="fr_FR" w:bidi="fr_FR"/>
        </w:rPr>
        <w:t xml:space="preserve"> et du </w:t>
      </w:r>
      <w:r>
        <w:rPr>
          <w:lang w:val="fr_FR" w:bidi="fr_FR"/>
        </w:rPr>
        <w:t>pardon</w:t>
      </w:r>
      <w:r>
        <w:rPr>
          <w:lang w:val="fr_FR" w:bidi="fr_FR"/>
        </w:rPr>
        <w:t>.</w:t>
      </w:r>
    </w:p>
    <w:p>
      <w:pPr/>
      <w:r>
        <w:rPr>
          <w:lang w:val="fr_FR" w:bidi="fr_FR"/>
        </w:rPr>
      </w:r>
      <w:r>
        <w:rPr>
          <w:lang w:val="fr_FR" w:bidi="fr_FR"/>
        </w:rPr>
        <w:t>Jésus dit que même si cette personne offense les disciples sept fois et se repent sept fois, alors les disciples doivent pardonner chaque fois.</w:t>
      </w:r>
    </w:p>
    <w:p>
      <w:pPr/>
      <w:r>
        <w:rPr>
          <w:lang w:val="fr_FR" w:bidi="fr_FR"/>
        </w:rPr>
      </w:r>
      <w:r>
        <w:rPr>
          <w:lang w:val="fr_FR" w:bidi="fr_FR"/>
        </w:rPr>
        <w:t xml:space="preserve">Luc utilise le terme </w:t>
      </w:r>
      <w:r>
        <w:rPr>
          <w:b/>
          <w:lang w:val="fr_FR" w:bidi="fr_FR"/>
        </w:rPr>
        <w:t>apôtres</w:t>
      </w:r>
      <w:r>
        <w:rPr>
          <w:lang w:val="fr_FR" w:bidi="fr_FR"/>
        </w:rPr>
        <w:t xml:space="preserve"> pour désigner les douze disciples les plus proches de Jésus qui sont dans le groupe plus grand de disciples. Les apôtres sont des messagers spéciaux de Jésus. Référez-vous au Glossaire principal pour une définition d'</w:t>
      </w:r>
      <w:r>
        <w:rPr>
          <w:lang w:val="fr_FR" w:bidi="fr_FR"/>
        </w:rPr>
        <w:t>apôtres</w:t>
      </w:r>
      <w:r>
        <w:rPr>
          <w:lang w:val="fr_FR" w:bidi="fr_FR"/>
        </w:rPr>
        <w:t xml:space="preserve">. Luc dit que les apôtres demandent au Seigneur de les aider à augmenter leur </w:t>
      </w:r>
      <w:r>
        <w:rPr>
          <w:lang w:val="fr_FR" w:bidi="fr_FR"/>
        </w:rPr>
        <w:t>foi</w:t>
      </w:r>
      <w:r>
        <w:rPr>
          <w:lang w:val="fr_FR" w:bidi="fr_FR"/>
        </w:rPr>
        <w:t xml:space="preserve">. Jésus dit aux apôtres que si leur </w:t>
      </w:r>
      <w:r>
        <w:rPr>
          <w:b/>
          <w:lang w:val="fr_FR" w:bidi="fr_FR"/>
        </w:rPr>
        <w:t>foi</w:t>
      </w:r>
      <w:r>
        <w:rPr>
          <w:lang w:val="fr_FR" w:bidi="fr_FR"/>
        </w:rPr>
        <w:t xml:space="preserve"> était aussi petite qu’un grain de moutarde, ils pourraient dire à ce sycomore de s’arracher et de se planter dans la mer, et cela arriverait.</w:t>
      </w:r>
    </w:p>
    <w:p>
      <w:pPr/>
      <w:r>
        <w:rPr>
          <w:lang w:val="fr_FR" w:bidi="fr_FR"/>
        </w:rPr>
      </w:r>
      <w:r>
        <w:rPr>
          <w:lang w:val="fr_FR" w:bidi="fr_FR"/>
        </w:rPr>
        <w:t xml:space="preserve">Jésus raconte ensuite la situation d’un </w:t>
      </w:r>
      <w:r>
        <w:rPr>
          <w:lang w:val="fr_FR" w:bidi="fr_FR"/>
        </w:rPr>
        <w:t>serviteur</w:t>
      </w:r>
      <w:r>
        <w:rPr>
          <w:lang w:val="fr_FR" w:bidi="fr_FR"/>
        </w:rPr>
        <w:t xml:space="preserve"> qui a fini de labourer un champ ou de garder les brebis. Jésus demande combien d’entre eux diraient à leur serviteur de venir et de manger avec eux. La réponse supposée est aucun d’eux. Ils diraient au serviteur de changer de vêtements et de servir au maître le repas du maître. Ensuite le serviteur peut manger après que le maître a fini. Jésus pose encore une autre question qui attend une réponse négative. Le maître remercierait-il le serviteur pour avoir fait ce qu’on lui a dit de faire ? Jésus leur dit qu’ils devraient se considérer comme des « serviteurs inutiles » quand ils ont fait ce qu’on leur a dit de faire.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17:11–19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17.11–19.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est en route vers Jérusalem depuis la Galilée. C’est le dernier voyage de Jésus à Jérusalem. Ce voyage à Jérusalem se soldera par la mort de Jésus. En route, Jésus passe entre la région de la Samarie et la région de la Galilée. Nous ne savons pas exactement où Jésus était, mais nous supposons que Jésus traversait la frontière entre les deux. Luc mentionne à la fois la Samarie et la Galilée afin que nous sachions que Jésus est dans une région avec à la fois des Juifs et des Gentils. Les Juifs évitaient la Samarie autant que possible. Les Juifs et les Samaritains ne s’aimaient pas les uns les autres. Les Samaritains étaient des Juifs qui avaient épousé des païens, ou des non-Juifs. Les Samaritains insistaient sur le fait que la montagne de Garizim était le lieu où Moïse voulait qu’ils adorent Dieu. Les Samaritains refusaient d’adorer Dieu à Jérusalem. Les Juifs considéraient les Samaritains comme des personnes de race mélangée qui avaient contaminé la vraie religion. Les Juifs les aimaient moins qu’ils aimaient les païens.</w:t>
      </w:r>
    </w:p>
    <w:p>
      <w:pPr/>
      <w:r>
        <w:rPr>
          <w:lang w:val="fr_FR" w:bidi="fr_FR"/>
        </w:rPr>
      </w:r>
      <w:r>
        <w:rPr>
          <w:lang w:val="fr_FR" w:bidi="fr_FR"/>
        </w:rPr>
        <w:t>Arrêtez-vous et regardez la carte de la Galilée à Jérusalem et voyez où se trouvent les frontières de la Galilée et de la Samarie. Discutez de groupes de personnes dans votre culture qui ne s’aiment pas les uns les autres. Pourquoi ne s’aiment-ils pas les uns les autres ?</w:t>
      </w:r>
    </w:p>
    <w:p>
      <w:pPr/>
      <w:r>
        <w:rPr>
          <w:lang w:val="fr_FR" w:bidi="fr_FR"/>
        </w:rPr>
      </w:r>
      <w:r>
        <w:rPr>
          <w:lang w:val="fr_FR" w:bidi="fr_FR"/>
        </w:rPr>
        <w:t>Nous ne connaissons pas le nom du village dans lequel Jésus entre quand les dix lépreux appellent Jésus. Un lépreux est une personne atteinte de lèpre. La lèpre représente un nombre de maladies de la peau qui rendaient les gens impurs et incapables de vivre au sein de la communauté. Puisque Jésus était entre la Samarie et la Galilée, il est compréhensible que les lépreux étaient à la fois des Juifs et des Samaritains. Les lépreux se tenaient assez loin de l’entrée du village pour respecter la loi concernant le fait d’être à l’extérieur des portes, ou des entrées du village. Mais ils étaient assez proches pour pouvoir quand même recevoir de l’aide et de la charité de la part de ceux qui entraient et sortaient du village.</w:t>
      </w:r>
    </w:p>
    <w:p>
      <w:pPr/>
      <w:r>
        <w:rPr>
          <w:lang w:val="fr_FR" w:bidi="fr_FR"/>
        </w:rPr>
      </w:r>
      <w:r>
        <w:rPr>
          <w:lang w:val="fr_FR" w:bidi="fr_FR"/>
        </w:rPr>
        <w:t>Arrêtez-vous et discutez en équipe : Décrivez des groupes de personnes dans votre culture qui ne sont pas typiquement les bienvenus dans la communauté. Décrivez les personnes dans votre culture qui sont mises hors de la communauté pour une raison quelconque.</w:t>
      </w:r>
    </w:p>
    <w:p>
      <w:pPr/>
      <w:r>
        <w:rPr>
          <w:lang w:val="fr_FR" w:bidi="fr_FR"/>
        </w:rPr>
      </w:r>
      <w:r>
        <w:rPr>
          <w:lang w:val="fr_FR" w:bidi="fr_FR"/>
        </w:rPr>
        <w:t>Les lépreux crient à Jésus pour qu’il ait de la miséricorde d’eux. Ils appellent Jésus maître, ce qui montre qu’ils comprennent l’autorité de Jésus. Il est vraissemblable qu'ils ont entendu des histoires de nombreuses personnes qui ont été guéries par Jésus. Leur appel à la miséricorde est une demande de guérison.</w:t>
      </w:r>
    </w:p>
    <w:p>
      <w:pPr/>
      <w:r>
        <w:rPr>
          <w:lang w:val="fr_FR" w:bidi="fr_FR"/>
        </w:rPr>
      </w:r>
      <w:r>
        <w:rPr>
          <w:lang w:val="fr_FR" w:bidi="fr_FR"/>
        </w:rPr>
        <w:t>Jésus dit aux lépreux d’aller se montrer aux prêtres. La réponse de Jésus nécessite que les hommes fassent confiance que ce que Jésus dit arrivera. Quand Jésus leur dit d’aller vers les prêtres, il dit qu’ils seront guéris et donc rituellement purifiés. Typiquement, les gens allaient voir le prêtre après avoir été guéris. Les prêtres inspecteraient les hommes pour leur dire qu’ils étaient rituellement purs et les restaureraient dans leur communauté. L’un des emplois du prêtre était d’aider les gens à interagir avec Dieu. Les prêtres inspectaient les personnes qui avaient été rituellement impures pour les déclarer à nouveau rituellement purs. Ensuite, on pouvait adorer Dieu à nouveau avec les autres et rejoindre à nouveau la société. Les Juifs dans ce groupe seraient allés vers des prêtres juifs, et les Samaritains dans ce groupe seraient allés vers des prêtres samaritains.</w:t>
      </w:r>
    </w:p>
    <w:p>
      <w:pPr/>
      <w:r>
        <w:rPr>
          <w:lang w:val="fr_FR" w:bidi="fr_FR"/>
        </w:rPr>
      </w:r>
      <w:r>
        <w:rPr>
          <w:lang w:val="fr_FR" w:bidi="fr_FR"/>
        </w:rPr>
        <w:t>Pendant que les hommes continuent leur route, ils sont purifiés. Cela signifie non seulement que leurs corps étaient guéris, mais ils étaient capables de retourner dans leur communauté et leurs familles. L’un des dix lépreux a remarqué qu’il avait été guéri. Cet homme est revenu en arrière et a glorifié, ou loué, Dieu d’une voix forte. Glorifier signifie honorer et dire du bien de quelqu’un. Ce lépreux est aussi tombé aux pieds de Jésus en remerciant Jésus. Tomber aux pieds de quelqu’un était un acte de soumission et de reconnaissance de son autorité. Ce lépreux est en train de reconnaître Jésus comme celui qui apportait le royaume de Dieu. Le lépreux honore Jésus en tombant aux pieds de Jésus. Ensuite Luc nous surprend en nous disant que ce lépreux était un Samaritain. Il est entièrement possible que les neuf autres lépreux étaient des Juifs.</w:t>
      </w:r>
    </w:p>
    <w:p>
      <w:pPr/>
      <w:r>
        <w:rPr>
          <w:lang w:val="fr_FR" w:bidi="fr_FR"/>
        </w:rPr>
      </w:r>
      <w:r>
        <w:rPr>
          <w:lang w:val="fr_FR" w:bidi="fr_FR"/>
        </w:rPr>
        <w:t>Jésus pose une question qui n’a pas besoin de réponse mais indique la surprise de Jésus. « Où sont les neuf autres ? N’ont-ils pas aussi été purifiés ? Personne d'autre que cet étranger n'est-il revenu ? » Nous supposons que les disciples de Jésus sont avec Jésus lors de ce voyage et que c’est à eux que Jésus parle. Remarquez aussi que les neuf autres ont été purifiés, mais il est possible qu’ils n’ont pas remarqué, ou du moins n’ont pas exprimé la même gratitude. Jésus ne dit pas qu'ils n'avaient pas de foi, mais il note qu'ils n'ont pas rendu gloire à Dieu, ni exprimé de la reconnaissance envers lui.</w:t>
      </w:r>
    </w:p>
    <w:p>
      <w:pPr/>
      <w:r>
        <w:rPr>
          <w:lang w:val="fr_FR" w:bidi="fr_FR"/>
        </w:rPr>
      </w:r>
      <w:r>
        <w:rPr>
          <w:lang w:val="fr_FR" w:bidi="fr_FR"/>
        </w:rPr>
        <w:t>Racontez une histoire de quelqu’un que vous connaissez dans votre culture qui a été guéri, soit physiquement ou émotionnellement. Quelle a été la réponse de la personne ? Étaient-ils reconnaissants ? Ont-ils donné du crédit à Dieu ou à quelqu’un ou quelque chose d’autre ?</w:t>
      </w:r>
    </w:p>
    <w:p>
      <w:pPr/>
      <w:r>
        <w:rPr>
          <w:lang w:val="fr_FR" w:bidi="fr_FR"/>
        </w:rPr>
      </w:r>
      <w:r>
        <w:rPr>
          <w:lang w:val="fr_FR" w:bidi="fr_FR"/>
        </w:rPr>
        <w:t>Le terme « étranger » n’est utilisé nulle part ailleurs dans le Nouveau Testament. Cela implique quelqu’un qui est né dans la mauvaise famille. Ce mot, cependant, est le même mot utilisé au temple qui interdisait aux étrangers d’entrer dans le lieu de culte réservé aux Juifs. Jésus remarque que l’étranger a une meilleure compréhension du véritable objet et du lieu de culte que les Juifs qui ont été guéris. Jésus dit ensuite au Samaritain de se lever et de s’en aller. Le Samaritain a fait confiance à Jésus, il a donc été guéri ou sauvé. Le mot utilisé ici pour guéri signifie plus qu’une simple guérison physique. Cela peut signifier une guérison physique aussi bien que spirituelle, ou être rendu complet ou entier. Jésus dit à l’homme qu’il a été rendu rituellement pur et qu’il est restauré dans sa communauté.</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et les disciples voyagent de la Galilée à Jérusalem. En dehors d’un village, dix lépreux appellent Jésus pour qu’il ait miséricorde d’eux. Jésus dit aux lépreux d’aller se montrer aux sacrificateurs. Pendant que les lépreux y allaient, ils ont été guéris.</w:t>
      </w:r>
    </w:p>
    <w:p>
      <w:pPr/>
      <w:r>
        <w:rPr>
          <w:lang w:val="fr_FR" w:bidi="fr_FR"/>
        </w:rPr>
      </w:r>
      <w:r>
        <w:rPr>
          <w:b/>
          <w:lang w:val="fr_FR" w:bidi="fr_FR"/>
        </w:rPr>
        <w:t>Deuxième partie :</w:t>
      </w:r>
      <w:r>
        <w:rPr>
          <w:lang w:val="fr_FR" w:bidi="fr_FR"/>
        </w:rPr>
        <w:t xml:space="preserve"> L’un des lépreux, qui était un Samaritain, revient vers Jésus en se réjouissant et en louant Dieu. Le Samaritain se prosterne aux pieds de Jésus et le remercie pour ce que Jésus a fait.</w:t>
      </w:r>
    </w:p>
    <w:p>
      <w:pPr/>
      <w:r>
        <w:rPr>
          <w:lang w:val="fr_FR" w:bidi="fr_FR"/>
        </w:rPr>
      </w:r>
      <w:r>
        <w:rPr>
          <w:b/>
          <w:lang w:val="fr_FR" w:bidi="fr_FR"/>
        </w:rPr>
        <w:t>Troisième partie :</w:t>
      </w:r>
      <w:r>
        <w:rPr>
          <w:lang w:val="fr_FR" w:bidi="fr_FR"/>
        </w:rPr>
        <w:t xml:space="preserve"> Jésus demande où sont les autres neuf lépreux qui ont été guéris, et pourquoi seul l’étranger est là à louer Dieu. Jésus dit au Samaritain de se lever et de partir parce que la foi du Samaritain l’a sauvé.</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dix lépreux (dont un qui revient vers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continue d’aller de la Galilée à Jérusalem. Il arrive à la frontière entre la Galilée et la Samarie. Regardez à nouveau la carte de l’itinéraire de la Galilée à Jérusalem par la Samarie.</w:t>
      </w:r>
    </w:p>
    <w:p>
      <w:pPr/>
      <w:r>
        <w:rPr>
          <w:lang w:val="fr_FR" w:bidi="fr_FR"/>
        </w:rPr>
      </w:r>
      <w:r>
        <w:rPr>
          <w:lang w:val="fr_FR" w:bidi="fr_FR"/>
        </w:rPr>
        <w:t>Comme Jésus entrait dans un village, ou s’approchait de l’entrée d’un village, dix lépreux se sont approchés de Jésus, mais sont restés à la distance appropriée pour ceux qui étaient considérés comme impurs. La plupart des versions disent que les lépreux « ont rencontré » Jésus. Cela ne signifie pas qu’ils se sont approchés de près. Cela signifie simplement qu’ils ont cherché à attirer l’attention de Jésus. Pour cela, ils ont crié à Jésus en demandant miséricorde. À cause de leur distance, Jésus a probablement dû regarder autour de lui pour voir qui criait vers lui. En voyant les dix hommes, Jésus leur dit d’aller se montrer aux sacrificateurs. Pendant qu’ils se détournaient de Jésus pour aller vers les sacrificateurs, les dix hommes ont tous été guéris.</w:t>
      </w:r>
    </w:p>
    <w:p>
      <w:pPr/>
      <w:r>
        <w:rPr>
          <w:lang w:val="fr_FR" w:bidi="fr_FR"/>
        </w:rPr>
      </w:r>
      <w:r>
        <w:rPr>
          <w:lang w:val="fr_FR" w:bidi="fr_FR"/>
        </w:rPr>
        <w:t>Un homme se retourne vers Jésus en louant Dieu. Cet homme vient à Jésus et tombe face contre terre à ses pieds pour le remercier de l’avoir guéri. Cet homme est un Samaritain. Ça aurait été une surprise pour les lecteurs de cette histoire.</w:t>
      </w:r>
    </w:p>
    <w:p>
      <w:pPr/>
      <w:r>
        <w:rPr>
          <w:lang w:val="fr_FR" w:bidi="fr_FR"/>
        </w:rPr>
      </w:r>
      <w:r>
        <w:rPr>
          <w:lang w:val="fr_FR" w:bidi="fr_FR"/>
        </w:rPr>
        <w:t>Arrêtez-vous ici et discutez en équipe : Comment arrêteriez-vous l’histoire un moment pour donner au public un fait surprenant au milieu ?</w:t>
      </w:r>
    </w:p>
    <w:p>
      <w:pPr/>
      <w:r>
        <w:rPr>
          <w:lang w:val="fr_FR" w:bidi="fr_FR"/>
        </w:rPr>
      </w:r>
      <w:r>
        <w:rPr>
          <w:lang w:val="fr_FR" w:bidi="fr_FR"/>
        </w:rPr>
        <w:t>Jésus demande où sont les autres neuf hommes qui ont été guéris. Jésus dit au Samaritain de se lever et de partir, nous supposons donc que le Samaritain se trouve encore à ses pieds. Jésus dit au Samaritain que sa foi l’a sauvé.</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dix lépreux (dont un qui retourne vers Jésus)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voyage de la Galilée à Jérusalem. Il arrive à une portion de terre à la frontière entre la Galilée et la Samarie. Alors que Jésus va entrer dans un village, dix lépreux qui sont en dehors du village appellent Jésus. Ils appellent Jésus « Maître » et demandent à Jésus d’avoir miséricorde d’eux.</w:t>
      </w:r>
    </w:p>
    <w:p>
      <w:pPr/>
      <w:r>
        <w:rPr>
          <w:lang w:val="fr_FR" w:bidi="fr_FR"/>
        </w:rPr>
      </w:r>
      <w:r>
        <w:rPr>
          <w:lang w:val="fr_FR" w:bidi="fr_FR"/>
        </w:rPr>
        <w:t>Arrêtez la représentation : Demandez aux acteurs qui jouent les lépreux ce qu’ils ressentent. Vous entendrez peut-être des choses comme « Désespéré pour une guérison afin de retourner à ma vie normale. » « Rempli d'espoir car Jésus est entré dans la ville. » Reprenez la représentation.</w:t>
      </w:r>
    </w:p>
    <w:p>
      <w:pPr/>
      <w:r>
        <w:rPr>
          <w:lang w:val="fr_FR" w:bidi="fr_FR"/>
        </w:rPr>
      </w:r>
      <w:r>
        <w:rPr>
          <w:lang w:val="fr_FR" w:bidi="fr_FR"/>
        </w:rPr>
        <w:t>Jésus voit les lépreux et leur dit d’aller se montrer aux sacrificateurs. Pendant qu’ils y vont, ils sont purifiés. Un lépreux, un Samaritain, remarque qu’il a été guéri et se retourne, glorifiant Dieu à haute voix, et se prosterne aux pieds de Jésus.</w:t>
      </w:r>
    </w:p>
    <w:p>
      <w:pPr/>
      <w:r>
        <w:rPr>
          <w:lang w:val="fr_FR" w:bidi="fr_FR"/>
        </w:rPr>
      </w:r>
      <w:r>
        <w:rPr>
          <w:lang w:val="fr_FR" w:bidi="fr_FR"/>
        </w:rPr>
        <w:t>Arrêtez la représentation : Demandez à l’acteur qui joue le lépreux unique ce qu’il ressent. Vous entendrez peut-être des choses comme « Submergé de joie ! » « Soulagé ! » « Reconnaissant envers Dieu et Jésus ! Je savais qu’il pouvait le faire. » Reprenez la représentation.</w:t>
      </w:r>
    </w:p>
    <w:p>
      <w:pPr/>
      <w:r>
        <w:rPr>
          <w:lang w:val="fr_FR" w:bidi="fr_FR"/>
        </w:rPr>
      </w:r>
      <w:r>
        <w:rPr>
          <w:lang w:val="fr_FR" w:bidi="fr_FR"/>
        </w:rPr>
        <w:t>Jésus demande où sont les autres neuf et si cet étranger est le seul à avoir glorifié Dieu.</w:t>
      </w:r>
    </w:p>
    <w:p>
      <w:pPr/>
      <w:r>
        <w:rPr>
          <w:lang w:val="fr_FR" w:bidi="fr_FR"/>
        </w:rPr>
      </w:r>
      <w:r>
        <w:rPr>
          <w:lang w:val="fr_FR" w:bidi="fr_FR"/>
        </w:rPr>
        <w:t>Arrêtez la représentation : Demandez à l’acteur qui joue Jésus ce qu’il ressent. Vous entendrez peut-être des choses comme « Déçu des autres neuf. » « Reconnaissant que cet homme comprenne Dieu et sa miséricorde. » « Pas surpris car je suis vraiment venu pour tous les peuples. » Reprenez la représentation.</w:t>
      </w:r>
    </w:p>
    <w:p>
      <w:pPr/>
      <w:r>
        <w:rPr>
          <w:lang w:val="fr_FR" w:bidi="fr_FR"/>
        </w:rPr>
      </w:r>
      <w:r>
        <w:rPr>
          <w:lang w:val="fr_FR" w:bidi="fr_FR"/>
        </w:rPr>
        <w:t>Jésus dit au Samaritain de se lever et de partir car sa foi l’a sauvé.</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se dirige vers </w:t>
      </w:r>
      <w:r>
        <w:rPr>
          <w:lang w:val="fr_FR" w:bidi="fr_FR"/>
        </w:rPr>
        <w:t>Jérusalem</w:t>
      </w:r>
      <w:r>
        <w:rPr>
          <w:lang w:val="fr_FR" w:bidi="fr_FR"/>
        </w:rPr>
        <w:t xml:space="preserve">. En chemin, Jésus entre dans un village et est rencontré par dix </w:t>
      </w:r>
      <w:r>
        <w:rPr>
          <w:b/>
          <w:lang w:val="fr_FR" w:bidi="fr_FR"/>
        </w:rPr>
        <w:t>lépreux</w:t>
      </w:r>
      <w:r>
        <w:rPr>
          <w:lang w:val="fr_FR" w:bidi="fr_FR"/>
        </w:rPr>
        <w:t xml:space="preserve">. Les lépreux sont des personnes qui ont un certain nombre de maladies de peau qui rendaient une personne impure et l’empêchaient de vivre au sein de la communauté. Utilisez le même mot pour lépreux que vous avez utilisé auparavant. Référez-vous au Glossaire principal pour la définition de </w:t>
      </w:r>
      <w:r>
        <w:rPr>
          <w:lang w:val="fr_FR" w:bidi="fr_FR"/>
        </w:rPr>
        <w:t>la lèpre</w:t>
      </w:r>
      <w:r>
        <w:rPr>
          <w:lang w:val="fr_FR" w:bidi="fr_FR"/>
        </w:rPr>
        <w:t>.</w:t>
      </w:r>
    </w:p>
    <w:p>
      <w:pPr/>
      <w:r>
        <w:rPr>
          <w:lang w:val="fr_FR" w:bidi="fr_FR"/>
        </w:rPr>
      </w:r>
      <w:r>
        <w:rPr>
          <w:lang w:val="fr_FR" w:bidi="fr_FR"/>
        </w:rPr>
        <w:t xml:space="preserve">Ces dix hommes se tiennent à distance et appellent Jésus. Ils appellent Jésus « </w:t>
      </w:r>
      <w:r>
        <w:rPr>
          <w:b/>
          <w:lang w:val="fr_FR" w:bidi="fr_FR"/>
        </w:rPr>
        <w:t>maître</w:t>
      </w:r>
      <w:r>
        <w:rPr>
          <w:lang w:val="fr_FR" w:bidi="fr_FR"/>
        </w:rPr>
        <w:t xml:space="preserve"> ». Un maître est un titre respectueux pour quelqu’un qui est en position élevée. Utilisez le même mot que vous avez utilisé pour maître. Référez-vous au Glossaire principal pour une définition du mot </w:t>
      </w:r>
      <w:r>
        <w:rPr>
          <w:lang w:val="fr_FR" w:bidi="fr_FR"/>
        </w:rPr>
        <w:t>maître</w:t>
      </w:r>
      <w:r>
        <w:rPr>
          <w:lang w:val="fr_FR" w:bidi="fr_FR"/>
        </w:rPr>
        <w:t>.</w:t>
      </w:r>
    </w:p>
    <w:p>
      <w:pPr/>
      <w:r>
        <w:rPr>
          <w:lang w:val="fr_FR" w:bidi="fr_FR"/>
        </w:rPr>
      </w:r>
      <w:r>
        <w:rPr>
          <w:lang w:val="fr_FR" w:bidi="fr_FR"/>
        </w:rPr>
        <w:t xml:space="preserve">Les lépreux demandent à Jésus d’avoir miséricorde d’eux. Quand Jésus les voit, il leur dit d’aller se montrer aux </w:t>
      </w:r>
      <w:r>
        <w:rPr>
          <w:b/>
          <w:lang w:val="fr_FR" w:bidi="fr_FR"/>
        </w:rPr>
        <w:t>sacrificateurs</w:t>
      </w:r>
      <w:r>
        <w:rPr>
          <w:lang w:val="fr_FR" w:bidi="fr_FR"/>
        </w:rPr>
        <w:t xml:space="preserve">. Utilisez le même mot que vous avez utilisé pour sacrificateurs. Référez-vous au Glossaire principal pour une définition du mot </w:t>
      </w:r>
      <w:r>
        <w:rPr>
          <w:lang w:val="fr_FR" w:bidi="fr_FR"/>
        </w:rPr>
        <w:t>sacrificateur</w:t>
      </w:r>
      <w:r>
        <w:rPr>
          <w:lang w:val="fr_FR" w:bidi="fr_FR"/>
        </w:rPr>
        <w:t xml:space="preserve">. Pendant qu’ils y vont, ils sont </w:t>
      </w:r>
      <w:r>
        <w:rPr>
          <w:b/>
          <w:lang w:val="fr_FR" w:bidi="fr_FR"/>
        </w:rPr>
        <w:t>purifiés</w:t>
      </w:r>
      <w:r>
        <w:rPr>
          <w:lang w:val="fr_FR" w:bidi="fr_FR"/>
        </w:rPr>
        <w:t xml:space="preserve">, ou guéris. Être purifié signifie retourner à un état qui est propre pour le service à Dieu. Voyez le Glossaire principal pour une définition de </w:t>
      </w:r>
      <w:r>
        <w:rPr>
          <w:lang w:val="fr_FR" w:bidi="fr_FR"/>
        </w:rPr>
        <w:t>pur</w:t>
      </w:r>
      <w:r>
        <w:rPr>
          <w:lang w:val="fr_FR" w:bidi="fr_FR"/>
        </w:rPr>
        <w:t>.</w:t>
      </w:r>
    </w:p>
    <w:p>
      <w:pPr/>
      <w:r>
        <w:rPr>
          <w:lang w:val="fr_FR" w:bidi="fr_FR"/>
        </w:rPr>
      </w:r>
      <w:r>
        <w:rPr>
          <w:lang w:val="fr_FR" w:bidi="fr_FR"/>
        </w:rPr>
        <w:t xml:space="preserve">Un homme, un Samaritain, réalise qu’il a été guéri et se retourne vers Jésus, </w:t>
      </w:r>
      <w:r>
        <w:rPr>
          <w:b/>
          <w:lang w:val="fr_FR" w:bidi="fr_FR"/>
        </w:rPr>
        <w:t>glorifiant</w:t>
      </w:r>
      <w:r>
        <w:rPr>
          <w:lang w:val="fr_FR" w:bidi="fr_FR"/>
        </w:rPr>
        <w:t xml:space="preserve"> Dieu. Glorifier, c'est parler bien et donner honneur à quelqu’un. Référez-vous au Glossaire principal pour une définition de </w:t>
      </w:r>
      <w:r>
        <w:rPr>
          <w:lang w:val="fr_FR" w:bidi="fr_FR"/>
        </w:rPr>
        <w:t>glorifier</w:t>
      </w:r>
      <w:r>
        <w:rPr>
          <w:lang w:val="fr_FR" w:bidi="fr_FR"/>
        </w:rPr>
        <w:t xml:space="preserve">. Le Samaritain se prosterne aux pieds de Jésus en le remerciant. Jésus demande où sont les autres neuf qui ont aussi été guéris. Jésus demande si seul cet </w:t>
      </w:r>
      <w:r>
        <w:rPr>
          <w:b/>
          <w:lang w:val="fr_FR" w:bidi="fr_FR"/>
        </w:rPr>
        <w:t>étranger</w:t>
      </w:r>
      <w:r>
        <w:rPr>
          <w:lang w:val="fr_FR" w:bidi="fr_FR"/>
        </w:rPr>
        <w:t xml:space="preserve"> est revenu en glorifiant Dieu. Le mot </w:t>
      </w:r>
      <w:r>
        <w:rPr>
          <w:lang w:val="fr_FR" w:bidi="fr_FR"/>
        </w:rPr>
        <w:t>étranger</w:t>
      </w:r>
      <w:r>
        <w:rPr>
          <w:lang w:val="fr_FR" w:bidi="fr_FR"/>
        </w:rPr>
        <w:t xml:space="preserve"> est utilisé pour quelqu’un qui n’est pas de la même famille. Il indique quelqu’un qui est né dans la mauvaise famille.</w:t>
      </w:r>
    </w:p>
    <w:p>
      <w:pPr/>
      <w:r>
        <w:rPr>
          <w:lang w:val="fr_FR" w:bidi="fr_FR"/>
        </w:rPr>
      </w:r>
      <w:r>
        <w:rPr>
          <w:lang w:val="fr_FR" w:bidi="fr_FR"/>
        </w:rPr>
        <w:t xml:space="preserve">Jésus dit au Samaritain de se lever et de partir parce que sa </w:t>
      </w:r>
      <w:r>
        <w:rPr>
          <w:b/>
          <w:lang w:val="fr_FR" w:bidi="fr_FR"/>
        </w:rPr>
        <w:t>foi</w:t>
      </w:r>
      <w:r>
        <w:rPr>
          <w:lang w:val="fr_FR" w:bidi="fr_FR"/>
        </w:rPr>
        <w:t xml:space="preserve"> l’a sauvé, ou </w:t>
      </w:r>
      <w:r>
        <w:rPr>
          <w:b/>
          <w:lang w:val="fr_FR" w:bidi="fr_FR"/>
        </w:rPr>
        <w:t>guéri</w:t>
      </w:r>
      <w:r>
        <w:rPr>
          <w:lang w:val="fr_FR" w:bidi="fr_FR"/>
        </w:rPr>
        <w:t xml:space="preserve">. Traduisez le mot foi de la même manière que vous l’avez fait. Référez-vous au Glossaire principal pour une définition du mot </w:t>
      </w:r>
      <w:r>
        <w:rPr>
          <w:lang w:val="fr_FR" w:bidi="fr_FR"/>
        </w:rPr>
        <w:t>foi</w:t>
      </w:r>
      <w:r>
        <w:rPr>
          <w:lang w:val="fr_FR" w:bidi="fr_FR"/>
        </w:rPr>
        <w:t xml:space="preserve">. </w:t>
      </w:r>
      <w:r>
        <w:rPr>
          <w:lang w:val="fr_FR" w:bidi="fr_FR"/>
        </w:rPr>
        <w:t>Guéri</w:t>
      </w:r>
      <w:r>
        <w:rPr>
          <w:lang w:val="fr_FR" w:bidi="fr_FR"/>
        </w:rPr>
        <w:t xml:space="preserve"> ici signifie guérison physique et spirituelle, être rendu complet ou entier.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17:20–37</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17.20–37.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Les pharisiens, ou principaux chefs religieux juifs, demandent à Jésus quand Dieu régnera sur la terre. Jésus répond à cette question et ensuite enseigne à ses disciples.</w:t>
      </w:r>
    </w:p>
    <w:p>
      <w:pPr/>
      <w:r>
        <w:rPr>
          <w:lang w:val="fr_FR" w:bidi="fr_FR"/>
        </w:rPr>
      </w:r>
      <w:r>
        <w:rPr>
          <w:lang w:val="fr_FR" w:bidi="fr_FR"/>
        </w:rPr>
        <w:t>Les pharisiens demandent à Jésus quand viendra le royaume de Dieu. Le texte dit : « Les pharisiens demandèrent à Jésus », ce qui ne donne aucune indication sur quand cette question a été posée. Nous ne savons pas si cela suit chronologiquement le passage précédent. Les pharisiens pensent clairement que le royaume de Dieu est quelque chose qui arrivera dans le futur, et ils essaient de comprendre comment ils sauront que c’est le royaume de Dieu quand ils le verront. Les pharisiens semblent penser qu’ils pourront voir des signes ou des preuves scientifiques qui pointent vers le royaume de Dieu.</w:t>
      </w:r>
    </w:p>
    <w:p>
      <w:pPr/>
      <w:r>
        <w:rPr>
          <w:lang w:val="fr_FR" w:bidi="fr_FR"/>
        </w:rPr>
      </w:r>
      <w:r>
        <w:rPr>
          <w:lang w:val="fr_FR" w:bidi="fr_FR"/>
        </w:rPr>
        <w:t>Jésus répond que les gens ne pourront pas dire où est le royaume de Dieu en disant « Il est ici ou il est là ». Jésus dit aux pharisiens et à tous ceux qui écoutent que le royaume de Dieu est déjà au milieu d’eux. Jésus pourrait parler de lui-même et qu’il a apporté le royaume de Dieu sur terre. Puisque Jésus est Roi, nous pouvons commencer à voir les bienfaits du royaume de Dieu dès maintenant parce que Jésus est venu sur terre. Jésus dit aux pharisiens qu’ils peuvent entrer dans le royaume de Dieu, par lui, dès maintenant, s’ils l’acceptent simplement !</w:t>
      </w:r>
    </w:p>
    <w:p>
      <w:pPr/>
      <w:r>
        <w:rPr>
          <w:lang w:val="fr_FR" w:bidi="fr_FR"/>
        </w:rPr>
      </w:r>
      <w:r>
        <w:rPr>
          <w:lang w:val="fr_FR" w:bidi="fr_FR"/>
        </w:rPr>
        <w:t>Arrêtez-vous et discutez : Parlez des signes que les gens dans votre culture cherchent qui pointent vers le royaume de Dieu ou que Jésus vient.</w:t>
      </w:r>
    </w:p>
    <w:p>
      <w:pPr/>
      <w:r>
        <w:rPr>
          <w:lang w:val="fr_FR" w:bidi="fr_FR"/>
        </w:rPr>
      </w:r>
      <w:r>
        <w:rPr>
          <w:lang w:val="fr_FR" w:bidi="fr_FR"/>
        </w:rPr>
        <w:t>Jésus tourne ensuite son attention vers les disciples qui sont avec lui. Jésus sait qu’un jour ses disciples voudront que Dieu révèle le Fils de l’homme au monde pour qu’il règne sur le monde. Le Fils de l’homme est une référence à Jésus lui-même. La plupart des exégètes croient que les « jours du Fils de l’homme » parlent du retour de Jésus, ou de sa seconde venue. Cependant, Jésus dit que son retour n’arrivera pas aux jours où ils désireront voir Jésus revenir. Jésus leur dit que pendant ce temps, les gens diront : « il est ici » ou « il est là ». Jésus avertit les disciples de ne pas suivre ces gens pour chercher le Fils de l’homme. Parce que, dit Jésus, quand le Fils de l’homme viendra en son jour, ce sera comme la foudre qui illumine le ciel. Jésus dit qu’il n’y aura aucune confusion sur le retour de Jésus. Jésus utilise la foudre comme comparaison pour son retour, comme quelque chose qui sera vu par tous.</w:t>
      </w:r>
    </w:p>
    <w:p>
      <w:pPr/>
      <w:r>
        <w:rPr>
          <w:lang w:val="fr_FR" w:bidi="fr_FR"/>
        </w:rPr>
      </w:r>
      <w:r>
        <w:rPr>
          <w:lang w:val="fr_FR" w:bidi="fr_FR"/>
        </w:rPr>
        <w:t>Arrêtez-vous et discutez : Regardez l’image de la foudre. Racontez une histoire d’un moment où vous avez vu la foudre illuminer tout le ciel. Comment était-ce ? Qu'avez-vous ressenti ? Discutez de quelque chose dans votre culture qui peut être vu par tout le monde alentours quand il apparaît.</w:t>
      </w:r>
    </w:p>
    <w:p>
      <w:pPr/>
      <w:r>
        <w:rPr>
          <w:lang w:val="fr_FR" w:bidi="fr_FR"/>
        </w:rPr>
      </w:r>
      <w:r>
        <w:rPr>
          <w:lang w:val="fr_FR" w:bidi="fr_FR"/>
        </w:rPr>
        <w:t>Jésus déclare qu'avant que le Fils de l’homme ne revienne dans le futur, il doit souffrir beaucoup de choses de la part de la génération actuelle. Jésus dit cela aux disciples pour qu’ils sachent que le rejet et la souffrance de Jésus doivent arriver. Les Juifs attendaient un Messie qui les libérerait de l’oppression des Romains. Cependant, ici Jésus met en évidence le fait que le règne du Fils de l’homme ne viendra pas avant un long moment après que Jésus ait souffert au jour actuel.</w:t>
      </w:r>
    </w:p>
    <w:p>
      <w:pPr/>
      <w:r>
        <w:rPr>
          <w:lang w:val="fr_FR" w:bidi="fr_FR"/>
        </w:rPr>
      </w:r>
      <w:r>
        <w:rPr>
          <w:lang w:val="fr_FR" w:bidi="fr_FR"/>
        </w:rPr>
        <w:t>Jésus compare ce qui arrivera quand le Fils de l’homme reviendra à ce qui s’est passé aux jours de Noé. Aux jours de Noé, les gens vaquaient à leurs occupations en mangeant et buvant, se mariant et étant donnés en mariage. Les gens n’avaient pas écouté la prédication de Noé sur la fin du monde. Ils ont donc été surpris quand elle est arrivée. Dieu a dit à Noé de construire une arche, ou un très grand bateau. Un jour, Noé est entré dans l’arche et Dieu a envoyé un énorme déluge pour détruire tous les autres. Dieu a sauvé Noé et la famille de Noé dans l’arche quand Dieu a envoyé la pluie pour couvrir la terre. Tout le monde d’autre a été détruit quand la pluie a inondé la terre.</w:t>
      </w:r>
    </w:p>
    <w:p>
      <w:pPr/>
      <w:r>
        <w:rPr>
          <w:lang w:val="fr_FR" w:bidi="fr_FR"/>
        </w:rPr>
      </w:r>
      <w:r>
        <w:rPr>
          <w:lang w:val="fr_FR" w:bidi="fr_FR"/>
        </w:rPr>
        <w:t>Arrêtez-vous et regardez l’image de l’arche, ou du grand bateau.</w:t>
      </w:r>
    </w:p>
    <w:p>
      <w:pPr/>
      <w:r>
        <w:rPr>
          <w:lang w:val="fr_FR" w:bidi="fr_FR"/>
        </w:rPr>
      </w:r>
      <w:r>
        <w:rPr>
          <w:lang w:val="fr_FR" w:bidi="fr_FR"/>
        </w:rPr>
        <w:t>Jésus donne aussi l’exemple des jours de Lot. De la même manière qu’avec Noé, les gens à Sodome, où vivait Lot, mangeaient et buvaient, achetaient et vendaient ; vaquant à leur journée. Le jour que Lot a quitté Sodome pour un lieu sûr, Dieu a envoyé des roches ardentes, chaudes, puantes et a détruit le reste des gens. Ces roches étaient dites ressembler aux roches d’un volcan. Quand le Fils de l’homme reviendra, les gens feront leurs affaires comme les gens de Sodome. Ils ne s’attendront pas à ce que le Fils de l’homme vienne.</w:t>
      </w:r>
    </w:p>
    <w:p>
      <w:pPr/>
      <w:r>
        <w:rPr>
          <w:lang w:val="fr_FR" w:bidi="fr_FR"/>
        </w:rPr>
      </w:r>
      <w:r>
        <w:rPr>
          <w:lang w:val="fr_FR" w:bidi="fr_FR"/>
        </w:rPr>
        <w:t>Arrêtez-vous et discutez : Regardez une image d’une roche de lave. Qu’est-ce qui dans votre culture ressemblerait à une roche ardente, chaude qui sent mauvais ?</w:t>
      </w:r>
    </w:p>
    <w:p>
      <w:pPr/>
      <w:r>
        <w:rPr>
          <w:lang w:val="fr_FR" w:bidi="fr_FR"/>
        </w:rPr>
      </w:r>
      <w:r>
        <w:rPr>
          <w:lang w:val="fr_FR" w:bidi="fr_FR"/>
        </w:rPr>
        <w:t>Jésus donne ensuite un avertissement pratique pour ce qu’il faut faire le jour où le Fils de l’homme reviendra. Jésus parle d’un homme qui est sur le toit d’une maison. Ces toits étaient plats et considérés comme partie de l'espace de vie de la maison. Cependant, les biens étaient dans la partie inférieure de la maison. La seule façon d’aller à cette partie inférieure de la maison était par un escalier extérieur. Donc celui qui est sur le toit ne doit pas perdre de temps à entrer dans la maison et rassembler des biens. De même pour celui dans le champ : il ne doit pas retourner à la maison pour rassembler des biens. Jésus dit que ces choses ne seront plus importantes.</w:t>
      </w:r>
    </w:p>
    <w:p>
      <w:pPr/>
      <w:r>
        <w:rPr>
          <w:lang w:val="fr_FR" w:bidi="fr_FR"/>
        </w:rPr>
      </w:r>
      <w:r>
        <w:rPr>
          <w:lang w:val="fr_FR" w:bidi="fr_FR"/>
        </w:rPr>
        <w:t>Arrêtez-vous et discutez : Quels biens avez-vous que vous voudriez prendre avec vous dans une situation d’urgence ? Qu’est-ce qui rend ces biens si importants pour vous ?</w:t>
      </w:r>
    </w:p>
    <w:p>
      <w:pPr/>
      <w:r>
        <w:rPr>
          <w:lang w:val="fr_FR" w:bidi="fr_FR"/>
        </w:rPr>
      </w:r>
      <w:r>
        <w:rPr>
          <w:lang w:val="fr_FR" w:bidi="fr_FR"/>
        </w:rPr>
        <w:t>Par contraste, Jésus leur dit de se souvenir de la femme de Lot, qui s’est retournée et a regardé en arrière vers Sodome pendant qu’elle était en train d'être détruite. L’ange avait dit à Lot et sa famille de ne pas regarder en arrière. Cependant, la femme de Lot a regardé et s’est changée en statue de sel. Quand Jésus dit de se souvenir de la femme de Lot, Jésus ne dit pas seulement de s’en souvenir dans leur esprit, mais de se souvenir de ce que ses actions lui ont coûté. Jésus déclare que celui qui cherche à préserver sa vie la perdra et ceux qui perdent leur vie la garderont. Le mot « préserver » indique que cela bénéficiera à celui qui la préserve. Ceux qui laissent de côté leurs propres désirs pour le bénéfice de Jésus garderont leur vie. Beaucoup d’érudits pensent que garder la vie signifie la récompense éternelle de la vie au ciel. Jésus parle sans aucun doute du manque d’importance de nos possessions matérielles, et d'être prêt à tout lâcher pour Jésus.</w:t>
      </w:r>
    </w:p>
    <w:p>
      <w:pPr/>
      <w:r>
        <w:rPr>
          <w:lang w:val="fr_FR" w:bidi="fr_FR"/>
        </w:rPr>
      </w:r>
      <w:r>
        <w:rPr>
          <w:lang w:val="fr_FR" w:bidi="fr_FR"/>
        </w:rPr>
        <w:t>Arrêtez-vous et discutez : Si cela devait arriver, seriez-vous prêt à abandonner votre vie et vos biens pour Jésus ?</w:t>
      </w:r>
    </w:p>
    <w:p>
      <w:pPr/>
      <w:r>
        <w:rPr>
          <w:lang w:val="fr_FR" w:bidi="fr_FR"/>
        </w:rPr>
      </w:r>
      <w:r>
        <w:rPr>
          <w:lang w:val="fr_FR" w:bidi="fr_FR"/>
        </w:rPr>
        <w:t>Puis Jésus leur donne un avertissement sérieux. Jésus dit : « Je vous le dis ». Ceux qui sont proches, dans la famille et au travail, seront séparés quand le Fils de l’homme reviendra. L’un sera pris, l’autre laissé. Les gens feront leurs tâches quotidiennes comme d’habitude, mais leur cœur et leur loyauté envers Jésus sont différents. Les deux dorment, et l’un est pris. Les deux moulent au moulin, et l’une est prise. Ceux qui ont fait confiance et suivi Jésus, et abandonné leur propre vie pour Jésus seront pris dans l’éternité avec Jésus. Ceux qui n’ont pas fait confiance et suivi Jésus et qui s’accrochent à leur propre vie, resteront.</w:t>
      </w:r>
    </w:p>
    <w:p>
      <w:pPr/>
      <w:r>
        <w:rPr>
          <w:lang w:val="fr_FR" w:bidi="fr_FR"/>
        </w:rPr>
      </w:r>
      <w:r>
        <w:rPr>
          <w:lang w:val="fr_FR" w:bidi="fr_FR"/>
        </w:rPr>
        <w:t>Arrêtez-vous et discutez : Discutez des emplois quotidiens que les gens dans votre culture font tout au long de leur journée.</w:t>
      </w:r>
    </w:p>
    <w:p>
      <w:pPr/>
      <w:r>
        <w:rPr>
          <w:lang w:val="fr_FR" w:bidi="fr_FR"/>
        </w:rPr>
      </w:r>
      <w:r>
        <w:rPr>
          <w:lang w:val="fr_FR" w:bidi="fr_FR"/>
        </w:rPr>
        <w:t>Les disciples demandent à Jésus : « Où, Seigneur ? » Nous ne sommes pas sûrs si les disciples demandent où ceux qui sont laissés seront, ou où ceux qui sont pris iront. La réponse de Jésus ne donne pas beaucoup d’indication non plus. Là où se trouve le corps, ou le cadavre, c'est là que les aigles s’assembleront. Il y a plusieurs interprétations différentes sur cette déclaration. Certains exégètes croient que Jésus dit que comme un oiseau charognard est un signe de quelque chose de mort, ainsi le retour de Jésus est le signe du jugement. D’autres pensent que les corps morts sont ceux qui sont moralement corrompus et que le jugement, comme les vautours, vient et se rassemble autour d’eux. Certains croient même que Jésus dit que ceux qui sont pris seront rassemblés à Jésus comme les vautours se rassemblent autour des choses mortes. Quoi qu'il en soit, Jésus parle du jugement à venir et du retour du Fils de l’homme.</w:t>
      </w:r>
    </w:p>
    <w:p>
      <w:pPr/>
      <w:r>
        <w:rPr>
          <w:lang w:val="fr_FR" w:bidi="fr_FR"/>
        </w:rPr>
      </w:r>
      <w:r>
        <w:rPr>
          <w:lang w:val="fr_FR" w:bidi="fr_FR"/>
        </w:rPr>
        <w:t>Arrêtez-vous et regardez une image de vautours qui se rassemblent.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À un certain moment les pharisiens demandent à Jésus comment ils sauront quand le royaume de Dieu sera venu. Jésus leur dit qu’il ne viendra pas avec des signes visibles, et personne ne pourra savoir quand il vient. Puis Jésus leur dit que le royaume de Dieu est déjà au milieu d’eux.</w:t>
      </w:r>
    </w:p>
    <w:p>
      <w:pPr/>
      <w:r>
        <w:rPr>
          <w:lang w:val="fr_FR" w:bidi="fr_FR"/>
        </w:rPr>
      </w:r>
      <w:r>
        <w:rPr>
          <w:b/>
          <w:lang w:val="fr_FR" w:bidi="fr_FR"/>
        </w:rPr>
        <w:t>Deuxième partie :</w:t>
      </w:r>
      <w:r>
        <w:rPr>
          <w:lang w:val="fr_FR" w:bidi="fr_FR"/>
        </w:rPr>
        <w:t xml:space="preserve"> Jésus s’adresse aux disciples. Jésus enseigne aux disciples concernant le retour du Fils de l’homme. Jésus dit aux disciples qu’un jour viendra dans le futur où ils désireront voir un des jours du Fils de l’homme. En fait, beaucoup de gens essaieront de leur dire que le Fils de l’homme est revenu. Jésus dit aux disciples de ne pas suivre ces gens parce que quand Jésus reviendra ce sera comme la foudre vue à travers tout le ciel. Jésus dit qu'avant que cela n’arrive, il doit souffrir beaucoup de choses aux mains de cette génération.</w:t>
      </w:r>
    </w:p>
    <w:p>
      <w:pPr/>
      <w:r>
        <w:rPr>
          <w:lang w:val="fr_FR" w:bidi="fr_FR"/>
        </w:rPr>
      </w:r>
      <w:r>
        <w:rPr>
          <w:b/>
          <w:lang w:val="fr_FR" w:bidi="fr_FR"/>
        </w:rPr>
        <w:t>Troisième partie :</w:t>
      </w:r>
      <w:r>
        <w:rPr>
          <w:lang w:val="fr_FR" w:bidi="fr_FR"/>
        </w:rPr>
        <w:t xml:space="preserve"> Jésus leur dit que le jour où le Fils de l’homme reviendra sera comme les jours de Noé et de Lot. À cette époque, tout le monde vaquait à ses occupations et soudain quelques personnes ont été sauvées et les autres ont tous été détruits.</w:t>
      </w:r>
    </w:p>
    <w:p>
      <w:pPr/>
      <w:r>
        <w:rPr>
          <w:lang w:val="fr_FR" w:bidi="fr_FR"/>
        </w:rPr>
      </w:r>
      <w:r>
        <w:rPr>
          <w:b/>
          <w:lang w:val="fr_FR" w:bidi="fr_FR"/>
        </w:rPr>
        <w:t>Quatrième partie :</w:t>
      </w:r>
      <w:r>
        <w:rPr>
          <w:lang w:val="fr_FR" w:bidi="fr_FR"/>
        </w:rPr>
        <w:t xml:space="preserve"> Jésus donne l’instruction que le jour où le Fils de l’homme reviendra, ne pas se concentrer sur les biens ou les choses matérielles. Ces choses ne seront plus importantes. Souvenez-vous de comment il en a été pour la femme de Lot qui désirait sa vieille vie et a été détruite. Les gens qui sont proches seront séparés. L’un sera pris et l’un laissé.</w:t>
      </w:r>
    </w:p>
    <w:p>
      <w:pPr/>
      <w:r>
        <w:rPr>
          <w:lang w:val="fr_FR" w:bidi="fr_FR"/>
        </w:rPr>
      </w:r>
      <w:r>
        <w:rPr>
          <w:b/>
          <w:lang w:val="fr_FR" w:bidi="fr_FR"/>
        </w:rPr>
        <w:t>Cinquième partie :</w:t>
      </w:r>
      <w:r>
        <w:rPr>
          <w:lang w:val="fr_FR" w:bidi="fr_FR"/>
        </w:rPr>
        <w:t xml:space="preserve"> Les disciples demandent à Jésus « où ? » Jésus répond que là où est le corps, c'est là que les vautours se rassembleront.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 (Fils de l'homme)</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 Ils » (les gens qui disent « regardez ici, ou là »)</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Les gens qui mangent, boivent, se marient et sont donnés en mariage</w:t>
      </w:r>
    </w:p>
    <w:p>
      <w:pPr>
        <w:pStyle w:val="ListBullet"/>
        <w:spacing w:line="240" w:lineRule="auto"/>
        <w:ind w:left="720"/>
      </w:pPr>
      <w:r>
        <w:rPr>
          <w:lang w:val="fr_FR" w:bidi="fr_FR"/>
        </w:rPr>
      </w:r>
      <w:r>
        <w:rPr>
          <w:lang w:val="fr_FR" w:bidi="fr_FR"/>
        </w:rPr>
        <w:t>Les gens qui mangent, boivent, achètent, vendent, bâtissent et plantent</w:t>
      </w:r>
    </w:p>
    <w:p>
      <w:pPr>
        <w:pStyle w:val="ListBullet"/>
        <w:spacing w:line="240" w:lineRule="auto"/>
        <w:ind w:left="720"/>
      </w:pPr>
      <w:r>
        <w:rPr>
          <w:lang w:val="fr_FR" w:bidi="fr_FR"/>
        </w:rPr>
      </w:r>
      <w:r>
        <w:rPr>
          <w:lang w:val="fr_FR" w:bidi="fr_FR"/>
        </w:rPr>
        <w:t>Celui sur le toit</w:t>
      </w:r>
    </w:p>
    <w:p>
      <w:pPr>
        <w:pStyle w:val="ListBullet"/>
        <w:spacing w:line="240" w:lineRule="auto"/>
        <w:ind w:left="720"/>
      </w:pPr>
      <w:r>
        <w:rPr>
          <w:lang w:val="fr_FR" w:bidi="fr_FR"/>
        </w:rPr>
      </w:r>
      <w:r>
        <w:rPr>
          <w:lang w:val="fr_FR" w:bidi="fr_FR"/>
        </w:rPr>
        <w:t>Celui dans le champ</w:t>
      </w:r>
    </w:p>
    <w:p>
      <w:pPr>
        <w:pStyle w:val="ListBullet"/>
        <w:spacing w:line="240" w:lineRule="auto"/>
        <w:ind w:left="720"/>
      </w:pPr>
      <w:r>
        <w:rPr>
          <w:lang w:val="fr_FR" w:bidi="fr_FR"/>
        </w:rPr>
      </w:r>
      <w:r>
        <w:rPr>
          <w:lang w:val="fr_FR" w:bidi="fr_FR"/>
        </w:rPr>
        <w:t>La femme de Lot</w:t>
      </w:r>
    </w:p>
    <w:p>
      <w:pPr>
        <w:pStyle w:val="ListBullet"/>
        <w:spacing w:line="240" w:lineRule="auto"/>
        <w:ind w:left="720"/>
      </w:pPr>
      <w:r>
        <w:rPr>
          <w:lang w:val="fr_FR" w:bidi="fr_FR"/>
        </w:rPr>
      </w:r>
      <w:r>
        <w:rPr>
          <w:lang w:val="fr_FR" w:bidi="fr_FR"/>
        </w:rPr>
        <w:t>Les deux dans le lit</w:t>
      </w:r>
    </w:p>
    <w:p>
      <w:pPr>
        <w:pStyle w:val="ListBullet"/>
        <w:spacing w:line="240" w:lineRule="auto"/>
        <w:ind w:left="720"/>
      </w:pPr>
      <w:r>
        <w:rPr>
          <w:lang w:val="fr_FR" w:bidi="fr_FR"/>
        </w:rPr>
      </w:r>
      <w:r>
        <w:rPr>
          <w:lang w:val="fr_FR" w:bidi="fr_FR"/>
        </w:rPr>
        <w:t>Les deux qui moulent</w:t>
      </w:r>
    </w:p>
    <w:p>
      <w:pPr>
        <w:pStyle w:val="ListBullet"/>
        <w:spacing w:line="240" w:lineRule="auto"/>
        <w:ind w:left="720"/>
      </w:pPr>
      <w:r>
        <w:rPr>
          <w:lang w:val="fr_FR" w:bidi="fr_FR"/>
        </w:rPr>
      </w:r>
      <w:r>
        <w:rPr>
          <w:lang w:val="fr_FR" w:bidi="fr_FR"/>
        </w:rPr>
        <w:t>Le cadavre et les vautours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À un certain moment les pharisiens posent une question à Jésus. Nous ne savons pas quand cela se passe. Le texte dit simplement « un jour » ou « les pharisiens l'ayant interrogé ». Les pharisiens demandent quand viendra le royaume de Dieu. Jésus leur dit qu’il ne viendra pas avec des signes visibles et personne ne pourra dire qu’il est ici ou là. Jésus dit qu’il ne peut pas être localisé en un temps et un lieu particulier parce que le royaume de Dieu est déjà au milieu d’eux.</w:t>
      </w:r>
    </w:p>
    <w:p>
      <w:pPr/>
      <w:r>
        <w:rPr>
          <w:lang w:val="fr_FR" w:bidi="fr_FR"/>
        </w:rPr>
      </w:r>
      <w:r>
        <w:rPr>
          <w:lang w:val="fr_FR" w:bidi="fr_FR"/>
        </w:rPr>
        <w:t>Puis Jésus se tourne vers les disciples pour les enseigner. Jésus parle d’un temps futur où les disciples désireront voir un des jours du Fils de l’homme. Cela pourrait signifier qu’ils désireront un temps où ils étaient avec Jésus, ou qu’ils désireront un temps où Jésus reviendra pour régner. La phrase « un des jours » indique un moment court. Cependant, Jésus dit qu’ils ne verront pas ce jour venir au moment où ils en éprouvent le désir. Jésus dit aux disciples qu'en ce temps, les gens leur diront que le Fils de l’homme est ici ou là. Jésus les avertit de ne pas sortir chercher, ou de ne pas suivre ces gens. « Car » est un mot qui crée une raison entre deux événements. Jésus dit : ne suivez pas ces gens, parce que, ou « car », le jour où le Fils de l’homme viendra sera comme quand la foudre traverse le ciel. D’abord, avant que tout cela n’arrive, le Fils de l’homme doit souffrir quand cette génération, ou les gens du temps actuel, le rejettent.</w:t>
      </w:r>
    </w:p>
    <w:p>
      <w:pPr/>
      <w:r>
        <w:rPr>
          <w:lang w:val="fr_FR" w:bidi="fr_FR"/>
        </w:rPr>
      </w:r>
      <w:r>
        <w:rPr>
          <w:lang w:val="fr_FR" w:bidi="fr_FR"/>
        </w:rPr>
        <w:t>La troisième partie est le point culminant, ou la partie la plus importante, de l’enseignement de Jésus. Jésus compare les jours futurs aux temps de Noé et de Lot. Il parle de ce qui arrive. Les gens mangeaient et buvaient, profitaient de leurs vies jusqu’au moment où ils ont été détruits par un déluge, et par des roches ardentes. Il en sera de même : tout le monde fera toutes ses tâches normales quand le Fils de l’homme sera révélé.</w:t>
      </w:r>
    </w:p>
    <w:p>
      <w:pPr/>
      <w:r>
        <w:rPr>
          <w:lang w:val="fr_FR" w:bidi="fr_FR"/>
        </w:rPr>
      </w:r>
      <w:r>
        <w:rPr>
          <w:lang w:val="fr_FR" w:bidi="fr_FR"/>
        </w:rPr>
        <w:t>Ce jour-là (faisant référence au jour où Dieu révèle le Fils de l’homme), Jésus avertit de ne pas retourner pour les biens. Ce jour-là, ils devront se souvenir de ce qui est arrivé à la femme de Lot et agir en conséquence. Celui qui cherche à garder sa vie la perdra et celui qui perd sa vie la gardera. Jésus dit « Je vous le dis » ce qui est similaire à dire « écoutez bien » ou « prêtez attention ». Après le verset sur les deux femmes qui moulent, certains manuscrits incluent « Deux hommes seront dans un champ ; l’un sera pris et l’autre laissé. » Certains exégètes pensent que Luc a omis ce verset du passage pour se concentrer sur les gens physiquement proches les uns des autres ; les deux au lit et les deux femmes qui moulent.</w:t>
      </w:r>
    </w:p>
    <w:p>
      <w:pPr/>
      <w:r>
        <w:rPr>
          <w:lang w:val="fr_FR" w:bidi="fr_FR"/>
        </w:rPr>
      </w:r>
      <w:r>
        <w:rPr>
          <w:lang w:val="fr_FR" w:bidi="fr_FR"/>
        </w:rPr>
        <w:t>Discutez ensemble si vous ajouterez cette phrase dans votre traduction ou la laisserez de côté.</w:t>
      </w:r>
    </w:p>
    <w:p>
      <w:pPr/>
      <w:r>
        <w:rPr>
          <w:lang w:val="fr_FR" w:bidi="fr_FR"/>
        </w:rPr>
      </w:r>
      <w:r>
        <w:rPr>
          <w:lang w:val="fr_FR" w:bidi="fr_FR"/>
        </w:rPr>
        <w:t>Les disciples demandent ensuite à Jésus « où » cela se passera. Jésus répond que là où est le cadavre, c'est là que les vautours se rassembleront.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 (Fils de l'homme)</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 Ils » (les gens qui disent « regardez ici, ou là »)</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Les gens de Lot qui mangent, boivent, se marient, et sont donnés en mariage</w:t>
      </w:r>
    </w:p>
    <w:p>
      <w:pPr>
        <w:pStyle w:val="ListBullet"/>
        <w:spacing w:line="240" w:lineRule="auto"/>
        <w:ind w:left="720"/>
      </w:pPr>
      <w:r>
        <w:rPr>
          <w:lang w:val="fr_FR" w:bidi="fr_FR"/>
        </w:rPr>
      </w:r>
      <w:r>
        <w:rPr>
          <w:lang w:val="fr_FR" w:bidi="fr_FR"/>
        </w:rPr>
        <w:t>Les gens qui mangent, boivent, achètent, vendent, bâtissent et plantent</w:t>
      </w:r>
    </w:p>
    <w:p>
      <w:pPr>
        <w:pStyle w:val="ListBullet"/>
        <w:spacing w:line="240" w:lineRule="auto"/>
        <w:ind w:left="720"/>
      </w:pPr>
      <w:r>
        <w:rPr>
          <w:lang w:val="fr_FR" w:bidi="fr_FR"/>
        </w:rPr>
      </w:r>
      <w:r>
        <w:rPr>
          <w:lang w:val="fr_FR" w:bidi="fr_FR"/>
        </w:rPr>
        <w:t>Celui sur le toit</w:t>
      </w:r>
    </w:p>
    <w:p>
      <w:pPr>
        <w:pStyle w:val="ListBullet"/>
        <w:spacing w:line="240" w:lineRule="auto"/>
        <w:ind w:left="720"/>
      </w:pPr>
      <w:r>
        <w:rPr>
          <w:lang w:val="fr_FR" w:bidi="fr_FR"/>
        </w:rPr>
      </w:r>
      <w:r>
        <w:rPr>
          <w:lang w:val="fr_FR" w:bidi="fr_FR"/>
        </w:rPr>
        <w:t>Celui dans le champ</w:t>
      </w:r>
    </w:p>
    <w:p>
      <w:pPr>
        <w:pStyle w:val="ListBullet"/>
        <w:spacing w:line="240" w:lineRule="auto"/>
        <w:ind w:left="720"/>
      </w:pPr>
      <w:r>
        <w:rPr>
          <w:lang w:val="fr_FR" w:bidi="fr_FR"/>
        </w:rPr>
      </w:r>
      <w:r>
        <w:rPr>
          <w:lang w:val="fr_FR" w:bidi="fr_FR"/>
        </w:rPr>
        <w:t>La femme de Lot</w:t>
      </w:r>
    </w:p>
    <w:p>
      <w:pPr>
        <w:pStyle w:val="ListBullet"/>
        <w:spacing w:line="240" w:lineRule="auto"/>
        <w:ind w:left="720"/>
      </w:pPr>
      <w:r>
        <w:rPr>
          <w:lang w:val="fr_FR" w:bidi="fr_FR"/>
        </w:rPr>
      </w:r>
      <w:r>
        <w:rPr>
          <w:lang w:val="fr_FR" w:bidi="fr_FR"/>
        </w:rPr>
        <w:t>Les deux dans le lit</w:t>
      </w:r>
    </w:p>
    <w:p>
      <w:pPr>
        <w:pStyle w:val="ListBullet"/>
        <w:spacing w:line="240" w:lineRule="auto"/>
        <w:ind w:left="720"/>
      </w:pPr>
      <w:r>
        <w:rPr>
          <w:lang w:val="fr_FR" w:bidi="fr_FR"/>
        </w:rPr>
      </w:r>
      <w:r>
        <w:rPr>
          <w:lang w:val="fr_FR" w:bidi="fr_FR"/>
        </w:rPr>
        <w:t>Les deux qui moulent</w:t>
      </w:r>
    </w:p>
    <w:p>
      <w:pPr>
        <w:pStyle w:val="ListBullet"/>
        <w:spacing w:line="240" w:lineRule="auto"/>
        <w:ind w:left="720"/>
      </w:pPr>
      <w:r>
        <w:rPr>
          <w:lang w:val="fr_FR" w:bidi="fr_FR"/>
        </w:rPr>
      </w:r>
      <w:r>
        <w:rPr>
          <w:lang w:val="fr_FR" w:bidi="fr_FR"/>
        </w:rPr>
        <w:t>Le cadavre et les vautours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Assurez-vous de représenter ce que Jésus enseigne.</w:t>
      </w:r>
    </w:p>
    <w:p>
      <w:pPr/>
      <w:r>
        <w:rPr>
          <w:lang w:val="fr_FR" w:bidi="fr_FR"/>
        </w:rPr>
      </w:r>
      <w:r>
        <w:rPr>
          <w:lang w:val="fr_FR" w:bidi="fr_FR"/>
        </w:rPr>
        <w:t>À un certain moment les pharisiens demandent à Jésus comment ils sauront quand le royaume de Dieu sera venu. Jésus leur dit qu’il ne viendra pas avec des signes visibles, et personne ne pourra dire qu’il est juste en un endroit. Puis Jésus leur dit que le royaume de Dieu est déjà au milieu d’eux.</w:t>
      </w:r>
    </w:p>
    <w:p>
      <w:pPr/>
      <w:r>
        <w:rPr>
          <w:lang w:val="fr_FR" w:bidi="fr_FR"/>
        </w:rPr>
      </w:r>
      <w:r>
        <w:rPr>
          <w:lang w:val="fr_FR" w:bidi="fr_FR"/>
        </w:rPr>
        <w:t>Arrêtez la représentation : Demandez aux acteurs qui jouent les pharisiens ce qu’ils ressentent. Vous entendrez peut-être des choses comme « Confus quant à savoir si nous avons raté quelque chose ou pas. » « En colère parce que cela sonne comme si Jésus dit qu’il a apporté le royaume de Dieu. » Reprenez la représentation.</w:t>
      </w:r>
    </w:p>
    <w:p>
      <w:pPr/>
      <w:r>
        <w:rPr>
          <w:lang w:val="fr_FR" w:bidi="fr_FR"/>
        </w:rPr>
      </w:r>
      <w:r>
        <w:rPr>
          <w:lang w:val="fr_FR" w:bidi="fr_FR"/>
        </w:rPr>
        <w:t>Jésus tourne son attention pour enseigner aux disciples sur le retour du Fils de l’homme. Jésus dit aux disciples que dans le futur ils désireront voir un des jours du Fils de l’homme, mais ils ne le verront pas. Il y aura ceux qui diront « Il est ici » ou « là il est ». Jésus avertit les disciples de ne pas suivre ces gens, parce que quand Jésus reviendra ce sera comme la foudre vue à travers tout le ciel. Jésus dit qu'avant que cela n’arrive, il doit souffrir beaucoup de choses aux mains de cette génération.</w:t>
      </w:r>
    </w:p>
    <w:p>
      <w:pPr/>
      <w:r>
        <w:rPr>
          <w:lang w:val="fr_FR" w:bidi="fr_FR"/>
        </w:rPr>
      </w:r>
      <w:r>
        <w:rPr>
          <w:lang w:val="fr_FR" w:bidi="fr_FR"/>
        </w:rPr>
        <w:t>Jésus leur dit que ce sera comme aux jours de Noé et de Lot quand tout le monde vaquait à ses occupations quand soudain quelques personnes ont été sauvées et tous les autres détruits. Jésus donne l’instruction que le jour où le Fils de l’homme reviendra, de ne pas se concentrer sur les biens matériels. Ces choses ne seront plus importantes. Jésus leur dit de se souvenir de comment il en a été pour la femme de Lot. Les gens qui sont proches seront séparés. L’un sera pris et l’un laissé.</w:t>
      </w:r>
    </w:p>
    <w:p>
      <w:pPr/>
      <w:r>
        <w:rPr>
          <w:lang w:val="fr_FR" w:bidi="fr_FR"/>
        </w:rPr>
      </w:r>
      <w:r>
        <w:rPr>
          <w:lang w:val="fr_FR" w:bidi="fr_FR"/>
        </w:rPr>
        <w:t>Arrêtez la représentation : Demandez aux acteurs qui jouent les disciples ce qu’ils ressentent. Vous entendrez peut-être des choses comme « Effrayé que tant soient laissés derrière. » « Curieux, se demandant quand tout cela arrivera. » « Anxieux de s’assurer que ma famille est alignée avec Jésus. » Reprenez la représentation.</w:t>
      </w:r>
    </w:p>
    <w:p>
      <w:pPr/>
      <w:r>
        <w:rPr>
          <w:lang w:val="fr_FR" w:bidi="fr_FR"/>
        </w:rPr>
      </w:r>
      <w:r>
        <w:rPr>
          <w:lang w:val="fr_FR" w:bidi="fr_FR"/>
        </w:rPr>
        <w:t>Les disciples demandent à Jésus « où ? » Jésus répond que là où est le cadavre, c'est là que les vautours se rassembleront.</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Les </w:t>
      </w:r>
      <w:r>
        <w:rPr>
          <w:b/>
          <w:lang w:val="fr_FR" w:bidi="fr_FR"/>
        </w:rPr>
        <w:t>pharisiens</w:t>
      </w:r>
      <w:r>
        <w:rPr>
          <w:lang w:val="fr_FR" w:bidi="fr_FR"/>
        </w:rPr>
        <w:t xml:space="preserve"> ont demandé à Jésus une question sur quand viendra le </w:t>
      </w:r>
      <w:r>
        <w:rPr>
          <w:b/>
          <w:lang w:val="fr_FR" w:bidi="fr_FR"/>
        </w:rPr>
        <w:t>royaume de Dieu</w:t>
      </w:r>
      <w:r>
        <w:rPr>
          <w:lang w:val="fr_FR" w:bidi="fr_FR"/>
        </w:rPr>
        <w:t xml:space="preserve">. Les pharisiens sont les chefs religieux juifs de l’époque. Traduisez le mot pharisiens de la même manière que vous l’avez fait dans le livre de Luc. Référez‑vous au Glossaire principal pour la définition de </w:t>
      </w:r>
      <w:r>
        <w:rPr>
          <w:lang w:val="fr_FR" w:bidi="fr_FR"/>
        </w:rPr>
        <w:t>pharisiens</w:t>
      </w:r>
      <w:r>
        <w:rPr>
          <w:lang w:val="fr_FR" w:bidi="fr_FR"/>
        </w:rPr>
        <w:t xml:space="preserve">. Le royaume de Dieu est quand Dieu revient régner sur la terre, commençant avec le ministère de Jésus. Traduisez royaume de Dieu de la même manière que vous l’avez fait dans le livre de Luc. Référez‑vous au Glossaire principal pour la définition de </w:t>
      </w:r>
      <w:r>
        <w:rPr>
          <w:lang w:val="fr_FR" w:bidi="fr_FR"/>
        </w:rPr>
        <w:t>royaume de Dieu</w:t>
      </w:r>
      <w:r>
        <w:rPr>
          <w:lang w:val="fr_FR" w:bidi="fr_FR"/>
        </w:rPr>
        <w:t>.</w:t>
      </w:r>
    </w:p>
    <w:p>
      <w:pPr/>
      <w:r>
        <w:rPr>
          <w:lang w:val="fr_FR" w:bidi="fr_FR"/>
        </w:rPr>
      </w:r>
      <w:r>
        <w:rPr>
          <w:lang w:val="fr_FR" w:bidi="fr_FR"/>
        </w:rPr>
        <w:t xml:space="preserve">Jésus s’adresse ensuite à ses </w:t>
      </w:r>
      <w:r>
        <w:rPr>
          <w:b/>
          <w:lang w:val="fr_FR" w:bidi="fr_FR"/>
        </w:rPr>
        <w:t>disciples</w:t>
      </w:r>
      <w:r>
        <w:rPr>
          <w:lang w:val="fr_FR" w:bidi="fr_FR"/>
        </w:rPr>
        <w:t xml:space="preserve">. Les disciples sont les suiveurs les plus proches de Jésus. Traduisez disciples de la même manière que vous l’avez fait dans le livre de Luc. Référez vous au glossaire principal pour la définition de </w:t>
      </w:r>
      <w:r>
        <w:rPr>
          <w:lang w:val="fr_FR" w:bidi="fr_FR"/>
        </w:rPr>
        <w:t>disciples</w:t>
      </w:r>
      <w:r>
        <w:rPr>
          <w:lang w:val="fr_FR" w:bidi="fr_FR"/>
        </w:rPr>
        <w:t xml:space="preserve">. Jésus dit aux disciples que dans le futur ils désireront un des jours du </w:t>
      </w:r>
      <w:r>
        <w:rPr>
          <w:b/>
          <w:lang w:val="fr_FR" w:bidi="fr_FR"/>
        </w:rPr>
        <w:t>Fils de l’homme</w:t>
      </w:r>
      <w:r>
        <w:rPr>
          <w:lang w:val="fr_FR" w:bidi="fr_FR"/>
        </w:rPr>
        <w:t xml:space="preserve">. Le Fils de l’homme est une référence à Jésus et est le terme le plus fréquent que Jésus utilisait pour lui-même. Les Juifs auraient connu le Fils de l’homme comme référence au Messie et celui qui viendra juger à la fin des temps. Traduisez Fils de l’homme de la même manière que vous l’avez fait dans le livre de Luc. </w:t>
      </w:r>
      <w:r>
        <w:rPr>
          <w:lang w:val="fr_FR" w:bidi="fr_FR"/>
        </w:rPr>
        <w:t>Fils de l'homme</w:t>
      </w:r>
      <w:r>
        <w:rPr>
          <w:lang w:val="fr_FR" w:bidi="fr_FR"/>
        </w:rPr>
        <w:t xml:space="preserve"> se trouve dans le glossaire principal.</w:t>
      </w:r>
    </w:p>
    <w:p>
      <w:pPr/>
      <w:r>
        <w:rPr>
          <w:lang w:val="fr_FR" w:bidi="fr_FR"/>
        </w:rPr>
      </w:r>
      <w:r>
        <w:rPr>
          <w:lang w:val="fr_FR" w:bidi="fr_FR"/>
        </w:rPr>
        <w:t>Jésus dit aux disciples que d’autres essaieront de leur dire où est le Fils de l’homme. Jésus dit aux disciples de ne pas suivre ces gens parce que le retour de Jésus sera comme la foudre qui traverse le ciel d’une partie à l’autre. Mais avant que le Fils de l’homme ne revienne, Jésus dit qu’il doit souffrir beaucoup de choses dans cette génération, ou le temps actuel. Jésus leur dit que le jour où le Fils de l’homme reviendra sera comme aux jours de Noé et de Lot. En ces jours, tout le monde vaquait à ses occupations et soudain quelques personnes ont été sauvées et Dieu a détruit tous les autres.</w:t>
      </w:r>
    </w:p>
    <w:p>
      <w:pPr/>
      <w:r>
        <w:rPr>
          <w:lang w:val="fr_FR" w:bidi="fr_FR"/>
        </w:rPr>
      </w:r>
      <w:r>
        <w:rPr>
          <w:lang w:val="fr_FR" w:bidi="fr_FR"/>
        </w:rPr>
        <w:t>Jésus avertit les disciples que quand le Fils de l’homme est révélé, ou revient, ne pas s’inquiéter des choses matérialistes. Les possessions ne seront plus importantes. Jésus dit aux disciples de se souvenir de la femme de Lot Jésus dit aux disciples que celui qui cherche à garder sa vie la perdra et celui qui perd sa vie la gardera. Car deux seront au lit, l’une sera prise et l’autre laissée. Deux moudront au moulin ; l’une sera prise et l’autre laissée.</w:t>
      </w:r>
    </w:p>
    <w:p>
      <w:pPr/>
      <w:r>
        <w:rPr>
          <w:lang w:val="fr_FR" w:bidi="fr_FR"/>
        </w:rPr>
      </w:r>
      <w:r>
        <w:rPr>
          <w:lang w:val="fr_FR" w:bidi="fr_FR"/>
        </w:rPr>
        <w:t xml:space="preserve">Les disciples demandent au </w:t>
      </w:r>
      <w:r>
        <w:rPr>
          <w:b/>
          <w:lang w:val="fr_FR" w:bidi="fr_FR"/>
        </w:rPr>
        <w:t>Seigneur</w:t>
      </w:r>
      <w:r>
        <w:rPr>
          <w:lang w:val="fr_FR" w:bidi="fr_FR"/>
        </w:rPr>
        <w:t xml:space="preserve">, ou à Jésus « où ? » Jésus répond que là où est le corps, c'est là que les vautours se rassembleront. Traduisez Seigneur de la même manière que vous l’avez fait avant, et rappelez-vous que </w:t>
      </w:r>
      <w:r>
        <w:rPr>
          <w:lang w:val="fr_FR" w:bidi="fr_FR"/>
        </w:rPr>
        <w:t>Seigneur</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18:1–17</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18.1–17.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commence un ensemble de deux paraboles sur la prière, c'est-à-dire parler avec Dieu. Rappelez-vous qu’une parabole est une histoire qui utilise des situations quotidiennes pour expliquer un sens spirituel plus profond. Jésus parle encore aux disciples, ses suiveurs les plus proches pendant qu’ils voyagent vers Jérusalem. Il y a probablement beaucoup d’autres personnes qui écoutent Jésus enseigner aussi.</w:t>
      </w:r>
    </w:p>
    <w:p>
      <w:pPr/>
      <w:r>
        <w:rPr>
          <w:lang w:val="fr_FR" w:bidi="fr_FR"/>
        </w:rPr>
      </w:r>
      <w:r>
        <w:rPr>
          <w:lang w:val="fr_FR" w:bidi="fr_FR"/>
        </w:rPr>
        <w:t>Jésus disait aux disciples une parabole sur la prière. Cette parabole enseigne aux disciples de prier en tout temps, et de ne pas perdre courage ou d'abandonner en attendant la réponse de Dieu en prière. Jésus introduit deux personnages opposés : l’un qui a beaucoup de pouvoir dans la communauté et l’un qui n’en a pas beaucoup dans la communauté. Un juge local est un officiel gouvernemental qui rend des jugements sur les questions dans la communauté. Le juge dans cette ville ne craint pas Dieu et n’a égard pour personne. Une veuve, une femme dont le mari est mort, vit dans la même ville que ce juge. Cette veuve venait continuellement vers le juge en demandant une protection juridique contre quelqu’un qui est son adversaire. Certaines traductions disent que la veuve demandait justice contre son ennemi. La veuve demande une décision qui trancherait en sa faveur. La veuve ne cherche pas nécessairement une punition contre son ennemi.</w:t>
      </w:r>
    </w:p>
    <w:p>
      <w:pPr/>
      <w:r>
        <w:rPr>
          <w:lang w:val="fr_FR" w:bidi="fr_FR"/>
        </w:rPr>
      </w:r>
      <w:r>
        <w:rPr>
          <w:lang w:val="fr_FR" w:bidi="fr_FR"/>
        </w:rPr>
        <w:t>Arrêtez-vous et discutez : Parlez de quelqu’un que vous connaissez au pouvoir qui ne se soucie pas de Dieu ou des gens. Comment agit-il ? Comment parle-t-il aux gens ?</w:t>
      </w:r>
    </w:p>
    <w:p>
      <w:pPr/>
      <w:r>
        <w:rPr>
          <w:lang w:val="fr_FR" w:bidi="fr_FR"/>
        </w:rPr>
      </w:r>
      <w:r>
        <w:rPr>
          <w:lang w:val="fr_FR" w:bidi="fr_FR"/>
        </w:rPr>
        <w:t>Pendant longtemps, le juge refusera d’aider la veuve. Mais enfin le juge se dit en lui-même, ou pense intérieurement, que quoiqu'il ne craigne pas Dieu, et n’a pas d'égard pour ce que les gens pensent, le juge donnera justice à la veuve. Cette pensée implique que ceux qui se soucient de ce que Dieu pense et respectent les gens auraient donné justice à la veuve plus tôt. Le juge cède à la veuve parce qu’elle l’a tellement ennuyé. Le juge ne veut pas que la veuve le harcèle, ou l’use à force d’être importune.</w:t>
      </w:r>
    </w:p>
    <w:p>
      <w:pPr/>
      <w:r>
        <w:rPr>
          <w:lang w:val="fr_FR" w:bidi="fr_FR"/>
        </w:rPr>
      </w:r>
      <w:r>
        <w:rPr>
          <w:lang w:val="fr_FR" w:bidi="fr_FR"/>
        </w:rPr>
        <w:t>Arrêtez-vous et discutez : Racontez une histoire de quelqu’un qui est venu vers vous plusieurs fois pour de l’aide. Qu'avez-vous ressenti ? Comment avez-vous répondu à cette personne ?</w:t>
      </w:r>
    </w:p>
    <w:p>
      <w:pPr/>
      <w:r>
        <w:rPr>
          <w:lang w:val="fr_FR" w:bidi="fr_FR"/>
        </w:rPr>
      </w:r>
      <w:r>
        <w:rPr>
          <w:lang w:val="fr_FR" w:bidi="fr_FR"/>
        </w:rPr>
        <w:t>Luc utilise le titre « Seigneur » dans ce passage pour Jésus. Ce mot Seigneur est un titre spécifiquement pour Dieu ou Jésus le Messie. Il reconnaît l’autorité spirituelle et surnaturelle de Jésus. « Le Seigneur dit » est comment Luc introduit l’application de la parabole par Jésus. Jésus dit : « Écoutez ce que dit le juge injuste ». Jésus dit à l’audience de prêter attention à ce que le juge a dit. Jésus pose deux questions auxquelles il répond ensuite. Dieu ne fera-t-il pas justice pour le peuple choisi de Dieu ? Cette question contraste Dieu avec le juge injuste. Le juge injuste a finalement cédé pour donner justice. Mais Dieu qui est juste donnera justice à son peuple qui crie vers Dieu en prière jour et nuit. Et Dieu qui est juste continuera-t-il à retarder la justice, ou prendra-t-il longtemps pour aider le peuple de Dieu ? Jésus répond à ses propres questions. Dieu apportera la justice pour le peuple de Dieu, et l’apportera rapidement. Ce mot rapidement ne signifie pas immédiatement. Le Fils de l’homme qui revient semble être lié à la justice de Dieu. Parce que le retour de Jésus ne vient pas immédiatement, les gens de Dieu continueront-ils à croire en Jésus ? Jésus demande : « Le Fils de l’homme trouvera-t-il des gens qui ont la foi, ou croient en lui ? » La question implique que Jésus doute que la réponse sera « oui ».</w:t>
      </w:r>
    </w:p>
    <w:p>
      <w:pPr/>
      <w:r>
        <w:rPr>
          <w:lang w:val="fr_FR" w:bidi="fr_FR"/>
        </w:rPr>
      </w:r>
      <w:r>
        <w:rPr>
          <w:lang w:val="fr_FR" w:bidi="fr_FR"/>
        </w:rPr>
        <w:t>Luc explique que Jésus dirige la parabole suivante à un groupe différent de personnes. Ici nous voyons que ce ne sont pas seulement les disciples qui écoutent Jésus. Luc ne dit pas spécifiquement que Jésus parle aux pharisiens, mais à un auditoire plus grand qui agit comme le pharisien dans la parabole. Rappelez-vous qu’un pharisien est le chef religieux juif de l’époque. Jésus parle spécifiquement à des gens qui pensaient être plus justes, ou en bonne position avec Dieu, que les autres, et qui haïssaient les autres parce qu’ils n’étaient pas aussi justes.</w:t>
      </w:r>
    </w:p>
    <w:p>
      <w:pPr/>
      <w:r>
        <w:rPr>
          <w:lang w:val="fr_FR" w:bidi="fr_FR"/>
        </w:rPr>
      </w:r>
      <w:r>
        <w:rPr>
          <w:lang w:val="fr_FR" w:bidi="fr_FR"/>
        </w:rPr>
        <w:t>Jésus contraste la façon dont un pharisien et un collecteur d'impôts prient. Le pharisien et le collecteur d’impôts allaient tous deux au temple pour prier. Le temple était où les Juifs adoraient Dieu à Jérusalem. Le collecteur d’impôts était un Juif qui travaillait pour le gouvernement romain pour collecter les impôts des Juifs. Les Juifs haïssaient les collecteurs d'impôts et les considéraient comme des traîtres.</w:t>
      </w:r>
    </w:p>
    <w:p>
      <w:pPr/>
      <w:r>
        <w:rPr>
          <w:lang w:val="fr_FR" w:bidi="fr_FR"/>
        </w:rPr>
      </w:r>
      <w:r>
        <w:rPr>
          <w:lang w:val="fr_FR" w:bidi="fr_FR"/>
        </w:rPr>
        <w:t>Le pharisien prend position, ou se tient debout, ce qui était d’usage pour les Juifs quand ils priaient. Luc utilise le terme « prend position » pour laisser entendre que quelqu’un allait dire quelque chose d’important. Très probablement, le pharisien n’était pas seul, mais il se tenait là où les autres étaient assez proches pour entendre et priait à propos de lui-même.</w:t>
      </w:r>
    </w:p>
    <w:p>
      <w:pPr/>
      <w:r>
        <w:rPr>
          <w:lang w:val="fr_FR" w:bidi="fr_FR"/>
        </w:rPr>
      </w:r>
      <w:r>
        <w:rPr>
          <w:lang w:val="fr_FR" w:bidi="fr_FR"/>
        </w:rPr>
        <w:t>Arrêtez-vous et discutez : Comment les gens dans votre culture prient-ils ? Quelle est l’importance de la position dans laquelle vous priez Dieu ?</w:t>
      </w:r>
    </w:p>
    <w:p>
      <w:pPr/>
      <w:r>
        <w:rPr>
          <w:lang w:val="fr_FR" w:bidi="fr_FR"/>
        </w:rPr>
      </w:r>
      <w:r>
        <w:rPr>
          <w:lang w:val="fr_FR" w:bidi="fr_FR"/>
        </w:rPr>
        <w:t>Le pharisien remercie Dieu qu’il n’est pas comme les autres personnes. Le pharisien laisse entendre qu’il est meilleur que les autres hommes. Le pharisien dit que les autres hommes sont des voleurs, des injustes et des adultères, des personnes méprisées. Le pharisien ajoute ensuite le collecteur d'impôts au groupe de personnes haïes. Le pharisien fait encore plus que la loi religieuse n’exige : il jeûne, ou ne mange pas, deux fois par semaine, et il donne la dîme, ou donne dix pour cent de tout ce qu’il a au temple.</w:t>
      </w:r>
    </w:p>
    <w:p>
      <w:pPr/>
      <w:r>
        <w:rPr>
          <w:lang w:val="fr_FR" w:bidi="fr_FR"/>
        </w:rPr>
      </w:r>
      <w:r>
        <w:rPr>
          <w:lang w:val="fr_FR" w:bidi="fr_FR"/>
        </w:rPr>
        <w:t>Arrêtez-vous et discutez : Que font les gens dans votre culture pour montrer aux autres qu’ils sont religieux, ou de bonnes personnes, ou meilleurs que les autres ?</w:t>
      </w:r>
    </w:p>
    <w:p>
      <w:pPr/>
      <w:r>
        <w:rPr>
          <w:lang w:val="fr_FR" w:bidi="fr_FR"/>
        </w:rPr>
      </w:r>
      <w:r>
        <w:rPr>
          <w:lang w:val="fr_FR" w:bidi="fr_FR"/>
        </w:rPr>
        <w:t>Le collecteur d’impôts cependant se tenait à distance du pharisien. Le collecteur d’impôts ne pouvait même pas lever les yeux vers le ciel. Ces postures signifient que le collecteur d’impôts se croyait indigne de Dieu. Le collecteur d’impôts se frappait la poitrine, signe de grand remords, et criait à Dieu de lui montrer miséricorde, ou compassion, parce qu’il en avait besoin.</w:t>
      </w:r>
    </w:p>
    <w:p>
      <w:pPr/>
      <w:r>
        <w:rPr>
          <w:lang w:val="fr_FR" w:bidi="fr_FR"/>
        </w:rPr>
      </w:r>
      <w:r>
        <w:rPr>
          <w:lang w:val="fr_FR" w:bidi="fr_FR"/>
        </w:rPr>
        <w:t>Arrêtez-vous et discutez : Comment les gens dans votre culture montrent-ils le remords ou le regret pour leurs actions ? Comment les gens dans votre culture montrent-ils qu’ils comprennent qu’ils sont pécheurs ?</w:t>
      </w:r>
    </w:p>
    <w:p>
      <w:pPr/>
      <w:r>
        <w:rPr>
          <w:lang w:val="fr_FR" w:bidi="fr_FR"/>
        </w:rPr>
      </w:r>
      <w:r>
        <w:rPr>
          <w:lang w:val="fr_FR" w:bidi="fr_FR"/>
        </w:rPr>
        <w:t>Jésus déclare que c’est le collecteur d’impôts qui s’en est allé, justifié, chez lui. Être justifié, c'est être ramené en relation droite avec quelqu’un d’autre. Dans ce cas, le collecteur d’impôts était restauré en relation droite avec Dieu. Jésus dit que quiconque s’élève sera humilié, et celui qui s’humilie sera élevé. S’élever soi-même est essayer de se mettre en haute position. Être humilié, c'est que quelqu’un abaisse votre statut ou même vous déshonore. Jésus fait le point que les attitudes de nos cœurs sont importantes dans notre relation avec Dieu.</w:t>
      </w:r>
    </w:p>
    <w:p>
      <w:pPr/>
      <w:r>
        <w:rPr>
          <w:lang w:val="fr_FR" w:bidi="fr_FR"/>
        </w:rPr>
      </w:r>
      <w:r>
        <w:rPr>
          <w:lang w:val="fr_FR" w:bidi="fr_FR"/>
        </w:rPr>
        <w:t>Dans la chose suivante qui arrive, Jésus montre encore l’inversion des rôles dans le royaume de Dieu : les gens de bas statut sont élevés. Des gens de la foule amenaient leurs bébés ou enfants à Jésus pour que Jésus les touche, ou les bénisse. Bénir, c'est quand Dieu les aide ou leur donne faveur. Assurez-vous de ne pas utiliser un mot qui signifie donner de la bonne chance. Cependant, quand les disciples le remarquent, les disciples réprimandent les gens, ou leur disent d’arrêter d’amener les enfants à Jésus. Les gens de cette époque croyaient que les enfants avaient peu de valeur jusqu’à ce qu’ils deviennent adultes. Beaucoup de parents abandonnaient leurs enfants parce qu’ils avaient peu de valeur. C’est probablement pourquoi les disciples reprennent les gens qui amenaient leurs enfants.</w:t>
      </w:r>
    </w:p>
    <w:p>
      <w:pPr/>
      <w:r>
        <w:rPr>
          <w:lang w:val="fr_FR" w:bidi="fr_FR"/>
        </w:rPr>
      </w:r>
      <w:r>
        <w:rPr>
          <w:lang w:val="fr_FR" w:bidi="fr_FR"/>
        </w:rPr>
        <w:t>Arrêtez-vous et discutez : Comment les gens dans votre culture voient-ils les enfants ? Les enfants sont-ils vus comme précieux et importants ? Décrivez le genre de choses dans la société dans lesquelles les enfants sont impliqués. Discutez de comment vous voyez les attitudes concernant les enfants révélées dans votre culture.</w:t>
      </w:r>
    </w:p>
    <w:p>
      <w:pPr/>
      <w:r>
        <w:rPr>
          <w:lang w:val="fr_FR" w:bidi="fr_FR"/>
        </w:rPr>
      </w:r>
      <w:r>
        <w:rPr>
          <w:lang w:val="fr_FR" w:bidi="fr_FR"/>
        </w:rPr>
        <w:t>Jésus appelle les gens pour leur demander de lui amener les enfants. Jésus leur dit ensuite que le royaume de Dieu appartient à des gens qui sont comme des enfants. En d’autres termes, Jésus dit que les gens qui sont comme des enfants accepteront que Dieu règne sur eux mieux que les adultes qui ne sont pas humbles. Peut-être que Jésus parle encore de l’humilité du collecteur d’impôts qui venait à Dieu comme un enfant, demandant de l’aide. Jésus dit maintenant que pour entrer dans le royaume de Dieu nous devons être humbles comme des enfants.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dit une parabole aux disciples sur le fait de prier tout le temps et de continuer à attendre que Dieu réponde. La parabole parle d’une veuve qui vient continuellement vers un juge injuste, demandant justice. Le juge dit non pendant une longue période. Finalement le juge décide d’aider la veuve parce qu’elle le dérange. Jésus explique que Dieu sera beaucoup plus prompt pour donner justice et répondre au peuple de Dieu qui crie vers lui en prière tout le temps. Cependant, Jésus demande quand le Fils de l’homme reviendra s’il trouvera la foi chez les gens sur la terre.</w:t>
      </w:r>
    </w:p>
    <w:p>
      <w:pPr/>
      <w:r>
        <w:rPr>
          <w:lang w:val="fr_FR" w:bidi="fr_FR"/>
        </w:rPr>
      </w:r>
      <w:r>
        <w:rPr>
          <w:b/>
          <w:lang w:val="fr_FR" w:bidi="fr_FR"/>
        </w:rPr>
        <w:t>Deuxième partie :</w:t>
      </w:r>
      <w:r>
        <w:rPr>
          <w:lang w:val="fr_FR" w:bidi="fr_FR"/>
        </w:rPr>
        <w:t xml:space="preserve"> Jésus parle ensuite à un groupe de personnes qui pensent qu’ils sont meilleurs que les autres, et méprisent les autres. Jésus leur dit une parabole au sujet d'un pharisien et d'un collecteur d'impôts. Le pharisien et le collecteur d’impôts vont au temple pour prier. Le pharisien remercie Dieu qu’il n’est pas comme les autres personnes qui sont de mauvaises personnes comme le collecteur d’impôts. Le pharisien rappelle à Dieu ses bonnes actions. Le collecteur d’impôts se sépare des autres pour prier, sans même regarder vers le ciel. Le collecteur d’impôts montre des remords et supplie Dieu de lui démontrer de la compassion. Jésus dit à l'auditoire que c'était le collecteur d'impôts qui était justifié devant Dieu. Jésus dit à l’auditoire que ceux qui s’élèvent seront humiliés. Et ceux qui s'humilient seront élevés par Dieu.</w:t>
      </w:r>
    </w:p>
    <w:p>
      <w:pPr/>
      <w:r>
        <w:rPr>
          <w:lang w:val="fr_FR" w:bidi="fr_FR"/>
        </w:rPr>
      </w:r>
      <w:r>
        <w:rPr>
          <w:b/>
          <w:lang w:val="fr_FR" w:bidi="fr_FR"/>
        </w:rPr>
        <w:t>Troisième partie :</w:t>
      </w:r>
      <w:r>
        <w:rPr>
          <w:lang w:val="fr_FR" w:bidi="fr_FR"/>
        </w:rPr>
        <w:t xml:space="preserve"> Les gens amenaient leurs enfants et leurs bébés à Jésus pour qu’il les bénisse. Les disciples réprimandent les gens, en leur disant de ne pas amener les enfants à Jésus. Jésus dit aux disciples de permettre aux enfants de venir à Jésus. Jésus leur dit que le royaume de Dieu appartient à ceux qui peuvent le recevoir comme des enfants.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 (le Fils de l'homme)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Ceux qui pensent du bien d’eux-mêmes</w:t>
      </w:r>
    </w:p>
    <w:p>
      <w:pPr>
        <w:pStyle w:val="ListBullet"/>
        <w:spacing w:line="240" w:lineRule="auto"/>
        <w:ind w:left="720"/>
      </w:pPr>
      <w:r>
        <w:rPr>
          <w:lang w:val="fr_FR" w:bidi="fr_FR"/>
        </w:rPr>
      </w:r>
      <w:r>
        <w:rPr>
          <w:lang w:val="fr_FR" w:bidi="fr_FR"/>
        </w:rPr>
        <w:t>Les parents</w:t>
      </w:r>
    </w:p>
    <w:p>
      <w:pPr>
        <w:pStyle w:val="ListBullet"/>
        <w:spacing w:line="240" w:lineRule="auto"/>
        <w:ind w:left="720"/>
      </w:pPr>
      <w:r>
        <w:rPr>
          <w:lang w:val="fr_FR" w:bidi="fr_FR"/>
        </w:rPr>
      </w:r>
      <w:r>
        <w:rPr>
          <w:lang w:val="fr_FR" w:bidi="fr_FR"/>
        </w:rPr>
        <w:t>Les enfants/bébés</w:t>
      </w:r>
    </w:p>
    <w:p>
      <w:pPr/>
      <w:r>
        <w:rPr>
          <w:lang w:val="fr_FR" w:bidi="fr_FR"/>
        </w:rPr>
      </w:r>
      <w:r>
        <w:rPr>
          <w:lang w:val="fr_FR" w:bidi="fr_FR"/>
        </w:rPr>
        <w:t>Les personnages dans les paraboles incluent :</w:t>
      </w:r>
    </w:p>
    <w:p>
      <w:pPr>
        <w:pStyle w:val="ListBullet"/>
        <w:spacing w:line="240" w:lineRule="auto"/>
        <w:ind w:left="720"/>
      </w:pPr>
      <w:r>
        <w:rPr>
          <w:lang w:val="fr_FR" w:bidi="fr_FR"/>
        </w:rPr>
      </w:r>
      <w:r>
        <w:rPr>
          <w:lang w:val="fr_FR" w:bidi="fr_FR"/>
        </w:rPr>
        <w:t>Le juge</w:t>
      </w:r>
    </w:p>
    <w:p>
      <w:pPr>
        <w:pStyle w:val="ListBullet"/>
        <w:spacing w:line="240" w:lineRule="auto"/>
        <w:ind w:left="720"/>
      </w:pPr>
      <w:r>
        <w:rPr>
          <w:lang w:val="fr_FR" w:bidi="fr_FR"/>
        </w:rPr>
      </w:r>
      <w:r>
        <w:rPr>
          <w:lang w:val="fr_FR" w:bidi="fr_FR"/>
        </w:rPr>
        <w:t>La veuve</w:t>
      </w:r>
    </w:p>
    <w:p>
      <w:pPr>
        <w:pStyle w:val="ListBullet"/>
        <w:spacing w:line="240" w:lineRule="auto"/>
        <w:ind w:left="720"/>
      </w:pPr>
      <w:r>
        <w:rPr>
          <w:lang w:val="fr_FR" w:bidi="fr_FR"/>
        </w:rPr>
      </w:r>
      <w:r>
        <w:rPr>
          <w:lang w:val="fr_FR" w:bidi="fr_FR"/>
        </w:rPr>
        <w:t>Le pharisien</w:t>
      </w:r>
    </w:p>
    <w:p>
      <w:pPr>
        <w:pStyle w:val="ListBullet"/>
        <w:spacing w:line="240" w:lineRule="auto"/>
        <w:ind w:left="720"/>
      </w:pPr>
      <w:r>
        <w:rPr>
          <w:lang w:val="fr_FR" w:bidi="fr_FR"/>
        </w:rPr>
      </w:r>
      <w:r>
        <w:rPr>
          <w:lang w:val="fr_FR" w:bidi="fr_FR"/>
        </w:rPr>
        <w:t>Le collecteur d’impôts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parlait probablement au même groupe de personnes que dans le passage précédent. Jésus raconte une parabole sur le fait de prier tout le temps et ne pas abandonner en attendant la réponse de Dieu. Dans une certaine ville, il y a un juge qui ne se soucie pas de Dieu ou des gens. Dans la même ville se trouve une veuve qui vient continuellement vers le juge pour demander justice. La veuve demande au juge de trancher en sa faveur contre son adversaire.</w:t>
      </w:r>
    </w:p>
    <w:p>
      <w:pPr/>
      <w:r>
        <w:rPr>
          <w:lang w:val="fr_FR" w:bidi="fr_FR"/>
        </w:rPr>
      </w:r>
      <w:r>
        <w:rPr>
          <w:lang w:val="fr_FR" w:bidi="fr_FR"/>
        </w:rPr>
        <w:t>Discutez en équipe : Comment dites-vous que quelqu’un continue à faire la même chose encore et encore ?</w:t>
      </w:r>
    </w:p>
    <w:p>
      <w:pPr/>
      <w:r>
        <w:rPr>
          <w:lang w:val="fr_FR" w:bidi="fr_FR"/>
        </w:rPr>
      </w:r>
      <w:r>
        <w:rPr>
          <w:lang w:val="fr_FR" w:bidi="fr_FR"/>
        </w:rPr>
        <w:t>« Pendant un certain temps » est une quantité de temps inconnue. Pendant un certain temps, le juge n’était pas prêt à protéger la veuve. Puis après ce temps, le juge se dit à lui-même qu’il aiderait la veuve parce qu’elle continuait à l’ennuyer. Le juge ne voulait pas que la veuve finisse par l’user avec sa persistance.</w:t>
      </w:r>
    </w:p>
    <w:p>
      <w:pPr/>
      <w:r>
        <w:rPr>
          <w:lang w:val="fr_FR" w:bidi="fr_FR"/>
        </w:rPr>
      </w:r>
      <w:r>
        <w:rPr>
          <w:lang w:val="fr_FR" w:bidi="fr_FR"/>
        </w:rPr>
        <w:t>Si l’occasion se présente, parlez à une personne qui est juge dans votre culture. Demandez au juge ce qu’il ferait de cette veuve qui demandait constamment justice. Partagez cette parabole avec le juge et demandez son point de vue.</w:t>
      </w:r>
    </w:p>
    <w:p>
      <w:pPr/>
      <w:r>
        <w:rPr>
          <w:lang w:val="fr_FR" w:bidi="fr_FR"/>
        </w:rPr>
      </w:r>
      <w:r>
        <w:rPr>
          <w:lang w:val="fr_FR" w:bidi="fr_FR"/>
        </w:rPr>
        <w:t>Le Seigneur dit aux disciples d’« Écouter », ou prêter attention à ce que le juge a dit. Jésus continue en demandant : « Combien plus Dieu apportera-t-il la justice pour le peuple de Dieu qui crie vers Dieu en prière jour et nuit ? Et Dieu ne la fera-t-il pas promptement ? » Une autre version dit que Dieu sera patient, ou longanime avec son peuple. Jésus répond à sa propre question. « Je vous le dis » est une autre déclaration qui montre la vérité de ce qui est sur le point d’être dit. Jésus dit : « Je vous le dis, Dieu fera justice et ne prendra pas longtemps. » Jésus pose la question : « Quand le Fils de l’homme reviendra, trouvera-t-il la foi sur la terre ? » Cette question implique que la réponse est douteuse. La foi que le Fils de l’homme cherche est la foi que les gens ont pour attendre le retour du Fils de l’homme.</w:t>
      </w:r>
    </w:p>
    <w:p>
      <w:pPr/>
      <w:r>
        <w:rPr>
          <w:lang w:val="fr_FR" w:bidi="fr_FR"/>
        </w:rPr>
      </w:r>
      <w:r>
        <w:rPr>
          <w:lang w:val="fr_FR" w:bidi="fr_FR"/>
        </w:rPr>
        <w:t>Puis Jésus dit aussi une parabole à ceux qui avaient confiance en leur propre justice/droiture. Puis Jésus raconte aussi une parabole à ceux qui avaient confiance en leur propre justice. On suppose par la parabole que Jésus faisait un point à ces types de gens qui écoutaient Jésus. Deux hommes allaient au temple pour prier. Un homme était un pharisien. L’autre homme était un collecteur d’impôts. Le pharisien remercie Dieu pour combien le pharisien est meilleur que les autres personnes. Le collecteur d’impôts s’est humilié quand il a prié et demandé miséricorde à Dieu. Jésus leur dit que c’est le collecteur d’impôts qui est rentré chez lui en droite position avec Dieu, pas le pharisien. Ceux qui s’élèvent, Dieu les humiliera, et ceux qui s’humilient, Dieu les exaltera.</w:t>
      </w:r>
    </w:p>
    <w:p>
      <w:pPr/>
      <w:r>
        <w:rPr>
          <w:lang w:val="fr_FR" w:bidi="fr_FR"/>
        </w:rPr>
      </w:r>
      <w:r>
        <w:rPr>
          <w:lang w:val="fr_FR" w:bidi="fr_FR"/>
        </w:rPr>
        <w:t>Ensuite, les gens veulent que Jésus bénisse ou pose les mains de Jésus sur leurs petits enfants, ou bébés. Les disciples réprimandent les gens. Mais Jésus appelle les enfants à lui. Jésus dit aux disciples de laisser les enfants venir à lui parce que le royaume de Dieu appartient à ceux qui sont comme les enfants. Jésus dit aux disciples qu’à moins qu’ils ne reçoivent le royaume de Dieu comme un enfant, ils n’entreront pas dans le royaume de Dieu.</w:t>
      </w:r>
    </w:p>
    <w:p>
      <w:pPr/>
      <w:r>
        <w:rPr>
          <w:lang w:val="fr_FR" w:bidi="fr_FR"/>
        </w:rPr>
      </w:r>
      <w:r>
        <w:rPr>
          <w:lang w:val="fr_FR" w:bidi="fr_FR"/>
        </w:rPr>
        <w:t>Arrêtez-vous ici et discutez en équipe : À quoi ressemblerait cette scène ? Où est Jésus ? Où sont les parents ? Se pressent-ils autour de Jésus pour amener leur enfant ? Les parents sont-ils en file ? Envoient-ils simplement leurs enfants seuls vers Jésus ? Passez en revue à quoi cela ressemblerait d’une manière pratique.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 (le Fils de l'homme)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Ceux qui pensent du bien d’eux-mêmes</w:t>
      </w:r>
    </w:p>
    <w:p>
      <w:pPr>
        <w:pStyle w:val="ListBullet"/>
        <w:spacing w:line="240" w:lineRule="auto"/>
        <w:ind w:left="720"/>
      </w:pPr>
      <w:r>
        <w:rPr>
          <w:lang w:val="fr_FR" w:bidi="fr_FR"/>
        </w:rPr>
      </w:r>
      <w:r>
        <w:rPr>
          <w:lang w:val="fr_FR" w:bidi="fr_FR"/>
        </w:rPr>
        <w:t>Les parents</w:t>
      </w:r>
    </w:p>
    <w:p>
      <w:pPr>
        <w:pStyle w:val="ListBullet"/>
        <w:spacing w:line="240" w:lineRule="auto"/>
        <w:ind w:left="720"/>
      </w:pPr>
      <w:r>
        <w:rPr>
          <w:lang w:val="fr_FR" w:bidi="fr_FR"/>
        </w:rPr>
      </w:r>
      <w:r>
        <w:rPr>
          <w:lang w:val="fr_FR" w:bidi="fr_FR"/>
        </w:rPr>
        <w:t>Les enfants/bébés</w:t>
      </w:r>
    </w:p>
    <w:p>
      <w:pPr/>
      <w:r>
        <w:rPr>
          <w:lang w:val="fr_FR" w:bidi="fr_FR"/>
        </w:rPr>
      </w:r>
      <w:r>
        <w:rPr>
          <w:lang w:val="fr_FR" w:bidi="fr_FR"/>
        </w:rPr>
        <w:t>Les personnages dans les paraboles incluent :</w:t>
      </w:r>
    </w:p>
    <w:p>
      <w:pPr>
        <w:pStyle w:val="ListBullet"/>
        <w:spacing w:line="240" w:lineRule="auto"/>
        <w:ind w:left="720"/>
      </w:pPr>
      <w:r>
        <w:rPr>
          <w:lang w:val="fr_FR" w:bidi="fr_FR"/>
        </w:rPr>
      </w:r>
      <w:r>
        <w:rPr>
          <w:lang w:val="fr_FR" w:bidi="fr_FR"/>
        </w:rPr>
        <w:t>Le juge</w:t>
      </w:r>
    </w:p>
    <w:p>
      <w:pPr>
        <w:pStyle w:val="ListBullet"/>
        <w:spacing w:line="240" w:lineRule="auto"/>
        <w:ind w:left="720"/>
      </w:pPr>
      <w:r>
        <w:rPr>
          <w:lang w:val="fr_FR" w:bidi="fr_FR"/>
        </w:rPr>
      </w:r>
      <w:r>
        <w:rPr>
          <w:lang w:val="fr_FR" w:bidi="fr_FR"/>
        </w:rPr>
        <w:t>La veuve</w:t>
      </w:r>
    </w:p>
    <w:p>
      <w:pPr>
        <w:pStyle w:val="ListBullet"/>
        <w:spacing w:line="240" w:lineRule="auto"/>
        <w:ind w:left="720"/>
      </w:pPr>
      <w:r>
        <w:rPr>
          <w:lang w:val="fr_FR" w:bidi="fr_FR"/>
        </w:rPr>
      </w:r>
      <w:r>
        <w:rPr>
          <w:lang w:val="fr_FR" w:bidi="fr_FR"/>
        </w:rPr>
        <w:t>Le pharisien</w:t>
      </w:r>
    </w:p>
    <w:p>
      <w:pPr>
        <w:pStyle w:val="ListBullet"/>
        <w:spacing w:line="240" w:lineRule="auto"/>
        <w:ind w:left="720"/>
      </w:pPr>
      <w:r>
        <w:rPr>
          <w:lang w:val="fr_FR" w:bidi="fr_FR"/>
        </w:rPr>
      </w:r>
      <w:r>
        <w:rPr>
          <w:lang w:val="fr_FR" w:bidi="fr_FR"/>
        </w:rPr>
        <w:t>Le collecteur d’impôts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Veillez à bien représenter les paraboles et l’application de Jésus.</w:t>
      </w:r>
    </w:p>
    <w:p>
      <w:pPr/>
      <w:r>
        <w:rPr>
          <w:lang w:val="fr_FR" w:bidi="fr_FR"/>
        </w:rPr>
      </w:r>
      <w:r>
        <w:rPr>
          <w:lang w:val="fr_FR" w:bidi="fr_FR"/>
        </w:rPr>
        <w:t>Jésus dit une parabole aux disciples sur le fait de prier tout le temps et de continuer à attendre que Dieu réponde. La parabole parle d’une veuve qui vient continuellement vers un juge injuste. La veuve veut que le juge lui donne justice contre son adversaire. Le juge dit « non » pendant une longue période.</w:t>
      </w:r>
    </w:p>
    <w:p>
      <w:pPr/>
      <w:r>
        <w:rPr>
          <w:lang w:val="fr_FR" w:bidi="fr_FR"/>
        </w:rPr>
      </w:r>
      <w:r>
        <w:rPr>
          <w:lang w:val="fr_FR" w:bidi="fr_FR"/>
        </w:rPr>
        <w:t>Arrêtez la représentation : Demandez à la personne qui joue la veuve ce qu’elle ressent. Écoutez des choses comme « Déterminée parce que mon ennemi me fait du mal. » « Désespérée parce que j’ai besoin que cela soit réglé le plus vite possible. » Reprenez la représentation.</w:t>
      </w:r>
    </w:p>
    <w:p>
      <w:pPr/>
      <w:r>
        <w:rPr>
          <w:lang w:val="fr_FR" w:bidi="fr_FR"/>
        </w:rPr>
      </w:r>
      <w:r>
        <w:rPr>
          <w:lang w:val="fr_FR" w:bidi="fr_FR"/>
        </w:rPr>
        <w:t>Finalement le juge décide d’aider la veuve parce qu’elle le dérange. Le juge ne veut pas que la veuve finisse par l’user ou le harceler avec sa persistance. Jésus explique que Dieu sera beaucoup plus prompt pour donner justice et répondre au peuple de Dieu qui crie vers lui en prière tout le temps. Cependant, Jésus demande quand le Fils de l’homme reviendra s’il trouvera la foi chez les gens sur la terre.</w:t>
      </w:r>
    </w:p>
    <w:p>
      <w:pPr/>
      <w:r>
        <w:rPr>
          <w:lang w:val="fr_FR" w:bidi="fr_FR"/>
        </w:rPr>
      </w:r>
      <w:r>
        <w:rPr>
          <w:lang w:val="fr_FR" w:bidi="fr_FR"/>
        </w:rPr>
        <w:t>Arrêtez la représentation : Demandez à l’acteur qui joue Jésus ce qu’il ressent. Vous entendrez des choses comme « J’espère que mes disciples continueront à s'attendre à moi. » « Je doute que tous mes disciples continueront à me suivre jusqu’à ce que je revienne. » Reprenez la représentation.</w:t>
      </w:r>
    </w:p>
    <w:p>
      <w:pPr/>
      <w:r>
        <w:rPr>
          <w:lang w:val="fr_FR" w:bidi="fr_FR"/>
        </w:rPr>
      </w:r>
      <w:r>
        <w:rPr>
          <w:lang w:val="fr_FR" w:bidi="fr_FR"/>
        </w:rPr>
        <w:t>Jésus parle ensuite à un groupe de personnes qui pensent qu’ils sont meilleurs que les autres, et méprisent les autres. Jésus leur dit une parabole au sujet d'un pharisien et d'un collecteur d'impôts. Le pharisien et le collecteur d’impôts vont au temple pour prier. Le pharisien remercie Dieu qu’il n’est pas comme les autres personnes mauvaises et méprisées. Le pharisien remercie Dieu qu’il n’est pas comme le collecteur d’impôts. Le pharisien rappelle à Dieu les bonnes actions du pharisien : jeûner deux fois par semaine et donner la dîme de tout ce qu’il possède.</w:t>
      </w:r>
    </w:p>
    <w:p>
      <w:pPr/>
      <w:r>
        <w:rPr>
          <w:lang w:val="fr_FR" w:bidi="fr_FR"/>
        </w:rPr>
      </w:r>
      <w:r>
        <w:rPr>
          <w:lang w:val="fr_FR" w:bidi="fr_FR"/>
        </w:rPr>
        <w:t>Arrêtez la représentation : Demandez à l’acteur qui joue le pharisien ce qu’il ressent. Vous entendrez peut-être des choses comme « Je suis plutôt incroyable. » « Je fais tout bien. » « En fait, je fais plus que la plupart des autres personnes. » Reprenez la représentation.</w:t>
      </w:r>
    </w:p>
    <w:p>
      <w:pPr/>
      <w:r>
        <w:rPr>
          <w:lang w:val="fr_FR" w:bidi="fr_FR"/>
        </w:rPr>
      </w:r>
      <w:r>
        <w:rPr>
          <w:lang w:val="fr_FR" w:bidi="fr_FR"/>
        </w:rPr>
        <w:t>Le collecteur d’impôts se sépare des autres. Le collecteur d’impôts ne regarderait même pas vers le ciel. Le collecteur d’impôts se bat la poitrine en disant : « Dieu, aie miséricorde de moi, pécheur que je suis. » Jésus dit à l'auditoire que c'était le collecteur d'impôts qui était justifié devant Dieu. Jésus dit à l’auditoire que ceux qui s’élèvent seront humiliés. Et ceux qui s'humilient seront élevés par Dieu.</w:t>
      </w:r>
    </w:p>
    <w:p>
      <w:pPr/>
      <w:r>
        <w:rPr>
          <w:lang w:val="fr_FR" w:bidi="fr_FR"/>
        </w:rPr>
      </w:r>
      <w:r>
        <w:rPr>
          <w:lang w:val="fr_FR" w:bidi="fr_FR"/>
        </w:rPr>
        <w:t>Arrêtez la représentation : Demandez à l’acteur qui joue le collecteur d’impôts ce qu’il ressent. Écoutez des choses comme « Surpris que Dieu me voie comme justifié. » « Soulagé et submergé que Dieu ait entendu ma prière. »</w:t>
      </w:r>
    </w:p>
    <w:p>
      <w:pPr/>
      <w:r>
        <w:rPr>
          <w:lang w:val="fr_FR" w:bidi="fr_FR"/>
        </w:rPr>
      </w:r>
      <w:r>
        <w:rPr>
          <w:lang w:val="fr_FR" w:bidi="fr_FR"/>
        </w:rPr>
        <w:t>Les gens amenaient leurs enfants et bébés à Jésus pour qu’il les bénisse. Les disciples réprimandent les gens, en leur disant de ne pas amener les enfants à Jésus. Jésus appelle les enfants et dit aux disciples de permettre aux enfants de venir à Jésus. Jésus leur dit que le royaume de Dieu appartient à ceux qui peuvent le recevoir comme des enfants.</w:t>
      </w:r>
    </w:p>
    <w:p>
      <w:pPr/>
      <w:r>
        <w:rPr>
          <w:lang w:val="fr_FR" w:bidi="fr_FR"/>
        </w:rPr>
      </w:r>
      <w:r>
        <w:rPr>
          <w:lang w:val="fr_FR" w:bidi="fr_FR"/>
        </w:rPr>
        <w:t>Arrêtez la représentation : Demandez aux acteurs qui jouent les parents ce qu’ils ressentent. Écoutez des choses comme « Heureusement que Jésus est d’accord que j’amène mon enfant. » « Excité que Jésus bénisse ou peut-être guérisse mon enfant. » Demandez aux acteurs qui jouent les disciples ce qu’ils ressentent. Vous entendrez des choses comme « Humilié que Jésus m’ait réprimandé. » « Déçu de moi-même. J’essayais d’aider Jésus.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commence une série de deux </w:t>
      </w:r>
      <w:r>
        <w:rPr>
          <w:b/>
          <w:lang w:val="fr_FR" w:bidi="fr_FR"/>
        </w:rPr>
        <w:t>paraboles</w:t>
      </w:r>
      <w:r>
        <w:rPr>
          <w:lang w:val="fr_FR" w:bidi="fr_FR"/>
        </w:rPr>
        <w:t xml:space="preserve"> sur la </w:t>
      </w:r>
      <w:r>
        <w:rPr>
          <w:b/>
          <w:lang w:val="fr_FR" w:bidi="fr_FR"/>
        </w:rPr>
        <w:t>prière</w:t>
      </w:r>
      <w:r>
        <w:rPr>
          <w:lang w:val="fr_FR" w:bidi="fr_FR"/>
        </w:rPr>
        <w:t xml:space="preserve">. Une parabole est une histoire utilisant des situations de tous les jours pour expliquer une signification spirituelle plus profonde. Utilisez le même mot que vous avez utilisé pour paraboles dans le passé. Référez-vous au Glossaire principal pour une définition de </w:t>
      </w:r>
      <w:r>
        <w:rPr>
          <w:lang w:val="fr_FR" w:bidi="fr_FR"/>
        </w:rPr>
        <w:t>parabole</w:t>
      </w:r>
      <w:r>
        <w:rPr>
          <w:lang w:val="fr_FR" w:bidi="fr_FR"/>
        </w:rPr>
        <w:t xml:space="preserve">. La prière, c'est la communication avec Dieu. Utilisez le mot que vous avez utilisé pour la prière auparavant. Référez-vous au Glossaire principal pour une définition de la </w:t>
      </w:r>
      <w:r>
        <w:rPr>
          <w:lang w:val="fr_FR" w:bidi="fr_FR"/>
        </w:rPr>
        <w:t>prière</w:t>
      </w:r>
      <w:r>
        <w:rPr>
          <w:lang w:val="fr_FR" w:bidi="fr_FR"/>
        </w:rPr>
        <w:t xml:space="preserve">. Jésus parle encore aux </w:t>
      </w:r>
      <w:r>
        <w:rPr>
          <w:b/>
          <w:lang w:val="fr_FR" w:bidi="fr_FR"/>
        </w:rPr>
        <w:t>disciples</w:t>
      </w:r>
      <w:r>
        <w:rPr>
          <w:lang w:val="fr_FR" w:bidi="fr_FR"/>
        </w:rPr>
        <w:t xml:space="preserve"> pendant qu’ils voyagent vers </w:t>
      </w:r>
      <w:r>
        <w:rPr>
          <w:lang w:val="fr_FR" w:bidi="fr_FR"/>
        </w:rPr>
        <w:t>Jérusalem</w:t>
      </w:r>
      <w:r>
        <w:rPr>
          <w:lang w:val="fr_FR" w:bidi="fr_FR"/>
        </w:rPr>
        <w:t xml:space="preserve">. Les disciples sont les suiveurs de Jésus. Utilisez le même mot pour disciples que vous avez utilisé auparavant. Référez vous au glossaire principal pour la définition de </w:t>
      </w:r>
      <w:r>
        <w:rPr>
          <w:lang w:val="fr_FR" w:bidi="fr_FR"/>
        </w:rPr>
        <w:t>disciples</w:t>
      </w:r>
      <w:r>
        <w:rPr>
          <w:lang w:val="fr_FR" w:bidi="fr_FR"/>
        </w:rPr>
        <w:t xml:space="preserve">. </w:t>
      </w:r>
    </w:p>
    <w:p>
      <w:pPr/>
      <w:r>
        <w:rPr>
          <w:lang w:val="fr_FR" w:bidi="fr_FR"/>
        </w:rPr>
      </w:r>
      <w:r>
        <w:rPr>
          <w:lang w:val="fr_FR" w:bidi="fr_FR"/>
        </w:rPr>
        <w:t xml:space="preserve">Cette parabole enseigne aux disciples de prier en tout temps, et de ne pas perdre courage ou d'abandonner en attendant la réponse de Dieu en prière. Il y a un </w:t>
      </w:r>
      <w:r>
        <w:rPr>
          <w:b/>
          <w:lang w:val="fr_FR" w:bidi="fr_FR"/>
        </w:rPr>
        <w:t>juge</w:t>
      </w:r>
      <w:r>
        <w:rPr>
          <w:lang w:val="fr_FR" w:bidi="fr_FR"/>
        </w:rPr>
        <w:t xml:space="preserve"> qui vit dans une certaine ville. Un juge est quelqu’un qui préside une cour et rend un jugement. Ce juge ne se soucie pas de Dieu ou de l’homme. Une </w:t>
      </w:r>
      <w:r>
        <w:rPr>
          <w:b/>
          <w:lang w:val="fr_FR" w:bidi="fr_FR"/>
        </w:rPr>
        <w:t>veuve</w:t>
      </w:r>
      <w:r>
        <w:rPr>
          <w:lang w:val="fr_FR" w:bidi="fr_FR"/>
        </w:rPr>
        <w:t xml:space="preserve"> vit dans cette même ville. Une veuve est une femme dont le mari est mort. Cette veuve venait continuellement vers le juge en demandant une protection juridique contre quelqu’un qui est son adversaire.</w:t>
      </w:r>
    </w:p>
    <w:p>
      <w:pPr/>
      <w:r>
        <w:rPr>
          <w:lang w:val="fr_FR" w:bidi="fr_FR"/>
        </w:rPr>
      </w:r>
      <w:r>
        <w:rPr>
          <w:lang w:val="fr_FR" w:bidi="fr_FR"/>
        </w:rPr>
        <w:t xml:space="preserve">Pendant longtemps, le juge refusera d’aider la veuve. Mais enfin le juge se dit en lui-même, ou pense intérieurement, que quoiqu'il ne craigne pas Dieu, et n’a pas d'égard pour ce que les gens pensent, le juge donnera </w:t>
      </w:r>
      <w:r>
        <w:rPr>
          <w:b/>
          <w:lang w:val="fr_FR" w:bidi="fr_FR"/>
        </w:rPr>
        <w:t>justice</w:t>
      </w:r>
      <w:r>
        <w:rPr>
          <w:lang w:val="fr_FR" w:bidi="fr_FR"/>
        </w:rPr>
        <w:t xml:space="preserve"> à la veuve contre son ennemi. La </w:t>
      </w:r>
      <w:r>
        <w:rPr>
          <w:lang w:val="fr_FR" w:bidi="fr_FR"/>
        </w:rPr>
        <w:t>justice</w:t>
      </w:r>
      <w:r>
        <w:rPr>
          <w:lang w:val="fr_FR" w:bidi="fr_FR"/>
        </w:rPr>
        <w:t xml:space="preserve"> ne signifie pas nécessairement seulement punition, mais protection et restauration. Le juge cède à la veuve parce qu’elle l’a tellement ennuyé. Le juge ne veut pas que la veuve le harcèle, ou l’use à force d’être d’être importune.</w:t>
      </w:r>
    </w:p>
    <w:p>
      <w:pPr/>
      <w:r>
        <w:rPr>
          <w:lang w:val="fr_FR" w:bidi="fr_FR"/>
        </w:rPr>
      </w:r>
      <w:r>
        <w:rPr>
          <w:lang w:val="fr_FR" w:bidi="fr_FR"/>
        </w:rPr>
        <w:t xml:space="preserve">Jésus dit : « Écoutez ce que dit le juge injuste. » Jésus dit à l’audience de prêter attention à ce que le juge a dit. Jésus pose deux questions auxquelles il répond ensuite. « Dieu ne apportera-t-il pas la justice pour le peuple choisi de Dieu qui crie vers Dieu en prière jour et nuit ? » Et « Dieu qui est juste continuera-t-il à retarder la justice, ou prendra-t-il longtemps pour aider le peuple de Dieu ? » Jésus répond à ses propres questions. « Dieu apportera la justice pour le peuple de Dieu, et l’apportera rapidement. Cependant, quand le </w:t>
      </w:r>
      <w:r>
        <w:rPr>
          <w:b/>
          <w:lang w:val="fr_FR" w:bidi="fr_FR"/>
        </w:rPr>
        <w:t>Fils de l’homme</w:t>
      </w:r>
      <w:r>
        <w:rPr>
          <w:lang w:val="fr_FR" w:bidi="fr_FR"/>
        </w:rPr>
        <w:t xml:space="preserve"> viendra, trouvera-t-il la </w:t>
      </w:r>
      <w:r>
        <w:rPr>
          <w:b/>
          <w:lang w:val="fr_FR" w:bidi="fr_FR"/>
        </w:rPr>
        <w:t>foi</w:t>
      </w:r>
      <w:r>
        <w:rPr>
          <w:lang w:val="fr_FR" w:bidi="fr_FR"/>
        </w:rPr>
        <w:t xml:space="preserve"> sur la terre ? » Traduisez Fils de l’homme de la même manière que vous l’avez fait auparavant. Référez-vous au Glossaire principal pour une définition de </w:t>
      </w:r>
      <w:r>
        <w:rPr>
          <w:lang w:val="fr_FR" w:bidi="fr_FR"/>
        </w:rPr>
        <w:t>Fils de l’homme</w:t>
      </w:r>
      <w:r>
        <w:rPr>
          <w:lang w:val="fr_FR" w:bidi="fr_FR"/>
        </w:rPr>
        <w:t xml:space="preserve">. Traduisez foi de la même manière que vous l’avez fait auparavant. Référez-vous au Glossaire principal pour une définition de la </w:t>
      </w:r>
      <w:r>
        <w:rPr>
          <w:lang w:val="fr_FR" w:bidi="fr_FR"/>
        </w:rPr>
        <w:t>foi</w:t>
      </w:r>
      <w:r>
        <w:rPr>
          <w:lang w:val="fr_FR" w:bidi="fr_FR"/>
        </w:rPr>
        <w:t>.</w:t>
      </w:r>
    </w:p>
    <w:p>
      <w:pPr/>
      <w:r>
        <w:rPr>
          <w:lang w:val="fr_FR" w:bidi="fr_FR"/>
        </w:rPr>
      </w:r>
      <w:r>
        <w:rPr>
          <w:lang w:val="fr_FR" w:bidi="fr_FR"/>
        </w:rPr>
        <w:t xml:space="preserve">Le pharisien remercie Dieu que le pharisien n’était pas comme les autres mauvaises personnes, comme des voleurs, des </w:t>
      </w:r>
      <w:r>
        <w:rPr>
          <w:b/>
          <w:lang w:val="fr_FR" w:bidi="fr_FR"/>
        </w:rPr>
        <w:t>adultères</w:t>
      </w:r>
      <w:r>
        <w:rPr>
          <w:lang w:val="fr_FR" w:bidi="fr_FR"/>
        </w:rPr>
        <w:t xml:space="preserve"> ou même le collecteur d’impôts. Un adultère est une personne qui a une relation intime avec quelqu’un d’autre qui n’est pas son mari ou sa femme. Utilisez le même mot que vous avez utilisé pour adultère auparavant. Référez-vous au Glossaire principal pour une définition de l’</w:t>
      </w:r>
      <w:r>
        <w:rPr>
          <w:lang w:val="fr_FR" w:bidi="fr_FR"/>
        </w:rPr>
        <w:t>adultère</w:t>
      </w:r>
      <w:r>
        <w:rPr>
          <w:lang w:val="fr_FR" w:bidi="fr_FR"/>
        </w:rPr>
        <w:t>. Le pharisien dit à Dieu toutes les bonnes actions du pharisien.</w:t>
      </w:r>
    </w:p>
    <w:p>
      <w:pPr/>
      <w:r>
        <w:rPr>
          <w:lang w:val="fr_FR" w:bidi="fr_FR"/>
        </w:rPr>
      </w:r>
      <w:r>
        <w:rPr>
          <w:lang w:val="fr_FR" w:bidi="fr_FR"/>
        </w:rPr>
        <w:t xml:space="preserve">Le collecteur d’impôts priait et montrait de profonds remords, sans même regarder vers le </w:t>
      </w:r>
      <w:r>
        <w:rPr>
          <w:b/>
          <w:lang w:val="fr_FR" w:bidi="fr_FR"/>
        </w:rPr>
        <w:t>ciel</w:t>
      </w:r>
      <w:r>
        <w:rPr>
          <w:lang w:val="fr_FR" w:bidi="fr_FR"/>
        </w:rPr>
        <w:t xml:space="preserve">. Le ciel est le lieu où vivent Dieu et les anges. Référez-vous au Glossaire principal pour une définition du </w:t>
      </w:r>
      <w:r>
        <w:rPr>
          <w:lang w:val="fr_FR" w:bidi="fr_FR"/>
        </w:rPr>
        <w:t>ciel</w:t>
      </w:r>
      <w:r>
        <w:rPr>
          <w:lang w:val="fr_FR" w:bidi="fr_FR"/>
        </w:rPr>
        <w:t xml:space="preserve">. Le collecteur d’impôts a appelé Dieu à être </w:t>
      </w:r>
      <w:r>
        <w:rPr>
          <w:b/>
          <w:lang w:val="fr_FR" w:bidi="fr_FR"/>
        </w:rPr>
        <w:t>miséricordieux</w:t>
      </w:r>
      <w:r>
        <w:rPr>
          <w:lang w:val="fr_FR" w:bidi="fr_FR"/>
        </w:rPr>
        <w:t xml:space="preserve"> parce que le collecteur d’impôts était un </w:t>
      </w:r>
      <w:r>
        <w:rPr>
          <w:b/>
          <w:lang w:val="fr_FR" w:bidi="fr_FR"/>
        </w:rPr>
        <w:t>pécheur</w:t>
      </w:r>
      <w:r>
        <w:rPr>
          <w:lang w:val="fr_FR" w:bidi="fr_FR"/>
        </w:rPr>
        <w:t xml:space="preserve">. Être miséricordieux, c’est avoir de la compassion pour quelqu’un qui est dans le besoin. Utilisez le même mot que vous avez utilisé pour miséricorde auparavant. Référez‑vous au Glossaire principal pour la définition de </w:t>
      </w:r>
      <w:r>
        <w:rPr>
          <w:lang w:val="fr_FR" w:bidi="fr_FR"/>
        </w:rPr>
        <w:t>miséricorde</w:t>
      </w:r>
      <w:r>
        <w:rPr>
          <w:lang w:val="fr_FR" w:bidi="fr_FR"/>
        </w:rPr>
        <w:t xml:space="preserve">. Un pécheur est quelqu’un qui s’est détourné des voies de Dieu. Utilisez le même mot que vous avez utilisé pour pécheur auparavant. Référez-vous au Glossaire principal pour une définition du </w:t>
      </w:r>
      <w:r>
        <w:rPr>
          <w:lang w:val="fr_FR" w:bidi="fr_FR"/>
        </w:rPr>
        <w:t>péché</w:t>
      </w:r>
      <w:r>
        <w:rPr>
          <w:lang w:val="fr_FR" w:bidi="fr_FR"/>
        </w:rPr>
        <w:t xml:space="preserve">. Jésus leur dit que le collecteur d’impôts s’en est allé à la maison </w:t>
      </w:r>
      <w:r>
        <w:rPr>
          <w:b/>
          <w:lang w:val="fr_FR" w:bidi="fr_FR"/>
        </w:rPr>
        <w:t>justifié</w:t>
      </w:r>
      <w:r>
        <w:rPr>
          <w:lang w:val="fr_FR" w:bidi="fr_FR"/>
        </w:rPr>
        <w:t xml:space="preserve"> ou </w:t>
      </w:r>
      <w:r>
        <w:rPr>
          <w:b/>
          <w:lang w:val="fr_FR" w:bidi="fr_FR"/>
        </w:rPr>
        <w:t>juste</w:t>
      </w:r>
      <w:r>
        <w:rPr>
          <w:lang w:val="fr_FR" w:bidi="fr_FR"/>
        </w:rPr>
        <w:t xml:space="preserve">. Être justifié, c’est être ramené en relation droite avec Dieu. Voyez le Glossaire principal pour une définition plus complète de </w:t>
      </w:r>
      <w:r>
        <w:rPr>
          <w:lang w:val="fr_FR" w:bidi="fr_FR"/>
        </w:rPr>
        <w:t>juste</w:t>
      </w:r>
      <w:r>
        <w:rPr>
          <w:lang w:val="fr_FR" w:bidi="fr_FR"/>
        </w:rPr>
        <w:t>.</w:t>
      </w:r>
    </w:p>
    <w:p>
      <w:pPr/>
      <w:r>
        <w:rPr>
          <w:lang w:val="fr_FR" w:bidi="fr_FR"/>
        </w:rPr>
      </w:r>
      <w:r>
        <w:rPr>
          <w:lang w:val="fr_FR" w:bidi="fr_FR"/>
        </w:rPr>
        <w:t xml:space="preserve">Les gens ont commencé à amener de jeunes enfants ou bébés à Jésus. Les disciples réprimandent les gens pour cela. Jésus dit aux disciples de permettre aux enfants de venir, car le </w:t>
      </w:r>
      <w:r>
        <w:rPr>
          <w:b/>
          <w:lang w:val="fr_FR" w:bidi="fr_FR"/>
        </w:rPr>
        <w:t>royaume de Dieu</w:t>
      </w:r>
      <w:r>
        <w:rPr>
          <w:lang w:val="fr_FR" w:bidi="fr_FR"/>
        </w:rPr>
        <w:t xml:space="preserve"> leur appartient. Le royaume de Dieu est la domination et le règne de Dieu dans le cœur des gens. Utilisez le même mot que vous avez utilisé pour royaume de Dieu auparavant. Référez‑vous au Glossaire principal pour une définition de </w:t>
      </w:r>
      <w:r>
        <w:rPr>
          <w:lang w:val="fr_FR" w:bidi="fr_FR"/>
        </w:rPr>
        <w:t>royaume de Dieu</w:t>
      </w:r>
      <w:r>
        <w:rPr>
          <w:lang w:val="fr_FR" w:bidi="fr_FR"/>
        </w:rPr>
        <w:t>. Jésus leur dit qu’à moins qu’ils ne deviennent comme ces enfants, ils ne peuvent pas entrer dans le royaume de Dieu.</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18:18–30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18.18–30.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 récit commence par Jésus qui continue à enseigner ceux qui sont autour de Jésus, y compris les disciples, les pharisiens, ceux qui se pensent justes, et des personnes avec des enfants. Maintenant un homme qui est un des chefs vient à Jésus pour demander comment hériter de la vie éternelle. Jésus entretient une conversation avec cet homme sur ce qui doit être fait pour entrer dans le royaume de Dieu. Rappelez-vous que le royaume de Dieu est quand Dieu règne et domine sur tout, en commençant par le ministère de Jésus sur la terre.</w:t>
      </w:r>
    </w:p>
    <w:p>
      <w:pPr/>
      <w:r>
        <w:rPr>
          <w:lang w:val="fr_FR" w:bidi="fr_FR"/>
        </w:rPr>
      </w:r>
      <w:r>
        <w:rPr>
          <w:lang w:val="fr_FR" w:bidi="fr_FR"/>
        </w:rPr>
        <w:t>Un homme qui est un des chefs vient poser à Jésus une question sur la vie éternelle. Nous ne savons pas quel genre de chef est cet homme. Il est un homme de la classe dirigeante qui a une certaine influence dans la société. Cet homme appelle Jésus « bon maître. » Les Juifs utilisaient surtout le terme bon pour se référer à Dieu, mais il était aussi parfois utilisé pour décrire les gens. Le chef demande ce qu’il doit faire pour hériter de la vie éternelle, ou de la vie qui ne finit jamais. Le chef pense que la vie éternelle est quelque chose qu’il peut gagner dans le futur, en faisant toutes les bonnes choses aujourd’hui.</w:t>
      </w:r>
    </w:p>
    <w:p>
      <w:pPr/>
      <w:r>
        <w:rPr>
          <w:lang w:val="fr_FR" w:bidi="fr_FR"/>
        </w:rPr>
      </w:r>
      <w:r>
        <w:rPr>
          <w:lang w:val="fr_FR" w:bidi="fr_FR"/>
        </w:rPr>
        <w:t>Arrêtez-vous et discutez : Comment les gens dans votre culture pensent-ils qu’ils peuvent gagner la vie éternelle avec Dieu ?</w:t>
      </w:r>
    </w:p>
    <w:p>
      <w:pPr/>
      <w:r>
        <w:rPr>
          <w:lang w:val="fr_FR" w:bidi="fr_FR"/>
        </w:rPr>
      </w:r>
      <w:r>
        <w:rPr>
          <w:lang w:val="fr_FR" w:bidi="fr_FR"/>
        </w:rPr>
        <w:t>Jésus demande pourquoi le chef appelle Jésus « bon » parce que seul Dieu est bon. Il y a beaucoup d’interprétations différentes quant à pourquoi Jésus dit cela. La plupart des exégètes croient que Jésus essaie d’aider le chef à voir que si seulement Dieu est bon, et Jésus est bon, alors Jésus est Dieu. D’autres prétendent que Jésus sait que le chef utilise de la flatterie pour essayer de gagner un chemin facile dans la vie éternelle. Un autre exégètes dit que Jésus dit que Jésus ne peut pas offrir une autre façon d’entrer dans le royaume de Dieu que ce que Dieu a décrit dans la loi et les prophètes.</w:t>
      </w:r>
    </w:p>
    <w:p>
      <w:pPr/>
      <w:r>
        <w:rPr>
          <w:lang w:val="fr_FR" w:bidi="fr_FR"/>
        </w:rPr>
      </w:r>
      <w:r>
        <w:rPr>
          <w:lang w:val="fr_FR" w:bidi="fr_FR"/>
        </w:rPr>
        <w:t>Jésus semble ensuite répondre à la question du chef en mentionnant certains des dix commandements que Dieu a donnés à Moïse pour le peuple de Dieu. Jésus mentionne : Ne commettez pas d’adultère, ou n’ayez pas une relation sexuelle avec quelqu’un d’autre que votre mari ou votre femme ; ne tuez pas ou ne prenez pas intentionnellement la vie de quelqu’un ; et honorez, ou montrez du respect et aidez votre père et votre mère. Le chef a gardé ces lois depuis qu’il était plus jeune. Jésus entend cela et dit qu’il y avait une chose que le chef manquait encore, ou ne possédait pas. Jésus dit au chef de vendre tous les biens du chef et de donner l’argent aux pauvres, permettant alors au chef d'avoir des trésors dans le ciel. Ensuite le chef doit venir suivre Jésus. Jésus savait que ce qui manquait au chef était l’amour pour Dieu par-dessus tout. Les biens du chef possédaient, ou gouvernaient son cœur. Le chef se souciait plus de ses biens que de suivre Jésus. Si le chef abandonne sa cupidité et son amour de l’argent, et suit Jésus, le chef peut alors hériter de la vie éternelle.</w:t>
      </w:r>
    </w:p>
    <w:p>
      <w:pPr/>
      <w:r>
        <w:rPr>
          <w:lang w:val="fr_FR" w:bidi="fr_FR"/>
        </w:rPr>
      </w:r>
      <w:r>
        <w:rPr>
          <w:lang w:val="fr_FR" w:bidi="fr_FR"/>
        </w:rPr>
        <w:t>Arrêtez-vous et discutez : Y a-t-il quelque chose dans votre vie que vous ne seriez pas prêt à abandonner pour le royaume de Dieu ? Y a-t-il quelque chose dans votre cœur qui est plus important que Jésus ?</w:t>
      </w:r>
    </w:p>
    <w:p>
      <w:pPr/>
      <w:r>
        <w:rPr>
          <w:lang w:val="fr_FR" w:bidi="fr_FR"/>
        </w:rPr>
      </w:r>
      <w:r>
        <w:rPr>
          <w:lang w:val="fr_FR" w:bidi="fr_FR"/>
        </w:rPr>
        <w:t>Quand le chef a entendu ce que Jésus lui a dit, il est devenu très triste, ou très affligé, parce que le chef était très riche. Jésus regarde le chef et voit la tristesse du chef. Jésus dit à toute la foule qu’il est très difficile pour un homme riche d’entrer dans le royaume de Dieu. Jésus dit qu’il est plus facile pour un chameau de passer par l’œil, ou le trou d’une aiguille que pour une personne riche d’entrer dans le royaume de Dieu. Il semble que Jésus dit qu’il est impossible d’entrer dans le royaume de Dieu si quelqu’un est riche.</w:t>
      </w:r>
    </w:p>
    <w:p>
      <w:pPr/>
      <w:r>
        <w:rPr>
          <w:lang w:val="fr_FR" w:bidi="fr_FR"/>
        </w:rPr>
      </w:r>
      <w:r>
        <w:rPr>
          <w:lang w:val="fr_FR" w:bidi="fr_FR"/>
        </w:rPr>
        <w:t>Arrêtez-vous et regardez l’image du chameau et de l’aiguille. Si vous avez accès à un chameau et à une aiguille dans votre culture, regardez-les côte à côte.</w:t>
      </w:r>
    </w:p>
    <w:p>
      <w:pPr/>
      <w:r>
        <w:rPr>
          <w:lang w:val="fr_FR" w:bidi="fr_FR"/>
        </w:rPr>
      </w:r>
      <w:r>
        <w:rPr>
          <w:lang w:val="fr_FR" w:bidi="fr_FR"/>
        </w:rPr>
        <w:t>Arrêtez-vous et discutez : Quel est le plus grand animal que vous connaissez ? Quel est le plus petit trou dans un objet que vous connaissez ?</w:t>
      </w:r>
    </w:p>
    <w:p>
      <w:pPr/>
      <w:r>
        <w:rPr>
          <w:lang w:val="fr_FR" w:bidi="fr_FR"/>
        </w:rPr>
      </w:r>
      <w:r>
        <w:rPr>
          <w:lang w:val="fr_FR" w:bidi="fr_FR"/>
        </w:rPr>
        <w:t>Les personnes dans la foule demandent : « Qui peut alors être sauvé ? » Jésus leur dit que Dieu peut faire des choses qui semblent impossibles. Cette déclaration parle de la capacité de Dieu de changer le cœur des gens. Pierre rappelle à Jésus que les douze disciples ont fait ce que le chef ne ferait pas : ils ont quitté leurs propres maisons pour suivre Jésus. Jésus assure les disciples que quand quelqu’un abandonne des biens ou des relations pour le royaume de Dieu, il sera repayé plusieurs fois dans cette vie et dans la vie à venir. Jésus ne dit pas que ceux qui suivent Jésus devraient avoir un mépris total pour leur maison, leur femme, leurs frères, leurs mères, leurs pères ou leurs enfants. Jésus dit que ces relations ne peuvent pas prendre la priorité dans leurs cœurs, au-dessus de Dieu.</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Un chef vient à Jésus et demande à Jésus ce que le chef doit faire pour hériter de la vie éternelle. Le chef s’adresse à Jésus en l'appelant « bon maître. » Jésus répond en demandant au chef pourquoi le chef appelle Jésus bon quand seul Dieu est bon.</w:t>
      </w:r>
    </w:p>
    <w:p>
      <w:pPr/>
      <w:r>
        <w:rPr>
          <w:lang w:val="fr_FR" w:bidi="fr_FR"/>
        </w:rPr>
      </w:r>
      <w:r>
        <w:rPr>
          <w:b/>
          <w:lang w:val="fr_FR" w:bidi="fr_FR"/>
        </w:rPr>
        <w:t>Deuxième partie :</w:t>
      </w:r>
      <w:r>
        <w:rPr>
          <w:lang w:val="fr_FR" w:bidi="fr_FR"/>
        </w:rPr>
        <w:t xml:space="preserve"> Puis Jésus dit au chef que le chef connaît les commandements. Le chef dit que le chef les a gardés depuis sa jeunesse. Jésus dit au chef qu'il manque encore une chose au chef. Jésus dit au chef de vendre tous les biens du chef et de donner l’argent aux pauvres. Puis le chef aura des trésors dans le ciel. Ensuite Jésus dit au chef de suivre Jésus. Le chef devient très triste et attristé de ce que Jésus a dit, parce que le chef est très riche.</w:t>
      </w:r>
    </w:p>
    <w:p>
      <w:pPr/>
      <w:r>
        <w:rPr>
          <w:lang w:val="fr_FR" w:bidi="fr_FR"/>
        </w:rPr>
      </w:r>
      <w:r>
        <w:rPr>
          <w:b/>
          <w:lang w:val="fr_FR" w:bidi="fr_FR"/>
        </w:rPr>
        <w:t>Troisième partie :</w:t>
      </w:r>
      <w:r>
        <w:rPr>
          <w:lang w:val="fr_FR" w:bidi="fr_FR"/>
        </w:rPr>
        <w:t xml:space="preserve"> Jésus voit la tristesse du chef et dit à la foule qu’il est très difficile pour les riches d’entrer dans le royaume de Dieu. Les personnes dans la foule demandent : « Qui peut alors être sauvé ? » Jésus leur dit que ce qui est impossible pour l’homme est possible pour Dieu.</w:t>
      </w:r>
    </w:p>
    <w:p>
      <w:pPr/>
      <w:r>
        <w:rPr>
          <w:lang w:val="fr_FR" w:bidi="fr_FR"/>
        </w:rPr>
      </w:r>
      <w:r>
        <w:rPr>
          <w:b/>
          <w:lang w:val="fr_FR" w:bidi="fr_FR"/>
        </w:rPr>
        <w:t>Quatrième partie :</w:t>
      </w:r>
      <w:r>
        <w:rPr>
          <w:lang w:val="fr_FR" w:bidi="fr_FR"/>
        </w:rPr>
        <w:t xml:space="preserve"> Pierre rappelle à Jésus que les disciples ont tout abandonné pour Dieu. Jésus leur dit que quiconque a quitté sa maison, sa femme, ses frères, ses parents ou ses enfants pour le royaume de Dieu sera récompensé dans cette vie et dans la vie à venir.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 chef</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Pierre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que Jésus et les disciples, avec un groupe de personnes, voyagent vers Jérusalem. Jésus pourrait être sur la route en marchant, ou Jésus pourrait être là où ils s’arrêtent pour dormir pour la nuit. Nous savons qu’il y a plusieurs groupes de personnes qui écoutent Jésus enseigner et raconter des paraboles. Jésus pourrait parler à la même foule de personnes qui ont vu les petits enfants venir vers lui.</w:t>
      </w:r>
    </w:p>
    <w:p>
      <w:pPr/>
      <w:r>
        <w:rPr>
          <w:lang w:val="fr_FR" w:bidi="fr_FR"/>
        </w:rPr>
      </w:r>
      <w:r>
        <w:rPr>
          <w:lang w:val="fr_FR" w:bidi="fr_FR"/>
        </w:rPr>
        <w:t>L’une de ces personnes est un chef, ou un gouverneur dans la société. Puisque cet homme a gardé les commandements donnés à Moïse, il est un Juif. Jésus aborde l’amour du chef pour les richesses et les possessions comme un problème qui empêchera le chef d’hériter de la vie éternelle. Cela rend le chef triste parce qu’il était très riche. Jésus voit la tristesse du chef et dit qu’il est très difficile pour une personne riche d’entrer dans le royaume de Dieu. Il serait plus facile pour un très grand animal de passer par le trou dans une aiguille à coudre que pour un homme riche d’entrer dans le royaume de Dieu.</w:t>
      </w:r>
    </w:p>
    <w:p>
      <w:pPr/>
      <w:r>
        <w:rPr>
          <w:lang w:val="fr_FR" w:bidi="fr_FR"/>
        </w:rPr>
      </w:r>
      <w:r>
        <w:rPr>
          <w:lang w:val="fr_FR" w:bidi="fr_FR"/>
        </w:rPr>
        <w:t>Arrêtez-vous et faites une liste de choses que votre culture penserait impossible. Faites un très petit trou dans une feuille ou un morceau de tissu. Essayez de passer à travers ce trou.</w:t>
      </w:r>
    </w:p>
    <w:p>
      <w:pPr/>
      <w:r>
        <w:rPr>
          <w:lang w:val="fr_FR" w:bidi="fr_FR"/>
        </w:rPr>
      </w:r>
      <w:r>
        <w:rPr>
          <w:lang w:val="fr_FR" w:bidi="fr_FR"/>
        </w:rPr>
        <w:t>La foule se demande les uns aux autres : « Qui peut alors être sauvé ? » Jésus répond en leur disant que Dieu peut faire l’impossible. Pierre dit à Jésus que les disciples ont quitté leurs propres maisons pour Jésus. Jésus dit à Pierre que quiconque a quitté sa maison, ou ses familles, pour le royaume de Dieu sera grandement récompensé dans cette vie et dans la suivante.</w:t>
      </w:r>
    </w:p>
    <w:p>
      <w:pPr/>
      <w:r>
        <w:rPr>
          <w:lang w:val="fr_FR" w:bidi="fr_FR"/>
        </w:rPr>
      </w:r>
      <w:r>
        <w:rPr>
          <w:lang w:val="fr_FR" w:bidi="fr_FR"/>
        </w:rPr>
        <w:t>Arrêtez-vous et faites une liste de tous vos biens ; autant que vous pouvez penser. Cochez les biens dont il serait difficile de se passer pour vivre.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 chef</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Pierre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 xml:space="preserve">Un chef vient à Jésus et demande à Jésus ce que le chef doit faire pour hériter de la vie éternelle. Le chef s’adresse à Jésus en l'appelant « bon maître. » </w:t>
      </w:r>
    </w:p>
    <w:p>
      <w:pPr/>
      <w:r>
        <w:rPr>
          <w:lang w:val="fr_FR" w:bidi="fr_FR"/>
        </w:rPr>
      </w:r>
      <w:r>
        <w:rPr>
          <w:lang w:val="fr_FR" w:bidi="fr_FR"/>
        </w:rPr>
        <w:t>Arrêtez la représentation : Demandez à l’acteur qui joue le chef ce qu’il ressent. Vous entendrez des choses comme « Je veux être sûr d’avoir tout fait correctement, et trouver que je suis justifié devant Dieu. » « Je sais qu’il y a plus à faire que simplement faire toutes les bonnes choses, mais je ne suis pas sûr de ce qui doit être fait d’autre. » Reprenez la représentation.</w:t>
      </w:r>
    </w:p>
    <w:p>
      <w:pPr/>
      <w:r>
        <w:rPr>
          <w:lang w:val="fr_FR" w:bidi="fr_FR"/>
        </w:rPr>
      </w:r>
      <w:r>
        <w:rPr>
          <w:lang w:val="fr_FR" w:bidi="fr_FR"/>
        </w:rPr>
        <w:t>Jésus répond en demandant au chef pourquoi le chef appelle Jésus bon quand seul Dieu est bon. Ensuite, Jésus dit au chef que le chef connaît les commandements. Le chef dit que le chef les a gardés depuis sa jeunesse. Jésus dit au chef qu'il manque encore une chose au chef. Jésus dit au chef de vendre tous les biens du chef et de donner l’argent aux pauvres. Puis le chef aura des trésors dans le ciel. Ensuite Jésus dit au chef de suivre Jésus. Le chef devient très triste et attristé de ce que Jésus a dit parce que le chef est très riche.</w:t>
      </w:r>
    </w:p>
    <w:p>
      <w:pPr/>
      <w:r>
        <w:rPr>
          <w:lang w:val="fr_FR" w:bidi="fr_FR"/>
        </w:rPr>
      </w:r>
      <w:r>
        <w:rPr>
          <w:lang w:val="fr_FR" w:bidi="fr_FR"/>
        </w:rPr>
        <w:t>Arrêtez la représentation : Demandez à l’acteur qui joue Jésus ce qu’il ressent. Vous entendrez des choses comme : « J’aime cet homme et il veut vraiment faire les bonnes choses. » « Je peux voir qu’il lutte avec l’amour de l’argent mais il pourrait facilement régler cela. » Reprenez la représentation.</w:t>
      </w:r>
    </w:p>
    <w:p>
      <w:pPr/>
      <w:r>
        <w:rPr>
          <w:lang w:val="fr_FR" w:bidi="fr_FR"/>
        </w:rPr>
      </w:r>
      <w:r>
        <w:rPr>
          <w:lang w:val="fr_FR" w:bidi="fr_FR"/>
        </w:rPr>
        <w:t>Jésus voit la tristesse du chef et dit à la foule qu’il est très difficile pour les riches d’entrer dans le royaume de Dieu. Les personnes dans la foule demandent : « Qui peut alors être sauvé ? » Jésus leur dit que ce qui est impossible pour l’homme est possible pour Dieu. Pierre rappelle à Jésus que les disciples ont tout abandonné pour Dieu. Jésus leur dit que quiconque a quitté sa maison, sa femme, ses frères, ses parents ou ses enfants pour le royaume de Dieu sera récompensé dans cette vie et dans la vie à venir.</w:t>
      </w:r>
    </w:p>
    <w:p>
      <w:pPr/>
      <w:r>
        <w:rPr>
          <w:lang w:val="fr_FR" w:bidi="fr_FR"/>
        </w:rPr>
      </w:r>
      <w:r>
        <w:rPr>
          <w:lang w:val="fr_FR" w:bidi="fr_FR"/>
        </w:rPr>
        <w:t>Arrêtez la représentation : Demandez aux acteurs qui jouent les disciples ce qu’ils ressentent. Vous entendrez des choses comme : « Validé devant le fait que la vie que j’ai quittée n’était pas pour rien. » « Assuré dans mon héritage de la vie éternelle. » Demandez à l’acteur qui joue Pierre ce qu’il ressent. Écoutez des choses comme : « Même si j’aime ma femme, j’aime Jésus encore plus.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Un chef, ou un membre de la classe dirigeante, vient à Jésus pour demander à Jésus ce que le chef doit faire pour hériter de la </w:t>
      </w:r>
      <w:r>
        <w:rPr>
          <w:b/>
          <w:lang w:val="fr_FR" w:bidi="fr_FR"/>
        </w:rPr>
        <w:t>vie éternelle</w:t>
      </w:r>
      <w:r>
        <w:rPr>
          <w:lang w:val="fr_FR" w:bidi="fr_FR"/>
        </w:rPr>
        <w:t>. La</w:t>
      </w:r>
      <w:r>
        <w:rPr>
          <w:lang w:val="fr_FR" w:bidi="fr_FR"/>
        </w:rPr>
        <w:t xml:space="preserve"> vie éternelle</w:t>
      </w:r>
      <w:r>
        <w:rPr>
          <w:lang w:val="fr_FR" w:bidi="fr_FR"/>
        </w:rPr>
        <w:t xml:space="preserve"> est la vraie vie qui ne finit jamais. Nous ne savons pas quel genre de chef était ce chef, seulement qu’il avait une certaine influence dans la société. Jésus semble ensuite répondre à la question du chef avec une répétition de certains des dix commandements, ou lois de Dieu. Jésus mentionne ne commettez pas d’</w:t>
      </w:r>
      <w:r>
        <w:rPr>
          <w:b/>
          <w:lang w:val="fr_FR" w:bidi="fr_FR"/>
        </w:rPr>
        <w:t>adultère</w:t>
      </w:r>
      <w:r>
        <w:rPr>
          <w:lang w:val="fr_FR" w:bidi="fr_FR"/>
        </w:rPr>
        <w:t>. Commettre l’adultère c’est avoir une relation sexuelle avec quelqu’un d’autre que son mari ou sa femme. Utilisez le même mot que vous avez utilisé pour adultère auparavant. Référez-vous au Glossaire principal pour une définition de l’</w:t>
      </w:r>
      <w:r>
        <w:rPr>
          <w:lang w:val="fr_FR" w:bidi="fr_FR"/>
        </w:rPr>
        <w:t>adultère</w:t>
      </w:r>
      <w:r>
        <w:rPr>
          <w:lang w:val="fr_FR" w:bidi="fr_FR"/>
        </w:rPr>
        <w:t xml:space="preserve">. Jésus mentionne aussi ne pas tuer, ou ne pas prendre intentionnellement la vie de quelqu’un ; ne pas voler ; ne pas porter de faux témoignage, ou ne pas mentir à propos de quelqu’un ; et honorer, ou montrer du respect et aider son père et sa mère. Le chef a gardé la loi depuis qu’il était jeune. Jésus entend cela et dit qu’il y avait une chose que le chef manquait encore, ou ne possédait pas. Jésus dit au chef de vendre tous les biens du chef et de donner l’argent aux pauvres. Puis le chef aura des </w:t>
      </w:r>
      <w:r>
        <w:rPr>
          <w:b/>
          <w:lang w:val="fr_FR" w:bidi="fr_FR"/>
        </w:rPr>
        <w:t>trésors dans le ciel</w:t>
      </w:r>
      <w:r>
        <w:rPr>
          <w:lang w:val="fr_FR" w:bidi="fr_FR"/>
        </w:rPr>
        <w:t>. « Trésors dans le ciel » signifie une vie qui dure pour toujours avec Dieu. Ensuite le chef doit venir suivre Jésus.</w:t>
      </w:r>
    </w:p>
    <w:p>
      <w:pPr/>
      <w:r>
        <w:rPr>
          <w:lang w:val="fr_FR" w:bidi="fr_FR"/>
        </w:rPr>
      </w:r>
      <w:r>
        <w:rPr>
          <w:lang w:val="fr_FR" w:bidi="fr_FR"/>
        </w:rPr>
        <w:t xml:space="preserve">Quand le chef a entendu ce que Jésus lui a dit, il est devenu très triste, ou très affligé, parce que le chef était très riche. Jésus regarde le chef et voit la tristesse du chef. Jésus dit à toute la foule qu’il est très difficile pour un homme riche d’entrer dans le </w:t>
      </w:r>
      <w:r>
        <w:rPr>
          <w:b/>
          <w:lang w:val="fr_FR" w:bidi="fr_FR"/>
        </w:rPr>
        <w:t>royaume de Dieu</w:t>
      </w:r>
      <w:r>
        <w:rPr>
          <w:lang w:val="fr_FR" w:bidi="fr_FR"/>
        </w:rPr>
        <w:t xml:space="preserve">. Le royaume de Dieu est la domination et le règne de Dieu sur toutes choses, en commençant par le ministère de Jésus sur la terre. Le royaume de Dieu parle de gens qui suivent Jésus comme leur Roi. Utilisez le même mot que vous avez utilisé pour royaume de Dieu auparavant. Référez‑vous au Glossaire principal pour la définition de </w:t>
      </w:r>
      <w:r>
        <w:rPr>
          <w:lang w:val="fr_FR" w:bidi="fr_FR"/>
        </w:rPr>
        <w:t>royaume de Dieu</w:t>
      </w:r>
      <w:r>
        <w:rPr>
          <w:lang w:val="fr_FR" w:bidi="fr_FR"/>
        </w:rPr>
        <w:t>.</w:t>
      </w:r>
    </w:p>
    <w:p>
      <w:pPr/>
      <w:r>
        <w:rPr>
          <w:lang w:val="fr_FR" w:bidi="fr_FR"/>
        </w:rPr>
      </w:r>
      <w:r>
        <w:rPr>
          <w:lang w:val="fr_FR" w:bidi="fr_FR"/>
        </w:rPr>
        <w:t xml:space="preserve">Jésus dit qu’il est plus facile pour un chameau de passer par l’œil, ou le trou d’une aiguille que pour une personne riche d’entrer dans le royaume de Dieu. La foule demande qui peut alors être </w:t>
      </w:r>
      <w:r>
        <w:rPr>
          <w:b/>
          <w:lang w:val="fr_FR" w:bidi="fr_FR"/>
        </w:rPr>
        <w:t>sauvé</w:t>
      </w:r>
      <w:r>
        <w:rPr>
          <w:lang w:val="fr_FR" w:bidi="fr_FR"/>
        </w:rPr>
        <w:t xml:space="preserve">. </w:t>
      </w:r>
      <w:r>
        <w:rPr>
          <w:lang w:val="fr_FR" w:bidi="fr_FR"/>
        </w:rPr>
        <w:t>Sauvé</w:t>
      </w:r>
      <w:r>
        <w:rPr>
          <w:lang w:val="fr_FR" w:bidi="fr_FR"/>
        </w:rPr>
        <w:t xml:space="preserve"> signifie aussi avoir la vie éternelle dans le royaume de Dieu. Jésus leur dit que Dieu peut faire ce qui semble impossible pour les humains.</w:t>
      </w:r>
    </w:p>
    <w:p>
      <w:pPr/>
      <w:r>
        <w:rPr>
          <w:lang w:val="fr_FR" w:bidi="fr_FR"/>
        </w:rPr>
      </w:r>
      <w:r>
        <w:rPr>
          <w:lang w:val="fr_FR" w:bidi="fr_FR"/>
        </w:rPr>
        <w:t>Pierre rappelle à Jésus que les disciples ont quitté leurs maisons pour le bénéfice du royaume de Dieu. Jésus dit aux disciples que quiconque quitte ses maisons ou ses relations familiales pour le bénéfice du royaume de Dieu recevra beaucoup plus dans cette vie et dans la vie à venir.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18:31–34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18.31–34.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se prépare à terminer le voyage vers Jérusalem. Jésus a enseigné aux disciples, ses suiveurs les plus proches, et a répondu aux questions des pharisiens, les chefs religieux juifs, en utilisant des paraboles. Jésus prend les disciples à part, loin des autres personnes, pour leur dire ce qui va se passer à Jérusalem. Nous ne savons pas exactement où Jésus se trouvait pendant qu’il parlait à ses disciples. Tout ce que nous savons est que Jésus et les disciples sont quelque part entre la frontière de la Galilée et la Samarie, et Jéricho.</w:t>
      </w:r>
    </w:p>
    <w:p>
      <w:pPr/>
      <w:r>
        <w:rPr>
          <w:lang w:val="fr_FR" w:bidi="fr_FR"/>
        </w:rPr>
      </w:r>
      <w:r>
        <w:rPr>
          <w:lang w:val="fr_FR" w:bidi="fr_FR"/>
        </w:rPr>
        <w:t>Arrêtez-vous et regardez la carte de la Galilée, de la Samarie et de la Judée.</w:t>
      </w:r>
    </w:p>
    <w:p>
      <w:pPr/>
      <w:r>
        <w:rPr>
          <w:lang w:val="fr_FR" w:bidi="fr_FR"/>
        </w:rPr>
      </w:r>
      <w:r>
        <w:rPr>
          <w:lang w:val="fr_FR" w:bidi="fr_FR"/>
        </w:rPr>
        <w:t>Jésus sépare les douze disciples du groupe plus grand qui s’est rassemblé afin de leur parler en privé. Jésus utilise le mot : « Voyez », « Écoutez » ou « Regardez. » Il s’agit d’un mot qui souligne ce qui vient ensuite. Il indique aussi la vérité de ce qui est dit. Jésus leur dit qu’ils montent à Jérusalem. Jérusalem, la capitale d’Israël, est appelée : « La ville sur une colline » et est située sur un plateau dans une chaîne de montagnes. Monter à Jérusalem signifiait monter une colline vers la ville.</w:t>
      </w:r>
    </w:p>
    <w:p>
      <w:pPr/>
      <w:r>
        <w:rPr>
          <w:lang w:val="fr_FR" w:bidi="fr_FR"/>
        </w:rPr>
      </w:r>
      <w:r>
        <w:rPr>
          <w:lang w:val="fr_FR" w:bidi="fr_FR"/>
        </w:rPr>
        <w:t>Arrêtez-vous et regardez l’image de Jérusalem et de la région environnante.</w:t>
      </w:r>
    </w:p>
    <w:p>
      <w:pPr/>
      <w:r>
        <w:rPr>
          <w:lang w:val="fr_FR" w:bidi="fr_FR"/>
        </w:rPr>
      </w:r>
      <w:r>
        <w:rPr>
          <w:lang w:val="fr_FR" w:bidi="fr_FR"/>
        </w:rPr>
        <w:t>Jésus dit aux disciples que toutes les prophéties sur le Fils de l’homme seront accomplies à Jérusalem. Jésus veut que ses disciples sachent que Dieu veut qu’il aille à Jérusalem pour accomplir les desseins de Dieu. Rappelez-vous que les prophéties sont des paroles de Dieu dites à travers les messagers humains de Dieu. Rappelez-vous que le Fils de l’homme est le terme que Jésus utilise pour parler de lui-même.</w:t>
      </w:r>
    </w:p>
    <w:p>
      <w:pPr/>
      <w:r>
        <w:rPr>
          <w:lang w:val="fr_FR" w:bidi="fr_FR"/>
        </w:rPr>
      </w:r>
      <w:r>
        <w:rPr>
          <w:lang w:val="fr_FR" w:bidi="fr_FR"/>
        </w:rPr>
        <w:t>Jésus résume ce que les prophètes ont dit concernant le Fils de l’homme. Jésus dit que les gens livreront, ou remettront le Fils de l’homme aux Gentils, c'est-à-dire aux non-Juifs. Dans ce cas présent, les non-Juifs sont les fonctionnaires romains. Les fonctionnaires romains se moqueront ensuite, ou se moqueront de Jésus, traiteront Jésus avec honte, et cracheront sur Jésus. Cracher sur quelqu’un est un signe de dégoût ou de colère contre lui, ainsi qu'une façon de déshonorer quelqu’un.</w:t>
      </w:r>
    </w:p>
    <w:p>
      <w:pPr/>
      <w:r>
        <w:rPr>
          <w:lang w:val="fr_FR" w:bidi="fr_FR"/>
        </w:rPr>
      </w:r>
      <w:r>
        <w:rPr>
          <w:lang w:val="fr_FR" w:bidi="fr_FR"/>
        </w:rPr>
        <w:t>Arrêtez-vous et discutez : Comment les gens dans votre culture montrent-ils du dégoût ou de la colère pour quelqu’un d’autre ? Racontez une histoire où quelqu’un a été dégoûté de vous, ou vous avez été dégoûté de lui. Que s’est-il passé ? Comment cela vous a-t-il fait vous sentir ? Quelle était la partie la plus difficile de la situation ?</w:t>
      </w:r>
    </w:p>
    <w:p>
      <w:pPr/>
      <w:r>
        <w:rPr>
          <w:lang w:val="fr_FR" w:bidi="fr_FR"/>
        </w:rPr>
      </w:r>
      <w:r>
        <w:rPr>
          <w:lang w:val="fr_FR" w:bidi="fr_FR"/>
        </w:rPr>
        <w:t>Jésus dit aux disciples qu’après que les Romains auront flagellé Jésus, ou fouetté sévèrement Jésus, ils mettront Jésus à mort.</w:t>
      </w:r>
    </w:p>
    <w:p>
      <w:pPr/>
      <w:r>
        <w:rPr>
          <w:lang w:val="fr_FR" w:bidi="fr_FR"/>
        </w:rPr>
      </w:r>
      <w:r>
        <w:rPr>
          <w:lang w:val="fr_FR" w:bidi="fr_FR"/>
        </w:rPr>
        <w:t>Arrêtez-vous et regardez l’image du fouet.</w:t>
      </w:r>
    </w:p>
    <w:p>
      <w:pPr/>
      <w:r>
        <w:rPr>
          <w:lang w:val="fr_FR" w:bidi="fr_FR"/>
        </w:rPr>
      </w:r>
      <w:r>
        <w:rPr>
          <w:lang w:val="fr_FR" w:bidi="fr_FR"/>
        </w:rPr>
        <w:t>Puis Jésus ressuscitera à la vie le troisième jour. Le troisième jour ne doit pas être confondu avec trois jours plus tard. Le premier jour est le jour où Jésus meurt, le deuxième jour est le samedi, et le troisième jour est où Jésus est ressuscité de nouveau le dimanche.</w:t>
      </w:r>
    </w:p>
    <w:p>
      <w:pPr/>
      <w:r>
        <w:rPr>
          <w:lang w:val="fr_FR" w:bidi="fr_FR"/>
        </w:rPr>
      </w:r>
      <w:r>
        <w:rPr>
          <w:lang w:val="fr_FR" w:bidi="fr_FR"/>
        </w:rPr>
        <w:t>Les disciples ne comprennent rien de ce que Jésus leur dit. D’une manière ou d’une autre, les disciples ne comprennent pas la signification de ce que Jésus venait de dire. Peut-être qu’ils ne s’attendent tout simplement pas à ce qu’il a dit arriverait, ou peut-être que Dieu leur en a caché la signification. Quoi qu'il en soit, ils n’étaient pas capables de s’attacher à la compréhension, ou de donner un sens, à ce que Jésus disait.</w:t>
      </w:r>
    </w:p>
    <w:p>
      <w:pPr/>
      <w:r>
        <w:rPr>
          <w:lang w:val="fr_FR" w:bidi="fr_FR"/>
        </w:rPr>
      </w:r>
      <w:r>
        <w:rPr>
          <w:lang w:val="fr_FR" w:bidi="fr_FR"/>
        </w:rPr>
        <w:t>Arrêtez-vous et discutez : Racontez une histoire d’un moment où quelqu’un vous expliquait quelque chose et vous n’aviez aucune idée de ce que cela signifiait.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Jésus éloigne les douze disciples du plus grand groupe et leur dit qu’ils vont à Jérusalem. Jésus dit : « À Jérusalem toutes les prophéties sur le Fils de l’homme s’accompliront. » Jésus leur dit que Jésus sera livré aux autorités romaines, traité avec honte, et ils lui cracheront dessus. Après que Jésus aura été flagellé, il sera mis à mort et ressuscitera de nouveau le troisième jour.</w:t>
      </w:r>
    </w:p>
    <w:p>
      <w:pPr/>
      <w:r>
        <w:rPr>
          <w:lang w:val="fr_FR" w:bidi="fr_FR"/>
        </w:rPr>
      </w:r>
      <w:r>
        <w:rPr>
          <w:b/>
          <w:lang w:val="fr_FR" w:bidi="fr_FR"/>
        </w:rPr>
        <w:t>Deuxième partie :</w:t>
      </w:r>
      <w:r>
        <w:rPr>
          <w:lang w:val="fr_FR" w:bidi="fr_FR"/>
        </w:rPr>
        <w:t xml:space="preserve"> Les disciples ne comprennent rien de ce que Jésus dit.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w:t>
      </w:r>
    </w:p>
    <w:p>
      <w:pPr>
        <w:pStyle w:val="ListBullet"/>
        <w:spacing w:line="240" w:lineRule="auto"/>
        <w:ind w:left="720"/>
      </w:pPr>
      <w:r>
        <w:rPr>
          <w:lang w:val="fr_FR" w:bidi="fr_FR"/>
        </w:rPr>
      </w:r>
      <w:r>
        <w:rPr>
          <w:lang w:val="fr_FR" w:bidi="fr_FR"/>
        </w:rPr>
        <w:t>Les autorités romaines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et les disciples sont quelque part entre la frontière de la Galilée et la Samarie, et Jérusalem. Jésus sépare ses douze disciples de tous les autres qui sont là à écouter Jésus. Jésus utilise le mot : « Voyez », « Écoutez » ou « Regardez. » Il s’agit d’un mot qui souligne ce qui vient ensuite. Il indique aussi la vérité de ce qui est dit. Jésus dit aux disciples qu’ils montent à Jérusalem. Jérusalem, la capitale d’Israël, est appelée : « La ville sur une colline » et est située sur un plateau dans une chaîne de montagnes. Aller à Jérusalem signifiait monter une colline vers la ville.</w:t>
      </w:r>
    </w:p>
    <w:p>
      <w:pPr/>
      <w:r>
        <w:rPr>
          <w:lang w:val="fr_FR" w:bidi="fr_FR"/>
        </w:rPr>
      </w:r>
      <w:r>
        <w:rPr>
          <w:lang w:val="fr_FR" w:bidi="fr_FR"/>
        </w:rPr>
        <w:t>Arrêtez-vous et regardez à nouveau l’image de Jérusalem et de la région environnante.</w:t>
      </w:r>
    </w:p>
    <w:p>
      <w:pPr/>
      <w:r>
        <w:rPr>
          <w:lang w:val="fr_FR" w:bidi="fr_FR"/>
        </w:rPr>
      </w:r>
      <w:r>
        <w:rPr>
          <w:lang w:val="fr_FR" w:bidi="fr_FR"/>
        </w:rPr>
        <w:t>Jésus dit aux disciples que toutes les prophéties sur le Fils de l’homme seront accomplies à Jérusalem. Cela indique aux disciples qu’aller à Jérusalem fait partie des desseins de Dieu. Jésus dit que le Fils de l’homme sera livré, ou livré aux Gentils. Ce sont les Juifs qui livrent Jésus aux chefs des Gentils, c’est-à-dire aux Romains. Les fonctionnaires romains se moqueront ensuite de Jésus, et traiteront Jésus avec honte, et cracheront sur Jésus. Jésus dit aux disciples qu’après que les Romains auront flagellé Jésus, ou fouetté sévèrement Jésus, ils mettront Jésus à mort. Puis le troisième jour Jésus ressuscitera à la vie. Le troisième jour ne doit pas être confondu avec trois jours plus tard. Le premier jour est le jour où Jésus meurt, le deuxième jour est le samedi, et le troisième jour est où Jésus est ressuscité de nouveau le dimanche.</w:t>
      </w:r>
    </w:p>
    <w:p>
      <w:pPr/>
      <w:r>
        <w:rPr>
          <w:lang w:val="fr_FR" w:bidi="fr_FR"/>
        </w:rPr>
      </w:r>
      <w:r>
        <w:rPr>
          <w:lang w:val="fr_FR" w:bidi="fr_FR"/>
        </w:rPr>
        <w:t>Discutez de la façon dont les gens sont torturés dans votre culture. Discutez de la façon dont les gens sont mis à mort dans votre culture. Comment traduirez-vous ce que Jésus dit qu’il lui arrivera d’une manière que les gens dans votre culture le comprendront ?</w:t>
      </w:r>
    </w:p>
    <w:p>
      <w:pPr/>
      <w:r>
        <w:rPr>
          <w:lang w:val="fr_FR" w:bidi="fr_FR"/>
        </w:rPr>
      </w:r>
      <w:r>
        <w:rPr>
          <w:lang w:val="fr_FR" w:bidi="fr_FR"/>
        </w:rPr>
        <w:t>Luc essaie d’aider le lecteur à voir que les disciples ne comprenaient pas du tout ce que Jésus venait de dire. Luc dit cela de trois façons différentes dans la même phrase : les disciples ne comprenaient pas, la signification leur était cachée, et ils ne saisissaient pas ou ne savaient pas ce de quoi Jésus parlait.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w:t>
      </w:r>
    </w:p>
    <w:p>
      <w:pPr>
        <w:pStyle w:val="ListBullet"/>
        <w:spacing w:line="240" w:lineRule="auto"/>
        <w:ind w:left="720"/>
      </w:pPr>
      <w:r>
        <w:rPr>
          <w:lang w:val="fr_FR" w:bidi="fr_FR"/>
        </w:rPr>
      </w:r>
      <w:r>
        <w:rPr>
          <w:lang w:val="fr_FR" w:bidi="fr_FR"/>
        </w:rPr>
        <w:t>Les autorités romaines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sépare ses douze disciples de la foule pour leur parler en privé. Jésus dit aux disciples qu’ils vont à Jérusalem où les prophéties sur le Fils de l’homme s’accompliront. Jésus dit que le Fils de l’homme sera livré aux Gentils, qu'il sera moqué, qu'on lui crachera dessus, qu'on le battra, puis qu'il sera tué. Le Fils de l’homme ressuscitera de nouveau le troisième jour.</w:t>
      </w:r>
    </w:p>
    <w:p>
      <w:pPr/>
      <w:r>
        <w:rPr>
          <w:lang w:val="fr_FR" w:bidi="fr_FR"/>
        </w:rPr>
      </w:r>
      <w:r>
        <w:rPr>
          <w:lang w:val="fr_FR" w:bidi="fr_FR"/>
        </w:rPr>
        <w:t>Les disciples ne comprennent pas ce que Jésus venait de dire. La signification leur était cachée.</w:t>
      </w:r>
    </w:p>
    <w:p>
      <w:pPr/>
      <w:r>
        <w:rPr>
          <w:lang w:val="fr_FR" w:bidi="fr_FR"/>
        </w:rPr>
      </w:r>
      <w:r>
        <w:rPr>
          <w:lang w:val="fr_FR" w:bidi="fr_FR"/>
        </w:rPr>
        <w:t>Arrêtez la représentation : Demandez à l’acteur qui joue Jésus ce qu’il ressent. Vous entendrez des choses comme : « Triste que les disciples ne comprennent pas. » « Je sais ce que je dois traverser mais désormais cela devient plus réel. » « Je veux que les disciples puissent regarder en arrière et comprendre que tout cela fait partie du plan de Dieu.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sépare les douze </w:t>
      </w:r>
      <w:r>
        <w:rPr>
          <w:b/>
          <w:lang w:val="fr_FR" w:bidi="fr_FR"/>
        </w:rPr>
        <w:t>disciples</w:t>
      </w:r>
      <w:r>
        <w:rPr>
          <w:lang w:val="fr_FR" w:bidi="fr_FR"/>
        </w:rPr>
        <w:t xml:space="preserve"> du plus grand groupe pour leur parler en privé. Les disciples sont les suiveurs les plus proches de Jésus. Utilisez le même mot pour disciples que celui que vous avez utilisé auparavant. Référez vous au glossaire principal pour la définition de </w:t>
      </w:r>
      <w:r>
        <w:rPr>
          <w:lang w:val="fr_FR" w:bidi="fr_FR"/>
        </w:rPr>
        <w:t>disciples</w:t>
      </w:r>
      <w:r>
        <w:rPr>
          <w:lang w:val="fr_FR" w:bidi="fr_FR"/>
        </w:rPr>
        <w:t xml:space="preserve">. </w:t>
      </w:r>
    </w:p>
    <w:p>
      <w:pPr/>
      <w:r>
        <w:rPr>
          <w:lang w:val="fr_FR" w:bidi="fr_FR"/>
        </w:rPr>
      </w:r>
      <w:r>
        <w:rPr>
          <w:lang w:val="fr_FR" w:bidi="fr_FR"/>
        </w:rPr>
        <w:t xml:space="preserve">Jésus dit aux disciples qu’ils vont à </w:t>
      </w:r>
      <w:r>
        <w:rPr>
          <w:b/>
          <w:lang w:val="fr_FR" w:bidi="fr_FR"/>
        </w:rPr>
        <w:t>Jérusalem</w:t>
      </w:r>
      <w:r>
        <w:rPr>
          <w:lang w:val="fr_FR" w:bidi="fr_FR"/>
        </w:rPr>
        <w:t xml:space="preserve">. Jérusalem est la capitale religieuse pour les Juifs. Utilisez le même mot pour Jérusalem que vous avez utilisé auparavant. Référez-vous au Glossaire principal pour une définition de </w:t>
      </w:r>
      <w:r>
        <w:rPr>
          <w:lang w:val="fr_FR" w:bidi="fr_FR"/>
        </w:rPr>
        <w:t>Jérusalem</w:t>
      </w:r>
      <w:r>
        <w:rPr>
          <w:lang w:val="fr_FR" w:bidi="fr_FR"/>
        </w:rPr>
        <w:t xml:space="preserve">. Jésus leur dit qu’à Jérusalem tout ce qui est écrit par les </w:t>
      </w:r>
      <w:r>
        <w:rPr>
          <w:b/>
          <w:lang w:val="fr_FR" w:bidi="fr_FR"/>
        </w:rPr>
        <w:t>prophètes</w:t>
      </w:r>
      <w:r>
        <w:rPr>
          <w:lang w:val="fr_FR" w:bidi="fr_FR"/>
        </w:rPr>
        <w:t xml:space="preserve"> concernant le </w:t>
      </w:r>
      <w:r>
        <w:rPr>
          <w:b/>
          <w:lang w:val="fr_FR" w:bidi="fr_FR"/>
        </w:rPr>
        <w:t>Fils de l’homme</w:t>
      </w:r>
      <w:r>
        <w:rPr>
          <w:lang w:val="fr_FR" w:bidi="fr_FR"/>
        </w:rPr>
        <w:t xml:space="preserve"> s’accomplira. Un prophète est quelqu’un qui reçoit un message de la part de Dieu et donne ce message au peuple de Dieu. Utilisez le même mot pour prophète que vous avez utilisé auparavant. Référez-vous au Glossaire principal pour une définition de </w:t>
      </w:r>
      <w:r>
        <w:rPr>
          <w:lang w:val="fr_FR" w:bidi="fr_FR"/>
        </w:rPr>
        <w:t>prophète</w:t>
      </w:r>
      <w:r>
        <w:rPr>
          <w:lang w:val="fr_FR" w:bidi="fr_FR"/>
        </w:rPr>
        <w:t xml:space="preserve">. </w:t>
      </w:r>
      <w:r>
        <w:rPr>
          <w:lang w:val="fr_FR" w:bidi="fr_FR"/>
        </w:rPr>
        <w:t>Le Fils de l’homme</w:t>
      </w:r>
      <w:r>
        <w:rPr>
          <w:lang w:val="fr_FR" w:bidi="fr_FR"/>
        </w:rPr>
        <w:t xml:space="preserve"> était le terme utilisé par Jésus pour lui-même pour faire référence aux prophéties de l’Ancien Testament et pour se distinguer en tant que Dieu.</w:t>
      </w:r>
    </w:p>
    <w:p>
      <w:pPr/>
      <w:r>
        <w:rPr>
          <w:lang w:val="fr_FR" w:bidi="fr_FR"/>
        </w:rPr>
      </w:r>
      <w:r>
        <w:rPr>
          <w:lang w:val="fr_FR" w:bidi="fr_FR"/>
        </w:rPr>
        <w:t xml:space="preserve">Jésus résume ce que ces prophètes ont dit concernant le Fils de l’homme. Le Fils de l’homme sera livré aux chefs des </w:t>
      </w:r>
      <w:r>
        <w:rPr>
          <w:b/>
          <w:lang w:val="fr_FR" w:bidi="fr_FR"/>
        </w:rPr>
        <w:t>Gentils</w:t>
      </w:r>
      <w:r>
        <w:rPr>
          <w:lang w:val="fr_FR" w:bidi="fr_FR"/>
        </w:rPr>
        <w:t xml:space="preserve">. Les Gentils est un terme qui fait référence à toute personne non-juive. Dans les Évangiles, il s'agit principalement des Romains. Référez-vous au Glossaire principal pour une définition de </w:t>
      </w:r>
      <w:r>
        <w:rPr>
          <w:lang w:val="fr_FR" w:bidi="fr_FR"/>
        </w:rPr>
        <w:t>Gentils</w:t>
      </w:r>
      <w:r>
        <w:rPr>
          <w:lang w:val="fr_FR" w:bidi="fr_FR"/>
        </w:rPr>
        <w:t>. Il sera moqué, traité avec honte et on lui crachera dessus. Après que les fonctionnaires romains auront fouetté sévèrement le Fils de l’homme, ils le mettront à mort. Il ressuscitera de nouveau le troisième jour.</w:t>
      </w:r>
    </w:p>
    <w:p>
      <w:pPr/>
      <w:r>
        <w:rPr>
          <w:lang w:val="fr_FR" w:bidi="fr_FR"/>
        </w:rPr>
      </w:r>
      <w:r>
        <w:rPr>
          <w:lang w:val="fr_FR" w:bidi="fr_FR"/>
        </w:rPr>
        <w:t>Les disciples ne comprennent pas ce que Jésus leur a dit. La signification leur était cachée.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18:35–19:10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18.35–19.10.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Jésus a averti ses disciples qu’il serait moqué, fouetté et tué par les Romains à Jérusalem. Le troisième jour, Jésus dit qu’il ressusciterait à la vie, mais les disciples ne l’ont pas compris. Ils atteignent maintenant la ville de Jéricho où Jésus guérit un homme aveugle et mange un repas avec un collecteur d’impôts.</w:t>
      </w:r>
    </w:p>
    <w:p>
      <w:pPr/>
      <w:r>
        <w:rPr>
          <w:lang w:val="fr_FR" w:bidi="fr_FR"/>
        </w:rPr>
      </w:r>
      <w:r>
        <w:rPr>
          <w:lang w:val="fr_FR" w:bidi="fr_FR"/>
        </w:rPr>
        <w:t>Jésus et ses disciples, ou suiveurs les plus proches, voyagent vers Jérusalem. Il y a également une foule qui voyage avec lui. Jésus a déjà dit à ses disciples qu’il va mourir à Jérusalem mais que Dieu le ramènera à la vie le troisième jour. Jésus et ses disciples s’approchent de la ville de Jéricho. Jéricho était une ville qui se trouvait entre Jérusalem et le fleuve du Jourdain. Il se trouvait à environ 24 km au nord-est de Jérusalem.</w:t>
      </w:r>
    </w:p>
    <w:p>
      <w:pPr/>
      <w:r>
        <w:rPr>
          <w:lang w:val="fr_FR" w:bidi="fr_FR"/>
        </w:rPr>
      </w:r>
      <w:r>
        <w:rPr>
          <w:lang w:val="fr_FR" w:bidi="fr_FR"/>
        </w:rPr>
        <w:t>Arrêtez-vous et montrez à votre équipe une carte soulignant où se trouve Jéricho par rapport à Jérusalem et au Jourdain.</w:t>
      </w:r>
    </w:p>
    <w:p>
      <w:pPr/>
      <w:r>
        <w:rPr>
          <w:lang w:val="fr_FR" w:bidi="fr_FR"/>
        </w:rPr>
      </w:r>
      <w:r>
        <w:rPr>
          <w:lang w:val="fr_FR" w:bidi="fr_FR"/>
        </w:rPr>
        <w:t>Sur la route se trouve un homme aveugle en train de mendier. « Mendier » signifie qu’il demandait humblement aux gens de la nourriture ou de l’argent pour rester en vie. Parce qu’il était aveugle, il ne pouvait pas participer à la vie de sa communauté. Il devait vivre de ce que les autres lui donnaient. Quand l’homme entend le bruit de beaucoup de personnes qui passent, il veut savoir ce qui se passait. Quelqu’un dans la foule lui dit que Jésus de Nazareth passait par là. Les gens identifient Jésus par la ville d’où il vient : Nazareth. La personne laisse entendre que beaucoup de gens suivent Jésus.</w:t>
      </w:r>
    </w:p>
    <w:p>
      <w:pPr/>
      <w:r>
        <w:rPr>
          <w:lang w:val="fr_FR" w:bidi="fr_FR"/>
        </w:rPr>
      </w:r>
      <w:r>
        <w:rPr>
          <w:lang w:val="fr_FR" w:bidi="fr_FR"/>
        </w:rPr>
        <w:t>L’homme aveugle crie vers Jésus et l’appelle « Fils de David. » Il s’agissait d’un autre titre pour le Sauveur promis. David était le plus grand roi d’Israël. Quand les ennemis ont conquis Israël, Dieu a promis que quelqu’un de la famille de David sauverait Israël et serait roi. Le Fils de David est le nom de la personne qui viendrait de la famille de David et sauverait Israël. L’homme aveugle demande à Jésus d’avoir miséricorde de lui, ou de montrer de la bonté et de l’aider.</w:t>
      </w:r>
    </w:p>
    <w:p>
      <w:pPr/>
      <w:r>
        <w:rPr>
          <w:lang w:val="fr_FR" w:bidi="fr_FR"/>
        </w:rPr>
      </w:r>
      <w:r>
        <w:rPr>
          <w:lang w:val="fr_FR" w:bidi="fr_FR"/>
        </w:rPr>
        <w:t>Arrêtez-vous et discutez avec votre équipe : Comment les mendiants sont-ils traités dans votre culture ? Comment les gens pourvoient-ils à des personnes qui ne peuvent pas prendre soin d’elles-mêmes là où vous vivez ?</w:t>
      </w:r>
    </w:p>
    <w:p>
      <w:pPr/>
      <w:r>
        <w:rPr>
          <w:lang w:val="fr_FR" w:bidi="fr_FR"/>
        </w:rPr>
      </w:r>
      <w:r>
        <w:rPr>
          <w:lang w:val="fr_FR" w:bidi="fr_FR"/>
        </w:rPr>
        <w:t>Les gens qui voyagent à la tête de la foule grondent l’homme aveugle pour avoir crié. Ils essaient de le calmer, mais il crie encore plus fort. Jésus s’arrête quand il entend les cris de l’homme et ordonne à quelqu’un de conduire l’homme aveugle à lui. Jésus demande à l’homme comment il peut l’aider. L’homme aveugle s’adresse à Jésus avec respect en l’appelant « Seigneur » ou « Maître ». Il demande à Jésus de guérir ses yeux pour qu’il puisse voir. Jésus ordonne à l’homme de voir. Il dit à l’homme aveugle que sa foi, c'est-à-dire sa confiance en Jésus, l’a guéri ou sauvé. Immédiatement, l’homme peut voir. Il suit Jésus avec la foule et loue Dieu. Les gens dans la foule commencent aussi à louer Dieu pour ce qui s’est passé.</w:t>
      </w:r>
    </w:p>
    <w:p>
      <w:pPr/>
      <w:r>
        <w:rPr>
          <w:lang w:val="fr_FR" w:bidi="fr_FR"/>
        </w:rPr>
      </w:r>
      <w:r>
        <w:rPr>
          <w:lang w:val="fr_FR" w:bidi="fr_FR"/>
        </w:rPr>
        <w:t>Peu après, Jésus et ses disciples passent par la ville de Jéricho. À Jéricho il y avait un collecteur d’impôts en chef nommé Zachée. Il était responsable des autres collecteurs d’impôts. Comme nous le savons, les Juifs voyaient les collecteurs d’impôts comme des pécheurs et comme impurs, ou inaptes à servir Dieu. Les collecteurs d’impôts étaient des Juifs qui percevaient l’argent auprès de leurs coreligionnaires Juifs pour le gouvernement romain. Plusieurs fois ils surfacturaient les gens pour devenir riches. Parce que Jéricho était une ville de commerce occupée, beaucoup de gens payaient des impôts sur les choses qu’ils vendaient. Puisque Zachée est décrit comme riche, nous savons qu’il a probablement gagné sa richesse en surfacturant les gens.</w:t>
      </w:r>
    </w:p>
    <w:p>
      <w:pPr/>
      <w:r>
        <w:rPr>
          <w:lang w:val="fr_FR" w:bidi="fr_FR"/>
        </w:rPr>
      </w:r>
      <w:r>
        <w:rPr>
          <w:lang w:val="fr_FR" w:bidi="fr_FR"/>
        </w:rPr>
        <w:t>Arrêtez-vous et discutez avec votre équipe : Quels emplois ou activités les gens voient-ils comme malhonnêtes dans votre culture ?</w:t>
      </w:r>
    </w:p>
    <w:p>
      <w:pPr/>
      <w:r>
        <w:rPr>
          <w:lang w:val="fr_FR" w:bidi="fr_FR"/>
        </w:rPr>
      </w:r>
      <w:r>
        <w:rPr>
          <w:lang w:val="fr_FR" w:bidi="fr_FR"/>
        </w:rPr>
        <w:t>Zachée a entendu parler de Jésus et veut le voir, mais il est trop de petite taille pour voir et la foule entoure Jésus. Zachée court devant la foule et monte sur un figuier de sycomore. Il s’agissait d’un grand arbre qui produisait de petits fruits et était souvent facile à grimper. Zachée voulait voir Jésus quand il marchait sous les branches, puisque Jésus se dirigeait dans cette direction.</w:t>
      </w:r>
    </w:p>
    <w:p>
      <w:pPr/>
      <w:r>
        <w:rPr>
          <w:lang w:val="fr_FR" w:bidi="fr_FR"/>
        </w:rPr>
      </w:r>
      <w:r>
        <w:rPr>
          <w:lang w:val="fr_FR" w:bidi="fr_FR"/>
        </w:rPr>
        <w:t>Arrêtez-vous et montrez à votre équipe une image d’un figuier de sycamore.</w:t>
      </w:r>
    </w:p>
    <w:p>
      <w:pPr/>
      <w:r>
        <w:rPr>
          <w:lang w:val="fr_FR" w:bidi="fr_FR"/>
        </w:rPr>
      </w:r>
      <w:r>
        <w:rPr>
          <w:lang w:val="fr_FR" w:bidi="fr_FR"/>
        </w:rPr>
        <w:t>Quand Jésus atteint l’arbre, il appelle Zachée pour descendre d’une manière amicale et lui dit qu’il restera dans sa maison ce jour-là. Jésus montre qu’il connaissait déjà Zachée. Bien qu’il ne soit pas coutumier pour les Juifs de s’inviter chez quelqu’un, Jésus fait cela pour aider Zachée. Jésus montre qu’il est prêt en tant qu’enseignant religieux à entrer dans la maison d’un collecteur d’impôts, même si cela signifiait que les gens le considéreraient impur. Quand Jésus dit « Je dois rester », il dit que c’était nécessaire parce que c’était la volonté de Dieu. Zachée descend de l’arbre et accueille Jésus dans sa maison avec joie.</w:t>
      </w:r>
    </w:p>
    <w:p>
      <w:pPr/>
      <w:r>
        <w:rPr>
          <w:lang w:val="fr_FR" w:bidi="fr_FR"/>
        </w:rPr>
      </w:r>
      <w:r>
        <w:rPr>
          <w:lang w:val="fr_FR" w:bidi="fr_FR"/>
        </w:rPr>
        <w:t>Arrêtez-vous et discutez avec votre équipe : Dans votre culture, que pensent les gens de quelqu’un qui s’invite chez une autre personne ? Comment un hôte répondrait-il si cela se produisait ?</w:t>
      </w:r>
    </w:p>
    <w:p>
      <w:pPr/>
      <w:r>
        <w:rPr>
          <w:lang w:val="fr_FR" w:bidi="fr_FR"/>
        </w:rPr>
      </w:r>
      <w:r>
        <w:rPr>
          <w:lang w:val="fr_FR" w:bidi="fr_FR"/>
        </w:rPr>
        <w:t>Les gens qui voyaient cela commencent à se plaindre parce que Jésus mangeait avec un pécheur connu, ou quelqu’un qui désobéit habituellement à Dieu. Un certain temps plus tard, Zachée se lève pour dire quelque chose d’important. Nous ne savons pas s’il était encore dans sa maison ou à l’extérieur en parlant devant la foule. Luc et Zachée appellent Jésus « Seigneur ». Seigneur n’est pas seulement un titre respectueux mais les Juifs l’utilisaient aussi pour faire référence à Dieu. Zachée promet de donner la moitié de ses biens à des gens pauvres dans le futur. Zachée dit aussi qu’il remboursera quatre fois plus à quiconque à qui il a pris de l’argent malhonnêtement. Zachée obéissait à la loi de Dieu quand il dit cela. La loi de Dieu exigeait de quiconque gagnait de l’argent par la ruse de rembourser plus que ce qu’il prenait. La promesse de Zachée de rendre l’argent qu’il a pris injustement est la preuve qu’il a changé son cœur.</w:t>
      </w:r>
    </w:p>
    <w:p>
      <w:pPr/>
      <w:r>
        <w:rPr>
          <w:lang w:val="fr_FR" w:bidi="fr_FR"/>
        </w:rPr>
      </w:r>
      <w:r>
        <w:rPr>
          <w:lang w:val="fr_FR" w:bidi="fr_FR"/>
        </w:rPr>
        <w:t>Jésus corrige la foule et dit que Dieu a sauvé Zachée et tous ceux qui vivaient dans sa maison de la punition du péché de la part de Dieu. Le salut implique qu’ils avaient une relation restaurée avec Dieu et faisaient partie de la communauté du peuple de Dieu. Jésus dit que Dieu a sauvé Zachée parce qu’il est un vrai fils d’Abraham. Cela signifie que Zachée avait une vraie foi ou une confiance en Dieu comme son ancêtre Abraham. Cela ne signifie pas que Dieu l’a sauvé parce qu’il était un Juif, ou un descendant d’Abraham. Abraham était l’ancêtre de tous les Juifs. Il était connu pour sa confiance et son obéissance à Dieu Jésus dit que Zachée était non seulement sauvé parce qu’il partageait la promesse de Dieu faite à Abraham, mais parce qu’il avait confiance en Dieu, tout comme Abraham.</w:t>
      </w:r>
    </w:p>
    <w:p>
      <w:pPr/>
      <w:r>
        <w:rPr>
          <w:lang w:val="fr_FR" w:bidi="fr_FR"/>
        </w:rPr>
      </w:r>
      <w:r>
        <w:rPr>
          <w:lang w:val="fr_FR" w:bidi="fr_FR"/>
        </w:rPr>
        <w:t>Jésus se dénomme le « Fils de l’homme » pour souligner qu’il était envoyé de Dieu et avait l’autorité de Dieu. Jésus dit que Dieu l’a envoyé chercher et aider les gens qui étaient perdus d’une manière spirituelle pour qu’il puisse les sauver. « Sauver » fait référence à la libération des gens du péché et de la punition éternelle. Jésus laisse entendre que Zachée était l’une des personnes perdues que Jésus est venu sauver.</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ses disciples et une foule font route vers Jérusalem. Alors qu'ils sont proches de Jéricho, un mendiant aveugle appelle Jésus. Jésus s’arrête et guérit l’homme à cause de sa confiance en Jésus. L’homme guéri loue Dieu et suit Jésus.</w:t>
      </w:r>
    </w:p>
    <w:p>
      <w:pPr/>
      <w:r>
        <w:rPr>
          <w:lang w:val="fr_FR" w:bidi="fr_FR"/>
        </w:rPr>
      </w:r>
      <w:r>
        <w:rPr>
          <w:b/>
          <w:lang w:val="fr_FR" w:bidi="fr_FR"/>
        </w:rPr>
        <w:t>Deuxième partie :</w:t>
      </w:r>
      <w:r>
        <w:rPr>
          <w:lang w:val="fr_FR" w:bidi="fr_FR"/>
        </w:rPr>
        <w:t xml:space="preserve"> Jésus et ses disciples continuent de marcher à travers Jéricho. Zachée, un collecteur d’impôts en chef, veut voir Jésus, mais il est trop petit de taille. Zachée court devant la foule et monte à un arbre pour voir Jésus. Jésus le voit et lui dit de descendre. Jésus dit qu’il restera dans la maison de Zachée.</w:t>
      </w:r>
    </w:p>
    <w:p>
      <w:pPr/>
      <w:r>
        <w:rPr>
          <w:lang w:val="fr_FR" w:bidi="fr_FR"/>
        </w:rPr>
      </w:r>
      <w:r>
        <w:rPr>
          <w:b/>
          <w:lang w:val="fr_FR" w:bidi="fr_FR"/>
        </w:rPr>
        <w:t>Troisième partie :</w:t>
      </w:r>
      <w:r>
        <w:rPr>
          <w:lang w:val="fr_FR" w:bidi="fr_FR"/>
        </w:rPr>
        <w:t xml:space="preserve"> Jésus et Zachée se rendent dans la maison de Zachée. La foule se plaint parce que Jésus mange avec un collecteur d’impôts. Zachée promet qu’il donnera la moitié de ses biens aux pauvres. Jésus dit que le salut est venu dans sa maison et qu’il est venu chercher et sauver ce qui était perdu.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mendiant aveugle</w:t>
      </w:r>
    </w:p>
    <w:p>
      <w:pPr>
        <w:pStyle w:val="ListBullet"/>
        <w:spacing w:line="240" w:lineRule="auto"/>
        <w:ind w:left="720"/>
      </w:pPr>
      <w:r>
        <w:rPr>
          <w:lang w:val="fr_FR" w:bidi="fr_FR"/>
        </w:rPr>
      </w:r>
      <w:r>
        <w:rPr>
          <w:lang w:val="fr_FR" w:bidi="fr_FR"/>
        </w:rPr>
        <w:t>La personne qui répond au mendiant</w:t>
      </w:r>
    </w:p>
    <w:p>
      <w:pPr>
        <w:pStyle w:val="ListBullet"/>
        <w:spacing w:line="240" w:lineRule="auto"/>
        <w:ind w:left="720"/>
      </w:pPr>
      <w:r>
        <w:rPr>
          <w:lang w:val="fr_FR" w:bidi="fr_FR"/>
        </w:rPr>
      </w:r>
      <w:r>
        <w:rPr>
          <w:lang w:val="fr_FR" w:bidi="fr_FR"/>
        </w:rPr>
        <w:t>La personne qui conduit le mendiant à Jésus</w:t>
      </w:r>
    </w:p>
    <w:p>
      <w:pPr>
        <w:pStyle w:val="ListBullet"/>
        <w:spacing w:line="240" w:lineRule="auto"/>
        <w:ind w:left="720"/>
      </w:pPr>
      <w:r>
        <w:rPr>
          <w:lang w:val="fr_FR" w:bidi="fr_FR"/>
        </w:rPr>
      </w:r>
      <w:r>
        <w:rPr>
          <w:lang w:val="fr_FR" w:bidi="fr_FR"/>
        </w:rPr>
        <w:t>Zachée</w:t>
      </w:r>
    </w:p>
    <w:p>
      <w:pPr>
        <w:pStyle w:val="ListBullet"/>
        <w:spacing w:line="240" w:lineRule="auto"/>
        <w:ind w:left="720"/>
      </w:pPr>
      <w:r>
        <w:rPr>
          <w:lang w:val="fr_FR" w:bidi="fr_FR"/>
        </w:rPr>
      </w:r>
      <w:r>
        <w:rPr>
          <w:lang w:val="fr_FR" w:bidi="fr_FR"/>
        </w:rPr>
        <w:t>Les gens qui se plaignent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est en route vers Jérusalem. Jésus est près de Jéricho quand le mendiant entend la foule, mais Jésus n’est pas encore entré à Jéricho.</w:t>
      </w:r>
    </w:p>
    <w:p>
      <w:pPr/>
      <w:r>
        <w:rPr>
          <w:lang w:val="fr_FR" w:bidi="fr_FR"/>
        </w:rPr>
      </w:r>
      <w:r>
        <w:rPr>
          <w:lang w:val="fr_FR" w:bidi="fr_FR"/>
        </w:rPr>
        <w:t>Il est important de se rappeler que les gens aveugles dans cette société n’ont pas de parents vers qui se rendre et ne possèdent pas de biens. Il se peut que sa parenté soit embarrassée de lui. La foule qui suit Jésus n’offre pas de pitié et ne s’arrête pas pour l’aider.</w:t>
      </w:r>
    </w:p>
    <w:p>
      <w:pPr/>
      <w:r>
        <w:rPr>
          <w:lang w:val="fr_FR" w:bidi="fr_FR"/>
        </w:rPr>
      </w:r>
      <w:r>
        <w:rPr>
          <w:lang w:val="fr_FR" w:bidi="fr_FR"/>
        </w:rPr>
        <w:t>Il est important de se rappeler que l’homme aveugle avait déjà entendu le bruit des gens qui suivent Jésus et qui passent quand il demande ce qui se passait.</w:t>
      </w:r>
    </w:p>
    <w:p>
      <w:pPr/>
      <w:r>
        <w:rPr>
          <w:lang w:val="fr_FR" w:bidi="fr_FR"/>
        </w:rPr>
      </w:r>
      <w:r>
        <w:rPr>
          <w:lang w:val="fr_FR" w:bidi="fr_FR"/>
        </w:rPr>
        <w:t>Il est important de se rappeler que dès que l’homme aveugle sait que c’est Jésus qui est passé par là, il crie derrière la foule. Les gens à l’avant, sans doute les gens qui étaient plus proches de Jésus, essaient de calmer l’homme aveugle.</w:t>
      </w:r>
    </w:p>
    <w:p>
      <w:pPr/>
      <w:r>
        <w:rPr>
          <w:lang w:val="fr_FR" w:bidi="fr_FR"/>
        </w:rPr>
      </w:r>
      <w:r>
        <w:rPr>
          <w:lang w:val="fr_FR" w:bidi="fr_FR"/>
        </w:rPr>
        <w:t>Il est important de se rappeler que le titre « Fils de David » fait référence à la promesse faite au roi David que son royaume serait éternel. Il s’agissait d’un titre que les Juifs utilisaient pour faire référence au Sauveur promis.</w:t>
      </w:r>
    </w:p>
    <w:p>
      <w:pPr/>
      <w:r>
        <w:rPr>
          <w:lang w:val="fr_FR" w:bidi="fr_FR"/>
        </w:rPr>
      </w:r>
      <w:r>
        <w:rPr>
          <w:lang w:val="fr_FR" w:bidi="fr_FR"/>
        </w:rPr>
        <w:t>Il est important de se rappeler que la question de Jésus n’était pas un signe de manque de connaissances sur la cécité ni une question de mépris. La question de Jésus était une façon pour le mendiant aveugle d’exprimer sa foi ou sa confiance en Jésus.</w:t>
      </w:r>
    </w:p>
    <w:p>
      <w:pPr/>
      <w:r>
        <w:rPr>
          <w:lang w:val="fr_FR" w:bidi="fr_FR"/>
        </w:rPr>
      </w:r>
      <w:r>
        <w:rPr>
          <w:lang w:val="fr_FR" w:bidi="fr_FR"/>
        </w:rPr>
        <w:t>Il est important de se rappeler que Jésus entre dans la ville de Jéricho et la traverse. Jésus est suivi par ses disciples et une foule.</w:t>
      </w:r>
    </w:p>
    <w:p>
      <w:pPr/>
      <w:r>
        <w:rPr>
          <w:lang w:val="fr_FR" w:bidi="fr_FR"/>
        </w:rPr>
      </w:r>
      <w:r>
        <w:rPr>
          <w:lang w:val="fr_FR" w:bidi="fr_FR"/>
        </w:rPr>
        <w:t>Il est important de se rappeler que les collecteurs d’impôts étaient des Juifs qui travaillaient pour Rome. Rome était l’ennemi des Juifs. Zachée était le patron des autres collecteurs d’impôts.</w:t>
      </w:r>
    </w:p>
    <w:p>
      <w:pPr/>
      <w:r>
        <w:rPr>
          <w:lang w:val="fr_FR" w:bidi="fr_FR"/>
        </w:rPr>
      </w:r>
      <w:r>
        <w:rPr>
          <w:lang w:val="fr_FR" w:bidi="fr_FR"/>
        </w:rPr>
        <w:t>Il est important de se rappeler que les chefs religieux et les enseignants de la loi n’entreraient jamais dans la maison d’un collecteur d’impôts. Les collecteurs d’impôts étaient considérés comme impurs, ou inaptes à servir Dieu. Les chefs religieux croyaient qu’ils deviendraient aussi impurs s’ils entraient dans la maison d’un pécheur.</w:t>
      </w:r>
    </w:p>
    <w:p>
      <w:pPr/>
      <w:r>
        <w:rPr>
          <w:lang w:val="fr_FR" w:bidi="fr_FR"/>
        </w:rPr>
      </w:r>
      <w:r>
        <w:rPr>
          <w:lang w:val="fr_FR" w:bidi="fr_FR"/>
        </w:rPr>
        <w:t>Il est important de se rappeler que Jésus ne dit pas que le salut est venu dans la maison de Zachée parce qu’il est un descendant d’Abraham. Mais Zachée décide d’arrêter de pécher et se tourne vers Dieu. Dieu a sauvé Zachée parce qu’il avait confiance en Dieu, comme Abraham.</w:t>
      </w:r>
    </w:p>
    <w:p>
      <w:pPr/>
      <w:r>
        <w:rPr>
          <w:lang w:val="fr_FR" w:bidi="fr_FR"/>
        </w:rPr>
      </w:r>
      <w:r>
        <w:rPr>
          <w:lang w:val="fr_FR" w:bidi="fr_FR"/>
        </w:rPr>
        <w:t>Il est important de se rappeler que Jésus utilise le mot « car » pour donner une explication qu’il veut que tout le monde sache qu’il est venu chercher et sauver les perdus.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mendiant aveugle</w:t>
      </w:r>
    </w:p>
    <w:p>
      <w:pPr>
        <w:pStyle w:val="ListBullet"/>
        <w:spacing w:line="240" w:lineRule="auto"/>
        <w:ind w:left="720"/>
      </w:pPr>
      <w:r>
        <w:rPr>
          <w:lang w:val="fr_FR" w:bidi="fr_FR"/>
        </w:rPr>
      </w:r>
      <w:r>
        <w:rPr>
          <w:lang w:val="fr_FR" w:bidi="fr_FR"/>
        </w:rPr>
        <w:t>La personne qui répond au mendiant</w:t>
      </w:r>
    </w:p>
    <w:p>
      <w:pPr>
        <w:pStyle w:val="ListBullet"/>
        <w:spacing w:line="240" w:lineRule="auto"/>
        <w:ind w:left="720"/>
      </w:pPr>
      <w:r>
        <w:rPr>
          <w:lang w:val="fr_FR" w:bidi="fr_FR"/>
        </w:rPr>
      </w:r>
      <w:r>
        <w:rPr>
          <w:lang w:val="fr_FR" w:bidi="fr_FR"/>
        </w:rPr>
        <w:t>La personne qui conduit le mendiant à Jésus</w:t>
      </w:r>
    </w:p>
    <w:p>
      <w:pPr>
        <w:pStyle w:val="ListBullet"/>
        <w:spacing w:line="240" w:lineRule="auto"/>
        <w:ind w:left="720"/>
      </w:pPr>
      <w:r>
        <w:rPr>
          <w:lang w:val="fr_FR" w:bidi="fr_FR"/>
        </w:rPr>
      </w:r>
      <w:r>
        <w:rPr>
          <w:lang w:val="fr_FR" w:bidi="fr_FR"/>
        </w:rPr>
        <w:t>Zachée</w:t>
      </w:r>
    </w:p>
    <w:p>
      <w:pPr>
        <w:pStyle w:val="ListBullet"/>
        <w:spacing w:line="240" w:lineRule="auto"/>
        <w:ind w:left="720"/>
      </w:pPr>
      <w:r>
        <w:rPr>
          <w:lang w:val="fr_FR" w:bidi="fr_FR"/>
        </w:rPr>
      </w:r>
      <w:r>
        <w:rPr>
          <w:lang w:val="fr_FR" w:bidi="fr_FR"/>
        </w:rPr>
        <w:t>Les gens qui se plaignent</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un homme aveugle en train de mendier avant que Jésus n’arrive.</w:t>
      </w:r>
    </w:p>
    <w:p>
      <w:pPr/>
      <w:r>
        <w:rPr>
          <w:lang w:val="fr_FR" w:bidi="fr_FR"/>
        </w:rPr>
      </w:r>
      <w:r>
        <w:rPr>
          <w:lang w:val="fr_FR" w:bidi="fr_FR"/>
        </w:rPr>
        <w:t>Assurez-vous que l’équipe représente les gens qui traitent le mendiant aveugle comme un paria au début. Puis l’équipe représente le contraste à la fin. Le mendiant se trouve maintenant avec la foule qui adore Dieu ensemble.</w:t>
      </w:r>
    </w:p>
    <w:p>
      <w:pPr/>
      <w:r>
        <w:rPr>
          <w:lang w:val="fr_FR" w:bidi="fr_FR"/>
        </w:rPr>
      </w:r>
      <w:r>
        <w:rPr>
          <w:lang w:val="fr_FR" w:bidi="fr_FR"/>
        </w:rPr>
        <w:t>Assurez-vous que l’équipe représente un changement clair d’environnement. Au début, Jésus et la foule sont à l’extérieur de Jéricho, en route vers Jéricho. Puis Jésus et la foule marchent à l’intérieur de la ville de Jéricho.</w:t>
      </w:r>
    </w:p>
    <w:p>
      <w:pPr/>
      <w:r>
        <w:rPr>
          <w:lang w:val="fr_FR" w:bidi="fr_FR"/>
        </w:rPr>
      </w:r>
      <w:r>
        <w:rPr>
          <w:lang w:val="fr_FR" w:bidi="fr_FR"/>
        </w:rPr>
        <w:t>Assurez-vous que l’équipe représente Zachée très surpris quand Jésus va vers l’arbre pour parler à Zachée.</w:t>
      </w:r>
    </w:p>
    <w:p>
      <w:pPr/>
      <w:r>
        <w:rPr>
          <w:lang w:val="fr_FR" w:bidi="fr_FR"/>
        </w:rPr>
      </w:r>
      <w:r>
        <w:rPr>
          <w:lang w:val="fr_FR" w:bidi="fr_FR"/>
        </w:rPr>
        <w:t>Assurez-vous que l’équipe représente toute la foule en train de critiquer Jésus d’être allé à la maison de Zachée.</w:t>
      </w:r>
    </w:p>
    <w:p>
      <w:pPr/>
      <w:r>
        <w:rPr>
          <w:lang w:val="fr_FR" w:bidi="fr_FR"/>
        </w:rPr>
      </w:r>
      <w:r>
        <w:rPr>
          <w:lang w:val="fr_FR" w:bidi="fr_FR"/>
        </w:rPr>
        <w:t>Assurez-vous que l’équipe représente Zachée en train de dire à Jésus ce qu’il fera dans le futur.</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voyage vers Jérusalem avec ses disciples et une foule. Un mendiant aveugle entend la foule et apprend que Jésus est à proximité.</w:t>
      </w:r>
    </w:p>
    <w:p>
      <w:pPr/>
      <w:r>
        <w:rPr>
          <w:lang w:val="fr_FR" w:bidi="fr_FR"/>
        </w:rPr>
      </w:r>
      <w:r>
        <w:rPr>
          <w:lang w:val="fr_FR" w:bidi="fr_FR"/>
        </w:rPr>
        <w:t>Arrêtez la représentation : Demandez à l’acteur qui joue le mendiant : « Que ressentez-vous ? » Vous entendrez peut-être des choses comme : « Désemparé. Jésus est si proche et il peut me guérir ! » « Paniqué. Que faire s’il ne s’arrête pas pour moi ? » et « Plein d’espoir. J’ai entendu les histoires. Je sais que Jésus peut me guérir parce qu’il est le Sauveur promis ! » Reprenez la représentation.</w:t>
      </w:r>
    </w:p>
    <w:p>
      <w:pPr/>
      <w:r>
        <w:rPr>
          <w:lang w:val="fr_FR" w:bidi="fr_FR"/>
        </w:rPr>
      </w:r>
      <w:r>
        <w:rPr>
          <w:lang w:val="fr_FR" w:bidi="fr_FR"/>
        </w:rPr>
        <w:t>Représentez le mendiant aveugle qui appelle Jésus mais la foule essaie de le calmer. Le mendiant l’appelle plus fort et Jésus s’arrête. Jésus ordonne à quelqu’un de lui amener le mendiant.</w:t>
      </w:r>
    </w:p>
    <w:p>
      <w:pPr/>
      <w:r>
        <w:rPr>
          <w:lang w:val="fr_FR" w:bidi="fr_FR"/>
        </w:rPr>
      </w:r>
      <w:r>
        <w:rPr>
          <w:lang w:val="fr_FR" w:bidi="fr_FR"/>
        </w:rPr>
        <w:t>Arrêtez la représentation : Demandez aux acteurs qui jouent les gens qui ont essayé de calmer le mendiant : « Que ressentez-vous ? » Vous entendrez peut-être des choses comme : « Honteux. Peut-être que j’aurais dû écouter l’homme », « En colère. Pourquoi Jésus veut-il lui parler ? » et « Surpris. Jésus fait toujours l'inattendu. » Reprenez la représentation.</w:t>
      </w:r>
    </w:p>
    <w:p>
      <w:pPr/>
      <w:r>
        <w:rPr>
          <w:lang w:val="fr_FR" w:bidi="fr_FR"/>
        </w:rPr>
      </w:r>
      <w:r>
        <w:rPr>
          <w:lang w:val="fr_FR" w:bidi="fr_FR"/>
        </w:rPr>
        <w:t>Représentez Jésus qui guérit l’homme. Jésus dit que la foi de l’homme l’a guéri. Immédiatement, l’homme peut voir et il loue Dieu. La foule loue Dieu également.</w:t>
      </w:r>
    </w:p>
    <w:p>
      <w:pPr/>
      <w:r>
        <w:rPr>
          <w:lang w:val="fr_FR" w:bidi="fr_FR"/>
        </w:rPr>
      </w:r>
      <w:r>
        <w:rPr>
          <w:lang w:val="fr_FR" w:bidi="fr_FR"/>
        </w:rPr>
        <w:t>Arrêtez la représentation. Demandez aux acteurs qui jouent le rôle de la foule : « Que ressentez-vous ? » Vous entendrez peut-être des choses comme : « Dans la crainte. Jésus est vraiment envoyé par Dieu », « Touché. Jésus prend soin des pauvres », et « Je suis si heureux de suivre le Sauveur promis. » Reprenez la représentation.</w:t>
      </w:r>
    </w:p>
    <w:p>
      <w:pPr/>
      <w:r>
        <w:rPr>
          <w:lang w:val="fr_FR" w:bidi="fr_FR"/>
        </w:rPr>
      </w:r>
      <w:r>
        <w:rPr>
          <w:lang w:val="fr_FR" w:bidi="fr_FR"/>
        </w:rPr>
        <w:t>Représentez Zachée qui entend parler de Jésus qui passe par Jéricho. Mais Zachée ne peut pas voir Jésus parce qu’il est de trop petite taille et la foule entoure Jésus. Zachée court devant la foule et monte à un arbre pour pouvoir voir Jésus.</w:t>
      </w:r>
    </w:p>
    <w:p>
      <w:pPr/>
      <w:r>
        <w:rPr>
          <w:lang w:val="fr_FR" w:bidi="fr_FR"/>
        </w:rPr>
      </w:r>
      <w:r>
        <w:rPr>
          <w:lang w:val="fr_FR" w:bidi="fr_FR"/>
        </w:rPr>
        <w:t>Arrêtez la représentation : Demandez à l’acteur qui joue Zachée : « Que ressentez-vous ? » Vous allez peut-être entendre des choses comme « Curieux. Jésus est celui dont tout le monde parle », « Je voudrais pouvoir parler à Jésus » et « C’est mieux ici. De cette façon, personne ne me jugerá quand ils passeront par là. » Reprenez la représentation.</w:t>
      </w:r>
    </w:p>
    <w:p>
      <w:pPr/>
      <w:r>
        <w:rPr>
          <w:lang w:val="fr_FR" w:bidi="fr_FR"/>
        </w:rPr>
      </w:r>
      <w:r>
        <w:rPr>
          <w:lang w:val="fr_FR" w:bidi="fr_FR"/>
        </w:rPr>
        <w:t>Représentez Jésus en train de dire à Zachée qu’il va dans sa maison. Tout le monde critique Jésus d’être allé dans la maison d’un pécheur. Zachée dit qu’il donnera la moitié de ses biens aux pauvres et donnera quatre fois s’il a pris de l’argent malhonnêtement.</w:t>
      </w:r>
    </w:p>
    <w:p>
      <w:pPr/>
      <w:r>
        <w:rPr>
          <w:lang w:val="fr_FR" w:bidi="fr_FR"/>
        </w:rPr>
      </w:r>
      <w:r>
        <w:rPr>
          <w:lang w:val="fr_FR" w:bidi="fr_FR"/>
        </w:rPr>
        <w:t>Arrêtez la représentation : Demandez aux acteurs qui jouent les gens qui se plaignent : « Que ressentez-vous ? » Vous entendrez peut-être des choses comme : « Surpris, cela ressemble à un changement dans la vie de Zachée », « Incrédule. J’entends ce qu’il a dit, mais le fera-t-il vraiment ? » et « C’est un miracle que Zachée donnera ce qu’il possède. » Reprenez la représentation.</w:t>
      </w:r>
    </w:p>
    <w:p>
      <w:pPr/>
      <w:r>
        <w:rPr>
          <w:lang w:val="fr_FR" w:bidi="fr_FR"/>
        </w:rPr>
      </w:r>
      <w:r>
        <w:rPr>
          <w:lang w:val="fr_FR" w:bidi="fr_FR"/>
        </w:rPr>
        <w:t>Représentez Jésus en train de dire que le salut est entré dans la maison de Zachée, parce qu’il a agi comme Abraham, avec foi. Jésus termine en disant qu’il est venu chercher les perdus et les sauver.</w:t>
      </w:r>
    </w:p>
    <w:p>
      <w:pPr/>
      <w:r>
        <w:rPr>
          <w:lang w:val="fr_FR" w:bidi="fr_FR"/>
        </w:rPr>
      </w:r>
      <w:r>
        <w:rPr>
          <w:lang w:val="fr_FR" w:bidi="fr_FR"/>
        </w:rPr>
        <w:t>Arrêtez la représentation : Demandez à l’acteur qui joue Zachée : « Que ressentez-vous ? » Vous entendrez peut-être des choses comme : « Accepté. Jésus m’honore en disant que je suis comme Abraham », « Je suis si heureux que Jésus soit venu dans ma maison. J'ai un sentiment d'humilité : il a choisi de venir me chercher », et « Plein d’espoir. Jésus est vraiment le Sauveur promis de Dieu.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voyage avec ses disciples, ou ses suiveurs les plus proches, et une foule. Ils sont sur la route à l’extérieur de Jéricho quand un mendiant aveugle entend les gens qui passent. Quand le mendiant apprend que Jésus est proche, il crie et l’appelle le </w:t>
      </w:r>
      <w:r>
        <w:rPr>
          <w:b/>
          <w:lang w:val="fr_FR" w:bidi="fr_FR"/>
        </w:rPr>
        <w:t>Fils de David</w:t>
      </w:r>
      <w:r>
        <w:rPr>
          <w:lang w:val="fr_FR" w:bidi="fr_FR"/>
        </w:rPr>
        <w:t xml:space="preserve">. Fils de David est un titre qui fait référence à quelqu’un de la famille de David. David était le plus grand roi d’Israël. Quand Israël a été conquis, Dieu a promis que quelqu’un de la famille de David sauverait Israël et serait roi dans le futur. Jésus était un descendant de David, et Dieu l’a envoyé comme le Sauveur promis. </w:t>
      </w:r>
      <w:r>
        <w:rPr>
          <w:b/>
          <w:lang w:val="fr_FR" w:bidi="fr_FR"/>
        </w:rPr>
        <w:t>Fils de David</w:t>
      </w:r>
      <w:r>
        <w:rPr>
          <w:lang w:val="fr_FR" w:bidi="fr_FR"/>
        </w:rPr>
        <w:t xml:space="preserve"> se trouve dans le glossaire principal.</w:t>
      </w:r>
    </w:p>
    <w:p>
      <w:pPr/>
      <w:r>
        <w:rPr>
          <w:lang w:val="fr_FR" w:bidi="fr_FR"/>
        </w:rPr>
      </w:r>
      <w:r>
        <w:rPr>
          <w:lang w:val="fr_FR" w:bidi="fr_FR"/>
        </w:rPr>
        <w:t xml:space="preserve">Le mendiant demande à Jésus d’avoir de la </w:t>
      </w:r>
      <w:r>
        <w:rPr>
          <w:b/>
          <w:lang w:val="fr_FR" w:bidi="fr_FR"/>
        </w:rPr>
        <w:t>miséricorde</w:t>
      </w:r>
      <w:r>
        <w:rPr>
          <w:lang w:val="fr_FR" w:bidi="fr_FR"/>
        </w:rPr>
        <w:t xml:space="preserve"> envers lui, ou de lui montrer de la bonté et de l’aider. Assurez-vous de traduire miséricorde de la même manière que vous l’avez fait auparavant. La </w:t>
      </w:r>
      <w:r>
        <w:rPr>
          <w:b/>
          <w:lang w:val="fr_FR" w:bidi="fr_FR"/>
        </w:rPr>
        <w:t>miséricorde</w:t>
      </w:r>
      <w:r>
        <w:rPr>
          <w:lang w:val="fr_FR" w:bidi="fr_FR"/>
        </w:rPr>
        <w:t xml:space="preserve"> se trouve dans le Glossaire principal. Le mendiant appelle Jésus </w:t>
      </w:r>
      <w:r>
        <w:rPr>
          <w:b/>
          <w:lang w:val="fr_FR" w:bidi="fr_FR"/>
        </w:rPr>
        <w:t>Seigneur</w:t>
      </w:r>
      <w:r>
        <w:rPr>
          <w:lang w:val="fr_FR" w:bidi="fr_FR"/>
        </w:rPr>
        <w:t xml:space="preserve">. Ce titre montre du respect pour quelqu’un qui a autorité. Assurez-vous de traduire Seigneur de la même façon que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Jésus ordonne à l’homme de voir et l’homme est </w:t>
      </w:r>
      <w:r>
        <w:rPr>
          <w:b/>
          <w:lang w:val="fr_FR" w:bidi="fr_FR"/>
        </w:rPr>
        <w:t>guéri</w:t>
      </w:r>
      <w:r>
        <w:rPr>
          <w:lang w:val="fr_FR" w:bidi="fr_FR"/>
        </w:rPr>
        <w:t xml:space="preserve">. Jésus dit que la </w:t>
      </w:r>
      <w:r>
        <w:rPr>
          <w:b/>
          <w:lang w:val="fr_FR" w:bidi="fr_FR"/>
        </w:rPr>
        <w:t>foi</w:t>
      </w:r>
      <w:r>
        <w:rPr>
          <w:lang w:val="fr_FR" w:bidi="fr_FR"/>
        </w:rPr>
        <w:t xml:space="preserve"> de l’homme. c'est-à-dire sa confiance en Jésus, l’a guéri. Assurez-vous de traduire le mot foi de la même façon que dans les passages précédents. Le </w:t>
      </w:r>
      <w:r>
        <w:rPr>
          <w:b/>
          <w:lang w:val="fr_FR" w:bidi="fr_FR"/>
        </w:rPr>
        <w:t>mot</w:t>
      </w:r>
      <w:r>
        <w:rPr>
          <w:lang w:val="fr_FR" w:bidi="fr_FR"/>
        </w:rPr>
        <w:t xml:space="preserve"> foi se trouve dans le glossaire principal. </w:t>
      </w:r>
    </w:p>
    <w:p>
      <w:pPr/>
      <w:r>
        <w:rPr>
          <w:lang w:val="fr_FR" w:bidi="fr_FR"/>
        </w:rPr>
      </w:r>
      <w:r>
        <w:rPr>
          <w:lang w:val="fr_FR" w:bidi="fr_FR"/>
        </w:rPr>
        <w:t xml:space="preserve">L’homme est </w:t>
      </w:r>
      <w:r>
        <w:rPr>
          <w:b/>
          <w:lang w:val="fr_FR" w:bidi="fr_FR"/>
        </w:rPr>
        <w:t>guéri</w:t>
      </w:r>
      <w:r>
        <w:rPr>
          <w:lang w:val="fr_FR" w:bidi="fr_FR"/>
        </w:rPr>
        <w:t xml:space="preserve"> non seulement parce que Jésus restaure sa vue, mais aussi parce qu’on lui rend sa complétude. L’homme peut maintenant rejoindre sa famille et ses amis. Le mot guéri peut aussi signifier sauvé. Jésus sauve l’homme parce qu’il a cru en Jésus en tant que Sauveur promis et fait maintenant partie du royaume de Dieu. </w:t>
      </w:r>
      <w:r>
        <w:rPr>
          <w:b/>
          <w:lang w:val="fr_FR" w:bidi="fr_FR"/>
        </w:rPr>
        <w:t>Guérir</w:t>
      </w:r>
      <w:r>
        <w:rPr>
          <w:lang w:val="fr_FR" w:bidi="fr_FR"/>
        </w:rPr>
        <w:t xml:space="preserve"> se trouve dans le glossaire principal.</w:t>
      </w:r>
    </w:p>
    <w:p>
      <w:pPr/>
      <w:r>
        <w:rPr>
          <w:lang w:val="fr_FR" w:bidi="fr_FR"/>
        </w:rPr>
      </w:r>
      <w:r>
        <w:rPr>
          <w:lang w:val="fr_FR" w:bidi="fr_FR"/>
        </w:rPr>
        <w:t xml:space="preserve">Jésus entre à Jéricho avec la foule. Zachée, un </w:t>
      </w:r>
      <w:r>
        <w:rPr>
          <w:b/>
          <w:lang w:val="fr_FR" w:bidi="fr_FR"/>
        </w:rPr>
        <w:t>collecteur d’impôts en chef</w:t>
      </w:r>
      <w:r>
        <w:rPr>
          <w:lang w:val="fr_FR" w:bidi="fr_FR"/>
        </w:rPr>
        <w:t>, entend parler de Jésus et veut le voir. Les Juifs voyaient les collecteurs d’impôts comme des pécheurs impurs parce qu’ils travaillaient pour les Romains et collectaient de l’argent auprès des autres Juifs. Assurez-vous de traduire collecteur d’impôts de la même manière que vous l’avez fait auparavant.</w:t>
      </w:r>
    </w:p>
    <w:p>
      <w:pPr/>
      <w:r>
        <w:rPr>
          <w:lang w:val="fr_FR" w:bidi="fr_FR"/>
        </w:rPr>
      </w:r>
      <w:r>
        <w:rPr>
          <w:lang w:val="fr_FR" w:bidi="fr_FR"/>
        </w:rPr>
        <w:t>Zachée court devant la foule et monte sur un figuier de sycomore. Un figuier sycomore est un arbre fruitier qui est très similaire à un figuier. Il est grand et est généralement facile à grimper. Ce n’est pas l’arbre qui est appelé sycomore en Europe ou en Amérique du Nord.</w:t>
      </w:r>
    </w:p>
    <w:p>
      <w:pPr/>
      <w:r>
        <w:rPr>
          <w:lang w:val="fr_FR" w:bidi="fr_FR"/>
        </w:rPr>
      </w:r>
      <w:r>
        <w:rPr>
          <w:lang w:val="fr_FR" w:bidi="fr_FR"/>
        </w:rPr>
        <w:t>Arrêtez-vous et montrez à votre équipe une image d’un figuier sycomore si vous ne l’avez pas déjà fait.</w:t>
      </w:r>
    </w:p>
    <w:p>
      <w:pPr/>
      <w:r>
        <w:rPr>
          <w:lang w:val="fr_FR" w:bidi="fr_FR"/>
        </w:rPr>
      </w:r>
      <w:r>
        <w:rPr>
          <w:lang w:val="fr_FR" w:bidi="fr_FR"/>
        </w:rPr>
        <w:t xml:space="preserve">La foule juge Jésus parce qu’il va dans la maison de Zachée, un </w:t>
      </w:r>
      <w:r>
        <w:rPr>
          <w:b/>
          <w:lang w:val="fr_FR" w:bidi="fr_FR"/>
        </w:rPr>
        <w:t>pécheur</w:t>
      </w:r>
      <w:r>
        <w:rPr>
          <w:lang w:val="fr_FR" w:bidi="fr_FR"/>
        </w:rPr>
        <w:t xml:space="preserve"> connu. Le pécheur fait référence à quelqu’un qui désobéit habituellement à Dieu. Assurez-vous de traduire pécheur de la même façon que précédemment. Le mot </w:t>
      </w:r>
      <w:r>
        <w:rPr>
          <w:b/>
          <w:lang w:val="fr_FR" w:bidi="fr_FR"/>
        </w:rPr>
        <w:t>pécheur</w:t>
      </w:r>
      <w:r>
        <w:rPr>
          <w:lang w:val="fr_FR" w:bidi="fr_FR"/>
        </w:rPr>
        <w:t xml:space="preserve"> se trouve dans le Glossaire principal.</w:t>
      </w:r>
    </w:p>
    <w:p>
      <w:pPr/>
      <w:r>
        <w:rPr>
          <w:lang w:val="fr_FR" w:bidi="fr_FR"/>
        </w:rPr>
      </w:r>
      <w:r>
        <w:rPr>
          <w:lang w:val="fr_FR" w:bidi="fr_FR"/>
        </w:rPr>
        <w:t xml:space="preserve">Luc appelle Jésus </w:t>
      </w:r>
      <w:r>
        <w:rPr>
          <w:b/>
          <w:lang w:val="fr_FR" w:bidi="fr_FR"/>
        </w:rPr>
        <w:t>Seigneur</w:t>
      </w:r>
      <w:r>
        <w:rPr>
          <w:lang w:val="fr_FR" w:bidi="fr_FR"/>
        </w:rPr>
        <w:t xml:space="preserve">, tout comme Zachée. Les deux références sont un titre respecté pour quelqu’un qui détient une autorité. Mais Seigneur était aussi utilisé par les Juifs pour faire référence à Dieu lui-même. Assurez-vous de traduire Seigneur de la même façon que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Jésus dit que le </w:t>
      </w:r>
      <w:r>
        <w:rPr>
          <w:b/>
          <w:lang w:val="fr_FR" w:bidi="fr_FR"/>
        </w:rPr>
        <w:t>salut</w:t>
      </w:r>
      <w:r>
        <w:rPr>
          <w:lang w:val="fr_FR" w:bidi="fr_FR"/>
        </w:rPr>
        <w:t xml:space="preserve"> est entré dans sa maison. Le salut fait référence à Dieu qui sauve quelqu’un de la punition éternelle pour le péché. Assurez-vous de traduire salut de la même manière que vous l’avez fait auparavant. </w:t>
      </w:r>
      <w:r>
        <w:rPr>
          <w:b/>
          <w:lang w:val="fr_FR" w:bidi="fr_FR"/>
        </w:rPr>
        <w:t>Salut</w:t>
      </w:r>
      <w:r>
        <w:rPr>
          <w:lang w:val="fr_FR" w:bidi="fr_FR"/>
        </w:rPr>
        <w:t xml:space="preserve"> se trouve dans le glossaire principal.</w:t>
      </w:r>
    </w:p>
    <w:p>
      <w:pPr/>
      <w:r>
        <w:rPr>
          <w:lang w:val="fr_FR" w:bidi="fr_FR"/>
        </w:rPr>
      </w:r>
      <w:r>
        <w:rPr>
          <w:lang w:val="fr_FR" w:bidi="fr_FR"/>
        </w:rPr>
        <w:t xml:space="preserve">Jésus appelle Zachée un </w:t>
      </w:r>
      <w:r>
        <w:rPr>
          <w:b/>
          <w:lang w:val="fr_FR" w:bidi="fr_FR"/>
        </w:rPr>
        <w:t>fils d’Abraham</w:t>
      </w:r>
      <w:r>
        <w:rPr>
          <w:lang w:val="fr_FR" w:bidi="fr_FR"/>
        </w:rPr>
        <w:t>. Tous les Juifs étaient des fils ou des descendants d’</w:t>
      </w:r>
      <w:r>
        <w:rPr>
          <w:b/>
          <w:lang w:val="fr_FR" w:bidi="fr_FR"/>
        </w:rPr>
        <w:t>Abraham</w:t>
      </w:r>
      <w:r>
        <w:rPr>
          <w:lang w:val="fr_FR" w:bidi="fr_FR"/>
        </w:rPr>
        <w:t>. Mais dans ce contexte, Jésus veut dire que Zachée est comme Abraham parce qu’il a confiance en Dieu.</w:t>
      </w:r>
    </w:p>
    <w:p>
      <w:pPr/>
      <w:r>
        <w:rPr>
          <w:lang w:val="fr_FR" w:bidi="fr_FR"/>
        </w:rPr>
      </w:r>
      <w:r>
        <w:rPr>
          <w:lang w:val="fr_FR" w:bidi="fr_FR"/>
        </w:rPr>
        <w:t xml:space="preserve">Jésus se réfère à lui-même comme le </w:t>
      </w:r>
      <w:r>
        <w:rPr>
          <w:b/>
          <w:lang w:val="fr_FR" w:bidi="fr_FR"/>
        </w:rPr>
        <w:t>Fils de l’homme</w:t>
      </w:r>
      <w:r>
        <w:rPr>
          <w:lang w:val="fr_FR" w:bidi="fr_FR"/>
        </w:rPr>
        <w:t xml:space="preserve">. Ce titre souligne que Dieu l’a envoyé et qu’il détient l’autorité de Dieu. Mais Jésus était aussi vraiment humain et il représente tout le monde. Assurez-vous de traduire Fils de l'Homme de la même façon que vous l'avez fait auparavant. </w:t>
      </w:r>
      <w:r>
        <w:rPr>
          <w:b/>
          <w:lang w:val="fr_FR" w:bidi="fr_FR"/>
        </w:rPr>
        <w:t>Fils de l'homme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19:11–27</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19.11–27.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récit, Jésus a mangé dans la maison d’un collecteur d’impôts en chef, Zachée, à Jéricho. Jésus dit que Dieu a sauvé Zachée parce qu’il avait la foi, c'est-à-dire la confiance, en Jésus. Jésus, ses disciples et une grande foule sont en route vers Jérusalem. Jésus utilise maintenant une parabole, ou une histoire courte, pour corriger les mauvais présupposés des gens. Ils ont supposé que Jésus commencerait le règne du royaume de Dieu dès qu’il aurait atteint Jérusalem. Jésus enseigne que ce n’est pas ce qui va arriver.</w:t>
      </w:r>
    </w:p>
    <w:p>
      <w:pPr/>
      <w:r>
        <w:rPr>
          <w:lang w:val="fr_FR" w:bidi="fr_FR"/>
        </w:rPr>
      </w:r>
      <w:r>
        <w:rPr>
          <w:lang w:val="fr_FR" w:bidi="fr_FR"/>
        </w:rPr>
        <w:t>Après que Jésus ait parlé de Zachée, Jésus raconte une parabole. Nous ne savons pas si Jésus et ses disciples étaient encore dans la maison de Zachée, ou s’il a continué son voyage vers Jérusalem. Parce que Jésus était près de Jérusalem, les gens pensaient que le royaume de Dieu apparaîtrait immédiatement. Dans le passé, les rois juifs régnaient depuis Jérusalem. Les Juifs pensaient à tort que le royaume de Dieu signifiait qu’un roi régnerait sur Israël et le rendrait grand à nouveau. Ils croyaient que le Sauveur promis établirait ce royaume. Cependant, Jésus a enseigné que le royaume de Dieu s'agissait plutôt de personnes qui suivaient Jésus comme leur roi dans leurs cœurs. Jésus savait ce que la foule pensait, il a donc utilisé une parabole pour corriger leurs attentes.</w:t>
      </w:r>
    </w:p>
    <w:p>
      <w:pPr/>
      <w:r>
        <w:rPr>
          <w:lang w:val="fr_FR" w:bidi="fr_FR"/>
        </w:rPr>
      </w:r>
      <w:r>
        <w:rPr>
          <w:lang w:val="fr_FR" w:bidi="fr_FR"/>
        </w:rPr>
        <w:t>Arrêtez-vous et discutez avec votre équipe : Dans votre culture, comment les gens corrigent-ils les mauvaises attentes ?</w:t>
      </w:r>
    </w:p>
    <w:p>
      <w:pPr/>
      <w:r>
        <w:rPr>
          <w:lang w:val="fr_FR" w:bidi="fr_FR"/>
        </w:rPr>
      </w:r>
      <w:r>
        <w:rPr>
          <w:lang w:val="fr_FR" w:bidi="fr_FR"/>
        </w:rPr>
        <w:t>L’histoire parle d’un homme de naissance noble, c'est-à-dire d’un homme qui appartenait à une famille importante. L’homme prévoit de voyager vers une terre loin de sa ville natale. L’homme voyageait pour recevoir l’autorité pour devenir roi de son propre pays. Le contexte implique qu’un empereur, c’est-à-dire un grand roi qui régnait sur les autres rois, donnerait cette autorité au noble. Une fois qu’il avait autorité en tant que roi, l’homme retournerait dans son pays pour régner. L’homme donne à dix de ses serviteurs, ou esclaves, des instructions avant de partir. Ils étaient probablement les chefs des autres serviteurs et savaient comment gérer l’argent et les affaires commerciales. L’homme donne à chacun des dix serviteurs une mine. Une mine est une pièce grecque qui vaut autant que le salaire d’un ouvrier pour cent jours de travail. Dix mines valaient environ trois ans de travail. L’homme dit aux serviteurs de « mettre son argent au travail ». Cela signifie qu’il veut qu’ils l’utilisent pour lui faire gagner plus d’argent. L’argent appartenait encore à l’homme et tout profit que les serviteurs en feraient serait donné à l’homme à son retour.</w:t>
      </w:r>
    </w:p>
    <w:p>
      <w:pPr/>
      <w:r>
        <w:rPr>
          <w:lang w:val="fr_FR" w:bidi="fr_FR"/>
        </w:rPr>
      </w:r>
      <w:r>
        <w:rPr>
          <w:lang w:val="fr_FR" w:bidi="fr_FR"/>
        </w:rPr>
        <w:t>Arrêtez-vous et discutez avec votre équipe : Comment investissez-vous ou utilisez-vous l’argent pour faire plus d’argent dans votre culture ?</w:t>
      </w:r>
    </w:p>
    <w:p>
      <w:pPr/>
      <w:r>
        <w:rPr>
          <w:lang w:val="fr_FR" w:bidi="fr_FR"/>
        </w:rPr>
      </w:r>
      <w:r>
        <w:rPr>
          <w:lang w:val="fr_FR" w:bidi="fr_FR"/>
        </w:rPr>
        <w:t>Mais les gens qui vivaient dans le pays du noble sur lequel il régnerait quand il serait revenu ne voulaient pas qu’il soit roi. Ils le haïssaient, c’est-à-dire l’ont rejeté en tant que roi. Les citoyens envoient une délégation, c’est-à-dire un groupe de personnes pour délivrer un message officiel. Ils disent au grand roi qu’ils ne veulent pas le noble comme roi. Mais le noble retourne dans son pays pour régner en tant que roi quand même. Le roi appelle ses dix serviteurs pour entendre quel profit ils ont tiré de son argent. Tous les serviteurs l’appellent « seigneur » ou « maître ».</w:t>
      </w:r>
    </w:p>
    <w:p>
      <w:pPr/>
      <w:r>
        <w:rPr>
          <w:lang w:val="fr_FR" w:bidi="fr_FR"/>
        </w:rPr>
      </w:r>
      <w:r>
        <w:rPr>
          <w:lang w:val="fr_FR" w:bidi="fr_FR"/>
        </w:rPr>
        <w:t>Le premier serviteur a gagné dix fois la quantité d’argent que le roi lui a donnée. Le roi loue le serviteur et fait de lui le chef de dix villes. Le roi fait cela parce que le serviteur a démontré qu’on peut lui faire confiance avec quelque chose de petit comme l’argent du roi. Le deuxième serviteur a gagné cinq fois plus d’argent que le roi lui a donné. Le roi approuve le deuxième serviteur et fait de lui le chef de cinq villes. Mais le troisième serviteur rend l’argent que le roi lui a donné à l’origine. Au lieu d’investir l’argent, le serviteur l’a gardé entreposé dans un tissu. Le serviteur a expliqué qu’il avait peur de ce que le roi ferait s’il perdait la mine. Le serviteur appelle le roi un homme dur, ce qui signifie qu’il était strict et s’attendait à ce que ses serviteurs fassent exactement ce qu’il leur dit. Le serviteur utilise deux déclarations pour signifier la même chose. « Tu moissonnes là où tu n'as pas semé » signifie que le roi reçoit le bénéfice du travail difficile que les autres ont fait. Le serviteur laisse entendre que le roi est cupide.</w:t>
      </w:r>
    </w:p>
    <w:p>
      <w:pPr/>
      <w:r>
        <w:rPr>
          <w:lang w:val="fr_FR" w:bidi="fr_FR"/>
        </w:rPr>
      </w:r>
      <w:r>
        <w:rPr>
          <w:lang w:val="fr_FR" w:bidi="fr_FR"/>
        </w:rPr>
        <w:t>Arrêtez-vous et discutez avec votre équipe : Racontez une histoire de quelqu’un qui n’a pas rempli une obligation dans votre culture. Quels étaient les résultats ?</w:t>
      </w:r>
    </w:p>
    <w:p>
      <w:pPr/>
      <w:r>
        <w:rPr>
          <w:lang w:val="fr_FR" w:bidi="fr_FR"/>
        </w:rPr>
      </w:r>
      <w:r>
        <w:rPr>
          <w:lang w:val="fr_FR" w:bidi="fr_FR"/>
        </w:rPr>
        <w:t>Le roi appelle le serviteur mauvais et lui dit qu’il utilisera les propres mots du serviteur pour juger si le serviteur mérite une punition. Le roi utilise les mêmes mots que le serviteur. Il se dit être « un homme dur » pour poser une question à laquelle il ne s’attend pas à ce qu’on réponde. Cela ne signifie pas que le roi était d’accord avec ce que le serviteur a dit à son sujet. Mais si le serviteur croyait vraiment que le maître était un homme strict, alors il aurait dû être encore plus prudent à obéir aux ordres de son maître. Le roi demande pourquoi le serviteur n’a pas mis son argent en dépôt. C’était une façon de gronder le serviteur et de lui faire remarquer ce qu’il aurait dû faire. « Mets l’argent en dépôt » fait référence à une personne qui pourrait laisser son argent à un prêteur d’argent pour gagner des intérêts ou un profit avec le temps. Le prêteur d’argent prêterait ensuite son argent à une autre personne et exigerait un taux d’intérêt plus élevé. De cette façon, l’argent d’une personne serait collecté ou gagnerait un profit avec le temps. Mais le serviteur n’a pas fait cela.</w:t>
      </w:r>
    </w:p>
    <w:p>
      <w:pPr/>
      <w:r>
        <w:rPr>
          <w:lang w:val="fr_FR" w:bidi="fr_FR"/>
        </w:rPr>
      </w:r>
      <w:r>
        <w:rPr>
          <w:lang w:val="fr_FR" w:bidi="fr_FR"/>
        </w:rPr>
        <w:t>Le roi dit à ses autres serviteurs d’enlever la mine au serviteur qui n’a pas investi son argent. Le roi leur dit de donner cette mine au serviteur qui a fait dix mines. Le serviteur utiliserait probablement cette mine avec les dix autres mines pour faire gagner plus d’argent au roi. Les serviteurs objectent poliment et disent que ce que le roi veut n’est pas juste parce que le serviteur avait déjà la responsabilité pour plus d’argent que n’importe lequel des autres serviteurs. Le roi répond avec un proverbe, c’est-à-dire une parole sage, qui pourrait être utilisé de différentes façons dans différents contextes. Il dit : « À tous ceux qui ont, plus sera donné. » Cela fait référence aux gens qui ont de bons résultats avec ce qu’ils ont fait. Dans ce contexte, les serviteurs qui ont utilisé leurs pièces de manière responsable étaient récompensés. Quand le roi dit : « Car ceux qui n’ont rien, même ce qu’ils ont leur sera enlevé », le mot rien fait référence à une personne qui a très peu. Le maître signifie que si une personne ne produit pas de bons résultats avec ce qu’elle reçoit, alors le maître lui enlèvera ce qu’elle a reçu.</w:t>
      </w:r>
    </w:p>
    <w:p>
      <w:pPr/>
      <w:r>
        <w:rPr>
          <w:lang w:val="fr_FR" w:bidi="fr_FR"/>
        </w:rPr>
      </w:r>
      <w:r>
        <w:rPr>
          <w:lang w:val="fr_FR" w:bidi="fr_FR"/>
        </w:rPr>
        <w:t>Le roi s’adresse ensuite aux citoyens qui ne voulaient pas de lui comme roi. Le roi ordonne à ses hommes de lui amener ses ennemis. Le roi voulait que ses hommes tuent ses ennemis en sa présence. Pendant cette période, les rois demandaient souvent à leurs hommes de tuer leurs ennemis en présence du roi.</w:t>
      </w:r>
    </w:p>
    <w:p>
      <w:pPr/>
      <w:r>
        <w:rPr>
          <w:lang w:val="fr_FR" w:bidi="fr_FR"/>
        </w:rPr>
      </w:r>
      <w:r>
        <w:rPr>
          <w:lang w:val="fr_FR" w:bidi="fr_FR"/>
        </w:rPr>
        <w:t>Comme le noble, Jésus s’en allait et ne reviendrait pas avant que Dieu l’ait fait roi. Jésus enseigne à ses disciples à travers la parabole à le servir fidèlement pendant qu’il est n'est pas là et à utiliser tout ce qu’il leur a donné pour lui apporter de l’honneur.</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vient de parler avec Zachée. Il est encore en route vers Jérusalem. Les gens s’attendent à ce que Jésus établisse bientôt le royaume de Dieu. Jésus raconte une parabole pour corriger leur pensée.</w:t>
      </w:r>
    </w:p>
    <w:p>
      <w:pPr/>
      <w:r>
        <w:rPr>
          <w:lang w:val="fr_FR" w:bidi="fr_FR"/>
        </w:rPr>
      </w:r>
      <w:r>
        <w:rPr>
          <w:b/>
          <w:lang w:val="fr_FR" w:bidi="fr_FR"/>
        </w:rPr>
        <w:t>Deuxième partie :</w:t>
      </w:r>
      <w:r>
        <w:rPr>
          <w:lang w:val="fr_FR" w:bidi="fr_FR"/>
        </w:rPr>
        <w:t xml:space="preserve"> Jésus commence la parabole. Le noble prévoit de partir pour devenir roi sur sa propre terre. Il donne des instructions à dix de ses serviteurs. Il veut qu’ils investissent son argent pendant qu’il est absent. Le noble part, mais les gens de son pays envoient une délégation au grand roi en disant qu’ils ne le veulent pas comme roi.</w:t>
      </w:r>
    </w:p>
    <w:p>
      <w:pPr/>
      <w:r>
        <w:rPr>
          <w:lang w:val="fr_FR" w:bidi="fr_FR"/>
        </w:rPr>
      </w:r>
      <w:r>
        <w:rPr>
          <w:b/>
          <w:lang w:val="fr_FR" w:bidi="fr_FR"/>
        </w:rPr>
        <w:t>Troisième partie :</w:t>
      </w:r>
      <w:r>
        <w:rPr>
          <w:lang w:val="fr_FR" w:bidi="fr_FR"/>
        </w:rPr>
        <w:t xml:space="preserve"> Les serviteurs font différentes choses avec l’argent que le noble leur a donné. Un serviteur gagne dix fois plus. Un autre serviteur gagne cinq fois plus. Un autre serviteur cache la pièce dans un tissu et ne fait rien avec l’argent.</w:t>
      </w:r>
    </w:p>
    <w:p>
      <w:pPr/>
      <w:r>
        <w:rPr>
          <w:lang w:val="fr_FR" w:bidi="fr_FR"/>
        </w:rPr>
      </w:r>
      <w:r>
        <w:rPr>
          <w:b/>
          <w:lang w:val="fr_FR" w:bidi="fr_FR"/>
        </w:rPr>
        <w:t>Quatrième partie :</w:t>
      </w:r>
      <w:r>
        <w:rPr>
          <w:lang w:val="fr_FR" w:bidi="fr_FR"/>
        </w:rPr>
        <w:t xml:space="preserve"> Le noble retourne en tant que roi. Il récompense les deux serviteurs qui ont profité des pièces. Il dit que le serviteur qui a caché la pièce est mauvais. Il donne la pièce du serviteur mauvais au serviteur qui a fait le plus de profit. Le roi ordonne à ses hommes de tuer ses ennemis devant lui.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noble</w:t>
      </w:r>
    </w:p>
    <w:p>
      <w:pPr>
        <w:pStyle w:val="ListBullet"/>
        <w:spacing w:line="240" w:lineRule="auto"/>
        <w:ind w:left="720"/>
      </w:pPr>
      <w:r>
        <w:rPr>
          <w:lang w:val="fr_FR" w:bidi="fr_FR"/>
        </w:rPr>
      </w:r>
      <w:r>
        <w:rPr>
          <w:lang w:val="fr_FR" w:bidi="fr_FR"/>
        </w:rPr>
        <w:t>Les dix serviteurs</w:t>
      </w:r>
    </w:p>
    <w:p>
      <w:pPr>
        <w:pStyle w:val="ListBullet"/>
        <w:spacing w:line="240" w:lineRule="auto"/>
        <w:ind w:left="720"/>
      </w:pPr>
      <w:r>
        <w:rPr>
          <w:lang w:val="fr_FR" w:bidi="fr_FR"/>
        </w:rPr>
      </w:r>
      <w:r>
        <w:rPr>
          <w:lang w:val="fr_FR" w:bidi="fr_FR"/>
        </w:rPr>
        <w:t>Le serviteur qui gagne dix fois plus</w:t>
      </w:r>
    </w:p>
    <w:p>
      <w:pPr>
        <w:pStyle w:val="ListBullet"/>
        <w:spacing w:line="240" w:lineRule="auto"/>
        <w:ind w:left="720"/>
      </w:pPr>
      <w:r>
        <w:rPr>
          <w:lang w:val="fr_FR" w:bidi="fr_FR"/>
        </w:rPr>
      </w:r>
      <w:r>
        <w:rPr>
          <w:lang w:val="fr_FR" w:bidi="fr_FR"/>
        </w:rPr>
        <w:t>Le serviteur qui gagne cinq fois plus</w:t>
      </w:r>
    </w:p>
    <w:p>
      <w:pPr>
        <w:pStyle w:val="ListBullet"/>
        <w:spacing w:line="240" w:lineRule="auto"/>
        <w:ind w:left="720"/>
      </w:pPr>
      <w:r>
        <w:rPr>
          <w:lang w:val="fr_FR" w:bidi="fr_FR"/>
        </w:rPr>
      </w:r>
      <w:r>
        <w:rPr>
          <w:lang w:val="fr_FR" w:bidi="fr_FR"/>
        </w:rPr>
        <w:t>Le serviteur qui cache la pièce</w:t>
      </w:r>
    </w:p>
    <w:p>
      <w:pPr>
        <w:pStyle w:val="ListBullet"/>
        <w:spacing w:line="240" w:lineRule="auto"/>
        <w:ind w:left="720"/>
      </w:pPr>
      <w:r>
        <w:rPr>
          <w:lang w:val="fr_FR" w:bidi="fr_FR"/>
        </w:rPr>
      </w:r>
      <w:r>
        <w:rPr>
          <w:lang w:val="fr_FR" w:bidi="fr_FR"/>
        </w:rPr>
        <w:t>Les ennemis</w:t>
      </w:r>
    </w:p>
    <w:p>
      <w:pPr>
        <w:pStyle w:val="ListBullet"/>
        <w:spacing w:line="240" w:lineRule="auto"/>
        <w:ind w:left="720"/>
      </w:pPr>
      <w:r>
        <w:rPr>
          <w:lang w:val="fr_FR" w:bidi="fr_FR"/>
        </w:rPr>
      </w:r>
      <w:r>
        <w:rPr>
          <w:lang w:val="fr_FR" w:bidi="fr_FR"/>
        </w:rPr>
        <w:t>La délégation</w:t>
      </w:r>
    </w:p>
    <w:p>
      <w:pPr>
        <w:pStyle w:val="ListBullet"/>
        <w:spacing w:line="240" w:lineRule="auto"/>
        <w:ind w:left="720"/>
      </w:pPr>
      <w:r>
        <w:rPr>
          <w:lang w:val="fr_FR" w:bidi="fr_FR"/>
        </w:rPr>
      </w:r>
      <w:r>
        <w:rPr>
          <w:lang w:val="fr_FR" w:bidi="fr_FR"/>
        </w:rPr>
        <w:t>L’empereur (grand roi)</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que nous ne soyons pas sûrs où se trouve Jésus au moment de ce récit. Nous savons que beaucoup de gens suivent Jésus et que tout le monde sait qu’il est en route vers Jérusalem. Ils s’attendent à ce que Jésus commence bientôt son royaume. Jésus a dit plusieurs fois à ses disciples qu’il allait à Jérusalem pour mourir. Mais les disciples ne comprenaient pas.</w:t>
      </w:r>
    </w:p>
    <w:p>
      <w:pPr/>
      <w:r>
        <w:rPr>
          <w:lang w:val="fr_FR" w:bidi="fr_FR"/>
        </w:rPr>
      </w:r>
      <w:r>
        <w:rPr>
          <w:lang w:val="fr_FR" w:bidi="fr_FR"/>
        </w:rPr>
        <w:t>Il est important de se rappeler que Jésus raconte une histoire, ou une parabole pour répondre aux pensées des gens. Les gens ont supposé que Jésus commencerait ou établirait le royaume de Dieu quand il aurait atteint Jérusalem. Mais Jésus raconte une histoire qui contraste avec cette idée. L’histoire parle d’un homme qui doit partir pendant un certain temps pour être fait roi avant de retourner vers son peuple.</w:t>
      </w:r>
    </w:p>
    <w:p>
      <w:pPr/>
      <w:r>
        <w:rPr>
          <w:lang w:val="fr_FR" w:bidi="fr_FR"/>
        </w:rPr>
      </w:r>
      <w:r>
        <w:rPr>
          <w:lang w:val="fr_FR" w:bidi="fr_FR"/>
        </w:rPr>
        <w:t>Il est important de se rappeler que le noble devait partir de son pays pour que quelqu’un qui avait plus d’autorité que lui puisse l’oindre comme roi.</w:t>
      </w:r>
    </w:p>
    <w:p>
      <w:pPr/>
      <w:r>
        <w:rPr>
          <w:lang w:val="fr_FR" w:bidi="fr_FR"/>
        </w:rPr>
      </w:r>
      <w:r>
        <w:rPr>
          <w:lang w:val="fr_FR" w:bidi="fr_FR"/>
        </w:rPr>
        <w:t>Il est important de se rappeler que le noble possédait ses serviteurs, donc l’argent qu’il leur donnait lui appartenait encore.</w:t>
      </w:r>
    </w:p>
    <w:p>
      <w:pPr/>
      <w:r>
        <w:rPr>
          <w:lang w:val="fr_FR" w:bidi="fr_FR"/>
        </w:rPr>
      </w:r>
      <w:r>
        <w:rPr>
          <w:lang w:val="fr_FR" w:bidi="fr_FR"/>
        </w:rPr>
        <w:t>Il est important de se rappeler que beaucoup de choses se passent en même temps. Le roi voyage vers l’empereur, les citoyens envoient une délégation à l’empereur, et les serviteurs commencent à utiliser leurs mines pour faire un profit pendant qu’un serviteur met sa mine dans un tissu.</w:t>
      </w:r>
    </w:p>
    <w:p>
      <w:pPr/>
      <w:r>
        <w:rPr>
          <w:lang w:val="fr_FR" w:bidi="fr_FR"/>
        </w:rPr>
      </w:r>
      <w:r>
        <w:rPr>
          <w:lang w:val="fr_FR" w:bidi="fr_FR"/>
        </w:rPr>
        <w:t>Il est important de se rappeler que le roi utilise les mots du serviteur mauvais sous la forme d’une question à laquelle il ne s’attend pas à ce qu’on réponde. Le roi utilise la question pour laisser entendre que si le serviteur croyait vraiment qu’il était un homme dur, alors il aurait obéi à ses ordres.</w:t>
      </w:r>
    </w:p>
    <w:p>
      <w:pPr/>
      <w:r>
        <w:rPr>
          <w:lang w:val="fr_FR" w:bidi="fr_FR"/>
        </w:rPr>
      </w:r>
      <w:r>
        <w:rPr>
          <w:lang w:val="fr_FR" w:bidi="fr_FR"/>
        </w:rPr>
        <w:t>Il est important de se rappeler que quand le noble dit : « Quant à celui qui n’a rien, même ce qu’il a lui sera enlevé », il s’agit d’une déclaration contrastée. On ne peut pas prendre ce que quelqu’un n’a pas. Ce que le noble veut dire est qu’il prendra le peu qu’une personne a même si elle pense qu’elle n’a rien.</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noble</w:t>
      </w:r>
    </w:p>
    <w:p>
      <w:pPr>
        <w:pStyle w:val="ListBullet"/>
        <w:spacing w:line="240" w:lineRule="auto"/>
        <w:ind w:left="720"/>
      </w:pPr>
      <w:r>
        <w:rPr>
          <w:lang w:val="fr_FR" w:bidi="fr_FR"/>
        </w:rPr>
      </w:r>
      <w:r>
        <w:rPr>
          <w:lang w:val="fr_FR" w:bidi="fr_FR"/>
        </w:rPr>
        <w:t>Les dix serviteurs</w:t>
      </w:r>
    </w:p>
    <w:p>
      <w:pPr>
        <w:pStyle w:val="ListBullet"/>
        <w:spacing w:line="240" w:lineRule="auto"/>
        <w:ind w:left="720"/>
      </w:pPr>
      <w:r>
        <w:rPr>
          <w:lang w:val="fr_FR" w:bidi="fr_FR"/>
        </w:rPr>
      </w:r>
      <w:r>
        <w:rPr>
          <w:lang w:val="fr_FR" w:bidi="fr_FR"/>
        </w:rPr>
        <w:t>Le serviteur qui gagne dix fois plus</w:t>
      </w:r>
    </w:p>
    <w:p>
      <w:pPr>
        <w:pStyle w:val="ListBullet"/>
        <w:spacing w:line="240" w:lineRule="auto"/>
        <w:ind w:left="720"/>
      </w:pPr>
      <w:r>
        <w:rPr>
          <w:lang w:val="fr_FR" w:bidi="fr_FR"/>
        </w:rPr>
      </w:r>
      <w:r>
        <w:rPr>
          <w:lang w:val="fr_FR" w:bidi="fr_FR"/>
        </w:rPr>
        <w:t>Le serviteur qui gagne cinq fois plus</w:t>
      </w:r>
    </w:p>
    <w:p>
      <w:pPr>
        <w:pStyle w:val="ListBullet"/>
        <w:spacing w:line="240" w:lineRule="auto"/>
        <w:ind w:left="720"/>
      </w:pPr>
      <w:r>
        <w:rPr>
          <w:lang w:val="fr_FR" w:bidi="fr_FR"/>
        </w:rPr>
      </w:r>
      <w:r>
        <w:rPr>
          <w:lang w:val="fr_FR" w:bidi="fr_FR"/>
        </w:rPr>
        <w:t>Le serviteur qui cache la pièce</w:t>
      </w:r>
    </w:p>
    <w:p>
      <w:pPr>
        <w:pStyle w:val="ListBullet"/>
        <w:spacing w:line="240" w:lineRule="auto"/>
        <w:ind w:left="720"/>
      </w:pPr>
      <w:r>
        <w:rPr>
          <w:lang w:val="fr_FR" w:bidi="fr_FR"/>
        </w:rPr>
      </w:r>
      <w:r>
        <w:rPr>
          <w:lang w:val="fr_FR" w:bidi="fr_FR"/>
        </w:rPr>
        <w:t>Les ennemis</w:t>
      </w:r>
    </w:p>
    <w:p>
      <w:pPr>
        <w:pStyle w:val="ListBullet"/>
        <w:spacing w:line="240" w:lineRule="auto"/>
        <w:ind w:left="720"/>
      </w:pPr>
      <w:r>
        <w:rPr>
          <w:lang w:val="fr_FR" w:bidi="fr_FR"/>
        </w:rPr>
      </w:r>
      <w:r>
        <w:rPr>
          <w:lang w:val="fr_FR" w:bidi="fr_FR"/>
        </w:rPr>
        <w:t>La délégation</w:t>
      </w:r>
    </w:p>
    <w:p>
      <w:pPr>
        <w:pStyle w:val="ListBullet"/>
        <w:spacing w:line="240" w:lineRule="auto"/>
        <w:ind w:left="720"/>
      </w:pPr>
      <w:r>
        <w:rPr>
          <w:lang w:val="fr_FR" w:bidi="fr_FR"/>
        </w:rPr>
      </w:r>
      <w:r>
        <w:rPr>
          <w:lang w:val="fr_FR" w:bidi="fr_FR"/>
        </w:rPr>
        <w:t>L’empereur (grand roi)</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les gens qui s’agitent parce que Jésus est proche de Jérusalem.</w:t>
      </w:r>
    </w:p>
    <w:p>
      <w:pPr/>
      <w:r>
        <w:rPr>
          <w:lang w:val="fr_FR" w:bidi="fr_FR"/>
        </w:rPr>
      </w:r>
      <w:r>
        <w:rPr>
          <w:lang w:val="fr_FR" w:bidi="fr_FR"/>
        </w:rPr>
        <w:t>Assurez-vous que l’équipe représente Jésus en train d’enseigner ses disciples et la foule qui le suit.</w:t>
      </w:r>
    </w:p>
    <w:p>
      <w:pPr/>
      <w:r>
        <w:rPr>
          <w:lang w:val="fr_FR" w:bidi="fr_FR"/>
        </w:rPr>
      </w:r>
      <w:r>
        <w:rPr>
          <w:lang w:val="fr_FR" w:bidi="fr_FR"/>
        </w:rPr>
        <w:t>Assurez-vous que l’équipe représente deux serviteurs qui font de bonnes interactions commerciales et font profit de leurs mines. Représentez un autre serviteur qui met sa pièce dans un tissu et ne fait rien avec.</w:t>
      </w:r>
    </w:p>
    <w:p>
      <w:pPr/>
      <w:r>
        <w:rPr>
          <w:lang w:val="fr_FR" w:bidi="fr_FR"/>
        </w:rPr>
      </w:r>
      <w:r>
        <w:rPr>
          <w:lang w:val="fr_FR" w:bidi="fr_FR"/>
        </w:rPr>
        <w:t>Assurez-vous que l’équipe représente les actions du serviteur en même temps que le roi voyage pour rencontrer l’empereur. En même temps, représentez les citoyens qui envoient une délégation à l’empereur. Représentez l’empereur en train d’ignorer les mots de la délégation et de faire du noble un roi.</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gens qui s’agitent parce que Jésus est proche de Jérusalem. Ils pensent qu’il est sur le point de devenir roi en commençant un nouveau royaume. Jésus commence à enseigner aux gens qui le suivent. Il raconte une parabole.</w:t>
      </w:r>
    </w:p>
    <w:p>
      <w:pPr/>
      <w:r>
        <w:rPr>
          <w:lang w:val="fr_FR" w:bidi="fr_FR"/>
        </w:rPr>
      </w:r>
      <w:r>
        <w:rPr>
          <w:lang w:val="fr_FR" w:bidi="fr_FR"/>
        </w:rPr>
        <w:t>Représentez maintenant l’histoire comme Jésus la raconte. Un noble doit voyager pour devenir roi. Il donne de l’argent à dix de ses serviteurs et leur dit que faire avec. Puis il la quitte.</w:t>
      </w:r>
    </w:p>
    <w:p>
      <w:pPr/>
      <w:r>
        <w:rPr>
          <w:lang w:val="fr_FR" w:bidi="fr_FR"/>
        </w:rPr>
      </w:r>
      <w:r>
        <w:rPr>
          <w:lang w:val="fr_FR" w:bidi="fr_FR"/>
        </w:rPr>
        <w:t>Arrêtez la représentation : Demandez à l’acteur qui joue les serviteurs : « Que ressentez-vous ? » Vous entendrez peut-être des choses comme : « Je suis honoré que le maître m’ait choisi pour prendre soin de son argent pendant qu’il est absent », « Déterminé. Je veux être fidèle et gagner au maître un bon profit », et « Immuable. Travailler dur ne m’aidera pas parce qu’il s’agit de l’argenttoute façon. Je ne veux pas perdre cette pièce au cas où il me punirait. » Reprenez la représentation.</w:t>
      </w:r>
    </w:p>
    <w:p>
      <w:pPr/>
      <w:r>
        <w:rPr>
          <w:lang w:val="fr_FR" w:bidi="fr_FR"/>
        </w:rPr>
      </w:r>
      <w:r>
        <w:rPr>
          <w:lang w:val="fr_FR" w:bidi="fr_FR"/>
        </w:rPr>
        <w:t>Représentez le noble qui voyage et arrive auprès de l’empereur. Une délégation arrive et dit à l’empereur que les citoyens ne veulent pas avoir le noble comme roi.</w:t>
      </w:r>
    </w:p>
    <w:p>
      <w:pPr/>
      <w:r>
        <w:rPr>
          <w:lang w:val="fr_FR" w:bidi="fr_FR"/>
        </w:rPr>
      </w:r>
      <w:r>
        <w:rPr>
          <w:lang w:val="fr_FR" w:bidi="fr_FR"/>
        </w:rPr>
        <w:t>Arrêtez la représentation : Demandez à l’acteur qui joue le noble : « Que ressentez-vous ? » Cette personne répondra peut-être quelque chose comme « je me sens frustré. Pourquoi ne m’acceptent-ils pas ? » « Honteux. Je ne peux pas croire que l’empereur voit mon peuple se comporter de cette façon », et « En colère. Je leur montrerai ce qui arrivera à mes ennemis quand je reviendrai. » Reprenez la représentation.</w:t>
      </w:r>
    </w:p>
    <w:p>
      <w:pPr/>
      <w:r>
        <w:rPr>
          <w:lang w:val="fr_FR" w:bidi="fr_FR"/>
        </w:rPr>
      </w:r>
      <w:r>
        <w:rPr>
          <w:lang w:val="fr_FR" w:bidi="fr_FR"/>
        </w:rPr>
        <w:t>Représentez le noble qui retourne dans son pays en tant que roi. Trois serviteurs lui disent ce qu’ils ont fait avec leur mine. Le roi met deux des serviteurs en charge des villes. Le roi enlève la mine au serviteur mauvais et la donne au serviteur qui a gagné dix fois plus.</w:t>
      </w:r>
    </w:p>
    <w:p>
      <w:pPr/>
      <w:r>
        <w:rPr>
          <w:lang w:val="fr_FR" w:bidi="fr_FR"/>
        </w:rPr>
      </w:r>
      <w:r>
        <w:rPr>
          <w:lang w:val="fr_FR" w:bidi="fr_FR"/>
        </w:rPr>
        <w:t>Arrêtez la représentation : Demandez à l’acteur qui joue les autres serviteurs : « Que ressentez-vous ? » Vous entendrez peut-être des choses comme : « Surpris. Mais il a déjà dix mines ! » « Jaloux. Pourquoi ne m’a-t-il pas donné l’argent ? » et « Je ne ferais pas confiance à ce serviteur avec mon argent non plus. Il n’a jamais aimé le maître. » Reprenez la représentation.</w:t>
      </w:r>
    </w:p>
    <w:p>
      <w:pPr/>
      <w:r>
        <w:rPr>
          <w:lang w:val="fr_FR" w:bidi="fr_FR"/>
        </w:rPr>
      </w:r>
      <w:r>
        <w:rPr>
          <w:lang w:val="fr_FR" w:bidi="fr_FR"/>
        </w:rPr>
        <w:t>Représentez les serviteurs qui se plaignent envers le roi. Le roi dit que les serviteurs qui utilisent ce qu’ils reçoivent de manière responsable seront récompensés. Mais à ceux qui n’utilisent pas ce que le roi leur a donné, le roi leur enlèvera ce qu’ils ont. Puis le roi appelle ses ennemis et ordonne à ses hommes de les tuer.</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voyage vers </w:t>
      </w:r>
      <w:r>
        <w:rPr>
          <w:lang w:val="fr_FR" w:bidi="fr_FR"/>
        </w:rPr>
        <w:t>Jérusalem</w:t>
      </w:r>
      <w:r>
        <w:rPr>
          <w:lang w:val="fr_FR" w:bidi="fr_FR"/>
        </w:rPr>
        <w:t xml:space="preserve">, la capitale religieuse des Juifs. Jésus connaît les pensées de la foule et raconte une </w:t>
      </w:r>
      <w:r>
        <w:rPr>
          <w:b/>
          <w:lang w:val="fr_FR" w:bidi="fr_FR"/>
        </w:rPr>
        <w:t>parabole</w:t>
      </w:r>
      <w:r>
        <w:rPr>
          <w:lang w:val="fr_FR" w:bidi="fr_FR"/>
        </w:rPr>
        <w:t xml:space="preserve">, c’est-à-dire une histoire courte pour enseigner une signification plus profonde. Assurez-vous de traduire parabole de la même manière que vous l’avez fait auparavant. Le mot </w:t>
      </w:r>
      <w:r>
        <w:rPr>
          <w:lang w:val="fr_FR" w:bidi="fr_FR"/>
        </w:rPr>
        <w:t>parabole</w:t>
      </w:r>
      <w:r>
        <w:rPr>
          <w:lang w:val="fr_FR" w:bidi="fr_FR"/>
        </w:rPr>
        <w:t xml:space="preserve"> se trouve dans le glossaire principal.</w:t>
      </w:r>
    </w:p>
    <w:p>
      <w:pPr/>
      <w:r>
        <w:rPr>
          <w:lang w:val="fr_FR" w:bidi="fr_FR"/>
        </w:rPr>
      </w:r>
      <w:r>
        <w:rPr>
          <w:lang w:val="fr_FR" w:bidi="fr_FR"/>
        </w:rPr>
        <w:t xml:space="preserve">Les gens supposaient que parce que Jésus était proche de Jérusalem qu’il établirait ou commencerait le règne du </w:t>
      </w:r>
      <w:r>
        <w:rPr>
          <w:b/>
          <w:lang w:val="fr_FR" w:bidi="fr_FR"/>
        </w:rPr>
        <w:t>royaume de Dieu</w:t>
      </w:r>
      <w:r>
        <w:rPr>
          <w:lang w:val="fr_FR" w:bidi="fr_FR"/>
        </w:rPr>
        <w:t xml:space="preserve">. Les Juifs croyaient que le royaume de Dieu faisait référence au Sauveur promis qui régnait en tant que roi sur Israël. Beaucoup de gens qui suivaient Jésus croyaient qu’il était le Sauveur promis, ils s’attendaient donc à ce qu’il règne en tant que roi quand il aurait atteint Jérusalem. Mais Jésus a enseigné que le royaume de Dieu s’agissait de personnes qui suivaient Jésus comme roi dans leurs cœurs. Celui qui suivait Jésus comme roi dans leurs cœurs aurait une bonne relation avec Dieu. Ils vivraient avec Dieu pour toujours et feraient partie de son royaume parfait dans le futur. Assurez-vous de traduire Royaume de Dieu de la même façon que dans les passages précédents. </w:t>
      </w:r>
      <w:r>
        <w:rPr>
          <w:lang w:val="fr_FR" w:bidi="fr_FR"/>
        </w:rPr>
        <w:t>Royaume de Dieu</w:t>
      </w:r>
      <w:r>
        <w:rPr>
          <w:lang w:val="fr_FR" w:bidi="fr_FR"/>
        </w:rPr>
        <w:t xml:space="preserve"> se trouve dans le glossaire principal.</w:t>
      </w:r>
    </w:p>
    <w:p>
      <w:pPr/>
      <w:r>
        <w:rPr>
          <w:lang w:val="fr_FR" w:bidi="fr_FR"/>
        </w:rPr>
      </w:r>
      <w:r>
        <w:rPr>
          <w:lang w:val="fr_FR" w:bidi="fr_FR"/>
        </w:rPr>
        <w:t xml:space="preserve">Le noble est appelé le </w:t>
      </w:r>
      <w:r>
        <w:rPr>
          <w:b/>
          <w:lang w:val="fr_FR" w:bidi="fr_FR"/>
        </w:rPr>
        <w:t>maître</w:t>
      </w:r>
      <w:r>
        <w:rPr>
          <w:lang w:val="fr_FR" w:bidi="fr_FR"/>
        </w:rPr>
        <w:t xml:space="preserve"> du serviteur. Cela signifie que l’homme avait autorité sur les serviteurs et les possédait. Plus tard, les serviteurs l’appellent « Seigneur ». Ce titre signifie la même chose que maître. Assurez-vous de traduire maître de la même manière que dans les passages précédents. Le </w:t>
      </w:r>
      <w:r>
        <w:rPr>
          <w:lang w:val="fr_FR" w:bidi="fr_FR"/>
        </w:rPr>
        <w:t>mot maître</w:t>
      </w:r>
      <w:r>
        <w:rPr>
          <w:lang w:val="fr_FR" w:bidi="fr_FR"/>
        </w:rPr>
        <w:t xml:space="preserve"> se trouve dans le glossaire principal.</w:t>
      </w:r>
    </w:p>
    <w:p>
      <w:pPr/>
      <w:r>
        <w:rPr>
          <w:lang w:val="fr_FR" w:bidi="fr_FR"/>
        </w:rPr>
      </w:r>
      <w:r>
        <w:rPr>
          <w:lang w:val="fr_FR" w:bidi="fr_FR"/>
        </w:rPr>
        <w:t xml:space="preserve">Le maître donne à chacun des dix serviteurs une </w:t>
      </w:r>
      <w:r>
        <w:rPr>
          <w:b/>
          <w:lang w:val="fr_FR" w:bidi="fr_FR"/>
        </w:rPr>
        <w:t>mine</w:t>
      </w:r>
      <w:r>
        <w:rPr>
          <w:lang w:val="fr_FR" w:bidi="fr_FR"/>
        </w:rPr>
        <w:t>. Une mine est une pièce grecque qui vaut autant que ce que gagne un ouvrier en cent jours. C’était assez d’argent pour les serviteurs d’investir ou de faire commerce pour gagner plus d’argent.</w:t>
      </w:r>
    </w:p>
    <w:p>
      <w:pPr/>
      <w:r>
        <w:rPr>
          <w:lang w:val="fr_FR" w:bidi="fr_FR"/>
        </w:rPr>
      </w:r>
      <w:r>
        <w:rPr>
          <w:lang w:val="fr_FR" w:bidi="fr_FR"/>
        </w:rPr>
        <w:t>Arrêtez-vous et discutez avec votre équipe : La quantité exacte de la mine n’est pas aussi important que d’exprimer que la pièce était précieuse. Il est peut-être plus facile de décrire une mine plus généralement comme une grande quantité d’argent ou comme une pièce de valeur.</w:t>
      </w:r>
    </w:p>
    <w:p>
      <w:pPr/>
      <w:r>
        <w:rPr>
          <w:lang w:val="fr_FR" w:bidi="fr_FR"/>
        </w:rPr>
      </w:r>
      <w:r>
        <w:rPr>
          <w:lang w:val="fr_FR" w:bidi="fr_FR"/>
        </w:rPr>
        <w:t xml:space="preserve">Le roi demande au serviteur mauvais pourquoi il n’a pas </w:t>
      </w:r>
      <w:r>
        <w:rPr>
          <w:b/>
          <w:lang w:val="fr_FR" w:bidi="fr_FR"/>
        </w:rPr>
        <w:t>mis son argent en dépôt</w:t>
      </w:r>
      <w:r>
        <w:rPr>
          <w:lang w:val="fr_FR" w:bidi="fr_FR"/>
        </w:rPr>
        <w:t>. Cela fait référence au fait de mettre de l’argent sur la table d’un usurier. Le prêteur d’argent promettrait de lui payer des intérêts. Le montant des intérêts changeait en fonction de la quantité de l’argent et de la durée de temps que le prêteur gardait l’argent. Après qu’un prêteur ait reçu de l’argent, il le prêtait aux autres personnes et exigait un taux plus élevé. C’est ainsi que le prêteur et la personne qui a donné l’argent en tiraient profit.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19:28–44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19.28–44.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Jésus a enseigné aux gens qui le suivent que le royaume de Dieu n’est pas ce qu’ils pensent qu’il est. Jésus a enseigné cela en racontant une histoire sur un homme important qui devait partir pendant un certain temps avant de retourner vers son peuple en tant que roi. Maintenant, Jésus entre à Jérusalem sur un âne et ses disciples célèbrent son entrée dans la ville en tant que Sauveur promis qu’ils attendaient.</w:t>
      </w:r>
    </w:p>
    <w:p>
      <w:pPr/>
      <w:r>
        <w:rPr>
          <w:lang w:val="fr_FR" w:bidi="fr_FR"/>
        </w:rPr>
      </w:r>
      <w:r>
        <w:rPr>
          <w:lang w:val="fr_FR" w:bidi="fr_FR"/>
        </w:rPr>
        <w:t>Jésus, ses disciples, ou suiveurs les plus proches, et une foule voyagent de Jéricho à Jérusalem, la capitale religieuse des Juifs. Les voyageurs devaient monter puisque Jérusalem était plus en hauteur que la plupart des régions d’Israël. Jésus marchait devant ses disciples et s’approchait de Bethphagé et de Béthanie. Les deux villages étaient proches de Jérusalem et étaient situées sur la colline qui montait vers le mont des Oliviers. Le mont des Oliviers fait référence à une colline à l’est de Jérusalem qui se trouve à environ 830 m au-dessus du niveau de la mer. Il était séparé de Jérusalem par la vallée de Cédron. Le mont des Olives avait beaucoup d’oliviers qui poussaient dessus. Le fruit de l’olive est petit et rond avec une graine dure au milieu. C’était un fruit important à l’époque de Jésus puisqu’il pouvait être mangé, utilisé comme médicament, pressé dans l’huile de cuisson ou utilisé comme combustible pour les lampes.</w:t>
      </w:r>
    </w:p>
    <w:p>
      <w:pPr/>
      <w:r>
        <w:rPr>
          <w:lang w:val="fr_FR" w:bidi="fr_FR"/>
        </w:rPr>
      </w:r>
      <w:r>
        <w:rPr>
          <w:lang w:val="fr_FR" w:bidi="fr_FR"/>
        </w:rPr>
        <w:t>Arrêtez-vous et montrez à votre équipe une carte qui met en évidence où sont situés Bethphagé, Béthanie et le mont des Oliviers par rapport à Jérusalem avec la vallée du Cédron entre les deux. Montrez une image du mont des oliviers et une image d’olives qui poussent sur un olivier si vous n’avez pas ces arbres dans votre région.</w:t>
      </w:r>
    </w:p>
    <w:p>
      <w:pPr/>
      <w:r>
        <w:rPr>
          <w:lang w:val="fr_FR" w:bidi="fr_FR"/>
        </w:rPr>
      </w:r>
      <w:r>
        <w:rPr>
          <w:lang w:val="fr_FR" w:bidi="fr_FR"/>
        </w:rPr>
        <w:t>Jésus dit à deux de ses disciples d’entrer dans un village voisin et de lui apporter un ânon, c'est-à-dire un jeune âne, qu’une personne y avait attaché. Les Juifs utilisaient des ânes pour monter ou pour porter des charges. Les gens attachaient généralement leurs animaux aux arbres ou aux poteaux pour qu’ils ne s’éloignent pas.</w:t>
      </w:r>
    </w:p>
    <w:p>
      <w:pPr/>
      <w:r>
        <w:rPr>
          <w:lang w:val="fr_FR" w:bidi="fr_FR"/>
        </w:rPr>
      </w:r>
      <w:r>
        <w:rPr>
          <w:lang w:val="fr_FR" w:bidi="fr_FR"/>
        </w:rPr>
        <w:t>Arrêtez-vous et montrez une image d’un âne si cet animal-là n’existe pas là où vous vivez. Quel genre de transport les chefs ou les autorités utilisent-ils là où vous vivez ? Comment sont-ils reçus quand ils entrent dans une ville capitale ?</w:t>
      </w:r>
    </w:p>
    <w:p>
      <w:pPr/>
      <w:r>
        <w:rPr>
          <w:lang w:val="fr_FR" w:bidi="fr_FR"/>
        </w:rPr>
      </w:r>
      <w:r>
        <w:rPr>
          <w:lang w:val="fr_FR" w:bidi="fr_FR"/>
        </w:rPr>
        <w:t>Jésus dit que personne n’a jamais monté sur cet âne auparavant. Les animaux non chevauchés étaient ceux qui étaient qualifiés pour effectuer une tâche sacrée. Si quelqu’un demande aux disciples pourquoi ils détachaient l’âne, Jésus dit qu’ils devraient répondre en disant « le Seigneur, ou le maître, en a besoin. » Jésus ne veut utiliser l’âne que pendant une courte période. Les deux disciples obéissent à Jésus et trouvent l’âne comme Jésus le leur avait dit. Alors qu'ils détachent l’âne, les propriétaires les interrompt et demande pourquoi ils le prennent. Les disciples disent « le Seigneur en a besoin » et les propriétaires leur permettent de le prendre. Il est possible que Jésus ait organisé cela en avance avec quelqu’un qu’il connaissait.</w:t>
      </w:r>
    </w:p>
    <w:p>
      <w:pPr/>
      <w:r>
        <w:rPr>
          <w:lang w:val="fr_FR" w:bidi="fr_FR"/>
        </w:rPr>
      </w:r>
      <w:r>
        <w:rPr>
          <w:lang w:val="fr_FR" w:bidi="fr_FR"/>
        </w:rPr>
        <w:t>Arrêtez-vous et discutez avec votre équipe : Comment les gens demandent-ils à emprunter des choses dans votre culture ? Comment savez-vous qu’une personne ne ment pas quand elle dit qu’elle représente quelqu’un d’autre ?</w:t>
      </w:r>
    </w:p>
    <w:p>
      <w:pPr/>
      <w:r>
        <w:rPr>
          <w:lang w:val="fr_FR" w:bidi="fr_FR"/>
        </w:rPr>
      </w:r>
      <w:r>
        <w:rPr>
          <w:lang w:val="fr_FR" w:bidi="fr_FR"/>
        </w:rPr>
        <w:t>Les disciples mènent l’âne à Jésus, puis mettent leurs capes, ou leurs vêtements extérieurs, sur le dos de l’âne. Ils faisaient cela pour qu’il soit plus confortable pour Jésus de monter dessus. Ils aident Jésus à monter sur l’âne comme moyen de l’honorer. Pendant que Jésus s’approchait de Jérusalem sur l’âne, les disciples de Jésus et la foule jetaient leurs capes sur le sol pour que l’âne marche dessus. C'était aussi une manière d'honorer Jésus. Habituellement, les rois ou les chefs importants montaient sur des chevaux quand ils entraient dans une ville après avoir remporté une victoire. Mais Jésus choisit un âne. Cela accomplit une prophétie dans Zacharie qui disait que le Sauveur promis monterait sur un âne pour montrer qu’il était un roi victorieux mais humble.</w:t>
      </w:r>
    </w:p>
    <w:p>
      <w:pPr/>
      <w:r>
        <w:rPr>
          <w:lang w:val="fr_FR" w:bidi="fr_FR"/>
        </w:rPr>
      </w:r>
      <w:r>
        <w:rPr>
          <w:lang w:val="fr_FR" w:bidi="fr_FR"/>
        </w:rPr>
        <w:t>Jésus commence à descendre du mont des Oliviers dans la vallée du Cédron. Cela signifie qu’il était à moins de 2 km de Jérusalem.</w:t>
      </w:r>
    </w:p>
    <w:p>
      <w:pPr/>
      <w:r>
        <w:rPr>
          <w:lang w:val="fr_FR" w:bidi="fr_FR"/>
        </w:rPr>
      </w:r>
      <w:r>
        <w:rPr>
          <w:lang w:val="fr_FR" w:bidi="fr_FR"/>
        </w:rPr>
        <w:t>Arrêtez-vous et montrez une image du point de vue du mont des Oliviers qui regarde vers Jérusalem au-dessus de la vallée du Cédron.</w:t>
      </w:r>
    </w:p>
    <w:p>
      <w:pPr/>
      <w:r>
        <w:rPr>
          <w:lang w:val="fr_FR" w:bidi="fr_FR"/>
        </w:rPr>
      </w:r>
      <w:r>
        <w:rPr>
          <w:lang w:val="fr_FR" w:bidi="fr_FR"/>
        </w:rPr>
        <w:t>Les disciples de Jésus louent Dieu à haute voix et expriment leur joie pour les miracles que Jésus a faits. Les gens citent les Psaumes en disant : « Béni soit le roi qui vient au nom du Seigneur. » Seulement les gens ajoutent « le roi » pour faire référence à Jésus. Puisque « celui qui vient » faisait référence au Sauveur promis, les gens faisaient ainsi de Jésus à la fois le Roi et le Sauveur promis. Béni signifie que Jésus avait la faveur spéciale de Dieu. Ici, le Seigneur fait référence au nom personnel de Dieu, Yahvé. Venir au nom de quelqu’un signifie qu’une personne représente quelqu’un. Dieu a envoyé Jésus avec l'autorité pour le représenter.</w:t>
      </w:r>
    </w:p>
    <w:p>
      <w:pPr/>
      <w:r>
        <w:rPr>
          <w:lang w:val="fr_FR" w:bidi="fr_FR"/>
        </w:rPr>
      </w:r>
      <w:r>
        <w:rPr>
          <w:lang w:val="fr_FR" w:bidi="fr_FR"/>
        </w:rPr>
        <w:t>Arrêtez-vous et discutez avec votre équipe : Comment les gens dans votre culture se préparent-ils à recevoir quelqu’un de très important ?</w:t>
      </w:r>
    </w:p>
    <w:p>
      <w:pPr/>
      <w:r>
        <w:rPr>
          <w:lang w:val="fr_FR" w:bidi="fr_FR"/>
        </w:rPr>
      </w:r>
      <w:r>
        <w:rPr>
          <w:lang w:val="fr_FR" w:bidi="fr_FR"/>
        </w:rPr>
        <w:t>Le peuple utilise deux phrases poétiques pour parler de Dieu et des cieux les plus élevés, le lieu où vit Dieu. Ils disent paix dans le ciel et que Dieu reçoit gloire. La paix fait référence au fait d'avoir une bonne relation avec Dieu. La gloire fait référence à la louange et à l’honneur que Dieu mérite. Certains pharisiens, ou responsables religieux, disent à Jésus d'empêcher ses disciples de le louer. Nous ne savons pas quand les pharisiens se sont joints à la foule. Ils ont peut-être rejoint la foule alors qu'ils se sont rapprochés de Jérusalem. Ils appellent Jésus « Enseignant », ce qui était un titre poli pour un chef religieux. Les pharisiens ne croient pas que Jésus est le Sauveur promis, Mais Jésus refuse de réduire au silence ses disciples.</w:t>
      </w:r>
    </w:p>
    <w:p>
      <w:pPr/>
      <w:r>
        <w:rPr>
          <w:lang w:val="fr_FR" w:bidi="fr_FR"/>
        </w:rPr>
      </w:r>
      <w:r>
        <w:rPr>
          <w:lang w:val="fr_FR" w:bidi="fr_FR"/>
        </w:rPr>
        <w:t>Jésus avance que toute la foule de ses disciples a raison de le louer en tant que Sauveur promis. Jésus dit que s’ils restent silencieux, les pierres crieront. Jésus ne veut pas dire que les pierres crieraient litérallement. Jésus était en train de dire que si les disciples ne le louaient pas, les pierres le feraient. Jésus veut dire qu'il était impossible d'arrêter les gens de le louer. Quand Jésus s'approche suffisamment de la ville de Jérusalem, il commence à pleurer tout haut. Jésus est triste parce qu’il sait quelles choses terribles arriveront dans le futur aux gens et aux bâtiments. Jésus parle de la ville de Jérusalem comme s'il s'agit d'une personne. Jésus dit « il est caché à vos yeux », pour signifier que les gens n’étaient pas capables de comprendre ce qui leur apporterait la paix. S’ils acceptaient Jésus comme Sauveur promis, alors ils auraient la paix avec Dieu et Dieu ne détruirait pas leur ville dans le futur. Mais ils n'ont pas accepté Jésus.</w:t>
      </w:r>
    </w:p>
    <w:p>
      <w:pPr/>
      <w:r>
        <w:rPr>
          <w:lang w:val="fr_FR" w:bidi="fr_FR"/>
        </w:rPr>
      </w:r>
      <w:r>
        <w:rPr>
          <w:lang w:val="fr_FR" w:bidi="fr_FR"/>
        </w:rPr>
        <w:t>Jésus décrit ensuite ce que l’armée romaine ferait à Jérusalem dans le futur. Ils bâtiraient un remblai, c'est-à-dire un grand mur autour de la ville, pour empêcher à quiconque d'entrer ou de sortir. Puis ils attaqueraient la ville depuis derrière le mur. Les Romains attaqueraient de toute part.</w:t>
      </w:r>
    </w:p>
    <w:p>
      <w:pPr/>
      <w:r>
        <w:rPr>
          <w:lang w:val="fr_FR" w:bidi="fr_FR"/>
        </w:rPr>
      </w:r>
      <w:r>
        <w:rPr>
          <w:lang w:val="fr_FR" w:bidi="fr_FR"/>
        </w:rPr>
        <w:t>Arrêtez-vous et montrez une image d'un remblai utilisé pendant la guerre.</w:t>
      </w:r>
    </w:p>
    <w:p>
      <w:pPr/>
      <w:r>
        <w:rPr>
          <w:lang w:val="fr_FR" w:bidi="fr_FR"/>
        </w:rPr>
      </w:r>
      <w:r>
        <w:rPr>
          <w:lang w:val="fr_FR" w:bidi="fr_FR"/>
        </w:rPr>
        <w:t>Jésus appelle les gens de Jérusalem des « enfants ». Il dit que les soldats les tueront en les jetant violemment sur le sol. Jésus exagère la destruction de Jérusalem en disant qu’une pierre ne sera pas laissée sur une autre. Cela signifie que l’ennemi détruira complètement Jérusalem. Jésus dit que cela arrivera aux gens de Jérusalem parce qu’ils n'ont pas reconnu Dieu qui venait à eux. Jésus fait référence au fait que Dieu visite les gens en la personne de Jésus, le Sauveur promis. Dieu a envoyé Jésus pour apporter le salut et la bénédiction sur les gens de Jérusalem, mais ils ne l’ont pas reçu.</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ses disciples et une grande foule sont en route vers Jérusalem. Jésus marche devant ses disciples. Jésus envoie ses disciples au-devant de lui. Jésus leur dit qu'ils verront un jeune âne qui n'a jamais été monté. Jésus leur donne des instructions pour l'amener à lui.</w:t>
      </w:r>
    </w:p>
    <w:p>
      <w:pPr/>
      <w:r>
        <w:rPr>
          <w:lang w:val="fr_FR" w:bidi="fr_FR"/>
        </w:rPr>
      </w:r>
      <w:r>
        <w:rPr>
          <w:b/>
          <w:lang w:val="fr_FR" w:bidi="fr_FR"/>
        </w:rPr>
        <w:t>Deuxième partie :</w:t>
      </w:r>
      <w:r>
        <w:rPr>
          <w:lang w:val="fr_FR" w:bidi="fr_FR"/>
        </w:rPr>
        <w:t xml:space="preserve"> Les disciples font ce que Jésus leur a demandé. Ils apportent à Jésus le jeune âne. Les disciples jettent leurs vêtements sur l'âne pour que Jésus puisse le monter. Ils jettent leurs vêtements sur la rue alors que l'âne marche vers Jérusalem.</w:t>
      </w:r>
    </w:p>
    <w:p>
      <w:pPr/>
      <w:r>
        <w:rPr>
          <w:lang w:val="fr_FR" w:bidi="fr_FR"/>
        </w:rPr>
      </w:r>
      <w:r>
        <w:rPr>
          <w:b/>
          <w:lang w:val="fr_FR" w:bidi="fr_FR"/>
        </w:rPr>
        <w:t>Troisième partie :</w:t>
      </w:r>
      <w:r>
        <w:rPr>
          <w:lang w:val="fr_FR" w:bidi="fr_FR"/>
        </w:rPr>
        <w:t xml:space="preserve"> Jésus chevauche l'âne. Les disciples de Jésus louent Dieu alors qu'ils descendent du mont des Oliviers. Certains pharisiens disent à Jésus de faire taire ses disciples. Jésus répond en leur disant que s'il les arrête, les pierre le loueront.</w:t>
      </w:r>
    </w:p>
    <w:p>
      <w:pPr/>
      <w:r>
        <w:rPr>
          <w:lang w:val="fr_FR" w:bidi="fr_FR"/>
        </w:rPr>
      </w:r>
      <w:r>
        <w:rPr>
          <w:b/>
          <w:lang w:val="fr_FR" w:bidi="fr_FR"/>
        </w:rPr>
        <w:t>Quatrième partie :</w:t>
      </w:r>
      <w:r>
        <w:rPr>
          <w:lang w:val="fr_FR" w:bidi="fr_FR"/>
        </w:rPr>
        <w:t xml:space="preserve"> Jésus commence à pleurer alors qu'il s'approche de Jérusalem. Jésus dit qu'il est trop tard pour les gens de Jérusalemnt de trouver le chemin de la paix. Jésus leur parle d'événements qui ne se sont pas encore produits. Jésus dit que les ennemis prendront l'ascendant et détruiront complètement la ville.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deux disciples qui vont au-devant pour chercher l'âne</w:t>
      </w:r>
    </w:p>
    <w:p>
      <w:pPr>
        <w:pStyle w:val="ListBullet"/>
        <w:spacing w:line="240" w:lineRule="auto"/>
        <w:ind w:left="720"/>
      </w:pPr>
      <w:r>
        <w:rPr>
          <w:lang w:val="fr_FR" w:bidi="fr_FR"/>
        </w:rPr>
      </w:r>
      <w:r>
        <w:rPr>
          <w:lang w:val="fr_FR" w:bidi="fr_FR"/>
        </w:rPr>
        <w:t>Les propriétaires de l'âne</w:t>
      </w:r>
    </w:p>
    <w:p>
      <w:pPr>
        <w:pStyle w:val="ListBullet"/>
        <w:spacing w:line="240" w:lineRule="auto"/>
        <w:ind w:left="720"/>
      </w:pPr>
      <w:r>
        <w:rPr>
          <w:lang w:val="fr_FR" w:bidi="fr_FR"/>
        </w:rPr>
      </w:r>
      <w:r>
        <w:rPr>
          <w:lang w:val="fr_FR" w:bidi="fr_FR"/>
        </w:rPr>
        <w:t>Les foules qui étendent leurs vêtements</w:t>
      </w:r>
    </w:p>
    <w:p>
      <w:pPr>
        <w:pStyle w:val="ListBullet"/>
        <w:spacing w:line="240" w:lineRule="auto"/>
        <w:ind w:left="720"/>
      </w:pPr>
      <w:r>
        <w:rPr>
          <w:lang w:val="fr_FR" w:bidi="fr_FR"/>
        </w:rPr>
      </w:r>
      <w:r>
        <w:rPr>
          <w:lang w:val="fr_FR" w:bidi="fr_FR"/>
        </w:rPr>
        <w:t>Les disciples qui chantent</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gens de Jérusalem</w:t>
      </w:r>
    </w:p>
    <w:p>
      <w:pPr>
        <w:pStyle w:val="ListBullet"/>
        <w:spacing w:line="240" w:lineRule="auto"/>
        <w:ind w:left="720"/>
      </w:pPr>
      <w:r>
        <w:rPr>
          <w:lang w:val="fr_FR" w:bidi="fr_FR"/>
        </w:rPr>
      </w:r>
      <w:r>
        <w:rPr>
          <w:lang w:val="fr_FR" w:bidi="fr_FR"/>
        </w:rPr>
        <w:t>Les ennemis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vient de terminer de raconter une parabole pour expliquer que les choses qui arriveront seront différentes de ce à quoi ses disciples s’attendaient.</w:t>
      </w:r>
    </w:p>
    <w:p>
      <w:pPr/>
      <w:r>
        <w:rPr>
          <w:lang w:val="fr_FR" w:bidi="fr_FR"/>
        </w:rPr>
      </w:r>
      <w:r>
        <w:rPr>
          <w:lang w:val="fr_FR" w:bidi="fr_FR"/>
        </w:rPr>
        <w:t>Il est important de se rappeler que Jésus savait que l’âne serait lié dans le village. Jésus n'était pas là auparavant. Il est possible que Jésus ait organisé à l’avance une manière ou une autre pour qu’un jeune âne l’attende dans la ville. Les deux disciples ont tout trouvé, comme Jésus l’avait dit.</w:t>
      </w:r>
    </w:p>
    <w:p>
      <w:pPr/>
      <w:r>
        <w:rPr>
          <w:lang w:val="fr_FR" w:bidi="fr_FR"/>
        </w:rPr>
      </w:r>
      <w:r>
        <w:rPr>
          <w:lang w:val="fr_FR" w:bidi="fr_FR"/>
        </w:rPr>
        <w:t>Il est important de se rappeler que les actions consistant à placer Jésus sur l’âne ne signifient pas qu’ils ont soulevé Jésus pour le mettre sur l’âne. Ils l’ont probablement simplement aidé comme moyen de l’honorer.</w:t>
      </w:r>
    </w:p>
    <w:p>
      <w:pPr/>
      <w:r>
        <w:rPr>
          <w:lang w:val="fr_FR" w:bidi="fr_FR"/>
        </w:rPr>
      </w:r>
      <w:r>
        <w:rPr>
          <w:lang w:val="fr_FR" w:bidi="fr_FR"/>
        </w:rPr>
        <w:t>Il est important de se rappeler que quand les foules mettent leurs capes sur le sol, elles montraient de l’honneur à Jésus.</w:t>
      </w:r>
    </w:p>
    <w:p>
      <w:pPr/>
      <w:r>
        <w:rPr>
          <w:lang w:val="fr_FR" w:bidi="fr_FR"/>
        </w:rPr>
      </w:r>
      <w:r>
        <w:rPr>
          <w:lang w:val="fr_FR" w:bidi="fr_FR"/>
        </w:rPr>
        <w:t>Il est important de se rappeler que Jésus et ses disciples devaient descendre dans une vallée avec de remonter vers Jérusalem.</w:t>
      </w:r>
    </w:p>
    <w:p>
      <w:pPr/>
      <w:r>
        <w:rPr>
          <w:lang w:val="fr_FR" w:bidi="fr_FR"/>
        </w:rPr>
      </w:r>
      <w:r>
        <w:rPr>
          <w:lang w:val="fr_FR" w:bidi="fr_FR"/>
        </w:rPr>
        <w:t>Il est important de se rappeler que la façon dont les foules louaient Jésus implique qu’elles croyaient que Jésus était le Sauveur promis. Il y avait beaucoup de foules à Jérusalem à cette époque parce que l'événement se déroule près d'une fête importante.</w:t>
      </w:r>
    </w:p>
    <w:p>
      <w:pPr/>
      <w:r>
        <w:rPr>
          <w:lang w:val="fr_FR" w:bidi="fr_FR"/>
        </w:rPr>
      </w:r>
      <w:r>
        <w:rPr>
          <w:lang w:val="fr_FR" w:bidi="fr_FR"/>
        </w:rPr>
        <w:t>Il est important de se rappeler qu’avant que Jésus ne soit né un prophète a mentionné que le Sauveur promis viendrait monté sur un âne en tant que roi triomphant et humble.</w:t>
      </w:r>
    </w:p>
    <w:p>
      <w:pPr/>
      <w:r>
        <w:rPr>
          <w:lang w:val="fr_FR" w:bidi="fr_FR"/>
        </w:rPr>
      </w:r>
      <w:r>
        <w:rPr>
          <w:lang w:val="fr_FR" w:bidi="fr_FR"/>
        </w:rPr>
        <w:t>Les pharisiens critiquent Jésus parce qu'il permet à ses disciples de le louer en tant que Sauveur promis. Mais Jésus dit que s'ils ne le louent pas, ce sont les pierre qui le feront.</w:t>
      </w:r>
    </w:p>
    <w:p>
      <w:pPr/>
      <w:r>
        <w:rPr>
          <w:lang w:val="fr_FR" w:bidi="fr_FR"/>
        </w:rPr>
      </w:r>
      <w:r>
        <w:rPr>
          <w:lang w:val="fr_FR" w:bidi="fr_FR"/>
        </w:rPr>
        <w:t>Il est important de se rappeler que « les pierres crieront » est une figure de langage. Jésus ne disait pas que les pierres crieraient littéralement, mais plutôt qu’il était impossible d’empêcher les gens de le louer.</w:t>
      </w:r>
    </w:p>
    <w:p>
      <w:pPr/>
      <w:r>
        <w:rPr>
          <w:lang w:val="fr_FR" w:bidi="fr_FR"/>
        </w:rPr>
      </w:r>
      <w:r>
        <w:rPr>
          <w:lang w:val="fr_FR" w:bidi="fr_FR"/>
        </w:rPr>
        <w:t>Quand Jésus entre à Jérusalem, il commence à pleurer sur la ville parce qu'il sait que quelque chose lui arrivera.</w:t>
      </w:r>
    </w:p>
    <w:p>
      <w:pPr/>
      <w:r>
        <w:rPr>
          <w:lang w:val="fr_FR" w:bidi="fr_FR"/>
        </w:rPr>
      </w:r>
      <w:r>
        <w:rPr>
          <w:lang w:val="fr_FR" w:bidi="fr_FR"/>
        </w:rPr>
        <w:t>Il est important de se rappeler que quand Jésus dit « il ne restera pas une pierre sur une autre », il exagère. Jésus veut dire que Jérusalem sera complètement détruite.</w:t>
      </w:r>
    </w:p>
    <w:p>
      <w:pPr/>
      <w:r>
        <w:rPr>
          <w:lang w:val="fr_FR" w:bidi="fr_FR"/>
        </w:rPr>
      </w:r>
      <w:r>
        <w:rPr>
          <w:lang w:val="fr_FR" w:bidi="fr_FR"/>
        </w:rPr>
        <w:t>Il est important de se rappeler que quand Jésus dit « tes enfants avec toi », il fait référence aux gens de Jérusalem et à la ville elle-même.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deux disciples qui vont au-devant pour chercher l'âne</w:t>
      </w:r>
    </w:p>
    <w:p>
      <w:pPr>
        <w:pStyle w:val="ListBullet"/>
        <w:spacing w:line="240" w:lineRule="auto"/>
        <w:ind w:left="720"/>
      </w:pPr>
      <w:r>
        <w:rPr>
          <w:lang w:val="fr_FR" w:bidi="fr_FR"/>
        </w:rPr>
      </w:r>
      <w:r>
        <w:rPr>
          <w:lang w:val="fr_FR" w:bidi="fr_FR"/>
        </w:rPr>
        <w:t>Les propriétaires de l'âne</w:t>
      </w:r>
    </w:p>
    <w:p>
      <w:pPr>
        <w:pStyle w:val="ListBullet"/>
        <w:spacing w:line="240" w:lineRule="auto"/>
        <w:ind w:left="720"/>
      </w:pPr>
      <w:r>
        <w:rPr>
          <w:lang w:val="fr_FR" w:bidi="fr_FR"/>
        </w:rPr>
      </w:r>
      <w:r>
        <w:rPr>
          <w:lang w:val="fr_FR" w:bidi="fr_FR"/>
        </w:rPr>
        <w:t>Les foules qui étendent leurs vêtements</w:t>
      </w:r>
    </w:p>
    <w:p>
      <w:pPr>
        <w:pStyle w:val="ListBullet"/>
        <w:spacing w:line="240" w:lineRule="auto"/>
        <w:ind w:left="720"/>
      </w:pPr>
      <w:r>
        <w:rPr>
          <w:lang w:val="fr_FR" w:bidi="fr_FR"/>
        </w:rPr>
      </w:r>
      <w:r>
        <w:rPr>
          <w:lang w:val="fr_FR" w:bidi="fr_FR"/>
        </w:rPr>
        <w:t>Les disciples qui chantent</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gens de Jérusalem</w:t>
      </w:r>
    </w:p>
    <w:p>
      <w:pPr>
        <w:pStyle w:val="ListBullet"/>
        <w:spacing w:line="240" w:lineRule="auto"/>
        <w:ind w:left="720"/>
      </w:pPr>
      <w:r>
        <w:rPr>
          <w:lang w:val="fr_FR" w:bidi="fr_FR"/>
        </w:rPr>
      </w:r>
      <w:r>
        <w:rPr>
          <w:lang w:val="fr_FR" w:bidi="fr_FR"/>
        </w:rPr>
        <w:t>Les ennemis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Jésus en train de marcher devant ses disciples avant de dire à deux de ses disciples où ils peuvent trouver un âne sur lequel il peut monter.</w:t>
      </w:r>
    </w:p>
    <w:p>
      <w:pPr/>
      <w:r>
        <w:rPr>
          <w:lang w:val="fr_FR" w:bidi="fr_FR"/>
        </w:rPr>
      </w:r>
      <w:r>
        <w:rPr>
          <w:lang w:val="fr_FR" w:bidi="fr_FR"/>
        </w:rPr>
        <w:t>Assurez-vous que l’équipe représente les pharisiens parmi la foule avec Jésus quand il s’approche de Jérusalem.</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se rapproche de Jérusalem. Jésus envoie deux disciples devant lui pour prendre un âne. Jésus leur dit si le propriétaire demande : « Pourquoi le détachez-vous ? » ils devraient dire : « Le maître en a besoin. » Les disciples ont fait ce que Jésus leur a dit, et cela s’est passé exactement comme Jésus l’a dit.</w:t>
      </w:r>
    </w:p>
    <w:p>
      <w:pPr/>
      <w:r>
        <w:rPr>
          <w:lang w:val="fr_FR" w:bidi="fr_FR"/>
        </w:rPr>
      </w:r>
      <w:r>
        <w:rPr>
          <w:lang w:val="fr_FR" w:bidi="fr_FR"/>
        </w:rPr>
        <w:t>Arrêtez la représentation : Demandez à l'acteur qui joue le rôle des disciples : « Que ressentez-vous ? » Vous entendrez peut-être des choses comme : « Je suis nerveux à l’idée de prendre l’âne de quelqu’un », « Jésus avait raison ! Il s’est passé comme il a dit », et « Je suis heureux, je verrai le roi entrer à Jérusalem. C’est ce que nous attendions. » Demandez à l'acteur qui joue le rôle de l'âne : « Que ressentez-vous ? » Vous entendrez peut-être des choses comme : « Enfin ! Jésus est venu », « Excité. Le Sauveur promis est ici », et « Je suis heureux que mon âne soit utilisé pour une raison aussi importante. » Reprenez la représentation.</w:t>
      </w:r>
    </w:p>
    <w:p>
      <w:pPr/>
      <w:r>
        <w:rPr>
          <w:lang w:val="fr_FR" w:bidi="fr_FR"/>
        </w:rPr>
      </w:r>
      <w:r>
        <w:rPr>
          <w:lang w:val="fr_FR" w:bidi="fr_FR"/>
        </w:rPr>
        <w:t>Représentez les disciples qui apportent l’âne à Jésus. Les disciples mettent des vêtements sur l'âne et aident Jésus à monter sur l'âne. Jésus monte sur l’âne et il descend la route en venant du mont des Oliviers. Les disciples de Jésus chantent et louent Dieu pour les miracles qu’ils ont vu Jésus faire. Les disciples reconnaissent Jésus comme le roi envoyé par le Seigneur.</w:t>
      </w:r>
    </w:p>
    <w:p>
      <w:pPr/>
      <w:r>
        <w:rPr>
          <w:lang w:val="fr_FR" w:bidi="fr_FR"/>
        </w:rPr>
      </w:r>
      <w:r>
        <w:rPr>
          <w:lang w:val="fr_FR" w:bidi="fr_FR"/>
        </w:rPr>
        <w:t>Arrêtez la représentation. Demandez à l'acteur qui joue le rôle de la foule : « Que ressentez-vous ? » Vous entendrez peut-être des choses comme : « C’est le moment que nous attendions ! Maintenant Israël aura un nouveau roi », « Je me sens heureux de pouvoir voir le roi », « Reconnaissant ! Dieu a entendu nos prières et a envoyé le Sauveur promis », et « Pensif. Jésus est tellement différent de ce à quoi je m’attendais. Il est un roi humble. » Reprenez la représentation.</w:t>
      </w:r>
    </w:p>
    <w:p>
      <w:pPr/>
      <w:r>
        <w:rPr>
          <w:lang w:val="fr_FR" w:bidi="fr_FR"/>
        </w:rPr>
      </w:r>
      <w:r>
        <w:rPr>
          <w:lang w:val="fr_FR" w:bidi="fr_FR"/>
        </w:rPr>
        <w:t>Certains des pharisiens qui étaient parmi la foule disent à Jésus de dire à ses disciples qu'ils font mal en disant ces choses. Jésus répond que si ses disciples étaient silencieux, alors les rochers chanteraient.</w:t>
      </w:r>
    </w:p>
    <w:p>
      <w:pPr/>
      <w:r>
        <w:rPr>
          <w:lang w:val="fr_FR" w:bidi="fr_FR"/>
        </w:rPr>
      </w:r>
      <w:r>
        <w:rPr>
          <w:lang w:val="fr_FR" w:bidi="fr_FR"/>
        </w:rPr>
        <w:t>Arrêtez la représentation : Demandez à l'acteur qui joue le rôle des pharisiens : « Que ressentez-vous ? » Vous entendrez peut-être des choses comme : « En colère. Comment Jésus peut-il prétendre être le Sauveur promis ? » « Contrarié. Regardez combien de gens croient que Jésus est le roi ! » et « Nous devons arrêter Jésus bientôt sinon tout le monde le suivra ! » Reprenez la représentation.</w:t>
      </w:r>
    </w:p>
    <w:p>
      <w:pPr/>
      <w:r>
        <w:rPr>
          <w:lang w:val="fr_FR" w:bidi="fr_FR"/>
        </w:rPr>
      </w:r>
      <w:r>
        <w:rPr>
          <w:lang w:val="fr_FR" w:bidi="fr_FR"/>
        </w:rPr>
        <w:t>Représentez Jésus en train de s'approcher de Jérusalem. Avec une grande tristesse, Jésus dit que Jérusalem n’a pas reconnu le moment où Dieu est venu sauver les gens de Jérusalem. Le peuple de Jérusalem sera conquis et détruit à l'avenir.</w:t>
      </w:r>
    </w:p>
    <w:p>
      <w:pPr/>
      <w:r>
        <w:rPr>
          <w:lang w:val="fr_FR" w:bidi="fr_FR"/>
        </w:rPr>
      </w:r>
      <w:r>
        <w:rPr>
          <w:lang w:val="fr_FR" w:bidi="fr_FR"/>
        </w:rPr>
        <w:t>Arrêtez la représentation : Demandez à l'acteur qui joue le rôle de Jésus : « Que ressentez-vous ? » Vous entendrez peut-être des choses comme : « Rejeté. Ils ne peuvent pas voir que je suis envoyé par mon Père », « Triste. C'est douloureux de penser à la souffrance à laquelle mon peuple sera confronté », et « Le péché garde mon peuple loin de Dieu. Je sais ce que je dois faire.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est sur le point d'entrer dans la ville de </w:t>
      </w:r>
      <w:r>
        <w:rPr>
          <w:b/>
          <w:lang w:val="fr_FR" w:bidi="fr_FR"/>
        </w:rPr>
        <w:t>Jérusalem</w:t>
      </w:r>
      <w:r>
        <w:rPr>
          <w:lang w:val="fr_FR" w:bidi="fr_FR"/>
        </w:rPr>
        <w:t xml:space="preserve">. Il envoie deux de ses </w:t>
      </w:r>
      <w:r>
        <w:rPr>
          <w:b/>
          <w:lang w:val="fr_FR" w:bidi="fr_FR"/>
        </w:rPr>
        <w:t>disciples</w:t>
      </w:r>
      <w:r>
        <w:rPr>
          <w:lang w:val="fr_FR" w:bidi="fr_FR"/>
        </w:rPr>
        <w:t xml:space="preserve">, c'est-à-dire ses suiveurs les plus proches, pour lui apporter un âne sur lequel monter. Assurez-vous de traduire disciples de la même façon que dans les passages précédents. Le mot </w:t>
      </w:r>
      <w:r>
        <w:rPr>
          <w:b/>
          <w:lang w:val="fr_FR" w:bidi="fr_FR"/>
        </w:rPr>
        <w:t>disciple</w:t>
      </w:r>
      <w:r>
        <w:rPr>
          <w:lang w:val="fr_FR" w:bidi="fr_FR"/>
        </w:rPr>
        <w:t xml:space="preserve"> se trouve dans le glossaire principal.</w:t>
      </w:r>
    </w:p>
    <w:p>
      <w:pPr/>
      <w:r>
        <w:rPr>
          <w:lang w:val="fr_FR" w:bidi="fr_FR"/>
        </w:rPr>
      </w:r>
      <w:r>
        <w:rPr>
          <w:lang w:val="fr_FR" w:bidi="fr_FR"/>
        </w:rPr>
        <w:t xml:space="preserve">Jésus dit que lorsque les propriétaires demanderont aux disciples pourquoi ils prennent l'âne, qu'ils devront répondre que le </w:t>
      </w:r>
      <w:r>
        <w:rPr>
          <w:b/>
          <w:lang w:val="fr_FR" w:bidi="fr_FR"/>
        </w:rPr>
        <w:t>Seigneur</w:t>
      </w:r>
      <w:r>
        <w:rPr>
          <w:lang w:val="fr_FR" w:bidi="fr_FR"/>
        </w:rPr>
        <w:t xml:space="preserve"> en a besoin. Ici, Seigneur signifie maître ou quelqu'un qui a autorité. Assurez-vous de traduire Seigneur de la même façon que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Les disciples obéissent à Jésus et lui apportent l'âne. Ils l'aident ensuite à monter sur l'âne et jettent leurs </w:t>
      </w:r>
      <w:r>
        <w:rPr>
          <w:b/>
          <w:lang w:val="fr_FR" w:bidi="fr_FR"/>
        </w:rPr>
        <w:t>capes</w:t>
      </w:r>
      <w:r>
        <w:rPr>
          <w:lang w:val="fr_FR" w:bidi="fr_FR"/>
        </w:rPr>
        <w:t xml:space="preserve">, ou vêtements extérieurs, sur la route devant Jésus alors que l'âne marche dessus. C'était une manière d'honorer Jésus. Assurez-vous de traduire cape de la même manière que dans les passages précédents. Le mot </w:t>
      </w:r>
      <w:r>
        <w:rPr>
          <w:b/>
          <w:lang w:val="fr_FR" w:bidi="fr_FR"/>
        </w:rPr>
        <w:t>cape</w:t>
      </w:r>
      <w:r>
        <w:rPr>
          <w:lang w:val="fr_FR" w:bidi="fr_FR"/>
        </w:rPr>
        <w:t xml:space="preserve"> se trouve dans le glossaire principal. </w:t>
      </w:r>
    </w:p>
    <w:p>
      <w:pPr/>
      <w:r>
        <w:rPr>
          <w:lang w:val="fr_FR" w:bidi="fr_FR"/>
        </w:rPr>
      </w:r>
      <w:r>
        <w:rPr>
          <w:lang w:val="fr_FR" w:bidi="fr_FR"/>
        </w:rPr>
        <w:t>Arrêtez-vous et montrez à votre équipe une image d'une cape, en guise de référence.</w:t>
      </w:r>
    </w:p>
    <w:p>
      <w:pPr/>
      <w:r>
        <w:rPr>
          <w:lang w:val="fr_FR" w:bidi="fr_FR"/>
        </w:rPr>
      </w:r>
      <w:r>
        <w:rPr>
          <w:lang w:val="fr_FR" w:bidi="fr_FR"/>
        </w:rPr>
        <w:t xml:space="preserve">Tous les disciples de Jésus louent Dieu pour les </w:t>
      </w:r>
      <w:r>
        <w:rPr>
          <w:b/>
          <w:lang w:val="fr_FR" w:bidi="fr_FR"/>
        </w:rPr>
        <w:t>miracles</w:t>
      </w:r>
      <w:r>
        <w:rPr>
          <w:lang w:val="fr_FR" w:bidi="fr_FR"/>
        </w:rPr>
        <w:t xml:space="preserve"> que Jésus a faits. Les miracles font référence à des actions puissantes que seul Dieu peut faire. Assurez-vous de traduire miracles de la même façon que précédemment. Le mot </w:t>
      </w:r>
      <w:r>
        <w:rPr>
          <w:b/>
          <w:lang w:val="fr_FR" w:bidi="fr_FR"/>
        </w:rPr>
        <w:t>miracle</w:t>
      </w:r>
      <w:r>
        <w:rPr>
          <w:lang w:val="fr_FR" w:bidi="fr_FR"/>
        </w:rPr>
        <w:t xml:space="preserve"> se trouve dans le glossaire principal. </w:t>
      </w:r>
    </w:p>
    <w:p>
      <w:pPr/>
      <w:r>
        <w:rPr>
          <w:lang w:val="fr_FR" w:bidi="fr_FR"/>
        </w:rPr>
      </w:r>
      <w:r>
        <w:rPr>
          <w:lang w:val="fr_FR" w:bidi="fr_FR"/>
        </w:rPr>
        <w:t xml:space="preserve">Les gens disent « </w:t>
      </w:r>
      <w:r>
        <w:rPr>
          <w:b/>
          <w:lang w:val="fr_FR" w:bidi="fr_FR"/>
        </w:rPr>
        <w:t>Béni</w:t>
      </w:r>
      <w:r>
        <w:rPr>
          <w:lang w:val="fr_FR" w:bidi="fr_FR"/>
        </w:rPr>
        <w:t xml:space="preserve"> soit le roi qui vient au nom du </w:t>
      </w:r>
      <w:r>
        <w:rPr>
          <w:b/>
          <w:lang w:val="fr_FR" w:bidi="fr_FR"/>
        </w:rPr>
        <w:t>Seigneur</w:t>
      </w:r>
      <w:r>
        <w:rPr>
          <w:lang w:val="fr_FR" w:bidi="fr_FR"/>
        </w:rPr>
        <w:t xml:space="preserve">. » Béni signifie que Jésus avait la faveur spéciale de Dieu. Seigneur fait référence au nom personnel de Dieu, </w:t>
      </w:r>
      <w:r>
        <w:rPr>
          <w:b/>
          <w:lang w:val="fr_FR" w:bidi="fr_FR"/>
        </w:rPr>
        <w:t>Yahvé</w:t>
      </w:r>
      <w:r>
        <w:rPr>
          <w:lang w:val="fr_FR" w:bidi="fr_FR"/>
        </w:rPr>
        <w:t xml:space="preserve">. Cette phrase signifie que Jésus était le roi et le Sauveur promis que Dieu a envoyé avec autorité pour le représenter. Assurez-vous de traduire les mots béni et Seigneur de la même façon que dans les passages précédents. </w:t>
      </w:r>
      <w:r>
        <w:rPr>
          <w:b/>
          <w:lang w:val="fr_FR" w:bidi="fr_FR"/>
        </w:rPr>
        <w:t>Béni</w:t>
      </w:r>
      <w:r>
        <w:rPr>
          <w:lang w:val="fr_FR" w:bidi="fr_FR"/>
        </w:rPr>
        <w:t xml:space="preserve">, </w:t>
      </w:r>
      <w:r>
        <w:rPr>
          <w:b/>
          <w:lang w:val="fr_FR" w:bidi="fr_FR"/>
        </w:rPr>
        <w:t>Seigneur</w:t>
      </w:r>
      <w:r>
        <w:rPr>
          <w:lang w:val="fr_FR" w:bidi="fr_FR"/>
        </w:rPr>
        <w:t xml:space="preserve">, et </w:t>
      </w:r>
      <w:r>
        <w:rPr>
          <w:b/>
          <w:lang w:val="fr_FR" w:bidi="fr_FR"/>
        </w:rPr>
        <w:t>Yahvé</w:t>
      </w:r>
      <w:r>
        <w:rPr>
          <w:lang w:val="fr_FR" w:bidi="fr_FR"/>
        </w:rPr>
        <w:t xml:space="preserve"> se trouvent dans le Glossaire principal.</w:t>
      </w:r>
    </w:p>
    <w:p>
      <w:pPr/>
      <w:r>
        <w:rPr>
          <w:lang w:val="fr_FR" w:bidi="fr_FR"/>
        </w:rPr>
      </w:r>
      <w:r>
        <w:rPr>
          <w:lang w:val="fr_FR" w:bidi="fr_FR"/>
        </w:rPr>
        <w:t xml:space="preserve">Les gens disent </w:t>
      </w:r>
      <w:r>
        <w:rPr>
          <w:b/>
          <w:lang w:val="fr_FR" w:bidi="fr_FR"/>
        </w:rPr>
        <w:t>paix</w:t>
      </w:r>
      <w:r>
        <w:rPr>
          <w:lang w:val="fr_FR" w:bidi="fr_FR"/>
        </w:rPr>
        <w:t xml:space="preserve"> dans le </w:t>
      </w:r>
      <w:r>
        <w:rPr>
          <w:b/>
          <w:lang w:val="fr_FR" w:bidi="fr_FR"/>
        </w:rPr>
        <w:t>ciel</w:t>
      </w:r>
      <w:r>
        <w:rPr>
          <w:lang w:val="fr_FR" w:bidi="fr_FR"/>
        </w:rPr>
        <w:t xml:space="preserve">. Dans ce contexte, la paix fait référence à la sécurité qui vient du fait d'avoir une bonne relation avec Dieu. Cela signifie que les gens vivent en harmonie avec Dieu. Le ciel est le lieu où vit Dieu, mais dans ce contexte il fait référence à Dieu lui-même. Jésus vient comme Sauveur promis pour apporter la paix dans le ciel entre Dieu et son peuple. Veillez à traduire paix et ciel de la même manière que vous l’avez fait auparavant. Les mots « </w:t>
      </w:r>
      <w:r>
        <w:rPr>
          <w:b/>
          <w:lang w:val="fr_FR" w:bidi="fr_FR"/>
        </w:rPr>
        <w:t>paix</w:t>
      </w:r>
      <w:r>
        <w:rPr>
          <w:lang w:val="fr_FR" w:bidi="fr_FR"/>
        </w:rPr>
        <w:t xml:space="preserve"> » et « </w:t>
      </w:r>
      <w:r>
        <w:rPr>
          <w:b/>
          <w:lang w:val="fr_FR" w:bidi="fr_FR"/>
        </w:rPr>
        <w:t>ciel</w:t>
      </w:r>
      <w:r>
        <w:rPr>
          <w:lang w:val="fr_FR" w:bidi="fr_FR"/>
        </w:rPr>
        <w:t xml:space="preserve"> » se trouvent dans le glossaire principal.</w:t>
      </w:r>
    </w:p>
    <w:p>
      <w:pPr/>
      <w:r>
        <w:rPr>
          <w:lang w:val="fr_FR" w:bidi="fr_FR"/>
        </w:rPr>
      </w:r>
      <w:r>
        <w:rPr>
          <w:lang w:val="fr_FR" w:bidi="fr_FR"/>
        </w:rPr>
        <w:t xml:space="preserve">Le peuple dit </w:t>
      </w:r>
      <w:r>
        <w:rPr>
          <w:b/>
          <w:lang w:val="fr_FR" w:bidi="fr_FR"/>
        </w:rPr>
        <w:t>gloire</w:t>
      </w:r>
      <w:r>
        <w:rPr>
          <w:lang w:val="fr_FR" w:bidi="fr_FR"/>
        </w:rPr>
        <w:t xml:space="preserve"> dans les lieux très hauts. Gloire fait référence à l’honneur et la louange que Dieu mérite. Les lieux très hauts était une autre manière de faire référence au ciel, ou au lieu où Dieu vit. Assurez-vous de traduire gloire de la même façon que dans les passages précédents. </w:t>
      </w:r>
      <w:r>
        <w:rPr>
          <w:b/>
          <w:lang w:val="fr_FR" w:bidi="fr_FR"/>
        </w:rPr>
        <w:t>Glory</w:t>
      </w:r>
      <w:r>
        <w:rPr>
          <w:lang w:val="fr_FR" w:bidi="fr_FR"/>
        </w:rPr>
        <w:t xml:space="preserve"> se trouve dans le glossaire principal.</w:t>
      </w:r>
    </w:p>
    <w:p>
      <w:pPr/>
      <w:r>
        <w:rPr>
          <w:lang w:val="fr_FR" w:bidi="fr_FR"/>
        </w:rPr>
      </w:r>
      <w:r>
        <w:rPr>
          <w:b/>
          <w:lang w:val="fr_FR" w:bidi="fr_FR"/>
        </w:rPr>
        <w:t>Les pharisiens</w:t>
      </w:r>
      <w:r>
        <w:rPr>
          <w:lang w:val="fr_FR" w:bidi="fr_FR"/>
        </w:rPr>
        <w:t xml:space="preserve">, ou les chefs religieux juifs, disent à Jésus d'arrêter ses disciples de le louer en tant que Sauveur promis, mais Jésus refuse de réduire au silence ses disciples. Assurez-vous de traduire pharisiens de la même façon que dans les passages précédents. </w:t>
      </w:r>
      <w:r>
        <w:rPr>
          <w:b/>
          <w:lang w:val="fr_FR" w:bidi="fr_FR"/>
        </w:rPr>
        <w:t>Pharisien</w:t>
      </w:r>
      <w:r>
        <w:rPr>
          <w:lang w:val="fr_FR" w:bidi="fr_FR"/>
        </w:rPr>
        <w:t xml:space="preserve"> se trouve dans le glossaire principal. </w:t>
      </w:r>
    </w:p>
    <w:p>
      <w:pPr/>
      <w:r>
        <w:rPr>
          <w:lang w:val="fr_FR" w:bidi="fr_FR"/>
        </w:rPr>
      </w:r>
      <w:r>
        <w:rPr>
          <w:lang w:val="fr_FR" w:bidi="fr_FR"/>
        </w:rPr>
        <w:t xml:space="preserve">Les pharisiens appellent Jésus </w:t>
      </w:r>
      <w:r>
        <w:rPr>
          <w:b/>
          <w:lang w:val="fr_FR" w:bidi="fr_FR"/>
        </w:rPr>
        <w:t>Enseignant</w:t>
      </w:r>
      <w:r>
        <w:rPr>
          <w:lang w:val="fr_FR" w:bidi="fr_FR"/>
        </w:rPr>
        <w:t xml:space="preserve">. Il s'agissait d'un terme respectueux pour un chef religieux. Assurez-vous de traduire Maître de la même manière qu'avant. </w:t>
      </w:r>
      <w:r>
        <w:rPr>
          <w:b/>
          <w:lang w:val="fr_FR" w:bidi="fr_FR"/>
        </w:rPr>
        <w:t>Enseignant</w:t>
      </w:r>
      <w:r>
        <w:rPr>
          <w:lang w:val="fr_FR" w:bidi="fr_FR"/>
        </w:rPr>
        <w:t xml:space="preserve"> se trouve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19:45–20:8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19.45–20.8.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récit, Jésus est entré à Jérusalem sur un âne avec ses disciples qui le louaient en tant que Sauveur promis. Maintenant, Jésus enseigne au temple et force les vendeurs à quitter le temple. Certains chefs religieux confrontent Jésus et lui demandent qui lui donne l’autorité d’enseigner. Jésus répond par une question à laquelle ils ne savent pas comment répondre.</w:t>
      </w:r>
    </w:p>
    <w:p>
      <w:pPr/>
      <w:r>
        <w:rPr>
          <w:lang w:val="fr_FR" w:bidi="fr_FR"/>
        </w:rPr>
      </w:r>
      <w:r>
        <w:rPr>
          <w:lang w:val="fr_FR" w:bidi="fr_FR"/>
        </w:rPr>
        <w:t>Jésus entre à Jérusalem pendant la semaine de la Pâque. La Pâque était une fête religieuse juive qui célébrait le moment où Dieu a délivré son peuple d’Égypte. Des milliers de Juifs se rendaient chaque année au temple de Jérusalem pour la célébrer. Cela poussait les Romains à être très vigilants et prudents. Quelque temps après l’arrivée de Jésus à Jérusalem, il est allé au temple, c’est‑à‑dire à l’endroit où Dieu habitait au milieu des Juifs. Plus précisément, Jésus se tenait dans les parvis du temple et non dans le bâtiment du temple lui‑même. Si quelqu’un avait besoin d’acheter quelque chose pour offrir un sacrifice à Dieu, des marchands se trouvaient dans le parvis prêts à le leur vendre. Ils vendaient habituellement des choses comme des animaux, du vin, du sel ou de l’huile. Jésus force les personnes qui vendaient dans le temple à partir. Jésus cite le prophète Ésaïe aux vendeurs. Il leur dit : « Ma maison sera une maison de prière. » La maison de Dieu était une manière courante de parler du temple. Jésus est en train de dire que Dieu veut que sa maison soit un lieu où les gens prient, où ils lui parlent.</w:t>
      </w:r>
    </w:p>
    <w:p>
      <w:pPr/>
      <w:r>
        <w:rPr>
          <w:lang w:val="fr_FR" w:bidi="fr_FR"/>
        </w:rPr>
      </w:r>
      <w:r>
        <w:rPr>
          <w:lang w:val="fr_FR" w:bidi="fr_FR"/>
        </w:rPr>
        <w:t>Arrêtez la représentation et montrez une image du temple et des parvis du temple où Jésus enseignait.</w:t>
      </w:r>
    </w:p>
    <w:p>
      <w:pPr/>
      <w:r>
        <w:rPr>
          <w:lang w:val="fr_FR" w:bidi="fr_FR"/>
        </w:rPr>
      </w:r>
      <w:r>
        <w:rPr>
          <w:lang w:val="fr_FR" w:bidi="fr_FR"/>
        </w:rPr>
        <w:t>Au lieu de cela, les vendeurs ont fait du temple une caverne de voleurs. Jésus condamnait les vendeurs en utilisant une image. Une « caverne de voleurs » désigne une grotte assez grande pour que des gens puissent s’y cacher. Il était courant, dans cette région, que des brigands vivent dans des grottes.</w:t>
      </w:r>
    </w:p>
    <w:p>
      <w:pPr/>
      <w:r>
        <w:rPr>
          <w:lang w:val="fr_FR" w:bidi="fr_FR"/>
        </w:rPr>
      </w:r>
      <w:r>
        <w:rPr>
          <w:lang w:val="fr_FR" w:bidi="fr_FR"/>
        </w:rPr>
        <w:t>Arrêtez la représentation et montrez une image d’une grotte dans le désert de Judée.</w:t>
      </w:r>
    </w:p>
    <w:p>
      <w:pPr/>
      <w:r>
        <w:rPr>
          <w:lang w:val="fr_FR" w:bidi="fr_FR"/>
        </w:rPr>
      </w:r>
      <w:r>
        <w:rPr>
          <w:lang w:val="fr_FR" w:bidi="fr_FR"/>
        </w:rPr>
        <w:t>L’expression « caverne de voleurs » renvoie à la prophétie de Jérémie où Dieu emploie une expression semblable pour accuser des gens qui avaient fait des choses mauvaises dans son temple. Parce que les vendeurs faisaient payer aux gens des prix très élevés pour les animaux dont ils avaient besoin pour offrir des sacrifices à Dieu, Jésus dit qu’ils volent Dieu et son peuple. Ils détruisaient le but du temple de Dieu.</w:t>
      </w:r>
    </w:p>
    <w:p>
      <w:pPr/>
      <w:r>
        <w:rPr>
          <w:lang w:val="fr_FR" w:bidi="fr_FR"/>
        </w:rPr>
      </w:r>
      <w:r>
        <w:rPr>
          <w:lang w:val="fr_FR" w:bidi="fr_FR"/>
        </w:rPr>
        <w:t>Arrêtez‑vous et discutez avec votre équipe : comment les gens réagiraient‑ils si des marchands vendaient des choses dans un lieu saint ou mis à part là où vous habitez ?</w:t>
      </w:r>
    </w:p>
    <w:p>
      <w:pPr/>
      <w:r>
        <w:rPr>
          <w:lang w:val="fr_FR" w:bidi="fr_FR"/>
        </w:rPr>
      </w:r>
      <w:r>
        <w:rPr>
          <w:lang w:val="fr_FR" w:bidi="fr_FR"/>
        </w:rPr>
        <w:t>Luc nous donne des informations de contexte. Entre l’arrivée de Jésus à Jérusalem et son arrestation prochaine, Jésus passait la plupart de son temps à enseigner dans les parvis du temple. Mais les chefs religieux cherchaient un moyen de faire mourir Jésus. Les principaux sacrificateurs travaillaient en permanence au temple et étaient les chefs des autres sacrificateurs. Les enseignants de la loi étaient des chefs religieux qui étudiaient, interprétaient et enseignaient la Loi de Dieu. Les chefs du peuple désignaient probablement les anciens juifs. Ils formaient un groupe de chefs de la société juive issus de familles importantes. Ensemble, ces trois groupes représentaient le sanhédrin, c’est‑à‑dire les dirigeants du peuple juif. Mais les chefs religieux n’arrivaient pas à saisir Jésus et à le faire mourir en secret. Ils avaient peur d’arrêter Jésus en public, parce que le peuple était suspendu à ses paroles. Cela signifie que de grandes foules de gens écoutaient ses enseignements avec avidité. Ils restaient prudents, car ils ne voulaient pas rompre la paix avec les Romains.</w:t>
      </w:r>
    </w:p>
    <w:p>
      <w:pPr/>
      <w:r>
        <w:rPr>
          <w:lang w:val="fr_FR" w:bidi="fr_FR"/>
        </w:rPr>
      </w:r>
      <w:r>
        <w:rPr>
          <w:lang w:val="fr_FR" w:bidi="fr_FR"/>
        </w:rPr>
        <w:t>Arrêtez‑vous et discutez avec votre équipe : comment les gens réagissent‑ils quand quelqu’un s’oppose publiquement à une croyance commune dans votre culture ?</w:t>
      </w:r>
    </w:p>
    <w:p>
      <w:pPr/>
      <w:r>
        <w:rPr>
          <w:lang w:val="fr_FR" w:bidi="fr_FR"/>
        </w:rPr>
      </w:r>
      <w:r>
        <w:rPr>
          <w:lang w:val="fr_FR" w:bidi="fr_FR"/>
        </w:rPr>
        <w:t>Un jour, tandis que Jésus enseignait dans le temple, il annonçait l’Évangile, c’est‑à‑dire qu’il proclamait la bonne nouvelle du royaume de Dieu, Dieu qui vient régner sur son peuple. Les trois groupes de chefs religieux juifs s’approchent de Jésus. Ils se frayent un chemin à travers la foule et lui demandent par quelle autorité il fait toutes ces choses. Ils parlaient de tout ce que Jésus avait fait et enseigné depuis son arrivée à Jérusalem. Les chefs religieux demandent qui a donné à Jésus cette autorité et sous‑entendent que Jésus n’a pas l’autorité de Dieu. Jésus leur répond par une question, ce qui était une manière courante d’enseigner chez les chefs religieux de cette culture.</w:t>
      </w:r>
    </w:p>
    <w:p>
      <w:pPr/>
      <w:r>
        <w:rPr>
          <w:lang w:val="fr_FR" w:bidi="fr_FR"/>
        </w:rPr>
      </w:r>
      <w:r>
        <w:rPr>
          <w:lang w:val="fr_FR" w:bidi="fr_FR"/>
        </w:rPr>
        <w:t>Arrêtez‑vous et discutez avec votre équipe : quels types de choses les personnes qui ont de l’autorité font‑elles dans votre culture ? Décrivez les différents types d’autorité et la manière dont ces personnes usent ou abusent de cette autorité dans votre culture.</w:t>
      </w:r>
    </w:p>
    <w:p>
      <w:pPr/>
      <w:r>
        <w:rPr>
          <w:lang w:val="fr_FR" w:bidi="fr_FR"/>
        </w:rPr>
      </w:r>
      <w:r>
        <w:rPr>
          <w:lang w:val="fr_FR" w:bidi="fr_FR"/>
        </w:rPr>
        <w:t>Jésus demande aux chefs religieux qui a donné à Jean l’autorité de baptiser, c’est‑à‑dire de laver rituellement les gens dans l’eau pour les purifier de leurs péchés. Jésus faisait référence à quelque chose qui s’était passé dans le passé, puisque Jean était mort. Jésus leur demande si Jean avait reçu son autorité du ciel ou des hommes. Ici, le ciel désigne Dieu lui‑même.</w:t>
      </w:r>
    </w:p>
    <w:p>
      <w:pPr/>
      <w:r>
        <w:rPr>
          <w:lang w:val="fr_FR" w:bidi="fr_FR"/>
        </w:rPr>
      </w:r>
      <w:r>
        <w:rPr>
          <w:lang w:val="fr_FR" w:bidi="fr_FR"/>
        </w:rPr>
        <w:t>Les chefs religieux discutent entre eux pour savoir comment répondre à Jésus. Ils ne voulaient pas dire que Dieu avait donné à Jean son autorité, car alors Jésus leur demanderait pourquoi ils n’avaient pas cru Jean. Si les chefs religieux avaient cru Jean, ils se seraient repentis, c’est‑à‑dire qu’ils se seraient détournés de leurs péchés, et ils auraient été baptisés. Ils auraient aussi cru Jean lorsqu’il avait dit que Jésus était le Sauveur promis. Mais les chefs religieux n’ont pas cru l’enseignement de Jean. Cependant, ils ne voulaient pas non plus dire que l’autorité de Jean venait des hommes. Ils avaient peur d’être lapidés, parce que la parole de Dieu disait que si quelqu’un parlait contre un prophète, un messager de Dieu, il devait être lapidé, mis à mort. Les chefs religieux disent qu’ils ne savent pas d’où venait l’autorité de Jean, car ils avaient peur de la réaction de la foule. Jésus répond en disant qu’il ne leur dira pas non plus d’où vient son autorité.</w:t>
      </w:r>
    </w:p>
    <w:p>
      <w:pPr/>
      <w:r>
        <w:rPr>
          <w:lang w:val="fr_FR" w:bidi="fr_FR"/>
        </w:rPr>
      </w:r>
      <w:r>
        <w:rPr>
          <w:lang w:val="fr_FR" w:bidi="fr_FR"/>
        </w:rPr>
        <w:t>Dans le récit suivant, Jésus répondra à la question des chefs religieux en racontant une parabole, une courte histoire.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arrive au temple et chasse les marchands qui vendent des animaux pour les sacrifices. Jésus continue à enseigner chaque jour dans le temple. Les chefs religieux projettent de faire mourir Jésus, mais ils ne trouvent pas comment le faire en secret, parce que le peuple écoute Jésus avec empressement.</w:t>
      </w:r>
    </w:p>
    <w:p>
      <w:pPr/>
      <w:r>
        <w:rPr>
          <w:lang w:val="fr_FR" w:bidi="fr_FR"/>
        </w:rPr>
      </w:r>
      <w:r>
        <w:rPr>
          <w:b/>
          <w:lang w:val="fr_FR" w:bidi="fr_FR"/>
        </w:rPr>
        <w:t>Deuxième partie :</w:t>
      </w:r>
      <w:r>
        <w:rPr>
          <w:lang w:val="fr_FR" w:bidi="fr_FR"/>
        </w:rPr>
        <w:t xml:space="preserve"> un jour, Jésus est en train d’enseigner dans le temple. Les chefs religieux s’approchent de Jésus en traversant la foule. Ils demandent à Jésus qui lui a donné son autorité. Jésus répond en leur demandant qui a donné son autorité à Jean‑Baptiste. Les chefs religieux se rendent compte qu’ils ne peuvent rien dire sans mettre les gens en colère ou sans admettre qu’ils avaient tort de ne pas croire Jean. Les chefs religieux disent qu’ils ne savent pas. Jésus dit qu’il ne leur dira pas non plus d’où vient son autorité.</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marchands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scribes</w:t>
      </w:r>
    </w:p>
    <w:p>
      <w:pPr>
        <w:pStyle w:val="ListBullet"/>
        <w:spacing w:line="240" w:lineRule="auto"/>
        <w:ind w:left="720"/>
      </w:pPr>
      <w:r>
        <w:rPr>
          <w:lang w:val="fr_FR" w:bidi="fr_FR"/>
        </w:rPr>
      </w:r>
      <w:r>
        <w:rPr>
          <w:lang w:val="fr_FR" w:bidi="fr_FR"/>
        </w:rPr>
        <w:t>Les anciens/chefs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souvenir que Jésus arrive à Jérusalem au moment de la célébration de la Pâque. Cela signifie que des milliers de personnes se trouvaient à Jérusalem, au temple.</w:t>
      </w:r>
    </w:p>
    <w:p>
      <w:pPr/>
      <w:r>
        <w:rPr>
          <w:lang w:val="fr_FR" w:bidi="fr_FR"/>
        </w:rPr>
      </w:r>
      <w:r>
        <w:rPr>
          <w:lang w:val="fr_FR" w:bidi="fr_FR"/>
        </w:rPr>
        <w:t>Jésus arrive au temple de Jérusalem avec une foule qui le suit. Jésus chasse les vendeurs du parvis.</w:t>
      </w:r>
    </w:p>
    <w:p>
      <w:pPr/>
      <w:r>
        <w:rPr>
          <w:lang w:val="fr_FR" w:bidi="fr_FR"/>
        </w:rPr>
      </w:r>
      <w:r>
        <w:rPr>
          <w:lang w:val="fr_FR" w:bidi="fr_FR"/>
        </w:rPr>
        <w:t>Il est important de se souvenir que Jésus et les vendeurs étaient dans le parvis du temple où les Juifs permettaient aux Gentils, les non‑Juifs, d’être présents. Jésus n’était pas dans le temple lui‑même.</w:t>
      </w:r>
    </w:p>
    <w:p>
      <w:pPr/>
      <w:r>
        <w:rPr>
          <w:lang w:val="fr_FR" w:bidi="fr_FR"/>
        </w:rPr>
      </w:r>
      <w:r>
        <w:rPr>
          <w:lang w:val="fr_FR" w:bidi="fr_FR"/>
        </w:rPr>
        <w:t>Il est important de se souvenir que le but du temple était d’être un lieu de prière pour Dieu.</w:t>
      </w:r>
    </w:p>
    <w:p>
      <w:pPr/>
      <w:r>
        <w:rPr>
          <w:lang w:val="fr_FR" w:bidi="fr_FR"/>
        </w:rPr>
      </w:r>
      <w:r>
        <w:rPr>
          <w:lang w:val="fr_FR" w:bidi="fr_FR"/>
        </w:rPr>
        <w:t>Il est important de se souvenir que Jésus ne dit pas que le parvis du temple est une vraie grotte quand il parle d’une caverne de voleurs.</w:t>
      </w:r>
    </w:p>
    <w:p>
      <w:pPr/>
      <w:r>
        <w:rPr>
          <w:lang w:val="fr_FR" w:bidi="fr_FR"/>
        </w:rPr>
      </w:r>
      <w:r>
        <w:rPr>
          <w:lang w:val="fr_FR" w:bidi="fr_FR"/>
        </w:rPr>
        <w:t>Jésus est au milieu de son enseignement lorsque des chefs religieux juifs s’approchent pour l’interroger sur son autorité.</w:t>
      </w:r>
    </w:p>
    <w:p>
      <w:pPr/>
      <w:r>
        <w:rPr>
          <w:lang w:val="fr_FR" w:bidi="fr_FR"/>
        </w:rPr>
      </w:r>
      <w:r>
        <w:rPr>
          <w:lang w:val="fr_FR" w:bidi="fr_FR"/>
        </w:rPr>
        <w:t>Il est important de se souvenir qu’une foule entoure Jésus, ce qui rendait très difficile pour les chefs religieux de l’arrêter sans créer des problèmes.</w:t>
      </w:r>
    </w:p>
    <w:p>
      <w:pPr/>
      <w:r>
        <w:rPr>
          <w:lang w:val="fr_FR" w:bidi="fr_FR"/>
        </w:rPr>
      </w:r>
      <w:r>
        <w:rPr>
          <w:lang w:val="fr_FR" w:bidi="fr_FR"/>
        </w:rPr>
        <w:t>Il est important de se souvenir que les principaux sacrificateurs, les scribes et les anciens représentent les dirigeants du peuple juif. Quand ils demandent à Jésus qui lui a donné son autorité, leur propre autorité n’est pas remise en cause.</w:t>
      </w:r>
    </w:p>
    <w:p>
      <w:pPr/>
      <w:r>
        <w:rPr>
          <w:lang w:val="fr_FR" w:bidi="fr_FR"/>
        </w:rPr>
      </w:r>
      <w:r>
        <w:rPr>
          <w:lang w:val="fr_FR" w:bidi="fr_FR"/>
        </w:rPr>
        <w:t>Il est important de se souvenir que les sacrificateurs tenaient leur autorité de leur famille. Les enseignants de la loi recevaient leur autorité de leur formation, et l’autorité des anciens venait du fait qu’ils étaient nés dans une famille de haut rang. Mais Jésus n’avait aucun rôle officiel dans le temple, alors les chefs religieux essaient de l’humilier publiquement.</w:t>
      </w:r>
    </w:p>
    <w:p>
      <w:pPr/>
      <w:r>
        <w:rPr>
          <w:lang w:val="fr_FR" w:bidi="fr_FR"/>
        </w:rPr>
      </w:r>
      <w:r>
        <w:rPr>
          <w:lang w:val="fr_FR" w:bidi="fr_FR"/>
        </w:rPr>
        <w:t>Jésus répond à leur question par une question. Il demande d’où venait l’autorité de Jean.</w:t>
      </w:r>
    </w:p>
    <w:p>
      <w:pPr/>
      <w:r>
        <w:rPr>
          <w:lang w:val="fr_FR" w:bidi="fr_FR"/>
        </w:rPr>
      </w:r>
      <w:r>
        <w:rPr>
          <w:lang w:val="fr_FR" w:bidi="fr_FR"/>
        </w:rPr>
        <w:t>Il est important de se souvenir que les chefs religieux se sont rassemblés à part pour discuter de la réponse à la question de Jésus. Jésus ne faisait pas partie de leur conversation.</w:t>
      </w:r>
    </w:p>
    <w:p>
      <w:pPr/>
      <w:r>
        <w:rPr>
          <w:lang w:val="fr_FR" w:bidi="fr_FR"/>
        </w:rPr>
      </w:r>
      <w:r>
        <w:rPr>
          <w:lang w:val="fr_FR" w:bidi="fr_FR"/>
        </w:rPr>
        <w:t>Il est important de se souvenir que la foule croyait que Jean était un prophète, un messager de Dieu, mais que les chefs religieux ne le croyaient pas.</w:t>
      </w:r>
    </w:p>
    <w:p>
      <w:pPr/>
      <w:r>
        <w:rPr>
          <w:lang w:val="fr_FR" w:bidi="fr_FR"/>
        </w:rPr>
      </w:r>
      <w:r>
        <w:rPr>
          <w:lang w:val="fr_FR" w:bidi="fr_FR"/>
        </w:rPr>
        <w:t>Les chefs religieux disent qu’ils ne savent pas. Jésus dit aussi qu’il ne répondra pas.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marchands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enseignants de la loi (scribes)</w:t>
      </w:r>
    </w:p>
    <w:p>
      <w:pPr>
        <w:pStyle w:val="ListBullet"/>
        <w:spacing w:line="240" w:lineRule="auto"/>
        <w:ind w:left="720"/>
      </w:pPr>
      <w:r>
        <w:rPr>
          <w:lang w:val="fr_FR" w:bidi="fr_FR"/>
        </w:rPr>
      </w:r>
      <w:r>
        <w:rPr>
          <w:lang w:val="fr_FR" w:bidi="fr_FR"/>
        </w:rPr>
        <w:t>Les anciens/chefs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Jésus, ses disciples et une grande foule en train d'entrer dans les parvis du temple où les Gentils, les non‑Juifs, avaient le droit d’être.</w:t>
      </w:r>
    </w:p>
    <w:p>
      <w:pPr/>
      <w:r>
        <w:rPr>
          <w:lang w:val="fr_FR" w:bidi="fr_FR"/>
        </w:rPr>
      </w:r>
      <w:r>
        <w:rPr>
          <w:lang w:val="fr_FR" w:bidi="fr_FR"/>
        </w:rPr>
        <w:t>Assurez‑vous que l’équipe représente Jésus en train d'obliger les vendeurs à quitter le parvis et de les critiquer en les appelant des voleurs.</w:t>
      </w:r>
    </w:p>
    <w:p>
      <w:pPr/>
      <w:r>
        <w:rPr>
          <w:lang w:val="fr_FR" w:bidi="fr_FR"/>
        </w:rPr>
      </w:r>
      <w:r>
        <w:rPr>
          <w:lang w:val="fr_FR" w:bidi="fr_FR"/>
        </w:rPr>
        <w:t>Assurez‑vous que l’équipe représente de nombreuses personnes en train d'écouter avec empressement tout ce que Jésus enseigne.</w:t>
      </w:r>
    </w:p>
    <w:p>
      <w:pPr/>
      <w:r>
        <w:rPr>
          <w:lang w:val="fr_FR" w:bidi="fr_FR"/>
        </w:rPr>
      </w:r>
      <w:r>
        <w:rPr>
          <w:lang w:val="fr_FR" w:bidi="fr_FR"/>
        </w:rPr>
        <w:t>Assurez‑vous que l’équipe représente les chefs religieux en train de se frayer un passage à travers la foule pour atteindre Jésus.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d'entrer dans les parvis du temple et de voir des marchands en train de vendre des animaux aux personnes qui veulent offrir des sacrifices. Jésus force les vendeurs à partir et dit qu’ils ont transformé le temple de Dieu en caverne de voleurs. Jésus dit que le temple doit être un lieu de prière.</w:t>
      </w:r>
    </w:p>
    <w:p>
      <w:pPr/>
      <w:r>
        <w:rPr>
          <w:lang w:val="fr_FR" w:bidi="fr_FR"/>
        </w:rPr>
      </w:r>
      <w:r>
        <w:rPr>
          <w:lang w:val="fr_FR" w:bidi="fr_FR"/>
        </w:rPr>
        <w:t>Arrêtez la représentation : demandez à l’acteur qui joue le rôle des marchands : « Que ressentez‑vous ? » Vous entendrez peut‑être des réponses comme : « Pourquoi Jésus est‑il si en colère ? Nous vendons toujours des animaux ici », « Honteux. Je fais croire aux gens que leurs sacrifices ne sont pas assez bons pour qu’ils achètent mes produits », et « Apeuré. Cet homme parle avec autorité. » Demandez à la personne qui joue le rôle de Jésus : « Que ressentez-vous ? » Vous entendrez peut-être des choses comme : « En colère. Les gens viennent obéir à mon Père et on profite d’eux », « Bouleversé. Ce n’est pas le but de la maison de mon Père. Ils le méprisent », et « Les chefs religieux ne prennent pas soin de la maison de mon Père ni de son peuple. Il est temps que cela change. » Reprenez la représentation.</w:t>
      </w:r>
    </w:p>
    <w:p>
      <w:pPr/>
      <w:r>
        <w:rPr>
          <w:lang w:val="fr_FR" w:bidi="fr_FR"/>
        </w:rPr>
      </w:r>
      <w:r>
        <w:rPr>
          <w:lang w:val="fr_FR" w:bidi="fr_FR"/>
        </w:rPr>
        <w:t>Représentez Jésus en train de retourner chaque jour enseigner dans les parvis du temple. Un jour, les chefs religieux s’approchent de lui. Ils se fraient un chemin à travers la foule et demandent à Jésus par quelle autorité il enseigne. Ils demandent à Jésus qui lui a donné cette autorité. Jésus demande qui a donné à Jean son autorité. Les chefs religieux discutent entre eux de la manière de répondre.</w:t>
      </w:r>
    </w:p>
    <w:p>
      <w:pPr/>
      <w:r>
        <w:rPr>
          <w:lang w:val="fr_FR" w:bidi="fr_FR"/>
        </w:rPr>
      </w:r>
      <w:r>
        <w:rPr>
          <w:lang w:val="fr_FR" w:bidi="fr_FR"/>
        </w:rPr>
        <w:t>Arrêtez la représentation. Demandez à l'acteur qui joue le rôle de la foule : « Que ressentez-vous ? » Vous entendrez peut-être des choses comme : « Choqué. Pourquoi les chefs religieux sont‑ils si en colère ? Ne comprennent‑ils pas le royaume de Dieu ? » « Apeuré. Si Jésus répond mal, il pourrait avoir des ennuis », et « Curieux. Que vont dire les chefs religieux ? » Demandez à l’acteur qui joue les chefs religieux : « Que ressentez‑vous ? » Vous entendrez peut-être des choses comme : « En colère. Comment fait‑il pour éviter de répondre à chaque fois ? » « Paniqué. Il n’y a pas de bonne façon de répondre », et « Nerveux. Je pensais vraiment qu’il répondrait mal et serait couvert de honte. Maintenant, la foule attend notre réponse ! » Reprenez la représentation.</w:t>
      </w:r>
    </w:p>
    <w:p>
      <w:pPr/>
      <w:r>
        <w:rPr>
          <w:lang w:val="fr_FR" w:bidi="fr_FR"/>
        </w:rPr>
      </w:r>
      <w:r>
        <w:rPr>
          <w:lang w:val="fr_FR" w:bidi="fr_FR"/>
        </w:rPr>
        <w:t>Représentez les chefs religieux en train de décider de répondre qu’ils ne savent pas d’où venait l’autorité de Jean, parce qu’ils ont peur de la réaction du peuple. Jésus dit qu’il ne répondra pas non plus.</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entre dans les parvis du </w:t>
      </w:r>
      <w:r>
        <w:rPr>
          <w:b/>
          <w:lang w:val="fr_FR" w:bidi="fr_FR"/>
        </w:rPr>
        <w:t>temple</w:t>
      </w:r>
      <w:r>
        <w:rPr>
          <w:lang w:val="fr_FR" w:bidi="fr_FR"/>
        </w:rPr>
        <w:t xml:space="preserve"> à </w:t>
      </w:r>
      <w:r>
        <w:rPr>
          <w:b/>
          <w:lang w:val="fr_FR" w:bidi="fr_FR"/>
        </w:rPr>
        <w:t>Jérusalem</w:t>
      </w:r>
      <w:r>
        <w:rPr>
          <w:lang w:val="fr_FR" w:bidi="fr_FR"/>
        </w:rPr>
        <w:t xml:space="preserve">. L’expression « parvis du temple » désigne la cour du temple où les Juifs et les non‑Juifs avaient le droit d’être. Jésus n’était pas à l’intérieur du temple lui‑même. Le temple était l’endroit où Dieu demeurait au milieu des Juifs et où les sacrificateurs offraient des sacrifices pour le peuple à Dieu. Assurez‑vous de traduire temple de la même manière que dans les passages précédents. « </w:t>
      </w:r>
      <w:r>
        <w:rPr>
          <w:b/>
          <w:lang w:val="fr_FR" w:bidi="fr_FR"/>
        </w:rPr>
        <w:t>Temple</w:t>
      </w:r>
      <w:r>
        <w:rPr>
          <w:lang w:val="fr_FR" w:bidi="fr_FR"/>
        </w:rPr>
        <w:t xml:space="preserve"> » se trouve dans le glossaire principal.</w:t>
      </w:r>
    </w:p>
    <w:p>
      <w:pPr/>
      <w:r>
        <w:rPr>
          <w:lang w:val="fr_FR" w:bidi="fr_FR"/>
        </w:rPr>
      </w:r>
      <w:r>
        <w:rPr>
          <w:lang w:val="fr_FR" w:bidi="fr_FR"/>
        </w:rPr>
        <w:t>Arrêtez la représentation et montrez une image du temple et des parvis où les vendeurs se trouvaient, si vous ne l’avez pas déjà fait.</w:t>
      </w:r>
    </w:p>
    <w:p>
      <w:pPr/>
      <w:r>
        <w:rPr>
          <w:lang w:val="fr_FR" w:bidi="fr_FR"/>
        </w:rPr>
      </w:r>
      <w:r>
        <w:rPr>
          <w:lang w:val="fr_FR" w:bidi="fr_FR"/>
        </w:rPr>
        <w:t xml:space="preserve">Des marchands se trouvaient habituellement dans les parvis, en train de vendre des animaux et d’autres choses aux personnes qui venaient offrir des sacrifices à Dieu. Jésus les chasse et dit que la maison de Dieu sera une </w:t>
      </w:r>
      <w:r>
        <w:rPr>
          <w:b/>
          <w:lang w:val="fr_FR" w:bidi="fr_FR"/>
        </w:rPr>
        <w:t>maison de prière</w:t>
      </w:r>
      <w:r>
        <w:rPr>
          <w:lang w:val="fr_FR" w:bidi="fr_FR"/>
        </w:rPr>
        <w:t xml:space="preserve">. « Maison de Dieu » désigne le temple, et « prière » désigne le fait de parler avec Dieu. Assurez‑vous de traduire prière de la même manière que précédemment. Le mot </w:t>
      </w:r>
      <w:r>
        <w:rPr>
          <w:b/>
          <w:lang w:val="fr_FR" w:bidi="fr_FR"/>
        </w:rPr>
        <w:t>prière</w:t>
      </w:r>
      <w:r>
        <w:rPr>
          <w:lang w:val="fr_FR" w:bidi="fr_FR"/>
        </w:rPr>
        <w:t xml:space="preserve"> se trouve dans le glossaire principal.</w:t>
      </w:r>
    </w:p>
    <w:p>
      <w:pPr/>
      <w:r>
        <w:rPr>
          <w:lang w:val="fr_FR" w:bidi="fr_FR"/>
        </w:rPr>
      </w:r>
      <w:r>
        <w:rPr>
          <w:lang w:val="fr_FR" w:bidi="fr_FR"/>
        </w:rPr>
        <w:t xml:space="preserve">Jésus enseigne chaque jour dans le temple, mais les chefs religieux cherchent un moyen de le faire mourir. Les </w:t>
      </w:r>
      <w:r>
        <w:rPr>
          <w:b/>
          <w:lang w:val="fr_FR" w:bidi="fr_FR"/>
        </w:rPr>
        <w:t>principaux sacrificateurs</w:t>
      </w:r>
      <w:r>
        <w:rPr>
          <w:lang w:val="fr_FR" w:bidi="fr_FR"/>
        </w:rPr>
        <w:t xml:space="preserve">, </w:t>
      </w:r>
      <w:r>
        <w:rPr>
          <w:b/>
          <w:lang w:val="fr_FR" w:bidi="fr_FR"/>
        </w:rPr>
        <w:t>les enseignants de la loi</w:t>
      </w:r>
      <w:r>
        <w:rPr>
          <w:lang w:val="fr_FR" w:bidi="fr_FR"/>
        </w:rPr>
        <w:t xml:space="preserve"> et les </w:t>
      </w:r>
      <w:r>
        <w:rPr>
          <w:b/>
          <w:lang w:val="fr_FR" w:bidi="fr_FR"/>
        </w:rPr>
        <w:t>anciens</w:t>
      </w:r>
      <w:r>
        <w:rPr>
          <w:lang w:val="fr_FR" w:bidi="fr_FR"/>
        </w:rPr>
        <w:t xml:space="preserve"> juifs s’approchent de Jésus. Les principaux sacrificateurs offraient des sacrifices à Dieu pour le peuple et étaient les chefs des autres sacrificateurs. Ils travaillaient en permanence au temple. Les enseignants de la loi, ou scribes, étudiaient, interprétaient et enseignaient la Loi de Dieu. « Anciens » désigne un groupe de responsables de la société juive. Ils étaient les chefs de familles importantes. Ces trois groupes représentaient le sanhédrin, c’est‑à‑dire les chefs d’Israël. Assurez‑vous de traduire principaux sacrificateurs, enseignants de la loi et anciens de la même manière que dans les passages précédents. Ces trois termes : </w:t>
      </w:r>
      <w:r>
        <w:rPr>
          <w:b/>
          <w:lang w:val="fr_FR" w:bidi="fr_FR"/>
        </w:rPr>
        <w:t>principaux sacrificateurs</w:t>
      </w:r>
      <w:r>
        <w:rPr>
          <w:lang w:val="fr_FR" w:bidi="fr_FR"/>
        </w:rPr>
        <w:t xml:space="preserve">, </w:t>
      </w:r>
      <w:r>
        <w:rPr>
          <w:b/>
          <w:lang w:val="fr_FR" w:bidi="fr_FR"/>
        </w:rPr>
        <w:t>enseignants de la loi</w:t>
      </w:r>
      <w:r>
        <w:rPr>
          <w:lang w:val="fr_FR" w:bidi="fr_FR"/>
        </w:rPr>
        <w:t xml:space="preserve"> et </w:t>
      </w:r>
      <w:r>
        <w:rPr>
          <w:b/>
          <w:lang w:val="fr_FR" w:bidi="fr_FR"/>
        </w:rPr>
        <w:t>anciens</w:t>
      </w:r>
      <w:r>
        <w:rPr>
          <w:lang w:val="fr_FR" w:bidi="fr_FR"/>
        </w:rPr>
        <w:t xml:space="preserve"> se trouvent dans le glossaire principal.</w:t>
      </w:r>
    </w:p>
    <w:p>
      <w:pPr/>
      <w:r>
        <w:rPr>
          <w:lang w:val="fr_FR" w:bidi="fr_FR"/>
        </w:rPr>
      </w:r>
      <w:r>
        <w:rPr>
          <w:lang w:val="fr_FR" w:bidi="fr_FR"/>
        </w:rPr>
        <w:t>Jésus annonce l’</w:t>
      </w:r>
      <w:r>
        <w:rPr>
          <w:b/>
          <w:lang w:val="fr_FR" w:bidi="fr_FR"/>
        </w:rPr>
        <w:t>Évangile</w:t>
      </w:r>
      <w:r>
        <w:rPr>
          <w:lang w:val="fr_FR" w:bidi="fr_FR"/>
        </w:rPr>
        <w:t xml:space="preserve">, ou enseigne la </w:t>
      </w:r>
      <w:r>
        <w:rPr>
          <w:b/>
          <w:lang w:val="fr_FR" w:bidi="fr_FR"/>
        </w:rPr>
        <w:t>bonne nouvelle</w:t>
      </w:r>
      <w:r>
        <w:rPr>
          <w:lang w:val="fr_FR" w:bidi="fr_FR"/>
        </w:rPr>
        <w:t xml:space="preserve">, au peuple. L’Évangile désigne le fait d’annoncer le royaume de Dieu, c'est-à-dire Dieu qui vient régner dans le cœur de son peuple à travers Jésus. Assurez‑vous de traduire Évangile de la même manière que précédemment. Le mot </w:t>
      </w:r>
      <w:r>
        <w:rPr>
          <w:b/>
          <w:lang w:val="fr_FR" w:bidi="fr_FR"/>
        </w:rPr>
        <w:t>Évangile</w:t>
      </w:r>
      <w:r>
        <w:rPr>
          <w:lang w:val="fr_FR" w:bidi="fr_FR"/>
        </w:rPr>
        <w:t xml:space="preserve"> se trouve dans le glossaire principal.</w:t>
      </w:r>
    </w:p>
    <w:p>
      <w:pPr/>
      <w:r>
        <w:rPr>
          <w:lang w:val="fr_FR" w:bidi="fr_FR"/>
        </w:rPr>
      </w:r>
      <w:r>
        <w:rPr>
          <w:lang w:val="fr_FR" w:bidi="fr_FR"/>
        </w:rPr>
        <w:t xml:space="preserve">Les chefs religieux demandent à Jésus par quelle </w:t>
      </w:r>
      <w:r>
        <w:rPr>
          <w:b/>
          <w:lang w:val="fr_FR" w:bidi="fr_FR"/>
        </w:rPr>
        <w:t>autorité</w:t>
      </w:r>
      <w:r>
        <w:rPr>
          <w:lang w:val="fr_FR" w:bidi="fr_FR"/>
        </w:rPr>
        <w:t xml:space="preserve"> il enseigne et qui lui a donné cette autorité. Le mot « autorité » désigne le droit donné à quelqu’un d’agir. Dans ce cas, les chefs religieux sous‑entendent que Dieu n’a pas donné à Jésus l’autorité d’enseigner et de le représenter. Assurez-vous de traduire autorité de la même façon que dans les passages précédents. Le </w:t>
      </w:r>
      <w:r>
        <w:rPr>
          <w:b/>
          <w:lang w:val="fr_FR" w:bidi="fr_FR"/>
        </w:rPr>
        <w:t>mot autorité</w:t>
      </w:r>
      <w:r>
        <w:rPr>
          <w:lang w:val="fr_FR" w:bidi="fr_FR"/>
        </w:rPr>
        <w:t xml:space="preserve"> se trouve dans le glossaire principal.</w:t>
      </w:r>
    </w:p>
    <w:p>
      <w:pPr/>
      <w:r>
        <w:rPr>
          <w:lang w:val="fr_FR" w:bidi="fr_FR"/>
        </w:rPr>
      </w:r>
      <w:r>
        <w:rPr>
          <w:lang w:val="fr_FR" w:bidi="fr_FR"/>
        </w:rPr>
        <w:t xml:space="preserve">Jésus répond en leur demandant qui a donné à Jean l’autorité de baptiser. Le </w:t>
      </w:r>
      <w:r>
        <w:rPr>
          <w:b/>
          <w:lang w:val="fr_FR" w:bidi="fr_FR"/>
        </w:rPr>
        <w:t>baptême</w:t>
      </w:r>
      <w:r>
        <w:rPr>
          <w:lang w:val="fr_FR" w:bidi="fr_FR"/>
        </w:rPr>
        <w:t xml:space="preserve"> de Jean désigne le fait de laver quelqu’un dans l’eau de manière rituelle pour montrer qu’il a cessé de pécher et qu’il veut obéir à Dieu. Assurez‑vous de traduire baptême de la même manière que précédemment. Le mot </w:t>
      </w:r>
      <w:r>
        <w:rPr>
          <w:b/>
          <w:lang w:val="fr_FR" w:bidi="fr_FR"/>
        </w:rPr>
        <w:t>baptême</w:t>
      </w:r>
      <w:r>
        <w:rPr>
          <w:lang w:val="fr_FR" w:bidi="fr_FR"/>
        </w:rPr>
        <w:t xml:space="preserve"> se trouve dans le glossaire principal.</w:t>
      </w:r>
    </w:p>
    <w:p>
      <w:pPr/>
      <w:r>
        <w:rPr>
          <w:lang w:val="fr_FR" w:bidi="fr_FR"/>
        </w:rPr>
      </w:r>
      <w:r>
        <w:rPr>
          <w:lang w:val="fr_FR" w:bidi="fr_FR"/>
        </w:rPr>
        <w:t xml:space="preserve">Jésus demande si l’autorité de Jean venait du </w:t>
      </w:r>
      <w:r>
        <w:rPr>
          <w:b/>
          <w:lang w:val="fr_FR" w:bidi="fr_FR"/>
        </w:rPr>
        <w:t>ciel</w:t>
      </w:r>
      <w:r>
        <w:rPr>
          <w:lang w:val="fr_FR" w:bidi="fr_FR"/>
        </w:rPr>
        <w:t xml:space="preserve"> ou des hommes. Ici, « ciel » désigne Dieu lui‑même, car les Juifs évitaient souvent de prononcer le nom de Dieu par respect. Assurez-vous de traduire ciel de la même façon que dans les passages précédents. </w:t>
      </w:r>
      <w:r>
        <w:rPr>
          <w:b/>
          <w:lang w:val="fr_FR" w:bidi="fr_FR"/>
        </w:rPr>
        <w:t>Ciel</w:t>
      </w:r>
      <w:r>
        <w:rPr>
          <w:lang w:val="fr_FR" w:bidi="fr_FR"/>
        </w:rPr>
        <w:t xml:space="preserve"> se trouve dans le glossaire principal.</w:t>
      </w:r>
    </w:p>
    <w:p>
      <w:pPr/>
      <w:r>
        <w:rPr>
          <w:lang w:val="fr_FR" w:bidi="fr_FR"/>
        </w:rPr>
      </w:r>
      <w:r>
        <w:rPr>
          <w:lang w:val="fr_FR" w:bidi="fr_FR"/>
        </w:rPr>
        <w:t xml:space="preserve">Les chefs religieux ne voulaient pas dire que l’autorité de Jean venait des hommes, parce que la foule croyait que Jean était un </w:t>
      </w:r>
      <w:r>
        <w:rPr>
          <w:b/>
          <w:lang w:val="fr_FR" w:bidi="fr_FR"/>
        </w:rPr>
        <w:t>prophète</w:t>
      </w:r>
      <w:r>
        <w:rPr>
          <w:lang w:val="fr_FR" w:bidi="fr_FR"/>
        </w:rPr>
        <w:t xml:space="preserve">, un messager de Dieu. S’ils disaient cela, la parole de Dieu disait que le peuple pouvait les lapider. Assurez-vous de traduire foi de la même façon que dans les passages précédents. Le mot </w:t>
      </w:r>
      <w:r>
        <w:rPr>
          <w:b/>
          <w:lang w:val="fr_FR" w:bidi="fr_FR"/>
        </w:rPr>
        <w:t>prophète</w:t>
      </w:r>
      <w:r>
        <w:rPr>
          <w:lang w:val="fr_FR" w:bidi="fr_FR"/>
        </w:rPr>
        <w:t xml:space="preserve"> se trouve dans le glossaire principal.</w:t>
      </w:r>
    </w:p>
    <w:p>
      <w:pPr/>
      <w:r>
        <w:rPr>
          <w:lang w:val="fr_FR" w:bidi="fr_FR"/>
        </w:rPr>
      </w:r>
      <w:r>
        <w:rPr>
          <w:lang w:val="fr_FR" w:bidi="fr_FR"/>
        </w:rPr>
        <w:t>Au lieu de cela, les chefs répondent qu’ils ne savent pas, et Jésus dit qu’il ne répondra pas non plus.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20:9–19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20.9–19.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récit, Jésus enseignait dans le temple et les chefs religieux le confrontent. Ils lui demandent qui lui a donné l’autorité d’enseigner. Jésus leur demande qui a donné à Jean son autorité, mais ils ne pouvaient pas répondre. Maintenant, Jésus raconte une parabole pour continuer à répondre à la question des chefs religieux. Les chefs religieux veulent l’arrêter, mais ils ont peur de la réaction du peuple.</w:t>
      </w:r>
    </w:p>
    <w:p>
      <w:pPr/>
      <w:r>
        <w:rPr>
          <w:lang w:val="fr_FR" w:bidi="fr_FR"/>
        </w:rPr>
      </w:r>
      <w:r>
        <w:rPr>
          <w:lang w:val="fr_FR" w:bidi="fr_FR"/>
        </w:rPr>
        <w:t>Après avoir été confronté par les chefs religieux, Jésus répond à leur question sur l’autorité en racontant une parabole, une courte histoire. Jésus raconte l’histoire à la foule et aux chefs religieux qui se trouvaient à proximité. Dans le récit, un homme possède une vigne, ou une ferme utilisée pour cultiver des pieds de vigne qui produisaient du raisin. Les raisins sont un petit fruit sucré qui pouvait être vendu pour de l’argent ou utilisé pour produire du jus pour faire du vin.</w:t>
      </w:r>
    </w:p>
    <w:p>
      <w:pPr/>
      <w:r>
        <w:rPr>
          <w:lang w:val="fr_FR" w:bidi="fr_FR"/>
        </w:rPr>
      </w:r>
      <w:r>
        <w:rPr>
          <w:lang w:val="fr_FR" w:bidi="fr_FR"/>
        </w:rPr>
        <w:t>Arrêtez-vous et montrez à votre équipe une image d’un vignoble/vigne qui produit du raisin.</w:t>
      </w:r>
    </w:p>
    <w:p>
      <w:pPr/>
      <w:r>
        <w:rPr>
          <w:lang w:val="fr_FR" w:bidi="fr_FR"/>
        </w:rPr>
      </w:r>
      <w:r>
        <w:rPr>
          <w:lang w:val="fr_FR" w:bidi="fr_FR"/>
        </w:rPr>
        <w:t>Le propriétaire loue la terre à des locataires, des hommes qui cultivent sa terre et lui donnent une part du profit. « Au moment venu » fait référence au moment où les raisins étaient prêts à être récoltés. Trois fois le propriétaire envoie quelqu’un pour collecter sa part, mais les locataires maltraitent chacun de ses serviteurs. Ils envoient les serviteurs de la vigne « les mains vides », c’est‑à‑dire sans raisin. Chaque serviteur est traité plus mal que le dernier serviteur. En traitant les serviteurs de façon honteuse, les hommes traitaient aussi le propriétaire avec irrespect. Le propriétaire se pose une question en essayant de décider ce qu’il devrait faire. Il décide d’envoyer son fils unique qu’il aimait pour collecter le profit. Le propriétaire pense que les locataires pourraient le respecter puisque son fils avait l’autorité pour représenter le propriétaire. Mais les locataires voient le fils venir, le traînent hors de la vigne, et le tuent. Les locataires savaient que le fils hériterait de la vigne de son père, ils pensaient donc qu’en le tuant, ils deviendraient propriétaires de la vigne.</w:t>
      </w:r>
    </w:p>
    <w:p>
      <w:pPr/>
      <w:r>
        <w:rPr>
          <w:lang w:val="fr_FR" w:bidi="fr_FR"/>
        </w:rPr>
      </w:r>
      <w:r>
        <w:rPr>
          <w:lang w:val="fr_FR" w:bidi="fr_FR"/>
        </w:rPr>
        <w:t>Les gens réagissent à l’histoire de Jésus en disant qu’ils espéraient que cela ne se serait jamais produit. Bien que nous ne sachions pas exactement ce qu’ils ne voulaient pas qu’il arrive, ils étaient probablement horrifiés à l’idée que les chefs religieux puissent devenir coupables d’avoir tué le fils de Dieu et que Dieu les punisse. Jésus regarde directement les gens parce qu’il veut qu’ils réfléchissent soigneusement à sa réponse. Jésus pose une question : « Quelle est la signification de ce qui est écrit… ? » pour souligner que l’Écriture était en accord avec ce qu’il disait au sujet des chefs religieux, même si les gens pensaient que cela ne pourrait jamais arriver. Jésus veut que les gens se rendent compte que le livre des Psaumes a prédit ce qui lui arriverait dans le futur. Jésus a dû être rejeté par les chefs religieux et mourir. « La pierre angulaire que les bâtisseurs ont rejeté est devenue une pierre angulaire » est une image verbale qui désigne Jésus en tant que Sauveur promis. Les chefs juifs qui rejettent Jésus sont comme les bâtisseurs. Mais Dieu utilisera Jésus comme pierre angulaire de sa maison. La pierre angulaire était la pierre la plus importante et la plus solide dans le coin extérieur de la maison. Cela peut aussi signifier une pierre en haut de l’arche de la porte qui soutient la porte. Dans les deux cas, cette pierre était la pierre la plus importante pour soutenir la maison et la rendre solide.</w:t>
      </w:r>
    </w:p>
    <w:p>
      <w:pPr/>
      <w:r>
        <w:rPr>
          <w:lang w:val="fr_FR" w:bidi="fr_FR"/>
        </w:rPr>
      </w:r>
      <w:r>
        <w:rPr>
          <w:lang w:val="fr_FR" w:bidi="fr_FR"/>
        </w:rPr>
        <w:t>Arrêtez-vous et montrez à votre équipe un diagramme d’une pierre angulaire et de son utilisation dans les fondations d’un bâtiment. Discutez avec votre équipe de la partie la plus importante d’un bâtiment dans votre culture.</w:t>
      </w:r>
    </w:p>
    <w:p>
      <w:pPr/>
      <w:r>
        <w:rPr>
          <w:lang w:val="fr_FR" w:bidi="fr_FR"/>
        </w:rPr>
      </w:r>
      <w:r>
        <w:rPr>
          <w:lang w:val="fr_FR" w:bidi="fr_FR"/>
        </w:rPr>
        <w:t>Jésus continue de se comparer à une pierre. Il dit que les gens qui le rejettent en tant que Sauveur promis seront comme une personne qui tombe sur une grande pierre ou comme quelqu’un qui est écrasé par cette pierre. Dans les deux cas, la personne serait complètement détruite. Quand les chefs religieux juifs entendent cela, ils veulent immédiatement arrêter Jésus et le mettre en procès.</w:t>
      </w:r>
    </w:p>
    <w:p>
      <w:pPr/>
      <w:r>
        <w:rPr>
          <w:lang w:val="fr_FR" w:bidi="fr_FR"/>
        </w:rPr>
      </w:r>
      <w:r>
        <w:rPr>
          <w:lang w:val="fr_FR" w:bidi="fr_FR"/>
        </w:rPr>
        <w:t>Bien que Luc ne nous donne pas la signification de la parabole, la plupart des gens croient que la vigne représente Israël et que le propriétaire représente Dieu. Les serviteurs sont comme les prophètes, ou messagers, que Dieu a envoyés en Israël et Jésus est le fils unique de Dieu. Les locataires représentent les chefs religieux qui finiraient par conduire à la mort de Jésus. Jésus demande : « Que faire alors… ? » pour amener son auditoire à penser à la façon dont l’histoire devrait se terminer. Jésus répond à sa propre question en disant que le propriétaire ira dans sa ferme et tuera les locataires parce qu’ils étaient responsables du meurtre de son fils, une personne innocente. Le propriétaire donnerait ensuite son vignoble/vigne à d’autres personnes qui lui seraient plus fidèles.</w:t>
      </w:r>
    </w:p>
    <w:p>
      <w:pPr/>
      <w:r>
        <w:rPr>
          <w:lang w:val="fr_FR" w:bidi="fr_FR"/>
        </w:rPr>
      </w:r>
      <w:r>
        <w:rPr>
          <w:lang w:val="fr_FR" w:bidi="fr_FR"/>
        </w:rPr>
        <w:t>Les chefs religieux étaient en colère parce qu’ils savaient que la parabole de Jésus les désignait comme les méchants qui ont tué le fils de Dieu. La parabole laisse entendre que Dieu les punirait pour cela. Mais ils sont incapables d’arrêter Jésus parce que les gens le respectaient. Les chefs religieux ne voulaient pas que le peuple se soulève contre eux.</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raconte une histoire à propos d’un homme qui loue son champ à des ouvriers. L’homme a envoyé trois serviteurs, mais ils ont tous été maltraités. Puis il envoie son fils unique avec l’espoir que les ouvriers le respecteraient. Les ouvriers tuent le fils pour garder le vignoble. Le propriétaire revient et tue les ouvriers. Il donne le champ à d’autres ouvriers. L’auditoire proteste en disant qu’il espérait qu’une chose aussi horrible n’arrivera jamais.</w:t>
      </w:r>
    </w:p>
    <w:p>
      <w:pPr/>
      <w:r>
        <w:rPr>
          <w:lang w:val="fr_FR" w:bidi="fr_FR"/>
        </w:rPr>
      </w:r>
      <w:r>
        <w:rPr>
          <w:b/>
          <w:lang w:val="fr_FR" w:bidi="fr_FR"/>
        </w:rPr>
        <w:t>Deuxième partie :</w:t>
      </w:r>
      <w:r>
        <w:rPr>
          <w:lang w:val="fr_FR" w:bidi="fr_FR"/>
        </w:rPr>
        <w:t xml:space="preserve"> Jésus les regarde et répond par un passage de l’Écriture qui annonçait sa mort. Il parle de bâtisseurs qui rejettent le rocher. Ce rocher deviendra la pierre angulaire, c’est‑à‑dire la pierre la plus importante de la maison que Dieu construit. Certaines personnes trébucheront sur ce rocher et le rocher tombera et écrasera d’autres personnes. Les chefs religieux sont en colère parce qu’ils ont compris que l’histoire de Jésus faisait référence à eux. Ils veulent arrêter Jésus immédiatement, mais ils ne peuvent pas à cause de la foule.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scribes</w:t>
      </w:r>
    </w:p>
    <w:p>
      <w:pPr>
        <w:pStyle w:val="ListBullet"/>
        <w:spacing w:line="240" w:lineRule="auto"/>
        <w:ind w:left="720"/>
      </w:pPr>
      <w:r>
        <w:rPr>
          <w:lang w:val="fr_FR" w:bidi="fr_FR"/>
        </w:rPr>
      </w:r>
      <w:r>
        <w:rPr>
          <w:lang w:val="fr_FR" w:bidi="fr_FR"/>
        </w:rPr>
        <w:t>Les anciens/chefs</w:t>
      </w:r>
    </w:p>
    <w:p>
      <w:pPr>
        <w:pStyle w:val="ListBullet"/>
        <w:spacing w:line="240" w:lineRule="auto"/>
        <w:ind w:left="720"/>
      </w:pPr>
      <w:r>
        <w:rPr>
          <w:lang w:val="fr_FR" w:bidi="fr_FR"/>
        </w:rPr>
      </w:r>
      <w:r>
        <w:rPr>
          <w:lang w:val="fr_FR" w:bidi="fr_FR"/>
        </w:rPr>
        <w:t>Le propriétaire du champ</w:t>
      </w:r>
    </w:p>
    <w:p>
      <w:pPr>
        <w:pStyle w:val="ListBullet"/>
        <w:spacing w:line="240" w:lineRule="auto"/>
        <w:ind w:left="720"/>
      </w:pPr>
      <w:r>
        <w:rPr>
          <w:lang w:val="fr_FR" w:bidi="fr_FR"/>
        </w:rPr>
      </w:r>
      <w:r>
        <w:rPr>
          <w:lang w:val="fr_FR" w:bidi="fr_FR"/>
        </w:rPr>
        <w:t>Les locataires</w:t>
      </w:r>
    </w:p>
    <w:p>
      <w:pPr>
        <w:pStyle w:val="ListBullet"/>
        <w:spacing w:line="240" w:lineRule="auto"/>
        <w:ind w:left="720"/>
      </w:pPr>
      <w:r>
        <w:rPr>
          <w:lang w:val="fr_FR" w:bidi="fr_FR"/>
        </w:rPr>
      </w:r>
      <w:r>
        <w:rPr>
          <w:lang w:val="fr_FR" w:bidi="fr_FR"/>
        </w:rPr>
        <w:t>Le premier serviteur</w:t>
      </w:r>
    </w:p>
    <w:p>
      <w:pPr>
        <w:pStyle w:val="ListBullet"/>
        <w:spacing w:line="240" w:lineRule="auto"/>
        <w:ind w:left="720"/>
      </w:pPr>
      <w:r>
        <w:rPr>
          <w:lang w:val="fr_FR" w:bidi="fr_FR"/>
        </w:rPr>
      </w:r>
      <w:r>
        <w:rPr>
          <w:lang w:val="fr_FR" w:bidi="fr_FR"/>
        </w:rPr>
        <w:t>Le deuxième serviteur</w:t>
      </w:r>
    </w:p>
    <w:p>
      <w:pPr>
        <w:pStyle w:val="ListBullet"/>
        <w:spacing w:line="240" w:lineRule="auto"/>
        <w:ind w:left="720"/>
      </w:pPr>
      <w:r>
        <w:rPr>
          <w:lang w:val="fr_FR" w:bidi="fr_FR"/>
        </w:rPr>
      </w:r>
      <w:r>
        <w:rPr>
          <w:lang w:val="fr_FR" w:bidi="fr_FR"/>
        </w:rPr>
        <w:t>Le troisième serviteur</w:t>
      </w:r>
    </w:p>
    <w:p>
      <w:pPr>
        <w:pStyle w:val="ListBullet"/>
        <w:spacing w:line="240" w:lineRule="auto"/>
        <w:ind w:left="720"/>
      </w:pPr>
      <w:r>
        <w:rPr>
          <w:lang w:val="fr_FR" w:bidi="fr_FR"/>
        </w:rPr>
      </w:r>
      <w:r>
        <w:rPr>
          <w:lang w:val="fr_FR" w:bidi="fr_FR"/>
        </w:rPr>
        <w:t>Le fils</w:t>
      </w:r>
    </w:p>
    <w:p>
      <w:pPr>
        <w:pStyle w:val="ListBullet"/>
        <w:spacing w:line="240" w:lineRule="auto"/>
        <w:ind w:left="720"/>
      </w:pPr>
      <w:r>
        <w:rPr>
          <w:lang w:val="fr_FR" w:bidi="fr_FR"/>
        </w:rPr>
      </w:r>
      <w:r>
        <w:rPr>
          <w:lang w:val="fr_FR" w:bidi="fr_FR"/>
        </w:rPr>
        <w:t>Les bâtisseurs</w:t>
      </w:r>
    </w:p>
    <w:p>
      <w:pPr>
        <w:pStyle w:val="ListBullet"/>
        <w:spacing w:line="240" w:lineRule="auto"/>
        <w:ind w:left="720"/>
      </w:pPr>
      <w:r>
        <w:rPr>
          <w:lang w:val="fr_FR" w:bidi="fr_FR"/>
        </w:rPr>
      </w:r>
      <w:r>
        <w:rPr>
          <w:lang w:val="fr_FR" w:bidi="fr_FR"/>
        </w:rPr>
        <w:t>Le rocher</w:t>
      </w:r>
    </w:p>
    <w:p>
      <w:pPr>
        <w:pStyle w:val="ListBullet"/>
        <w:spacing w:line="240" w:lineRule="auto"/>
        <w:ind w:left="720"/>
      </w:pPr>
      <w:r>
        <w:rPr>
          <w:lang w:val="fr_FR" w:bidi="fr_FR"/>
        </w:rPr>
      </w:r>
      <w:r>
        <w:rPr>
          <w:lang w:val="fr_FR" w:bidi="fr_FR"/>
        </w:rPr>
        <w:t>La personne qui trébuche sur le rocher</w:t>
      </w:r>
    </w:p>
    <w:p>
      <w:pPr>
        <w:pStyle w:val="ListBullet"/>
        <w:spacing w:line="240" w:lineRule="auto"/>
        <w:ind w:left="720"/>
      </w:pPr>
      <w:r>
        <w:rPr>
          <w:lang w:val="fr_FR" w:bidi="fr_FR"/>
        </w:rPr>
      </w:r>
      <w:r>
        <w:rPr>
          <w:lang w:val="fr_FR" w:bidi="fr_FR"/>
        </w:rPr>
        <w:t>La personne qui est écrasée par le rocher</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se tourne vers les gens. Cette action de se tourner montre que Jésus ne répond plus aux chefs juifs. Au lieu de cela, il va s’adresser à la foule à propos de quelque chose d’important qui concerne la question publique des chefs juifs. Jésus fait cela en racontant une parabole.</w:t>
      </w:r>
    </w:p>
    <w:p>
      <w:pPr/>
      <w:r>
        <w:rPr>
          <w:lang w:val="fr_FR" w:bidi="fr_FR"/>
        </w:rPr>
      </w:r>
      <w:r>
        <w:rPr>
          <w:lang w:val="fr_FR" w:bidi="fr_FR"/>
        </w:rPr>
        <w:t>Il est important de se rappeler que les serviteurs représentaient le maître. Quand les locataires des champs maltraitaient les serviteurs, c’était comme s’ils maltraitaient le maître.</w:t>
      </w:r>
    </w:p>
    <w:p>
      <w:pPr/>
      <w:r>
        <w:rPr>
          <w:lang w:val="fr_FR" w:bidi="fr_FR"/>
        </w:rPr>
      </w:r>
      <w:r>
        <w:rPr>
          <w:lang w:val="fr_FR" w:bidi="fr_FR"/>
        </w:rPr>
        <w:t>Il est important de se rappeler que le fils du propriétaire du champ est envoyé avec l’intention d’être reconnu comme quelqu’un qui a l’autorité du père.</w:t>
      </w:r>
    </w:p>
    <w:p>
      <w:pPr/>
      <w:r>
        <w:rPr>
          <w:lang w:val="fr_FR" w:bidi="fr_FR"/>
        </w:rPr>
      </w:r>
      <w:r>
        <w:rPr>
          <w:lang w:val="fr_FR" w:bidi="fr_FR"/>
        </w:rPr>
        <w:t>Arrêtez-vous et discutez avec votre équipe : le narrateur parle de trois serviteurs qui vont dans la vigne, et chaque fois qu’ils y vont ils sont moins bien traités que le précédent. Cela nous amène à nous demander à chaque fois ce qui va arriver ensuite. Comment construisez-vous ce genre de suspense, c'est-à-dire la question de ce qui va arriver ensuite dans vos histoires ? Pouvez-vous raconter une histoire de ce genre venant de votre culture ?</w:t>
      </w:r>
    </w:p>
    <w:p>
      <w:pPr/>
      <w:r>
        <w:rPr>
          <w:lang w:val="fr_FR" w:bidi="fr_FR"/>
        </w:rPr>
      </w:r>
      <w:r>
        <w:rPr>
          <w:lang w:val="fr_FR" w:bidi="fr_FR"/>
        </w:rPr>
        <w:t>Il est important de se rappeler que la foule comprenait le parallèle entre le propriétaire et Dieu, les chefs religieux et les locataires. Les gens disent que cette situation ne se produira jamais, parce que les gens ne pensaient pas que les chefs religieux agiraient aussi horriblement que les locataires du récit.</w:t>
      </w:r>
    </w:p>
    <w:p>
      <w:pPr/>
      <w:r>
        <w:rPr>
          <w:lang w:val="fr_FR" w:bidi="fr_FR"/>
        </w:rPr>
      </w:r>
      <w:r>
        <w:rPr>
          <w:lang w:val="fr_FR" w:bidi="fr_FR"/>
        </w:rPr>
        <w:t>Il est important de se rappeler que Jésus souligne sa réponse à la foule en citant des Écritures. L’intention de Jésus est que la foule sache qu’une prophétie a déjà prédit que les chefs religieux rejeteront Jésus.</w:t>
      </w:r>
    </w:p>
    <w:p>
      <w:pPr/>
      <w:r>
        <w:rPr>
          <w:lang w:val="fr_FR" w:bidi="fr_FR"/>
        </w:rPr>
      </w:r>
      <w:r>
        <w:rPr>
          <w:lang w:val="fr_FR" w:bidi="fr_FR"/>
        </w:rPr>
        <w:t>Il est important de se rappeler que les Juifs construisaient leurs maisons avec des pierres. Pendant le processus de construction des maisons, ils avaient besoin d’une pierre angulaire qui marquait l’emplacement et l’orientation du bâtiment. C’était la pierre la plus importante.</w:t>
      </w:r>
    </w:p>
    <w:p>
      <w:pPr/>
      <w:r>
        <w:rPr>
          <w:lang w:val="fr_FR" w:bidi="fr_FR"/>
        </w:rPr>
      </w:r>
      <w:r>
        <w:rPr>
          <w:lang w:val="fr_FR" w:bidi="fr_FR"/>
        </w:rPr>
        <w:t>Il est important de se rappeler que les chefs juifs avaient compris qu’ils étaient les hommes méchants dans l’histoire que Jésus racontait. C’était la raison pour laquelle ils voulaient arrêter Jésus immédiatement. Mais les chefs juifs n'ont pas arrêté Jésus parce qu’ils avaient peur de la réaction des gens.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enseignants de la loi/scribes</w:t>
      </w:r>
    </w:p>
    <w:p>
      <w:pPr>
        <w:pStyle w:val="ListBullet"/>
        <w:spacing w:line="240" w:lineRule="auto"/>
        <w:ind w:left="720"/>
      </w:pPr>
      <w:r>
        <w:rPr>
          <w:lang w:val="fr_FR" w:bidi="fr_FR"/>
        </w:rPr>
      </w:r>
      <w:r>
        <w:rPr>
          <w:lang w:val="fr_FR" w:bidi="fr_FR"/>
        </w:rPr>
        <w:t>Les anciens/chefs</w:t>
      </w:r>
    </w:p>
    <w:p>
      <w:pPr>
        <w:pStyle w:val="ListBullet"/>
        <w:spacing w:line="240" w:lineRule="auto"/>
        <w:ind w:left="720"/>
      </w:pPr>
      <w:r>
        <w:rPr>
          <w:lang w:val="fr_FR" w:bidi="fr_FR"/>
        </w:rPr>
      </w:r>
      <w:r>
        <w:rPr>
          <w:lang w:val="fr_FR" w:bidi="fr_FR"/>
        </w:rPr>
        <w:t>Le propriétaire du champ</w:t>
      </w:r>
    </w:p>
    <w:p>
      <w:pPr>
        <w:pStyle w:val="ListBullet"/>
        <w:spacing w:line="240" w:lineRule="auto"/>
        <w:ind w:left="720"/>
      </w:pPr>
      <w:r>
        <w:rPr>
          <w:lang w:val="fr_FR" w:bidi="fr_FR"/>
        </w:rPr>
      </w:r>
      <w:r>
        <w:rPr>
          <w:lang w:val="fr_FR" w:bidi="fr_FR"/>
        </w:rPr>
        <w:t>Les locataires</w:t>
      </w:r>
    </w:p>
    <w:p>
      <w:pPr>
        <w:pStyle w:val="ListBullet"/>
        <w:spacing w:line="240" w:lineRule="auto"/>
        <w:ind w:left="720"/>
      </w:pPr>
      <w:r>
        <w:rPr>
          <w:lang w:val="fr_FR" w:bidi="fr_FR"/>
        </w:rPr>
      </w:r>
      <w:r>
        <w:rPr>
          <w:lang w:val="fr_FR" w:bidi="fr_FR"/>
        </w:rPr>
        <w:t>Le premier serviteur</w:t>
      </w:r>
    </w:p>
    <w:p>
      <w:pPr>
        <w:pStyle w:val="ListBullet"/>
        <w:spacing w:line="240" w:lineRule="auto"/>
        <w:ind w:left="720"/>
      </w:pPr>
      <w:r>
        <w:rPr>
          <w:lang w:val="fr_FR" w:bidi="fr_FR"/>
        </w:rPr>
      </w:r>
      <w:r>
        <w:rPr>
          <w:lang w:val="fr_FR" w:bidi="fr_FR"/>
        </w:rPr>
        <w:t>Le deuxième serviteur</w:t>
      </w:r>
    </w:p>
    <w:p>
      <w:pPr>
        <w:pStyle w:val="ListBullet"/>
        <w:spacing w:line="240" w:lineRule="auto"/>
        <w:ind w:left="720"/>
      </w:pPr>
      <w:r>
        <w:rPr>
          <w:lang w:val="fr_FR" w:bidi="fr_FR"/>
        </w:rPr>
      </w:r>
      <w:r>
        <w:rPr>
          <w:lang w:val="fr_FR" w:bidi="fr_FR"/>
        </w:rPr>
        <w:t>Le troisième serviteur</w:t>
      </w:r>
    </w:p>
    <w:p>
      <w:pPr>
        <w:pStyle w:val="ListBullet"/>
        <w:spacing w:line="240" w:lineRule="auto"/>
        <w:ind w:left="720"/>
      </w:pPr>
      <w:r>
        <w:rPr>
          <w:lang w:val="fr_FR" w:bidi="fr_FR"/>
        </w:rPr>
      </w:r>
      <w:r>
        <w:rPr>
          <w:lang w:val="fr_FR" w:bidi="fr_FR"/>
        </w:rPr>
        <w:t>Le fils</w:t>
      </w:r>
    </w:p>
    <w:p>
      <w:pPr>
        <w:pStyle w:val="ListBullet"/>
        <w:spacing w:line="240" w:lineRule="auto"/>
        <w:ind w:left="720"/>
      </w:pPr>
      <w:r>
        <w:rPr>
          <w:lang w:val="fr_FR" w:bidi="fr_FR"/>
        </w:rPr>
      </w:r>
      <w:r>
        <w:rPr>
          <w:lang w:val="fr_FR" w:bidi="fr_FR"/>
        </w:rPr>
        <w:t>Les bâtisseurs</w:t>
      </w:r>
    </w:p>
    <w:p>
      <w:pPr>
        <w:pStyle w:val="ListBullet"/>
        <w:spacing w:line="240" w:lineRule="auto"/>
        <w:ind w:left="720"/>
      </w:pPr>
      <w:r>
        <w:rPr>
          <w:lang w:val="fr_FR" w:bidi="fr_FR"/>
        </w:rPr>
      </w:r>
      <w:r>
        <w:rPr>
          <w:lang w:val="fr_FR" w:bidi="fr_FR"/>
        </w:rPr>
        <w:t>Le rocher</w:t>
      </w:r>
    </w:p>
    <w:p>
      <w:pPr>
        <w:pStyle w:val="ListBullet"/>
        <w:spacing w:line="240" w:lineRule="auto"/>
        <w:ind w:left="720"/>
      </w:pPr>
      <w:r>
        <w:rPr>
          <w:lang w:val="fr_FR" w:bidi="fr_FR"/>
        </w:rPr>
      </w:r>
      <w:r>
        <w:rPr>
          <w:lang w:val="fr_FR" w:bidi="fr_FR"/>
        </w:rPr>
        <w:t>La personne qui trébuche sur le rocher</w:t>
      </w:r>
    </w:p>
    <w:p>
      <w:pPr>
        <w:pStyle w:val="ListBullet"/>
        <w:spacing w:line="240" w:lineRule="auto"/>
        <w:ind w:left="720"/>
      </w:pPr>
      <w:r>
        <w:rPr>
          <w:lang w:val="fr_FR" w:bidi="fr_FR"/>
        </w:rPr>
      </w:r>
      <w:r>
        <w:rPr>
          <w:lang w:val="fr_FR" w:bidi="fr_FR"/>
        </w:rPr>
        <w:t>La personne qui est écrasée par le rocher</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Jésus en train d'obliger les vendeurs à quitter le parvis du temple.</w:t>
      </w:r>
    </w:p>
    <w:p>
      <w:pPr/>
      <w:r>
        <w:rPr>
          <w:lang w:val="fr_FR" w:bidi="fr_FR"/>
        </w:rPr>
      </w:r>
      <w:r>
        <w:rPr>
          <w:lang w:val="fr_FR" w:bidi="fr_FR"/>
        </w:rPr>
        <w:t>Assurez-vous que l'équipe représente Jésus qui raconte une histoire à la foule. Les chefs religieux sont encore là à écouter ce que Jésus dit.</w:t>
      </w:r>
    </w:p>
    <w:p>
      <w:pPr/>
      <w:r>
        <w:rPr>
          <w:lang w:val="fr_FR" w:bidi="fr_FR"/>
        </w:rPr>
      </w:r>
      <w:r>
        <w:rPr>
          <w:lang w:val="fr_FR" w:bidi="fr_FR"/>
        </w:rPr>
        <w:t>Assurez-vous que l'équipe représente l’histoire pendant que Jésus la raconte.</w:t>
      </w:r>
    </w:p>
    <w:p>
      <w:pPr/>
      <w:r>
        <w:rPr>
          <w:lang w:val="fr_FR" w:bidi="fr_FR"/>
        </w:rPr>
      </w:r>
      <w:r>
        <w:rPr>
          <w:lang w:val="fr_FR" w:bidi="fr_FR"/>
        </w:rPr>
        <w:t>Assurez-vous que l’équipe joue le rôle de la foule en train de se poser des questions quand Jésus demande ce que ferait le propriétaire du champ. Mais Jésus répond à sa propre question.</w:t>
      </w:r>
    </w:p>
    <w:p>
      <w:pPr/>
      <w:r>
        <w:rPr>
          <w:lang w:val="fr_FR" w:bidi="fr_FR"/>
        </w:rPr>
      </w:r>
      <w:r>
        <w:rPr>
          <w:lang w:val="fr_FR" w:bidi="fr_FR"/>
        </w:rPr>
        <w:t>Assurez-vous que l’équipe représente la foule en train de protester contre le meurtre des locataires du champ.</w:t>
      </w:r>
    </w:p>
    <w:p>
      <w:pPr/>
      <w:r>
        <w:rPr>
          <w:lang w:val="fr_FR" w:bidi="fr_FR"/>
        </w:rPr>
      </w:r>
      <w:r>
        <w:rPr>
          <w:lang w:val="fr_FR" w:bidi="fr_FR"/>
        </w:rPr>
        <w:t>Assurez-vous que l’équipe joue le rôle des chefs religieux offensés parce qu’ils ont réalisé qu’ils étaient les agriculteurs méchants dans le récit.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s'adresser maintenant aux foules au lieu des chefs religieux. Jésus raconte une histoire à la foule. Un propriétaire d’une vigne la loue à des locataires et il va vivre dans un autre pays pendant de nombreuses années. Quand la récolte était prête pour la moisson, le propriétaire envoie un serviteur pour recueillir sa part de la récolte. Les locataires attaquent, battent et renvoient le serviteur sans rien.</w:t>
      </w:r>
    </w:p>
    <w:p>
      <w:pPr/>
      <w:r>
        <w:rPr>
          <w:lang w:val="fr_FR" w:bidi="fr_FR"/>
        </w:rPr>
      </w:r>
      <w:r>
        <w:rPr>
          <w:lang w:val="fr_FR" w:bidi="fr_FR"/>
        </w:rPr>
        <w:t>Arrêtez la représentation : Demandez à l’acteur qui joue le rôle du propriétaire : « Que ressentez-vous ? » Vous entendrez peut-être des choses comme : « En colère. Pourquoi traiteraient-ils mon serviteur de la sorte ? » « Patient. Je leur donnerai une autre chance de faire ce qui est juste », et « Déterminé. Je m’assurerai que ma vigne soit correctement entretenue. » Demandez à l’acteur qui joue le rôle de l’un des locataires : « Que ressentez-vous ? » Vous entendrez peut-être des choses comme : « Orgueilleux. Personne ne peut me faire donner une partie de la moisson », « Avare. La vigne est à nous maintenant », et « Entêté. Je travaillais dans le champ. Je mérite tout le profit ! » Reprenez la représentation.</w:t>
      </w:r>
    </w:p>
    <w:p>
      <w:pPr/>
      <w:r>
        <w:rPr>
          <w:lang w:val="fr_FR" w:bidi="fr_FR"/>
        </w:rPr>
      </w:r>
      <w:r>
        <w:rPr>
          <w:lang w:val="fr_FR" w:bidi="fr_FR"/>
        </w:rPr>
        <w:t>Représentez le propriétaire qui envoie un deuxième serviteur. Les locataires insultent et battent ce serviteur. Ils renvoient le serviteur sans rien. Le propriétaire envoie un troisième serviteur. Les locataires blessent gravement ce serviteur puis le chassent.</w:t>
      </w:r>
    </w:p>
    <w:p>
      <w:pPr/>
      <w:r>
        <w:rPr>
          <w:lang w:val="fr_FR" w:bidi="fr_FR"/>
        </w:rPr>
      </w:r>
      <w:r>
        <w:rPr>
          <w:lang w:val="fr_FR" w:bidi="fr_FR"/>
        </w:rPr>
        <w:t>Arrêtez la représentation. Demandez à l'acteur qui joue le rôle de la foule : « Que ressentez-vous ? » Vous entendrez peut-être des choses comme : « Ce sont des hommes mauvais, comment peuvent-ils faire du mal à quelqu’un juste pour un morceau de terre ? » « Je ne pense pas que ce récit parle de locataires juifs, parce que ce serait très honteux », et « Ces locataires doivent être punis. » Reprenez la représentation.</w:t>
      </w:r>
    </w:p>
    <w:p>
      <w:pPr/>
      <w:r>
        <w:rPr>
          <w:lang w:val="fr_FR" w:bidi="fr_FR"/>
        </w:rPr>
      </w:r>
      <w:r>
        <w:rPr>
          <w:lang w:val="fr_FR" w:bidi="fr_FR"/>
        </w:rPr>
        <w:t>Représentez le propriétaire en train de se demander ce qu’il devrait faire. Le propriétaire est confiant que les locataires respecteront le fils qu’il aime. Les locataires voient l’héritier de la terre venir et décident de le tuer pour garder la terre. Les locataires traînent le fils hors de la vigne et le tuent.</w:t>
      </w:r>
    </w:p>
    <w:p>
      <w:pPr/>
      <w:r>
        <w:rPr>
          <w:lang w:val="fr_FR" w:bidi="fr_FR"/>
        </w:rPr>
      </w:r>
      <w:r>
        <w:rPr>
          <w:lang w:val="fr_FR" w:bidi="fr_FR"/>
        </w:rPr>
        <w:t>Arrêtez la représentation : Demandez à l’acteur qui joue le rôle du propriétaire : « Que ressentez-vous ? » Vous entendrez peut-être des choses comme : « Tristes, ces locataires ont tué mon fils bien-aimé », « Furieux, je ne peux pas les laisser garder la terre », et « Je veux la justice ; ils doivent mourir. » Reprenez la représentation.</w:t>
      </w:r>
    </w:p>
    <w:p>
      <w:pPr/>
      <w:r>
        <w:rPr>
          <w:lang w:val="fr_FR" w:bidi="fr_FR"/>
        </w:rPr>
      </w:r>
      <w:r>
        <w:rPr>
          <w:lang w:val="fr_FR" w:bidi="fr_FR"/>
        </w:rPr>
        <w:t>Représentez la foule qui proteste en disant que ces choses terribles ne devraient jamais arriver. Jésus cite des passages de l’Écriture pour expliquer que ces choses terribles ont déjà été annoncées. Jésus dit que le rocher qui a été rejeté est maintenant la pierre angulaire. Quiconque trébuche sur cette pierre sera brisé en morceaux. Si la pierre tombe sur quelqu’un, elle écrasera cette personne.</w:t>
      </w:r>
    </w:p>
    <w:p>
      <w:pPr/>
      <w:r>
        <w:rPr>
          <w:lang w:val="fr_FR" w:bidi="fr_FR"/>
        </w:rPr>
      </w:r>
      <w:r>
        <w:rPr>
          <w:lang w:val="fr_FR" w:bidi="fr_FR"/>
        </w:rPr>
        <w:t>Arrêtez la représentation : Demandez à l'acteur qui joue le rôle des chefs religieux : « Que ressentez-vous ? » Vous entendrez peut-être des choses comme : « Offensé. Jésus nous accuse-t‑il d’être comme ces cultivateurs méchants ? » « Embarrassé. Jésus dit publiquement que nous avons traité les messagers de Dieu injustement et que nous deviendrons des meurtriers », et « Résolu. Jésus doit mourir le plus tôt possible. Il empoisonne l’esprit de notre peuple. » Reprenez la représentation.</w:t>
      </w:r>
    </w:p>
    <w:p>
      <w:pPr/>
      <w:r>
        <w:rPr>
          <w:lang w:val="fr_FR" w:bidi="fr_FR"/>
        </w:rPr>
      </w:r>
      <w:r>
        <w:rPr>
          <w:lang w:val="fr_FR" w:bidi="fr_FR"/>
        </w:rPr>
        <w:t>Quand les chefs religieux entendent cela, ils voulaient arrêter Jésus immédiatement, parce qu’ils savaient que l’histoire était à leur sujet. Mais les chefs religieux ne pouvaient rien faire, parce qu’ils avaient peur des foules.</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se trouve dans les parvis du temple entouré d’une foule et de chefs religieux. Après que les chefs religieux aient remis en question son autorité, Jésus se tourne vers la foule et raconte une </w:t>
      </w:r>
      <w:r>
        <w:rPr>
          <w:b/>
          <w:lang w:val="fr_FR" w:bidi="fr_FR"/>
        </w:rPr>
        <w:t>parabole</w:t>
      </w:r>
      <w:r>
        <w:rPr>
          <w:lang w:val="fr_FR" w:bidi="fr_FR"/>
        </w:rPr>
        <w:t xml:space="preserve">, une courte histoire qui enseigne une signification plus profonde sur Dieu. Assurez-vous de traduire parabole de la même manière que vous l’avez fait auparavant. Le mot </w:t>
      </w:r>
      <w:r>
        <w:rPr>
          <w:b/>
          <w:lang w:val="fr_FR" w:bidi="fr_FR"/>
        </w:rPr>
        <w:t>parabole</w:t>
      </w:r>
      <w:r>
        <w:rPr>
          <w:lang w:val="fr_FR" w:bidi="fr_FR"/>
        </w:rPr>
        <w:t xml:space="preserve"> se trouve dans le glossaire principal.</w:t>
      </w:r>
    </w:p>
    <w:p>
      <w:pPr/>
      <w:r>
        <w:rPr>
          <w:lang w:val="fr_FR" w:bidi="fr_FR"/>
        </w:rPr>
      </w:r>
      <w:r>
        <w:rPr>
          <w:lang w:val="fr_FR" w:bidi="fr_FR"/>
        </w:rPr>
        <w:t xml:space="preserve">La parabole parle d’un homme qui loue sa </w:t>
      </w:r>
      <w:r>
        <w:rPr>
          <w:b/>
          <w:lang w:val="fr_FR" w:bidi="fr_FR"/>
        </w:rPr>
        <w:t>vigne</w:t>
      </w:r>
      <w:r>
        <w:rPr>
          <w:lang w:val="fr_FR" w:bidi="fr_FR"/>
        </w:rPr>
        <w:t xml:space="preserve"> à des vignerons. Un vignoble désigne une ferme utilisée pour faire pousser des vignes qui produisaient du raisin. Les raisins sont un petit fruit sucré qui pouvait être vendu ou utilisé pour produire du </w:t>
      </w:r>
      <w:r>
        <w:rPr>
          <w:b/>
          <w:lang w:val="fr_FR" w:bidi="fr_FR"/>
        </w:rPr>
        <w:t>vin</w:t>
      </w:r>
      <w:r>
        <w:rPr>
          <w:lang w:val="fr_FR" w:bidi="fr_FR"/>
        </w:rPr>
        <w:t xml:space="preserve">. Plusieurs fois dans l’Écriture, Israël est comparé à une vigne. Assurez-vous de traduire vignoble/vigne de la même façon que précédemment. </w:t>
      </w:r>
      <w:r>
        <w:rPr>
          <w:b/>
          <w:lang w:val="fr_FR" w:bidi="fr_FR"/>
        </w:rPr>
        <w:t>Vignoble</w:t>
      </w:r>
      <w:r>
        <w:rPr>
          <w:lang w:val="fr_FR" w:bidi="fr_FR"/>
        </w:rPr>
        <w:t xml:space="preserve"> se trouve dans le glossaire principal.</w:t>
      </w:r>
    </w:p>
    <w:p>
      <w:pPr/>
      <w:r>
        <w:rPr>
          <w:lang w:val="fr_FR" w:bidi="fr_FR"/>
        </w:rPr>
      </w:r>
      <w:r>
        <w:rPr>
          <w:lang w:val="fr_FR" w:bidi="fr_FR"/>
        </w:rPr>
        <w:t>Arrêtez-vous et montrez une image d’un vignoble qui produit du raisin, si vous ne l’avez pas déjà fait.</w:t>
      </w:r>
    </w:p>
    <w:p>
      <w:pPr/>
      <w:r>
        <w:rPr>
          <w:lang w:val="fr_FR" w:bidi="fr_FR"/>
        </w:rPr>
      </w:r>
      <w:r>
        <w:rPr>
          <w:lang w:val="fr_FR" w:bidi="fr_FR"/>
        </w:rPr>
        <w:t xml:space="preserve">Le propriétaire envoie trois </w:t>
      </w:r>
      <w:r>
        <w:rPr>
          <w:b/>
          <w:lang w:val="fr_FR" w:bidi="fr_FR"/>
        </w:rPr>
        <w:t>serviteurs</w:t>
      </w:r>
      <w:r>
        <w:rPr>
          <w:lang w:val="fr_FR" w:bidi="fr_FR"/>
        </w:rPr>
        <w:t xml:space="preserve"> aux fermiers pour collecter sa part de la récolte, mais les locataires battent les serviteurs et ils sont renvoyés vers le propriétaire sans raisin. Serviteur fait référence à un esclave, c’est-à-dire quelqu’un qui appartenait à son maître. Ils vivaient dans la maison du maître et servaient ses besoins. Veillez à traduire serviteur de la même manière que vous l’avez fait auparavant. Le mot </w:t>
      </w:r>
      <w:r>
        <w:rPr>
          <w:b/>
          <w:lang w:val="fr_FR" w:bidi="fr_FR"/>
        </w:rPr>
        <w:t>serviteur</w:t>
      </w:r>
      <w:r>
        <w:rPr>
          <w:lang w:val="fr_FR" w:bidi="fr_FR"/>
        </w:rPr>
        <w:t xml:space="preserve"> se trouve dans le Glossaire principal.</w:t>
      </w:r>
    </w:p>
    <w:p>
      <w:pPr/>
      <w:r>
        <w:rPr>
          <w:lang w:val="fr_FR" w:bidi="fr_FR"/>
        </w:rPr>
      </w:r>
      <w:r>
        <w:rPr>
          <w:lang w:val="fr_FR" w:bidi="fr_FR"/>
        </w:rPr>
        <w:t>Le propriétaire envoie son fils unique collecter sa part du profit. Son fils était l’</w:t>
      </w:r>
      <w:r>
        <w:rPr>
          <w:b/>
          <w:lang w:val="fr_FR" w:bidi="fr_FR"/>
        </w:rPr>
        <w:t>héritier</w:t>
      </w:r>
      <w:r>
        <w:rPr>
          <w:lang w:val="fr_FR" w:bidi="fr_FR"/>
        </w:rPr>
        <w:t xml:space="preserve"> de son héritage, c’est-à-dire de tous ses biens et de sa richesse. Cela signifiait que lorsque le propriétaire mourrait, son fils recevrait la propriété de la vigne. Assurez-vous de traduire héritier de la même manière que précédemment. </w:t>
      </w:r>
      <w:r>
        <w:rPr>
          <w:b/>
          <w:lang w:val="fr_FR" w:bidi="fr_FR"/>
        </w:rPr>
        <w:t>Héritier</w:t>
      </w:r>
      <w:r>
        <w:rPr>
          <w:lang w:val="fr_FR" w:bidi="fr_FR"/>
        </w:rPr>
        <w:t xml:space="preserve"> se trouve dans le glossaire principal.</w:t>
      </w:r>
    </w:p>
    <w:p>
      <w:pPr/>
      <w:r>
        <w:rPr>
          <w:lang w:val="fr_FR" w:bidi="fr_FR"/>
        </w:rPr>
      </w:r>
      <w:r>
        <w:rPr>
          <w:lang w:val="fr_FR" w:bidi="fr_FR"/>
        </w:rPr>
        <w:t xml:space="preserve">L’expression « il est écrit » fait référence aux </w:t>
      </w:r>
      <w:r>
        <w:rPr>
          <w:b/>
          <w:lang w:val="fr_FR" w:bidi="fr_FR"/>
        </w:rPr>
        <w:t>Écritures</w:t>
      </w:r>
      <w:r>
        <w:rPr>
          <w:lang w:val="fr_FR" w:bidi="fr_FR"/>
        </w:rPr>
        <w:t xml:space="preserve">, c’est‑à‑dire aux paroles que Dieu ordonne à quelqu’un d’écrire. Ces écrits étaient saints et avaient de l’autorité, parce que Dieu avait guidé une personne pour les écrire. Assurez-vous de traduire Écritures de la même manière que dans les passages précédents. Le terme </w:t>
      </w:r>
      <w:r>
        <w:rPr>
          <w:b/>
          <w:lang w:val="fr_FR" w:bidi="fr_FR"/>
        </w:rPr>
        <w:t>Écriture</w:t>
      </w:r>
      <w:r>
        <w:rPr>
          <w:lang w:val="fr_FR" w:bidi="fr_FR"/>
        </w:rPr>
        <w:t xml:space="preserve"> se trouve dans le glossaire principal.</w:t>
      </w:r>
    </w:p>
    <w:p>
      <w:pPr/>
      <w:r>
        <w:rPr>
          <w:lang w:val="fr_FR" w:bidi="fr_FR"/>
        </w:rPr>
      </w:r>
      <w:r>
        <w:rPr>
          <w:lang w:val="fr_FR" w:bidi="fr_FR"/>
        </w:rPr>
        <w:t xml:space="preserve">Jésus dit qu’il est la </w:t>
      </w:r>
      <w:r>
        <w:rPr>
          <w:b/>
          <w:lang w:val="fr_FR" w:bidi="fr_FR"/>
        </w:rPr>
        <w:t>pierre angulaire</w:t>
      </w:r>
      <w:r>
        <w:rPr>
          <w:lang w:val="fr_FR" w:bidi="fr_FR"/>
        </w:rPr>
        <w:t xml:space="preserve">. La pierre angulaire est la pierre la plus importante et la plus solide dans le coin extérieur de la maison. Cela peut aussi signifier une pierre en haut de l’arche de la porte qui soutient la porte. Dans les deux cas, cette pierre était la pierre la plus importante parce qu’elle rendait solide une maison. </w:t>
      </w:r>
      <w:r>
        <w:rPr>
          <w:b/>
          <w:lang w:val="fr_FR" w:bidi="fr_FR"/>
        </w:rPr>
        <w:t>Pierre angulaire</w:t>
      </w:r>
      <w:r>
        <w:rPr>
          <w:lang w:val="fr_FR" w:bidi="fr_FR"/>
        </w:rPr>
        <w:t xml:space="preserve"> se trouve dans le glossaire principal.</w:t>
      </w:r>
    </w:p>
    <w:p>
      <w:pPr/>
      <w:r>
        <w:rPr>
          <w:lang w:val="fr_FR" w:bidi="fr_FR"/>
        </w:rPr>
      </w:r>
      <w:r>
        <w:rPr>
          <w:b/>
          <w:lang w:val="fr_FR" w:bidi="fr_FR"/>
        </w:rPr>
        <w:t>Les enseignants de la loi</w:t>
      </w:r>
      <w:r>
        <w:rPr>
          <w:lang w:val="fr_FR" w:bidi="fr_FR"/>
        </w:rPr>
        <w:t xml:space="preserve">, ou scribes, sont des chefs religieux qui étudiaient, interprétaient et enseignaient la Loi de Dieu. </w:t>
      </w:r>
      <w:r>
        <w:rPr>
          <w:b/>
          <w:lang w:val="fr_FR" w:bidi="fr_FR"/>
        </w:rPr>
        <w:t>Les principaux sacrificateurs</w:t>
      </w:r>
      <w:r>
        <w:rPr>
          <w:lang w:val="fr_FR" w:bidi="fr_FR"/>
        </w:rPr>
        <w:t xml:space="preserve"> désignent les sacrificateurs en chef qui offraient des sacrifices à Dieu pour le peuple dans le temple. Les deux groupes se sont sentis insultés par la parabole de Jésus, parce qu’ils savaient qu’il parlait d’eux. Assurez‑vous de traduire enseignants de la loi et principaux sacrificateurs de la même manière que dans les passages précédents. Les deux termes, </w:t>
      </w:r>
      <w:r>
        <w:rPr>
          <w:b/>
          <w:lang w:val="fr_FR" w:bidi="fr_FR"/>
        </w:rPr>
        <w:t>enseignants de la loi</w:t>
      </w:r>
      <w:r>
        <w:rPr>
          <w:lang w:val="fr_FR" w:bidi="fr_FR"/>
        </w:rPr>
        <w:t xml:space="preserve"> et </w:t>
      </w:r>
      <w:r>
        <w:rPr>
          <w:b/>
          <w:lang w:val="fr_FR" w:bidi="fr_FR"/>
        </w:rPr>
        <w:t>principaux sacrificateurs</w:t>
      </w:r>
      <w:r>
        <w:rPr>
          <w:lang w:val="fr_FR" w:bidi="fr_FR"/>
        </w:rPr>
        <w:t>,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20:20–40</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20.20–40.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enseigné dans le temple à Jérusalem. De grandes foules de gens l’écoutent, mais les chefs religieux essaient de trouver un moyen d’arrêter et de tuer Jésus. Les chefs religieux envoient des espions pour poser des questions difficiles à Jésus. Ils veulent que Jésus réponde mal pour que les Romains l’arrêtent. Mais Jésus répond avec sagesse, et ils ne parviennent pas à le prendre au piège.</w:t>
      </w:r>
    </w:p>
    <w:p>
      <w:pPr/>
      <w:r>
        <w:rPr>
          <w:lang w:val="fr_FR" w:bidi="fr_FR"/>
        </w:rPr>
      </w:r>
      <w:r>
        <w:rPr>
          <w:lang w:val="fr_FR" w:bidi="fr_FR"/>
        </w:rPr>
        <w:t>À cause de la parabole de Jésus sur la vigne, les chefs religieux veulent arrêter Jésus. Les chefs font référence aux principaux sacrificateurs, aux enseignants de la loi et aux anciens du dernier passage. Les chefs religieux regardent Jésus de près. Ils cherchaient des occasions de piéger Jésus. Ils embauchent des espions, des hommes utilisés pour obtenir des informations de Jésus en lui mentant. Les espions font semblant d’être honnêtes quand ils demandent conseil à Jésus. Les chefs veulent que Jésus réponde de la mauvaise façon aux questions pour qu’ils puissent le signaler aux autorités romaines. Ils veulent que le gouverneur romain, Ponce Pilate, arrête et punisse Jésus.</w:t>
      </w:r>
    </w:p>
    <w:p>
      <w:pPr/>
      <w:r>
        <w:rPr>
          <w:lang w:val="fr_FR" w:bidi="fr_FR"/>
        </w:rPr>
      </w:r>
      <w:r>
        <w:rPr>
          <w:lang w:val="fr_FR" w:bidi="fr_FR"/>
        </w:rPr>
        <w:t>Les espions louent d’abord Jésus avant de lui poser une question. Ils appellent Jésus « Enseignant », ce qui était un titre poli pour un dirigeant religieux juif. Les espions disent que Jésus parle et enseigne ce qui est correct et vrai, même s’ils ne le croyaient pas en réalité. Ils disent cela parce qu’ils veulent que Jésus pense qu’ils sont bienveillants. Ils disent que Jésus ne montre pas de partialité, ni de favoritisme, et qu’il dit la vérité sur la façon dont Dieu veut que les gens vivent. Les espions veulent que Jésus leur réponde clairement quand ils lui demandent s’il est bon de payer des impôts à César ou non. À cette époque, les Romains régnaient sur les Juifs. César, c’est-à-dire l’empereur romain, exigeait de tous les hommes juifs qu’ils paient un impôt, ou de l’argent, au gouvernement romain. Les espions savaient que l’une ou l’autre de ces réponses, oui ou non, causerait des problèmes à Jésus. S’il répondait oui, les Juifs seraient en colère. Si Jésus répondait non, il aurait des ennuis avec les autorités romaines.</w:t>
      </w:r>
    </w:p>
    <w:p>
      <w:pPr/>
      <w:r>
        <w:rPr>
          <w:lang w:val="fr_FR" w:bidi="fr_FR"/>
        </w:rPr>
      </w:r>
      <w:r>
        <w:rPr>
          <w:lang w:val="fr_FR" w:bidi="fr_FR"/>
        </w:rPr>
        <w:t>Quand les espions demandent à Jésus si c’est juste ou licite, ils demandent si la loi de Dieu leur permettait de payer des impôts à César. Mais Jésus voyait à travers leur duplicité, leur tromperie. Cela signifie qu’il savait que les espions essayaient de le piéger et de le tromper. Jésus leur demande de lui montrer un denier, une pièce de monnaie romaine en argent. Chaque denier avait le titre et l’image de César.</w:t>
      </w:r>
    </w:p>
    <w:p>
      <w:pPr/>
      <w:r>
        <w:rPr>
          <w:lang w:val="fr_FR" w:bidi="fr_FR"/>
        </w:rPr>
      </w:r>
      <w:r>
        <w:rPr>
          <w:lang w:val="fr_FR" w:bidi="fr_FR"/>
        </w:rPr>
        <w:t>Arrêtez et montrez une image d’un denier avec l’image de César. Discutez avec votre équipe sur la façon dont les gens dans votre culture réagissent quand ils savent que quelqu’un essaie de les duper pour qu’ils disent quelque chose d’incorrect.</w:t>
      </w:r>
    </w:p>
    <w:p>
      <w:pPr/>
      <w:r>
        <w:rPr>
          <w:lang w:val="fr_FR" w:bidi="fr_FR"/>
        </w:rPr>
      </w:r>
      <w:r>
        <w:rPr>
          <w:lang w:val="fr_FR" w:bidi="fr_FR"/>
        </w:rPr>
        <w:t>Jésus leur demande quel portrait, c’est-à-dire image, et quel titre se trouvent sur la pièce pour préparer les gens à ce qu’il était sur le point de leur enseigner. Quand ils répondent César, Jésus conclut qu’ils devraient donner à César ce qui appartient à César. Cela signifie que les gens devraient donner ce qui appartenait de droit à l’empereur romain. Jésus laisse entendre que les Juifs devraient obéir à la loi romaine et payer l’impôt romain. Mais Jésus dit aussi que les gens devraient donner à Dieu ce qui lui appartient. César mettait son image sur des pièces de monnaie pour montrer que tout l’argent lui appartient. De la même manière, Dieu a créé des gens à son image, c’est‑à‑dire comme lui, pour montrer que les gens que Dieu a créés appartiennent à Dieu. Cela signifie que nous devrions honorer Dieu avec notre vie. Les espions sont surpris par la réponse de Jésus et deviennent silencieux. Ils ne pouvaient pas penser à autre chose à dire. Jésus parlait avec sagesse et évitait de donner une réponse en oui ou non, afin que les espions ne puissent pas trouver quelque chose de mal dans sa réponse.</w:t>
      </w:r>
    </w:p>
    <w:p>
      <w:pPr/>
      <w:r>
        <w:rPr>
          <w:lang w:val="fr_FR" w:bidi="fr_FR"/>
        </w:rPr>
      </w:r>
      <w:r>
        <w:rPr>
          <w:lang w:val="fr_FR" w:bidi="fr_FR"/>
        </w:rPr>
        <w:t>Après un certain temps, un groupe de sadducéens s’approche de Jésus pour l’interroger. Les sadducéens étaient un autre groupe de chefs religieux juifs. Beaucoup de sadducéens étaient des sacrificateurs, mais ils ne croyaient pas en la résurrection, c’est‑à‑dire dans le fait que Dieu ferait vivre de nouveau celui qui était mort. Ils appellent Jésus « Enseignant », ce qui était une manière polie de s’adresser à un chef religieux. Les sadducéens posent une question pour ridiculiser Jésus parce qu’il enseignait que les gens peuvent vivre de nouveau après leur mort. Les Sadducéens s’interrogent sur une loi que Dieu a donnée à Moïse. La loi disait que si un homme marié mourait sans enfants, un de ses frères devait épouser sa veuve. Le premier fils que la veuve avait dans son nouveau mariage serait l’héritier du nom et des biens du premier mari. Grâce à cette coutume, le frère mort aurait des descendants et sa famille pourrait perdurer. Cette loi garantissait aussi que quelqu’un prendrait soin de la veuve après la mort de son mari.</w:t>
      </w:r>
    </w:p>
    <w:p>
      <w:pPr/>
      <w:r>
        <w:rPr>
          <w:lang w:val="fr_FR" w:bidi="fr_FR"/>
        </w:rPr>
      </w:r>
      <w:r>
        <w:rPr>
          <w:lang w:val="fr_FR" w:bidi="fr_FR"/>
        </w:rPr>
        <w:t>Arrêtez-vous et discutez avec votre équipe. Que se passe-t-il quand une femme devient veuve dans votre culture ?</w:t>
      </w:r>
    </w:p>
    <w:p>
      <w:pPr/>
      <w:r>
        <w:rPr>
          <w:lang w:val="fr_FR" w:bidi="fr_FR"/>
        </w:rPr>
      </w:r>
      <w:r>
        <w:rPr>
          <w:lang w:val="fr_FR" w:bidi="fr_FR"/>
        </w:rPr>
        <w:t>Le mot « Maintenant » n'est pas utilisé pour introduire un nouvel événement. Ce n’est pas un mot qui indique le temps. Les sadducéens décrivent une situation qui aurait pu se produire, et non pas une histoire vraie. Ils décrivent le frère aîné en train de se marier et de mourir sans enfants. Les six frères de l’homme épousent la veuve l’un après l’autre et n’ont pas d’enfants avant de mourir. Enfin, la veuve meurt aussi. Les Sadducéens demandent à Jésus de qui elle sera la femme quand la veuve et les sept frères seront de nouveau vivants. Parce que les Sadducéens pensaient que l’enseignement de Jésus sur la résurrection était insensé, ils s’attendaient à ce que Jésus soit incapable de répondre à leur question.</w:t>
      </w:r>
    </w:p>
    <w:p>
      <w:pPr/>
      <w:r>
        <w:rPr>
          <w:lang w:val="fr_FR" w:bidi="fr_FR"/>
        </w:rPr>
      </w:r>
      <w:r>
        <w:rPr>
          <w:lang w:val="fr_FR" w:bidi="fr_FR"/>
        </w:rPr>
        <w:t>Jésus répond en disant que les gens de cet âge, c’est-à-dire les gens sur la terre, se marient, mais que quand les gens meurent et vivent de nouveau, ils auront un nouveau genre de vie. Jésus fait référence aux gens qui meurent et vivent de nouveau en tant qu’enfants de la résurrection. Les gens qui sont ressuscités ne se marieront pas et ne mourront pas comme les anges, c’est‑à‑dire les êtres spirituels qui sont les messagers de Dieu. Les enfants de Dieu, ou fils, sont ceux qu’il considère comme dignes de vivre la résurrection et de vivre avec lui dans le siècle à venir, c’est‑à‑dire dans le ciel, le lieu où vit Dieu.</w:t>
      </w:r>
    </w:p>
    <w:p>
      <w:pPr/>
      <w:r>
        <w:rPr>
          <w:lang w:val="fr_FR" w:bidi="fr_FR"/>
        </w:rPr>
      </w:r>
      <w:r>
        <w:rPr>
          <w:lang w:val="fr_FR" w:bidi="fr_FR"/>
        </w:rPr>
        <w:t>Arrêtez-vous et discutez avec votre équipe : dans votre culture, que croient les gens concernant ce qui arrive à quelqu'un après sa mort ?</w:t>
      </w:r>
    </w:p>
    <w:p>
      <w:pPr/>
      <w:r>
        <w:rPr>
          <w:lang w:val="fr_FR" w:bidi="fr_FR"/>
        </w:rPr>
      </w:r>
      <w:r>
        <w:rPr>
          <w:lang w:val="fr_FR" w:bidi="fr_FR"/>
        </w:rPr>
        <w:t>Jésus apporte une deuxième partie à sa réponse aux sadducéens. Jésus fait référence à l'histoire de Dieu qui parle à Moïse à travers un buisson ardent. Les sadducéens respectaient grandement Moïse parce qu'il était leur ancêtre juif à qui Dieu avait donné sa loi. Jésus dit que Moïse a prouvé que les morts vivraient de nouveau. Moïse a écrit que le Seigneur, c'est-à-dire Dieu, s'est nommé le Dieu d'Abraham, le Dieu d'Isaac et le Dieu de Jacob longtemps après qu'ils étaient déjà morts. Ce titre indique que Dieu se souciait encore d'Abraham, d'Isaac et de Jacob et qu'ils étaient toujours vivants et l'adoraient encore. Jésus dit que Dieu n’est pas le Dieu des morts, c’est‑à‑dire de ceux qui n’existent plus. Pour Dieu, les gens dont le corps est mort sont encore vivants, et il continue de prendre soin d’eux.</w:t>
      </w:r>
    </w:p>
    <w:p>
      <w:pPr/>
      <w:r>
        <w:rPr>
          <w:lang w:val="fr_FR" w:bidi="fr_FR"/>
        </w:rPr>
      </w:r>
      <w:r>
        <w:rPr>
          <w:lang w:val="fr_FR" w:bidi="fr_FR"/>
        </w:rPr>
        <w:t>Certains enseignants de la loi, ou scribes, entendent la réponse de Jésus et le louent pour cela. Ces enseignants de la loi étaient probablement des pharisiens qui croyaient différemment des sadducéens. Ils étaient heureux que Jésus ait prouvé que les sadducéens avaient tort, parce qu’ils se disputaient souvent à propos de la résurrection. Les gens n'ont plus posé de questions à Jésus parce qu’ils savaient qu’ils ne pouvaient pas le piéger.</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Les chefs religieux envoient des espions pour tromper Jésus en lui faisant dire quelque chose qui pourrait être utilisé contre lui. Les espions demandent à Jésus s’ils devraient payer des impôts aux Romains. Jésus répond en demandant quel visage se trouve sur une pièce romaine. Ils répondent : « César. » Jésus dit : « Donnez à César ce qui appartient à César et à Dieu ce qui appartient à Dieu. »</w:t>
      </w:r>
    </w:p>
    <w:p>
      <w:pPr/>
      <w:r>
        <w:rPr>
          <w:lang w:val="fr_FR" w:bidi="fr_FR"/>
        </w:rPr>
      </w:r>
      <w:r>
        <w:rPr>
          <w:b/>
          <w:lang w:val="fr_FR" w:bidi="fr_FR"/>
        </w:rPr>
        <w:t>Deuxième partie :</w:t>
      </w:r>
      <w:r>
        <w:rPr>
          <w:lang w:val="fr_FR" w:bidi="fr_FR"/>
        </w:rPr>
        <w:t xml:space="preserve"> Les sadducéens viennent vers Jésus en posant une question à propos d’une veuve sans enfants qui avait été mariée à sept frères l’un après l’autre avant de mourir. Ils demandent qui serait son mari au moment de la résurrection pour ridiculiser Jésus. Jésus explique qu’il n’y a pas de mariage dans la résurrection. Jésus dit aussi que Dieu est le Dieu d’Abraham, d’Isaac et de Jacob pour prouver que leurs ancêtres étaient encore vivants et avec Dieu. Jésus dit que Dieu est un Dieu des vivants. Personne n’a plus osé poser de questions à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Les espions</w:t>
      </w:r>
    </w:p>
    <w:p>
      <w:pPr>
        <w:pStyle w:val="ListBullet"/>
        <w:spacing w:line="240" w:lineRule="auto"/>
        <w:ind w:left="720"/>
      </w:pPr>
      <w:r>
        <w:rPr>
          <w:lang w:val="fr_FR" w:bidi="fr_FR"/>
        </w:rPr>
      </w:r>
      <w:r>
        <w:rPr>
          <w:lang w:val="fr_FR" w:bidi="fr_FR"/>
        </w:rPr>
        <w:t>Les sadducéens</w:t>
      </w:r>
    </w:p>
    <w:p>
      <w:pPr>
        <w:pStyle w:val="ListBullet"/>
        <w:spacing w:line="240" w:lineRule="auto"/>
        <w:ind w:left="720"/>
      </w:pPr>
      <w:r>
        <w:rPr>
          <w:lang w:val="fr_FR" w:bidi="fr_FR"/>
        </w:rPr>
      </w:r>
      <w:r>
        <w:rPr>
          <w:lang w:val="fr_FR" w:bidi="fr_FR"/>
        </w:rPr>
        <w:t>La veuve</w:t>
      </w:r>
    </w:p>
    <w:p>
      <w:pPr>
        <w:pStyle w:val="ListBullet"/>
        <w:spacing w:line="240" w:lineRule="auto"/>
        <w:ind w:left="720"/>
      </w:pPr>
      <w:r>
        <w:rPr>
          <w:lang w:val="fr_FR" w:bidi="fr_FR"/>
        </w:rPr>
      </w:r>
      <w:r>
        <w:rPr>
          <w:lang w:val="fr_FR" w:bidi="fr_FR"/>
        </w:rPr>
        <w:t>Les sept maris</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enseignants de la loi</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chaque jour dans le temple et que de grandes foules l’écoutent.</w:t>
      </w:r>
    </w:p>
    <w:p>
      <w:pPr/>
      <w:r>
        <w:rPr>
          <w:lang w:val="fr_FR" w:bidi="fr_FR"/>
        </w:rPr>
      </w:r>
      <w:r>
        <w:rPr>
          <w:lang w:val="fr_FR" w:bidi="fr_FR"/>
        </w:rPr>
        <w:t>Il est important de se rappeler que les Juifs sont sous le contrôle de l’empire romain. Les Juifs devaient payer des impôts au gouvernement romain.</w:t>
      </w:r>
    </w:p>
    <w:p>
      <w:pPr/>
      <w:r>
        <w:rPr>
          <w:lang w:val="fr_FR" w:bidi="fr_FR"/>
        </w:rPr>
      </w:r>
      <w:r>
        <w:rPr>
          <w:lang w:val="fr_FR" w:bidi="fr_FR"/>
        </w:rPr>
        <w:t>Il est important de se rappeler que Jésus savait que les espions essayaient de lui faire dire quelque chose qu’ils pouvaient utiliser contre lui.</w:t>
      </w:r>
    </w:p>
    <w:p>
      <w:pPr/>
      <w:r>
        <w:rPr>
          <w:lang w:val="fr_FR" w:bidi="fr_FR"/>
        </w:rPr>
      </w:r>
      <w:r>
        <w:rPr>
          <w:lang w:val="fr_FR" w:bidi="fr_FR"/>
        </w:rPr>
        <w:t>Il est important de se rappeler que quand Jésus demande qui est sur une pièce romaine, ce n’est pas parce qu’il ne sait pas ou que les gens ne savent pas. Jésus pose la question pour introduire ce qu’il était sur le point d’enseigner.</w:t>
      </w:r>
    </w:p>
    <w:p>
      <w:pPr/>
      <w:r>
        <w:rPr>
          <w:lang w:val="fr_FR" w:bidi="fr_FR"/>
        </w:rPr>
      </w:r>
      <w:r>
        <w:rPr>
          <w:lang w:val="fr_FR" w:bidi="fr_FR"/>
        </w:rPr>
        <w:t>Il est important de se rappeler que César était l’empereur romain et était vu comme un dieu. Les Romains estampillaient le visage de l’empereur sur les pièces.</w:t>
      </w:r>
    </w:p>
    <w:p>
      <w:pPr/>
      <w:r>
        <w:rPr>
          <w:lang w:val="fr_FR" w:bidi="fr_FR"/>
        </w:rPr>
      </w:r>
      <w:r>
        <w:rPr>
          <w:lang w:val="fr_FR" w:bidi="fr_FR"/>
        </w:rPr>
        <w:t>Il est important de se rappeler que quand Jésus a répondu aux espions, sa réponse était si sage qu’ils sont devenus silencieux. Ils ne pouvaient pas penser à autre chose à dire parce que Jésus avait si bien répondu.</w:t>
      </w:r>
    </w:p>
    <w:p>
      <w:pPr/>
      <w:r>
        <w:rPr>
          <w:lang w:val="fr_FR" w:bidi="fr_FR"/>
        </w:rPr>
      </w:r>
      <w:r>
        <w:rPr>
          <w:lang w:val="fr_FR" w:bidi="fr_FR"/>
        </w:rPr>
        <w:t>Il est important de se rappeler que les sadducéens étaient un parti politique et religieux qui ne croyait pas en la résurrection, mais ils respectaient grandement leur ancêtre Moïse.</w:t>
      </w:r>
    </w:p>
    <w:p>
      <w:pPr/>
      <w:r>
        <w:rPr>
          <w:lang w:val="fr_FR" w:bidi="fr_FR"/>
        </w:rPr>
      </w:r>
      <w:r>
        <w:rPr>
          <w:lang w:val="fr_FR" w:bidi="fr_FR"/>
        </w:rPr>
        <w:t>Il est important de se rappeler que le mot « maintenant » est utilisé pour introduire un nouveau scénario. Ce n’est pas un mot qui indique le temps.</w:t>
      </w:r>
    </w:p>
    <w:p>
      <w:pPr/>
      <w:r>
        <w:rPr>
          <w:lang w:val="fr_FR" w:bidi="fr_FR"/>
        </w:rPr>
      </w:r>
      <w:r>
        <w:rPr>
          <w:lang w:val="fr_FR" w:bidi="fr_FR"/>
        </w:rPr>
        <w:t>Il est important de se rappeler qu’à cette époque, la loi de Dieu disait qu’une veuve sans enfants devrait épouser le frère de son ancien mari pour avoir des enfants pour transmettre le nom de famille.</w:t>
      </w:r>
    </w:p>
    <w:p>
      <w:pPr/>
      <w:r>
        <w:rPr>
          <w:lang w:val="fr_FR" w:bidi="fr_FR"/>
        </w:rPr>
      </w:r>
      <w:r>
        <w:rPr>
          <w:lang w:val="fr_FR" w:bidi="fr_FR"/>
        </w:rPr>
        <w:t>Il est important de se rappeler que les enfants prenaient normalement soin de leurs parents quand les parents devenaient trop vieux pour prendre soin d’eux-mêmes.</w:t>
      </w:r>
    </w:p>
    <w:p>
      <w:pPr/>
      <w:r>
        <w:rPr>
          <w:lang w:val="fr_FR" w:bidi="fr_FR"/>
        </w:rPr>
      </w:r>
      <w:r>
        <w:rPr>
          <w:lang w:val="fr_FR" w:bidi="fr_FR"/>
        </w:rPr>
        <w:t>Il est important de se rappeler que quand Jésus dit enfants de la résurrection, Jésus dit que Dieu les a ressuscités d’entre les morts.</w:t>
      </w:r>
    </w:p>
    <w:p>
      <w:pPr/>
      <w:r>
        <w:rPr>
          <w:lang w:val="fr_FR" w:bidi="fr_FR"/>
        </w:rPr>
      </w:r>
      <w:r>
        <w:rPr>
          <w:lang w:val="fr_FR" w:bidi="fr_FR"/>
        </w:rPr>
        <w:t>Il est important de se rappeler qu’Abraham, Isaac et Jacob étaient les patriarches, c’est‑à‑dire les ancêtres, du peuple juif.</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Les dirigeants religieux juifs</w:t>
      </w:r>
    </w:p>
    <w:p>
      <w:pPr>
        <w:pStyle w:val="ListBullet"/>
        <w:spacing w:line="240" w:lineRule="auto"/>
        <w:ind w:left="720"/>
      </w:pPr>
      <w:r>
        <w:rPr>
          <w:lang w:val="fr_FR" w:bidi="fr_FR"/>
        </w:rPr>
      </w:r>
      <w:r>
        <w:rPr>
          <w:lang w:val="fr_FR" w:bidi="fr_FR"/>
        </w:rPr>
        <w:t>Les espions</w:t>
      </w:r>
    </w:p>
    <w:p>
      <w:pPr>
        <w:pStyle w:val="ListBullet"/>
        <w:spacing w:line="240" w:lineRule="auto"/>
        <w:ind w:left="720"/>
      </w:pPr>
      <w:r>
        <w:rPr>
          <w:lang w:val="fr_FR" w:bidi="fr_FR"/>
        </w:rPr>
      </w:r>
      <w:r>
        <w:rPr>
          <w:lang w:val="fr_FR" w:bidi="fr_FR"/>
        </w:rPr>
        <w:t>Les sadducéens</w:t>
      </w:r>
    </w:p>
    <w:p>
      <w:pPr>
        <w:pStyle w:val="ListBullet"/>
        <w:spacing w:line="240" w:lineRule="auto"/>
        <w:ind w:left="720"/>
      </w:pPr>
      <w:r>
        <w:rPr>
          <w:lang w:val="fr_FR" w:bidi="fr_FR"/>
        </w:rPr>
      </w:r>
      <w:r>
        <w:rPr>
          <w:lang w:val="fr_FR" w:bidi="fr_FR"/>
        </w:rPr>
        <w:t>La veuve</w:t>
      </w:r>
    </w:p>
    <w:p>
      <w:pPr>
        <w:pStyle w:val="ListBullet"/>
        <w:spacing w:line="240" w:lineRule="auto"/>
        <w:ind w:left="720"/>
      </w:pPr>
      <w:r>
        <w:rPr>
          <w:lang w:val="fr_FR" w:bidi="fr_FR"/>
        </w:rPr>
      </w:r>
      <w:r>
        <w:rPr>
          <w:lang w:val="fr_FR" w:bidi="fr_FR"/>
        </w:rPr>
        <w:t>Les sept maris</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enseignants de la loi</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les chefs religieux qui envoient des espions en se présentant comme des hommes honnêtes qui demandent des conseils à Jésus. Les espions se joignent à la foule de gens qui écoutent les enseignements de Jésus.</w:t>
      </w:r>
    </w:p>
    <w:p>
      <w:pPr/>
      <w:r>
        <w:rPr>
          <w:lang w:val="fr_FR" w:bidi="fr_FR"/>
        </w:rPr>
      </w:r>
      <w:r>
        <w:rPr>
          <w:lang w:val="fr_FR" w:bidi="fr_FR"/>
        </w:rPr>
        <w:t>Assurez-vous que l’équipe représente les espions étonnés au lieu de se sentir déçus ou comme s’ils avaient échoué.</w:t>
      </w:r>
    </w:p>
    <w:p>
      <w:pPr/>
      <w:r>
        <w:rPr>
          <w:lang w:val="fr_FR" w:bidi="fr_FR"/>
        </w:rPr>
      </w:r>
      <w:r>
        <w:rPr>
          <w:lang w:val="fr_FR" w:bidi="fr_FR"/>
        </w:rPr>
        <w:t>Assurez-vous que l’équipe représente les sept frères. S’il n’y a pas assez de personnes, ils peuvent utiliser des objets comme des pierres pour représenter chaque mari.</w:t>
      </w:r>
    </w:p>
    <w:p>
      <w:pPr/>
      <w:r>
        <w:rPr>
          <w:lang w:val="fr_FR" w:bidi="fr_FR"/>
        </w:rPr>
      </w:r>
      <w:r>
        <w:rPr>
          <w:lang w:val="fr_FR" w:bidi="fr_FR"/>
        </w:rPr>
        <w:t>Assurez-vous que l’équipe représente Moïse en train de parler à Dieu dans le buisson ardent quand Dieu s’appelle lui-même le Dieu d’Abraham, d’Isaac et de Jacob. Représentez Abraham, Isaac et Jacob, vivants avec Dieu.</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chefs religieux qui cherchent une occasion d’accuser Jésus. Les chefs envoient des espions déguisés en hommes honnêtes. Les espions disent à Jésus qu’ils savent que Jésus enseigne en vérité, sans influence des pensées des autres. Puis les espions demandent s’ils devraient payer des impôts à César.</w:t>
      </w:r>
    </w:p>
    <w:p>
      <w:pPr/>
      <w:r>
        <w:rPr>
          <w:lang w:val="fr_FR" w:bidi="fr_FR"/>
        </w:rPr>
      </w:r>
      <w:r>
        <w:rPr>
          <w:lang w:val="fr_FR" w:bidi="fr_FR"/>
        </w:rPr>
        <w:t>Arrêtez la représentation. Demandez à l'acteur qui joue le rôle de la foule : « Que ressentez-vous ? » Vous entendrez peut-être des choses comme : « Confiant. Je suis sûr que Jésus dira que l'on ne doit pas payer », « Rebelle. Jésus ne veut sûrement pas que nous continuions à être opprimés par les Romains. Son nouveau royaume est ici ! » et « Curieux. Jésus répond toujours de manière inattendue. Je me demande ce qu’il va dire. » Reprenez la représentation.</w:t>
      </w:r>
    </w:p>
    <w:p>
      <w:pPr/>
      <w:r>
        <w:rPr>
          <w:lang w:val="fr_FR" w:bidi="fr_FR"/>
        </w:rPr>
      </w:r>
      <w:r>
        <w:rPr>
          <w:lang w:val="fr_FR" w:bidi="fr_FR"/>
        </w:rPr>
        <w:t>Représentez Jésus qui sait qu’ils essayaient de le piéger en disant quelque chose pour l’accuser. Jésus demande une pièce romaine. Jésus demande quel visage et quel titre se trouvent sur la pièce. Ils répondent : « De César. » Jésus leur dit : « Donnez à César ce qui appartient à César, et donnez à Dieu ce qui appartient à Dieu. »</w:t>
      </w:r>
    </w:p>
    <w:p>
      <w:pPr/>
      <w:r>
        <w:rPr>
          <w:lang w:val="fr_FR" w:bidi="fr_FR"/>
        </w:rPr>
      </w:r>
      <w:r>
        <w:rPr>
          <w:lang w:val="fr_FR" w:bidi="fr_FR"/>
        </w:rPr>
        <w:t>Arrêtez la représentation : Demandez à l’acteur qui joue les espions : « Que ressentez-vous ? » Vous entendrez peut-être des choses comme : « Je suis étonné. Je m’attendais à une réponse en oui ou non, mais il a répondu si sagement », « Je pense que je suis d’accord avec ce que Jésus a dit », et « Pensif. Que devrais-je donner à Dieu ? » Reprenez la représentation.</w:t>
      </w:r>
    </w:p>
    <w:p>
      <w:pPr/>
      <w:r>
        <w:rPr>
          <w:lang w:val="fr_FR" w:bidi="fr_FR"/>
        </w:rPr>
      </w:r>
      <w:r>
        <w:rPr>
          <w:lang w:val="fr_FR" w:bidi="fr_FR"/>
        </w:rPr>
        <w:t>Représentez les espions étonnés de la réponse de Jésus après avoir échoué à le piéger. Puis des sadducéens viennent vers Jésus. Ils parlent à Jésus d’une veuve qui, selon la loi de Moïse, épouse les frères de son mari les uns après les autres, parce que chacun d’eux est mort, la laissant sans enfants. Puis ils demandent à Jésus à qui elle sera mariée le jour de la résurrection.</w:t>
      </w:r>
    </w:p>
    <w:p>
      <w:pPr/>
      <w:r>
        <w:rPr>
          <w:lang w:val="fr_FR" w:bidi="fr_FR"/>
        </w:rPr>
      </w:r>
      <w:r>
        <w:rPr>
          <w:lang w:val="fr_FR" w:bidi="fr_FR"/>
        </w:rPr>
        <w:t>Arrêtez la représentation. Demandez à l’acteur qui joue les sadducéens : « Que ressentez-vous ? » Vous entendrez peut-être des choses comme : « Heureux. Maintenant, les gens verront enfin que l’idée de résurrection est stupide », « Contrarié. Jésus doit suivre l’autorité de Moïse », et « Confiant. Je ne pense pas que Jésus sera capable de répondre à cela. » Reprenez la représentation.</w:t>
      </w:r>
    </w:p>
    <w:p>
      <w:pPr/>
      <w:r>
        <w:rPr>
          <w:lang w:val="fr_FR" w:bidi="fr_FR"/>
        </w:rPr>
      </w:r>
      <w:r>
        <w:rPr>
          <w:lang w:val="fr_FR" w:bidi="fr_FR"/>
        </w:rPr>
        <w:t>Représentez Jésus en train d’expliquer que le mariage est pour cette terre. Les gens que Dieu ressuscite ne seront pas mariés, ils ne mourront pas. Ils sont des enfants de Dieu et des enfants de la résurrection. Puis Jésus aborde la vraie question des sadducéens. Jésus leur dit que Moïse confirme qu’il y a résurrection quand il appelle Dieu le Dieu d’Abraham, d’Isaac et de Jacob. Jésus dit que Dieu est le Dieu des vivants. Ainsi, même si Abraham, Isaac et Jacob sont déjà morts, ils sont encore vivants avec Dieu. Les enseignants de la loi louent Jésus pour sa réponse.</w:t>
      </w:r>
    </w:p>
    <w:p>
      <w:pPr/>
      <w:r>
        <w:rPr>
          <w:lang w:val="fr_FR" w:bidi="fr_FR"/>
        </w:rPr>
      </w:r>
      <w:r>
        <w:rPr>
          <w:lang w:val="fr_FR" w:bidi="fr_FR"/>
        </w:rPr>
        <w:t>Arrêtez la représentation : Demandez à l’acteur qui joue les enseignants de la loi : « Que ressentez-vous ? » Vous entendrez peut-être des choses comme : « Jésus a raison. C’est ainsi que nous avons interprété les paroles de Moïse », « Je suis heureux que Jésus ait corrigé les sadducéens », et « Jésus est un grand enseignant. Je n’ai jamais entendu une telle explication auparavant.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Les chefs religieux ont envoyé des espions pour poser des questions à Jésus. Ils veulent surprendre Jésus en train de dire quelque chose de mal pour le livrer à la puissance et l’</w:t>
      </w:r>
      <w:r>
        <w:rPr>
          <w:b/>
          <w:lang w:val="fr_FR" w:bidi="fr_FR"/>
        </w:rPr>
        <w:t>autorité</w:t>
      </w:r>
      <w:r>
        <w:rPr>
          <w:lang w:val="fr_FR" w:bidi="fr_FR"/>
        </w:rPr>
        <w:t xml:space="preserve"> du gouverneur romain. Le mot « autorité » désigne le droit donné à quelqu’un d’agir. Dans ce cas, l’empereur romain a donné au gouverneur romain le droit d’arrêter les gens, de mettre les gens en jugement, et d’ordonner aux gens d’être tués. Assurez-vous de traduire autorité de la même façon que dans les passages précédents. Le </w:t>
      </w:r>
      <w:r>
        <w:rPr>
          <w:b/>
          <w:lang w:val="fr_FR" w:bidi="fr_FR"/>
        </w:rPr>
        <w:t>mot autorité</w:t>
      </w:r>
      <w:r>
        <w:rPr>
          <w:lang w:val="fr_FR" w:bidi="fr_FR"/>
        </w:rPr>
        <w:t xml:space="preserve"> se trouve dans le glossaire principal.</w:t>
      </w:r>
    </w:p>
    <w:p>
      <w:pPr/>
      <w:r>
        <w:rPr>
          <w:lang w:val="fr_FR" w:bidi="fr_FR"/>
        </w:rPr>
      </w:r>
      <w:r>
        <w:rPr>
          <w:lang w:val="fr_FR" w:bidi="fr_FR"/>
        </w:rPr>
        <w:t xml:space="preserve">Les espions appellent Jésus </w:t>
      </w:r>
      <w:r>
        <w:rPr>
          <w:b/>
          <w:lang w:val="fr_FR" w:bidi="fr_FR"/>
        </w:rPr>
        <w:t>Maître</w:t>
      </w:r>
      <w:r>
        <w:rPr>
          <w:lang w:val="fr_FR" w:bidi="fr_FR"/>
        </w:rPr>
        <w:t xml:space="preserve">, parce qu’ils veulent paraître amicaux. Il s'agissait d'un titre respectueux pour un chef religieux juif. Assurez-vous de traduire Maître de la même manière que précédemment. </w:t>
      </w:r>
      <w:r>
        <w:rPr>
          <w:b/>
          <w:lang w:val="fr_FR" w:bidi="fr_FR"/>
        </w:rPr>
        <w:t>Enseignant</w:t>
      </w:r>
      <w:r>
        <w:rPr>
          <w:lang w:val="fr_FR" w:bidi="fr_FR"/>
        </w:rPr>
        <w:t xml:space="preserve"> se trouve dans le glossaire principal. </w:t>
      </w:r>
    </w:p>
    <w:p>
      <w:pPr/>
      <w:r>
        <w:rPr>
          <w:lang w:val="fr_FR" w:bidi="fr_FR"/>
        </w:rPr>
      </w:r>
      <w:r>
        <w:rPr>
          <w:lang w:val="fr_FR" w:bidi="fr_FR"/>
        </w:rPr>
        <w:t xml:space="preserve">Les espions demandent à Jésus s’il est juste selon la loi de Dieu que les Juifs paient des impôts à </w:t>
      </w:r>
      <w:r>
        <w:rPr>
          <w:b/>
          <w:lang w:val="fr_FR" w:bidi="fr_FR"/>
        </w:rPr>
        <w:t>César</w:t>
      </w:r>
      <w:r>
        <w:rPr>
          <w:lang w:val="fr_FR" w:bidi="fr_FR"/>
        </w:rPr>
        <w:t xml:space="preserve">. César était le titre officiel de l'empereur romain. L’empire romain comprenait beaucoup de pays et César exigeait que tous les peuples de son empire lui paient des impôts. Beaucoup de gens voyaient César comme un dieu. Assurez-vous de traduire César de la même manière que dans les passages précédents. </w:t>
      </w:r>
      <w:r>
        <w:rPr>
          <w:b/>
          <w:lang w:val="fr_FR" w:bidi="fr_FR"/>
        </w:rPr>
        <w:t>César</w:t>
      </w:r>
      <w:r>
        <w:rPr>
          <w:lang w:val="fr_FR" w:bidi="fr_FR"/>
        </w:rPr>
        <w:t xml:space="preserve"> se trouve dans le glossaire principal.</w:t>
      </w:r>
    </w:p>
    <w:p>
      <w:pPr/>
      <w:r>
        <w:rPr>
          <w:lang w:val="fr_FR" w:bidi="fr_FR"/>
        </w:rPr>
      </w:r>
      <w:r>
        <w:rPr>
          <w:lang w:val="fr_FR" w:bidi="fr_FR"/>
        </w:rPr>
        <w:t xml:space="preserve">Jésus leur demande de lui montrer un </w:t>
      </w:r>
      <w:r>
        <w:rPr>
          <w:b/>
          <w:lang w:val="fr_FR" w:bidi="fr_FR"/>
        </w:rPr>
        <w:t>denier</w:t>
      </w:r>
      <w:r>
        <w:rPr>
          <w:lang w:val="fr_FR" w:bidi="fr_FR"/>
        </w:rPr>
        <w:t xml:space="preserve">. Il s’agissait d’une pièce romaine en argent qui avait l’image et le titre de César. Il y avait une écriture sur la pièce qui disait quelque chose comme « fils du divin. » La pièce faisait penser que César était un dieu. Elle avait la valeur d’une journée de dur labeur. Assurez-vous de traduire denier de la même manière que précédemment. </w:t>
      </w:r>
      <w:r>
        <w:rPr>
          <w:b/>
          <w:lang w:val="fr_FR" w:bidi="fr_FR"/>
        </w:rPr>
        <w:t>Denier</w:t>
      </w:r>
      <w:r>
        <w:rPr>
          <w:lang w:val="fr_FR" w:bidi="fr_FR"/>
        </w:rPr>
        <w:t xml:space="preserve"> se trouve dans le glossaire principal.</w:t>
      </w:r>
    </w:p>
    <w:p>
      <w:pPr/>
      <w:r>
        <w:rPr>
          <w:lang w:val="fr_FR" w:bidi="fr_FR"/>
        </w:rPr>
      </w:r>
      <w:r>
        <w:rPr>
          <w:lang w:val="fr_FR" w:bidi="fr_FR"/>
        </w:rPr>
        <w:t>Arrêtez-vous et montrez une image d’un denier, si vous n’en avez pas déjà montré une.</w:t>
      </w:r>
    </w:p>
    <w:p>
      <w:pPr/>
      <w:r>
        <w:rPr>
          <w:lang w:val="fr_FR" w:bidi="fr_FR"/>
        </w:rPr>
      </w:r>
      <w:r>
        <w:rPr>
          <w:lang w:val="fr_FR" w:bidi="fr_FR"/>
        </w:rPr>
        <w:t xml:space="preserve">Les </w:t>
      </w:r>
      <w:r>
        <w:rPr>
          <w:b/>
          <w:lang w:val="fr_FR" w:bidi="fr_FR"/>
        </w:rPr>
        <w:t>Sadducéens</w:t>
      </w:r>
      <w:r>
        <w:rPr>
          <w:lang w:val="fr_FR" w:bidi="fr_FR"/>
        </w:rPr>
        <w:t xml:space="preserve"> posent aussi une question pour essayer de faire paraître Jésus comme insensé. Les sadducéens étaient un autre type de chef religieux juif. Ils croyaient que les lois de Moïse étaient les seules lois nécessaires. Ils ne croyaient pas en la résurrection comme les pharisiens. Bien souvent, les pharisiens et les sadducéens se disputaient à propos de leurs différences de croyances. </w:t>
      </w:r>
      <w:r>
        <w:rPr>
          <w:b/>
          <w:lang w:val="fr_FR" w:bidi="fr_FR"/>
        </w:rPr>
        <w:t>Sadducéens</w:t>
      </w:r>
      <w:r>
        <w:rPr>
          <w:lang w:val="fr_FR" w:bidi="fr_FR"/>
        </w:rPr>
        <w:t xml:space="preserve"> se trouve dans le glossaire principal.</w:t>
      </w:r>
    </w:p>
    <w:p>
      <w:pPr/>
      <w:r>
        <w:rPr>
          <w:lang w:val="fr_FR" w:bidi="fr_FR"/>
        </w:rPr>
      </w:r>
      <w:r>
        <w:rPr>
          <w:lang w:val="fr_FR" w:bidi="fr_FR"/>
        </w:rPr>
        <w:t xml:space="preserve">Les sadducéens posent une question pour essayer de prouver que la </w:t>
      </w:r>
      <w:r>
        <w:rPr>
          <w:b/>
          <w:lang w:val="fr_FR" w:bidi="fr_FR"/>
        </w:rPr>
        <w:t>résurrection</w:t>
      </w:r>
      <w:r>
        <w:rPr>
          <w:lang w:val="fr_FR" w:bidi="fr_FR"/>
        </w:rPr>
        <w:t xml:space="preserve"> n’existe pas. La résurrection fait référence au fait que Dieu fait que quelqu’un vive à nouveau après la mort, en tant que la même personne. Assurez-vous de traduire résurrection de la même manière que dans les passages précédents. Le mot </w:t>
      </w:r>
      <w:r>
        <w:rPr>
          <w:b/>
          <w:lang w:val="fr_FR" w:bidi="fr_FR"/>
        </w:rPr>
        <w:t>résurrection</w:t>
      </w:r>
      <w:r>
        <w:rPr>
          <w:lang w:val="fr_FR" w:bidi="fr_FR"/>
        </w:rPr>
        <w:t xml:space="preserve"> se trouve dans le glossaire principal.</w:t>
      </w:r>
    </w:p>
    <w:p>
      <w:pPr/>
      <w:r>
        <w:rPr>
          <w:lang w:val="fr_FR" w:bidi="fr_FR"/>
        </w:rPr>
      </w:r>
      <w:r>
        <w:rPr>
          <w:lang w:val="fr_FR" w:bidi="fr_FR"/>
        </w:rPr>
        <w:t xml:space="preserve">Jésus dit qu’une fois que Dieu ressuscitera les gens, ils ne se marieront pas et ils ne mourront pas comme les anges. </w:t>
      </w:r>
      <w:r>
        <w:rPr>
          <w:b/>
          <w:lang w:val="fr_FR" w:bidi="fr_FR"/>
        </w:rPr>
        <w:t>Les anges</w:t>
      </w:r>
      <w:r>
        <w:rPr>
          <w:lang w:val="fr_FR" w:bidi="fr_FR"/>
        </w:rPr>
        <w:t xml:space="preserve"> désignent des êtres spirituels qui sont les messagers de Dieu. Assurez-vous de traduire ange de la même manière que précédemment. Le terme </w:t>
      </w:r>
      <w:r>
        <w:rPr>
          <w:b/>
          <w:lang w:val="fr_FR" w:bidi="fr_FR"/>
        </w:rPr>
        <w:t>ange</w:t>
      </w:r>
      <w:r>
        <w:rPr>
          <w:lang w:val="fr_FR" w:bidi="fr_FR"/>
        </w:rPr>
        <w:t xml:space="preserve"> se trouve dans le Glossaire principal.</w:t>
      </w:r>
    </w:p>
    <w:p>
      <w:pPr/>
      <w:r>
        <w:rPr>
          <w:lang w:val="fr_FR" w:bidi="fr_FR"/>
        </w:rPr>
      </w:r>
      <w:r>
        <w:rPr>
          <w:lang w:val="fr_FR" w:bidi="fr_FR"/>
        </w:rPr>
        <w:t xml:space="preserve">Jésus dit aussi que Moïse a prouvé que la résurrection existe parce qu’il a écrit que le </w:t>
      </w:r>
      <w:r>
        <w:rPr>
          <w:b/>
          <w:lang w:val="fr_FR" w:bidi="fr_FR"/>
        </w:rPr>
        <w:t>Seigneur</w:t>
      </w:r>
      <w:r>
        <w:rPr>
          <w:lang w:val="fr_FR" w:bidi="fr_FR"/>
        </w:rPr>
        <w:t xml:space="preserve"> s’appelait lui-même le Dieu d’Abraham, le Dieu d’Isaac et le Dieu de Jacob. Ici, Seigneur fait référence au nom personnel de Dieu, </w:t>
      </w:r>
      <w:r>
        <w:rPr>
          <w:b/>
          <w:lang w:val="fr_FR" w:bidi="fr_FR"/>
        </w:rPr>
        <w:t>Yahvé</w:t>
      </w:r>
      <w:r>
        <w:rPr>
          <w:lang w:val="fr_FR" w:bidi="fr_FR"/>
        </w:rPr>
        <w:t xml:space="preserve">. Assurez-vous de traduire Seigneur de la même façon que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Quand les </w:t>
      </w:r>
      <w:r>
        <w:rPr>
          <w:b/>
          <w:lang w:val="fr_FR" w:bidi="fr_FR"/>
        </w:rPr>
        <w:t>enseignants de la loi</w:t>
      </w:r>
      <w:r>
        <w:rPr>
          <w:lang w:val="fr_FR" w:bidi="fr_FR"/>
        </w:rPr>
        <w:t xml:space="preserve">, ou </w:t>
      </w:r>
      <w:r>
        <w:rPr>
          <w:b/>
          <w:lang w:val="fr_FR" w:bidi="fr_FR"/>
        </w:rPr>
        <w:t>scribes</w:t>
      </w:r>
      <w:r>
        <w:rPr>
          <w:lang w:val="fr_FR" w:bidi="fr_FR"/>
        </w:rPr>
        <w:t xml:space="preserve">, entendent la réponse de Jésus, ils le louent pour cela. Les enseignants de la loi étaient des chefs religieux juifs qui étudiaient, interprétaient et enseignaient la Loi de Dieu. Il est probable que ces enseignants de la loi étaient aussi des pharisiens, puisqu’ils croyaient en la résurrection. Assurez-vous de traduire enseignants de la loi de la même manière que précédemment. </w:t>
      </w:r>
      <w:r>
        <w:rPr>
          <w:b/>
          <w:lang w:val="fr_FR" w:bidi="fr_FR"/>
        </w:rPr>
        <w:t>Enseignant de la loi</w:t>
      </w:r>
      <w:r>
        <w:rPr>
          <w:lang w:val="fr_FR" w:bidi="fr_FR"/>
        </w:rPr>
        <w:t xml:space="preserve"> figure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20:41–44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20.41–44.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récit, les chefs religieux ont envoyé des espions pour poser des questions difficiles à Jésus sur le paiement des impôts romains et la résurrection. Mais ils étaient surpris quand Jésus a répondu aux questions avec sagesse. Maintenant, Jésus rappelle aux gens que le Sauveur promis est un descendant du roi David.</w:t>
      </w:r>
    </w:p>
    <w:p>
      <w:pPr/>
      <w:r>
        <w:rPr>
          <w:lang w:val="fr_FR" w:bidi="fr_FR"/>
        </w:rPr>
      </w:r>
      <w:r>
        <w:rPr>
          <w:lang w:val="fr_FR" w:bidi="fr_FR"/>
        </w:rPr>
        <w:t>Jésus enseigne quotidiennement dans le temple, c’est‑à‑dire le lieu où Dieu habite parmi son peuple, à Jérusalem. C’est la semaine de la Pâque, une fête religieuse qui célèbre le moment où Dieu délivre son peuple d’Égypte. À cause de cela, de grandes foules de gens se trouvent dans le temple. Beaucoup de gens écoutent Jésus enseigner, y compris les pharisiens, les scribes et les sadducéens, c'est-à-dire les chefs religieux.</w:t>
      </w:r>
    </w:p>
    <w:p>
      <w:pPr/>
      <w:r>
        <w:rPr>
          <w:lang w:val="fr_FR" w:bidi="fr_FR"/>
        </w:rPr>
      </w:r>
      <w:r>
        <w:rPr>
          <w:lang w:val="fr_FR" w:bidi="fr_FR"/>
        </w:rPr>
        <w:t>Jésus pose une question : « Comment se fait-il qu’ils disent que le Christ est le Fils de David ? » pour encourager son auditoire à penser soigneusement au Christ, ou au Sauveur promis. Le Christ, ou Messie, est un titre que les Juifs utilisaient pour faire référence à la personne que Dieu a désignée et promise d’envoyer en tant que Sauveur et roi. Selon l’Évangile de Marc, « ils » fait référence aux enseignants de la loi. Ils enseignaient que le Sauveur promis serait un descendant, ou un fils, de David. Le roi David était le plus grand roi d’Israël qui a vécu mille ans avant Jésus. Comme nous le savons grâce aux passages précédents, Jésus était un descendant du roi David. Jésus veut savoir comment les gens interprètent la signification du Sauveur promis qui est le Fils de David. Bien que Jésus ne soit pas en désaccord avec les enseignants de la loi, il veut que les gens réalisent que le Sauveur promis était encore plus grand que David.</w:t>
      </w:r>
    </w:p>
    <w:p>
      <w:pPr/>
      <w:r>
        <w:rPr>
          <w:lang w:val="fr_FR" w:bidi="fr_FR"/>
        </w:rPr>
      </w:r>
      <w:r>
        <w:rPr>
          <w:lang w:val="fr_FR" w:bidi="fr_FR"/>
        </w:rPr>
        <w:t>Jésus fait référence à une partie du livre des Psaumes que David a écrit. Le livre des Psaumes fait référence à un collection de Psaumes, ou de chants, écrits par différentes personnes dans l’Ancien Testament. Dans le Psaume, David dit ce que Dieu dit au Sauveur promis. David dit : « Le Seigneur dit à mon Seigneur. » Le premier « Seigneur » fait référence au nom personnel de Dieu, Yahvé. « Mon Seigneur » peut être traduit par « mon maître » et fait référence au Sauveur promis. La signification de cette déclaration est donc : Yahvé, Dieu, dit à mon maître, le Sauveur promis. Dieu honore le Sauveur promis en lui disant de s’asseoir à sa main droite. Dans la culture juive, le siège à droite du roi était un symbole d’honneur et d’autorité. Celui qui était assis là avait l’autorité, ou le droit, de régner aux côtés du roi.</w:t>
      </w:r>
    </w:p>
    <w:p>
      <w:pPr/>
      <w:r>
        <w:rPr>
          <w:lang w:val="fr_FR" w:bidi="fr_FR"/>
        </w:rPr>
      </w:r>
      <w:r>
        <w:rPr>
          <w:lang w:val="fr_FR" w:bidi="fr_FR"/>
        </w:rPr>
        <w:t>Arrêtez et discutez avec votre équipe : Quels symboles ou indices visuels montrent que quelqu’un a autorité dans votre culture ?</w:t>
      </w:r>
    </w:p>
    <w:p>
      <w:pPr/>
      <w:r>
        <w:rPr>
          <w:lang w:val="fr_FR" w:bidi="fr_FR"/>
        </w:rPr>
      </w:r>
      <w:r>
        <w:rPr>
          <w:lang w:val="fr_FR" w:bidi="fr_FR"/>
        </w:rPr>
        <w:t>Dieu fait une promesse au Sauveur promis en disant qu’il fera de ses ennemis un marchepied. Un marchepied était une petite table ou un coussin où quelqu’un pouvait reposer ses pieds pendant qu’il était assis. Dieu disait que les ennemis seront sous le contrôle du Sauveur promis.</w:t>
      </w:r>
    </w:p>
    <w:p>
      <w:pPr/>
      <w:r>
        <w:rPr>
          <w:lang w:val="fr_FR" w:bidi="fr_FR"/>
        </w:rPr>
      </w:r>
      <w:r>
        <w:rPr>
          <w:lang w:val="fr_FR" w:bidi="fr_FR"/>
        </w:rPr>
        <w:t>Arrêtez-vous et montrez à votre équipe une image d’un marchepied. Quelle image utiliseriez-vous dans votre langue pour montrer une victoire complète sur un ennemi ?</w:t>
      </w:r>
    </w:p>
    <w:p>
      <w:pPr/>
      <w:r>
        <w:rPr>
          <w:lang w:val="fr_FR" w:bidi="fr_FR"/>
        </w:rPr>
      </w:r>
      <w:r>
        <w:rPr>
          <w:lang w:val="fr_FR" w:bidi="fr_FR"/>
        </w:rPr>
        <w:t>Dieu dit : « Assieds-toi à mon côté droit jusqu’à ce que je fasse de tes ennemis un marchepied sous tes pieds. » Le mot « jusqu’à » peut être traduit par « pendant que ». Dieu ne veut pas dire que le Sauveur promis ne s’assiéra pas sur son côté droit après que Dieu ait vaincu ses ennemis. Il n’est pas clair ce que le Sauveur promis fera après que Dieu ait vaincu ses ennemis.</w:t>
      </w:r>
    </w:p>
    <w:p>
      <w:pPr/>
      <w:r>
        <w:rPr>
          <w:lang w:val="fr_FR" w:bidi="fr_FR"/>
        </w:rPr>
      </w:r>
      <w:r>
        <w:rPr>
          <w:lang w:val="fr_FR" w:bidi="fr_FR"/>
        </w:rPr>
        <w:t>Jésus souligne que même si David était un roi puissant, il appelle le Sauveur promis « Seigneur », ou maître. Jésus laisse entendre que le Sauveur promis doit être encore plus grand que son ancêtre, le roi David. Jésus demande : « Comment peut-il alors être son fils ? » non pas parce qu’il ne connaît pas la réponse, mais parce qu’il veut que son auditoire pense soigneusement à qui était le Sauveur promis. Il était difficile pour les Juifs d’accepter que le descendant d’une personne puisse être plus grand qu’ils ne l’étaient puisqu’ils croyaient qu’un ancêtre devait être plus grand que son descendant. Mais Jésus dit que le Sauveur promis était à la fois un descendant du roi David et le Seigneur de David. Cela suggère que le Sauveur promis doit être Dieu aussi bien qu'un homme. Le Sauveur promis sera non seulement un roi terrestre, mais aussi assis sur le trône avec Dieu.</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enseigne au temple pendant la Pâque. Les foules de gens, y compris les chefs religieux, l’écoutent. Jésus demande comment les gens interprètent la conclusion des enseignants de la loi que le Sauveur promis est un descendant de David. Jésus fait référence au livre des Psaumes dans les Écritures juives.</w:t>
      </w:r>
    </w:p>
    <w:p>
      <w:pPr/>
      <w:r>
        <w:rPr>
          <w:lang w:val="fr_FR" w:bidi="fr_FR"/>
        </w:rPr>
      </w:r>
      <w:r>
        <w:rPr>
          <w:b/>
          <w:lang w:val="fr_FR" w:bidi="fr_FR"/>
        </w:rPr>
        <w:t>Deuxième partie :</w:t>
      </w:r>
      <w:r>
        <w:rPr>
          <w:lang w:val="fr_FR" w:bidi="fr_FR"/>
        </w:rPr>
        <w:t xml:space="preserve"> David écrit. En même temps, Dieu parle au Sauveur promis. Il lui dit de s’asseoir sur son côté droit. Il met les ennemis du Sauveur promis sous ses pieds.</w:t>
      </w:r>
    </w:p>
    <w:p>
      <w:pPr/>
      <w:r>
        <w:rPr>
          <w:lang w:val="fr_FR" w:bidi="fr_FR"/>
        </w:rPr>
      </w:r>
      <w:r>
        <w:rPr>
          <w:b/>
          <w:lang w:val="fr_FR" w:bidi="fr_FR"/>
        </w:rPr>
        <w:t>Troisième partie :</w:t>
      </w:r>
      <w:r>
        <w:rPr>
          <w:lang w:val="fr_FR" w:bidi="fr_FR"/>
        </w:rPr>
        <w:t xml:space="preserve"> Jésus demande aux gens de penser à pourquoi David appelle le Sauveur promis, qui est son descendant : « Seigneur.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responsables religieux</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Sauveur promis</w:t>
      </w:r>
    </w:p>
    <w:p>
      <w:pPr>
        <w:pStyle w:val="ListBullet"/>
        <w:spacing w:line="240" w:lineRule="auto"/>
        <w:ind w:left="720"/>
      </w:pPr>
      <w:r>
        <w:rPr>
          <w:lang w:val="fr_FR" w:bidi="fr_FR"/>
        </w:rPr>
      </w:r>
      <w:r>
        <w:rPr>
          <w:lang w:val="fr_FR" w:bidi="fr_FR"/>
        </w:rPr>
        <w:t>Les ennemis du Sauveur promis.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au temple pendant la Pâque. Des milliers de personnes sont au temple à Jérusalem pour célébrer. Beaucoup de ces gens écoutent Jésus enseigner.</w:t>
      </w:r>
    </w:p>
    <w:p>
      <w:pPr/>
      <w:r>
        <w:rPr>
          <w:lang w:val="fr_FR" w:bidi="fr_FR"/>
        </w:rPr>
      </w:r>
      <w:r>
        <w:rPr>
          <w:lang w:val="fr_FR" w:bidi="fr_FR"/>
        </w:rPr>
        <w:t>Il est important de se rappeler que les chefs religieux font partie de la foule. Les enseignants de la loi étaient ceux qui interprétaient les Écritures. Ils étaient ceux qui disaient que le Sauveur promis était un descendant de David.</w:t>
      </w:r>
    </w:p>
    <w:p>
      <w:pPr/>
      <w:r>
        <w:rPr>
          <w:lang w:val="fr_FR" w:bidi="fr_FR"/>
        </w:rPr>
      </w:r>
      <w:r>
        <w:rPr>
          <w:lang w:val="fr_FR" w:bidi="fr_FR"/>
        </w:rPr>
        <w:t>Il est important de se rappeler que Jésus pose une question non pas parce qu’il n’est pas d’accord avec les enseignants de la loi, mais parce qu’il veut que les gens pensent à qui était le Sauveur promis.</w:t>
      </w:r>
    </w:p>
    <w:p>
      <w:pPr/>
      <w:r>
        <w:rPr>
          <w:lang w:val="fr_FR" w:bidi="fr_FR"/>
        </w:rPr>
      </w:r>
      <w:r>
        <w:rPr>
          <w:lang w:val="fr_FR" w:bidi="fr_FR"/>
        </w:rPr>
        <w:t>Il est important de se rappeler que Jésus était un descendant du roi David.</w:t>
      </w:r>
    </w:p>
    <w:p>
      <w:pPr/>
      <w:r>
        <w:rPr>
          <w:lang w:val="fr_FR" w:bidi="fr_FR"/>
        </w:rPr>
      </w:r>
      <w:r>
        <w:rPr>
          <w:lang w:val="fr_FR" w:bidi="fr_FR"/>
        </w:rPr>
        <w:t>Il est important de se rappeler que David parle d’une conversation entre Dieu et le Sauveur promis.</w:t>
      </w:r>
    </w:p>
    <w:p>
      <w:pPr/>
      <w:r>
        <w:rPr>
          <w:lang w:val="fr_FR" w:bidi="fr_FR"/>
        </w:rPr>
      </w:r>
      <w:r>
        <w:rPr>
          <w:lang w:val="fr_FR" w:bidi="fr_FR"/>
        </w:rPr>
        <w:t>Arrêtez et discutez avec votre équipe : Comment quelqu’un re-raconte ou décrit-il la conversation de deux personnes ? Comment rendriez-vous clair à votre auditoire que vous parlez de quelque chose qui était écrit il y a longtemps dans une histoire que vous racontez ?</w:t>
      </w:r>
    </w:p>
    <w:p>
      <w:pPr/>
      <w:r>
        <w:rPr>
          <w:lang w:val="fr_FR" w:bidi="fr_FR"/>
        </w:rPr>
      </w:r>
      <w:r>
        <w:rPr>
          <w:lang w:val="fr_FR" w:bidi="fr_FR"/>
        </w:rPr>
        <w:t>Il est important de se rappeler que s’asseoir à la main droite d’un roi était un lieu d’honneur et d’autorité.</w:t>
      </w:r>
    </w:p>
    <w:p>
      <w:pPr/>
      <w:r>
        <w:rPr>
          <w:lang w:val="fr_FR" w:bidi="fr_FR"/>
        </w:rPr>
      </w:r>
      <w:r>
        <w:rPr>
          <w:lang w:val="fr_FR" w:bidi="fr_FR"/>
        </w:rPr>
        <w:t>Il est important de se rappeler que les Juifs croyaient que les ancêtres étaient plus importants que leurs descendants.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responsables religieux</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Sauveur promis</w:t>
      </w:r>
    </w:p>
    <w:p>
      <w:pPr>
        <w:pStyle w:val="ListBullet"/>
        <w:spacing w:line="240" w:lineRule="auto"/>
        <w:ind w:left="720"/>
      </w:pPr>
      <w:r>
        <w:rPr>
          <w:lang w:val="fr_FR" w:bidi="fr_FR"/>
        </w:rPr>
      </w:r>
      <w:r>
        <w:rPr>
          <w:lang w:val="fr_FR" w:bidi="fr_FR"/>
        </w:rPr>
        <w:t>Les ennemis du Sauveur promis</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Jésus qui enseigne au temple. Une grande foule se rassemble autour de lui, y compris ses disciples et les chefs religieux.</w:t>
      </w:r>
    </w:p>
    <w:p>
      <w:pPr/>
      <w:r>
        <w:rPr>
          <w:lang w:val="fr_FR" w:bidi="fr_FR"/>
        </w:rPr>
      </w:r>
      <w:r>
        <w:rPr>
          <w:lang w:val="fr_FR" w:bidi="fr_FR"/>
        </w:rPr>
        <w:t>Assurez-vous que Jésus indique qu’il parle des enseignants de la loi quand il dit « ils ».</w:t>
      </w:r>
    </w:p>
    <w:p>
      <w:pPr/>
      <w:r>
        <w:rPr>
          <w:lang w:val="fr_FR" w:bidi="fr_FR"/>
        </w:rPr>
      </w:r>
      <w:r>
        <w:rPr>
          <w:lang w:val="fr_FR" w:bidi="fr_FR"/>
        </w:rPr>
        <w:t>Assurez-vous que l’équipe représente David en train d’écrire en même temps que Dieu parle au Sauveur promis.</w:t>
      </w:r>
    </w:p>
    <w:p>
      <w:pPr/>
      <w:r>
        <w:rPr>
          <w:lang w:val="fr_FR" w:bidi="fr_FR"/>
        </w:rPr>
      </w:r>
      <w:r>
        <w:rPr>
          <w:lang w:val="fr_FR" w:bidi="fr_FR"/>
        </w:rPr>
        <w:t>Assurez-vous de représenter Dieu en train de placer les ennemis du Sauveur promis sous ses pieds.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enseigne au temple. Une grande foule l’entoure, y compris les chefs religieux. Jésus demande ce que les gens pensent de l’interprétation des enseignants de la loi. Les enseignants de la loi disent que le Sauveur promis est un descendant de David.</w:t>
      </w:r>
    </w:p>
    <w:p>
      <w:pPr/>
      <w:r>
        <w:rPr>
          <w:lang w:val="fr_FR" w:bidi="fr_FR"/>
        </w:rPr>
      </w:r>
      <w:r>
        <w:rPr>
          <w:lang w:val="fr_FR" w:bidi="fr_FR"/>
        </w:rPr>
        <w:t>Arrêtez la représentation : Demandez à l’acteur qui joue les enseignants de la loi : « Que ressentez-vous ? » Vous entendrez peut-être des choses comme : « Contrarié. Nous venions d’exprimer notre accord avec lui ! Jésus essaie-t-il de dire que nous avons tort à propos du Sauveur promis ? » « Rempli d'attente. J’espère que Jésus dit quelque chose de contraire pour que nous puissions l’arrêter », et « En colère. Je n’aime pas que nos interprétations soient remises en question. » Reprenez la représentation.</w:t>
      </w:r>
    </w:p>
    <w:p>
      <w:pPr/>
      <w:r>
        <w:rPr>
          <w:lang w:val="fr_FR" w:bidi="fr_FR"/>
        </w:rPr>
      </w:r>
      <w:r>
        <w:rPr>
          <w:lang w:val="fr_FR" w:bidi="fr_FR"/>
        </w:rPr>
        <w:t>Représentez Jésus en train de citer le livre des Psaumes. David écrit pendant que Dieu parle au Sauveur promis. Il dit au Sauveur promis de s’asseoir sur son côté droit et promet de vaincre tous ses ennemis.</w:t>
      </w:r>
    </w:p>
    <w:p>
      <w:pPr/>
      <w:r>
        <w:rPr>
          <w:lang w:val="fr_FR" w:bidi="fr_FR"/>
        </w:rPr>
      </w:r>
      <w:r>
        <w:rPr>
          <w:lang w:val="fr_FR" w:bidi="fr_FR"/>
        </w:rPr>
        <w:t>Arrêtez la représentation : Demandez à l’acteur qui joue le Sauveur promis : « Que ressentez-vous ? » Vous entendrez peut-être des choses comme : « Honoré. Je ne voudrais pas être dans un autre lieu qu'aux côtés de Dieu », « Content. Je crois que Dieu accomplira sa promesse », et « Encouragé. Dieu se bat pour moi. » Reprenez la représentation.</w:t>
      </w:r>
    </w:p>
    <w:p>
      <w:pPr/>
      <w:r>
        <w:rPr>
          <w:lang w:val="fr_FR" w:bidi="fr_FR"/>
        </w:rPr>
      </w:r>
      <w:r>
        <w:rPr>
          <w:lang w:val="fr_FR" w:bidi="fr_FR"/>
        </w:rPr>
        <w:t>Représentez Jésus qui pose une autre question. Comment David peut-il appeler son descendant Seigneur ?</w:t>
      </w:r>
    </w:p>
    <w:p>
      <w:pPr/>
      <w:r>
        <w:rPr>
          <w:lang w:val="fr_FR" w:bidi="fr_FR"/>
        </w:rPr>
      </w:r>
      <w:r>
        <w:rPr>
          <w:lang w:val="fr_FR" w:bidi="fr_FR"/>
        </w:rPr>
        <w:t>Arrêtez la représentation. Demandez à l'acteur qui joue le rôle de la foule : « Que ressentez-vous ? » Vous allez peut-être entendre des choses comme « Confus. Je n’ai jamais remarqué cela auparavant dans les Écritures. Comment le descendant de David peut-il être plus grand qu’il n’était ? » « Émerveillé. Cela signifie-t-il que le Sauveur promis est Dieu ? » et « Plein d’espoir. Jésus est un descendant du roi David. Est-il le Sauveur promis que nous attendions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demande à ceux qui l’écoutent : « Pourquoi dit-on que le </w:t>
      </w:r>
      <w:r>
        <w:rPr>
          <w:b/>
          <w:lang w:val="fr_FR" w:bidi="fr_FR"/>
        </w:rPr>
        <w:t>Messie</w:t>
      </w:r>
      <w:r>
        <w:rPr>
          <w:lang w:val="fr_FR" w:bidi="fr_FR"/>
        </w:rPr>
        <w:t xml:space="preserve"> est le </w:t>
      </w:r>
      <w:r>
        <w:rPr>
          <w:b/>
          <w:lang w:val="fr_FR" w:bidi="fr_FR"/>
        </w:rPr>
        <w:t>Fils de David</w:t>
      </w:r>
      <w:r>
        <w:rPr>
          <w:lang w:val="fr_FR" w:bidi="fr_FR"/>
        </w:rPr>
        <w:t xml:space="preserve"> ? » Le Messie, ou Christ, fait référence au Sauveur promis. Il s’agissait d’un titre que les Juifs utilisaient pour faire référence à la personne que Dieu a désignée et promise d’envoyer en tant que Sauveur et roi. Le Fils de David fait référence à un descendant du roi David, le plus grand roi d’Israël dans l’Ancien Testament. Les Juifs croyaient que le Sauveur promis serait un descendant de David parce que Dieu a promis que quelqu’un de la famille de David sauverait Israël et serait roi. Assurez-vous de traduire Messie et Fils de David de la même manière que dans les passages précédents. Les deux termes </w:t>
      </w:r>
      <w:r>
        <w:rPr>
          <w:lang w:val="fr_FR" w:bidi="fr_FR"/>
        </w:rPr>
        <w:t>Messie</w:t>
      </w:r>
      <w:r>
        <w:rPr>
          <w:lang w:val="fr_FR" w:bidi="fr_FR"/>
        </w:rPr>
        <w:t xml:space="preserve"> et </w:t>
      </w:r>
      <w:r>
        <w:rPr>
          <w:lang w:val="fr_FR" w:bidi="fr_FR"/>
        </w:rPr>
        <w:t>Fils de David</w:t>
      </w:r>
      <w:r>
        <w:rPr>
          <w:lang w:val="fr_FR" w:bidi="fr_FR"/>
        </w:rPr>
        <w:t xml:space="preserve"> se trouvent dans le glossaire principal.</w:t>
      </w:r>
    </w:p>
    <w:p>
      <w:pPr/>
      <w:r>
        <w:rPr>
          <w:lang w:val="fr_FR" w:bidi="fr_FR"/>
        </w:rPr>
      </w:r>
      <w:r>
        <w:rPr>
          <w:lang w:val="fr_FR" w:bidi="fr_FR"/>
        </w:rPr>
        <w:t xml:space="preserve">Jésus cite le livre des Psaumes. Le </w:t>
      </w:r>
      <w:r>
        <w:rPr>
          <w:b/>
          <w:lang w:val="fr_FR" w:bidi="fr_FR"/>
        </w:rPr>
        <w:t>livre des Psaumes</w:t>
      </w:r>
      <w:r>
        <w:rPr>
          <w:lang w:val="fr_FR" w:bidi="fr_FR"/>
        </w:rPr>
        <w:t xml:space="preserve"> fait référence à une collection de Psaumes, ou de chants, écrits par différentes personnes. Le roi David a écrit beaucoup de Psaumes. Les Psaumes font partie des Écritures juives.</w:t>
      </w:r>
    </w:p>
    <w:p>
      <w:pPr/>
      <w:r>
        <w:rPr>
          <w:lang w:val="fr_FR" w:bidi="fr_FR"/>
        </w:rPr>
      </w:r>
      <w:r>
        <w:rPr>
          <w:lang w:val="fr_FR" w:bidi="fr_FR"/>
        </w:rPr>
        <w:t xml:space="preserve">David écrit : « Le </w:t>
      </w:r>
      <w:r>
        <w:rPr>
          <w:b/>
          <w:lang w:val="fr_FR" w:bidi="fr_FR"/>
        </w:rPr>
        <w:t>Seigneur</w:t>
      </w:r>
      <w:r>
        <w:rPr>
          <w:lang w:val="fr_FR" w:bidi="fr_FR"/>
        </w:rPr>
        <w:t xml:space="preserve"> dit à mon Seigneur. »</w:t>
      </w:r>
    </w:p>
    <w:p>
      <w:pPr/>
      <w:r>
        <w:rPr>
          <w:lang w:val="fr_FR" w:bidi="fr_FR"/>
        </w:rPr>
      </w:r>
      <w:r>
        <w:rPr>
          <w:lang w:val="fr_FR" w:bidi="fr_FR"/>
        </w:rPr>
        <w:t xml:space="preserve">Le premier </w:t>
      </w:r>
      <w:r>
        <w:rPr>
          <w:lang w:val="fr_FR" w:bidi="fr_FR"/>
        </w:rPr>
        <w:t>Seigneur</w:t>
      </w:r>
      <w:r>
        <w:rPr>
          <w:lang w:val="fr_FR" w:bidi="fr_FR"/>
        </w:rPr>
        <w:t xml:space="preserve"> fait référence à Dieu personnellement : </w:t>
      </w:r>
      <w:r>
        <w:rPr>
          <w:b/>
          <w:lang w:val="fr_FR" w:bidi="fr_FR"/>
        </w:rPr>
        <w:t>Yahvé</w:t>
      </w:r>
      <w:r>
        <w:rPr>
          <w:lang w:val="fr_FR" w:bidi="fr_FR"/>
        </w:rPr>
        <w:t xml:space="preserve">. </w:t>
      </w:r>
      <w:r>
        <w:rPr>
          <w:lang w:val="fr_FR" w:bidi="fr_FR"/>
        </w:rPr>
        <w:t>Yahvé</w:t>
      </w:r>
      <w:r>
        <w:rPr>
          <w:lang w:val="fr_FR" w:bidi="fr_FR"/>
        </w:rPr>
        <w:t xml:space="preserve"> se trouve dans le Glossaire principal.</w:t>
      </w:r>
    </w:p>
    <w:p>
      <w:pPr/>
      <w:r>
        <w:rPr>
          <w:lang w:val="fr_FR" w:bidi="fr_FR"/>
        </w:rPr>
      </w:r>
      <w:r>
        <w:rPr>
          <w:lang w:val="fr_FR" w:bidi="fr_FR"/>
        </w:rPr>
        <w:t xml:space="preserve">David écrit mon Seigneur, ou mon maître, pour faire référence au Sauveur promis. La signification de cette déclaration est : Yahvé, Dieu, dit à mon maître, le Sauveur promis. David exprimait que le Sauveur promis avait plus d’autorité que lui. Assurez-vous de traduire Seigneur, qui signifie maître, de la même manière que précédemment. </w:t>
      </w:r>
      <w:r>
        <w:rPr>
          <w:lang w:val="fr_FR" w:bidi="fr_FR"/>
        </w:rPr>
        <w:t>Seigneur</w:t>
      </w:r>
      <w:r>
        <w:rPr>
          <w:lang w:val="fr_FR" w:bidi="fr_FR"/>
        </w:rPr>
        <w:t xml:space="preserve"> est dans le glossaire principal.</w:t>
      </w:r>
    </w:p>
    <w:p>
      <w:pPr/>
      <w:r>
        <w:rPr>
          <w:lang w:val="fr_FR" w:bidi="fr_FR"/>
        </w:rPr>
      </w:r>
      <w:r>
        <w:rPr>
          <w:lang w:val="fr_FR" w:bidi="fr_FR"/>
        </w:rPr>
        <w:t xml:space="preserve">Quand Jésus demande : « Comment peut-il alors être son </w:t>
      </w:r>
      <w:r>
        <w:rPr>
          <w:b/>
          <w:lang w:val="fr_FR" w:bidi="fr_FR"/>
        </w:rPr>
        <w:t>fils</w:t>
      </w:r>
      <w:r>
        <w:rPr>
          <w:lang w:val="fr_FR" w:bidi="fr_FR"/>
        </w:rPr>
        <w:t xml:space="preserve"> ? » Jésus utilise le mot fils pour signifier descendant. Les Juifs croyaient que les ancêtres étaient plus grands que leurs descendants. Mais David appelle le Sauveur promis Seigneur, même s’il est son descendant. Assurez-vous de traduire fils de la même manière que dans les passages précédents. </w:t>
      </w:r>
      <w:r>
        <w:rPr>
          <w:lang w:val="fr_FR" w:bidi="fr_FR"/>
        </w:rPr>
        <w:t>Fils</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20:45–21:4</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20.45–21.4.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récit, Jésus remet en question les interprétations des enseignants de la loi devant une grande foule à Jérusalem. Jésus a enseigné au temple chaque jour pendant la Pâque, une fête religieuse juive. Maintenant, Jésus avertit publiquement ses disciples de ne pas agir comme les enseignants de la loi. Dans ces deux histoires, Luc montre le contraste entre les enseignants de la loi, qui sont très influents, et les veuves, qui étaient parmi les gens les plus bas dans la société juive. Mais les enseignants de la loi mettent en place des systèmes qui blessent les gens comme les veuves.</w:t>
      </w:r>
    </w:p>
    <w:p>
      <w:pPr/>
      <w:r>
        <w:rPr>
          <w:lang w:val="fr_FR" w:bidi="fr_FR"/>
        </w:rPr>
      </w:r>
      <w:r>
        <w:rPr>
          <w:lang w:val="fr_FR" w:bidi="fr_FR"/>
        </w:rPr>
        <w:t>Une grande foule, y compris les chefs religieux, entoure Jésus pendant qu’il enseigne au temple. Jésus enseigne à ses disciples, ou ses suiveurs les plus proches, et les gens autour de lui écoutent ses enseignements. Jésus utilise un mot comme « méfiez-vous » pour avertir ses disciples de ne pas agir comme les enseignants de la loi. Les enseignants de la loi, ou scribes, étudiaient, interprétaient et enseignaient la Loi de Dieu. Si vous vous souvenez des passages précédents, les enseignants de la loi louent l’interprétation de Jésus des Écritures sur la résurrection, c'est-à-dire Dieu qui ramène les morts à la vie. Cependant, Jésus remet en question leurs interprétations des Écritures. Jésus a montré qu’ils ne comprenaient pas vraiment qui le Sauveur promis était en tant que Fils de David.</w:t>
      </w:r>
    </w:p>
    <w:p>
      <w:pPr/>
      <w:r>
        <w:rPr>
          <w:lang w:val="fr_FR" w:bidi="fr_FR"/>
        </w:rPr>
      </w:r>
      <w:r>
        <w:rPr>
          <w:lang w:val="fr_FR" w:bidi="fr_FR"/>
        </w:rPr>
        <w:t>Jésus dit que les enseignants de la loi utilisent des robes longues et chères parce qu’ils veulent que les gens les remarquent et les admirent. Ils portaient ces robes dans des lieux publics comme le marché pour montrer qu’ils étaient des chefs religieux importants. Les marchés étaient un centre social de la culture juive où les gens vendaient et achetaient des articles. Les gens se prosterneraient et saluaient les chefs religieux avec respect quand ils les voyaient.</w:t>
      </w:r>
    </w:p>
    <w:p>
      <w:pPr/>
      <w:r>
        <w:rPr>
          <w:lang w:val="fr_FR" w:bidi="fr_FR"/>
        </w:rPr>
      </w:r>
      <w:r>
        <w:rPr>
          <w:lang w:val="fr_FR" w:bidi="fr_FR"/>
        </w:rPr>
        <w:t>Arrêtez-vous et discutez avec votre équipe : Que font les gens dans votre culture qui amène les autres à les louer ? Quel genre de vêtements les gens utilisent-ils pour montrer le statut social élevé de quelqu’un ?</w:t>
      </w:r>
    </w:p>
    <w:p>
      <w:pPr/>
      <w:r>
        <w:rPr>
          <w:lang w:val="fr_FR" w:bidi="fr_FR"/>
        </w:rPr>
      </w:r>
      <w:r>
        <w:rPr>
          <w:lang w:val="fr_FR" w:bidi="fr_FR"/>
        </w:rPr>
        <w:t>Les enseignants de la loi aimaient aussi s’asseoir dans les lieux les plus importants dans les synagogues, c’est-à-dire les lieux de culte juifs. Ces sièges font référence à un banc à l’avant de la synagogue qui faisait face à la congrégation. Seuls les gens les plus importants s’asseyaient là. Comme Jésus l’a souligné auparavant dans la maison d’un chef religieux, les enseignants de la loi voulaient toujours les sièges les plus importants, c’est-à-dire les sièges les plus proches de l’hôte, lors des banquets dans les maisons des autres gens. Dans les trois exemples, les enseignants de la loi aiment les gens qui les traitent comme des gens avec un statut social élevé.</w:t>
      </w:r>
    </w:p>
    <w:p>
      <w:pPr/>
      <w:r>
        <w:rPr>
          <w:lang w:val="fr_FR" w:bidi="fr_FR"/>
        </w:rPr>
      </w:r>
      <w:r>
        <w:rPr>
          <w:lang w:val="fr_FR" w:bidi="fr_FR"/>
        </w:rPr>
        <w:t>Jésus dit : « ils dévorent les maisons de la veuve » pour symboliser que les enseignants de la loi prenaient autant d’argent que les veuves. Nous ne savons pas comment ils ont fait cela, mais il est possible qu’ils aient persuadé les veuves de leur donner des cadeaux généreux. Contrairement aux enseignants de la loi, les veuves avaient un statut social bas et étaient particulièrement vulnérables parce qu’elles n’avaient pas de mari pour prendre soin d’elles. Souvent, ils n’avaient pas assez d’argent pour vivre.</w:t>
      </w:r>
    </w:p>
    <w:p>
      <w:pPr/>
      <w:r>
        <w:rPr>
          <w:lang w:val="fr_FR" w:bidi="fr_FR"/>
        </w:rPr>
      </w:r>
      <w:r>
        <w:rPr>
          <w:lang w:val="fr_FR" w:bidi="fr_FR"/>
        </w:rPr>
        <w:t>Les enseignants de la loi étaient connus pour dire de longues prières à haute voix en public. Ils voulaient que les gens pensent qu’ils étaient justes ou proches de Dieu. Mais Jésus dit qu’ils ne faisaient que faire semblant d’être pieux parce qu’ils voulaient se donner une bonne apparence. Jésus dit que Dieu les punira plus grand ou plus sévèrement que les autres gens.</w:t>
      </w:r>
    </w:p>
    <w:p>
      <w:pPr/>
      <w:r>
        <w:rPr>
          <w:lang w:val="fr_FR" w:bidi="fr_FR"/>
        </w:rPr>
      </w:r>
      <w:r>
        <w:rPr>
          <w:lang w:val="fr_FR" w:bidi="fr_FR"/>
        </w:rPr>
        <w:t>Plus tard dans la journée, Jésus regarde vers la partie des parvis du temple où les gens donnent des offrandes à Dieu. Le trésor du temple fait référence au lieu où les gens donnaient des cadeaux à Dieu pour le temple. Il y avait des boîtes en bois avec une ouverture en haut où les gens laissaient tomber des pièces. L’argent soutenait le temple et les sacrificateurs qui y servaient.</w:t>
      </w:r>
    </w:p>
    <w:p>
      <w:pPr/>
      <w:r>
        <w:rPr>
          <w:lang w:val="fr_FR" w:bidi="fr_FR"/>
        </w:rPr>
      </w:r>
      <w:r>
        <w:rPr>
          <w:lang w:val="fr_FR" w:bidi="fr_FR"/>
        </w:rPr>
        <w:t>Arrêtez-vous et montrez une image des boîtes au trésor du temple où les gens donnaient leurs offrandes. Comment les organisations collectent-elles de l’argent ou le soutien dans votre culture ?</w:t>
      </w:r>
    </w:p>
    <w:p>
      <w:pPr/>
      <w:r>
        <w:rPr>
          <w:lang w:val="fr_FR" w:bidi="fr_FR"/>
        </w:rPr>
      </w:r>
      <w:r>
        <w:rPr>
          <w:lang w:val="fr_FR" w:bidi="fr_FR"/>
        </w:rPr>
        <w:t>Jésus a regardé comment les gens riches donnaient leurs offrandes au temple. Puis il a vu une veuve pauvre donner deux petites pièces de cuivre. Ces pièces avaient le moins de valeur à ce moment-là. Une pièce valait un salaire d’une journée pour un ouvrier payé au jour.</w:t>
      </w:r>
    </w:p>
    <w:p>
      <w:pPr/>
      <w:r>
        <w:rPr>
          <w:lang w:val="fr_FR" w:bidi="fr_FR"/>
        </w:rPr>
      </w:r>
      <w:r>
        <w:rPr>
          <w:lang w:val="fr_FR" w:bidi="fr_FR"/>
        </w:rPr>
        <w:t>Arrêtez-vous et montrez une image d’une petite pièce de cuivre.</w:t>
      </w:r>
    </w:p>
    <w:p>
      <w:pPr/>
      <w:r>
        <w:rPr>
          <w:lang w:val="fr_FR" w:bidi="fr_FR"/>
        </w:rPr>
      </w:r>
      <w:r>
        <w:rPr>
          <w:lang w:val="fr_FR" w:bidi="fr_FR"/>
        </w:rPr>
        <w:t>Jésus dit « Je vous le dis en vérité » pour souligner ce qu’il était sur le point de dire. Jésus veut que son auditoire écoute attentivement. Jésus dit que la veuve a donné plus que ceux qui étaient riches. Il ne veut pas dire qu’elle a littéralement donné une plus grande quantité d’argent, mais plutôt que Dieu valorisait ce qu’elle a donné plus que les cadeaux de tous les gens riches qui ont donné de l’argent à Dieu. Jésus dit qu’ils ont donné de leur richesse, ce qui signifie qu’ils avaient beaucoup d’argent après en avoir donné une partie à Dieu. La veuve a cependant abandonné sa pauvreté. Même si la veuve n’avait pas assez d’argent pour acheter ce qu’elle avait besoin pour survivre, elle a donné tout ce qu’elle avait à Dieu. Il n’est pas clair si Jésus approuve la femme pour ses actions, ou s’il se plaint que son argent est en train d'être dévoré par les chefs religieux qui prennent tout l’argent des gens pauvres. Il est préférable de laisser votre traduction ouverte à ces deux interprétations. Ce qui est clair est que Jésus reconnaît la générosité de la veuve par rapport aux autres.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au Il avertit ses disciples concernant le comportement des scribes. Une foule l’écoute aussi. Jésus dit que les enseignants de la loi portent de longues robes, désirant être accueillis avec honneur. Ils cherchent des lieux d’honneur dans les synagogues et ils prient de longues prières en public. Mais ils traitent les veuves injustement et prennent leur argent.</w:t>
      </w:r>
    </w:p>
    <w:p>
      <w:pPr/>
      <w:r>
        <w:rPr>
          <w:lang w:val="fr_FR" w:bidi="fr_FR"/>
        </w:rPr>
      </w:r>
      <w:r>
        <w:rPr>
          <w:b/>
          <w:lang w:val="fr_FR" w:bidi="fr_FR"/>
        </w:rPr>
        <w:t>Deuxième partie :</w:t>
      </w:r>
      <w:r>
        <w:rPr>
          <w:lang w:val="fr_FR" w:bidi="fr_FR"/>
        </w:rPr>
        <w:t xml:space="preserve"> Jésus observe les gens qui donnent leurs cadeaux au temple. Il dit qu’une veuve a donné plus que tous les autres parce qu’elle a donné tout ce qu’elle avait pour vivre. Mais les riches ont donné de leur abondance.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scribes</w:t>
      </w:r>
    </w:p>
    <w:p>
      <w:pPr>
        <w:pStyle w:val="ListBullet"/>
        <w:spacing w:line="240" w:lineRule="auto"/>
        <w:ind w:left="720"/>
      </w:pPr>
      <w:r>
        <w:rPr>
          <w:lang w:val="fr_FR" w:bidi="fr_FR"/>
        </w:rPr>
      </w:r>
      <w:r>
        <w:rPr>
          <w:lang w:val="fr_FR" w:bidi="fr_FR"/>
        </w:rPr>
        <w:t>Les riches</w:t>
      </w:r>
    </w:p>
    <w:p>
      <w:pPr>
        <w:pStyle w:val="ListBullet"/>
        <w:spacing w:line="240" w:lineRule="auto"/>
        <w:ind w:left="720"/>
      </w:pPr>
      <w:r>
        <w:rPr>
          <w:lang w:val="fr_FR" w:bidi="fr_FR"/>
        </w:rPr>
      </w:r>
      <w:r>
        <w:rPr>
          <w:lang w:val="fr_FR" w:bidi="fr_FR"/>
        </w:rPr>
        <w:t>La veuve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dans le temple. C’est le moment pour une célébration religieuse importante. Cela signifie qu’il y avait beaucoup de scribes et de chefs religieux de différentes régions qui venaient au temple. Beaucoup de gens, y compris les chefs religieux, sont rassemblés autour de Jésus dans le parvis du temple pour entendre ses enseignements.</w:t>
      </w:r>
    </w:p>
    <w:p>
      <w:pPr/>
      <w:r>
        <w:rPr>
          <w:lang w:val="fr_FR" w:bidi="fr_FR"/>
        </w:rPr>
      </w:r>
      <w:r>
        <w:rPr>
          <w:lang w:val="fr_FR" w:bidi="fr_FR"/>
        </w:rPr>
        <w:t>Il est important de se rappeler que Jésus parlait aux scribes plus tôt dans la journée. Il parle maintenant à ses disciples des scribes en présence d’une foule.</w:t>
      </w:r>
    </w:p>
    <w:p>
      <w:pPr/>
      <w:r>
        <w:rPr>
          <w:lang w:val="fr_FR" w:bidi="fr_FR"/>
        </w:rPr>
      </w:r>
      <w:r>
        <w:rPr>
          <w:lang w:val="fr_FR" w:bidi="fr_FR"/>
        </w:rPr>
        <w:t>Il est important de se rappeler que les scribes faisaient des choses pour impressionner les autres ou pour recevoir un statut spécial.</w:t>
      </w:r>
    </w:p>
    <w:p>
      <w:pPr/>
      <w:r>
        <w:rPr>
          <w:lang w:val="fr_FR" w:bidi="fr_FR"/>
        </w:rPr>
      </w:r>
      <w:r>
        <w:rPr>
          <w:lang w:val="fr_FR" w:bidi="fr_FR"/>
        </w:rPr>
        <w:t>Il est important de se rappeler que Jésus utilise une figure de langage quand il dit que les scribes dévorent les maisons des veuves. Cela signifie qu’ils persuadent les veuves de donner autant qu’elles le pouvaient. Dans ce cas, maison fait référence à leur argent et à leurs biens.</w:t>
      </w:r>
    </w:p>
    <w:p>
      <w:pPr/>
      <w:r>
        <w:rPr>
          <w:lang w:val="fr_FR" w:bidi="fr_FR"/>
        </w:rPr>
      </w:r>
      <w:r>
        <w:rPr>
          <w:lang w:val="fr_FR" w:bidi="fr_FR"/>
        </w:rPr>
        <w:t>Le même jour, quand Jésus se trouve encore dans les parvis du temple, Jésus voit les gens donner des cadeaux au trésor du temple.</w:t>
      </w:r>
    </w:p>
    <w:p>
      <w:pPr/>
      <w:r>
        <w:rPr>
          <w:lang w:val="fr_FR" w:bidi="fr_FR"/>
        </w:rPr>
      </w:r>
      <w:r>
        <w:rPr>
          <w:lang w:val="fr_FR" w:bidi="fr_FR"/>
        </w:rPr>
        <w:t>Il est important de se rappeler que les gens riches et la veuve placent leurs cadeaux dans l’une des boîtes mises en place pour collecter des cadeaux pour le temple.</w:t>
      </w:r>
    </w:p>
    <w:p>
      <w:pPr/>
      <w:r>
        <w:rPr>
          <w:lang w:val="fr_FR" w:bidi="fr_FR"/>
        </w:rPr>
      </w:r>
      <w:r>
        <w:rPr>
          <w:lang w:val="fr_FR" w:bidi="fr_FR"/>
        </w:rPr>
        <w:t>Il est important de se rappeler que Jésus est encore avec ses disciples et la foule quand il voit les gens donner des cadeaux.</w:t>
      </w:r>
    </w:p>
    <w:p>
      <w:pPr/>
      <w:r>
        <w:rPr>
          <w:lang w:val="fr_FR" w:bidi="fr_FR"/>
        </w:rPr>
      </w:r>
      <w:r>
        <w:rPr>
          <w:lang w:val="fr_FR" w:bidi="fr_FR"/>
        </w:rPr>
        <w:t>Il est important de se rappeler que quand Jésus dit : « Je vous dis la vérité », il veut dire que ce qu’il est sur le point de dire est important et fiable.</w:t>
      </w:r>
    </w:p>
    <w:p>
      <w:pPr/>
      <w:r>
        <w:rPr>
          <w:lang w:val="fr_FR" w:bidi="fr_FR"/>
        </w:rPr>
      </w:r>
      <w:r>
        <w:rPr>
          <w:lang w:val="fr_FR" w:bidi="fr_FR"/>
        </w:rPr>
        <w:t>Il est important de se rappeler que Jésus a utilisé une figure de langage quand il dit que la veuve a donné plus que l’homme riche. Ce n’est pas littéral. Jésus explique que ce qu’elle a donné est plus précieux pour Dieu parce qu’elle a donné tout l’argent qu’elle avait.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scribes</w:t>
      </w:r>
    </w:p>
    <w:p>
      <w:pPr>
        <w:pStyle w:val="ListBullet"/>
        <w:spacing w:line="240" w:lineRule="auto"/>
        <w:ind w:left="720"/>
      </w:pPr>
      <w:r>
        <w:rPr>
          <w:lang w:val="fr_FR" w:bidi="fr_FR"/>
        </w:rPr>
      </w:r>
      <w:r>
        <w:rPr>
          <w:lang w:val="fr_FR" w:bidi="fr_FR"/>
        </w:rPr>
        <w:t>Les riches</w:t>
      </w:r>
    </w:p>
    <w:p>
      <w:pPr>
        <w:pStyle w:val="ListBullet"/>
        <w:spacing w:line="240" w:lineRule="auto"/>
        <w:ind w:left="720"/>
      </w:pPr>
      <w:r>
        <w:rPr>
          <w:lang w:val="fr_FR" w:bidi="fr_FR"/>
        </w:rPr>
      </w:r>
      <w:r>
        <w:rPr>
          <w:lang w:val="fr_FR" w:bidi="fr_FR"/>
        </w:rPr>
        <w:t>La veuve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Assurez-vous que l’équipe représente les scribes qui marchent avec de longues robes et obtiennent les meilleurs sièges dans la synagogue. Ils convainquent les veuves de donner tout ce qu’elles ont. L’équipe peut représenter ce scénario pendant que Jésus le décrit.</w:t>
      </w:r>
    </w:p>
    <w:p>
      <w:pPr/>
      <w:r>
        <w:rPr>
          <w:lang w:val="fr_FR" w:bidi="fr_FR"/>
        </w:rPr>
      </w:r>
      <w:r>
        <w:rPr>
          <w:lang w:val="fr_FR" w:bidi="fr_FR"/>
        </w:rPr>
        <w:t>Assurez-vous que l’équipe représente beaucoup de gens qui donnent de l’argent en laissant tomber des pièces dans les boîtes au trésor. Puis une veuve donne deux petites pièces de cuivre.</w:t>
      </w:r>
    </w:p>
    <w:p>
      <w:pPr/>
      <w:r>
        <w:rPr>
          <w:lang w:val="fr_FR" w:bidi="fr_FR"/>
        </w:rPr>
      </w:r>
      <w:r>
        <w:rPr>
          <w:lang w:val="fr_FR" w:bidi="fr_FR"/>
        </w:rPr>
        <w:t>Assurez-vous que l’équipe représente Jésus qui prête attention à cette veuve et qui explique qu’elle a donné plus que tous les autres.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parle à ses disciples devant la foule qui écoute. Jésus les avertit au sujet des enseignants de la loi, ou scribes, qui aiment utiliser de longues robes et veulent s’asseoir dans des lieux d’honneur pour chercher le respect des gens. Ils prient de longues prières et abusent des veuves pour leur enlever tous leurs biens. Jésus dit que Dieu les punira grandement.</w:t>
      </w:r>
    </w:p>
    <w:p>
      <w:pPr/>
      <w:r>
        <w:rPr>
          <w:lang w:val="fr_FR" w:bidi="fr_FR"/>
        </w:rPr>
      </w:r>
      <w:r>
        <w:rPr>
          <w:lang w:val="fr_FR" w:bidi="fr_FR"/>
        </w:rPr>
        <w:t>Arrêtez la représentation : Demandez à l’acteur qui joue les veuves dans la foule : « Que ressentez-vous ? » Vous allez peut-être entendre des choses comme « Confus. Les scribes m’ont expliqué que je devrais donner plus », « En colère, j’ai donné au temple de Dieu. Je ne savais pas qu’ils l’utilisaient pour un gain personnel », et « Considérée. Dieu voit ma douleur, et il jugera. » Demandez à l’acteur qui joue les scribes dans la foule : « Que ressentez-vous ? » Vous entendrez peut-être des choses comme : « Insulté. Tout ce que je fais est pour Dieu, pas pour les gens », « Coupable. Jésus a raison. Cela fait du bien d’être reconnu par les autres », et « En colère. Nous devons trouver un moyen de faire taire Jésus. » Reprenez la représentation.</w:t>
      </w:r>
    </w:p>
    <w:p>
      <w:pPr/>
      <w:r>
        <w:rPr>
          <w:lang w:val="fr_FR" w:bidi="fr_FR"/>
        </w:rPr>
      </w:r>
      <w:r>
        <w:rPr>
          <w:lang w:val="fr_FR" w:bidi="fr_FR"/>
        </w:rPr>
        <w:t>Représentez Jésus en train d’observer la foule dans le temple. Après avoir vu une veuve donner deux petites pièces de cuivre, Jésus dit que cette veuve a donné plus que toutes les personnes présentes parce qu’elle a donné tout ce qu’elle avait pour vivre.</w:t>
      </w:r>
    </w:p>
    <w:p>
      <w:pPr/>
      <w:r>
        <w:rPr>
          <w:lang w:val="fr_FR" w:bidi="fr_FR"/>
        </w:rPr>
      </w:r>
      <w:r>
        <w:rPr>
          <w:lang w:val="fr_FR" w:bidi="fr_FR"/>
        </w:rPr>
        <w:t>Arrêtez la représentation : Demandez à l'acteur qui joue le rôle des disciples : « Que ressentez-vous ? » Vous entendrez peut-être des choses comme : « Je ne comprends pas, elle n’a pas vraiment donné plus, mais Jésus a dit que si », « Soulagé : il n'est pas question du montant, imais du cœur », et « Impressionné. Elle a donné tout ce qu’elle avait pour honorer Dieu.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ses </w:t>
      </w:r>
      <w:r>
        <w:rPr>
          <w:b/>
          <w:lang w:val="fr_FR" w:bidi="fr_FR"/>
        </w:rPr>
        <w:t>disciples</w:t>
      </w:r>
      <w:r>
        <w:rPr>
          <w:lang w:val="fr_FR" w:bidi="fr_FR"/>
        </w:rPr>
        <w:t xml:space="preserve">, c’est-à-dire ses suiveurs les plus proches, en présence d’une foule au </w:t>
      </w:r>
      <w:r>
        <w:rPr>
          <w:b/>
          <w:lang w:val="fr_FR" w:bidi="fr_FR"/>
        </w:rPr>
        <w:t>temple</w:t>
      </w:r>
      <w:r>
        <w:rPr>
          <w:lang w:val="fr_FR" w:bidi="fr_FR"/>
        </w:rPr>
        <w:t xml:space="preserve">. Il les avertit de ne pas agir comme les </w:t>
      </w:r>
      <w:r>
        <w:rPr>
          <w:b/>
          <w:lang w:val="fr_FR" w:bidi="fr_FR"/>
        </w:rPr>
        <w:t>enseignants de la loi</w:t>
      </w:r>
      <w:r>
        <w:rPr>
          <w:lang w:val="fr_FR" w:bidi="fr_FR"/>
        </w:rPr>
        <w:t xml:space="preserve">, ou les scribes. Les enseignants de la loi étaient des experts de l’interprétation de la loi de Dieu. Assurez-vous de traduire disciples et enseignants de la loi de la même manière que précédemment. </w:t>
      </w:r>
      <w:r>
        <w:rPr>
          <w:b/>
          <w:lang w:val="fr_FR" w:bidi="fr_FR"/>
        </w:rPr>
        <w:t>Disciples</w:t>
      </w:r>
      <w:r>
        <w:rPr>
          <w:lang w:val="fr_FR" w:bidi="fr_FR"/>
        </w:rPr>
        <w:t xml:space="preserve">, </w:t>
      </w:r>
      <w:r>
        <w:rPr>
          <w:b/>
          <w:lang w:val="fr_FR" w:bidi="fr_FR"/>
        </w:rPr>
        <w:t>enseignants de la loi</w:t>
      </w:r>
      <w:r>
        <w:rPr>
          <w:lang w:val="fr_FR" w:bidi="fr_FR"/>
        </w:rPr>
        <w:t xml:space="preserve"> et </w:t>
      </w:r>
      <w:r>
        <w:rPr>
          <w:b/>
          <w:lang w:val="fr_FR" w:bidi="fr_FR"/>
        </w:rPr>
        <w:t>temple</w:t>
      </w:r>
      <w:r>
        <w:rPr>
          <w:lang w:val="fr_FR" w:bidi="fr_FR"/>
        </w:rPr>
        <w:t xml:space="preserve"> se trouvent dans le glossaire principal.</w:t>
      </w:r>
    </w:p>
    <w:p>
      <w:pPr/>
      <w:r>
        <w:rPr>
          <w:lang w:val="fr_FR" w:bidi="fr_FR"/>
        </w:rPr>
      </w:r>
      <w:r>
        <w:rPr>
          <w:lang w:val="fr_FR" w:bidi="fr_FR"/>
        </w:rPr>
        <w:t xml:space="preserve">Jésus décrit le comportement des enseignants de la loi. Il dit qu’ils cherchent à être honorés en portant de longues </w:t>
      </w:r>
      <w:r>
        <w:rPr>
          <w:b/>
          <w:lang w:val="fr_FR" w:bidi="fr_FR"/>
        </w:rPr>
        <w:t>robes</w:t>
      </w:r>
      <w:r>
        <w:rPr>
          <w:lang w:val="fr_FR" w:bidi="fr_FR"/>
        </w:rPr>
        <w:t xml:space="preserve">, ou de longs manteaux mis sur des vêtements normaux. Ils choisissaient aussi les meilleurs sièges dans la </w:t>
      </w:r>
      <w:r>
        <w:rPr>
          <w:b/>
          <w:lang w:val="fr_FR" w:bidi="fr_FR"/>
        </w:rPr>
        <w:t>synagogue</w:t>
      </w:r>
      <w:r>
        <w:rPr>
          <w:lang w:val="fr_FR" w:bidi="fr_FR"/>
        </w:rPr>
        <w:t xml:space="preserve">, c'est-à-dire le lieu de culte juif. Cela fait référence à un banc devant la synagogue face à la congrégation. Seuls les gens les plus importants s’asseyaient là. Assurez-vous de traduire robe et synagogue de la même manière que précédemment. Les deux termes : </w:t>
      </w:r>
      <w:r>
        <w:rPr>
          <w:b/>
          <w:lang w:val="fr_FR" w:bidi="fr_FR"/>
        </w:rPr>
        <w:t>robe</w:t>
      </w:r>
      <w:r>
        <w:rPr>
          <w:lang w:val="fr_FR" w:bidi="fr_FR"/>
        </w:rPr>
        <w:t xml:space="preserve"> et </w:t>
      </w:r>
      <w:r>
        <w:rPr>
          <w:b/>
          <w:lang w:val="fr_FR" w:bidi="fr_FR"/>
        </w:rPr>
        <w:t>synagogue</w:t>
      </w:r>
      <w:r>
        <w:rPr>
          <w:lang w:val="fr_FR" w:bidi="fr_FR"/>
        </w:rPr>
        <w:t xml:space="preserve"> se trouvent dans le glossaire principal.</w:t>
      </w:r>
    </w:p>
    <w:p>
      <w:pPr/>
      <w:r>
        <w:rPr>
          <w:lang w:val="fr_FR" w:bidi="fr_FR"/>
        </w:rPr>
      </w:r>
      <w:r>
        <w:rPr>
          <w:lang w:val="fr_FR" w:bidi="fr_FR"/>
        </w:rPr>
        <w:t xml:space="preserve">Jésus dit aussi qu’ils disent de longues </w:t>
      </w:r>
      <w:r>
        <w:rPr>
          <w:b/>
          <w:lang w:val="fr_FR" w:bidi="fr_FR"/>
        </w:rPr>
        <w:t>prières</w:t>
      </w:r>
      <w:r>
        <w:rPr>
          <w:lang w:val="fr_FR" w:bidi="fr_FR"/>
        </w:rPr>
        <w:t xml:space="preserve"> en public où les gens peuvent les voir et les entendre. Ils veulent que les gens les voient comme justes ou ayant une bonne relation avec Dieu. La prière fait référence à la communication avec Dieu. Dans ce cas, les enseignants de la loi priaient à haute voix. Assurez‑vous de traduire prière de la même manière que précédemment. Le mot </w:t>
      </w:r>
      <w:r>
        <w:rPr>
          <w:b/>
          <w:lang w:val="fr_FR" w:bidi="fr_FR"/>
        </w:rPr>
        <w:t>prière</w:t>
      </w:r>
      <w:r>
        <w:rPr>
          <w:lang w:val="fr_FR" w:bidi="fr_FR"/>
        </w:rPr>
        <w:t xml:space="preserve"> se trouve dans le glossaire principal.</w:t>
      </w:r>
    </w:p>
    <w:p>
      <w:pPr/>
      <w:r>
        <w:rPr>
          <w:lang w:val="fr_FR" w:bidi="fr_FR"/>
        </w:rPr>
      </w:r>
      <w:r>
        <w:rPr>
          <w:lang w:val="fr_FR" w:bidi="fr_FR"/>
        </w:rPr>
        <w:t xml:space="preserve">Jésus voit les gens riches donner des cadeaux au temple dans le </w:t>
      </w:r>
      <w:r>
        <w:rPr>
          <w:b/>
          <w:lang w:val="fr_FR" w:bidi="fr_FR"/>
        </w:rPr>
        <w:t>trésor du temple</w:t>
      </w:r>
      <w:r>
        <w:rPr>
          <w:lang w:val="fr_FR" w:bidi="fr_FR"/>
        </w:rPr>
        <w:t>. Le trésor du temple était l’endroit où les sacrificateurs stockaient les cadeaux des gens, ou l’argent, qu’ils offraient à Dieu. Les gens donnaient de l’argent en laissant tomber des pièces dans l’une des treize boîtes en bois qui avaient une ouverture en haut. Ces boîtes n’étaient pas situées dans les chambres du trésor, mais dans l’un des parvis du temple. L’argent profitait au temple et aux sacrificateurs qui y servaient.</w:t>
      </w:r>
    </w:p>
    <w:p>
      <w:pPr/>
      <w:r>
        <w:rPr>
          <w:lang w:val="fr_FR" w:bidi="fr_FR"/>
        </w:rPr>
      </w:r>
      <w:r>
        <w:rPr>
          <w:lang w:val="fr_FR" w:bidi="fr_FR"/>
        </w:rPr>
        <w:t>Arrêtez-vous et montrez à votre équipe un diagramme montrant où les boîtes au trésor du temple étaient situées dans le temple.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21:5–11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21.5–11.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enseigné quotidiennement dans les parvis du temple. De grandes foules de gens l’écoutent, y compris ses disciples et les chefs religieux. Les chefs religieux ont rejeté Jésus et Jésus les critiquait pour avoir profité des pauvres. Pendant qu’ils sont au temple, les disciples de Jésus louent le temple pour sa beauté, mais Jésus leur dit ce qui va arriver dans le futur.</w:t>
      </w:r>
    </w:p>
    <w:p>
      <w:pPr/>
      <w:r>
        <w:rPr>
          <w:lang w:val="fr_FR" w:bidi="fr_FR"/>
        </w:rPr>
      </w:r>
      <w:r>
        <w:rPr>
          <w:lang w:val="fr_FR" w:bidi="fr_FR"/>
        </w:rPr>
        <w:t>Luc ne nous dit pas combien de temps s’est écoulé après que Jésus ait commenté les cadeaux des gens au temple, mais nous savons que Jésus et ses disciples, ou ses suiveurs les plus proches, sont encore dans la région autour du temple. Les livres de Matthieu et de Marc indiquent que Jésus quittait le temple quand ses disciples parlaient de combien le temple était beau. Dans ce cas présent, le temple fait référence au bâtiment du temple et aux murs et aux parvis qui l’entouraient. À cette époque, Hérode le Grand avait reconstruit le temple pour qu’il soit deux fois plus grand que précédemment. Les gens qui avaient construit le temple l’avaient orné de belles pierres, de plaques d’or et de pierres de marbre blanc. Les gens donnaient aussi des cadeaux dédiés à Dieu comme de l’or et de l’argent pour couvrir les portes du temple et de belles tapisseries pour rendre le temple plus beau.</w:t>
      </w:r>
    </w:p>
    <w:p>
      <w:pPr/>
      <w:r>
        <w:rPr>
          <w:lang w:val="fr_FR" w:bidi="fr_FR"/>
        </w:rPr>
      </w:r>
      <w:r>
        <w:rPr>
          <w:lang w:val="fr_FR" w:bidi="fr_FR"/>
        </w:rPr>
        <w:t>Arrêtez la représentation et montrez à votre équipe une photo/modèle de ce à quoi le temple aurait ressemblé pendant le temps de Jésus.</w:t>
      </w:r>
    </w:p>
    <w:p>
      <w:pPr/>
      <w:r>
        <w:rPr>
          <w:lang w:val="fr_FR" w:bidi="fr_FR"/>
        </w:rPr>
      </w:r>
      <w:r>
        <w:rPr>
          <w:lang w:val="fr_FR" w:bidi="fr_FR"/>
        </w:rPr>
        <w:t>Quand Jésus dit « le temps, ou les jours, viendront où », il parle de ce qui arrivera au temple dans le futur. Jours fait référence à une période de temps générale. Jésus dit : « Pas une pierre ne sera laissée sur une autre, chacun sera jeté » pour souligner la destruction complète du temple par les ennemis d’Israël. Jésus ne veut pas dire littéralement qu’aucune pierre ne sera laissée empilée ou que seules les parties du temple faites de pierre seront détruites. Les disciples auraient reconnu cette description de ce qui arriverait à Jérusalem dans le futur puisque Jésus avait parlé de sa destruction auparavant, quand il est entré dans la ville sur un âne.</w:t>
      </w:r>
    </w:p>
    <w:p>
      <w:pPr/>
      <w:r>
        <w:rPr>
          <w:lang w:val="fr_FR" w:bidi="fr_FR"/>
        </w:rPr>
      </w:r>
      <w:r>
        <w:rPr>
          <w:lang w:val="fr_FR" w:bidi="fr_FR"/>
        </w:rPr>
        <w:t>Les disciples appellent Jésus « Enseignant », ce qui était un titre poli pour un chef religieux. Ils demandent à Jésus quand les choses qu’il a décrites arriveront. Ils demandent aussi un signe ou une indication pour savoir que ces choses arriveraient bientôt. Jésus leur dit des choses qui arriveront après que Jésus ait quitté le monde, mais avant qu’il y retourne.</w:t>
      </w:r>
    </w:p>
    <w:p>
      <w:pPr/>
      <w:r>
        <w:rPr>
          <w:lang w:val="fr_FR" w:bidi="fr_FR"/>
        </w:rPr>
      </w:r>
      <w:r>
        <w:rPr>
          <w:lang w:val="fr_FR" w:bidi="fr_FR"/>
        </w:rPr>
        <w:t>Jésus avertit ses disciples qu’ils ne devraient permettre à personne ou à rien de les tromper, c'est-à-dire de leur faire croire quelque chose qui est faux. Jésus dit : « Beaucoup viendront en mon nom. » Cela signifie qu’il y aura différents gens qui viennent à différents moments qui disent en public qu’ils ont l’autorité, c’est-à-dire le droit d’agir, de Jésus. Ces hommes prétendront faussement qu’ils sont le Messie, ou celui que Dieu a promis d’envoyer en tant que roi et Sauveur. Ils prétendront aussi faussement que le moment est proche, ou que la fin est proche. Cela pourrait faire référence à la fin du temple ou à la fin des temps. Jésus ordonne à ses disciples de ne pas croire ou suivre les faux Messies qui viendront.</w:t>
      </w:r>
    </w:p>
    <w:p>
      <w:pPr/>
      <w:r>
        <w:rPr>
          <w:lang w:val="fr_FR" w:bidi="fr_FR"/>
        </w:rPr>
      </w:r>
      <w:r>
        <w:rPr>
          <w:lang w:val="fr_FR" w:bidi="fr_FR"/>
        </w:rPr>
        <w:t>Jésus dit à ses disciples de ne pas avoir peur quand ils entendent parler de guerres et de révolutions. Les guerres peuvent faire référence à des conflits armés entre différents pays. Les révolutions font souvent référence à des rébellions contre les gouvernements et les autorités. Quand les gens parlent aux disciples de Jésus de ces conflits dans le futur, Jésus ne veut pas qu’ils soient submergés par la peur. Dieu a déterminé qu’il est nécessaire que ces choses arrivent avant que le monde se termine. Même si les guerres et les révolutions doivent arriver, Jésus dit que ce ne sera pas encore la fin du monde.</w:t>
      </w:r>
    </w:p>
    <w:p>
      <w:pPr/>
      <w:r>
        <w:rPr>
          <w:lang w:val="fr_FR" w:bidi="fr_FR"/>
        </w:rPr>
      </w:r>
      <w:r>
        <w:rPr>
          <w:lang w:val="fr_FR" w:bidi="fr_FR"/>
        </w:rPr>
        <w:t>Arrêtez-vous et discutez avec votre équipe : Dans votre culture, quels signes les gens croient-ils qui arriveront pour montrer que la fin du monde est proche ? Que croient les gens concernant ce qui causera la fin du monde ?</w:t>
      </w:r>
    </w:p>
    <w:p>
      <w:pPr/>
      <w:r>
        <w:rPr>
          <w:lang w:val="fr_FR" w:bidi="fr_FR"/>
        </w:rPr>
      </w:r>
      <w:r>
        <w:rPr>
          <w:lang w:val="fr_FR" w:bidi="fr_FR"/>
        </w:rPr>
        <w:t>Jésus dit que beaucoup de nations et de royaumes se lèveront contre, ou attaqueront et iront en guerre avec d’autres nations et de royaumes, et que cela arrivera plusieurs fois. Nation peut faire référence à un pays, une tribu ou un groupe de personnes. Jésus mentionne trois catastrophes naturelles qui arriveront dans le futur :</w:t>
      </w:r>
    </w:p>
    <w:p>
      <w:pPr>
        <w:pStyle w:val="ListBullet"/>
        <w:spacing w:line="240" w:lineRule="auto"/>
        <w:ind w:left="720"/>
      </w:pPr>
      <w:r>
        <w:rPr>
          <w:lang w:val="fr_FR" w:bidi="fr_FR"/>
        </w:rPr>
      </w:r>
      <w:r>
        <w:rPr>
          <w:lang w:val="fr_FR" w:bidi="fr_FR"/>
        </w:rPr>
        <w:t>Des tremblements de terre, c'est-à-dire des mouvements violents du sol.</w:t>
      </w:r>
    </w:p>
    <w:p>
      <w:pPr>
        <w:pStyle w:val="ListBullet"/>
        <w:spacing w:line="240" w:lineRule="auto"/>
        <w:ind w:left="720"/>
      </w:pPr>
      <w:r>
        <w:rPr>
          <w:lang w:val="fr_FR" w:bidi="fr_FR"/>
        </w:rPr>
      </w:r>
      <w:r>
        <w:rPr>
          <w:lang w:val="fr_FR" w:bidi="fr_FR"/>
        </w:rPr>
        <w:t>La famine, c'est-à-dire de longues périodes où il n’y a pas de pluie et les gens n’ont pas de nourriture à manger.</w:t>
      </w:r>
    </w:p>
    <w:p>
      <w:pPr>
        <w:pStyle w:val="ListBullet"/>
        <w:spacing w:line="240" w:lineRule="auto"/>
        <w:ind w:left="720"/>
      </w:pPr>
      <w:r>
        <w:rPr>
          <w:lang w:val="fr_FR" w:bidi="fr_FR"/>
        </w:rPr>
      </w:r>
      <w:r>
        <w:rPr>
          <w:lang w:val="fr_FR" w:bidi="fr_FR"/>
        </w:rPr>
        <w:t>Et des pestes, c'est-à-dire des maladies qui se propagent à beaucoup de gens en peu de temps et les font souffrir et mourir.</w:t>
      </w:r>
    </w:p>
    <w:p>
      <w:pPr/>
      <w:r>
        <w:rPr>
          <w:lang w:val="fr_FR" w:bidi="fr_FR"/>
        </w:rPr>
      </w:r>
      <w:r>
        <w:rPr>
          <w:lang w:val="fr_FR" w:bidi="fr_FR"/>
        </w:rPr>
        <w:t>Ces catastrophes naturelles arriveront dans différents lieux. Jésus dit aussi qu’il y aura des signes des cieux, ou du ciel, qui terrifient les gens. Il est possible que Jésus fasse référence à des choses qui arriveraient au soleil, à la lune et aux étoiles. Quels que soient les signes, Dieu les utilisera pour montrer aux gens sur la terre que quelque chose d'important est sur le point d'arriver.</w:t>
      </w:r>
    </w:p>
    <w:p>
      <w:pPr/>
      <w:r>
        <w:rPr>
          <w:lang w:val="fr_FR" w:bidi="fr_FR"/>
        </w:rPr>
      </w:r>
      <w:r>
        <w:rPr>
          <w:lang w:val="fr_FR" w:bidi="fr_FR"/>
        </w:rPr>
        <w:t>Dans l'histoire suivante, Jésus continue d'enseigner à ses disciples ce qui arrivera dans le futur. Il les prépare à une persécution à laquelle il sait qu’ils seront confrontés parce qu’ils le suivent.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et ses disciples sortent du temple. Pendant que le temple est encore en vue, les disciples parlent de la beauté du temple.</w:t>
      </w:r>
    </w:p>
    <w:p>
      <w:pPr/>
      <w:r>
        <w:rPr>
          <w:lang w:val="fr_FR" w:bidi="fr_FR"/>
        </w:rPr>
      </w:r>
      <w:r>
        <w:rPr>
          <w:b/>
          <w:lang w:val="fr_FR" w:bidi="fr_FR"/>
        </w:rPr>
        <w:t>Deuxième partie :</w:t>
      </w:r>
      <w:r>
        <w:rPr>
          <w:lang w:val="fr_FR" w:bidi="fr_FR"/>
        </w:rPr>
        <w:t xml:space="preserve"> Jésus répond au commentaire en parlant à ses disciples du futur du temple. Jésus dit que le temple sera détruit. Les disciples demandent quand cela arrivera. Jésus répond en racontant les événements qui arriveront. Jésus dit que la fin viendra après que ces événements arriveront, mais pas immédiatement après. Jésus continue de parler de catastrophes sociales, politiques et naturelles qui arriveront.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faux messie</w:t>
      </w:r>
    </w:p>
    <w:p>
      <w:pPr>
        <w:pStyle w:val="ListBullet"/>
        <w:spacing w:line="240" w:lineRule="auto"/>
        <w:ind w:left="720"/>
      </w:pPr>
      <w:r>
        <w:rPr>
          <w:lang w:val="fr_FR" w:bidi="fr_FR"/>
        </w:rPr>
      </w:r>
      <w:r>
        <w:rPr>
          <w:lang w:val="fr_FR" w:bidi="fr_FR"/>
        </w:rPr>
        <w:t>Les gens en guerre</w:t>
      </w:r>
    </w:p>
    <w:p>
      <w:pPr>
        <w:pStyle w:val="ListBullet"/>
        <w:spacing w:line="240" w:lineRule="auto"/>
        <w:ind w:left="720"/>
      </w:pPr>
      <w:r>
        <w:rPr>
          <w:lang w:val="fr_FR" w:bidi="fr_FR"/>
        </w:rPr>
      </w:r>
      <w:r>
        <w:rPr>
          <w:lang w:val="fr_FR" w:bidi="fr_FR"/>
        </w:rPr>
        <w:t>Les rebelles</w:t>
      </w:r>
    </w:p>
    <w:p>
      <w:pPr>
        <w:pStyle w:val="ListBullet"/>
        <w:spacing w:line="240" w:lineRule="auto"/>
        <w:ind w:left="720"/>
      </w:pPr>
      <w:r>
        <w:rPr>
          <w:lang w:val="fr_FR" w:bidi="fr_FR"/>
        </w:rPr>
      </w:r>
      <w:r>
        <w:rPr>
          <w:lang w:val="fr_FR" w:bidi="fr_FR"/>
        </w:rPr>
        <w:t>Les gens en situation de famine</w:t>
      </w:r>
    </w:p>
    <w:p>
      <w:pPr>
        <w:pStyle w:val="ListBullet"/>
        <w:spacing w:line="240" w:lineRule="auto"/>
        <w:ind w:left="720"/>
      </w:pPr>
      <w:r>
        <w:rPr>
          <w:lang w:val="fr_FR" w:bidi="fr_FR"/>
        </w:rPr>
      </w:r>
      <w:r>
        <w:rPr>
          <w:lang w:val="fr_FR" w:bidi="fr_FR"/>
        </w:rPr>
        <w:t>Les gens avec des maladies</w:t>
      </w:r>
    </w:p>
    <w:p>
      <w:pPr>
        <w:pStyle w:val="ListBullet"/>
        <w:spacing w:line="240" w:lineRule="auto"/>
        <w:ind w:left="720"/>
      </w:pPr>
      <w:r>
        <w:rPr>
          <w:lang w:val="fr_FR" w:bidi="fr_FR"/>
        </w:rPr>
      </w:r>
      <w:r>
        <w:rPr>
          <w:lang w:val="fr_FR" w:bidi="fr_FR"/>
        </w:rPr>
        <w:t>Les gens qui vivent des catastrophes naturelles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et ses disciples étaient dans le temple. Ces événements arrivaient dans le temple ou sur la voie de sortie du temple. Il est important de se rappeler que le temple était encore en vue quand les disciples discutaient du temple.</w:t>
      </w:r>
    </w:p>
    <w:p>
      <w:pPr/>
      <w:r>
        <w:rPr>
          <w:lang w:val="fr_FR" w:bidi="fr_FR"/>
        </w:rPr>
      </w:r>
      <w:r>
        <w:rPr>
          <w:lang w:val="fr_FR" w:bidi="fr_FR"/>
        </w:rPr>
        <w:t>Il est important de se rappeler que les disciples n’ont pas posé de questions à Jésus à propos du temple. Mais après avoir écouté leurs commentaires, Jésus leur dit ce qui arrivera dans le futur. Jésus leur dit qu’aucune pierre ne se tiendra sur une pierre, ou que Jérusalem sera complètement détruite.</w:t>
      </w:r>
    </w:p>
    <w:p>
      <w:pPr/>
      <w:r>
        <w:rPr>
          <w:lang w:val="fr_FR" w:bidi="fr_FR"/>
        </w:rPr>
      </w:r>
      <w:r>
        <w:rPr>
          <w:lang w:val="fr_FR" w:bidi="fr_FR"/>
        </w:rPr>
        <w:t>Il est important de se rappeler que Jésus ne répond pas directement à la question sur quand les événements arriveront. Au lieu de cela, Jésus donne des avertissements à ses disciples au sujet de la tromperie. Jésus leur a donné pour instruction de ne pas croire si quelqu’un dit « Je suis lui » ou « Je suis le Messie. » Jésus dit qu’ils entendront parler de révolutions et de guerres.</w:t>
      </w:r>
    </w:p>
    <w:p>
      <w:pPr/>
      <w:r>
        <w:rPr>
          <w:lang w:val="fr_FR" w:bidi="fr_FR"/>
        </w:rPr>
      </w:r>
      <w:r>
        <w:rPr>
          <w:lang w:val="fr_FR" w:bidi="fr_FR"/>
        </w:rPr>
        <w:t>Il est important de se rappeler que quand Jésus dit que ces choses doivent arriver en premier, mais que la fin n’arrivera pas à ce moment-là, que Jésus parle d’événements qui arriveront sans doute dans le futur. Ces événements sont un marqueur que la fin est proche mais qu’elle ne viendra pas immédiatement.</w:t>
      </w:r>
    </w:p>
    <w:p>
      <w:pPr/>
      <w:r>
        <w:rPr>
          <w:lang w:val="fr_FR" w:bidi="fr_FR"/>
        </w:rPr>
      </w:r>
      <w:r>
        <w:rPr>
          <w:lang w:val="fr_FR" w:bidi="fr_FR"/>
        </w:rPr>
        <w:t>Il est important de se rappeler que Luc utilise la phrase « Puis il leur dit » ou « Puis il ajouta » pour donner l’accent à la phrase suivante. Luc veut que l’auditoire prête attention à la phrase suivante. Jésus continue de parler sans interruption. Jésus leur dit qu’il y aura des guerres, des tremblements de terre, des famines, des fléaux, des événements terrifiants et des signes dans le ciel. Ce sont des signes que la fin des temps est proche.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faux messie</w:t>
      </w:r>
    </w:p>
    <w:p>
      <w:pPr>
        <w:pStyle w:val="ListBullet"/>
        <w:spacing w:line="240" w:lineRule="auto"/>
        <w:ind w:left="720"/>
      </w:pPr>
      <w:r>
        <w:rPr>
          <w:lang w:val="fr_FR" w:bidi="fr_FR"/>
        </w:rPr>
      </w:r>
      <w:r>
        <w:rPr>
          <w:lang w:val="fr_FR" w:bidi="fr_FR"/>
        </w:rPr>
        <w:t>Les gens en guerre</w:t>
      </w:r>
    </w:p>
    <w:p>
      <w:pPr>
        <w:pStyle w:val="ListBullet"/>
        <w:spacing w:line="240" w:lineRule="auto"/>
        <w:ind w:left="720"/>
      </w:pPr>
      <w:r>
        <w:rPr>
          <w:lang w:val="fr_FR" w:bidi="fr_FR"/>
        </w:rPr>
      </w:r>
      <w:r>
        <w:rPr>
          <w:lang w:val="fr_FR" w:bidi="fr_FR"/>
        </w:rPr>
        <w:t>Les rebelles</w:t>
      </w:r>
    </w:p>
    <w:p>
      <w:pPr>
        <w:pStyle w:val="ListBullet"/>
        <w:spacing w:line="240" w:lineRule="auto"/>
        <w:ind w:left="720"/>
      </w:pPr>
      <w:r>
        <w:rPr>
          <w:lang w:val="fr_FR" w:bidi="fr_FR"/>
        </w:rPr>
      </w:r>
      <w:r>
        <w:rPr>
          <w:lang w:val="fr_FR" w:bidi="fr_FR"/>
        </w:rPr>
        <w:t>Les gens en situation de famine</w:t>
      </w:r>
    </w:p>
    <w:p>
      <w:pPr>
        <w:pStyle w:val="ListBullet"/>
        <w:spacing w:line="240" w:lineRule="auto"/>
        <w:ind w:left="720"/>
      </w:pPr>
      <w:r>
        <w:rPr>
          <w:lang w:val="fr_FR" w:bidi="fr_FR"/>
        </w:rPr>
      </w:r>
      <w:r>
        <w:rPr>
          <w:lang w:val="fr_FR" w:bidi="fr_FR"/>
        </w:rPr>
        <w:t>Les gens avec des maladies</w:t>
      </w:r>
    </w:p>
    <w:p>
      <w:pPr>
        <w:pStyle w:val="ListBullet"/>
        <w:spacing w:line="240" w:lineRule="auto"/>
        <w:ind w:left="720"/>
      </w:pPr>
      <w:r>
        <w:rPr>
          <w:lang w:val="fr_FR" w:bidi="fr_FR"/>
        </w:rPr>
      </w:r>
      <w:r>
        <w:rPr>
          <w:lang w:val="fr_FR" w:bidi="fr_FR"/>
        </w:rPr>
        <w:t>Les gens qui vivent des catastrophes naturelles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Jésus et ses disciples qui sortent du temple. Les disciples regardent le temple et admirent la construction.</w:t>
      </w:r>
    </w:p>
    <w:p>
      <w:pPr/>
      <w:r>
        <w:rPr>
          <w:lang w:val="fr_FR" w:bidi="fr_FR"/>
        </w:rPr>
      </w:r>
      <w:r>
        <w:rPr>
          <w:lang w:val="fr_FR" w:bidi="fr_FR"/>
        </w:rPr>
        <w:t>Assurez-vous que l’équipe représente la destruction du temple en utilisant des accessoires comme des pierres ou des boîtes pour symboliser le fait qu'il n’y a pas de rocher empilé sur un autre.</w:t>
      </w:r>
    </w:p>
    <w:p>
      <w:pPr/>
      <w:r>
        <w:rPr>
          <w:lang w:val="fr_FR" w:bidi="fr_FR"/>
        </w:rPr>
      </w:r>
      <w:r>
        <w:rPr>
          <w:lang w:val="fr_FR" w:bidi="fr_FR"/>
        </w:rPr>
        <w:t>Assurez-vous que l’équipe représente les disciples qui posent une question concernant le moment où ces événements auront lieu.</w:t>
      </w:r>
    </w:p>
    <w:p>
      <w:pPr/>
      <w:r>
        <w:rPr>
          <w:lang w:val="fr_FR" w:bidi="fr_FR"/>
        </w:rPr>
      </w:r>
      <w:r>
        <w:rPr>
          <w:lang w:val="fr_FR" w:bidi="fr_FR"/>
        </w:rPr>
        <w:t>Assurez-vous que l’équipe représente le faux messie qui appelle les gens à lui-même pendant que Jésus explique.</w:t>
      </w:r>
    </w:p>
    <w:p>
      <w:pPr/>
      <w:r>
        <w:rPr>
          <w:lang w:val="fr_FR" w:bidi="fr_FR"/>
        </w:rPr>
      </w:r>
      <w:r>
        <w:rPr>
          <w:lang w:val="fr_FR" w:bidi="fr_FR"/>
        </w:rPr>
        <w:t>Assurez-vous que l’équipe représente en arrière-plan différentes personnes affectées par les événements que Jésus décrit pendant que Jésus parle d’eux. Cherchez un moyen de représenter le fait que ces événements auront lieu dans le futur. Jésus décrit ce qui arrivera. Assurez-vous que l’équipe ne représente pas cela comme Jésus qui fait arriver ces événements par la puissance de sa parole, mais plutôt qu’il sait ce qui arrivera avant que cela n’arrive.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et ses disciples qui sortent du temple. Les disciples expriment leur admiration pour le temple et de la façon dont il était construit. Jésus dit aux disciples qu’il y aura un moment où le temple sera détruit.</w:t>
      </w:r>
    </w:p>
    <w:p>
      <w:pPr/>
      <w:r>
        <w:rPr>
          <w:lang w:val="fr_FR" w:bidi="fr_FR"/>
        </w:rPr>
      </w:r>
      <w:r>
        <w:rPr>
          <w:lang w:val="fr_FR" w:bidi="fr_FR"/>
        </w:rPr>
        <w:t>Arrêtez la représentation : Demandez à l'acteur qui joue le rôle des disciples : « Que ressentez-vous ? » Vous entendrez peut-être des choses comme : « Je me sens fier du temple », « Notre peuple a construit un beau temple pour Dieu », et « Je suis triste que notre temple soit détruit. » Reprenez la représentation.</w:t>
      </w:r>
    </w:p>
    <w:p>
      <w:pPr/>
      <w:r>
        <w:rPr>
          <w:lang w:val="fr_FR" w:bidi="fr_FR"/>
        </w:rPr>
      </w:r>
      <w:r>
        <w:rPr>
          <w:lang w:val="fr_FR" w:bidi="fr_FR"/>
        </w:rPr>
        <w:t>Représentez les disciples qui demandent à Jésus quand la destruction du temple arrivera et quels seront les signes avant que cela n’arrive.</w:t>
      </w:r>
    </w:p>
    <w:p>
      <w:pPr/>
      <w:r>
        <w:rPr>
          <w:lang w:val="fr_FR" w:bidi="fr_FR"/>
        </w:rPr>
      </w:r>
      <w:r>
        <w:rPr>
          <w:lang w:val="fr_FR" w:bidi="fr_FR"/>
        </w:rPr>
        <w:t>Arrêtez la représentation : Demandez à l'acteur qui joue le rôle de Jésus : « Que ressentez-vous ? » Vous entendrez peut-être des choses comme : « Triste. Je sais que ce seront des moments difficiles », « Je suis heureux qu’ils me croient et veulent en savoir plus », et « Il ne sera pas facile pour eux d’entendre. » Reprenez la représentation.</w:t>
      </w:r>
    </w:p>
    <w:p>
      <w:pPr/>
      <w:r>
        <w:rPr>
          <w:lang w:val="fr_FR" w:bidi="fr_FR"/>
        </w:rPr>
      </w:r>
      <w:r>
        <w:rPr>
          <w:lang w:val="fr_FR" w:bidi="fr_FR"/>
        </w:rPr>
        <w:t>Représentez Jésus en train de répondre. Représentez aussi la réponse pendant que Jésus parle. Quelqu’un dit être le messie, mais les disciples ne le suivent pas. Les gens sont en guerre et en révolutions, mais les disciples n’ont pas peur comme les autres. Représentez des nations et des royaumes qui se battent les uns contre les autres. Les gens vivent des tremblements de terre, des famines, des catastrophes naturelles et des maladies. Montrez les acteurs qui ont peur des choses qui arrivent autour d’eux et qui regardent aussi le ciel.</w:t>
      </w:r>
    </w:p>
    <w:p>
      <w:pPr/>
      <w:r>
        <w:rPr>
          <w:lang w:val="fr_FR" w:bidi="fr_FR"/>
        </w:rPr>
      </w:r>
      <w:r>
        <w:rPr>
          <w:lang w:val="fr_FR" w:bidi="fr_FR"/>
        </w:rPr>
        <w:t>Arrêtez la représentation : Demandez à l’acteur qui joue les gens qui vivent les catastrophes naturelles : « Que ressentez-vous ? » Vous entendrez peut-être des choses comme : « Apeuré. Que va-t-il arriver ensuite ? » « Triste. Tant de gens souffrent. Où est Dieu ? » et « Sans espoir. Personne ne vient pour m’aider. » Demandez à l'acteur qui joue le rôle des disciples : « Que ressentez-vous ? » Vous entendrez peut-être des choses comme : « Inquiet, cela semble horrible », « Je ne suivrai aucune autre personne qui dit qu’elle est le messie parce que je connais Jésus », et « Dubitatif. Comment pourrais-je ne pas avoir peur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est avec ses </w:t>
      </w:r>
      <w:r>
        <w:rPr>
          <w:b/>
          <w:lang w:val="fr_FR" w:bidi="fr_FR"/>
        </w:rPr>
        <w:t>disciples</w:t>
      </w:r>
      <w:r>
        <w:rPr>
          <w:lang w:val="fr_FR" w:bidi="fr_FR"/>
        </w:rPr>
        <w:t xml:space="preserve">, ou ses suiveurs les plus proches, et ils admirent le </w:t>
      </w:r>
      <w:r>
        <w:rPr>
          <w:b/>
          <w:lang w:val="fr_FR" w:bidi="fr_FR"/>
        </w:rPr>
        <w:t>temple</w:t>
      </w:r>
      <w:r>
        <w:rPr>
          <w:lang w:val="fr_FR" w:bidi="fr_FR"/>
        </w:rPr>
        <w:t xml:space="preserve">. Le temple fait référence à « la maison de Dieu » ou au lieu à </w:t>
      </w:r>
      <w:r>
        <w:rPr>
          <w:lang w:val="fr_FR" w:bidi="fr_FR"/>
        </w:rPr>
        <w:t>Jérusalem</w:t>
      </w:r>
      <w:r>
        <w:rPr>
          <w:lang w:val="fr_FR" w:bidi="fr_FR"/>
        </w:rPr>
        <w:t xml:space="preserve"> où Dieu habite parmi son peuple. Il inclut le bâtiment du temple, les murs extérieurs et les parvis. Plus précisément, ce temple avait été reconstruit par Hérode le Grand à l’époque de Jésus et était deux fois plus grand qu’auparavant. Assurez-vous de traduire disciples et temple de la même manière que précédemment. Les deux termes, </w:t>
      </w:r>
      <w:r>
        <w:rPr>
          <w:lang w:val="fr_FR" w:bidi="fr_FR"/>
        </w:rPr>
        <w:t>disciples</w:t>
      </w:r>
      <w:r>
        <w:rPr>
          <w:lang w:val="fr_FR" w:bidi="fr_FR"/>
        </w:rPr>
        <w:t xml:space="preserve"> et </w:t>
      </w:r>
      <w:r>
        <w:rPr>
          <w:lang w:val="fr_FR" w:bidi="fr_FR"/>
        </w:rPr>
        <w:t>temple</w:t>
      </w:r>
      <w:r>
        <w:rPr>
          <w:lang w:val="fr_FR" w:bidi="fr_FR"/>
        </w:rPr>
        <w:t>, se trouvent dans le glossaire principal.</w:t>
      </w:r>
    </w:p>
    <w:p>
      <w:pPr/>
      <w:r>
        <w:rPr>
          <w:lang w:val="fr_FR" w:bidi="fr_FR"/>
        </w:rPr>
      </w:r>
      <w:r>
        <w:rPr>
          <w:lang w:val="fr_FR" w:bidi="fr_FR"/>
        </w:rPr>
        <w:t xml:space="preserve">Jésus dit que le temple sera détruit dans le futur. Ses disciples posent une question et l’appellent </w:t>
      </w:r>
      <w:r>
        <w:rPr>
          <w:b/>
          <w:lang w:val="fr_FR" w:bidi="fr_FR"/>
        </w:rPr>
        <w:t>Enseignant</w:t>
      </w:r>
      <w:r>
        <w:rPr>
          <w:lang w:val="fr_FR" w:bidi="fr_FR"/>
        </w:rPr>
        <w:t xml:space="preserve">, ou un titre poli pour un chef religieux. Assurez-vous de traduire Maître de la même manière qu'avant. </w:t>
      </w:r>
      <w:r>
        <w:rPr>
          <w:lang w:val="fr_FR" w:bidi="fr_FR"/>
        </w:rPr>
        <w:t>Enseignant</w:t>
      </w:r>
      <w:r>
        <w:rPr>
          <w:lang w:val="fr_FR" w:bidi="fr_FR"/>
        </w:rPr>
        <w:t xml:space="preserve"> se trouve dans le glossaire principal. </w:t>
      </w:r>
    </w:p>
    <w:p>
      <w:pPr/>
      <w:r>
        <w:rPr>
          <w:lang w:val="fr_FR" w:bidi="fr_FR"/>
        </w:rPr>
      </w:r>
      <w:r>
        <w:rPr>
          <w:lang w:val="fr_FR" w:bidi="fr_FR"/>
        </w:rPr>
        <w:t xml:space="preserve">Les disciples de Jésus lui demandent un </w:t>
      </w:r>
      <w:r>
        <w:rPr>
          <w:b/>
          <w:lang w:val="fr_FR" w:bidi="fr_FR"/>
        </w:rPr>
        <w:t>signe</w:t>
      </w:r>
      <w:r>
        <w:rPr>
          <w:lang w:val="fr_FR" w:bidi="fr_FR"/>
        </w:rPr>
        <w:t xml:space="preserve"> que ces choses sont sur le point d’arriver. Ici « signe » fait référence à un signal ou à une indication que quelque chose est vrai et va arriver. Assurez-vous de traduire signe de la même manière que dans les passages précédents. </w:t>
      </w:r>
      <w:r>
        <w:rPr>
          <w:lang w:val="fr_FR" w:bidi="fr_FR"/>
        </w:rPr>
        <w:t>Signe</w:t>
      </w:r>
      <w:r>
        <w:rPr>
          <w:lang w:val="fr_FR" w:bidi="fr_FR"/>
        </w:rPr>
        <w:t xml:space="preserve"> se trouve dans le glossaire principal.</w:t>
      </w:r>
    </w:p>
    <w:p>
      <w:pPr/>
      <w:r>
        <w:rPr>
          <w:lang w:val="fr_FR" w:bidi="fr_FR"/>
        </w:rPr>
      </w:r>
      <w:r>
        <w:rPr>
          <w:lang w:val="fr_FR" w:bidi="fr_FR"/>
        </w:rPr>
        <w:t xml:space="preserve">Jésus dit dans le futur que cette </w:t>
      </w:r>
      <w:r>
        <w:rPr>
          <w:b/>
          <w:lang w:val="fr_FR" w:bidi="fr_FR"/>
        </w:rPr>
        <w:t>nation</w:t>
      </w:r>
      <w:r>
        <w:rPr>
          <w:lang w:val="fr_FR" w:bidi="fr_FR"/>
        </w:rPr>
        <w:t xml:space="preserve"> se battra contre une nation et que les </w:t>
      </w:r>
      <w:r>
        <w:rPr>
          <w:b/>
          <w:lang w:val="fr_FR" w:bidi="fr_FR"/>
        </w:rPr>
        <w:t>royaumes</w:t>
      </w:r>
      <w:r>
        <w:rPr>
          <w:lang w:val="fr_FR" w:bidi="fr_FR"/>
        </w:rPr>
        <w:t xml:space="preserve"> se battront contre des royaumes. Nation fait référence à une tribu, un groupe ethnique ou des gens d’un pays. Royaume fait référence à une terre qu’un roi possède. Assurez-vous de traduire nation et royaume de la même manière que précédemment. Les deux termes </w:t>
      </w:r>
      <w:r>
        <w:rPr>
          <w:lang w:val="fr_FR" w:bidi="fr_FR"/>
        </w:rPr>
        <w:t>nation</w:t>
      </w:r>
      <w:r>
        <w:rPr>
          <w:lang w:val="fr_FR" w:bidi="fr_FR"/>
        </w:rPr>
        <w:t xml:space="preserve"> et </w:t>
      </w:r>
      <w:r>
        <w:rPr>
          <w:lang w:val="fr_FR" w:bidi="fr_FR"/>
        </w:rPr>
        <w:t>royaume</w:t>
      </w:r>
      <w:r>
        <w:rPr>
          <w:lang w:val="fr_FR" w:bidi="fr_FR"/>
        </w:rPr>
        <w:t xml:space="preserve"> se trouvent dans le glossaire principal.</w:t>
      </w:r>
    </w:p>
    <w:p>
      <w:pPr/>
      <w:r>
        <w:rPr>
          <w:lang w:val="fr_FR" w:bidi="fr_FR"/>
        </w:rPr>
      </w:r>
      <w:r>
        <w:rPr>
          <w:lang w:val="fr_FR" w:bidi="fr_FR"/>
        </w:rPr>
        <w:t xml:space="preserve">Jésus dit qu’il y aura des signes effrayants dans les </w:t>
      </w:r>
      <w:r>
        <w:rPr>
          <w:b/>
          <w:lang w:val="fr_FR" w:bidi="fr_FR"/>
        </w:rPr>
        <w:t>cieux</w:t>
      </w:r>
      <w:r>
        <w:rPr>
          <w:lang w:val="fr_FR" w:bidi="fr_FR"/>
        </w:rPr>
        <w:t xml:space="preserve">. Ici, cieux fait référence au ciel. Assurez-vous de traduire cieux, qui signifie ciel, de la même manière que précédemment. </w:t>
      </w:r>
      <w:r>
        <w:rPr>
          <w:lang w:val="fr_FR" w:bidi="fr_FR"/>
        </w:rPr>
        <w:t>Cieux</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21:12–19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21.12–19.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et ses disciples sont au temple à Jérusalem. De grandes foules ont écouté les enseignements de Jésus. Dans la dernière histoire, Jésus a dit à ses disciples ce qui arrivera au temple et quels signes ils doivent chercher pour savoir que la fin des temps est proche. Maintenant, Jésus avertit ses disciples de la persécution à laquelle ils seront confrontés dans le futur avant que les ennemis d’Israël ne détruisent le temple.</w:t>
      </w:r>
    </w:p>
    <w:p>
      <w:pPr/>
      <w:r>
        <w:rPr>
          <w:lang w:val="fr_FR" w:bidi="fr_FR"/>
        </w:rPr>
      </w:r>
      <w:r>
        <w:rPr>
          <w:lang w:val="fr_FR" w:bidi="fr_FR"/>
        </w:rPr>
        <w:t>Quand Jésus dit « mais avant tout cela », Jésus dit à ses disciples ce qui arrivera dans le futur avant la destruction de Jérusalem. Jésus dit que les ennemis poseront les mains sur, ou saisiront et arrêteront les disciples. Les gens persécuteront, ou traiteront et puniront cruellement les disciples parce qu’ils suivent Jésus. Jésus avertit ses disciples que les gens emmèneront certains d’entre eux dans les synagogues pour être mis en jugement. Synagogue fait généralement référence à un lieu de culte juif, mais ils étaient aussi des lieux où les chefs juifs décidaient de prendre ou non des mesures disciplinaires si quelqu’un enfreignait la loi de Dieu. Jésus laisse entendre que les chefs de la synagogue seront hostiles envers les disciples et les accuseront d’actes répréhensibles pour qu’ils soient mis en prison. Prison fait référence à un lieu où les disciples seront confinés et gardés pour qu’ils ne puissent pas partir.</w:t>
      </w:r>
    </w:p>
    <w:p>
      <w:pPr/>
      <w:r>
        <w:rPr>
          <w:lang w:val="fr_FR" w:bidi="fr_FR"/>
        </w:rPr>
      </w:r>
      <w:r>
        <w:rPr>
          <w:lang w:val="fr_FR" w:bidi="fr_FR"/>
        </w:rPr>
        <w:t>Arrêtez-vous et montrez à votre équipe une image d’une synagogue et d’une prison romaine.</w:t>
      </w:r>
    </w:p>
    <w:p>
      <w:pPr/>
      <w:r>
        <w:rPr>
          <w:lang w:val="fr_FR" w:bidi="fr_FR"/>
        </w:rPr>
      </w:r>
      <w:r>
        <w:rPr>
          <w:lang w:val="fr_FR" w:bidi="fr_FR"/>
        </w:rPr>
        <w:t>Jésus dit que les accusateurs emmèneront certains de ses disciples vers des rois et des gouverneurs pour être mis en procès et jugés. Un roi est quelqu’un qui est le chef suprême d’un lieu ou d’une terre. Un gouverneur était généralement nommé par un grand chef et était considéré comme moins important qu’un roi. Les deux types d’autorités avaient le pouvoir de décider de punir ou non les disciples. Jésus dit que les gens persécuteront les disciples à cause du nom de Jésus, ou parce qu’ils ont suivi et obéi à Jésus. Mais Jésus veut que ses disciples voient ce type de persécution comme une occasion de donner un témoignage à son sujet aux rois et aux chefs.</w:t>
      </w:r>
    </w:p>
    <w:p>
      <w:pPr/>
      <w:r>
        <w:rPr>
          <w:lang w:val="fr_FR" w:bidi="fr_FR"/>
        </w:rPr>
      </w:r>
      <w:r>
        <w:rPr>
          <w:lang w:val="fr_FR" w:bidi="fr_FR"/>
        </w:rPr>
        <w:t>Jésus dit que les disciples devraient prendre leur décision, ou être fermement résolus à ne pas s’inquiéter de ce qu’ils diraient pour se défendre. Jésus ne laisse pas entendre qu’ils se défendraient physiquement. Au contraire, il ne veut pas que ses disciples s’inquiètent de ce qu’ils diraient pour montrer qu’ils n’étaient pas coupables. Les disciples n’ont pas à s’inquiéter parce que Jésus leur donnera personnellement des paroles sages pour parler quand les chefs les mettront en procès. Jésus souligne qu’il leur donnera des paroles tellement sages que leurs adversaires, ou leurs ennemis, ne sauront pas comment réfuter ou contredire ce qu’ils disent. Leurs ennemis ne pourront pas s’opposer à eux avec succès. Comme vous vous en souviendrez, l’opposition de Jésus était fréquemment réduite au silence par ses réponses sages parce qu’elles ne pouvaient pas le contredire.</w:t>
      </w:r>
    </w:p>
    <w:p>
      <w:pPr/>
      <w:r>
        <w:rPr>
          <w:lang w:val="fr_FR" w:bidi="fr_FR"/>
        </w:rPr>
      </w:r>
      <w:r>
        <w:rPr>
          <w:lang w:val="fr_FR" w:bidi="fr_FR"/>
        </w:rPr>
        <w:t>Arrêtez-vous et discutez avec votre équipe : Où et comment votre communauté juge-t-elle les actes criminels dans votre culture ? Comment quelqu’un peut-il prouver son innocence ?</w:t>
      </w:r>
    </w:p>
    <w:p>
      <w:pPr/>
      <w:r>
        <w:rPr>
          <w:lang w:val="fr_FR" w:bidi="fr_FR"/>
        </w:rPr>
      </w:r>
      <w:r>
        <w:rPr>
          <w:lang w:val="fr_FR" w:bidi="fr_FR"/>
        </w:rPr>
        <w:t>Non seulement les ennemis accuseront les disciples de Jésus, mais Jésus dit que les membres de la famille et les amis des disciples les trahiront aussi. Jésus veut dire que leurs familles livreront les disciples à leurs ennemis tels que les chefs de la synagogue. Cela était particulièrement blessant puisqu'il s'agissait de personnes que les disciples aimaient. Après que les familles des disciples les aient trahis, les autorités gouvernementales mettraient à mort certains des disciples.</w:t>
      </w:r>
    </w:p>
    <w:p>
      <w:pPr/>
      <w:r>
        <w:rPr>
          <w:lang w:val="fr_FR" w:bidi="fr_FR"/>
        </w:rPr>
      </w:r>
      <w:r>
        <w:rPr>
          <w:lang w:val="fr_FR" w:bidi="fr_FR"/>
        </w:rPr>
        <w:t>Jésus dit que toutes sortes de gens haïront ses disciples : tous ceux qui n’ont pas cru en Jésus et ne l'ont pas suivi. Les disciples seront méprisés parce qu’ils suivent et obéissent à Jésus.</w:t>
      </w:r>
    </w:p>
    <w:p>
      <w:pPr/>
      <w:r>
        <w:rPr>
          <w:lang w:val="fr_FR" w:bidi="fr_FR"/>
        </w:rPr>
      </w:r>
      <w:r>
        <w:rPr>
          <w:lang w:val="fr_FR" w:bidi="fr_FR"/>
        </w:rPr>
        <w:t>Arrêtez-vous et discutez avec votre équipe : Comment les gens expriment-ils la haine dans votre culture ? Pour quelles raisons les gens haïssent-ils les autres personnes ?</w:t>
      </w:r>
    </w:p>
    <w:p>
      <w:pPr/>
      <w:r>
        <w:rPr>
          <w:lang w:val="fr_FR" w:bidi="fr_FR"/>
        </w:rPr>
      </w:r>
      <w:r>
        <w:rPr>
          <w:lang w:val="fr_FR" w:bidi="fr_FR"/>
        </w:rPr>
        <w:t>Mais Jésus encourage ses disciples. Il dit que même si les gens persécuteront et même tueront certains d’entre eux, que les disciples ne souffriront aucun dommage permanent. Jésus utilise un proverbe : « pas un cheveu sur votre tête ne périra ». Cela ne signifie pas que les ennemis des disciples ne leur feront pas de mal physiquement, puisque Jésus vient de dire que certains d’entre eux mourront. Mais Jésus veut plutôt dire que les ennemis des disciples ne pourraient pas leur faire du mal de façon permanente. Jésus dit que si les disciples restent fermes et endurent, ou demeurent fidèles à Jésus, alors ils gagneront la vie éternelle avec Dieu. L’endurance fait référence à la persévérance, c'est-à-dire au fait de continuer à travers la souffrance et les difficultés. Jésus veut que ses disciples lui restent fidèles même quand ils sont confrontés à la persécution et à la souffrance pour lui avoir obéi parce qu’ils savent que leur récompense est d’avoir la vie pour toujours avec Dieu.</w:t>
      </w:r>
    </w:p>
    <w:p>
      <w:pPr/>
      <w:r>
        <w:rPr>
          <w:lang w:val="fr_FR" w:bidi="fr_FR"/>
        </w:rPr>
      </w:r>
      <w:r>
        <w:rPr>
          <w:lang w:val="fr_FR" w:bidi="fr_FR"/>
        </w:rPr>
        <w:t>Dans l’histoire suivante, Jésus continue d’avertir ses disciples de la destruction à venir de Jérusalem et leur donne des signes avant le retour de Jésus sur la terre dans le futur.</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à ses disciples Jésus continue de leur parler d’événements qui arriveront dans le futur avant la destruction du temple. Jésus décrit la persécution à laquelle ses disciples seront confrontés.</w:t>
      </w:r>
    </w:p>
    <w:p>
      <w:pPr/>
      <w:r>
        <w:rPr>
          <w:lang w:val="fr_FR" w:bidi="fr_FR"/>
        </w:rPr>
      </w:r>
      <w:r>
        <w:rPr>
          <w:b/>
          <w:lang w:val="fr_FR" w:bidi="fr_FR"/>
        </w:rPr>
        <w:t>Deuxième partie :</w:t>
      </w:r>
      <w:r>
        <w:rPr>
          <w:lang w:val="fr_FR" w:bidi="fr_FR"/>
        </w:rPr>
        <w:t xml:space="preserve"> Jésus dit à ses disciples que même leurs amis et leurs parents les trahiront. Jésus dit que certains d’entre eux seront tués mais il les encourage à tenir fermes.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chefs (rois et gouverneurs)</w:t>
      </w:r>
    </w:p>
    <w:p>
      <w:pPr>
        <w:pStyle w:val="ListBullet"/>
        <w:spacing w:line="240" w:lineRule="auto"/>
        <w:ind w:left="720"/>
      </w:pPr>
      <w:r>
        <w:rPr>
          <w:lang w:val="fr_FR" w:bidi="fr_FR"/>
        </w:rPr>
      </w:r>
      <w:r>
        <w:rPr>
          <w:lang w:val="fr_FR" w:bidi="fr_FR"/>
        </w:rPr>
        <w:t>Les chefs de la synagogue</w:t>
      </w:r>
    </w:p>
    <w:p>
      <w:pPr>
        <w:pStyle w:val="ListBullet"/>
        <w:spacing w:line="240" w:lineRule="auto"/>
        <w:ind w:left="720"/>
      </w:pPr>
      <w:r>
        <w:rPr>
          <w:lang w:val="fr_FR" w:bidi="fr_FR"/>
        </w:rPr>
      </w:r>
      <w:r>
        <w:rPr>
          <w:lang w:val="fr_FR" w:bidi="fr_FR"/>
        </w:rPr>
        <w:t>Les gens de la parenté de Zacharie et d'Élizabeth</w:t>
      </w:r>
    </w:p>
    <w:p>
      <w:pPr>
        <w:pStyle w:val="ListBullet"/>
        <w:spacing w:line="240" w:lineRule="auto"/>
        <w:ind w:left="720"/>
      </w:pPr>
      <w:r>
        <w:rPr>
          <w:lang w:val="fr_FR" w:bidi="fr_FR"/>
        </w:rPr>
      </w:r>
      <w:r>
        <w:rPr>
          <w:lang w:val="fr_FR" w:bidi="fr_FR"/>
        </w:rPr>
        <w:t>Les amis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est encore proche du temple avec ses disciples à Jérusalem. De grandes foules ont écouté ses enseignements. Il est donc probable que d’autres personnes aient entendu ce que Jésus disait à ses disciples.</w:t>
      </w:r>
    </w:p>
    <w:p>
      <w:pPr/>
      <w:r>
        <w:rPr>
          <w:lang w:val="fr_FR" w:bidi="fr_FR"/>
        </w:rPr>
      </w:r>
      <w:r>
        <w:rPr>
          <w:lang w:val="fr_FR" w:bidi="fr_FR"/>
        </w:rPr>
        <w:t>Il est important de se rappeler que Jésus continue de donner une réponse à ses disciples au sujet des signes qui arriveront avant la destruction du temple.</w:t>
      </w:r>
    </w:p>
    <w:p>
      <w:pPr/>
      <w:r>
        <w:rPr>
          <w:lang w:val="fr_FR" w:bidi="fr_FR"/>
        </w:rPr>
      </w:r>
      <w:r>
        <w:rPr>
          <w:lang w:val="fr_FR" w:bidi="fr_FR"/>
        </w:rPr>
        <w:t>Il est important de se rappeler qu’en mentionnant des synagogues, des rois et des gouverneurs, Jésus laisse entendre que les gens amèneront les disciples devant les autorités juives et non-juives pour être persécutés.</w:t>
      </w:r>
    </w:p>
    <w:p>
      <w:pPr/>
      <w:r>
        <w:rPr>
          <w:lang w:val="fr_FR" w:bidi="fr_FR"/>
        </w:rPr>
      </w:r>
      <w:r>
        <w:rPr>
          <w:lang w:val="fr_FR" w:bidi="fr_FR"/>
        </w:rPr>
        <w:t xml:space="preserve">Il est important de se rappeler que Jésus souligne le fait qu’il est lui-même celui qui donnera des paroles et de la sagesse à ses disciples quand les autorités les mettront en procès. Vous pouvez utiliser un mot ou un ensemble de mots qui soulignent le mot « je » quand Jésus dit : « Car </w:t>
      </w:r>
      <w:r>
        <w:rPr>
          <w:b/>
          <w:lang w:val="fr_FR" w:bidi="fr_FR"/>
        </w:rPr>
        <w:t>je</w:t>
      </w:r>
      <w:r>
        <w:rPr>
          <w:lang w:val="fr_FR" w:bidi="fr_FR"/>
        </w:rPr>
        <w:t xml:space="preserve"> vous donnerai des paroles et de la sagesse… »</w:t>
      </w:r>
    </w:p>
    <w:p>
      <w:pPr/>
      <w:r>
        <w:rPr>
          <w:lang w:val="fr_FR" w:bidi="fr_FR"/>
        </w:rPr>
      </w:r>
      <w:r>
        <w:rPr>
          <w:lang w:val="fr_FR" w:bidi="fr_FR"/>
        </w:rPr>
        <w:t>Il est important de se rappeler que Jésus utilise une figure de langage quand il dit que pas un cheveu de leur tête ne périra. Jésus dit que les disciples ne souffriront aucun préjudice durable parce qu’ils ont la vie éternelle avec Dieu même s’ils meurent physiquement.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chefs (rois et gouverneurs)</w:t>
      </w:r>
    </w:p>
    <w:p>
      <w:pPr>
        <w:pStyle w:val="ListBullet"/>
        <w:spacing w:line="240" w:lineRule="auto"/>
        <w:ind w:left="720"/>
      </w:pPr>
      <w:r>
        <w:rPr>
          <w:lang w:val="fr_FR" w:bidi="fr_FR"/>
        </w:rPr>
      </w:r>
      <w:r>
        <w:rPr>
          <w:lang w:val="fr_FR" w:bidi="fr_FR"/>
        </w:rPr>
        <w:t>Les chefs de la synagogue</w:t>
      </w:r>
    </w:p>
    <w:p>
      <w:pPr>
        <w:pStyle w:val="ListBullet"/>
        <w:spacing w:line="240" w:lineRule="auto"/>
        <w:ind w:left="720"/>
      </w:pPr>
      <w:r>
        <w:rPr>
          <w:lang w:val="fr_FR" w:bidi="fr_FR"/>
        </w:rPr>
      </w:r>
      <w:r>
        <w:rPr>
          <w:lang w:val="fr_FR" w:bidi="fr_FR"/>
        </w:rPr>
        <w:t>Les gens de la parenté de Zacharie et d'Élizabeth</w:t>
      </w:r>
    </w:p>
    <w:p>
      <w:pPr>
        <w:pStyle w:val="ListBullet"/>
        <w:spacing w:line="240" w:lineRule="auto"/>
        <w:ind w:left="720"/>
      </w:pPr>
      <w:r>
        <w:rPr>
          <w:lang w:val="fr_FR" w:bidi="fr_FR"/>
        </w:rPr>
      </w:r>
      <w:r>
        <w:rPr>
          <w:lang w:val="fr_FR" w:bidi="fr_FR"/>
        </w:rPr>
        <w:t>Les amis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les événements futurs pendant que Jésus les décrit à ses disciples.</w:t>
      </w:r>
    </w:p>
    <w:p>
      <w:pPr/>
      <w:r>
        <w:rPr>
          <w:lang w:val="fr_FR" w:bidi="fr_FR"/>
        </w:rPr>
      </w:r>
      <w:r>
        <w:rPr>
          <w:lang w:val="fr_FR" w:bidi="fr_FR"/>
        </w:rPr>
        <w:t>Assurez-vous que l’équipe représente les disciples qui reçoivent la sagesse et les paroles de Jésus au moment de leur procès.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des gens qui persécutent, capturent et emmènent les disciples vers des chefs et des rois ; cela arrivera parce qu’ils suivent Jésus. Les disciples témoignent auprès de ces chefs concernant Jésus. Jésus dit à ses disciples de ne pas s’inquiéter de ce qu’ils doivent dire parce que Jésus lui-même leur donnera des paroles et de la sagesse. Aucun des opposants ne peut contredire les disciples.</w:t>
      </w:r>
    </w:p>
    <w:p>
      <w:pPr/>
      <w:r>
        <w:rPr>
          <w:lang w:val="fr_FR" w:bidi="fr_FR"/>
        </w:rPr>
      </w:r>
      <w:r>
        <w:rPr>
          <w:lang w:val="fr_FR" w:bidi="fr_FR"/>
        </w:rPr>
        <w:t>Arrêtez la représentation : Demandez à l’acteur qui joue les chefs : « Que ressentez-vous ? » Vous entendrez peut-être des choses comme : « Étonnés, ces gens ne sont pas éduqués ; où ont-ils obtenu ces réponses ? » « Furieux, est-il possible que personne ne puisse trouver une raison valable pour les accuser ? » et « Curieux. Les choses qu’ils disent sont très intéressantes. Je veux en savoir davantage. » Demandez à l'acteur qui joue le rôle des disciples : « Que ressentez-vous ? » Vous entendrez peut-être des choses comme : « Réconforté. C’est exactement ce que Jésus a dit. Je sais exactement quoi dire », « Étonné. Je n’ai jamais pensé que j’aurais une chance de partager des informations concernant Jésus avec ce chef », et « Fortifié. Je sais que Jésus est avec moi même si je ressens de la peur. » Reprenez la représentation.</w:t>
      </w:r>
    </w:p>
    <w:p>
      <w:pPr/>
      <w:r>
        <w:rPr>
          <w:lang w:val="fr_FR" w:bidi="fr_FR"/>
        </w:rPr>
      </w:r>
      <w:r>
        <w:rPr>
          <w:lang w:val="fr_FR" w:bidi="fr_FR"/>
        </w:rPr>
        <w:t>Représentez les disciples trahis par leur famille et leurs amis. Certains d’entre eux seront mis à mort. Les gens haïront les disciples parce qu’ils suivent Jésus. Jésus leur dit qu’ils ne seront pas blessés de manière permanente. Jésus promet que les disciples obtiendront la vie éternelle s’ils tiennent fermes.</w:t>
      </w:r>
    </w:p>
    <w:p>
      <w:pPr/>
      <w:r>
        <w:rPr>
          <w:lang w:val="fr_FR" w:bidi="fr_FR"/>
        </w:rPr>
      </w:r>
      <w:r>
        <w:rPr>
          <w:lang w:val="fr_FR" w:bidi="fr_FR"/>
        </w:rPr>
        <w:t>Arrêtez la représentation : Demandez à l'acteur qui joue le rôle des disciples : « Que ressentez-vous ? » Vous entendrez peut-être des choses comme : « Rempli d’espérance : Jésus dit qu’aucun préjudice durable ne viendra à nous. Même s’ils me tuent, je sais que je serai avec Dieu », « Triste, je n’ai jamais pensé qu’il serait possible que ma famille me trahisse », et « Déterminé. Je veux être pour toujours avec Dieu. Je ferai de mon mieux pour tenir ferme. » 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parle à ses disciples près du temple. Il les avertit que les gens les </w:t>
      </w:r>
      <w:r>
        <w:rPr>
          <w:b/>
          <w:lang w:val="fr_FR" w:bidi="fr_FR"/>
        </w:rPr>
        <w:t>persécuteront</w:t>
      </w:r>
      <w:r>
        <w:rPr>
          <w:lang w:val="fr_FR" w:bidi="fr_FR"/>
        </w:rPr>
        <w:t xml:space="preserve"> dans le futur. Persécuter signifie que les autres blesseront le peuple de Dieu ou les feront souffrir. Assurez-vous de traduire persécuter de la même manière que précédemment. </w:t>
      </w:r>
      <w:r>
        <w:rPr>
          <w:lang w:val="fr_FR" w:bidi="fr_FR"/>
        </w:rPr>
        <w:t>Persécuter</w:t>
      </w:r>
      <w:r>
        <w:rPr>
          <w:lang w:val="fr_FR" w:bidi="fr_FR"/>
        </w:rPr>
        <w:t xml:space="preserve"> se trouve dans le Glossaire principal.</w:t>
      </w:r>
    </w:p>
    <w:p>
      <w:pPr/>
      <w:r>
        <w:rPr>
          <w:lang w:val="fr_FR" w:bidi="fr_FR"/>
        </w:rPr>
      </w:r>
      <w:r>
        <w:rPr>
          <w:lang w:val="fr_FR" w:bidi="fr_FR"/>
        </w:rPr>
        <w:t xml:space="preserve">Jésus dit que les gens emmèneront certains de ses disciples dans les </w:t>
      </w:r>
      <w:r>
        <w:rPr>
          <w:b/>
          <w:lang w:val="fr_FR" w:bidi="fr_FR"/>
        </w:rPr>
        <w:t>synagogues</w:t>
      </w:r>
      <w:r>
        <w:rPr>
          <w:lang w:val="fr_FR" w:bidi="fr_FR"/>
        </w:rPr>
        <w:t xml:space="preserve"> pour être mis en jugement. Une synagogue est un lieu de culte juif. Mais c'était aussi des lieux où les chefs juifs jugeraient les problèmes ou les différends de la communauté. Assurez-vous de traduire le mot synagogue de la même façon que dans les passages précédents. Le mot </w:t>
      </w:r>
      <w:r>
        <w:rPr>
          <w:lang w:val="fr_FR" w:bidi="fr_FR"/>
        </w:rPr>
        <w:t>synagogue</w:t>
      </w:r>
      <w:r>
        <w:rPr>
          <w:lang w:val="fr_FR" w:bidi="fr_FR"/>
        </w:rPr>
        <w:t xml:space="preserve"> se trouve dans le glossaire principal.</w:t>
      </w:r>
    </w:p>
    <w:p>
      <w:pPr/>
      <w:r>
        <w:rPr>
          <w:lang w:val="fr_FR" w:bidi="fr_FR"/>
        </w:rPr>
      </w:r>
      <w:r>
        <w:rPr>
          <w:lang w:val="fr_FR" w:bidi="fr_FR"/>
        </w:rPr>
        <w:t xml:space="preserve">Jésus dit que ses disciples n’ont pas à s’inquiéter de la façon dont ils se défendront quand ils sont mis en procès parce qu’il leur donnerait des paroles de </w:t>
      </w:r>
      <w:r>
        <w:rPr>
          <w:b/>
          <w:lang w:val="fr_FR" w:bidi="fr_FR"/>
        </w:rPr>
        <w:t>sagesse</w:t>
      </w:r>
      <w:r>
        <w:rPr>
          <w:lang w:val="fr_FR" w:bidi="fr_FR"/>
        </w:rPr>
        <w:t xml:space="preserve">. La sagesse vient de Dieu et fait référence à des choses qui sont vraies et bonnes. Assurez-vous de traduire sagesse de la même manière qu'avant. Le mot </w:t>
      </w:r>
      <w:r>
        <w:rPr>
          <w:lang w:val="fr_FR" w:bidi="fr_FR"/>
        </w:rPr>
        <w:t>« sagesse »</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21:20–28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21.20–28.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expliqué des événements futurs à ses disciples après qu’ils aient commenté la beauté du temple. Non seulement Jésus dit-il que le temple sera détruit, mais il a aussi préparé les disciples à la persécution à laquelle il sait qu’ils seront confrontés. Jésus continue maintenant de parler de la destruction de Jérusalem dans le futur et de signes que ses disciples peuvent s’attendre à voir avant le retour de Jésus sur la terre.</w:t>
      </w:r>
    </w:p>
    <w:p>
      <w:pPr/>
      <w:r>
        <w:rPr>
          <w:lang w:val="fr_FR" w:bidi="fr_FR"/>
        </w:rPr>
      </w:r>
      <w:r>
        <w:rPr>
          <w:lang w:val="fr_FR" w:bidi="fr_FR"/>
        </w:rPr>
        <w:t>Comme vous vous en souvenez, Jésus parle à ses disciples. Plus tôt, les disciples ont demandé à Jésus un signe pour savoir quand la destruction du temple arriverait. Jésus leur dit que les ennemis d’Israël détruiront non seulement le temple, mais Jérusalem tout entière ! Quand ils voient des armées se rassembler autour de Jérusalem pour l’attaquer, alors ils sauront que la destruction complète de Jérusalem est proche. Jésus avertit ses disciples que s’ils vivent en Judée, ils devront alors fuir et se cacher dans les montagnes. Judée fait référence à une région de la terre que Dieu a promise à Abraham. Beaucoup de Juifs vivaient en Judée et c’était là que Jérusalem était située. Jésus faisait probablement référence aux montagnes dans le sud de la Judée entourant la mer Morte. À l’époque de Jésus, la Judée se trouvait sous le règne des Romains, mais les Juifs avaient quand même l’autorité pour faire appliquer des lois à leur propre peuple.</w:t>
      </w:r>
    </w:p>
    <w:p>
      <w:pPr/>
      <w:r>
        <w:rPr>
          <w:lang w:val="fr_FR" w:bidi="fr_FR"/>
        </w:rPr>
      </w:r>
      <w:r>
        <w:rPr>
          <w:lang w:val="fr_FR" w:bidi="fr_FR"/>
        </w:rPr>
        <w:t>Arrêtez-vous et montrez à votre équipe une carte de la région de Judée située en terre d’Israël. Soulignez Jérusalem et les montagnes autour de la mer Morte.</w:t>
      </w:r>
    </w:p>
    <w:p>
      <w:pPr/>
      <w:r>
        <w:rPr>
          <w:lang w:val="fr_FR" w:bidi="fr_FR"/>
        </w:rPr>
      </w:r>
      <w:r>
        <w:rPr>
          <w:lang w:val="fr_FR" w:bidi="fr_FR"/>
        </w:rPr>
        <w:t>En temps de guerre, les Juifs se sentaient généralement plus en sécurité à Jérusalem parce que de grands murs entouraient la ville. Mais Jésus ordonne à ses disciples de fuir la ville et à ceux qui vivent dans la campagne de ne pas entrer dans la ville. Jésus dit cela parce qu’il sait que les ennemis d’Israël détruiraient complètement Jérusalem et tueraient des gens qui ont été laissés à l’intérieur. Quand Jésus dit : « Il est écrit », il fait référence aux Écritures juives. Beaucoup de prophètes, ou messagers de Dieu, ont parlé d’un moment où Dieu punirait son peuple à cause de sa désobéissance et de sa rébellion contre lui. Les prophètes appellent ce moment « le moment de la vengeance ou de la punition ». Jésus explique qu’ils parlaient de la destruction à venir de Jérusalem. Plus précisément, Dieu punirait son peuple de ne pas avoir accepté Jésus en tant que Sauveur promis. La destruction de Jérusalem accomplira ou fera arriver tout ce qui est écrit dans les Écritures.</w:t>
      </w:r>
    </w:p>
    <w:p>
      <w:pPr/>
      <w:r>
        <w:rPr>
          <w:lang w:val="fr_FR" w:bidi="fr_FR"/>
        </w:rPr>
      </w:r>
      <w:r>
        <w:rPr>
          <w:lang w:val="fr_FR" w:bidi="fr_FR"/>
        </w:rPr>
        <w:t>Arrêtez-vous et racontez une histoire sur la façon dont la guerre a affecté les gens dans votre culture. Où dans votre terre les gens se sentent-ils le plus en sécurité pendant la guerre ? Quelles personnes sont les plus vulnérables pendant la guerre ?</w:t>
      </w:r>
    </w:p>
    <w:p>
      <w:pPr/>
      <w:r>
        <w:rPr>
          <w:lang w:val="fr_FR" w:bidi="fr_FR"/>
        </w:rPr>
      </w:r>
      <w:r>
        <w:rPr>
          <w:lang w:val="fr_FR" w:bidi="fr_FR"/>
        </w:rPr>
        <w:t>Jésus est particulièrement triste quand il pense à la façon dont les femmes juives enceintes et les mères qui allaitent souffriront quand les ennemis attaqueront Jérusalem. Jésus sait qu’il sera difficile pour eux d’échapper aux armées assaillantes parce qu’ils ont des bébés desquels prendre soin. Jésus se lamente de la souffrance intense à laquelle il sait que son peuple sera confronté pendant cette période. Les Juifs souffriraient parce que Dieu était en colère contre eux à cause de leurs péchés. Dieu permettrait à des armées d’attaquer et de tuer beaucoup d’entre eux. Quand Jésus dit qu’ils « tomberont par l’épée », il veut dire que l’ennemi attaquera et tuera beaucoup de Juifs avec leurs armes au combat. Une épée était l’arme la plus commune utilisée par les soldats. Il s’agissait de grands couteaux en métal droits avec deux arêtes tranchantes.</w:t>
      </w:r>
    </w:p>
    <w:p>
      <w:pPr/>
      <w:r>
        <w:rPr>
          <w:lang w:val="fr_FR" w:bidi="fr_FR"/>
        </w:rPr>
      </w:r>
      <w:r>
        <w:rPr>
          <w:lang w:val="fr_FR" w:bidi="fr_FR"/>
        </w:rPr>
        <w:t>Arrêtez-vous et montrez à votre équipe une image d’une épée romaine.</w:t>
      </w:r>
    </w:p>
    <w:p>
      <w:pPr/>
      <w:r>
        <w:rPr>
          <w:lang w:val="fr_FR" w:bidi="fr_FR"/>
        </w:rPr>
      </w:r>
      <w:r>
        <w:rPr>
          <w:lang w:val="fr_FR" w:bidi="fr_FR"/>
        </w:rPr>
        <w:t>Jésus dit pour ces Juifs qui ne sont pas tués que les ennemis les captureront et les emmèneront loin de leur patrie en tant que prisonniers vers d’autres pays. Quand Jésus dit : « Jérusalem sera piétinée par des Gentils », il veut dire que des nations non-juives conquérraient Jérusalem et traiteraient la ville et les Juifs avec mépris ou irrespect. Mais Jésus dit que les Gentils, c'est-à-dire des non-Juifs, ne contrôleront Jérusalem que pendant le temps que Dieu le leur permet, c’est-à-dire jusqu’à ce que le moment des Gentils soit accompli.</w:t>
      </w:r>
    </w:p>
    <w:p>
      <w:pPr/>
      <w:r>
        <w:rPr>
          <w:lang w:val="fr_FR" w:bidi="fr_FR"/>
        </w:rPr>
      </w:r>
      <w:r>
        <w:rPr>
          <w:lang w:val="fr_FR" w:bidi="fr_FR"/>
        </w:rPr>
        <w:t>Jésus parle de signes miraculeux qui arriveront dans le soleil, la lune et les étoiles. Les Évangiles de Marc et de Matthieu disent que le soleil et la lune deviendront sombres et que les étoiles tomberont du ciel. Ces signes feront peur aux gens et indiqueront que Dieu est sur le point de faire quelque chose d’important. Les gens dans des pays autour du monde seront anxieux et submergés parce qu’ils ne sauront pas quoi faire. Les rugissements et les jets de la mer font référence à de grandes tempêtes et à de grandes vagues dans l’océan. Cela fera que les hommes sont tellement submergés par la peur qu’ils s’évanouiront ou perdront conscience. Les gens s’inquiéteront des choses terribles qui arriveront ensuite. Quand Jésus dit : « Les corps célestes seront secoués », il fait très probablement référence à Dieu qui secoue le soleil, la lune et les étoiles, ou qui les déplace de leurs lieux et cours appropriés.</w:t>
      </w:r>
    </w:p>
    <w:p>
      <w:pPr/>
      <w:r>
        <w:rPr>
          <w:lang w:val="fr_FR" w:bidi="fr_FR"/>
        </w:rPr>
      </w:r>
      <w:r>
        <w:rPr>
          <w:lang w:val="fr_FR" w:bidi="fr_FR"/>
        </w:rPr>
        <w:t>Arrêtez-vous et discutez avec votre équipe : Que représentent le soleil, la lune et les étoiles dans votre culture ? Décrivez un moment où le soleil, la lune ou les étoiles semblent différents de la normale, comme pendant une éclipse, une pluie de météores ou un autre événement. Comment les gens réagissent-ils ?</w:t>
      </w:r>
    </w:p>
    <w:p>
      <w:pPr/>
      <w:r>
        <w:rPr>
          <w:lang w:val="fr_FR" w:bidi="fr_FR"/>
        </w:rPr>
      </w:r>
      <w:r>
        <w:rPr>
          <w:lang w:val="fr_FR" w:bidi="fr_FR"/>
        </w:rPr>
        <w:t>Après que toutes ces choses soient arrivées, les gens partout verront Jésus, ou le Fils de l’homme, quand il apparaît dans un nuage. Le Fils de l’homme était un titre que Jésus utilisait souvent pour montrer que Dieu lui a donné un pouvoir et une autorité complets. Les nuages représentent souvent la puissance, la présence et la gloire ou l’éclat resplendissant de Dieu. Jésus apparaîtra en puissance et en gloire parce que Dieu lui a donné le droit et la capacité de juger et de régner sur tous les gens.</w:t>
      </w:r>
    </w:p>
    <w:p>
      <w:pPr/>
      <w:r>
        <w:rPr>
          <w:lang w:val="fr_FR" w:bidi="fr_FR"/>
        </w:rPr>
      </w:r>
      <w:r>
        <w:rPr>
          <w:lang w:val="fr_FR" w:bidi="fr_FR"/>
        </w:rPr>
        <w:t>Jésus dit à ses disciples ce qu’ils devraient faire quand ils voient ces signes commencer à arriver. Ses instructions sont spécifiquement pour ceux de ses disciples qui seront encore vivants sur la terre à ce moment dans le futur. Jésus leur dit de se lever et de lever la tête, ou d’être courageux et confiants. Les disciples de Jésus pouvaient être confiants parce que les signes signifient que Jésus revenait bientôt sur la terre. Et avec le retour de Jésus, il apporterait à ses disciples une rédemption, ou un sauvetage de la souffrance que des gens mauvais leur ont causée.</w:t>
      </w:r>
    </w:p>
    <w:p>
      <w:pPr/>
      <w:r>
        <w:rPr>
          <w:lang w:val="fr_FR" w:bidi="fr_FR"/>
        </w:rPr>
      </w:r>
      <w:r>
        <w:rPr>
          <w:lang w:val="fr_FR" w:bidi="fr_FR"/>
        </w:rPr>
        <w:t>Dans l’histoire suivante, Jésus raconte à ses disciples une parabole pour aider ses disciples à comprendre plus clairement ce qu’il leur enseignait au sujet des signes à venir avant son retour.</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enseigne à ses disciples Jésus répond à la question de ses disciples au sujet des signes futurs qui marqueront la destruction du temple. Jésus dit à ses disciples de fuir quand ils voient des armées entourer Jérusalem. Jésus dit que ce sera un moment très difficile. Les Gentils prendront le contrôle et détruiront Jérusalem.</w:t>
      </w:r>
    </w:p>
    <w:p>
      <w:pPr/>
      <w:r>
        <w:rPr>
          <w:lang w:val="fr_FR" w:bidi="fr_FR"/>
        </w:rPr>
      </w:r>
      <w:r>
        <w:rPr>
          <w:b/>
          <w:lang w:val="fr_FR" w:bidi="fr_FR"/>
        </w:rPr>
        <w:t>Deuxième partie :</w:t>
      </w:r>
      <w:r>
        <w:rPr>
          <w:lang w:val="fr_FR" w:bidi="fr_FR"/>
        </w:rPr>
        <w:t xml:space="preserve"> Jésus continue de parler aux disciples de signes futurs, seulement cette fois-ci, au sujet de signes avant le retour de Jésus. Des choses inhabituelles arriveront avec le soleil, la lune et les étoiles. Les océans feront des bruits forts et bougeront. Les puissances du ciel seront déplacées hors de leur place.</w:t>
      </w:r>
    </w:p>
    <w:p>
      <w:pPr/>
      <w:r>
        <w:rPr>
          <w:lang w:val="fr_FR" w:bidi="fr_FR"/>
        </w:rPr>
      </w:r>
      <w:r>
        <w:rPr>
          <w:b/>
          <w:lang w:val="fr_FR" w:bidi="fr_FR"/>
        </w:rPr>
        <w:t>Troisième partie :</w:t>
      </w:r>
      <w:r>
        <w:rPr>
          <w:lang w:val="fr_FR" w:bidi="fr_FR"/>
        </w:rPr>
        <w:t xml:space="preserve"> Jésus dit qu’à ce moment-là, les gens verront Jésus venir dans un nuage. Jésus dit à ses disciples que quand ces événements arrivent, ils sauront que c’est le moment où Dieu les libérera de leur souffrance.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L’armée qui attaque Jérusalem</w:t>
      </w:r>
    </w:p>
    <w:p>
      <w:pPr>
        <w:pStyle w:val="ListBullet"/>
        <w:spacing w:line="240" w:lineRule="auto"/>
        <w:ind w:left="720"/>
      </w:pPr>
      <w:r>
        <w:rPr>
          <w:lang w:val="fr_FR" w:bidi="fr_FR"/>
        </w:rPr>
      </w:r>
      <w:r>
        <w:rPr>
          <w:lang w:val="fr_FR" w:bidi="fr_FR"/>
        </w:rPr>
        <w:t>Les Juifs qui fuient Jérusalem</w:t>
      </w:r>
    </w:p>
    <w:p>
      <w:pPr>
        <w:pStyle w:val="ListBullet"/>
        <w:spacing w:line="240" w:lineRule="auto"/>
        <w:ind w:left="720"/>
      </w:pPr>
      <w:r>
        <w:rPr>
          <w:lang w:val="fr_FR" w:bidi="fr_FR"/>
        </w:rPr>
      </w:r>
      <w:r>
        <w:rPr>
          <w:lang w:val="fr_FR" w:bidi="fr_FR"/>
        </w:rPr>
        <w:t>Les disciples qui fuient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est proche du temple en train d'enseigner à ses disciples ce qui arrivera dans le futur.</w:t>
      </w:r>
    </w:p>
    <w:p>
      <w:pPr/>
      <w:r>
        <w:rPr>
          <w:lang w:val="fr_FR" w:bidi="fr_FR"/>
        </w:rPr>
      </w:r>
      <w:r>
        <w:rPr>
          <w:lang w:val="fr_FR" w:bidi="fr_FR"/>
        </w:rPr>
        <w:t>Il est important de se rappeler que Jésus répond à la question de ses disciples au sujet des signes futurs avant la destruction du temple.</w:t>
      </w:r>
    </w:p>
    <w:p>
      <w:pPr/>
      <w:r>
        <w:rPr>
          <w:lang w:val="fr_FR" w:bidi="fr_FR"/>
        </w:rPr>
      </w:r>
      <w:r>
        <w:rPr>
          <w:lang w:val="fr_FR" w:bidi="fr_FR"/>
        </w:rPr>
        <w:t>Il est important de se rappeler que les Juifs voyaient Jérusalem comme un refuge, ou un lieu sûr, en temps de guerre parce que la ville avait de grands murs. Mais Jésus dit le contraire, que tous les Juifs devraient éviter la ville quand les ennemis attaquent parce que tout le monde à l’intérieur sera tué ou capturé.</w:t>
      </w:r>
    </w:p>
    <w:p>
      <w:pPr/>
      <w:r>
        <w:rPr>
          <w:lang w:val="fr_FR" w:bidi="fr_FR"/>
        </w:rPr>
      </w:r>
      <w:r>
        <w:rPr>
          <w:lang w:val="fr_FR" w:bidi="fr_FR"/>
        </w:rPr>
        <w:t>Il est important de se rappeler que quand Jésus parle d’un moment de punition ou de colère, il fait référence à Dieu. Dieu punirait les Juifs pour leur péché en permettant à leurs ennemis de détruire Jérusalem.</w:t>
      </w:r>
    </w:p>
    <w:p>
      <w:pPr/>
      <w:r>
        <w:rPr>
          <w:lang w:val="fr_FR" w:bidi="fr_FR"/>
        </w:rPr>
      </w:r>
      <w:r>
        <w:rPr>
          <w:lang w:val="fr_FR" w:bidi="fr_FR"/>
        </w:rPr>
        <w:t>Il est important de se rappeler que Jésus n’explique pas exactement ce qui arrivera au soleil, à la lune et aux étoiles, seulement que les signes feront peur aux gens et que cela signifiera que Dieu est sur le point de faire quelque chose d’important.</w:t>
      </w:r>
    </w:p>
    <w:p>
      <w:pPr/>
      <w:r>
        <w:rPr>
          <w:lang w:val="fr_FR" w:bidi="fr_FR"/>
        </w:rPr>
      </w:r>
      <w:r>
        <w:rPr>
          <w:lang w:val="fr_FR" w:bidi="fr_FR"/>
        </w:rPr>
        <w:t>Il est important de se rappeler que « Tomber par l’épée » était une figure de langage. Jésus disait que les ennemis tueraient beaucoup de Juifs au combat.</w:t>
      </w:r>
    </w:p>
    <w:p>
      <w:pPr/>
      <w:r>
        <w:rPr>
          <w:lang w:val="fr_FR" w:bidi="fr_FR"/>
        </w:rPr>
      </w:r>
      <w:r>
        <w:rPr>
          <w:lang w:val="fr_FR" w:bidi="fr_FR"/>
        </w:rPr>
        <w:t>Il est important de se rappeler que quand Jésus dit : « Tout ce qui est écrit », Jésus fait référence à des prophéties qui parlaient de la destruction à venir du temple.</w:t>
      </w:r>
    </w:p>
    <w:p>
      <w:pPr/>
      <w:r>
        <w:rPr>
          <w:lang w:val="fr_FR" w:bidi="fr_FR"/>
        </w:rPr>
      </w:r>
      <w:r>
        <w:rPr>
          <w:lang w:val="fr_FR" w:bidi="fr_FR"/>
        </w:rPr>
        <w:t>Il est important de se rappeler que dans la culture juive, se lever et lever la tête étaient des actions symboliques. Ils symbolisent le courage et la confiance.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L’armée qui attaque Jérusalem</w:t>
      </w:r>
    </w:p>
    <w:p>
      <w:pPr>
        <w:pStyle w:val="ListBullet"/>
        <w:spacing w:line="240" w:lineRule="auto"/>
        <w:ind w:left="720"/>
      </w:pPr>
      <w:r>
        <w:rPr>
          <w:lang w:val="fr_FR" w:bidi="fr_FR"/>
        </w:rPr>
      </w:r>
      <w:r>
        <w:rPr>
          <w:lang w:val="fr_FR" w:bidi="fr_FR"/>
        </w:rPr>
        <w:t>Les Juifs qui fuient Jérusalem</w:t>
      </w:r>
    </w:p>
    <w:p>
      <w:pPr>
        <w:pStyle w:val="ListBullet"/>
        <w:spacing w:line="240" w:lineRule="auto"/>
        <w:ind w:left="720"/>
      </w:pPr>
      <w:r>
        <w:rPr>
          <w:lang w:val="fr_FR" w:bidi="fr_FR"/>
        </w:rPr>
      </w:r>
      <w:r>
        <w:rPr>
          <w:lang w:val="fr_FR" w:bidi="fr_FR"/>
        </w:rPr>
        <w:t>Les disciples qui fuient</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Jésus en train de parler encore avec ses disciples pendant qu’ils sont proches du temple.</w:t>
      </w:r>
    </w:p>
    <w:p>
      <w:pPr/>
      <w:r>
        <w:rPr>
          <w:lang w:val="fr_FR" w:bidi="fr_FR"/>
        </w:rPr>
      </w:r>
      <w:r>
        <w:rPr>
          <w:lang w:val="fr_FR" w:bidi="fr_FR"/>
        </w:rPr>
        <w:t>Assurez-vous que l’équipe représente les disciples qui fuient la ville ou qui restent loin de la ville s’ils sont dans les champs. Jésus dit aussi que les femmes enceintes et les femmes qui prennent soin d’enfants vivront dans des moments très difficiles.</w:t>
      </w:r>
    </w:p>
    <w:p>
      <w:pPr/>
      <w:r>
        <w:rPr>
          <w:lang w:val="fr_FR" w:bidi="fr_FR"/>
        </w:rPr>
      </w:r>
      <w:r>
        <w:rPr>
          <w:lang w:val="fr_FR" w:bidi="fr_FR"/>
        </w:rPr>
        <w:t>Assurez-vous que l’équipe représente des gens qui ont peur des océans et qui ont peur quand des signes commencent à arriver avec le soleil, la lune et les étoiles. L’équipe peut utiliser des accessoires comme des fruits ou des rochers qui tremblent dans le ciel ou un tissu pour représenter les vagues de l’océan. Les gens ont tellement peur des signes qu’ils s’évanouissent.</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d'enseigner à ses disciples près du temple au sujet de ce qui arrivera à Jérusalem dans le futur. Jésus avertit ses disciples de fuir Jérusalem quand ils voient des armées entourer la ville. Jésus dit que ce sera un moment de souffrance intense et que beaucoup de Juifs seront tués ou capturés. Ce sera un moment des Gentils, et Jérusalem sera complètement détruite.</w:t>
      </w:r>
    </w:p>
    <w:p>
      <w:pPr/>
      <w:r>
        <w:rPr>
          <w:lang w:val="fr_FR" w:bidi="fr_FR"/>
        </w:rPr>
      </w:r>
      <w:r>
        <w:rPr>
          <w:lang w:val="fr_FR" w:bidi="fr_FR"/>
        </w:rPr>
        <w:t>Arrêtez la représentation : Demandez à l'acteur qui joue le rôle des disciples : « Que ressentez-vous ? » Vous entendrez peut-être des choses comme : « Choqué. Je ne peux pas imaginer que notre belle ville soit détruite », « Inquiet. Quand cela arrivera-t-il ? » et « Triste. Pourquoi les gens de Jérusalem n’acceptent-ils pas Jésus en tant que Sauveur promis ? Peut-être que la ville ne serait pas détruite. » Demandez à la personne qui joue le rôle de Jésus : « Que ressentez-vous ? » Vous entendrez peut-être des choses comme : « Le cœur brisé. Si seulement les gens de Jérusalem m’acceptaient », « Lourd. Je sais que c’est le plan de mon Père, mais il est difficile d’y penser », et « Plein d’espoir. Dieu a un plan et un but pour toutes choses. » Reprenez la représentation.</w:t>
      </w:r>
    </w:p>
    <w:p>
      <w:pPr/>
      <w:r>
        <w:rPr>
          <w:lang w:val="fr_FR" w:bidi="fr_FR"/>
        </w:rPr>
      </w:r>
      <w:r>
        <w:rPr>
          <w:lang w:val="fr_FR" w:bidi="fr_FR"/>
        </w:rPr>
        <w:t>Représentez Jésus en train de parler aux disciples de signes futurs. Jésus décrit des choses inhabituelles qui arriveront au soleil, à la lune et aux étoiles. Les océans feront des bruits forts et bougeront. Dieu déplacera les puissances du ciel hors de leur place et les gens s’évanouiront de peur.</w:t>
      </w:r>
    </w:p>
    <w:p>
      <w:pPr/>
      <w:r>
        <w:rPr>
          <w:lang w:val="fr_FR" w:bidi="fr_FR"/>
        </w:rPr>
      </w:r>
      <w:r>
        <w:rPr>
          <w:lang w:val="fr_FR" w:bidi="fr_FR"/>
        </w:rPr>
        <w:t>Arrêtez la représentation : Demandez à l’acteur qui joue les gens qui vivent pendant cette période : « Que ressentez-vous ? » Vous entendrez peut-être des choses comme : « Terrifié. Qu'est-ce qu'il y a de pire qui pourrait arriver ? » « Sans espoir. Je ne sais pas où me cacher pour être en sécurité », et « C’est sûrement la puissance de Dieu. » Reprenez la représentation.</w:t>
      </w:r>
    </w:p>
    <w:p>
      <w:pPr/>
      <w:r>
        <w:rPr>
          <w:lang w:val="fr_FR" w:bidi="fr_FR"/>
        </w:rPr>
      </w:r>
      <w:r>
        <w:rPr>
          <w:lang w:val="fr_FR" w:bidi="fr_FR"/>
        </w:rPr>
        <w:t>Représentez Jésus en train de dire qu’à ce moment-là, les gens le verront venir dans un nuage. Jésus dit à ses disciples que quand ces choses arrivent qu’ils sauront que Dieu se prépare à les libérer de leur souffrance. Jésus leur dit d’être courageux.</w:t>
      </w:r>
    </w:p>
    <w:p>
      <w:pPr/>
      <w:r>
        <w:rPr>
          <w:lang w:val="fr_FR" w:bidi="fr_FR"/>
        </w:rPr>
      </w:r>
      <w:r>
        <w:rPr>
          <w:lang w:val="fr_FR" w:bidi="fr_FR"/>
        </w:rPr>
        <w:t>Arrêtez la représentation : Demandez à l'acteur qui joue le rôle des disciples : « Que ressentez-vous ? » Vous entendrez peut-être des choses comme : « Dans la crainte. J’ai vu Jésus marcher sur l’eau. Je peux l’imaginer revenir dans les nuages », « J’espère vivre pour voir ce jour », et « Déterminé. Il sera difficile d’être courageux pendant la souffrance, mais je sais que Jésus m’aidera.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parle à ses disciples de la destruction à venir de </w:t>
      </w:r>
      <w:r>
        <w:rPr>
          <w:b/>
          <w:lang w:val="fr_FR" w:bidi="fr_FR"/>
        </w:rPr>
        <w:t>Jérusalem</w:t>
      </w:r>
      <w:r>
        <w:rPr>
          <w:lang w:val="fr_FR" w:bidi="fr_FR"/>
        </w:rPr>
        <w:t xml:space="preserve">. Jérusalem était la capitale religieuse des Juifs située dans la province de Judée. C’était aussi l’endroit où était situé le </w:t>
      </w:r>
      <w:r>
        <w:rPr>
          <w:b/>
          <w:lang w:val="fr_FR" w:bidi="fr_FR"/>
        </w:rPr>
        <w:t>temple</w:t>
      </w:r>
      <w:r>
        <w:rPr>
          <w:lang w:val="fr_FR" w:bidi="fr_FR"/>
        </w:rPr>
        <w:t xml:space="preserve">. Jésus dit que dans le futur le </w:t>
      </w:r>
      <w:r>
        <w:rPr>
          <w:lang w:val="fr_FR" w:bidi="fr_FR"/>
        </w:rPr>
        <w:t>temple</w:t>
      </w:r>
      <w:r>
        <w:rPr>
          <w:lang w:val="fr_FR" w:bidi="fr_FR"/>
        </w:rPr>
        <w:t xml:space="preserve"> et Jérusalem seront complètement détruits par les ennemis d’Israël.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Jésus dit que Jérusalem sera piétinée par les </w:t>
      </w:r>
      <w:r>
        <w:rPr>
          <w:b/>
          <w:lang w:val="fr_FR" w:bidi="fr_FR"/>
        </w:rPr>
        <w:t>Gentils</w:t>
      </w:r>
      <w:r>
        <w:rPr>
          <w:lang w:val="fr_FR" w:bidi="fr_FR"/>
        </w:rPr>
        <w:t xml:space="preserve">, c'est-à-dire des non-Juifs. C’était une autre façon de dire que des nations non-juives conquérraient Jérusalem et marcheraient dans les rues avec mépris pour la ville et les Juifs. Dieu permettra aux Gentils de régner sur Jérusalem pendant une période de temps ou jusqu’à ce que le moment des Gentils soit accompli. Assurez-vous de traduire Gentil de la même manière que précédemment. </w:t>
      </w:r>
      <w:r>
        <w:rPr>
          <w:lang w:val="fr_FR" w:bidi="fr_FR"/>
        </w:rPr>
        <w:t>Gentil</w:t>
      </w:r>
      <w:r>
        <w:rPr>
          <w:lang w:val="fr_FR" w:bidi="fr_FR"/>
        </w:rPr>
        <w:t xml:space="preserve"> se trouve dans le glossaire principal.</w:t>
      </w:r>
    </w:p>
    <w:p>
      <w:pPr/>
      <w:r>
        <w:rPr>
          <w:lang w:val="fr_FR" w:bidi="fr_FR"/>
        </w:rPr>
      </w:r>
      <w:r>
        <w:rPr>
          <w:lang w:val="fr_FR" w:bidi="fr_FR"/>
        </w:rPr>
        <w:t xml:space="preserve">Jésus décrit ensuite les </w:t>
      </w:r>
      <w:r>
        <w:rPr>
          <w:b/>
          <w:lang w:val="fr_FR" w:bidi="fr_FR"/>
        </w:rPr>
        <w:t>signes</w:t>
      </w:r>
      <w:r>
        <w:rPr>
          <w:lang w:val="fr_FR" w:bidi="fr_FR"/>
        </w:rPr>
        <w:t xml:space="preserve"> qui montreront que son retour est proche. Un signe est une indication que quelque chose arrivera. Ces signes incluaient des choses qui arriveraient au soleil, à la lune et aux étoiles. Dans ce contexte, </w:t>
      </w:r>
      <w:r>
        <w:rPr>
          <w:b/>
          <w:lang w:val="fr_FR" w:bidi="fr_FR"/>
        </w:rPr>
        <w:t>nations</w:t>
      </w:r>
      <w:r>
        <w:rPr>
          <w:lang w:val="fr_FR" w:bidi="fr_FR"/>
        </w:rPr>
        <w:t xml:space="preserve"> fait référence à des gens de différents pays ou régions géographiques. Ces gens seront terrifiés à cause des signes. Assurez-vous de traduire signe et nation de la même manière que précédemment. Les deux termes, </w:t>
      </w:r>
      <w:r>
        <w:rPr>
          <w:lang w:val="fr_FR" w:bidi="fr_FR"/>
        </w:rPr>
        <w:t>signe</w:t>
      </w:r>
      <w:r>
        <w:rPr>
          <w:lang w:val="fr_FR" w:bidi="fr_FR"/>
        </w:rPr>
        <w:t xml:space="preserve"> et </w:t>
      </w:r>
      <w:r>
        <w:rPr>
          <w:lang w:val="fr_FR" w:bidi="fr_FR"/>
        </w:rPr>
        <w:t>nation</w:t>
      </w:r>
      <w:r>
        <w:rPr>
          <w:lang w:val="fr_FR" w:bidi="fr_FR"/>
        </w:rPr>
        <w:t>, se trouvent dans le glossaire principal.</w:t>
      </w:r>
    </w:p>
    <w:p>
      <w:pPr/>
      <w:r>
        <w:rPr>
          <w:lang w:val="fr_FR" w:bidi="fr_FR"/>
        </w:rPr>
      </w:r>
      <w:r>
        <w:rPr>
          <w:lang w:val="fr_FR" w:bidi="fr_FR"/>
        </w:rPr>
        <w:t xml:space="preserve">Quand Jésus dit que les « corps </w:t>
      </w:r>
      <w:r>
        <w:rPr>
          <w:b/>
          <w:lang w:val="fr_FR" w:bidi="fr_FR"/>
        </w:rPr>
        <w:t>célestes</w:t>
      </w:r>
      <w:r>
        <w:rPr>
          <w:lang w:val="fr_FR" w:bidi="fr_FR"/>
        </w:rPr>
        <w:t xml:space="preserve"> seront secoués », il fait très probablement référence à Dieu qui secoue la lune, le soleil et les étoiles puisqu’il les a déjà mentionnés auparavant. Ici, céleste fait référence au ciel par opposition au lieu où vit Dieu. </w:t>
      </w:r>
      <w:r>
        <w:rPr>
          <w:lang w:val="fr_FR" w:bidi="fr_FR"/>
        </w:rPr>
        <w:t>Ciel</w:t>
      </w:r>
      <w:r>
        <w:rPr>
          <w:lang w:val="fr_FR" w:bidi="fr_FR"/>
        </w:rPr>
        <w:t xml:space="preserve"> se trouve dans le glossaire principal.</w:t>
      </w:r>
    </w:p>
    <w:p>
      <w:pPr/>
      <w:r>
        <w:rPr>
          <w:lang w:val="fr_FR" w:bidi="fr_FR"/>
        </w:rPr>
      </w:r>
      <w:r>
        <w:rPr>
          <w:lang w:val="fr_FR" w:bidi="fr_FR"/>
        </w:rPr>
        <w:t xml:space="preserve">Jésus parle de son retour sur la terre et s’appelle lui-même le </w:t>
      </w:r>
      <w:r>
        <w:rPr>
          <w:b/>
          <w:lang w:val="fr_FR" w:bidi="fr_FR"/>
        </w:rPr>
        <w:t>Fils de l’homme</w:t>
      </w:r>
      <w:r>
        <w:rPr>
          <w:lang w:val="fr_FR" w:bidi="fr_FR"/>
        </w:rPr>
        <w:t xml:space="preserve">. C’était un titre que Jésus utilisait pour lui-même qui signifiait qu’il était pleinement Dieu et pleinement homme. Cela signifie qu’il représente tout le monde et que Dieu lui a donné tout pouvoir et autorité. Assurez-vous de traduire Fils de l'Homme de la même façon que vous l'avez fait auparavant. </w:t>
      </w:r>
      <w:r>
        <w:rPr>
          <w:lang w:val="fr_FR" w:bidi="fr_FR"/>
        </w:rPr>
        <w:t>Fils de l'homme</w:t>
      </w:r>
      <w:r>
        <w:rPr>
          <w:lang w:val="fr_FR" w:bidi="fr_FR"/>
        </w:rPr>
        <w:t xml:space="preserve"> se trouve dans le glossaire principal.</w:t>
      </w:r>
    </w:p>
    <w:p>
      <w:pPr/>
      <w:r>
        <w:rPr>
          <w:lang w:val="fr_FR" w:bidi="fr_FR"/>
        </w:rPr>
      </w:r>
      <w:r>
        <w:rPr>
          <w:lang w:val="fr_FR" w:bidi="fr_FR"/>
        </w:rPr>
        <w:t xml:space="preserve">Jésus dit qu’il reviendra en toute puissance et en gloire. </w:t>
      </w:r>
      <w:r>
        <w:rPr>
          <w:b/>
          <w:lang w:val="fr_FR" w:bidi="fr_FR"/>
        </w:rPr>
        <w:t>Gloire</w:t>
      </w:r>
      <w:r>
        <w:rPr>
          <w:lang w:val="fr_FR" w:bidi="fr_FR"/>
        </w:rPr>
        <w:t xml:space="preserve"> fait référence à l’éclat brillant qui est associé à la présence de Dieu. Assurez-vous de traduire gloire de la même façon que dans les passages précédents. </w:t>
      </w:r>
      <w:r>
        <w:rPr>
          <w:lang w:val="fr_FR" w:bidi="fr_FR"/>
        </w:rPr>
        <w:t>Glory</w:t>
      </w:r>
      <w:r>
        <w:rPr>
          <w:lang w:val="fr_FR" w:bidi="fr_FR"/>
        </w:rPr>
        <w:t xml:space="preserve"> se trouve dans le glossaire principal.</w:t>
      </w:r>
    </w:p>
    <w:p>
      <w:pPr/>
      <w:r>
        <w:rPr>
          <w:lang w:val="fr_FR" w:bidi="fr_FR"/>
        </w:rPr>
      </w:r>
      <w:r>
        <w:rPr>
          <w:lang w:val="fr_FR" w:bidi="fr_FR"/>
        </w:rPr>
        <w:t xml:space="preserve">Quand les disciples voient ces signes futurs, ils peuvent être confiants parce qu’ils savent que le retour de Jésus est proche. Ils peuvent être confiants parce qu’ils savent que Jésus apporte la </w:t>
      </w:r>
      <w:r>
        <w:rPr>
          <w:b/>
          <w:lang w:val="fr_FR" w:bidi="fr_FR"/>
        </w:rPr>
        <w:t>rédemption</w:t>
      </w:r>
      <w:r>
        <w:rPr>
          <w:lang w:val="fr_FR" w:bidi="fr_FR"/>
        </w:rPr>
        <w:t xml:space="preserve">, ou la liberté de la souffrance à laquelle ils sont confrontés. Assurez-vous de traduire rédemption de la même manière que précédemment. </w:t>
      </w:r>
      <w:r>
        <w:rPr>
          <w:lang w:val="fr_FR" w:bidi="fr_FR"/>
        </w:rPr>
        <w:t>Rédemption</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21:29–38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21.29–38.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enseigné quotidiennement au temple à Jérusalem. Pendant que Jésus et ses disciples s’éloignent du temple, Jésus explique des événements futurs, y compris la destruction du temple et des signes que Jésus reviendra bientôt. Jésus utilise maintenant une parabole pour comparer les signes de son retour à de nouvelles feuilles qui poussent sur les arbres.</w:t>
      </w:r>
    </w:p>
    <w:p>
      <w:pPr/>
      <w:r>
        <w:rPr>
          <w:lang w:val="fr_FR" w:bidi="fr_FR"/>
        </w:rPr>
      </w:r>
      <w:r>
        <w:rPr>
          <w:lang w:val="fr_FR" w:bidi="fr_FR"/>
        </w:rPr>
        <w:t>Plus tôt, les disciples ont demandé à Jésus des signes pour savoir quand serait la destruction du temple. Jésus leur a donné non seulement des signes pour la destruction de Jérusalem, mais aussi pour le retour futur de Jésus sur la terre. Pour mieux expliquer ces signes, Jésus raconte une parabole, c'est-à-dire une courte histoire, au sujet de feuilles qui poussent sur les arbres. Jésus utilise un figuier comme exemple. Il s'agissait d'un arbre fruitier commun qui poussait en Israël. Les figuiers perdent leurs feuilles pendant l’hiver, mais au printemps les branches germent de nouvelles feuilles et des bourgeons qui poussent du fruit. Le printemps fait référence à une saison où des fleurs et des fruits commencent à pousser sur les arbres et les plantes. Tout le monde savait que quand les figuiers font germer des feuilles, alors l'été, c'est-à-dire une saison de croissance par temps chaud, était proche. Comme vous vous en souvenez peut-être, Jésus utilise fréquemment des figuiers dans ses paraboles pour représenter Israël.</w:t>
      </w:r>
    </w:p>
    <w:p>
      <w:pPr/>
      <w:r>
        <w:rPr>
          <w:lang w:val="fr_FR" w:bidi="fr_FR"/>
        </w:rPr>
      </w:r>
      <w:r>
        <w:rPr>
          <w:lang w:val="fr_FR" w:bidi="fr_FR"/>
        </w:rPr>
        <w:t>Arrêtez-vous et montrez une image d’un figuier. Comment les arbres changent-ils pendant différentes saisons dans votre culture ? Si les arbres ne perdent pas leurs feuilles là où vous vivez, décrivez d’autres exemples de la nature qui montrent que les saisons changent.</w:t>
      </w:r>
    </w:p>
    <w:p>
      <w:pPr/>
      <w:r>
        <w:rPr>
          <w:lang w:val="fr_FR" w:bidi="fr_FR"/>
        </w:rPr>
      </w:r>
      <w:r>
        <w:rPr>
          <w:lang w:val="fr_FR" w:bidi="fr_FR"/>
        </w:rPr>
        <w:t>Jésus utilise des mots comme « de même » pour faire une comparaison. Jésus dit que de la même manière que les gens voient de nouvelles feuilles et savent que l’été vient, les disciples devraient voir arriver les signes qu’il avait mentionnés et savent que le royaume de Dieu est proche. Puisque Jésus n’est pas encore revenu, ses paroles s’appliquent à quiconque lui fait confiance et lui obéit dans le futur. Dans ce contexte, le royaume de Dieu fait référence à la fin des temps où le royaume parfait de Dieu est le seul qui existe, et Jésus régnera dans les cœurs de son peuple en tant que roi. Pour Luc, le royaume de Dieu qui s’approche inclut à la fois Dieu qui règne dans le cœur de son peuple maintenant, et le retour de Jésus. Dans cet enseignement, Jésus se concentre sur le moment où il revient.</w:t>
      </w:r>
    </w:p>
    <w:p>
      <w:pPr/>
      <w:r>
        <w:rPr>
          <w:lang w:val="fr_FR" w:bidi="fr_FR"/>
        </w:rPr>
      </w:r>
      <w:r>
        <w:rPr>
          <w:lang w:val="fr_FR" w:bidi="fr_FR"/>
        </w:rPr>
        <w:t>Jésus utilise régulièrement la phrase « Je vous dis la vérité » pour souligner quelque chose d’important qu’il était sur le point de dire. Jésus veut que les gens écoutent attentivement quand il dit que « Les gens de cette génération ne passeront pas jusqu’à ce que toutes ces choses soient arrivées. » L’interprétation de « cette génération » signifie généralement des gens qui vivent en même temps, mais cela pourrait aussi faire référence à des gens qui continuent de rejeter Jésus en tant que Sauveur promis et de traiter les disciples avec hostilité jusqu’au retour de Jésus. Certains exégètes interprètent « toutes ces choses » comme seulement les signes qui marquent la destruction de Jérusalem, par opposition à tous les signes qui incluaient ce qui arriverait avant le retour de Jésus. Cela signifierait que plusieurs des gens qui écoutent Jésus seraient encore vivants quand des ennemis détruiraient Jérusalem dans le futur. Il est préférable de permettre les deux interprétations dans votre traduction.</w:t>
      </w:r>
    </w:p>
    <w:p>
      <w:pPr/>
      <w:r>
        <w:rPr>
          <w:lang w:val="fr_FR" w:bidi="fr_FR"/>
        </w:rPr>
      </w:r>
      <w:r>
        <w:rPr>
          <w:lang w:val="fr_FR" w:bidi="fr_FR"/>
        </w:rPr>
        <w:t>Les gens voient généralement les cieux, c'est-à-dire le ciel, et la terre comme endurants et fermes, mais Jésus dit qu’ils viendraient à une fin. Cependant, Jésus dit que ses paroles ne passeront pas ; elles existeront toujours et se prouveront être fiables et vraies.</w:t>
      </w:r>
    </w:p>
    <w:p>
      <w:pPr/>
      <w:r>
        <w:rPr>
          <w:lang w:val="fr_FR" w:bidi="fr_FR"/>
        </w:rPr>
      </w:r>
      <w:r>
        <w:rPr>
          <w:lang w:val="fr_FR" w:bidi="fr_FR"/>
        </w:rPr>
        <w:t>Jésus avertit ses disciples d’être prudents. Tout comme Jésus a averti ses disciples auparavant avec les paraboles du serviteur patient et du propriétaire de maison qui a été volé, Jésus veut que ses disciples soient constamment alertes et prêts pour son retour, quelque chose qu’ils ne peuvent faire qu’en priant sans cesse. Jésus ne veut pas que le cœur de ses disciples soit alourdi. C’était une autre façon de dire qu’il ne voulait pas qu’ils aient des fardeaux et soient distraits comme les autres. Jésus décrit des comportements qui font que les gens deviennent plus intéressés par eux-mêmes que par Dieu et ses voies. Ils iraient à des fêtes, s’enivreraient et agiraient sans maîtrise de soi. Ils s’inquiéteraient aussi ou auraient de l’anxiété au sujet de la vie, par exemple ce qu’ils porteraient ou ce qu’ils mangeraient. Jésus dit que si les disciples se permettent d’être alourdis et distraits comme les autres, alors ils ne seront pas prêts le jour où Jésus revient.</w:t>
      </w:r>
    </w:p>
    <w:p>
      <w:pPr/>
      <w:r>
        <w:rPr>
          <w:lang w:val="fr_FR" w:bidi="fr_FR"/>
        </w:rPr>
      </w:r>
      <w:r>
        <w:rPr>
          <w:lang w:val="fr_FR" w:bidi="fr_FR"/>
        </w:rPr>
        <w:t>Arrêtez-vous et discutez avec votre équipe : Quelles sont les distractions ou les angoisses communes pour les gens dans votre culture ? Que font les gens quand ils se sentent anxieux ?</w:t>
      </w:r>
    </w:p>
    <w:p>
      <w:pPr/>
      <w:r>
        <w:rPr>
          <w:lang w:val="fr_FR" w:bidi="fr_FR"/>
        </w:rPr>
      </w:r>
      <w:r>
        <w:rPr>
          <w:lang w:val="fr_FR" w:bidi="fr_FR"/>
        </w:rPr>
        <w:t>Jésus dit que s’ils ne sont pas prêts, « ce jour se fermera soudainement sur vous comme un piège. » Jésus utilise une comparaison pour dire que les disciples ne s’attendraient pas à ce que Jésus revienne, tout comme un animal ne s’attend pas au piège qui l’attrape. Jésus dit que le jour de son retour affectera la face de toute la terre, c'est-à-dire tous ceux qui vivent dans le monde. Jésus ordonne à ses disciples d’être toujours alertes et de faire cela en priant. De cette façon, ils seraient prêts pour son retour. Jésus veut que ses disciples prient pour avoir la force d’échapper aux choses terribles qui arriveraient. Cela implique que ses disciples seraient en danger de faire des choses, comme devenir ivres ou anxieux, qui leur donneraient honte de se tenir en présence de Jésus à la fin des temps. Mais Jésus veut qu’ils regardent et prient pour qu’ils aient la force d’endurer tous les moments difficiles qui arriveront avant son retour.</w:t>
      </w:r>
    </w:p>
    <w:p>
      <w:pPr/>
      <w:r>
        <w:rPr>
          <w:lang w:val="fr_FR" w:bidi="fr_FR"/>
        </w:rPr>
      </w:r>
      <w:r>
        <w:rPr>
          <w:lang w:val="fr_FR" w:bidi="fr_FR"/>
        </w:rPr>
        <w:t>Arrêtez-vous et discutez avec votre équipe : Comment les gens se préparent-ils à être en présence de quelqu’un d’important ? Quelles actions donnent à quelqu’un de la confiance pour se tenir en leur présence ?</w:t>
      </w:r>
    </w:p>
    <w:p>
      <w:pPr/>
      <w:r>
        <w:rPr>
          <w:lang w:val="fr_FR" w:bidi="fr_FR"/>
        </w:rPr>
      </w:r>
      <w:r>
        <w:rPr>
          <w:lang w:val="fr_FR" w:bidi="fr_FR"/>
        </w:rPr>
        <w:t>Se tenir devant le Fils de l’homme signifie se tenir devant Jésus. Ce titre fait référence au fait que Jésus a toute puissance et toute autorité. Les gens se tiendront devant Jésus à un moment après que Jésus soit revenu sur la terre et après que le moment de la souffrance soit terminé. Ensuite, tous les disciples de Jésus qui sont restés fidèles pourront venir sans honte en présence de Jésus, leur roi victorieux.</w:t>
      </w:r>
    </w:p>
    <w:p>
      <w:pPr/>
      <w:r>
        <w:rPr>
          <w:lang w:val="fr_FR" w:bidi="fr_FR"/>
        </w:rPr>
      </w:r>
      <w:r>
        <w:rPr>
          <w:lang w:val="fr_FR" w:bidi="fr_FR"/>
        </w:rPr>
        <w:t>Luc nous rappelle que Jésus passait chaque jour à enseigner au temple. C’était pendant la semaine avant sa mort. Nous savons par l’histoire suivante que les Juifs célébraient des fêtes religieuses à Jérusalem, ce qui faisait que la ville était pleine de gens de tout Israël. Jésus passe donc ses nuits à l’extérieur de la ville sur le mont des Oliviers, c'est-à-dire une colline située à l’est de Jérusalem. Chaque matin, Jésus retourne au temple et les gens viennent entendre ses enseignements.</w:t>
      </w:r>
    </w:p>
    <w:p>
      <w:pPr/>
      <w:r>
        <w:rPr>
          <w:lang w:val="fr_FR" w:bidi="fr_FR"/>
        </w:rPr>
      </w:r>
      <w:r>
        <w:rPr>
          <w:lang w:val="fr_FR" w:bidi="fr_FR"/>
        </w:rPr>
        <w:t>Arrêtez-vous et montrez à votre équipe une carte de l’endroit où est situé le mont des Oliviers par rapport au temple à Jérusalem.</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enseigne à ses disciples près du temple à Jérusalem. Il y a beaucoup de gens autour d’eux. Jésus raconte une parabole à propos d'un figuier. Jésus dit à ses disciples que quand ils verront les signes dont il leur a parlé, son retour sera proche.</w:t>
      </w:r>
    </w:p>
    <w:p>
      <w:pPr/>
      <w:r>
        <w:rPr>
          <w:lang w:val="fr_FR" w:bidi="fr_FR"/>
        </w:rPr>
      </w:r>
      <w:r>
        <w:rPr>
          <w:b/>
          <w:lang w:val="fr_FR" w:bidi="fr_FR"/>
        </w:rPr>
        <w:t>Deuxième partie :</w:t>
      </w:r>
      <w:r>
        <w:rPr>
          <w:lang w:val="fr_FR" w:bidi="fr_FR"/>
        </w:rPr>
        <w:t xml:space="preserve"> Jésus dit que le ciel et la terre passeront, mais ses paroles seront pour toujours. Jésus avertit ses disciples de ne pas être distraits comme les autres, mais d’être toujours prêts pour son retour. Jésus dit que s’ils sont dans la prière et prêts, alors ils se tiendront avec confiance devant lui à la fin des temps.</w:t>
      </w:r>
    </w:p>
    <w:p>
      <w:pPr/>
      <w:r>
        <w:rPr>
          <w:lang w:val="fr_FR" w:bidi="fr_FR"/>
        </w:rPr>
      </w:r>
      <w:r>
        <w:rPr>
          <w:b/>
          <w:lang w:val="fr_FR" w:bidi="fr_FR"/>
        </w:rPr>
        <w:t>Troisième partie :</w:t>
      </w:r>
      <w:r>
        <w:rPr>
          <w:lang w:val="fr_FR" w:bidi="fr_FR"/>
        </w:rPr>
        <w:t xml:space="preserve"> Jésus enseigne chaque jour au temple et de grandes foules de gens l’écoutent, mais chaque nuit, il va au mont des Oliviers pour se reposer.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gens qui voient des feuilles</w:t>
      </w:r>
    </w:p>
    <w:p>
      <w:pPr>
        <w:pStyle w:val="ListBullet"/>
        <w:spacing w:line="240" w:lineRule="auto"/>
        <w:ind w:left="720"/>
      </w:pPr>
      <w:r>
        <w:rPr>
          <w:lang w:val="fr_FR" w:bidi="fr_FR"/>
        </w:rPr>
      </w:r>
      <w:r>
        <w:rPr>
          <w:lang w:val="fr_FR" w:bidi="fr_FR"/>
        </w:rPr>
        <w:t>Les gens qui sont distraits et inquiets</w:t>
      </w:r>
    </w:p>
    <w:p>
      <w:pPr>
        <w:pStyle w:val="ListBullet"/>
        <w:spacing w:line="240" w:lineRule="auto"/>
        <w:ind w:left="720"/>
      </w:pPr>
      <w:r>
        <w:rPr>
          <w:lang w:val="fr_FR" w:bidi="fr_FR"/>
        </w:rPr>
      </w:r>
      <w:r>
        <w:rPr>
          <w:lang w:val="fr_FR" w:bidi="fr_FR"/>
        </w:rPr>
        <w:t>Les foules qui écoutent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et ses disciples sont proches du temple à Jérusalem. Des foules de gens ont écouté les enseignements de Jésus et sont à proximité. Jésus continue de répondre à la question de ses disciples au sujet des signes futurs que la fin est proche.</w:t>
      </w:r>
    </w:p>
    <w:p>
      <w:pPr/>
      <w:r>
        <w:rPr>
          <w:lang w:val="fr_FR" w:bidi="fr_FR"/>
        </w:rPr>
      </w:r>
      <w:r>
        <w:rPr>
          <w:lang w:val="fr_FR" w:bidi="fr_FR"/>
        </w:rPr>
        <w:t>Il est important de se rappeler que les figuiers étaient très communs en Israël. Tout le monde savait qu’ils perdaient leurs feuilles en hiver et quand leurs feuilles commençaient à pousser à nouveau, que l'été était proche.</w:t>
      </w:r>
    </w:p>
    <w:p>
      <w:pPr/>
      <w:r>
        <w:rPr>
          <w:lang w:val="fr_FR" w:bidi="fr_FR"/>
        </w:rPr>
      </w:r>
      <w:r>
        <w:rPr>
          <w:lang w:val="fr_FR" w:bidi="fr_FR"/>
        </w:rPr>
        <w:t>Il est important de se rappeler que quand Jésus dit : « Quand vous voyez ces choses arriver », il parle des signes qu’il a donnés pour le retour du Fils de l’homme, pas des signes avant la destruction de Jérusalem.</w:t>
      </w:r>
    </w:p>
    <w:p>
      <w:pPr/>
      <w:r>
        <w:rPr>
          <w:lang w:val="fr_FR" w:bidi="fr_FR"/>
        </w:rPr>
      </w:r>
      <w:r>
        <w:rPr>
          <w:lang w:val="fr_FR" w:bidi="fr_FR"/>
        </w:rPr>
        <w:t>Il est important de se rappeler que quand Jésus dit : « Mes paroles ne passeront jamais », il ne dit pas que les paroles sont des êtres vivants, mais que les paroles que Jésus a prononcées au sujet du futur seront accomplies, ou deviendront vraies.</w:t>
      </w:r>
    </w:p>
    <w:p>
      <w:pPr/>
      <w:r>
        <w:rPr>
          <w:lang w:val="fr_FR" w:bidi="fr_FR"/>
        </w:rPr>
      </w:r>
      <w:r>
        <w:rPr>
          <w:lang w:val="fr_FR" w:bidi="fr_FR"/>
        </w:rPr>
        <w:t>Il est important de se rappeler que quand Jésus dit que le royaume de Dieu est proche, il fait référence à son retour futur dans un nuage quand il apportera la rédemption, c'est-à-dire la liberté de la souffrance, à ses disciples.</w:t>
      </w:r>
    </w:p>
    <w:p>
      <w:pPr/>
      <w:r>
        <w:rPr>
          <w:lang w:val="fr_FR" w:bidi="fr_FR"/>
        </w:rPr>
      </w:r>
      <w:r>
        <w:rPr>
          <w:lang w:val="fr_FR" w:bidi="fr_FR"/>
        </w:rPr>
        <w:t>Il est important de se rappeler que quand Jésus dit : « En vérité je vous le dis », qu’il est sur le point de dire quelque chose de très important. Jésus veut que ses disciples écoutent attentivement.</w:t>
      </w:r>
    </w:p>
    <w:p>
      <w:pPr/>
      <w:r>
        <w:rPr>
          <w:lang w:val="fr_FR" w:bidi="fr_FR"/>
        </w:rPr>
      </w:r>
      <w:r>
        <w:rPr>
          <w:lang w:val="fr_FR" w:bidi="fr_FR"/>
        </w:rPr>
        <w:t>Il est important de se rappeler que Jésus utilise une figure de langage quand il dit : « Vos cœurs seront alourdis. » C’était une autre façon de dire qu’une personne se sentait submergée, comme si elle portait quelque chose de lourd.</w:t>
      </w:r>
    </w:p>
    <w:p>
      <w:pPr/>
      <w:r>
        <w:rPr>
          <w:lang w:val="fr_FR" w:bidi="fr_FR"/>
        </w:rPr>
      </w:r>
      <w:r>
        <w:rPr>
          <w:lang w:val="fr_FR" w:bidi="fr_FR"/>
        </w:rPr>
        <w:t>Il est important de se rappeler que Jésus enseignait au temple chaque jour pendant la semaine avant sa mort. Des foules de gens étaient à Jérusalem pour célébrer des fêtes religieuses, beaucoup de gens écoutaient Jésus au quotidien.</w:t>
      </w:r>
    </w:p>
    <w:p>
      <w:pPr/>
      <w:r>
        <w:rPr>
          <w:lang w:val="fr_FR" w:bidi="fr_FR"/>
        </w:rPr>
      </w:r>
      <w:r>
        <w:rPr>
          <w:lang w:val="fr_FR" w:bidi="fr_FR"/>
        </w:rPr>
        <w:t>Il est important de se rappeler que Jérusalem était surpeuplée. Jésus voyage donc hors de la ville le soir et passe ses nuits sur le mont des Oliviers. Le mont des Oliviers était une colline à l’est de Jérusalem.</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gens qui voient des feuilles</w:t>
      </w:r>
    </w:p>
    <w:p>
      <w:pPr>
        <w:pStyle w:val="ListBullet"/>
        <w:spacing w:line="240" w:lineRule="auto"/>
        <w:ind w:left="720"/>
      </w:pPr>
      <w:r>
        <w:rPr>
          <w:lang w:val="fr_FR" w:bidi="fr_FR"/>
        </w:rPr>
      </w:r>
      <w:r>
        <w:rPr>
          <w:lang w:val="fr_FR" w:bidi="fr_FR"/>
        </w:rPr>
        <w:t>Les gens qui sont distraits et inquiets</w:t>
      </w:r>
    </w:p>
    <w:p>
      <w:pPr>
        <w:pStyle w:val="ListBullet"/>
        <w:spacing w:line="240" w:lineRule="auto"/>
        <w:ind w:left="720"/>
      </w:pPr>
      <w:r>
        <w:rPr>
          <w:lang w:val="fr_FR" w:bidi="fr_FR"/>
        </w:rPr>
      </w:r>
      <w:r>
        <w:rPr>
          <w:lang w:val="fr_FR" w:bidi="fr_FR"/>
        </w:rPr>
        <w:t>Les foules qui écoutent Jésus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Jésus en train d’enseigner à ses disciples près du temple au sujet d’événements futurs. Des foules de gens sont autour d’eux et entrent et sortent du temple.</w:t>
      </w:r>
    </w:p>
    <w:p>
      <w:pPr/>
      <w:r>
        <w:rPr>
          <w:lang w:val="fr_FR" w:bidi="fr_FR"/>
        </w:rPr>
      </w:r>
      <w:r>
        <w:rPr>
          <w:lang w:val="fr_FR" w:bidi="fr_FR"/>
        </w:rPr>
        <w:t>Assurez-vous que l’équipe représente la parabole de Jésus au moment où il la raconte. Les gens voient des feuilles germer sur un figuier et sont heureux parce qu’ils savent que l’été vient. En même temps, les disciples voient des signes dans le ciel et l’océan, tout comme Jésus leur a dit que cela allait arriver. Quand ils voient cela, ils commencent à chercher le retour de Jésus dans le ciel. Assurez-vous de montrer que cela arrive dans le futur.</w:t>
      </w:r>
    </w:p>
    <w:p>
      <w:pPr/>
      <w:r>
        <w:rPr>
          <w:lang w:val="fr_FR" w:bidi="fr_FR"/>
        </w:rPr>
      </w:r>
      <w:r>
        <w:rPr>
          <w:lang w:val="fr_FR" w:bidi="fr_FR"/>
        </w:rPr>
        <w:t>Assurez-vous que l’équipe représente des gens qui s’enivrent et que les autres s’inquiètent, mais les disciples se souviennent des paroles de Jésus et prient souvent. Représentez les disciples qui se tiennent avec confiance dans la présence de Jésus dans le ciel.</w:t>
      </w:r>
    </w:p>
    <w:p>
      <w:pPr/>
      <w:r>
        <w:rPr>
          <w:lang w:val="fr_FR" w:bidi="fr_FR"/>
        </w:rPr>
      </w:r>
      <w:r>
        <w:rPr>
          <w:lang w:val="fr_FR" w:bidi="fr_FR"/>
        </w:rPr>
        <w:t>Assurez-vous que l’équipe représente Jésus qui quitte Jérusalem chaque soir et qui reste sur le mont des Oliviers la nuit. Jésus retourne tôt au temple chaque matin pour enseigner. Des foules de gens viennent écouter Jésus.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raconter la parabole du figuier. Pendant que Jésus raconte la parabole, quelqu’un peut représenter le fait qu’il observe la plante qui germe et reconnaît que l’été est proche. Jésus leur dit que de la même manière ils sauront quand ils verront les signes que le royaume de Dieu est proche. Représentez un disciple qui voit les signes et commence à chercher Jésus. Jésus dit que ses paroles ne passeront jamais.</w:t>
      </w:r>
    </w:p>
    <w:p>
      <w:pPr/>
      <w:r>
        <w:rPr>
          <w:lang w:val="fr_FR" w:bidi="fr_FR"/>
        </w:rPr>
      </w:r>
      <w:r>
        <w:rPr>
          <w:lang w:val="fr_FR" w:bidi="fr_FR"/>
        </w:rPr>
        <w:t>Arrêtez la représentation : Demandez à l’acteur qui joue un disciple dans le futur : « Que ressentez-vous ? » Vous entendrez peut-être des choses comme : « Je savais que ce moment viendrait », « J’ai peur, mais je fais confiance à ce que Jésus a dit. Il doit venir bientôt ! » et « Soulagé, Jésus est sur le point de venir. Je continuerai à me tenir dans la prière. » Reprenez la représentation.</w:t>
      </w:r>
    </w:p>
    <w:p>
      <w:pPr/>
      <w:r>
        <w:rPr>
          <w:lang w:val="fr_FR" w:bidi="fr_FR"/>
        </w:rPr>
      </w:r>
      <w:r>
        <w:rPr>
          <w:lang w:val="fr_FR" w:bidi="fr_FR"/>
        </w:rPr>
        <w:t>Représentez Jésus en train de dire à ses disciples de ne pas faire les choses qui sont représentées, mais de veiller et de prier. Représentez des gens qui sont submergés. Ils s’adonnent à des plaisirs comme des fêtes et l’ivresse. Mais les disciples prient et fuient ce genre de comportement.</w:t>
      </w:r>
    </w:p>
    <w:p>
      <w:pPr/>
      <w:r>
        <w:rPr>
          <w:lang w:val="fr_FR" w:bidi="fr_FR"/>
        </w:rPr>
      </w:r>
      <w:r>
        <w:rPr>
          <w:lang w:val="fr_FR" w:bidi="fr_FR"/>
        </w:rPr>
        <w:t>Arrêtez la représentation : Demandez à l’acteur qui joue les gens qui font la fête : « Que ressentez-vous ? » Vous entendrez peut-être des choses comme : « Pourquoi ne font-ils pas la fête avec nous ? Ne savent-ils pas que Jésus est mort et ne revient pas ? » « Au moins je me sens mieux quand je n’ai pas à penser à ce qui arrive autour de moi », et « Amer. Avec tout ce qui arrive dans le monde, Dieu ne se soucie sûrement pas de nous. » Reprenez la représentation.</w:t>
      </w:r>
    </w:p>
    <w:p>
      <w:pPr/>
      <w:r>
        <w:rPr>
          <w:lang w:val="fr_FR" w:bidi="fr_FR"/>
        </w:rPr>
      </w:r>
      <w:r>
        <w:rPr>
          <w:lang w:val="fr_FR" w:bidi="fr_FR"/>
        </w:rPr>
        <w:t>Représentez Jésus qui revient soudainement dans un nuage. Chaque personne dans le monde le voit. Plus tard, les disciples viennent en présence de Jésus avec confiance.</w:t>
      </w:r>
    </w:p>
    <w:p>
      <w:pPr/>
      <w:r>
        <w:rPr>
          <w:lang w:val="fr_FR" w:bidi="fr_FR"/>
        </w:rPr>
      </w:r>
      <w:r>
        <w:rPr>
          <w:lang w:val="fr_FR" w:bidi="fr_FR"/>
        </w:rPr>
        <w:t>Arrêtez la représentation : Demandez à l’acteur qui joue Jésus qui revient : « Que ressentez-vous ? » Vous entendrez peut-être des choses comme : « Je suis si heureux que mes disciples soient restés fidèles », « Triste, tant de gens avaient l’occasion de me suivre quand mes disciples leur parlaient de moi, mais ils choisissent de ne pas croire », et « Heureux. Je serai maintenant avec mes disciples. » Demandez à l’acteur qui joue quelqu’un qui était ivre ou anxieux avant le retour de Jésus : « Que ressentez-vous ? » Vous entendrez peut-être des choses comme : « Terrifié. Que se passe-t-il ? » « J'ai du regret. J’aurais dû croire les disciples », et « Effrayé. Cela doit être la fin. Je ne sais pas ce qui va m’arriver. » Reprenez la représentation.</w:t>
      </w:r>
    </w:p>
    <w:p>
      <w:pPr/>
      <w:r>
        <w:rPr>
          <w:lang w:val="fr_FR" w:bidi="fr_FR"/>
        </w:rPr>
      </w:r>
      <w:r>
        <w:rPr>
          <w:lang w:val="fr_FR" w:bidi="fr_FR"/>
        </w:rPr>
        <w:t>Représentez Jésus qui va au mont des Oliviers à la fin de chaque journée. Jésus retourne tôt au temple où les foules se rassemblent pour entendre Jésus enseigner.</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enseigne à ses disciples à </w:t>
      </w:r>
      <w:r>
        <w:rPr>
          <w:lang w:val="fr_FR" w:bidi="fr_FR"/>
        </w:rPr>
        <w:t>Jérusalem</w:t>
      </w:r>
      <w:r>
        <w:rPr>
          <w:lang w:val="fr_FR" w:bidi="fr_FR"/>
        </w:rPr>
        <w:t xml:space="preserve">. Jésus leur enseigne des événements futurs en racontant une </w:t>
      </w:r>
      <w:r>
        <w:rPr>
          <w:b/>
          <w:lang w:val="fr_FR" w:bidi="fr_FR"/>
        </w:rPr>
        <w:t>parabole</w:t>
      </w:r>
      <w:r>
        <w:rPr>
          <w:lang w:val="fr_FR" w:bidi="fr_FR"/>
        </w:rPr>
        <w:t xml:space="preserve">, c’est‑à‑dire une courte histoire qui révèle des choses plus profondes au sujet de Dieu. Assurez-vous de traduire parabole de la même manière que vous l’avez fait auparavant. Le mot </w:t>
      </w:r>
      <w:r>
        <w:rPr>
          <w:lang w:val="fr_FR" w:bidi="fr_FR"/>
        </w:rPr>
        <w:t>parabole</w:t>
      </w:r>
      <w:r>
        <w:rPr>
          <w:lang w:val="fr_FR" w:bidi="fr_FR"/>
        </w:rPr>
        <w:t xml:space="preserve"> se trouve dans le glossaire principal.</w:t>
      </w:r>
    </w:p>
    <w:p>
      <w:pPr/>
      <w:r>
        <w:rPr>
          <w:lang w:val="fr_FR" w:bidi="fr_FR"/>
        </w:rPr>
      </w:r>
      <w:r>
        <w:rPr>
          <w:lang w:val="fr_FR" w:bidi="fr_FR"/>
        </w:rPr>
        <w:t xml:space="preserve">Tout le monde qui voient des feuilles bourgeonner sur un figuier sait que l’été vient. Jésus dit que quand ses disciples voient </w:t>
      </w:r>
      <w:r>
        <w:rPr>
          <w:b/>
          <w:lang w:val="fr_FR" w:bidi="fr_FR"/>
        </w:rPr>
        <w:t>ces choses arriver</w:t>
      </w:r>
      <w:r>
        <w:rPr>
          <w:lang w:val="fr_FR" w:bidi="fr_FR"/>
        </w:rPr>
        <w:t>, ils devraient savoir que le royaume de Dieu est proche. « Ces choses arriver » fait référence aux signes que Jésus a décrits plus tôt qui viennent avant son retour sur la terre. Cela incluait des signes dans le soleil, la lune et les étoiles ainsi que de grandes tempêtes dans l’océan.</w:t>
      </w:r>
    </w:p>
    <w:p>
      <w:pPr/>
      <w:r>
        <w:rPr>
          <w:lang w:val="fr_FR" w:bidi="fr_FR"/>
        </w:rPr>
      </w:r>
      <w:r>
        <w:rPr>
          <w:lang w:val="fr_FR" w:bidi="fr_FR"/>
        </w:rPr>
        <w:t xml:space="preserve">Dans ce contexte, le </w:t>
      </w:r>
      <w:r>
        <w:rPr>
          <w:b/>
          <w:lang w:val="fr_FR" w:bidi="fr_FR"/>
        </w:rPr>
        <w:t>royaume de Dieu</w:t>
      </w:r>
      <w:r>
        <w:rPr>
          <w:lang w:val="fr_FR" w:bidi="fr_FR"/>
        </w:rPr>
        <w:t xml:space="preserve"> fait aussi référence à la fin des temps où Dieu viendra régner sur son peuple dans un royaume parfait où il n’y a pas de mal ni de souffrance. Les gens qui font partie de ce royaume suivent Jésus en tant que roi dans leur cœur, ce qui leur donne une bonne relation avec Dieu. Luc exprime le retour de Jésus sur la terre et le fait que le royaume de Dieu est proche comme le même événement. Assurez-vous de traduire royaume de Dieu de la même façon que précédemment. </w:t>
      </w:r>
      <w:r>
        <w:rPr>
          <w:lang w:val="fr_FR" w:bidi="fr_FR"/>
        </w:rPr>
        <w:t>Royaume de Dieu</w:t>
      </w:r>
      <w:r>
        <w:rPr>
          <w:lang w:val="fr_FR" w:bidi="fr_FR"/>
        </w:rPr>
        <w:t xml:space="preserve"> se trouve dans le glossaire principal.</w:t>
      </w:r>
    </w:p>
    <w:p>
      <w:pPr/>
      <w:r>
        <w:rPr>
          <w:lang w:val="fr_FR" w:bidi="fr_FR"/>
        </w:rPr>
      </w:r>
      <w:r>
        <w:rPr>
          <w:lang w:val="fr_FR" w:bidi="fr_FR"/>
        </w:rPr>
        <w:t xml:space="preserve">Jésus souligne que cette </w:t>
      </w:r>
      <w:r>
        <w:rPr>
          <w:b/>
          <w:lang w:val="fr_FR" w:bidi="fr_FR"/>
        </w:rPr>
        <w:t>génération</w:t>
      </w:r>
      <w:r>
        <w:rPr>
          <w:lang w:val="fr_FR" w:bidi="fr_FR"/>
        </w:rPr>
        <w:t xml:space="preserve"> ne passera pas jusqu’à ce qu’elle ait vu les signes que Jésus décrit. Cette génération fait généralement référence à des personnes qui vivent en même temps. Si cette interprétation est utilisée, cela signifierait que les gens qui écoutaient Jésus ne mourraient pas avant de voir les signes qu’il décrit. Cependant, certains exégètes croient que Jésus fait référence à des gens qui continuent de rejeter Jésus en tant que Sauveur promis. Cela impliquerait que Jésus disait à ses disciples que les gens seraient hostiles envers eux jusqu’à son retour sur la terre. Assurez-vous de laisser votre traduction de « cette génération » ouverte à l’une ou l’autre interprétation. </w:t>
      </w:r>
      <w:r>
        <w:rPr>
          <w:lang w:val="fr_FR" w:bidi="fr_FR"/>
        </w:rPr>
        <w:t>Génération</w:t>
      </w:r>
      <w:r>
        <w:rPr>
          <w:lang w:val="fr_FR" w:bidi="fr_FR"/>
        </w:rPr>
        <w:t xml:space="preserve"> se trouve dans le glossaire principal.</w:t>
      </w:r>
    </w:p>
    <w:p>
      <w:pPr/>
      <w:r>
        <w:rPr>
          <w:lang w:val="fr_FR" w:bidi="fr_FR"/>
        </w:rPr>
      </w:r>
      <w:r>
        <w:rPr>
          <w:lang w:val="fr_FR" w:bidi="fr_FR"/>
        </w:rPr>
        <w:t xml:space="preserve">Jésus dit que les </w:t>
      </w:r>
      <w:r>
        <w:rPr>
          <w:b/>
          <w:lang w:val="fr_FR" w:bidi="fr_FR"/>
        </w:rPr>
        <w:t>cieux</w:t>
      </w:r>
      <w:r>
        <w:rPr>
          <w:lang w:val="fr_FR" w:bidi="fr_FR"/>
        </w:rPr>
        <w:t xml:space="preserve"> et la terre passeront ou cesseront d’exister. Dans ce contexte, les cieux fait référence au ciel. Cela ne fait pas référence au lieu où vit Dieu. Assurez-vous de traduire ciel de la même façon que dans les passages précédents. </w:t>
      </w:r>
      <w:r>
        <w:rPr>
          <w:lang w:val="fr_FR" w:bidi="fr_FR"/>
        </w:rPr>
        <w:t>Ciel</w:t>
      </w:r>
      <w:r>
        <w:rPr>
          <w:lang w:val="fr_FR" w:bidi="fr_FR"/>
        </w:rPr>
        <w:t xml:space="preserve"> se trouve dans le glossaire principal.</w:t>
      </w:r>
    </w:p>
    <w:p>
      <w:pPr/>
      <w:r>
        <w:rPr>
          <w:lang w:val="fr_FR" w:bidi="fr_FR"/>
        </w:rPr>
      </w:r>
      <w:r>
        <w:rPr>
          <w:lang w:val="fr_FR" w:bidi="fr_FR"/>
        </w:rPr>
        <w:t xml:space="preserve">Jésus dit que les gens seront submergés par la </w:t>
      </w:r>
      <w:r>
        <w:rPr>
          <w:b/>
          <w:lang w:val="fr_FR" w:bidi="fr_FR"/>
        </w:rPr>
        <w:t>dissipation</w:t>
      </w:r>
      <w:r>
        <w:rPr>
          <w:lang w:val="fr_FR" w:bidi="fr_FR"/>
        </w:rPr>
        <w:t xml:space="preserve">, </w:t>
      </w:r>
      <w:r>
        <w:rPr>
          <w:b/>
          <w:lang w:val="fr_FR" w:bidi="fr_FR"/>
        </w:rPr>
        <w:t>l’ivresse</w:t>
      </w:r>
      <w:r>
        <w:rPr>
          <w:lang w:val="fr_FR" w:bidi="fr_FR"/>
        </w:rPr>
        <w:t xml:space="preserve"> et les angoisses. La dissipation fait référence au fait de se divertir avec des plaisirs tandis que l’ivresse fait référence au fait de devenir enivré et d’agir d’une manière insensée. Les deux comportements montraient qu’une personne était plus intéressée par elle-même et moins intéressée par Dieu et ses voies.</w:t>
      </w:r>
    </w:p>
    <w:p>
      <w:pPr/>
      <w:r>
        <w:rPr>
          <w:lang w:val="fr_FR" w:bidi="fr_FR"/>
        </w:rPr>
      </w:r>
      <w:r>
        <w:rPr>
          <w:lang w:val="fr_FR" w:bidi="fr_FR"/>
        </w:rPr>
        <w:t xml:space="preserve">Jésus avertit ses disciples qu’ils devraient toujours être prêts pour son retour et qu’ils peuvent faire cela en </w:t>
      </w:r>
      <w:r>
        <w:rPr>
          <w:b/>
          <w:lang w:val="fr_FR" w:bidi="fr_FR"/>
        </w:rPr>
        <w:t>priant</w:t>
      </w:r>
      <w:r>
        <w:rPr>
          <w:lang w:val="fr_FR" w:bidi="fr_FR"/>
        </w:rPr>
        <w:t xml:space="preserve">. Prier fait référence à la communication avec Dieu. Assurez-vous de traduire prier de la même manière que dans les passages précédents. </w:t>
      </w:r>
      <w:r>
        <w:rPr>
          <w:lang w:val="fr_FR" w:bidi="fr_FR"/>
        </w:rPr>
        <w:t>Prier</w:t>
      </w:r>
      <w:r>
        <w:rPr>
          <w:lang w:val="fr_FR" w:bidi="fr_FR"/>
        </w:rPr>
        <w:t xml:space="preserve"> se trouve dans le glossaire principal. </w:t>
      </w:r>
    </w:p>
    <w:p>
      <w:pPr/>
      <w:r>
        <w:rPr>
          <w:lang w:val="fr_FR" w:bidi="fr_FR"/>
        </w:rPr>
      </w:r>
      <w:r>
        <w:rPr>
          <w:lang w:val="fr_FR" w:bidi="fr_FR"/>
        </w:rPr>
        <w:t xml:space="preserve">Jésus décrit son retour comme étant comme un </w:t>
      </w:r>
      <w:r>
        <w:rPr>
          <w:b/>
          <w:lang w:val="fr_FR" w:bidi="fr_FR"/>
        </w:rPr>
        <w:t>piège</w:t>
      </w:r>
      <w:r>
        <w:rPr>
          <w:lang w:val="fr_FR" w:bidi="fr_FR"/>
        </w:rPr>
        <w:t xml:space="preserve"> qui se ferme soudainement. Un piège fait référence à un dispositif que les gens utilisent pour attraper un oiseau ou un animal. Quand l’animal toucherait le piège, il se fermerait soudainement et l’animal serait coincé.</w:t>
      </w:r>
    </w:p>
    <w:p>
      <w:pPr/>
      <w:r>
        <w:rPr>
          <w:lang w:val="fr_FR" w:bidi="fr_FR"/>
        </w:rPr>
      </w:r>
      <w:r>
        <w:rPr>
          <w:lang w:val="fr_FR" w:bidi="fr_FR"/>
        </w:rPr>
        <w:t>Si on n’utilise pas de pièges là où vous vivez, pensez à quel mot fonctionnerait le mieux dans votre culture.</w:t>
      </w:r>
    </w:p>
    <w:p>
      <w:pPr/>
      <w:r>
        <w:rPr>
          <w:lang w:val="fr_FR" w:bidi="fr_FR"/>
        </w:rPr>
      </w:r>
      <w:r>
        <w:rPr>
          <w:lang w:val="fr_FR" w:bidi="fr_FR"/>
        </w:rPr>
        <w:t xml:space="preserve">Si les disciples évitent les dangers dont Jésus parlait, ils pourront se tenir dans la présence du </w:t>
      </w:r>
      <w:r>
        <w:rPr>
          <w:b/>
          <w:lang w:val="fr_FR" w:bidi="fr_FR"/>
        </w:rPr>
        <w:t>Fils de l’homme</w:t>
      </w:r>
      <w:r>
        <w:rPr>
          <w:lang w:val="fr_FR" w:bidi="fr_FR"/>
        </w:rPr>
        <w:t xml:space="preserve">. Ici, Jésus utilise le titre Fils de l’homme pour faire référence à lui-même en tant que personne à qui Dieu a donné toute puissance et toute autorité. Assurez-vous de traduire Fils de l'Homme de la même façon que vous l'avez fait auparavant. </w:t>
      </w:r>
      <w:r>
        <w:rPr>
          <w:lang w:val="fr_FR" w:bidi="fr_FR"/>
        </w:rPr>
        <w:t>Fils de l'homme</w:t>
      </w:r>
      <w:r>
        <w:rPr>
          <w:lang w:val="fr_FR" w:bidi="fr_FR"/>
        </w:rPr>
        <w:t xml:space="preserve"> se trouve dans le glossaire principal.</w:t>
      </w:r>
    </w:p>
    <w:p>
      <w:pPr/>
      <w:r>
        <w:rPr>
          <w:lang w:val="fr_FR" w:bidi="fr_FR"/>
        </w:rPr>
      </w:r>
      <w:r>
        <w:rPr>
          <w:lang w:val="fr_FR" w:bidi="fr_FR"/>
        </w:rPr>
        <w:t xml:space="preserve">Jésus enseigne chaque jour au </w:t>
      </w:r>
      <w:r>
        <w:rPr>
          <w:b/>
          <w:lang w:val="fr_FR" w:bidi="fr_FR"/>
        </w:rPr>
        <w:t>temple</w:t>
      </w:r>
      <w:r>
        <w:rPr>
          <w:lang w:val="fr_FR" w:bidi="fr_FR"/>
        </w:rPr>
        <w:t xml:space="preserve">, c’est‑à‑dire le lieu où Dieu habite parmi son peuple à Jérusalem. Dans ce contexte, le temple fait référence aux parvis du temple. Assurez-vous de traduire temple de la même manière que précédemment. « </w:t>
      </w:r>
      <w:r>
        <w:rPr>
          <w:lang w:val="fr_FR" w:bidi="fr_FR"/>
        </w:rPr>
        <w:t>Temple</w:t>
      </w:r>
      <w:r>
        <w:rPr>
          <w:lang w:val="fr_FR" w:bidi="fr_FR"/>
        </w:rPr>
        <w:t xml:space="preserve"> »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22:1–6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22.1–6.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a enseigné chaque jour dans le temple, le lieu d'adoration juif. Chaque nuit, il retournait au mont des Oliviers.</w:t>
      </w:r>
    </w:p>
    <w:p>
      <w:pPr/>
      <w:r>
        <w:rPr>
          <w:lang w:val="fr_FR" w:bidi="fr_FR"/>
        </w:rPr>
      </w:r>
      <w:r>
        <w:rPr>
          <w:lang w:val="fr_FR" w:bidi="fr_FR"/>
        </w:rPr>
        <w:t>À ce moment-là, ce n'était pas longtemps avant la Pâque. La fête des pains sans levain avait lieu juste après la Pâque, et les deux fêtes étaient célébrées comme une seule fête. La fête des pains sans levain était une fête que le peuple juif célébrait chaque année pendant huit jours. Pendant ces huit jours, ils ne mangeaint pas de pain fait avec de la levure. La Pâque et la fête des pains sans levain rappelaient au peuple juif le moment où Dieu les avait sauvés de l'esclavage en Égypte plusieurs années auparavant.</w:t>
      </w:r>
    </w:p>
    <w:p>
      <w:pPr/>
      <w:r>
        <w:rPr>
          <w:lang w:val="fr_FR" w:bidi="fr_FR"/>
        </w:rPr>
      </w:r>
      <w:r>
        <w:rPr>
          <w:lang w:val="fr_FR" w:bidi="fr_FR"/>
        </w:rPr>
        <w:t>Arrêtez-vous ici et discutez avec votre équipe : comment votre culture célèbre-t-elle les grandes fêtes religieuses ? Décrivez vos favoris.</w:t>
      </w:r>
    </w:p>
    <w:p>
      <w:pPr/>
      <w:r>
        <w:rPr>
          <w:lang w:val="fr_FR" w:bidi="fr_FR"/>
        </w:rPr>
      </w:r>
      <w:r>
        <w:rPr>
          <w:lang w:val="fr_FR" w:bidi="fr_FR"/>
        </w:rPr>
        <w:t>Le principal sacrificateur et les scribes, les docteurs de la loi, qui étaient les chefs religieux à cette époque, essayaient de trouver un moyen de tuer Jésus en secret, parce qu'ils avaient peur de la façon dont les gens réagiraient.</w:t>
      </w:r>
    </w:p>
    <w:p>
      <w:pPr/>
      <w:r>
        <w:rPr>
          <w:lang w:val="fr_FR" w:bidi="fr_FR"/>
        </w:rPr>
      </w:r>
      <w:r>
        <w:rPr>
          <w:lang w:val="fr_FR" w:bidi="fr_FR"/>
        </w:rPr>
        <w:t>Arrêtez-vous ici et discutez : quand les chefs religieux font l'expérience de l'opposition ou de la persécution dans votre culture, comment leurs disciples répondent-ils dans de telles situations ?</w:t>
      </w:r>
    </w:p>
    <w:p>
      <w:pPr/>
      <w:r>
        <w:rPr>
          <w:lang w:val="fr_FR" w:bidi="fr_FR"/>
        </w:rPr>
      </w:r>
      <w:r>
        <w:rPr>
          <w:lang w:val="fr_FR" w:bidi="fr_FR"/>
        </w:rPr>
        <w:t>Satan entre ensuite dans Judas, qui était aussi appelé Iscariot. Judas faisait partie des douze disciples de Jésus. « Satan est entré dans Judas » signifie que Judas a permis à Satan de commencer à contrôler son esprit et son cœur. Satan est le chef de tous les esprits mauvais. Quand Satan entre dans Judas, Judas va vers le principal sacrificateur et les officiers de la garde du temple et discute de la meilleure façon dont il pourrait trahir Jésus entre leurs mains. Les officiers de la garde du temple sont les capitaines, ou les officiers qui avaient la responsabilité de garder l'ordre dans la région du temple. Les officiers étaient des Juifs de la tribu de Lévi. Les soldats romains n'étaient pas autorisés à entrer dans le temple. Les principaux sacrificateurs et les officiers de la garde du temple étaient les principaux chefs religieux qui pouvaient aider à faire exécuter Jésus. C'est pourquoi Judas est allé vers eux.</w:t>
      </w:r>
    </w:p>
    <w:p>
      <w:pPr/>
      <w:r>
        <w:rPr>
          <w:lang w:val="fr_FR" w:bidi="fr_FR"/>
        </w:rPr>
      </w:r>
      <w:r>
        <w:rPr>
          <w:lang w:val="fr_FR" w:bidi="fr_FR"/>
        </w:rPr>
        <w:t>Le principal sacrificateur et les chefs religieux étaient si heureux que Judas était prêt à les aider et ils ont accepté de payer de l'argent à Judas pour cela. Luc ne nous dit pas combien d'argent, mais Matthieu nous dit qu'il s'agissait de trente pièces d'argent. Judas accepte leur offre. Il commence à veiller pour trouver le meilleur moment pour livrer, c'est-à-dire trahir, Jésus. Judas choisirait un moment où beaucoup de personnes n'entouraient pas Jésus. Cela sera chose facile pour Judas parce qu'il était l'un des douze disciples, les suiveurs les plus proches de Jésus. Judas saura quand Jésus est seul ou avec peu de personnes.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de l'équipe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à l'approche des fêtes de la Pâque et des pains sans levain, les chefs religieux cherchaient une occasion de tuer Jésus en secret, parce qu'ils craignaient la réaction du peuple.</w:t>
      </w:r>
    </w:p>
    <w:p>
      <w:pPr/>
      <w:r>
        <w:rPr>
          <w:lang w:val="fr_FR" w:bidi="fr_FR"/>
        </w:rPr>
      </w:r>
      <w:r>
        <w:rPr>
          <w:b/>
          <w:lang w:val="fr_FR" w:bidi="fr_FR"/>
        </w:rPr>
        <w:t>Deuxième partie :</w:t>
      </w:r>
      <w:r>
        <w:rPr>
          <w:lang w:val="fr_FR" w:bidi="fr_FR"/>
        </w:rPr>
        <w:t xml:space="preserve"> Satan entre dans Judas.</w:t>
      </w:r>
    </w:p>
    <w:p>
      <w:pPr/>
      <w:r>
        <w:rPr>
          <w:lang w:val="fr_FR" w:bidi="fr_FR"/>
        </w:rPr>
      </w:r>
      <w:r>
        <w:rPr>
          <w:b/>
          <w:lang w:val="fr_FR" w:bidi="fr_FR"/>
        </w:rPr>
        <w:t>Troisième partie :</w:t>
      </w:r>
      <w:r>
        <w:rPr>
          <w:lang w:val="fr_FR" w:bidi="fr_FR"/>
        </w:rPr>
        <w:t xml:space="preserve"> Judas va vers le principal sacrificateur et le garde du temple et leur dit qu'il est prêt à les aider. Ils sont très enthousiasmés et décident de payer de l'argent à Judas.</w:t>
      </w:r>
    </w:p>
    <w:p>
      <w:pPr/>
      <w:r>
        <w:rPr>
          <w:lang w:val="fr_FR" w:bidi="fr_FR"/>
        </w:rPr>
      </w:r>
      <w:r>
        <w:rPr>
          <w:b/>
          <w:lang w:val="fr_FR" w:bidi="fr_FR"/>
        </w:rPr>
        <w:t>Quatrième partie :</w:t>
      </w:r>
      <w:r>
        <w:rPr>
          <w:lang w:val="fr_FR" w:bidi="fr_FR"/>
        </w:rPr>
        <w:t xml:space="preserve"> Judas commence à chercher une occasion de leur livrer Jésus.</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Le principal sacrificateur</w:t>
      </w:r>
    </w:p>
    <w:p>
      <w:pPr>
        <w:pStyle w:val="ListBullet"/>
        <w:spacing w:line="240" w:lineRule="auto"/>
        <w:ind w:left="720"/>
      </w:pPr>
      <w:r>
        <w:rPr>
          <w:lang w:val="fr_FR" w:bidi="fr_FR"/>
        </w:rPr>
      </w:r>
      <w:r>
        <w:rPr>
          <w:lang w:val="fr_FR" w:bidi="fr_FR"/>
        </w:rPr>
        <w:t>Les enseignants de la loi religieuse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peuple ou la foule</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Les officiers de la garde du temple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 principal sacrificateur et les docteurs de la loi sont des chefs religieux. Rappelez-vous aussi que Jésus enseignait chaque jour dans le temple et retournait au mont des Oliviers chaque nuit.</w:t>
      </w:r>
    </w:p>
    <w:p>
      <w:pPr/>
      <w:r>
        <w:rPr>
          <w:lang w:val="fr_FR" w:bidi="fr_FR"/>
        </w:rPr>
      </w:r>
      <w:r>
        <w:rPr>
          <w:lang w:val="fr_FR" w:bidi="fr_FR"/>
        </w:rPr>
        <w:t>Notez que la grande fête approchait. Cela se produisait une fois par an, et la loi juive exigeait que les Juifs le célèbrent à l'intérieur de Jérusalem. Il y aurait beaucoup de personnes dans la ville pour la célébration.</w:t>
      </w:r>
    </w:p>
    <w:p>
      <w:pPr/>
      <w:r>
        <w:rPr>
          <w:lang w:val="fr_FR" w:bidi="fr_FR"/>
        </w:rPr>
      </w:r>
      <w:r>
        <w:rPr>
          <w:lang w:val="fr_FR" w:bidi="fr_FR"/>
        </w:rPr>
        <w:t>Il est important de se rappeler que les chefs religieux voulaient se débarrasser de Jésus en secret. Notez aussi qu'ils ont peur du peuple.</w:t>
      </w:r>
    </w:p>
    <w:p>
      <w:pPr/>
      <w:r>
        <w:rPr>
          <w:lang w:val="fr_FR" w:bidi="fr_FR"/>
        </w:rPr>
      </w:r>
      <w:r>
        <w:rPr>
          <w:lang w:val="fr_FR" w:bidi="fr_FR"/>
        </w:rPr>
        <w:t>Il est important de noter que Satan est entré dans Judas. Notez aussi que Judas fait partie des douze disciples.</w:t>
      </w:r>
    </w:p>
    <w:p>
      <w:pPr/>
      <w:r>
        <w:rPr>
          <w:lang w:val="fr_FR" w:bidi="fr_FR"/>
        </w:rPr>
      </w:r>
      <w:r>
        <w:rPr>
          <w:lang w:val="fr_FR" w:bidi="fr_FR"/>
        </w:rPr>
        <w:t>Il est important de prêter attention à l'ordre chronologique des événements. Judas va vers les chefs religieux après que Satan soit entré en lui. Judas discute avec les chefs religieux de la façon dont il les aidera à trahir Jésus.</w:t>
      </w:r>
    </w:p>
    <w:p>
      <w:pPr/>
      <w:r>
        <w:rPr>
          <w:lang w:val="fr_FR" w:bidi="fr_FR"/>
        </w:rPr>
      </w:r>
      <w:r>
        <w:rPr>
          <w:lang w:val="fr_FR" w:bidi="fr_FR"/>
        </w:rPr>
        <w:t>Il est important de se rappeler que les chefs religieux ont accepté de payer de l'argent à Judas, et qu'il a accepté.</w:t>
      </w:r>
    </w:p>
    <w:p>
      <w:pPr/>
      <w:r>
        <w:rPr>
          <w:lang w:val="fr_FR" w:bidi="fr_FR"/>
        </w:rPr>
      </w:r>
      <w:r>
        <w:rPr>
          <w:lang w:val="fr_FR" w:bidi="fr_FR"/>
        </w:rPr>
        <w:t>Judas commence à chercher une occasion de livrer Jésus entre les mains des chefs religieux quand il n'y avait pas de foule avec Jésus.</w:t>
      </w:r>
      <w:r>
        <w:rPr>
          <w:lang w:val="fr_FR" w:bidi="fr_FR"/>
        </w:rPr>
      </w:r>
    </w:p>
    <w:p>
      <w:pPr>
        <w:pStyle w:val="Heading3"/>
      </w:pPr>
      <w:r>
        <w:rPr>
          <w:lang w:val="fr_FR" w:bidi="fr_FR"/>
        </w:rPr>
        <w:t>Intégration du Texte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Le principal sacrificateur</w:t>
      </w:r>
    </w:p>
    <w:p>
      <w:pPr>
        <w:pStyle w:val="ListBullet"/>
        <w:spacing w:line="240" w:lineRule="auto"/>
        <w:ind w:left="720"/>
      </w:pPr>
      <w:r>
        <w:rPr>
          <w:lang w:val="fr_FR" w:bidi="fr_FR"/>
        </w:rPr>
      </w:r>
      <w:r>
        <w:rPr>
          <w:lang w:val="fr_FR" w:bidi="fr_FR"/>
        </w:rPr>
        <w:t>Les enseignants de la loi religieuse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peuple ou la foule</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Les officiers de la garde du temple</w:t>
      </w:r>
    </w:p>
    <w:p>
      <w:pPr/>
      <w:r>
        <w:rPr>
          <w:lang w:val="fr_FR" w:bidi="fr_FR"/>
        </w:rPr>
      </w:r>
      <w:r>
        <w:rPr>
          <w:lang w:val="fr_FR" w:bidi="fr_FR"/>
        </w:rPr>
        <w:t>L'équipe va représenter le passage deux fois.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w:t>
      </w:r>
    </w:p>
    <w:p>
      <w:pPr/>
      <w:r>
        <w:rPr>
          <w:lang w:val="fr_FR" w:bidi="fr_FR"/>
        </w:rPr>
      </w:r>
      <w:r>
        <w:rPr>
          <w:lang w:val="fr_FR" w:bidi="fr_FR"/>
        </w:rPr>
        <w:t>Les chefs religieux cherchaient une façon secrète de tuer Jésus. Ils avaient peur du peuple.</w:t>
      </w:r>
    </w:p>
    <w:p>
      <w:pPr/>
      <w:r>
        <w:rPr>
          <w:lang w:val="fr_FR" w:bidi="fr_FR"/>
        </w:rPr>
      </w:r>
      <w:r>
        <w:rPr>
          <w:lang w:val="fr_FR" w:bidi="fr_FR"/>
        </w:rPr>
        <w:t>Arrêtez la représentation : Demandez aux acteurs qui jouent le rôle des chefs religieux : « Que ressentez-vous ? » Vous entendrez peut-être « De la colère envers Jésus », « Nous avons peur de ce que le peuple pourrait faire ». Reprenez la représentation.</w:t>
      </w:r>
    </w:p>
    <w:p>
      <w:pPr/>
      <w:r>
        <w:rPr>
          <w:lang w:val="fr_FR" w:bidi="fr_FR"/>
        </w:rPr>
      </w:r>
      <w:r>
        <w:rPr>
          <w:lang w:val="fr_FR" w:bidi="fr_FR"/>
        </w:rPr>
        <w:t>Satan entre dans Judas.</w:t>
      </w:r>
    </w:p>
    <w:p>
      <w:pPr/>
      <w:r>
        <w:rPr>
          <w:lang w:val="fr_FR" w:bidi="fr_FR"/>
        </w:rPr>
      </w:r>
      <w:r>
        <w:rPr>
          <w:lang w:val="fr_FR" w:bidi="fr_FR"/>
        </w:rPr>
        <w:t>Arrêtez la représentation. Demandez à la personne qui joue le rôle de Satan : « Que ressentez-vous ? » Vous entendrez peut-être des choses comme « De la haine envers Jésus », « Je contrôle Judas ».</w:t>
      </w:r>
    </w:p>
    <w:p>
      <w:pPr/>
      <w:r>
        <w:rPr>
          <w:lang w:val="fr_FR" w:bidi="fr_FR"/>
        </w:rPr>
      </w:r>
      <w:r>
        <w:rPr>
          <w:lang w:val="fr_FR" w:bidi="fr_FR"/>
        </w:rPr>
        <w:t>Arrêtez la représentation. Demandez à la personne qui joue le rôle de Judas : « Que ressentez-vous ? » Vous entendrez peut-être : « Je m'en fiche de Jésus », « Je suis prêt à trahir Jésus », « Je me sens désespéré ». Reprenez la représentation.</w:t>
      </w:r>
    </w:p>
    <w:p>
      <w:pPr/>
      <w:r>
        <w:rPr>
          <w:lang w:val="fr_FR" w:bidi="fr_FR"/>
        </w:rPr>
      </w:r>
      <w:r>
        <w:rPr>
          <w:lang w:val="fr_FR" w:bidi="fr_FR"/>
        </w:rPr>
        <w:t>Judas va vers le sacrificateur et les officiers de la garde du temple ; il leur dit qu'il est prêt à les aider. Ils sont enthousiasmés et acceptent de lui payer de l'argent ; il accepte de leur prendre l'argent.</w:t>
      </w:r>
    </w:p>
    <w:p>
      <w:pPr/>
      <w:r>
        <w:rPr>
          <w:lang w:val="fr_FR" w:bidi="fr_FR"/>
        </w:rPr>
      </w:r>
      <w:r>
        <w:rPr>
          <w:lang w:val="fr_FR" w:bidi="fr_FR"/>
        </w:rPr>
        <w:t>Arrêtez la représentation : Demandez aux acteurs qui jouent le sacrificateur et les officiers de la garde du temple : « Que ressentez-vous ? » Vous entendrez peut-être : « Enthousiaste », « Enfin, notre plan est facilité ». Demandez à l'acteur qui joue Judas : « Que ressentez-vous ? » Vous entendrez peut-être : « Insouciant », « Je suis heureux d'avoir gagné de l'argent ». Reprenez la représentation.</w:t>
      </w:r>
    </w:p>
    <w:p>
      <w:pPr/>
      <w:r>
        <w:rPr>
          <w:lang w:val="fr_FR" w:bidi="fr_FR"/>
        </w:rPr>
      </w:r>
      <w:r>
        <w:rPr>
          <w:lang w:val="fr_FR" w:bidi="fr_FR"/>
        </w:rPr>
        <w:t>Judas commence à chercher une occasion de livrer Jésus aux chefs religieux.</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Au moment de la scène, ce n'était pas longtemps avant la fête des pains sans levain, appelée aussi Pâque. La </w:t>
      </w:r>
      <w:r>
        <w:rPr>
          <w:b/>
          <w:lang w:val="fr_FR" w:bidi="fr_FR"/>
        </w:rPr>
        <w:t>fête des pains sans levain</w:t>
      </w:r>
      <w:r>
        <w:rPr>
          <w:lang w:val="fr_FR" w:bidi="fr_FR"/>
        </w:rPr>
        <w:t xml:space="preserve"> était une fête, c'est-à-dire une célébration que le peuple juif célébrait chaque année pendant sept jours. Ils célébraient la fête pour leur rappeler le moment où Dieu a délivré leurs ancêtres de l'esclavage sur la terre d'Égypte. Pendant ces sept jours, ils ne mangeaient pas de pain fait avec de la levure. La </w:t>
      </w:r>
      <w:r>
        <w:rPr>
          <w:b/>
          <w:lang w:val="fr_FR" w:bidi="fr_FR"/>
        </w:rPr>
        <w:t>Pâque</w:t>
      </w:r>
      <w:r>
        <w:rPr>
          <w:lang w:val="fr_FR" w:bidi="fr_FR"/>
        </w:rPr>
        <w:t xml:space="preserve"> était aussi une fête que les Juifs célébraient chaque année le jour avant le début de la fête des pains sans levain. Pour plus d'informations sur le mot pains sans levain et </w:t>
      </w:r>
      <w:r>
        <w:rPr>
          <w:lang w:val="fr_FR" w:bidi="fr_FR"/>
        </w:rPr>
        <w:t>Pâque</w:t>
      </w:r>
      <w:r>
        <w:rPr>
          <w:lang w:val="fr_FR" w:bidi="fr_FR"/>
        </w:rPr>
        <w:t>, consultez le Glossaire principal.</w:t>
      </w:r>
    </w:p>
    <w:p>
      <w:pPr/>
      <w:r>
        <w:rPr>
          <w:lang w:val="fr_FR" w:bidi="fr_FR"/>
        </w:rPr>
      </w:r>
      <w:r>
        <w:rPr>
          <w:lang w:val="fr_FR" w:bidi="fr_FR"/>
        </w:rPr>
        <w:t xml:space="preserve">Le </w:t>
      </w:r>
      <w:r>
        <w:rPr>
          <w:b/>
          <w:lang w:val="fr_FR" w:bidi="fr_FR"/>
        </w:rPr>
        <w:t>pain sans levain</w:t>
      </w:r>
      <w:r>
        <w:rPr>
          <w:lang w:val="fr_FR" w:bidi="fr_FR"/>
        </w:rPr>
        <w:t xml:space="preserve"> est le pain qui est cuit ou pétri au four sans ajouter de levure à la pâte. On ajoutait de la </w:t>
      </w:r>
      <w:r>
        <w:rPr>
          <w:b/>
          <w:lang w:val="fr_FR" w:bidi="fr_FR"/>
        </w:rPr>
        <w:t>levure</w:t>
      </w:r>
      <w:r>
        <w:rPr>
          <w:lang w:val="fr_FR" w:bidi="fr_FR"/>
        </w:rPr>
        <w:t xml:space="preserve"> au pain pour le faire lever ou gonfler avant de le cuire au four.</w:t>
      </w:r>
    </w:p>
    <w:p>
      <w:pPr/>
      <w:r>
        <w:rPr>
          <w:lang w:val="fr_FR" w:bidi="fr_FR"/>
        </w:rPr>
      </w:r>
      <w:r>
        <w:rPr>
          <w:lang w:val="fr_FR" w:bidi="fr_FR"/>
        </w:rPr>
        <w:t xml:space="preserve">Le </w:t>
      </w:r>
      <w:r>
        <w:rPr>
          <w:b/>
          <w:lang w:val="fr_FR" w:bidi="fr_FR"/>
        </w:rPr>
        <w:t>principal sacrificateur</w:t>
      </w:r>
      <w:r>
        <w:rPr>
          <w:lang w:val="fr_FR" w:bidi="fr_FR"/>
        </w:rPr>
        <w:t xml:space="preserve"> et les </w:t>
      </w:r>
      <w:r>
        <w:rPr>
          <w:b/>
          <w:lang w:val="fr_FR" w:bidi="fr_FR"/>
        </w:rPr>
        <w:t>scribes</w:t>
      </w:r>
      <w:r>
        <w:rPr>
          <w:lang w:val="fr_FR" w:bidi="fr_FR"/>
        </w:rPr>
        <w:t xml:space="preserve">, ou les </w:t>
      </w:r>
      <w:r>
        <w:rPr>
          <w:b/>
          <w:lang w:val="fr_FR" w:bidi="fr_FR"/>
        </w:rPr>
        <w:t>docteurs de la loi</w:t>
      </w:r>
      <w:r>
        <w:rPr>
          <w:lang w:val="fr_FR" w:bidi="fr_FR"/>
        </w:rPr>
        <w:t xml:space="preserve">, essayaient de trouver un moyen de tuer Jésus, mais ils avaient peur du peuple. Utilisez les mêmes mots pour le </w:t>
      </w:r>
      <w:r>
        <w:rPr>
          <w:b/>
          <w:lang w:val="fr_FR" w:bidi="fr_FR"/>
        </w:rPr>
        <w:t>principal sacrificateur</w:t>
      </w:r>
      <w:r>
        <w:rPr>
          <w:lang w:val="fr_FR" w:bidi="fr_FR"/>
        </w:rPr>
        <w:t xml:space="preserve"> et les </w:t>
      </w:r>
      <w:r>
        <w:rPr>
          <w:b/>
          <w:lang w:val="fr_FR" w:bidi="fr_FR"/>
        </w:rPr>
        <w:t>docteurs de la loi</w:t>
      </w:r>
      <w:r>
        <w:rPr>
          <w:lang w:val="fr_FR" w:bidi="fr_FR"/>
        </w:rPr>
        <w:t xml:space="preserve">, ou </w:t>
      </w:r>
      <w:r>
        <w:rPr>
          <w:b/>
          <w:lang w:val="fr_FR" w:bidi="fr_FR"/>
        </w:rPr>
        <w:t>scribes</w:t>
      </w:r>
      <w:r>
        <w:rPr>
          <w:lang w:val="fr_FR" w:bidi="fr_FR"/>
        </w:rPr>
        <w:t xml:space="preserve">, que vous avez utilisés précédemment. Ces mots, </w:t>
      </w:r>
      <w:r>
        <w:rPr>
          <w:lang w:val="fr_FR" w:bidi="fr_FR"/>
        </w:rPr>
        <w:t>principal sacrificateur</w:t>
      </w:r>
      <w:r>
        <w:rPr>
          <w:lang w:val="fr_FR" w:bidi="fr_FR"/>
        </w:rPr>
        <w:t xml:space="preserve"> et </w:t>
      </w:r>
      <w:r>
        <w:rPr>
          <w:lang w:val="fr_FR" w:bidi="fr_FR"/>
        </w:rPr>
        <w:t>docteurs de la loi</w:t>
      </w:r>
      <w:r>
        <w:rPr>
          <w:lang w:val="fr_FR" w:bidi="fr_FR"/>
        </w:rPr>
        <w:t>, se trouvent dans le Glossaire principal.</w:t>
      </w:r>
    </w:p>
    <w:p>
      <w:pPr/>
      <w:r>
        <w:rPr>
          <w:lang w:val="fr_FR" w:bidi="fr_FR"/>
        </w:rPr>
      </w:r>
      <w:r>
        <w:rPr>
          <w:b/>
          <w:lang w:val="fr_FR" w:bidi="fr_FR"/>
        </w:rPr>
        <w:t>Satan est entré dans Judas</w:t>
      </w:r>
      <w:r>
        <w:rPr>
          <w:lang w:val="fr_FR" w:bidi="fr_FR"/>
        </w:rPr>
        <w:t xml:space="preserve"> signifie que Judas a permis à Satan de commencer à contrôler son esprit et son cœur. Judas n'était pas possédé par Satan d'une manière à laquelle il ne pouvait pas résister. Utilisez le même mot pour Satan que vous avez utilisé précédemment. Pour plus d'informations au sujet de </w:t>
      </w:r>
      <w:r>
        <w:rPr>
          <w:lang w:val="fr_FR" w:bidi="fr_FR"/>
        </w:rPr>
        <w:t>Satan</w:t>
      </w:r>
      <w:r>
        <w:rPr>
          <w:lang w:val="fr_FR" w:bidi="fr_FR"/>
        </w:rPr>
        <w:t>, référez-vous au glossaire principal.</w:t>
      </w:r>
    </w:p>
    <w:p>
      <w:pPr/>
      <w:r>
        <w:rPr>
          <w:lang w:val="fr_FR" w:bidi="fr_FR"/>
        </w:rPr>
      </w:r>
      <w:r>
        <w:rPr>
          <w:lang w:val="fr_FR" w:bidi="fr_FR"/>
        </w:rPr>
        <w:t xml:space="preserve">Judas va vers le principal sacrificateur et les officiers de la garde du temple. Les </w:t>
      </w:r>
      <w:r>
        <w:rPr>
          <w:b/>
          <w:lang w:val="fr_FR" w:bidi="fr_FR"/>
        </w:rPr>
        <w:t>gardes du temple</w:t>
      </w:r>
      <w:r>
        <w:rPr>
          <w:lang w:val="fr_FR" w:bidi="fr_FR"/>
        </w:rPr>
        <w:t xml:space="preserve"> sont les Juifs qui gardaient la région autour du temple. Les </w:t>
      </w:r>
      <w:r>
        <w:rPr>
          <w:b/>
          <w:lang w:val="fr_FR" w:bidi="fr_FR"/>
        </w:rPr>
        <w:t>officiers de la garde du temple</w:t>
      </w:r>
      <w:r>
        <w:rPr>
          <w:lang w:val="fr_FR" w:bidi="fr_FR"/>
        </w:rPr>
        <w:t xml:space="preserve"> sont les capitaines, ou les officiers qui avaient la responsabilité de garder l'ordre dans la région du temple. Utilisez le même mot pour temple que celui utilisé précédemment. </w:t>
      </w:r>
      <w:r>
        <w:rPr>
          <w:lang w:val="fr_FR" w:bidi="fr_FR"/>
        </w:rPr>
        <w:t>Temple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22:7–23</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22.7–23.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passage, la fête des pains sans levain approchait. Le principal sacrificateur et les scribes cherchaient une occasion de tuer Jésus. Judas était prêt à trahir Jésus et il attendait une occasion de livrer ou de trahir Jésus entre les mains des chefs religieux pour qu'il soit tué.</w:t>
      </w:r>
    </w:p>
    <w:p>
      <w:pPr/>
      <w:r>
        <w:rPr>
          <w:lang w:val="fr_FR" w:bidi="fr_FR"/>
        </w:rPr>
      </w:r>
      <w:r>
        <w:rPr>
          <w:lang w:val="fr_FR" w:bidi="fr_FR"/>
        </w:rPr>
        <w:t>Vint ensuite le jour de la fête des pains sans levain. Dieu ordonne à chaque famille de sacrifier, c'est-à-dire de tuer l'agneau de la Pâque. L'agneau de la Pâque est l'agneau que chaque famille doit sacrifier pour la fête. Selon la loi de Moïse, l'agneau doit être un mâle âgé d'un an, sans défauts. L'agneau pourrait être une brebis ou une chèvre.</w:t>
      </w:r>
    </w:p>
    <w:p>
      <w:pPr/>
      <w:r>
        <w:rPr>
          <w:lang w:val="fr_FR" w:bidi="fr_FR"/>
        </w:rPr>
      </w:r>
      <w:r>
        <w:rPr>
          <w:lang w:val="fr_FR" w:bidi="fr_FR"/>
        </w:rPr>
        <w:t>Arrêtez-vous ici et montrez une image d'un agneau vivant et d'un agneau rôti.</w:t>
      </w:r>
    </w:p>
    <w:p>
      <w:pPr/>
      <w:r>
        <w:rPr>
          <w:lang w:val="fr_FR" w:bidi="fr_FR"/>
        </w:rPr>
      </w:r>
      <w:r>
        <w:rPr>
          <w:lang w:val="fr_FR" w:bidi="fr_FR"/>
        </w:rPr>
        <w:t>Jésus dit à Pierre et à Jean d'aller de l'avant et de tout préparer pour qu'ils mangent tous le repas de la Pâque. Jésus se trouvait probablement à Béthanie, c'est-à-dire sur le mont des Oliviers à ce moment-là. Les gens étaient censés manger le repas de la Pâque dans la ville de Jérusalem. Bien que Jésus soit à Béthanie, ils devaient aller dans la ville pour préparer le repas. En réponse à l'instruction de Jésus, Pierre et Jean demandent à Jésus où il voudrait qu'ils fassent les préparatifs. Pierre et Jean n'étaient pas irrespectueux envers Jésus en demandant à Jésus où ils devraient faire les arrangements ; ils étaient poli et prêts à obéir. Jésus répond et dit : « Écoutez attentivement », ou « Voici ». Ces mots signifiaient aussi que quelque chose d'inattendu allait se produire. Il leur dit d'aller à Jérusalem, la ville. Jésus dit que Pierre et Jean rencontreront un homme qui porte une cruche, ou une carafe, d'eau. Pierre et Jean doivent suivre l'homme dans la maison dans laquelle l'homme entrera. Dans la culture juive de l'époque, seules les femmes portaient de l'eau dans une cruche. Jésus savait que cette action montrerait à Pierre et à Jean l'homme qu'il voulait qu'ils suivent. Luc ne nous dit pas si Jésus avait initialement fait des plans avec le propriétaire de la maison où Pierre et Jean devaient entrer. Luc ne nous dit pas non plus si Jésus a fait un plan pour que l'homme qui porte la cruche d'eau rencontre Pierre et Jean. Ces deux hommes (le propriétaire de la maison et l'homme qui porte la cruche) sont différents.</w:t>
      </w:r>
    </w:p>
    <w:p>
      <w:pPr/>
      <w:r>
        <w:rPr>
          <w:lang w:val="fr_FR" w:bidi="fr_FR"/>
        </w:rPr>
      </w:r>
      <w:r>
        <w:rPr>
          <w:lang w:val="fr_FR" w:bidi="fr_FR"/>
        </w:rPr>
        <w:t>Arrêtez-vous ici et montrez une image d'une cruche, ou d'une carafe, ou d'un homme qui porte une cruche d'eau sur son épaule.</w:t>
      </w:r>
    </w:p>
    <w:p>
      <w:pPr/>
      <w:r>
        <w:rPr>
          <w:lang w:val="fr_FR" w:bidi="fr_FR"/>
        </w:rPr>
      </w:r>
      <w:r>
        <w:rPr>
          <w:lang w:val="fr_FR" w:bidi="fr_FR"/>
        </w:rPr>
        <w:t>Jésus dit à Pierre et à Jean de dire au propriétaire de la maison que le maître lui demande de leur montrer où se trouve la chambre d'invités, pour que l'enseignant et ses apôtres y mangent le repas de la Pâque. Le propriétaire de la maison montrera à Pierre et à Jean une grande pièce meublée à l'étage, c'est-à-dire dans la chambre haute. Une pièce meublée indique que la pièce aura déjà des meubles. Le mobilier pourrait inclure des coussins, ou des canapés, et pourrait avoir inclus une table et d'autres articles. Pierre et Jean doivent se préparer pour la fête dans la chambre haute. Les Juifs construisaient des maisons qui avaient des toits plats. Les familles plus riches construisent souvent une grande pièce sur le toit plat.</w:t>
      </w:r>
    </w:p>
    <w:p>
      <w:pPr/>
      <w:r>
        <w:rPr>
          <w:lang w:val="fr_FR" w:bidi="fr_FR"/>
        </w:rPr>
      </w:r>
      <w:r>
        <w:rPr>
          <w:lang w:val="fr_FR" w:bidi="fr_FR"/>
        </w:rPr>
        <w:t>Arrêtez-vous ici et montrez une image d'une maison juive avec une chambre haute.</w:t>
      </w:r>
    </w:p>
    <w:p>
      <w:pPr/>
      <w:r>
        <w:rPr>
          <w:lang w:val="fr_FR" w:bidi="fr_FR"/>
        </w:rPr>
      </w:r>
      <w:r>
        <w:rPr>
          <w:lang w:val="fr_FR" w:bidi="fr_FR"/>
        </w:rPr>
        <w:t>Le propriétaire de la maison connaissait probablement déjà Jésus comme « le Maître » ; il n'aurait peut-être pas été surpris par la demande de Jésus.</w:t>
      </w:r>
    </w:p>
    <w:p>
      <w:pPr/>
      <w:r>
        <w:rPr>
          <w:lang w:val="fr_FR" w:bidi="fr_FR"/>
        </w:rPr>
      </w:r>
      <w:r>
        <w:rPr>
          <w:lang w:val="fr_FR" w:bidi="fr_FR"/>
        </w:rPr>
        <w:t>Pierre et Jean vont dans la ville et tout se produit, comme Jésus le leur a dit, et ils préparent la Pâque.</w:t>
      </w:r>
    </w:p>
    <w:p>
      <w:pPr/>
      <w:r>
        <w:rPr>
          <w:lang w:val="fr_FR" w:bidi="fr_FR"/>
        </w:rPr>
      </w:r>
      <w:r>
        <w:rPr>
          <w:lang w:val="fr_FR" w:bidi="fr_FR"/>
        </w:rPr>
        <w:t>Quand il était temps de manger le repas de la Pâque, Jésus et les apôtres, c'est-à-dire les douze disciples de Jésus, se sont allongés à table. Ils se couchaient sur des oreillers, ou des bancs courts, autour d'une table basse.</w:t>
      </w:r>
    </w:p>
    <w:p>
      <w:pPr/>
      <w:r>
        <w:rPr>
          <w:lang w:val="fr_FR" w:bidi="fr_FR"/>
        </w:rPr>
      </w:r>
      <w:r>
        <w:rPr>
          <w:lang w:val="fr_FR" w:bidi="fr_FR"/>
        </w:rPr>
        <w:t>Arrêtez-vous ici et montrez une image de personnes en train de s'allonger à table pendant un repas.</w:t>
      </w:r>
    </w:p>
    <w:p>
      <w:pPr/>
      <w:r>
        <w:rPr>
          <w:lang w:val="fr_FR" w:bidi="fr_FR"/>
        </w:rPr>
      </w:r>
      <w:r>
        <w:rPr>
          <w:lang w:val="fr_FR" w:bidi="fr_FR"/>
        </w:rPr>
        <w:t>C'était la coutume des Juifs de manger le repas de la Pâque la nuit.</w:t>
      </w:r>
    </w:p>
    <w:p>
      <w:pPr/>
      <w:r>
        <w:rPr>
          <w:lang w:val="fr_FR" w:bidi="fr_FR"/>
        </w:rPr>
      </w:r>
      <w:r>
        <w:rPr>
          <w:lang w:val="fr_FR" w:bidi="fr_FR"/>
        </w:rPr>
        <w:t>Jésus dit ensuite aux apôtres qu'il avait désiré le moment où il mangerait la Pâque avec eux avant sa souffrance et sa mort. Jésus dit qu'il ne mangera pas la Pâque jusqu'à ce qu'elle soit accomplie dans le royaume de Dieu. Jésus voulait dire qu'il ne mangerait pas un autre repas de la Pâque jusqu'à ce que Dieu accomplisse ce que le repas de la Pâque représente. Jésus voulait aussi dire que c'était le dernier repas de la Pâque qu'il mangera pendant longtemps. Le prochain repas de la Pâque que Jésus mangera sera quand Dieu viendra pour sauver son peuple et régner sur son royaume parfait. Vous vous souviendrez que le repas de la Pâque est une célébration du moment où Dieu a sauvé son peuple de l'esclavage en Égypte. Il les a sauvés quand ils ont mis le sang d'un agneau sacrifié au-dessus des portes de leurs maisons. Dieu sauvera maintenant son peuple de la mort et de l'esclavage du péché. Il les sauvera à travers le sang de son propre fils Jésus. L'agneau de la Pâque a joué le même rôle dans la délivrance de l'Égypte que celui de Jésus dans la libération du péché et de la mort. Le royaume de Dieu fait référence au moment où Dieu régnera sur tout le monde en tant que roi.</w:t>
      </w:r>
    </w:p>
    <w:p>
      <w:pPr/>
      <w:r>
        <w:rPr>
          <w:lang w:val="fr_FR" w:bidi="fr_FR"/>
        </w:rPr>
      </w:r>
      <w:r>
        <w:rPr>
          <w:lang w:val="fr_FR" w:bidi="fr_FR"/>
        </w:rPr>
        <w:t>Jésus prend ensuite une coupe sans doute remplie de vin rouge et remercie Dieu pour cela. Jésus demande à ses disciples de prendre la coupe de vin et de la partager entre eux. Jésus dit aussi qu'il ne boira pas de nouveau du vin jusqu'à ce que vienne le royaume de Dieu. « Jusqu'à ce que le royaume de Dieu vienne » signifie le moment où Dieu régnera sur tout le monde en tant que roi. Après avoir dit cela, Jésus a pris du pain, il a rendu grâce à Dieu pour celui-ci. Il a rompu le pain et l'a donné aux apôtres, en disant : « Ce pain est mon corps que je donne pour vous. Faites cela en souvenir de moi ». Jésus voulait dire que les disciples devraient manger du pain ensemble dans une cérémonie spéciale pour se souvenir de Jésus avec honneur et gratitude. Le pain que Jésus a rompu est un pain sans levain. Un pain sans levain est un pain que les gens font sans levure, et c'était un type spécial de pain que les gens utilisaient dans la fête de la Pâque.</w:t>
      </w:r>
    </w:p>
    <w:p>
      <w:pPr/>
      <w:r>
        <w:rPr>
          <w:lang w:val="fr_FR" w:bidi="fr_FR"/>
        </w:rPr>
      </w:r>
      <w:r>
        <w:rPr>
          <w:lang w:val="fr_FR" w:bidi="fr_FR"/>
        </w:rPr>
        <w:t>De même, après que Jésus et les apôtres aient fini de manger le souper, Jésus a pris la coupe de vin dans ses mains, il a remercié Dieu pour cela et l'a donnée à ses disciples pour qu'ils la partagent. Jésus dit : « Cette coupe est la nouvelle alliance dans mon sang qui est versé pour vous ». Jésus utilisait la coupe de vin dans ses mains pour représenter la nouvelle alliance que Dieu ferait avec les gens à travers le sang de Jésus. C'était différent de l'alliance que Dieu a faite avec son peuple dans l'Ancien Testament. Dans l'ancienne alliance, Dieu avait promis qu'il serait toujours avec son peuple et ils ont promis de le suivre. Quand le peuple de Dieu péchait, Dieu exigeait d'eux qu'ils sacrifient des animaux. Dieu a confirmé son alliance avec son peuple par le sang des animaux. Dans la nouvelle alliance, Jésus lui-même mourrait en sacrifice, et son sang confirmerait l'alliance.</w:t>
      </w:r>
    </w:p>
    <w:p>
      <w:pPr/>
      <w:r>
        <w:rPr>
          <w:lang w:val="fr_FR" w:bidi="fr_FR"/>
        </w:rPr>
      </w:r>
      <w:r>
        <w:rPr>
          <w:lang w:val="fr_FR" w:bidi="fr_FR"/>
        </w:rPr>
        <w:t>Jésus dit ensuite : « Mais la personne qui est sur le point de me trahir est ici en train de manger ce repas avec moi ». Dans la culture juive, quand les gens mangent ensemble, cela impliquait qu'ils étaient loyaux les uns envers les autres. Il était terrible pour un disciple de manger la Pâque avec son maître, et de trahir ensuite le maître.</w:t>
      </w:r>
    </w:p>
    <w:p>
      <w:pPr/>
      <w:r>
        <w:rPr>
          <w:lang w:val="fr_FR" w:bidi="fr_FR"/>
        </w:rPr>
      </w:r>
      <w:r>
        <w:rPr>
          <w:lang w:val="fr_FR" w:bidi="fr_FR"/>
        </w:rPr>
        <w:t>Arrêtez-vous ici et discutez : de quelles façons spéciales les gens montrent-ils de la loyauté et de l'amitié dans votre culture ?</w:t>
      </w:r>
    </w:p>
    <w:p>
      <w:pPr/>
      <w:r>
        <w:rPr>
          <w:lang w:val="fr_FR" w:bidi="fr_FR"/>
        </w:rPr>
      </w:r>
      <w:r>
        <w:rPr>
          <w:lang w:val="fr_FR" w:bidi="fr_FR"/>
        </w:rPr>
        <w:t>Jésus dit aussi que le Fils de l'homme mourra. Cela se produira parce que Dieu avait prévu il y a longtemps que Jésus devait mourir. Le plan de Dieu, cependant, ne justifie pas l'action du traître. Jésus se réfère à lui-même comme le Fils de l'homme. Mais malheur à cet homme qui trahit Jésus, ce qui signifie que Dieu punira sévèrement l'homme qui trahira Jésus. Les apôtres ont commencé à se demander les uns aux autres qui parmi eux trahirait Jésus.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de l'équipe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envoie Pierre et Jean pour aller et préparer la Pâque. Pierre et Jean demandent à Jésus où ils devaient préparer la Pâque. Jésus leur dit d'aller à Jérusalem.</w:t>
      </w:r>
    </w:p>
    <w:p>
      <w:pPr/>
      <w:r>
        <w:rPr>
          <w:lang w:val="fr_FR" w:bidi="fr_FR"/>
        </w:rPr>
      </w:r>
      <w:r>
        <w:rPr>
          <w:b/>
          <w:lang w:val="fr_FR" w:bidi="fr_FR"/>
        </w:rPr>
        <w:t>Deuxième partie :</w:t>
      </w:r>
      <w:r>
        <w:rPr>
          <w:lang w:val="fr_FR" w:bidi="fr_FR"/>
        </w:rPr>
        <w:t xml:space="preserve"> Pierre et Jean vont à Jérusalem et trouvent les choses telles que Jésus les leur a dites. Ils préparent le repas de la Pâque.</w:t>
      </w:r>
    </w:p>
    <w:p>
      <w:pPr/>
      <w:r>
        <w:rPr>
          <w:lang w:val="fr_FR" w:bidi="fr_FR"/>
        </w:rPr>
      </w:r>
      <w:r>
        <w:rPr>
          <w:b/>
          <w:lang w:val="fr_FR" w:bidi="fr_FR"/>
        </w:rPr>
        <w:t>Troisième partie :</w:t>
      </w:r>
      <w:r>
        <w:rPr>
          <w:lang w:val="fr_FR" w:bidi="fr_FR"/>
        </w:rPr>
        <w:t xml:space="preserve"> Jésus et les douze apôtres mangent le repas de la Pâque. Jésus donne une nouvelle signification au pain et à la coupe.</w:t>
      </w:r>
    </w:p>
    <w:p>
      <w:pPr/>
      <w:r>
        <w:rPr>
          <w:lang w:val="fr_FR" w:bidi="fr_FR"/>
        </w:rPr>
      </w:r>
      <w:r>
        <w:rPr>
          <w:b/>
          <w:lang w:val="fr_FR" w:bidi="fr_FR"/>
        </w:rPr>
        <w:t>Quatrième partie :</w:t>
      </w:r>
      <w:r>
        <w:rPr>
          <w:lang w:val="fr_FR" w:bidi="fr_FR"/>
        </w:rPr>
        <w:t xml:space="preserve"> Jésus parle de sa trahison.</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L'homme qui porte une cruche d'eau</w:t>
      </w:r>
    </w:p>
    <w:p>
      <w:pPr>
        <w:pStyle w:val="ListBullet"/>
        <w:spacing w:line="240" w:lineRule="auto"/>
        <w:ind w:left="720"/>
      </w:pPr>
      <w:r>
        <w:rPr>
          <w:lang w:val="fr_FR" w:bidi="fr_FR"/>
        </w:rPr>
      </w:r>
      <w:r>
        <w:rPr>
          <w:lang w:val="fr_FR" w:bidi="fr_FR"/>
        </w:rPr>
        <w:t>Le propriétaire de la maison</w:t>
      </w:r>
    </w:p>
    <w:p>
      <w:pPr>
        <w:pStyle w:val="ListBullet"/>
        <w:spacing w:line="240" w:lineRule="auto"/>
        <w:ind w:left="720"/>
      </w:pPr>
      <w:r>
        <w:rPr>
          <w:lang w:val="fr_FR" w:bidi="fr_FR"/>
        </w:rPr>
      </w:r>
      <w:r>
        <w:rPr>
          <w:lang w:val="fr_FR" w:bidi="fr_FR"/>
        </w:rPr>
        <w:t>Les autres apôtres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Prêtez attention à la chronologie des événements. Il est important de se rappeler que c'était le moment pour la grande fête. Les gens faisaient des préparatifs pour la célébration. Jésus envoie Pierre et Jean pour faire des préparatifs pour qu'ils mangent la Pâque. Pierre et Jean demandent à Jésus où ils devraient faire les arrangements et Jésus dit que Pierre et Jean devraient aller à Jérusalem, la ville.</w:t>
      </w:r>
    </w:p>
    <w:p>
      <w:pPr/>
      <w:r>
        <w:rPr>
          <w:lang w:val="fr_FR" w:bidi="fr_FR"/>
        </w:rPr>
      </w:r>
      <w:r>
        <w:rPr>
          <w:lang w:val="fr_FR" w:bidi="fr_FR"/>
        </w:rPr>
        <w:t>Notez aussi que cette description montre que Jésus leur donne des instructions, plutôt que de décrire ce qui s'est passé.</w:t>
      </w:r>
    </w:p>
    <w:p>
      <w:pPr/>
      <w:r>
        <w:rPr>
          <w:lang w:val="fr_FR" w:bidi="fr_FR"/>
        </w:rPr>
      </w:r>
      <w:r>
        <w:rPr>
          <w:lang w:val="fr_FR" w:bidi="fr_FR"/>
        </w:rPr>
        <w:t>Jésus dit à Pierre et à Jean qu'ils rencontreront un homme qui porte une cruche d'eau ; ils doivent suivre l'homme dans la maison dans laquelle l'homme entrera. Pierre et Jean suivent l'homme avec la cruche, mais ils n'ont peut-être pas vraiment parlé avec lui.</w:t>
      </w:r>
    </w:p>
    <w:p>
      <w:pPr/>
      <w:r>
        <w:rPr>
          <w:lang w:val="fr_FR" w:bidi="fr_FR"/>
        </w:rPr>
      </w:r>
      <w:r>
        <w:rPr>
          <w:lang w:val="fr_FR" w:bidi="fr_FR"/>
        </w:rPr>
        <w:t>Pierre et Jean demanderont au propriétaire de la maison de leur montrer où se trouve la chambre d'invités. Le propriétaire de la maison montrera à Pierre et à Jean la chambre d'invités. La pièce est meublée, et c'est une chambre haute. Pierre et Jean prépareront la pièce.</w:t>
      </w:r>
    </w:p>
    <w:p>
      <w:pPr/>
      <w:r>
        <w:rPr>
          <w:lang w:val="fr_FR" w:bidi="fr_FR"/>
        </w:rPr>
      </w:r>
      <w:r>
        <w:rPr>
          <w:lang w:val="fr_FR" w:bidi="fr_FR"/>
        </w:rPr>
        <w:t>Rappelez-vous que quand Pierre et Jean sont allés dans la ville, tout s'est produit, comme Jésus le leur a dit.</w:t>
      </w:r>
    </w:p>
    <w:p>
      <w:pPr/>
      <w:r>
        <w:rPr>
          <w:lang w:val="fr_FR" w:bidi="fr_FR"/>
        </w:rPr>
      </w:r>
      <w:r>
        <w:rPr>
          <w:lang w:val="fr_FR" w:bidi="fr_FR"/>
        </w:rPr>
        <w:t>Il est important de noter que quand le moment pour la Pâque est venu, Jésus et les apôtres se sont allongés à table dans la chambre haute, ou à l'étage. Notez que Luc appelle les disciples « apôtres » ici. C'est différent de la normale : ils sont généralement appelés disciples. Nous ne savons pas exactement pourquoi ils sont appelés apôtres ici, parce que Jésus ne les envoie pas, comme ce nom l'indiquerait. Cependant, il se peut que le terme apôtres soit utilisé ici parce que c'était un moment ) partir duquel les disciples commenceraient à jouer leur rôle de représentants de Jésus, fournissant un jour un leadership pour les croyants.</w:t>
      </w:r>
    </w:p>
    <w:p>
      <w:pPr/>
      <w:r>
        <w:rPr>
          <w:lang w:val="fr_FR" w:bidi="fr_FR"/>
        </w:rPr>
      </w:r>
      <w:r>
        <w:rPr>
          <w:lang w:val="fr_FR" w:bidi="fr_FR"/>
        </w:rPr>
        <w:t xml:space="preserve">Jésus commence à parler aux apôtres. Jésus dit aux apôtres qu'il avait désiré le moment où il mangerait la Pâque avec les apôtres avant sa souffrance et sa mort. </w:t>
      </w:r>
    </w:p>
    <w:p>
      <w:pPr/>
      <w:r>
        <w:rPr>
          <w:lang w:val="fr_FR" w:bidi="fr_FR"/>
        </w:rPr>
      </w:r>
      <w:r>
        <w:rPr>
          <w:lang w:val="fr_FR" w:bidi="fr_FR"/>
        </w:rPr>
        <w:t>Jésus prend une coupe de vin, ou du fruit de la vigne, dans ses mains et remercie Dieu pour celle-ci. Jésus l'a donné à ses disciples pour qu'ils la prennent et la partagent entre eux. Jésus dit qu'il ne boira pas de nouveau le vin, c'est-à-dire le fruit de la vigne, jusqu'à ce que le royaume de Dieu vienne.</w:t>
      </w:r>
    </w:p>
    <w:p>
      <w:pPr/>
      <w:r>
        <w:rPr>
          <w:lang w:val="fr_FR" w:bidi="fr_FR"/>
        </w:rPr>
      </w:r>
      <w:r>
        <w:rPr>
          <w:lang w:val="fr_FR" w:bidi="fr_FR"/>
        </w:rPr>
        <w:t xml:space="preserve">Il est important de se rappeler que Jésus a pris du pain, qu'il a rendu grâce à Dieu pour celui-ci. Jésus a rompu le pain et l'a donné aux apôtres en disant : « Ce pain est mon corps que je donne pour vous. Faites ceci en souvenir de moi ». Dans la langue d'origine, l'action ici signifie que le pain </w:t>
      </w:r>
      <w:r>
        <w:rPr>
          <w:b/>
          <w:lang w:val="fr_FR" w:bidi="fr_FR"/>
        </w:rPr>
        <w:t>est</w:t>
      </w:r>
      <w:r>
        <w:rPr>
          <w:lang w:val="fr_FR" w:bidi="fr_FR"/>
        </w:rPr>
        <w:t xml:space="preserve"> le corps, ou que le pain est </w:t>
      </w:r>
      <w:r>
        <w:rPr>
          <w:b/>
          <w:lang w:val="fr_FR" w:bidi="fr_FR"/>
        </w:rPr>
        <w:t>semblable</w:t>
      </w:r>
      <w:r>
        <w:rPr>
          <w:lang w:val="fr_FR" w:bidi="fr_FR"/>
        </w:rPr>
        <w:t xml:space="preserve"> à ou est un symbole du corps de Jésus. La chose importante à se rappeler ici est que Jésus veut que nous nous souvenions de ce qu'il fera pour nous en mourant pour nos péchés. Jésus veut que nous nous souvenions que Jésus donne son corps pour mourir pour nos péchés.</w:t>
      </w:r>
    </w:p>
    <w:p>
      <w:pPr/>
      <w:r>
        <w:rPr>
          <w:lang w:val="fr_FR" w:bidi="fr_FR"/>
        </w:rPr>
      </w:r>
      <w:r>
        <w:rPr>
          <w:lang w:val="fr_FR" w:bidi="fr_FR"/>
        </w:rPr>
        <w:t>Notez qu'après qu'ils aient fini de manger le souper, Jésus a pris la coupe de vin dans ses mains, il a remercié Dieu pour cela et l'a donnée à ses disciples pour qu'ils la partagent. Jésus dit : « Cette coupe de vin est la nouvelle alliance dans mon sang qui est versé pour vous ». Jésus veut que nous nous souvenions que quand il mourra, son sang sera le sceau qui confirmera la nouvelle alliance de Dieu avec nous.</w:t>
      </w:r>
    </w:p>
    <w:p>
      <w:pPr/>
      <w:r>
        <w:rPr>
          <w:lang w:val="fr_FR" w:bidi="fr_FR"/>
        </w:rPr>
      </w:r>
      <w:r>
        <w:rPr>
          <w:lang w:val="fr_FR" w:bidi="fr_FR"/>
        </w:rPr>
        <w:t>Jésus poursuit ensuite de parler et dit : « Mais la personne qui est sur le point de me trahir est ici en train de manger ce repas avec moi ».</w:t>
      </w:r>
    </w:p>
    <w:p>
      <w:pPr/>
      <w:r>
        <w:rPr>
          <w:lang w:val="fr_FR" w:bidi="fr_FR"/>
        </w:rPr>
      </w:r>
      <w:r>
        <w:rPr>
          <w:lang w:val="fr_FR" w:bidi="fr_FR"/>
        </w:rPr>
        <w:t>Rappelez-vous que Jésus dit aussi que le Fils de l'homme mourra. Cela se produira parce que Dieu avait prévu il y a longtemps que Jésus devait mourir, mais malheur à cet homme qui trahit Jésus.</w:t>
      </w:r>
    </w:p>
    <w:p>
      <w:pPr/>
      <w:r>
        <w:rPr>
          <w:lang w:val="fr_FR" w:bidi="fr_FR"/>
        </w:rPr>
      </w:r>
      <w:r>
        <w:rPr>
          <w:lang w:val="fr_FR" w:bidi="fr_FR"/>
        </w:rPr>
        <w:t>Les apôtres commencent à se demander les uns aux autres qui parmi eux trahira Jésus.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L'homme qui porte une cruche d'eau</w:t>
      </w:r>
    </w:p>
    <w:p>
      <w:pPr>
        <w:pStyle w:val="ListBullet"/>
        <w:spacing w:line="240" w:lineRule="auto"/>
        <w:ind w:left="720"/>
      </w:pPr>
      <w:r>
        <w:rPr>
          <w:lang w:val="fr_FR" w:bidi="fr_FR"/>
        </w:rPr>
      </w:r>
      <w:r>
        <w:rPr>
          <w:lang w:val="fr_FR" w:bidi="fr_FR"/>
        </w:rPr>
        <w:t>Le propriétaire de la maison</w:t>
      </w:r>
    </w:p>
    <w:p>
      <w:pPr>
        <w:pStyle w:val="ListBullet"/>
        <w:spacing w:line="240" w:lineRule="auto"/>
        <w:ind w:left="720"/>
      </w:pPr>
      <w:r>
        <w:rPr>
          <w:lang w:val="fr_FR" w:bidi="fr_FR"/>
        </w:rPr>
      </w:r>
      <w:r>
        <w:rPr>
          <w:lang w:val="fr_FR" w:bidi="fr_FR"/>
        </w:rPr>
        <w:t>Les autres apôtres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Vint ensuite le jour de la fête des pains sans levain. Jésus demande à Pierre et à Jean d'aller dans la ville et de faire des préparatifs pour qu'ils mangent la Pâque. Pierre et Jean demandent à Jésus où il voudrait qu'ils fassent les préparatifs. Jésus répond et leur dit d'aller à Jérusalem, la ville.</w:t>
      </w:r>
    </w:p>
    <w:p>
      <w:pPr/>
      <w:r>
        <w:rPr>
          <w:lang w:val="fr_FR" w:bidi="fr_FR"/>
        </w:rPr>
      </w:r>
      <w:r>
        <w:rPr>
          <w:lang w:val="fr_FR" w:bidi="fr_FR"/>
        </w:rPr>
        <w:t>Arrêtez la représentation : Demandez à l'acteur qui joue le rôle de Jésus : « Que ressentez-vous ? » Vous entendrez peut-être : « J'ai hâte de célébrer la Pâque avec mes apôtres ». Demandez à l'acteur qui joue Pierre et Jean : « Que ressentez-vous ? » Vous entendrez peut-être : « Nous sommes prêts à obéir à Jésus ». Reprenez la représentation.</w:t>
      </w:r>
    </w:p>
    <w:p>
      <w:pPr/>
      <w:r>
        <w:rPr>
          <w:lang w:val="fr_FR" w:bidi="fr_FR"/>
        </w:rPr>
      </w:r>
      <w:r>
        <w:rPr>
          <w:lang w:val="fr_FR" w:bidi="fr_FR"/>
        </w:rPr>
        <w:t>Jésus dit à Pierre et à Jean des événements qui doivent se produire quand ils arrivent dans la ville. Représentez les événements et prêtez attention à la chronologie. Pierre et Jean vont à Jérusalem ; ils rencontrent un homme qui porte une cruche, ou une carafe, d'eau. Pierre et Jean suivront l'homme dans la maison dans laquelle l'homme entre. Pierre et Jean diront au propriétaire de la maison que l'enseignant lui demande de leur montrer où se trouve la chambre d'invités, pour que l'enseignant et ses disciples y mangent le repas de la Pâque. Le propriétaire de la maison montrera à Pierre et à Jean une grande pièce meublée dans la chambre haute. Pierre et Jean prépareront la pièce.</w:t>
      </w:r>
    </w:p>
    <w:p>
      <w:pPr/>
      <w:r>
        <w:rPr>
          <w:lang w:val="fr_FR" w:bidi="fr_FR"/>
        </w:rPr>
      </w:r>
      <w:r>
        <w:rPr>
          <w:lang w:val="fr_FR" w:bidi="fr_FR"/>
        </w:rPr>
        <w:t>Arrêtez la représentation : Demandez à l'acteur qui joue le rôle de Pierre et de Jean : « Que ressentez-vous ? » Vous entendrez peut-être : « Waouh ! Tout se produit, comme Jésus a dit que cela se ferait », « Nous sommes surpris ». Demandez à l'acteur qui joue l'homme qui porte une cruche, ou une carafe, d'eau : « Que ressentez-vous ? » Vous entendrez peut-être : « Je dois me dépêcher d'entrer dans la maison ». Demandez à l'acteur qui joue le propriétaire de la maison : « Que ressentez-vous ? » Vous entendrez peut-être : « Je suis prêt à donner ma pièce à l'enseignant ». Reprenez la représentation.</w:t>
      </w:r>
    </w:p>
    <w:p>
      <w:pPr/>
      <w:r>
        <w:rPr>
          <w:lang w:val="fr_FR" w:bidi="fr_FR"/>
        </w:rPr>
      </w:r>
      <w:r>
        <w:rPr>
          <w:lang w:val="fr_FR" w:bidi="fr_FR"/>
        </w:rPr>
        <w:t>Quand il était temps de manger le repas de la Pâque, Jésus et les apôtres se sont allongés à table. Jésus dit ensuite aux apôtres qu'il avait désiré le moment où il mangerait la Pâque avec eux avant sa souffrance et sa mort.</w:t>
      </w:r>
    </w:p>
    <w:p>
      <w:pPr/>
      <w:r>
        <w:rPr>
          <w:lang w:val="fr_FR" w:bidi="fr_FR"/>
        </w:rPr>
      </w:r>
      <w:r>
        <w:rPr>
          <w:lang w:val="fr_FR" w:bidi="fr_FR"/>
        </w:rPr>
        <w:t>Arrêtez la représentation : Demandez à l'acteur qui joue le rôle de Jésus : « Que ressentez-vous ? » Vous entendrez peut-être : « Je suis heureux de manger le repas de la Pâque avec mes apôtres ». Demandez aux acteurs qui jouent les apôtres : « Que ressentez-vous ? » Vous entendrez peut-être : « Nous nous demandons encore ce que Jésus voulait dire au sujet de sa souffrance et de sa mort » ou « Heureux de célébrer la Pâque ». Reprenez la représentation.</w:t>
      </w:r>
    </w:p>
    <w:p>
      <w:pPr/>
      <w:r>
        <w:rPr>
          <w:lang w:val="fr_FR" w:bidi="fr_FR"/>
        </w:rPr>
      </w:r>
      <w:r>
        <w:rPr>
          <w:lang w:val="fr_FR" w:bidi="fr_FR"/>
        </w:rPr>
        <w:t>Jésus prend ensuite une coupe de vin, ou du fruit de la vigne, dans ses mains et remercie Dieu pour cela. Jésus l'a donné à ses disciples pour le partager entre eux. Jésus dit ensuite qu'il ne boira pas de nouveau du vin jusqu'à ce que vienne le royaume de Dieu.</w:t>
      </w:r>
    </w:p>
    <w:p>
      <w:pPr/>
      <w:r>
        <w:rPr>
          <w:lang w:val="fr_FR" w:bidi="fr_FR"/>
        </w:rPr>
      </w:r>
      <w:r>
        <w:rPr>
          <w:lang w:val="fr_FR" w:bidi="fr_FR"/>
        </w:rPr>
        <w:t xml:space="preserve">Après avoir dit cela, Jésus a pris du pain, il a rendu grâce à Dieu pour celui-ci. Il a rompu le pain et l'a donné aux apôtres, en disant : « Ce pain est mon corps que je donne pour vous. Faites cela en souvenir de moi ». </w:t>
      </w:r>
    </w:p>
    <w:p>
      <w:pPr/>
      <w:r>
        <w:rPr>
          <w:lang w:val="fr_FR" w:bidi="fr_FR"/>
        </w:rPr>
      </w:r>
      <w:r>
        <w:rPr>
          <w:lang w:val="fr_FR" w:bidi="fr_FR"/>
        </w:rPr>
        <w:t xml:space="preserve">Après qu'ils aient fini de manger le souper, Jésus a pris la coupe de vin dans ses mains, il a remercié Dieu pour cela et l'a donnée à ses disciples pour qu'ils la partagent. Jésus dit : « Cette coupe est la nouvelle alliance dans mon sang qui est versé pour vous ». </w:t>
      </w:r>
    </w:p>
    <w:p>
      <w:pPr/>
      <w:r>
        <w:rPr>
          <w:lang w:val="fr_FR" w:bidi="fr_FR"/>
        </w:rPr>
      </w:r>
      <w:r>
        <w:rPr>
          <w:lang w:val="fr_FR" w:bidi="fr_FR"/>
        </w:rPr>
        <w:t>Arrêtez la représentation : Demandez à l'acteur qui joue le rôle de Jésus : « Que ressentez-vous ? » Vous entendrez peut-être « Je veux montrer à mes apôtres ce que la Pâque symbolise ». Demandez aux acteurs qui jouent les apôtres : « Que ressentez-vous ? » Vous entendrez peut-être : « Nous voulons comprendre ce que Jésus dit », « Nous sommes préoccupés au sujet de Jésus », « Nous sommes choqués parce que nous nous demandons si Jésus veut que nous buvions du sang ». Reprenez la représentation.</w:t>
      </w:r>
    </w:p>
    <w:p>
      <w:pPr/>
      <w:r>
        <w:rPr>
          <w:lang w:val="fr_FR" w:bidi="fr_FR"/>
        </w:rPr>
      </w:r>
      <w:r>
        <w:rPr>
          <w:lang w:val="fr_FR" w:bidi="fr_FR"/>
        </w:rPr>
        <w:t>Jésus dit ensuite : « Mais la personne qui est sur le point de me trahir est ici en train de manger ce repas avec moi ». Jésus dit aussi que le Fils de l'homme mourra. Cela se produira parce que Dieu avait prévu il y a longtemps que Jésus devait mourir. Mais malheur à cet homme qui trahit Jésus.</w:t>
      </w:r>
    </w:p>
    <w:p>
      <w:pPr/>
      <w:r>
        <w:rPr>
          <w:lang w:val="fr_FR" w:bidi="fr_FR"/>
        </w:rPr>
      </w:r>
      <w:r>
        <w:rPr>
          <w:lang w:val="fr_FR" w:bidi="fr_FR"/>
        </w:rPr>
        <w:t>Arrêtez la représentation : Demandez à l'acteur qui joue le rôle de Jésus : « Que ressentez-vous ? » Vous entendrez peut-être : « Je suis triste et déçu ». Demandez aux acteurs qui jouent les apôtres : « Que ressentez-vous ? » Vous entendrez peut-être : « Nous sommes déçus de celui qui trahira Jésus », « Nous sommes tristes et inquiets pour Jésus ». Reprenez la représentation.</w:t>
      </w:r>
    </w:p>
    <w:p>
      <w:pPr/>
      <w:r>
        <w:rPr>
          <w:lang w:val="fr_FR" w:bidi="fr_FR"/>
        </w:rPr>
      </w:r>
      <w:r>
        <w:rPr>
          <w:lang w:val="fr_FR" w:bidi="fr_FR"/>
        </w:rPr>
        <w:t>Les apôtres commencent à se demander les uns aux autres qui parmi eux trahira Jésus.</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Vint ensuite le jour de la </w:t>
      </w:r>
      <w:r>
        <w:rPr>
          <w:b/>
          <w:lang w:val="fr_FR" w:bidi="fr_FR"/>
        </w:rPr>
        <w:t>fête des pains sans levain</w:t>
      </w:r>
      <w:r>
        <w:rPr>
          <w:lang w:val="fr_FR" w:bidi="fr_FR"/>
        </w:rPr>
        <w:t>, lors de laquelle l'agneau de la Pâque devait être sacrifié. L'</w:t>
      </w:r>
      <w:r>
        <w:rPr>
          <w:b/>
          <w:lang w:val="fr_FR" w:bidi="fr_FR"/>
        </w:rPr>
        <w:t>agneau de la Pâque</w:t>
      </w:r>
      <w:r>
        <w:rPr>
          <w:lang w:val="fr_FR" w:bidi="fr_FR"/>
        </w:rPr>
        <w:t xml:space="preserve"> est l'agneau qui doit être sacrifié pour la fête. L'agneau doit être un mâle âgé d'un an, sans défauts. L'agneau pourrait être une brebis ou une chèvre. La Pâque était une fête religieuse juive qui était célébrée un jour avant la fête des pains sans levain. La Pâque fêtait le moment où Dieu a sauvé les ancêtres juifs de l'esclavage en Égypte. La fête des pains sans levain était une fête que le peuple juif célébrait chaque année pendant sept jours. Pendant ces huit jours, ils ne mangeaint pas de pain fait avec de la levure. La Pâque était aussi une fête que les Juifs célébraient chaque année le jour avant le début de la fête des pains sans levain. Utilisez le même mot pour la </w:t>
      </w:r>
      <w:r>
        <w:rPr>
          <w:b/>
          <w:lang w:val="fr_FR" w:bidi="fr_FR"/>
        </w:rPr>
        <w:t>Pâque</w:t>
      </w:r>
      <w:r>
        <w:rPr>
          <w:lang w:val="fr_FR" w:bidi="fr_FR"/>
        </w:rPr>
        <w:t xml:space="preserve"> et </w:t>
      </w:r>
      <w:r>
        <w:rPr>
          <w:b/>
          <w:lang w:val="fr_FR" w:bidi="fr_FR"/>
        </w:rPr>
        <w:t>la fête des pains sans levain</w:t>
      </w:r>
      <w:r>
        <w:rPr>
          <w:lang w:val="fr_FR" w:bidi="fr_FR"/>
        </w:rPr>
        <w:t xml:space="preserve"> que dans les passages précédents. Pour plus d'informations au sujet de la </w:t>
      </w:r>
      <w:r>
        <w:rPr>
          <w:b/>
          <w:lang w:val="fr_FR" w:bidi="fr_FR"/>
        </w:rPr>
        <w:t>Pâque</w:t>
      </w:r>
      <w:r>
        <w:rPr>
          <w:lang w:val="fr_FR" w:bidi="fr_FR"/>
        </w:rPr>
        <w:t xml:space="preserve"> et de la </w:t>
      </w:r>
      <w:r>
        <w:rPr>
          <w:b/>
          <w:lang w:val="fr_FR" w:bidi="fr_FR"/>
        </w:rPr>
        <w:t>fête des pains sans levain</w:t>
      </w:r>
      <w:r>
        <w:rPr>
          <w:lang w:val="fr_FR" w:bidi="fr_FR"/>
        </w:rPr>
        <w:t>, consultez le Glossaire principal.</w:t>
      </w:r>
    </w:p>
    <w:p>
      <w:pPr/>
      <w:r>
        <w:rPr>
          <w:lang w:val="fr_FR" w:bidi="fr_FR"/>
        </w:rPr>
      </w:r>
      <w:r>
        <w:rPr>
          <w:lang w:val="fr_FR" w:bidi="fr_FR"/>
        </w:rPr>
        <w:t xml:space="preserve">Pierre et Jean vont à </w:t>
      </w:r>
      <w:r>
        <w:rPr>
          <w:b/>
          <w:lang w:val="fr_FR" w:bidi="fr_FR"/>
        </w:rPr>
        <w:t>Jérusalem</w:t>
      </w:r>
      <w:r>
        <w:rPr>
          <w:lang w:val="fr_FR" w:bidi="fr_FR"/>
        </w:rPr>
        <w:t xml:space="preserve"> pour préparer le repas de la Pâque. Ils trouvent les choses telles que Jésus les leur a dites. Le propriétaire de la maison montrera à Pierre et à Jean une grande pièce meublée à l'étage, c'est-à-dire dans la </w:t>
      </w:r>
      <w:r>
        <w:rPr>
          <w:b/>
          <w:lang w:val="fr_FR" w:bidi="fr_FR"/>
        </w:rPr>
        <w:t>chambre haute</w:t>
      </w:r>
      <w:r>
        <w:rPr>
          <w:lang w:val="fr_FR" w:bidi="fr_FR"/>
        </w:rPr>
        <w:t>. Le mot chambre haute implique que la maison avait une grande pièce construite au-dessus de la partie principale du bâtiment. Souvent, une telle pièce avait son propre escalier à l'extérieur de la maison. Pierre et Jean se prépareront pour la fête dans la pièce.</w:t>
      </w:r>
    </w:p>
    <w:p>
      <w:pPr/>
      <w:r>
        <w:rPr>
          <w:lang w:val="fr_FR" w:bidi="fr_FR"/>
        </w:rPr>
      </w:r>
      <w:r>
        <w:rPr>
          <w:lang w:val="fr_FR" w:bidi="fr_FR"/>
        </w:rPr>
        <w:t>Montrez une image d'une maison juive avec un toit plat et une chambre haute.</w:t>
      </w:r>
    </w:p>
    <w:p>
      <w:pPr/>
      <w:r>
        <w:rPr>
          <w:lang w:val="fr_FR" w:bidi="fr_FR"/>
        </w:rPr>
      </w:r>
      <w:r>
        <w:rPr>
          <w:lang w:val="fr_FR" w:bidi="fr_FR"/>
        </w:rPr>
        <w:t xml:space="preserve">Quand il était temps de manger le repas de la Pâque, Jésus et les </w:t>
      </w:r>
      <w:r>
        <w:rPr>
          <w:b/>
          <w:lang w:val="fr_FR" w:bidi="fr_FR"/>
        </w:rPr>
        <w:t>apôtres</w:t>
      </w:r>
      <w:r>
        <w:rPr>
          <w:lang w:val="fr_FR" w:bidi="fr_FR"/>
        </w:rPr>
        <w:t xml:space="preserve"> se sont allongés à table. La coutume des Juifs à cette époque était de se coucher sur des oreillers, ou des bancs courts, autour d'une table basse. Les apôtres sont les douze disciples, les suiveurs les plus proches de Jésus. Pour plus d'informations sur les </w:t>
      </w:r>
      <w:r>
        <w:rPr>
          <w:b/>
          <w:lang w:val="fr_FR" w:bidi="fr_FR"/>
        </w:rPr>
        <w:t>apôtres</w:t>
      </w:r>
      <w:r>
        <w:rPr>
          <w:lang w:val="fr_FR" w:bidi="fr_FR"/>
        </w:rPr>
        <w:t>, consultez le glossaire principal.</w:t>
      </w:r>
    </w:p>
    <w:p>
      <w:pPr/>
      <w:r>
        <w:rPr>
          <w:lang w:val="fr_FR" w:bidi="fr_FR"/>
        </w:rPr>
      </w:r>
      <w:r>
        <w:rPr>
          <w:lang w:val="fr_FR" w:bidi="fr_FR"/>
        </w:rPr>
        <w:t xml:space="preserve">Pendant le repas, Jésus dit qu'il avait désiré le moment où il mangerait la Pâque avec eux avant sa souffrance et sa mort. Jésus dit qu'il ne mangera pas de nouveau la Pâque jusqu'à ce qu'elle soit accomplie dans le </w:t>
      </w:r>
      <w:r>
        <w:rPr>
          <w:b/>
          <w:lang w:val="fr_FR" w:bidi="fr_FR"/>
        </w:rPr>
        <w:t>royaume de Dieu</w:t>
      </w:r>
      <w:r>
        <w:rPr>
          <w:lang w:val="fr_FR" w:bidi="fr_FR"/>
        </w:rPr>
        <w:t xml:space="preserve">. Le royaume de Dieu fait référence au moment où Dieu régnera sur tout le monde en tant que roi. À ce moment-là, Jésus régnera avec Dieu, et Dieu donnera à son peuple la liberté complète de l'esclavage au péché que symbolise la Pâque. Rappelez-vous de traduire royaume de Dieu de la même manière que dans les passages précédents. Pour plus d'informations sur le </w:t>
      </w:r>
      <w:r>
        <w:rPr>
          <w:b/>
          <w:lang w:val="fr_FR" w:bidi="fr_FR"/>
        </w:rPr>
        <w:t>royaume de Dieu</w:t>
      </w:r>
      <w:r>
        <w:rPr>
          <w:lang w:val="fr_FR" w:bidi="fr_FR"/>
        </w:rPr>
        <w:t>, consultez le glossaire principal.</w:t>
      </w:r>
    </w:p>
    <w:p>
      <w:pPr/>
      <w:r>
        <w:rPr>
          <w:lang w:val="fr_FR" w:bidi="fr_FR"/>
        </w:rPr>
      </w:r>
      <w:r>
        <w:rPr>
          <w:lang w:val="fr_FR" w:bidi="fr_FR"/>
        </w:rPr>
        <w:t xml:space="preserve">Jésus prend ensuite une </w:t>
      </w:r>
      <w:r>
        <w:rPr>
          <w:b/>
          <w:lang w:val="fr_FR" w:bidi="fr_FR"/>
        </w:rPr>
        <w:t>coupe</w:t>
      </w:r>
      <w:r>
        <w:rPr>
          <w:lang w:val="fr_FR" w:bidi="fr_FR"/>
        </w:rPr>
        <w:t xml:space="preserve"> de </w:t>
      </w:r>
      <w:r>
        <w:rPr>
          <w:b/>
          <w:lang w:val="fr_FR" w:bidi="fr_FR"/>
        </w:rPr>
        <w:t>vin</w:t>
      </w:r>
      <w:r>
        <w:rPr>
          <w:lang w:val="fr_FR" w:bidi="fr_FR"/>
        </w:rPr>
        <w:t xml:space="preserve">, ou du </w:t>
      </w:r>
      <w:r>
        <w:rPr>
          <w:b/>
          <w:lang w:val="fr_FR" w:bidi="fr_FR"/>
        </w:rPr>
        <w:t>fruit de la vigne</w:t>
      </w:r>
      <w:r>
        <w:rPr>
          <w:lang w:val="fr_FR" w:bidi="fr_FR"/>
        </w:rPr>
        <w:t xml:space="preserve">, dans ses mains et remercie Dieu pour cela. La </w:t>
      </w:r>
      <w:r>
        <w:rPr>
          <w:b/>
          <w:lang w:val="fr_FR" w:bidi="fr_FR"/>
        </w:rPr>
        <w:t>coupe</w:t>
      </w:r>
      <w:r>
        <w:rPr>
          <w:lang w:val="fr_FR" w:bidi="fr_FR"/>
        </w:rPr>
        <w:t xml:space="preserve"> est un bol probablement fait à partir d'argile. Le fruit de la vigne, ou </w:t>
      </w:r>
      <w:r>
        <w:rPr>
          <w:b/>
          <w:lang w:val="fr_FR" w:bidi="fr_FR"/>
        </w:rPr>
        <w:t>le vin</w:t>
      </w:r>
      <w:r>
        <w:rPr>
          <w:lang w:val="fr_FR" w:bidi="fr_FR"/>
        </w:rPr>
        <w:t>, est une boisson alcoolisée. Il est fait à partir du jus d'un fruit appelé raisin.</w:t>
      </w:r>
    </w:p>
    <w:p>
      <w:pPr/>
      <w:r>
        <w:rPr>
          <w:lang w:val="fr_FR" w:bidi="fr_FR"/>
        </w:rPr>
      </w:r>
      <w:r>
        <w:rPr>
          <w:lang w:val="fr_FR" w:bidi="fr_FR"/>
        </w:rPr>
        <w:t xml:space="preserve">Après avoir dit cela, Jésus a pris du </w:t>
      </w:r>
      <w:r>
        <w:rPr>
          <w:b/>
          <w:lang w:val="fr_FR" w:bidi="fr_FR"/>
        </w:rPr>
        <w:t>pain</w:t>
      </w:r>
      <w:r>
        <w:rPr>
          <w:lang w:val="fr_FR" w:bidi="fr_FR"/>
        </w:rPr>
        <w:t>. Il a rendu grâce à Dieu pour cela. Le pain que Jésus a rompu était un pain sans levain. Utilisez le même mot pour pain que vous avez utilisé précédemment.</w:t>
      </w:r>
    </w:p>
    <w:p>
      <w:pPr/>
      <w:r>
        <w:rPr>
          <w:lang w:val="fr_FR" w:bidi="fr_FR"/>
        </w:rPr>
      </w:r>
      <w:r>
        <w:rPr>
          <w:lang w:val="fr_FR" w:bidi="fr_FR"/>
        </w:rPr>
        <w:t xml:space="preserve">De même, après que Jésus et les </w:t>
      </w:r>
      <w:r>
        <w:rPr>
          <w:b/>
          <w:lang w:val="fr_FR" w:bidi="fr_FR"/>
        </w:rPr>
        <w:t>apôtres</w:t>
      </w:r>
      <w:r>
        <w:rPr>
          <w:lang w:val="fr_FR" w:bidi="fr_FR"/>
        </w:rPr>
        <w:t xml:space="preserve"> aient fini de manger le souper, Jésus a pris la coupe de vin dans ses mains, il a remercié Dieu pour cela et l'a donnée à ses </w:t>
      </w:r>
      <w:r>
        <w:rPr>
          <w:b/>
          <w:lang w:val="fr_FR" w:bidi="fr_FR"/>
        </w:rPr>
        <w:t>apôtres</w:t>
      </w:r>
      <w:r>
        <w:rPr>
          <w:lang w:val="fr_FR" w:bidi="fr_FR"/>
        </w:rPr>
        <w:t xml:space="preserve"> pour qu'ils la partagent. « Cette coupe est la nouvelle </w:t>
      </w:r>
      <w:r>
        <w:rPr>
          <w:b/>
          <w:lang w:val="fr_FR" w:bidi="fr_FR"/>
        </w:rPr>
        <w:t>alliance</w:t>
      </w:r>
      <w:r>
        <w:rPr>
          <w:lang w:val="fr_FR" w:bidi="fr_FR"/>
        </w:rPr>
        <w:t xml:space="preserve"> dans mon sang qui est versé pour vous ». Une alliance est un accord contraignant entre deux personnes ou groupes. Utilisez le même mot pour alliance que précédemment. </w:t>
      </w:r>
      <w:r>
        <w:rPr>
          <w:b/>
          <w:lang w:val="fr_FR" w:bidi="fr_FR"/>
        </w:rPr>
        <w:t>Alliance</w:t>
      </w:r>
      <w:r>
        <w:rPr>
          <w:lang w:val="fr_FR" w:bidi="fr_FR"/>
        </w:rPr>
        <w:t xml:space="preserve"> se trouve dans le Glossaire principal.</w:t>
      </w:r>
    </w:p>
    <w:p>
      <w:pPr/>
      <w:r>
        <w:rPr>
          <w:lang w:val="fr_FR" w:bidi="fr_FR"/>
        </w:rPr>
      </w:r>
      <w:r>
        <w:rPr>
          <w:lang w:val="fr_FR" w:bidi="fr_FR"/>
        </w:rPr>
        <w:t xml:space="preserve">Jésus dit ensuite : « Mais la personne qui est sur le point de me trahir est ici en train de manger ce repas avec moi ». Le </w:t>
      </w:r>
      <w:r>
        <w:rPr>
          <w:b/>
          <w:lang w:val="fr_FR" w:bidi="fr_FR"/>
        </w:rPr>
        <w:t>Fils de l'homme</w:t>
      </w:r>
      <w:r>
        <w:rPr>
          <w:lang w:val="fr_FR" w:bidi="fr_FR"/>
        </w:rPr>
        <w:t xml:space="preserve"> mourra. Utilisez le même mot pour Fils de l'homme que celui utilisé précédemment. </w:t>
      </w:r>
      <w:r>
        <w:rPr>
          <w:b/>
          <w:lang w:val="fr_FR" w:bidi="fr_FR"/>
        </w:rPr>
        <w:t>Fils de l'homme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22:24–38</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22.24–38.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dit à ses disciples que l'un d'eux le trahira. C'était pendant le repas de la Pâque. Les disciples s'interrogaient les uns les autres au sujet de qui pourrait trahir Jésus. Dans ce passage, les disciples ont commencé à débattre pour savoir lequel d'entre eux devrait être considéré comme le plus grand. Cette dispute a eu lieu pendant le repas de la Pâque.</w:t>
      </w:r>
    </w:p>
    <w:p>
      <w:pPr/>
      <w:r>
        <w:rPr>
          <w:lang w:val="fr_FR" w:bidi="fr_FR"/>
        </w:rPr>
      </w:r>
      <w:r>
        <w:rPr>
          <w:lang w:val="fr_FR" w:bidi="fr_FR"/>
        </w:rPr>
        <w:t>Les disciples ont commencé à débattre pour savoir lequel d'entre eux devrait être considéré comme le plus grand. Mais Jésus répond et leur dit que parmi les Gentils, c'est-à-dire les non-Juifs, les rois règnent ou dominent leur peuple en tant que seigneurs. Les Juifs utilisaient le terme Gentils pour faire référence à d'autres personnes et nations du monde. Les rois font respecter leur autorité et veulent ensuite que les gens les appellent bienfaiteurs ou adjoints du peuple. Jésus dit que les disciples ne doivent pas agir de cette manière ; au contraire, la personne du rang ou du statut le plus élevé parmi eux devrait devenir aussi humble que le plus jeune ou celui avec le rang le plus bas. Et la personne qui règne devrait se comporter comme la personne qui sert.</w:t>
      </w:r>
    </w:p>
    <w:p>
      <w:pPr/>
      <w:r>
        <w:rPr>
          <w:lang w:val="fr_FR" w:bidi="fr_FR"/>
        </w:rPr>
      </w:r>
      <w:r>
        <w:rPr>
          <w:lang w:val="fr_FR" w:bidi="fr_FR"/>
        </w:rPr>
        <w:t>Arrêtez-vous ici et discutez : quels critères les gens utilisent-ils pour élire des chefs dans votre culture ? Comment les gens s'attendent-ils à ce que les rois ou les chefs traitent leurs citoyens ou leurs disciples dans votre culture ?</w:t>
      </w:r>
    </w:p>
    <w:p>
      <w:pPr/>
      <w:r>
        <w:rPr>
          <w:lang w:val="fr_FR" w:bidi="fr_FR"/>
        </w:rPr>
      </w:r>
      <w:r>
        <w:rPr>
          <w:lang w:val="fr_FR" w:bidi="fr_FR"/>
        </w:rPr>
        <w:t>Jésus pose ensuite une question et y répond. Jésus demande que quand une personne se couche pour manger, et qu'une autre lui sert la nourriture, quelle personne est plus importante : est-ce celle qui se couche et mange ? Bien entendu. Et Jésus dit que bien qu'il soit un chef pour les disciples, Jésus est comme un serviteur pour les disciples. Jésus dit ensuite aux disciples qu'ils sont ceux qui sont restés avec lui pendant ses épreuves. Jésus à son tour donnera aux disciples un royaume, ou une autorité, pour gouverner les gens, tout comme Dieu a donné cette autorité à Jésus. Et quand Jésus régnera en tant que roi, les disciples mangeront et boiront à la table de Jésus dans son royaume. Jésus dit aussi que les disciples s'assiéront sur des trônes pour gouverner les douze tribus d'Israël. Cela signifie que Jésus donne aux disciples l'autorité pour gouverner les gens. Les douze tribus d'Israël font référence aux descendants des douze fils d'Israël. Chacun des fils d'Israël avait beaucoup de descendants, et ces descendants sont devenus de grands groupes de descendants, comme des « clans » ou « tribus ». Ces tribus formaient ensemble la nation appelée Israël. Trône, un siège spécial utilisé par les rois. Les disciples s'allongeront à la table de Jésus, et ils régneront les douze tribus d'Israël. Les disciples utiliseront leur autorité dans le royaume que Dieu a donné à Jésus. Jésus ne laissait pas entendre qu'il donnait aux disciples un royaume différent de celui que le Père lui avait donné.</w:t>
      </w:r>
    </w:p>
    <w:p>
      <w:pPr/>
      <w:r>
        <w:rPr>
          <w:lang w:val="fr_FR" w:bidi="fr_FR"/>
        </w:rPr>
      </w:r>
      <w:r>
        <w:rPr>
          <w:lang w:val="fr_FR" w:bidi="fr_FR"/>
        </w:rPr>
        <w:t>Après cela, Jésus appelle Simon Pierre : « Simon, j'ai quelque chose d'important à te dire ». Jésus utilise le nom de Simon deux fois pour gagner son attention. Jésus voulait que Simon sache qu'il était sur le point de dire quelque chose d'important. Notez que Jésus appelle Simon Pierre par son ancien nom. Jésus veut attirer l'attention sur la tentation de Simon ici en utilisant son ancien nom.</w:t>
      </w:r>
    </w:p>
    <w:p>
      <w:pPr/>
      <w:r>
        <w:rPr>
          <w:lang w:val="fr_FR" w:bidi="fr_FR"/>
        </w:rPr>
      </w:r>
      <w:r>
        <w:rPr>
          <w:lang w:val="fr_FR" w:bidi="fr_FR"/>
        </w:rPr>
        <w:t>« Satan a demandé à vous cribler comme du blé ». Cela signifie que Satan tenterait les disciples pour qu'ils arrêtent de faire confiance à Jésus. Cette tentation sera sévère comme un agriculteur qui secoue du blé pour séparer les graines de blé de la coque, ou de la paille. Jésus dit qu'il a prié pour Simon que la foi de Simon n'échoue pas, ou que Simon n'arrête pas de faire confiance à Jésus. Jésus retourne maintenant au nouveau nom de Pierre. Après que Pierre soit revenu à Jésus, Jésus dit que Pierre devrait encourager ses collègues disciples à faire confiance à Jésus avec fidélité. Jésus laisse entendre que Simon se détournerait de lui d'une manière ou d'une autre, mais que Simon retournera vers Jésus.</w:t>
      </w:r>
    </w:p>
    <w:p>
      <w:pPr/>
      <w:r>
        <w:rPr>
          <w:lang w:val="fr_FR" w:bidi="fr_FR"/>
        </w:rPr>
      </w:r>
      <w:r>
        <w:rPr>
          <w:lang w:val="fr_FR" w:bidi="fr_FR"/>
        </w:rPr>
        <w:t>Arrêtez-vous ici et montrez une image de grains de blé avec de la paille.</w:t>
      </w:r>
    </w:p>
    <w:p>
      <w:pPr/>
      <w:r>
        <w:rPr>
          <w:lang w:val="fr_FR" w:bidi="fr_FR"/>
        </w:rPr>
      </w:r>
      <w:r>
        <w:rPr>
          <w:lang w:val="fr_FR" w:bidi="fr_FR"/>
        </w:rPr>
        <w:t>Mais Simon Pierre répond avec force à Jésus en disant : Jésus est son Seigneur, ou maître et il sera fidèle à Jésus même si Pierre doit aller en prison avec Jésus. Pierre dit qu'il est prêt à mourir avec Jésus. Mais Jésus répond et dit à Pierre qu'aujourd'hui, avant que le coq ne chante trois fois, Pierre dira qu'il ne connaît pas Jésus. Les jours juifs commencent au coucher du soleil, et c'était déjà le soir. Cela signifie que le coq chantera trois fois pendant la nuit, et Pierre reniera Jésus avant qu'il ne chante pour la troisième fois.</w:t>
      </w:r>
    </w:p>
    <w:p>
      <w:pPr/>
      <w:r>
        <w:rPr>
          <w:lang w:val="fr_FR" w:bidi="fr_FR"/>
        </w:rPr>
      </w:r>
      <w:r>
        <w:rPr>
          <w:lang w:val="fr_FR" w:bidi="fr_FR"/>
        </w:rPr>
        <w:t>Arrêtez-vous ici et montrez une image d'un coq.</w:t>
      </w:r>
    </w:p>
    <w:p>
      <w:pPr/>
      <w:r>
        <w:rPr>
          <w:lang w:val="fr_FR" w:bidi="fr_FR"/>
        </w:rPr>
      </w:r>
      <w:r>
        <w:rPr>
          <w:lang w:val="fr_FR" w:bidi="fr_FR"/>
        </w:rPr>
        <w:t>Jésus rappelle aux disciples un moment antérieur en leur posant une question à laquelle il connaissait déjà la réponse. Jésus demande aux disciples si, quand il les a envoyés dans différentes villes pour prêcher sans portefeuille, ou sac de voyage, ou chaussures supplémentaires, les disciples ont eu besoin de quoi que ce soit ? Les disciples répondent : « Non, nous ne manquions de rien ». Jésus dit ensuite aux disciples que c'est maintenant différent. Jésus dit que quand les disciples voyagent, ils devront prendre de l'argent et un sac rempli d'autres choses dont ils pourraient avoir besoin, et que celui qui n'a pas d'épée devrait vendre son manteau et en acheter un. Certains exégètes croient que Jésus parlait de façon imagée ici. Il leur disait qu'ils devraient être prêts pour des moments dangereux, que la persécution venait. Jésus dit aussi que ce que le prophète a écrit dans la parole de Dieu sera certainement accompli par ce qui lui arrive. C'est ce que le prophète a écrit : « Et il était considéré ou traité comme un criminel ». C'était une prophétie de la part du prophète Ésaïe. Jésus dit ensuite : en vérité, les choses que les prophètes ont écrites à son sujet se produiront bientôt. Jésus dit cela pour rappeler aux disciples le moment où il les a envoyés pour prêcher et guérir. À ce moment-là, les disciples n'avaient pas besoin de prendre quoi que ce soit avec eux parce que les gens les accueilleraient et prendraient soin d'eux pendant qu'ils prêchaient au sujet de Jésus. Mais les gens diraient maintenant que Jésus était un malfaiteur, tout comme les prophètes l'avaient écrit dans les Écritures. Jésus avertit donc les disciples de se préparer pour ce moment de difficulté et de danger. Ils répondent à Jésus : « Regarde, Seigneur, nous avons deux épées ». Et Jésus dit aux disciples : « Ne parlez plus d'épées ». Quand Jésus dit « C'est assez », il utilisait une expression qui est utilisée pour mettre fin à une conversation. Il ne voulait plus qu'ils parlent d'épées.</w:t>
      </w:r>
    </w:p>
    <w:p>
      <w:pPr/>
      <w:r>
        <w:rPr>
          <w:lang w:val="fr_FR" w:bidi="fr_FR"/>
        </w:rPr>
      </w:r>
      <w:r>
        <w:rPr>
          <w:lang w:val="fr_FR" w:bidi="fr_FR"/>
        </w:rPr>
        <w:t>Arrêtez-vous ici et montrez une image d'un manteau et d'une épée.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de l'équipe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les disciples discutent pour savoir qui est le plus grand. Jésus leur dit que le plus grand est celui qui sert.</w:t>
      </w:r>
    </w:p>
    <w:p>
      <w:pPr/>
      <w:r>
        <w:rPr>
          <w:lang w:val="fr_FR" w:bidi="fr_FR"/>
        </w:rPr>
      </w:r>
      <w:r>
        <w:rPr>
          <w:b/>
          <w:lang w:val="fr_FR" w:bidi="fr_FR"/>
        </w:rPr>
        <w:t>Deuxième partie :</w:t>
      </w:r>
      <w:r>
        <w:rPr>
          <w:lang w:val="fr_FR" w:bidi="fr_FR"/>
        </w:rPr>
        <w:t xml:space="preserve"> Jésus dit à Simon Pierre qu'il sera mis à l'épreuve. Pierre dit qu'il est prêt à mourir pour Jésus. Jésus dit à Pierre qu'il reniera Jésus.</w:t>
      </w:r>
    </w:p>
    <w:p>
      <w:pPr/>
      <w:r>
        <w:rPr>
          <w:lang w:val="fr_FR" w:bidi="fr_FR"/>
        </w:rPr>
      </w:r>
      <w:r>
        <w:rPr>
          <w:b/>
          <w:lang w:val="fr_FR" w:bidi="fr_FR"/>
        </w:rPr>
        <w:t>Troisième partie :</w:t>
      </w:r>
      <w:r>
        <w:rPr>
          <w:lang w:val="fr_FR" w:bidi="fr_FR"/>
        </w:rPr>
        <w:t xml:space="preserve"> Jésus donne aux disciples différentes instructions pour ce qu'ils devraient prendre avec eux.</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Cette histoire commence lors du repas de la Pâque, juste après que Jésus ait dit aux disciples que l'un d'eux le trahirait. Ils sont probablement encore couchés autour de la table, et c'est le soir, après la tombée de la nuit. Rappelez-vous que les disciples débattaient entre eux pour savoir qui devrait être considéré comme le plus grand parmi eux.</w:t>
      </w:r>
    </w:p>
    <w:p>
      <w:pPr/>
      <w:r>
        <w:rPr>
          <w:lang w:val="fr_FR" w:bidi="fr_FR"/>
        </w:rPr>
      </w:r>
      <w:r>
        <w:rPr>
          <w:lang w:val="fr_FR" w:bidi="fr_FR"/>
        </w:rPr>
        <w:t>Rappelez-vous la réponse de Jésus aux disciples. Jésus dit que parmi les Gentils, les rois règnent ou dominent leur peuple en tant que seigneurs. Jésus dit maintenant des choses similaires deux fois pour que les gens comprennent comment les disciples doivent agir. Il dit que la personne du rang le plus élevé parmi eux devrait devenir aussi humble que celle avec le rang le plus bas. Jésus dit ensuite de nouveau quelque chose de similaire : la personne qui règne devrait se comporter comme une personne qui les sert.</w:t>
      </w:r>
    </w:p>
    <w:p>
      <w:pPr/>
      <w:r>
        <w:rPr>
          <w:lang w:val="fr_FR" w:bidi="fr_FR"/>
        </w:rPr>
      </w:r>
      <w:r>
        <w:rPr>
          <w:lang w:val="fr_FR" w:bidi="fr_FR"/>
        </w:rPr>
        <w:t>Il est important de noter la façon dont Jésus a utilisé ce avec quoi les disciples étaient familiers pour leur enseigner ce qu'ils ne savent pas encore quand Jésus dit : « Car quand une personne se couche pour manger et qu'une autre lui sert à manger, quelle personne est plus importante : est-ce celle qui s'assied et mange ? Bien sûr, c'est celui qui s'allonge pour manger. Mais bien que je sois votre chef, je suis comme un serviteur pour vous. » Jésus laisse entendre qu'il devrait s'allonger à table et manger, mais qu'au lieu de cela, il les sert. Jésus fait un contraste ici entre ce que les gens pensent qu'il devrait faire et ce qu'il fait vraiment.</w:t>
      </w:r>
    </w:p>
    <w:p>
      <w:pPr/>
      <w:r>
        <w:rPr>
          <w:lang w:val="fr_FR" w:bidi="fr_FR"/>
        </w:rPr>
      </w:r>
      <w:r>
        <w:rPr>
          <w:lang w:val="fr_FR" w:bidi="fr_FR"/>
        </w:rPr>
        <w:t xml:space="preserve">Rappelez-vous que Jésus dit aux disciples qu'ils sont ceux qui sont restés avec lui pendant ses épreuves, et que Jésus à son tour donnera aux disciples l'autorité pour régner dans son royaume, tout comme Dieu a donné cette autorité à Jésus. Et quand Jésus régnera en tant que roi, les disciples mangeront et boiront à la table de Jésus dans son royaume. Jésus dit aussi que les disciples s'assiéront sur des sièges royaux pour gouverner les douze tribus d'Israël. </w:t>
      </w:r>
    </w:p>
    <w:p>
      <w:pPr/>
      <w:r>
        <w:rPr>
          <w:lang w:val="fr_FR" w:bidi="fr_FR"/>
        </w:rPr>
      </w:r>
      <w:r>
        <w:rPr>
          <w:lang w:val="fr_FR" w:bidi="fr_FR"/>
        </w:rPr>
        <w:t>Notez la transition dans le discours de Jésus et sa conversation avec Simon Pierre quand Jésus dit à Pierre que Satan a demandé à cribler Pierre comme du blé. Jésus change pour l'appeler par son ancien nom, Simon. Mais Jésus avait prié pour Simon Pierre pour que la foi de Pierre n'échoue pas. Et après que Pierre soit revenu à Jésus, il encourage ses collègues disciples à lui faire confiance aussi avec fidélité.</w:t>
      </w:r>
    </w:p>
    <w:p>
      <w:pPr/>
      <w:r>
        <w:rPr>
          <w:lang w:val="fr_FR" w:bidi="fr_FR"/>
        </w:rPr>
      </w:r>
      <w:r>
        <w:rPr>
          <w:lang w:val="fr_FR" w:bidi="fr_FR"/>
        </w:rPr>
        <w:t>Il est important de se rappeler qu'après cela, Jésus a posé une question à laquelle il connaissait déjà la réponse. Il demande si, quand il les a envoyés dans différentes villes pour prêcher sans portefeuille, ou sac de voyage, ou chaussures supplémentaires, les disciples ont eu besoin de quoi que ce soit ? Les disciples répondent : « Non, nous ne manquions de rien ». Jésus dit ensuite aux disciples que c'est maintenant différent. Jésus dit que quand les disciples voyagent, ils devront prendre de l'argent et un sac rempli d'autres choses dont ils pourraient avoir besoin, et que celui qui n'a pas d'épée devrait vendre son manteau et en acheter un. Jésus dit que ce que le prophète a écrit dans la parole de Dieu sera certainement accompli par ce qui lui arrive. Les disciples répondent à Jésus : « Regarde, Seigneur, nous avons deux épées ». Et Jésus dit aux disciples : « Ne parlez plus d'épées ». Quand Jésus dit : « C'est assez », il utilisait une expression qui est utilisée pour mettre fin à une conversation. Il ne voulait plus qu'ils parlent d'épées.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Pierre</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 xml:space="preserve">Les apôtres ont commencé à débattre pour savoir lequel d'entre eux devrait être considéré comme le plus grand. </w:t>
      </w:r>
    </w:p>
    <w:p>
      <w:pPr/>
      <w:r>
        <w:rPr>
          <w:lang w:val="fr_FR" w:bidi="fr_FR"/>
        </w:rPr>
      </w:r>
      <w:r>
        <w:rPr>
          <w:lang w:val="fr_FR" w:bidi="fr_FR"/>
        </w:rPr>
        <w:t>Arrêtez la représentation : Demandez aux acteurs qui jouent les disciples : « Que ressentez-vous ? » Vous entendrez peut-être : « Le désir d'être le plus grand ». Reprenez la représentation.</w:t>
      </w:r>
    </w:p>
    <w:p>
      <w:pPr/>
      <w:r>
        <w:rPr>
          <w:lang w:val="fr_FR" w:bidi="fr_FR"/>
        </w:rPr>
      </w:r>
      <w:r>
        <w:rPr>
          <w:lang w:val="fr_FR" w:bidi="fr_FR"/>
        </w:rPr>
        <w:t>Mais Jésus répond et leur dit que parmi les Gentils, les rois règnent ou dominent leur peuple en tant que seigneurs. Les rois font respecter leur autorité et veulent ensuite que les gens les appellent bienfaiteurs ou adjoints du peuple. Mais vous ne devez pas agir de cette manière ; au contraire, la personne du rang ou du statut le plus élevé parmi vous devrait devenir aussi humble que celle avec le rang le plus bas. Et la personne qui règne sur vous devrait se comporter comme la personne qui vous sert.</w:t>
      </w:r>
    </w:p>
    <w:p>
      <w:pPr/>
      <w:r>
        <w:rPr>
          <w:lang w:val="fr_FR" w:bidi="fr_FR"/>
        </w:rPr>
      </w:r>
      <w:r>
        <w:rPr>
          <w:lang w:val="fr_FR" w:bidi="fr_FR"/>
        </w:rPr>
        <w:t>Arrêtez la représentation : Demandez à l'acteur qui joue le rôle de Jésus : « Que ressentez-vous ? » Vous entendrez peut-être : « Je veux corriger les disciples ». Demandez aux acteurs qui jouent le rôle des disciples : « Que ressentez-vous ? » Vous entendrez peut-être : « Waouh ! Maintenant nous savons mieux », « Nous sommes embarrassés de penser encore de cette façon », « Nous voulons faire mieux ». Reprenez la représentation.</w:t>
      </w:r>
    </w:p>
    <w:p>
      <w:pPr/>
      <w:r>
        <w:rPr>
          <w:lang w:val="fr_FR" w:bidi="fr_FR"/>
        </w:rPr>
      </w:r>
      <w:r>
        <w:rPr>
          <w:lang w:val="fr_FR" w:bidi="fr_FR"/>
        </w:rPr>
        <w:t>Jésus dit : « Car quand une personne s'allonge pour manger et qu'une autre lui sert la nourriture, quelle personne est plus importante ? Est-ce celui qui s'assied et mange ? Bien sûr, c'est celui qui s'allonge pour être servi qui est plus important. Mais bien que je sois votre chef, je suis comme un serviteur pour vous. »</w:t>
      </w:r>
    </w:p>
    <w:p>
      <w:pPr/>
      <w:r>
        <w:rPr>
          <w:lang w:val="fr_FR" w:bidi="fr_FR"/>
        </w:rPr>
      </w:r>
      <w:r>
        <w:rPr>
          <w:lang w:val="fr_FR" w:bidi="fr_FR"/>
        </w:rPr>
        <w:t>Arrêtez la représentation : Demandez à l'acteur qui joue le rôle de Jésus : « Que ressentez-vous ? » Vous entendrez peut-être : « Je suis un exemple pour les disciples ». Demandez aux acteurs qui jouent les apôtres : « Que ressentez-vous ? » Vous allez peut-être entendre : « Surpris. » Reprenez la représentation.</w:t>
      </w:r>
    </w:p>
    <w:p>
      <w:pPr/>
      <w:r>
        <w:rPr>
          <w:lang w:val="fr_FR" w:bidi="fr_FR"/>
        </w:rPr>
      </w:r>
      <w:r>
        <w:rPr>
          <w:lang w:val="fr_FR" w:bidi="fr_FR"/>
        </w:rPr>
        <w:t xml:space="preserve">Jésus dit aux disciples qu'ils sont ceux qui sont restés avec lui pendant ses épreuves, et que Jésus à son tour donnera aux disciples un royaume, ou l'autorité pour régner sur des gens, tout comme Dieu a donné cette autorité à Jésus. Et quand Jésus régnera en tant que roi, les disciples mangeront et boiront à la table de Jésus dans son royaume. Jésus dit aussi que les disciples s'assiéront sur des sièges royaux pour gouverner les douze tribus d'Israël. </w:t>
      </w:r>
    </w:p>
    <w:p>
      <w:pPr/>
      <w:r>
        <w:rPr>
          <w:lang w:val="fr_FR" w:bidi="fr_FR"/>
        </w:rPr>
      </w:r>
      <w:r>
        <w:rPr>
          <w:lang w:val="fr_FR" w:bidi="fr_FR"/>
        </w:rPr>
        <w:t>Arrêtez la représentation : Demandez à l'acteur qui joue le rôle de Jésus : « Que ressentez-vous ? » Vous entendrez peut-être : « Je suis heureux », « Je suis soulagé de dire enfin ce secret à mes disciples », « Je ressens de la compassion pour mes disciples ». Demandez aux acteurs qui jouent le rôle des disciples : « Que ressentez-vous ? » Vous entendrez peut-être : « Nous sommes enthousiastes ! » Reprenez la représentation.</w:t>
      </w:r>
    </w:p>
    <w:p>
      <w:pPr/>
      <w:r>
        <w:rPr>
          <w:lang w:val="fr_FR" w:bidi="fr_FR"/>
        </w:rPr>
      </w:r>
      <w:r>
        <w:rPr>
          <w:lang w:val="fr_FR" w:bidi="fr_FR"/>
        </w:rPr>
        <w:t>Après cela, Jésus dit à Simon Pierre : « Simon, j'ai quelque chose d'important à te dire ». Satan a demandé à vous cribler comme du blé, mais j'ai prié pour toi, Simon, pour que ta foi ne défaille pas. Et après que vous soyez revenus à moi, encourage tes collègues disciples à me faire confiance aussi avec fidélité. » Mais Simon répond : « Tu es mon Seigneur. Je te serai fidèle, même si je dois aller en prison avec toi. Je suis même prêt à mourir avec toi. » Mais Jésus répond à Pierre : « Je te le dis : aujourd'hui, avant que le coq ne chante, trois fois tu diras que tu ne me connais pas ».</w:t>
      </w:r>
    </w:p>
    <w:p>
      <w:pPr/>
      <w:r>
        <w:rPr>
          <w:lang w:val="fr_FR" w:bidi="fr_FR"/>
        </w:rPr>
      </w:r>
      <w:r>
        <w:rPr>
          <w:lang w:val="fr_FR" w:bidi="fr_FR"/>
        </w:rPr>
        <w:t>Arrêtez la représentation : Demandez à l'acteur qui joue le rôle de Jésus : « Que ressentez-vous ? » Vous entendrez peut-être : « Triste », ou « Inquiet au sujet de la foi de Simon. Il est sur le point de passer par des épreuves », « Confiant que l'épreuve de la foi de Simon fera de lui un disciple plus fort dans l'avenir ». Demandez aux acteurs qui jouent Pierre : « Que ressentez-vous ? » Vous entendrez peut-être : « Je suis déterminé à être fidèle à Jésus », « Je prouverai ma loyauté à Jésus », « J'aime Jésus ». Reprenez la représentation.</w:t>
      </w:r>
    </w:p>
    <w:p>
      <w:pPr/>
      <w:r>
        <w:rPr>
          <w:lang w:val="fr_FR" w:bidi="fr_FR"/>
        </w:rPr>
      </w:r>
      <w:r>
        <w:rPr>
          <w:lang w:val="fr_FR" w:bidi="fr_FR"/>
        </w:rPr>
        <w:t>Après cela, Jésus dit aux disciples : « Quand je vous ai envoyés dans différentes villes pour prêcher sans portefeuille, ou sac de voyage, ou chaussures supplémentaires, avez-vous eu besoin de quelque chose ? » Les apôtres disent « Non, nous n'avons manqué de rien ». Jésus leur dit ensuite : « Mais maintenant, c'est différent. Quand vous voyagez, prenez de l'argent et un sac rempli d'autres choses dont vous pourriez avoir besoin et celui qui n'a pas d'épée devrait vendre son manteau et en acheter un. Car je vous le dis, ce que le prophète a écrit dans la parole de Dieu sera certainement accompli par ce qui m'arrive. Le prophète écrit : "Et il était considéré ou traité comme un criminel". En vérité, les choses que les prophètes ont écrites à mon sujet se produiront bientôt. » Les disciples répondent ensuite à Jésus : « Regarde, Seigneur, nous avons deux épées ». Et Jésus dit aux disciples : « Ne parlez plus d'épées ».</w:t>
      </w:r>
    </w:p>
    <w:p>
      <w:pPr/>
      <w:r>
        <w:rPr>
          <w:lang w:val="fr_FR" w:bidi="fr_FR"/>
        </w:rPr>
      </w:r>
      <w:r>
        <w:rPr>
          <w:lang w:val="fr_FR" w:bidi="fr_FR"/>
        </w:rPr>
        <w:t>Arrêtez la représentation : Demandez à l'acteur qui joue le rôle de Jésus : « Que ressentez-vous ? » Vous entendrez peut-être : « Je suis prêt pour que la prophétie soit accomplie », « Je suis heureux d'accomplir mon but », « Mon heure est proche ». Demandez aux acteurs qui jouent le rôle des disciples : « Que ressentez-vous ? » Vous entendrez peut-être : « Nous réfléchissons encore à la parole de Jésus », « Nous sommes préoccupés par ce qui pourrait arriver à Jésus », « Nous sommes prêts à nous tenir avec Jésus jusqu'à la fin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Les </w:t>
      </w:r>
      <w:r>
        <w:rPr>
          <w:b/>
          <w:lang w:val="fr_FR" w:bidi="fr_FR"/>
        </w:rPr>
        <w:t>disciples</w:t>
      </w:r>
      <w:r>
        <w:rPr>
          <w:lang w:val="fr_FR" w:bidi="fr_FR"/>
        </w:rPr>
        <w:t xml:space="preserve"> ont commencé à débattre pour savoir lequel d'entre eux devrait être considéré comme le plus grand. Mais Jésus répond et leur dit que parmi les </w:t>
      </w:r>
      <w:r>
        <w:rPr>
          <w:b/>
          <w:lang w:val="fr_FR" w:bidi="fr_FR"/>
        </w:rPr>
        <w:t>Gentils</w:t>
      </w:r>
      <w:r>
        <w:rPr>
          <w:lang w:val="fr_FR" w:bidi="fr_FR"/>
        </w:rPr>
        <w:t xml:space="preserve">, les rois règnent ou dominent leur peuple en tant que seigneurs. Les disciples ne sont pas nommés dans ce passage ; cependant, si vous devez dire disciples quelque moment que ce soit pour montrer à qui Jésus parle, vous devriez vous rappeler d'utiliser le même mot pour disciples que vous avez utilisé précédemment, et de consulter le Glossaire principal si nécessaire pour une définition complète du mot </w:t>
      </w:r>
      <w:r>
        <w:rPr>
          <w:b/>
          <w:lang w:val="fr_FR" w:bidi="fr_FR"/>
        </w:rPr>
        <w:t>disciples</w:t>
      </w:r>
      <w:r>
        <w:rPr>
          <w:lang w:val="fr_FR" w:bidi="fr_FR"/>
        </w:rPr>
        <w:t xml:space="preserve">. Les Juifs utilisaient le terme Gentils pour faire référence à d'autres personnes et nations du monde. Utilisez le même mot pour Gentils que précédemment. Pour plus d'informations sur les </w:t>
      </w:r>
      <w:r>
        <w:rPr>
          <w:b/>
          <w:lang w:val="fr_FR" w:bidi="fr_FR"/>
        </w:rPr>
        <w:t>Gentils</w:t>
      </w:r>
      <w:r>
        <w:rPr>
          <w:lang w:val="fr_FR" w:bidi="fr_FR"/>
        </w:rPr>
        <w:t>, référez-vous au glossaire principal.</w:t>
      </w:r>
    </w:p>
    <w:p>
      <w:pPr/>
      <w:r>
        <w:rPr>
          <w:lang w:val="fr_FR" w:bidi="fr_FR"/>
        </w:rPr>
      </w:r>
      <w:r>
        <w:rPr>
          <w:lang w:val="fr_FR" w:bidi="fr_FR"/>
        </w:rPr>
        <w:t xml:space="preserve">Jésus poursuit et dit : « Car quand une personne s'assied pour manger et qu'une autre lui sert la nourriture, quelle personne est plus importante ; est-ce celle qui s'assied et mange ? Bien entendu. Mais bien que je sois votre chef, je suis comme un </w:t>
      </w:r>
      <w:r>
        <w:rPr>
          <w:b/>
          <w:lang w:val="fr_FR" w:bidi="fr_FR"/>
        </w:rPr>
        <w:t>serviteur</w:t>
      </w:r>
      <w:r>
        <w:rPr>
          <w:lang w:val="fr_FR" w:bidi="fr_FR"/>
        </w:rPr>
        <w:t xml:space="preserve"> pour vous. » Un serviteur est une personne embauchée par une autre pour les servir. Utilisez le même mot pour serviteur que vous avez utilisé précédemment. Le mot </w:t>
      </w:r>
      <w:r>
        <w:rPr>
          <w:b/>
          <w:lang w:val="fr_FR" w:bidi="fr_FR"/>
        </w:rPr>
        <w:t>serviteur</w:t>
      </w:r>
      <w:r>
        <w:rPr>
          <w:lang w:val="fr_FR" w:bidi="fr_FR"/>
        </w:rPr>
        <w:t xml:space="preserve"> se trouve dans le Glossaire principal.</w:t>
      </w:r>
    </w:p>
    <w:p>
      <w:pPr/>
      <w:r>
        <w:rPr>
          <w:lang w:val="fr_FR" w:bidi="fr_FR"/>
        </w:rPr>
      </w:r>
      <w:r>
        <w:rPr>
          <w:lang w:val="fr_FR" w:bidi="fr_FR"/>
        </w:rPr>
        <w:t xml:space="preserve">Jésus dit aux apôtres qu'ils sont ceux qui sont restés avec lui pendant ses épreuves, et que Jésus à son tour donnera aux apôtres un </w:t>
      </w:r>
      <w:r>
        <w:rPr>
          <w:b/>
          <w:lang w:val="fr_FR" w:bidi="fr_FR"/>
        </w:rPr>
        <w:t>royaume</w:t>
      </w:r>
      <w:r>
        <w:rPr>
          <w:lang w:val="fr_FR" w:bidi="fr_FR"/>
        </w:rPr>
        <w:t xml:space="preserve">, ou l'autorité pour régner sur des gens, tout comme Dieu a donné cette autorité à Jésus. Utilisez le même mot pour royaume que vous avez utilisé précédemment. Le mot « </w:t>
      </w:r>
      <w:r>
        <w:rPr>
          <w:b/>
          <w:lang w:val="fr_FR" w:bidi="fr_FR"/>
        </w:rPr>
        <w:t>royaume</w:t>
      </w:r>
      <w:r>
        <w:rPr>
          <w:lang w:val="fr_FR" w:bidi="fr_FR"/>
        </w:rPr>
        <w:t xml:space="preserve"> » se trouve dans le glossaire principal.</w:t>
      </w:r>
    </w:p>
    <w:p>
      <w:pPr/>
      <w:r>
        <w:rPr>
          <w:lang w:val="fr_FR" w:bidi="fr_FR"/>
        </w:rPr>
      </w:r>
      <w:r>
        <w:rPr>
          <w:lang w:val="fr_FR" w:bidi="fr_FR"/>
        </w:rPr>
        <w:t xml:space="preserve">Jésus leur dit ensuite : « Mais c'est maintenant différent : quand vous voyagez, prenez de l'argent et un sac rempli d'autres choses dont vous pourriez avoir besoin, et que celui qui n'a pas </w:t>
      </w:r>
      <w:r>
        <w:rPr>
          <w:b/>
          <w:lang w:val="fr_FR" w:bidi="fr_FR"/>
        </w:rPr>
        <w:t>d'épée</w:t>
      </w:r>
      <w:r>
        <w:rPr>
          <w:lang w:val="fr_FR" w:bidi="fr_FR"/>
        </w:rPr>
        <w:t xml:space="preserve"> vende son </w:t>
      </w:r>
      <w:r>
        <w:rPr>
          <w:b/>
          <w:lang w:val="fr_FR" w:bidi="fr_FR"/>
        </w:rPr>
        <w:t>manteau</w:t>
      </w:r>
      <w:r>
        <w:rPr>
          <w:lang w:val="fr_FR" w:bidi="fr_FR"/>
        </w:rPr>
        <w:t xml:space="preserve"> pour en acheter un ». </w:t>
      </w:r>
      <w:r>
        <w:rPr>
          <w:b/>
          <w:lang w:val="fr_FR" w:bidi="fr_FR"/>
        </w:rPr>
        <w:t>L'épée</w:t>
      </w:r>
      <w:r>
        <w:rPr>
          <w:lang w:val="fr_FR" w:bidi="fr_FR"/>
        </w:rPr>
        <w:t xml:space="preserve"> est l'arme principale qu'utilisaient les soldats au 1er siècle. Utilisez le même mot pour épée que précédemment.</w:t>
      </w:r>
    </w:p>
    <w:p>
      <w:pPr/>
      <w:r>
        <w:rPr>
          <w:lang w:val="fr_FR" w:bidi="fr_FR"/>
        </w:rPr>
      </w:r>
      <w:r>
        <w:rPr>
          <w:lang w:val="fr_FR" w:bidi="fr_FR"/>
        </w:rPr>
        <w:t>Arrêtez-vous ici et montrez une image d'une épée.</w:t>
      </w:r>
    </w:p>
    <w:p>
      <w:pPr/>
      <w:r>
        <w:rPr>
          <w:lang w:val="fr_FR" w:bidi="fr_FR"/>
        </w:rPr>
      </w:r>
      <w:r>
        <w:rPr>
          <w:lang w:val="fr_FR" w:bidi="fr_FR"/>
        </w:rPr>
        <w:t xml:space="preserve">Un </w:t>
      </w:r>
      <w:r>
        <w:rPr>
          <w:b/>
          <w:lang w:val="fr_FR" w:bidi="fr_FR"/>
        </w:rPr>
        <w:t>manteau</w:t>
      </w:r>
      <w:r>
        <w:rPr>
          <w:lang w:val="fr_FR" w:bidi="fr_FR"/>
        </w:rPr>
        <w:t xml:space="preserve"> est un long vêtement, ou une robe que les gens utilisent pour se garder au chaud. C'était un vêtement important dont les gens avaient besoin pendant la période froide de l'année. Utilisez le même mot pour manteau que précédemment. Le mot </w:t>
      </w:r>
      <w:r>
        <w:rPr>
          <w:b/>
          <w:lang w:val="fr_FR" w:bidi="fr_FR"/>
        </w:rPr>
        <w:t>cape</w:t>
      </w:r>
      <w:r>
        <w:rPr>
          <w:lang w:val="fr_FR" w:bidi="fr_FR"/>
        </w:rPr>
        <w:t xml:space="preserve"> se trouve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22:39–46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22.39–46.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les disciples ont discuté pour savoir qui devrait être considéré comme le plus grand parmi eux. Judas n'était pas parmi le groupe puisqu'il est parti pendant le repas. Jésus enseigne ensuite aux apôtres quel genre de chefs ils devraient être. Après la Pâque, Jésus a quitté Jérusalem et est retourné au mont des Oliviers avec ses disciples.</w:t>
      </w:r>
    </w:p>
    <w:p>
      <w:pPr/>
      <w:r>
        <w:rPr>
          <w:lang w:val="fr_FR" w:bidi="fr_FR"/>
        </w:rPr>
      </w:r>
      <w:r>
        <w:rPr>
          <w:lang w:val="fr_FR" w:bidi="fr_FR"/>
        </w:rPr>
        <w:t>Jésus sort de la ville, comme l'était sa coutume, ou son habitude, pour se rendre au mont des Oliviers. Le mont des Oliviers était une colline, ou une montagne sur le côté est de Jérusalem. Beaucoup d'oliviers y poussaient. Les disciples vont avec lui, et quand ils sont arrivés au mont des Oliviers, Jésus dit aux disciples : « Priez pour ne pas tomber en tentation, ou pour que vous puissiez résister à la tentation ». La tentation fait référence à quelque chose qui fait qu'une personne veut pécher ou faire du mal. Ici Jésus laisse entendre qu'ils devraient être persistants, c'est-à-dire ne pas abandonner, dans la prière Jésus ne dit pas aux disciples de ne prier qu'une fois. Vous vous souviendrez d'un passage précédent où Jésus avait raconté une parabole au sujet de la veuve qui n'arrêtait pas de demander ce qu'elle voulait.</w:t>
      </w:r>
    </w:p>
    <w:p>
      <w:pPr/>
      <w:r>
        <w:rPr>
          <w:lang w:val="fr_FR" w:bidi="fr_FR"/>
        </w:rPr>
      </w:r>
      <w:r>
        <w:rPr>
          <w:lang w:val="fr_FR" w:bidi="fr_FR"/>
        </w:rPr>
        <w:t>Arrêtez-vous ici et montrez une carte qui montre la distance entre Jérusalem et le mont des Oliviers. Montrez aussi une image du mont des Oliviers et d'un olivier.</w:t>
      </w:r>
    </w:p>
    <w:p>
      <w:pPr/>
      <w:r>
        <w:rPr>
          <w:lang w:val="fr_FR" w:bidi="fr_FR"/>
        </w:rPr>
      </w:r>
      <w:r>
        <w:rPr>
          <w:lang w:val="fr_FR" w:bidi="fr_FR"/>
        </w:rPr>
        <w:t>Jésus s'éloigne ensuite des disciples, à environ un jet de pierre. C'est une expression qui signifie que Jésus s'est éloigné des apôtres à peu près aussi loin que quelqu'un pouvait jeter une pierre, c'est-à-dire une courte distance. Personne n'a vraiment jeté une pierre. Puis Jésus s'agenouille et prie. Il était courant pour les hommes juifs de se tenir debout quand ils priaient. À cette occasion, Jésus s'agenouille. S'agenouiller était une façon pour une personne de s'humilier. Quand Jésus s'est agenouillé, cela laissait entendre que la prière était très sérieuse. Jésus prie et dit : « Père, si tu es prêt, enlève-moi cette coupe, mais que ta volonté soit faite ». Jésus s'adresse à Dieu comme Père dans sa prière. La coupe est un symbole de la souffrance que Jésus était sur le point d'endurer, en particulier parce qu'il mourra sur la croix. Nous voyons dans des histoires précédentes que la coupe de vin dans le repas de la Pâque symbolise le sang de Jésus et sa souffrance. Ici, la coupe symbolise de nouveau la souffrance que Jésus était sur le point d'endurer.</w:t>
      </w:r>
    </w:p>
    <w:p>
      <w:pPr/>
      <w:r>
        <w:rPr>
          <w:lang w:val="fr_FR" w:bidi="fr_FR"/>
        </w:rPr>
      </w:r>
      <w:r>
        <w:rPr>
          <w:lang w:val="fr_FR" w:bidi="fr_FR"/>
        </w:rPr>
        <w:t>Jésus demandait à Dieu de le sauver de cette souffrance. En disant « si tu le veux » et « que ta volonté soit faite », Jésus est en train de dire à Dieu qu'il acceptera tout ce que Dieu décidera.</w:t>
      </w:r>
    </w:p>
    <w:p>
      <w:pPr/>
      <w:r>
        <w:rPr>
          <w:lang w:val="fr_FR" w:bidi="fr_FR"/>
        </w:rPr>
      </w:r>
      <w:r>
        <w:rPr>
          <w:lang w:val="fr_FR" w:bidi="fr_FR"/>
        </w:rPr>
        <w:t>Arrêtez la représentation et discutez : comment les gens montrent-ils de l'humilité et du respect envers les personnes qui sont en position d'autorité dans votre culture ?</w:t>
      </w:r>
    </w:p>
    <w:p>
      <w:pPr/>
      <w:r>
        <w:rPr>
          <w:lang w:val="fr_FR" w:bidi="fr_FR"/>
        </w:rPr>
      </w:r>
      <w:r>
        <w:rPr>
          <w:lang w:val="fr_FR" w:bidi="fr_FR"/>
        </w:rPr>
        <w:t>Un ange apparaît ensuite à Jésus et le fortifie. L'ange l'a fortifié pour qu'il ait la force de continuer à prier et d'endurer sa souffrance. Un ange fait référence à un messager spirituel de la part de Dieu. Jésus était dans une grande détresse, ou dans l'agonie, et il priait avec plus de ferveur, c'est-à-dire avec plus d'intensité. La sueur de Jésus était comme des gouttes de sang qui tombaient par terre. Il y a deux interprétations différentes de cela. La première est que la sueur de Jésus était lourde comme des gouttes de sang. La deuxième interprétation est que du sang est vraiment sorti de Jésus, en se mélangeant à sa sueur. La signification n'est pas claire et devrait être gardée ouverte à l'interprétation. La plupart des versions de la Bible incluent cette information au sujet de l'ange et du sang qui transpire, mais certaines ne le font pas.</w:t>
      </w:r>
    </w:p>
    <w:p>
      <w:pPr/>
      <w:r>
        <w:rPr>
          <w:lang w:val="fr_FR" w:bidi="fr_FR"/>
        </w:rPr>
      </w:r>
      <w:r>
        <w:rPr>
          <w:lang w:val="fr_FR" w:bidi="fr_FR"/>
        </w:rPr>
        <w:t>Après la prière de Jésus, il est retourné vers les disciples et les a trouvés endormis parce qu'ils étaient si épuisés par tout le chagrin ou la tristesse qu'ils ressentaient. Il était difficile pour les disciples de penser plus à la souffrance que Jésus était sur le point d'endurer. Jésus dit aux apôtres : « Pourquoi dormez-vous ? Levez-vous et priez pour que quand Satan vous tente, vous ne soyez pas d'accord ou ne cédiez pas au péché. » Jésus ne s'attendait pas à une réponse à sa question. Il utilise la question pour les réprimander, ou les corriger. Jésus leur disait qu'ils devraient prier au lieu de dormir.</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de l'équipe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sort vers le mont des Oliviers. Les disciples sont allés avec lui.</w:t>
      </w:r>
    </w:p>
    <w:p>
      <w:pPr/>
      <w:r>
        <w:rPr>
          <w:lang w:val="fr_FR" w:bidi="fr_FR"/>
        </w:rPr>
      </w:r>
      <w:r>
        <w:rPr>
          <w:b/>
          <w:lang w:val="fr_FR" w:bidi="fr_FR"/>
        </w:rPr>
        <w:t>Deuxième partie :</w:t>
      </w:r>
      <w:r>
        <w:rPr>
          <w:lang w:val="fr_FR" w:bidi="fr_FR"/>
        </w:rPr>
        <w:t xml:space="preserve"> Jésus dit aux disciples de prier pour qu'ils ne tombent pas en tentation. Jésus va ensuite à une courte distance des disciples pour prier.</w:t>
      </w:r>
    </w:p>
    <w:p>
      <w:pPr/>
      <w:r>
        <w:rPr>
          <w:lang w:val="fr_FR" w:bidi="fr_FR"/>
        </w:rPr>
      </w:r>
      <w:r>
        <w:rPr>
          <w:b/>
          <w:lang w:val="fr_FR" w:bidi="fr_FR"/>
        </w:rPr>
        <w:t>Troisième partie :</w:t>
      </w:r>
      <w:r>
        <w:rPr>
          <w:lang w:val="fr_FR" w:bidi="fr_FR"/>
        </w:rPr>
        <w:t xml:space="preserve"> un ange apparaît et fortifie Jésus. Jésus prie avec plus de ferveur.</w:t>
      </w:r>
    </w:p>
    <w:p>
      <w:pPr/>
      <w:r>
        <w:rPr>
          <w:lang w:val="fr_FR" w:bidi="fr_FR"/>
        </w:rPr>
      </w:r>
      <w:r>
        <w:rPr>
          <w:b/>
          <w:lang w:val="fr_FR" w:bidi="fr_FR"/>
        </w:rPr>
        <w:t>Quatrième partie :</w:t>
      </w:r>
      <w:r>
        <w:rPr>
          <w:lang w:val="fr_FR" w:bidi="fr_FR"/>
        </w:rPr>
        <w:t xml:space="preserve"> Jésus retourne vers les disciples et les trouve endormis.</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moins Judas</w:t>
      </w:r>
    </w:p>
    <w:p>
      <w:pPr>
        <w:pStyle w:val="ListBullet"/>
        <w:spacing w:line="240" w:lineRule="auto"/>
        <w:ind w:left="720"/>
      </w:pPr>
      <w:r>
        <w:rPr>
          <w:lang w:val="fr_FR" w:bidi="fr_FR"/>
        </w:rPr>
      </w:r>
      <w:r>
        <w:rPr>
          <w:lang w:val="fr_FR" w:bidi="fr_FR"/>
        </w:rPr>
        <w:t>L'ange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la nuit est maintenant passée et que Jésus avait quitté la ville et était allé au mont des Oliviers, comme l'était son habitude.</w:t>
      </w:r>
    </w:p>
    <w:p>
      <w:pPr/>
      <w:r>
        <w:rPr>
          <w:lang w:val="fr_FR" w:bidi="fr_FR"/>
        </w:rPr>
      </w:r>
      <w:r>
        <w:rPr>
          <w:lang w:val="fr_FR" w:bidi="fr_FR"/>
        </w:rPr>
        <w:t>Notez ce que Jésus dit aux disciples : « Priez pour ne pas tomber en tentation, ou pour que vous puissiez résister à la tentation ».</w:t>
      </w:r>
    </w:p>
    <w:p>
      <w:pPr/>
      <w:r>
        <w:rPr>
          <w:lang w:val="fr_FR" w:bidi="fr_FR"/>
        </w:rPr>
      </w:r>
      <w:r>
        <w:rPr>
          <w:lang w:val="fr_FR" w:bidi="fr_FR"/>
        </w:rPr>
        <w:t>Il est important de se rappeler que Jésus s'est éloigné des disciples à une courte distance. Puis Jésus s'agenouille et prie. Il dit : « Père, si tu le veux, enlève-moi cette coupe, mais que ta volonté soit faite ». Un ange apparaît ensuite à Jésus et le fortifie. Jésus était dans une grande détresse, ou dans l'agonie, et il a prié avec plus de ferveur, et la sueur de Jésus était comme des gouttes de sang qui tombaient par terre.</w:t>
      </w:r>
    </w:p>
    <w:p>
      <w:pPr/>
      <w:r>
        <w:rPr>
          <w:lang w:val="fr_FR" w:bidi="fr_FR"/>
        </w:rPr>
      </w:r>
      <w:r>
        <w:rPr>
          <w:lang w:val="fr_FR" w:bidi="fr_FR"/>
        </w:rPr>
        <w:t>Rappelez-vous qu'après la prière de Jésus, il est retourné vers les disciples et les a trouvés endormis parce qu'ils étaient si épuisés par tout le chagrin ou la tristesse qu'ils ressentaient. Jésus dit aux disciples : « Pourquoi dormez-vous ? Levez-vous et priez pour que quand Satan vous tente, vous ne soyez pas d'accord ou ne cédiez pas au péché. » Notez aussi que Jésus ne s'attendait pas à ce que les disciples répondent à cette question.</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moins Judas</w:t>
      </w:r>
    </w:p>
    <w:p>
      <w:pPr>
        <w:pStyle w:val="ListBullet"/>
        <w:spacing w:line="240" w:lineRule="auto"/>
        <w:ind w:left="720"/>
      </w:pPr>
      <w:r>
        <w:rPr>
          <w:lang w:val="fr_FR" w:bidi="fr_FR"/>
        </w:rPr>
      </w:r>
      <w:r>
        <w:rPr>
          <w:lang w:val="fr_FR" w:bidi="fr_FR"/>
        </w:rPr>
        <w:t>L'ange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sort de la ville, comme l'était sa coutume pour se rendre au mont des Oliviers. Les disciples vont avec lui, et quand ils sont arrivés, Jésus dit aux disciples : « Priez pour ne pas tomber en tentation, c'est-à-dire pour que vous puissiez résister à la tentation ».</w:t>
      </w:r>
    </w:p>
    <w:p>
      <w:pPr/>
      <w:r>
        <w:rPr>
          <w:lang w:val="fr_FR" w:bidi="fr_FR"/>
        </w:rPr>
      </w:r>
      <w:r>
        <w:rPr>
          <w:lang w:val="fr_FR" w:bidi="fr_FR"/>
        </w:rPr>
        <w:t>Arrêtez la représentation : Demandez à l'acteur qui joue le rôle de Jésus : « Que ressentez-vous ? » Vous entendrez peut-être : « Je me sens désespéré », « Je ressens un besoin urgent de prier ». Demandez à l'acteur qui joue les disciples : « Que ressentez-vous ? » Vous entendrez peut-être : « Nous sommes fatigués ». Reprenez la représentation.</w:t>
      </w:r>
    </w:p>
    <w:p>
      <w:pPr/>
      <w:r>
        <w:rPr>
          <w:lang w:val="fr_FR" w:bidi="fr_FR"/>
        </w:rPr>
      </w:r>
      <w:r>
        <w:rPr>
          <w:lang w:val="fr_FR" w:bidi="fr_FR"/>
        </w:rPr>
        <w:t xml:space="preserve">Jésus s'éloigne ensuite des disciples à peu près aussi loin que quelqu'un pouvait jeter une pierre. Jésus s'agenouille et prie. Jésus dit : « Père, si tu le veux, enlève-moi cette coupe, mais que ta volonté soit faite ». </w:t>
      </w:r>
    </w:p>
    <w:p>
      <w:pPr/>
      <w:r>
        <w:rPr>
          <w:lang w:val="fr_FR" w:bidi="fr_FR"/>
        </w:rPr>
      </w:r>
      <w:r>
        <w:rPr>
          <w:lang w:val="fr_FR" w:bidi="fr_FR"/>
        </w:rPr>
        <w:t>Arrêtez la représentation : Demandez à l'acteur qui joue le rôle de Jésus : « Que ressentez-vous ? » Vous entendrez peut-être : « Je me sens désespéré », « J'aimerais que Dieu m'enlève ma souffrance ». Reprenez la représentation.</w:t>
      </w:r>
    </w:p>
    <w:p>
      <w:pPr/>
      <w:r>
        <w:rPr>
          <w:lang w:val="fr_FR" w:bidi="fr_FR"/>
        </w:rPr>
      </w:r>
      <w:r>
        <w:rPr>
          <w:lang w:val="fr_FR" w:bidi="fr_FR"/>
        </w:rPr>
        <w:t xml:space="preserve">Un ange apparaît ensuite à Jésus et le fortifie. </w:t>
      </w:r>
    </w:p>
    <w:p>
      <w:pPr/>
      <w:r>
        <w:rPr>
          <w:lang w:val="fr_FR" w:bidi="fr_FR"/>
        </w:rPr>
      </w:r>
      <w:r>
        <w:rPr>
          <w:lang w:val="fr_FR" w:bidi="fr_FR"/>
        </w:rPr>
        <w:t>Arrêtez la représentation : Demandez à l'acteur qui joue le rôle de Jésus : « Que ressentez-vous ? » Vous entendrez peut-être : « Je me sens fortifié », « Je suis prêt à souffrir pour le bien du peuple ». Reprenez la représentation.</w:t>
      </w:r>
    </w:p>
    <w:p>
      <w:pPr/>
      <w:r>
        <w:rPr>
          <w:lang w:val="fr_FR" w:bidi="fr_FR"/>
        </w:rPr>
      </w:r>
      <w:r>
        <w:rPr>
          <w:lang w:val="fr_FR" w:bidi="fr_FR"/>
        </w:rPr>
        <w:t>Jésus était dans une grande détresse, ou dans l'agonie, et il a prié avec plus de ferveur, et la sueur de Jésus était comme des gouttes de sang qui tombaient par terre.</w:t>
      </w:r>
    </w:p>
    <w:p>
      <w:pPr/>
      <w:r>
        <w:rPr>
          <w:lang w:val="fr_FR" w:bidi="fr_FR"/>
        </w:rPr>
      </w:r>
      <w:r>
        <w:rPr>
          <w:lang w:val="fr_FR" w:bidi="fr_FR"/>
        </w:rPr>
        <w:t>Arrêtez la représentation : Demandez à l'acteur qui joue le rôle de Jésus : « Que ressentez-vous ? » Vous entendrez peut-être : « Je suis submergé de tristesse ». Reprenez la représentation.</w:t>
      </w:r>
    </w:p>
    <w:p>
      <w:pPr/>
      <w:r>
        <w:rPr>
          <w:lang w:val="fr_FR" w:bidi="fr_FR"/>
        </w:rPr>
      </w:r>
      <w:r>
        <w:rPr>
          <w:lang w:val="fr_FR" w:bidi="fr_FR"/>
        </w:rPr>
        <w:t xml:space="preserve">Après la prière de Jésus, il est retourné vers les disciples et les a trouvés endormis parce qu'ils étaient si épuisés par tout le chagrin ou la tristesse qu'ils ressentaient. Jésus dit aux apôtres : « Pourquoi dormez-vous ? Levez-vous et priez pour que quand Satan vous tente, vous ne soyez pas d'accord ou ne cédiez pas au péché. » </w:t>
      </w:r>
    </w:p>
    <w:p>
      <w:pPr/>
      <w:r>
        <w:rPr>
          <w:lang w:val="fr_FR" w:bidi="fr_FR"/>
        </w:rPr>
      </w:r>
      <w:r>
        <w:rPr>
          <w:lang w:val="fr_FR" w:bidi="fr_FR"/>
        </w:rPr>
        <w:t>Arrêtez la représentation : Demandez à l'acteur qui joue le rôle de Jésus : « Que ressentez-vous ? » Vous entendrez peut-être : « Je veux que les disciples comprennent l'urgence du moment ». Demandez aux acteurs qui jouent le rôle des disciples : « Que ressentez-vous ? » Vous entendrez peut-être : « Nous sommes fatigués et somnolents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sort de la ville, comme l'était sa coutume pour se rendre au </w:t>
      </w:r>
      <w:r>
        <w:rPr>
          <w:b/>
          <w:lang w:val="fr_FR" w:bidi="fr_FR"/>
        </w:rPr>
        <w:t>mont des Oliviers</w:t>
      </w:r>
      <w:r>
        <w:rPr>
          <w:lang w:val="fr_FR" w:bidi="fr_FR"/>
        </w:rPr>
        <w:t xml:space="preserve">. Le mont des Oliviers était une colline, ou une montagne sur le côté est de </w:t>
      </w:r>
      <w:r>
        <w:rPr>
          <w:b/>
          <w:lang w:val="fr_FR" w:bidi="fr_FR"/>
        </w:rPr>
        <w:t>Jérusalem</w:t>
      </w:r>
      <w:r>
        <w:rPr>
          <w:lang w:val="fr_FR" w:bidi="fr_FR"/>
        </w:rPr>
        <w:t>. Beaucoup d'oliviers y poussaient.</w:t>
      </w:r>
    </w:p>
    <w:p>
      <w:pPr/>
      <w:r>
        <w:rPr>
          <w:lang w:val="fr_FR" w:bidi="fr_FR"/>
        </w:rPr>
      </w:r>
      <w:r>
        <w:rPr>
          <w:lang w:val="fr_FR" w:bidi="fr_FR"/>
        </w:rPr>
        <w:t>Montrez une image du mont des Oliviers et d'un olivier, si nécessaire.</w:t>
      </w:r>
    </w:p>
    <w:p>
      <w:pPr/>
      <w:r>
        <w:rPr>
          <w:lang w:val="fr_FR" w:bidi="fr_FR"/>
        </w:rPr>
      </w:r>
      <w:r>
        <w:rPr>
          <w:lang w:val="fr_FR" w:bidi="fr_FR"/>
        </w:rPr>
        <w:t xml:space="preserve">Les </w:t>
      </w:r>
      <w:r>
        <w:rPr>
          <w:b/>
          <w:lang w:val="fr_FR" w:bidi="fr_FR"/>
        </w:rPr>
        <w:t>disciples</w:t>
      </w:r>
      <w:r>
        <w:rPr>
          <w:lang w:val="fr_FR" w:bidi="fr_FR"/>
        </w:rPr>
        <w:t xml:space="preserve">, ou suiveurs les plus proches de Jésus, sont allés avec lui. Quand ils y sont arrivés, Jésus dit aux disciples : « </w:t>
      </w:r>
      <w:r>
        <w:rPr>
          <w:b/>
          <w:lang w:val="fr_FR" w:bidi="fr_FR"/>
        </w:rPr>
        <w:t>Priez</w:t>
      </w:r>
      <w:r>
        <w:rPr>
          <w:lang w:val="fr_FR" w:bidi="fr_FR"/>
        </w:rPr>
        <w:t xml:space="preserve"> pour ne pas tomber en </w:t>
      </w:r>
      <w:r>
        <w:rPr>
          <w:b/>
          <w:lang w:val="fr_FR" w:bidi="fr_FR"/>
        </w:rPr>
        <w:t>tentation</w:t>
      </w:r>
      <w:r>
        <w:rPr>
          <w:lang w:val="fr_FR" w:bidi="fr_FR"/>
        </w:rPr>
        <w:t xml:space="preserve"> », ou pour que vous puissiez résister à la tentation. Prier fait référence à la communication avec Dieu. Jésus pourrait dire aux disciples de demander à Dieu de les fortifier pour qu'ils ne cèdent pas au péché. Traduisez prier et disciples de la même manière que vous l'avez fait dans les passages précédents. </w:t>
      </w:r>
      <w:r>
        <w:rPr>
          <w:b/>
          <w:lang w:val="fr_FR" w:bidi="fr_FR"/>
        </w:rPr>
        <w:t>Prier</w:t>
      </w:r>
      <w:r>
        <w:rPr>
          <w:lang w:val="fr_FR" w:bidi="fr_FR"/>
        </w:rPr>
        <w:t xml:space="preserve"> et </w:t>
      </w:r>
      <w:r>
        <w:rPr>
          <w:b/>
          <w:lang w:val="fr_FR" w:bidi="fr_FR"/>
        </w:rPr>
        <w:t>disciple</w:t>
      </w:r>
      <w:r>
        <w:rPr>
          <w:lang w:val="fr_FR" w:bidi="fr_FR"/>
        </w:rPr>
        <w:t xml:space="preserve"> se trouvent dans le glossaire principal.</w:t>
      </w:r>
    </w:p>
    <w:p>
      <w:pPr/>
      <w:r>
        <w:rPr>
          <w:lang w:val="fr_FR" w:bidi="fr_FR"/>
        </w:rPr>
      </w:r>
      <w:r>
        <w:rPr>
          <w:b/>
          <w:lang w:val="fr_FR" w:bidi="fr_FR"/>
        </w:rPr>
        <w:t>La tentation</w:t>
      </w:r>
      <w:r>
        <w:rPr>
          <w:lang w:val="fr_FR" w:bidi="fr_FR"/>
        </w:rPr>
        <w:t xml:space="preserve"> fait référence à quelque chose qui fait qu'une personne veut pécher ou faire du mal. Utilisez le même mot pour tentation que celui que vous avez utilisé dans les passages précédents. </w:t>
      </w:r>
    </w:p>
    <w:p>
      <w:pPr/>
      <w:r>
        <w:rPr>
          <w:lang w:val="fr_FR" w:bidi="fr_FR"/>
        </w:rPr>
      </w:r>
      <w:r>
        <w:rPr>
          <w:lang w:val="fr_FR" w:bidi="fr_FR"/>
        </w:rPr>
        <w:t xml:space="preserve">Jésus s'agenouille et prie. Jésus dit : « Père, si tu le veux, enlève-moi cette </w:t>
      </w:r>
      <w:r>
        <w:rPr>
          <w:b/>
          <w:lang w:val="fr_FR" w:bidi="fr_FR"/>
        </w:rPr>
        <w:t>coupe</w:t>
      </w:r>
      <w:r>
        <w:rPr>
          <w:lang w:val="fr_FR" w:bidi="fr_FR"/>
        </w:rPr>
        <w:t xml:space="preserve">, mais que ta volonté soit faite ». Jésus utilise la coupe ici comme figure de langage. La coupe fait référence à la souffrance que Jésus était sur le point d'endurer. </w:t>
      </w:r>
    </w:p>
    <w:p>
      <w:pPr/>
      <w:r>
        <w:rPr>
          <w:lang w:val="fr_FR" w:bidi="fr_FR"/>
        </w:rPr>
      </w:r>
      <w:r>
        <w:rPr>
          <w:lang w:val="fr_FR" w:bidi="fr_FR"/>
        </w:rPr>
        <w:t xml:space="preserve">Un </w:t>
      </w:r>
      <w:r>
        <w:rPr>
          <w:b/>
          <w:lang w:val="fr_FR" w:bidi="fr_FR"/>
        </w:rPr>
        <w:t>ange</w:t>
      </w:r>
      <w:r>
        <w:rPr>
          <w:lang w:val="fr_FR" w:bidi="fr_FR"/>
        </w:rPr>
        <w:t xml:space="preserve"> apparaît ensuite à Jésus et le fortifie. Un ange signifie messager. Ange fait référence ici à un être spirituel qui sert Dieu. Utilisez le même mot pour ange que vous avez utilisé précédemment. Pour plus d'informations sur le mot </w:t>
      </w:r>
      <w:r>
        <w:rPr>
          <w:b/>
          <w:lang w:val="fr_FR" w:bidi="fr_FR"/>
        </w:rPr>
        <w:t>ange</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22:47–62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22.47–62.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quitté Jérusalem avec ses disciples et est allé au mont des Oliviers. Jésus était affligé et a prié avec ferveur. Le passage se termine avec Jésus qui réveille les disciples de leur sommeil.</w:t>
      </w:r>
    </w:p>
    <w:p>
      <w:pPr/>
      <w:r>
        <w:rPr>
          <w:lang w:val="fr_FR" w:bidi="fr_FR"/>
        </w:rPr>
      </w:r>
      <w:r>
        <w:rPr>
          <w:lang w:val="fr_FR" w:bidi="fr_FR"/>
        </w:rPr>
        <w:t>Pendant que Jésus parlait encore avec ses disciples, un groupe d'hommes est arrivé. L'homme qui dirigeait le groupe d'hommes était Judas. Judas était l'un des douze disciples de Jésus. Judas va vers Jésus pour faire la bise ou embrasser Jésus, probablement pour l'identifier auprès de la foule. Jésus demande à Judas : « Trahis-tu le Fils de l'homme avec un baiser ? » Jésus ne s'attendait pas à une réponse de la part de Judas quand il lui a posé cette question. Jésus exprimait la surprise et la tristesse qu'il a ressenti quand Judas a utilisé un baiser pour le trahir. Jésus montrait aussi que la trahison de Judas était sérieuse. Jésus s'est appelé lui-même le Fils de l'homme, rappelant à Judas qu'il trahissait le Sauveur promis. Il était terrible pour un ami de trahir Jésus, mais il était encore plus terrible pour l'ami de le trahir avec un baiser de salutation. Dans la culture juive, un homme pouvait saluer un autre homme avec un baiser amical selon leur coutume. Le baiser de salutation que Judas venait donner à Jésus était probablement une touche légère de ses lèvres sur la joue de Jésus, ou peut-être sur les deux joues.</w:t>
      </w:r>
    </w:p>
    <w:p>
      <w:pPr/>
      <w:r>
        <w:rPr>
          <w:lang w:val="fr_FR" w:bidi="fr_FR"/>
        </w:rPr>
      </w:r>
      <w:r>
        <w:rPr>
          <w:lang w:val="fr_FR" w:bidi="fr_FR"/>
        </w:rPr>
        <w:t>Arrêtez-vous ici et discutez : comment les gens saluent-ils un ami spécial ou proche dans votre culture ?</w:t>
      </w:r>
    </w:p>
    <w:p>
      <w:pPr/>
      <w:r>
        <w:rPr>
          <w:lang w:val="fr_FR" w:bidi="fr_FR"/>
        </w:rPr>
      </w:r>
      <w:r>
        <w:rPr>
          <w:lang w:val="fr_FR" w:bidi="fr_FR"/>
        </w:rPr>
        <w:t>Quand les disciples de Jésus ont réalisé que la foule était venue pour arrêter Jésus, les disciples demandent à Jésus s'ils devraient utiliser leurs épées pour se battre ou attaquer le groupe d'hommes qui est venu avec Judas. L'un des disciples de Jésus tire ensuite son épée et frappe le serviteur du souverain sacrificateur et coupe son oreille droite. Mais Jésus demande aux disciples d'arrêter de se battre. Jésus touche l'oreille de l'homme et guérit l'homme. Luc ne nous dit pas lequel des apôtres a coupé l'oreille droite du serviteur sacrificateur, Jean nous dit que c'était Pierre. Jésus parle ensuite au principal sacrificateur, le capitaine des gardes du temple, et aux anciens, ou chefs du peuple, qui étaient venus pour arrêter Jésus : « Pourquoi êtes-vous venus ici avec des épées et des bâtons ? Pensez-vous que je suis un criminel ou un voleur ? » Jésus pose la question pour réprimander les hommes qui étaient venus pour l'arrêter. Jésus réprimande les hommes parce qu'ils sont venus pour le capturer avec des épées et des bâtons comme si Jésus était un criminel dangereux ou quelqu'un qui menait une rébellion. La question laissait entendre que les hommes savaient que Jésus n'est pas un criminel. Il n'y avait donc pas de raison pour qu'ils viennent contre lui de cette façon.</w:t>
      </w:r>
    </w:p>
    <w:p>
      <w:pPr/>
      <w:r>
        <w:rPr>
          <w:lang w:val="fr_FR" w:bidi="fr_FR"/>
        </w:rPr>
      </w:r>
      <w:r>
        <w:rPr>
          <w:lang w:val="fr_FR" w:bidi="fr_FR"/>
        </w:rPr>
        <w:t>Jésus dit qu'il a été près d'eux chaque jour dans les parvis du temple, ou la zone du temple. Ils n'ont pas essayé de mettre la main sur ou d'arrêter Jésus. Jésus dit qu'il s'agit de l'heure, ou leur occasion, celle quand la puissance des ténèbres est à l'œuvre ou règne. Les ténèbres symbolisent Satan et la puissance mauvaise, y compris la puissance des esprits mauvais sur lesquels règne Satan. La puissance des ténèbres signifiait que Satan influençait les personnes qui ont arrêté Jésus.</w:t>
      </w:r>
    </w:p>
    <w:p>
      <w:pPr/>
      <w:r>
        <w:rPr>
          <w:lang w:val="fr_FR" w:bidi="fr_FR"/>
        </w:rPr>
      </w:r>
      <w:r>
        <w:rPr>
          <w:lang w:val="fr_FR" w:bidi="fr_FR"/>
        </w:rPr>
        <w:t>Les gardes du temple arrêtent ensuite Jésus et conduisent Jésus hors du jardin vers la maison du souverain sacrificateur. Pierre suivait à une certaine distance derrière eux.</w:t>
      </w:r>
    </w:p>
    <w:p>
      <w:pPr/>
      <w:r>
        <w:rPr>
          <w:lang w:val="fr_FR" w:bidi="fr_FR"/>
        </w:rPr>
      </w:r>
      <w:r>
        <w:rPr>
          <w:lang w:val="fr_FR" w:bidi="fr_FR"/>
        </w:rPr>
        <w:t>Arrêtez-vous ici et discutez : quelles sont les procédures normales pour arrêter des gens dans votre culture ? Quand les arrestations se produisent-elles normalement et où sont-elles opérées ?</w:t>
      </w:r>
    </w:p>
    <w:p>
      <w:pPr/>
      <w:r>
        <w:rPr>
          <w:lang w:val="fr_FR" w:bidi="fr_FR"/>
        </w:rPr>
      </w:r>
      <w:r>
        <w:rPr>
          <w:lang w:val="fr_FR" w:bidi="fr_FR"/>
        </w:rPr>
        <w:t>Quand les hommes amènent Jésus dans la maison, certaines personnes allument un feu dans la zone ouverte, ou dans la cour, pour se réchauffer. Les gens se sont assis ensemble près du feu, et Pierre s'est assis avec eux. Une servante voit Pierre s'asseoir à la lumière du feu. Elle regarde Pierre attentivement et dit : « Cet homme était avec Jésus, c'est certain ! » Mais Pierre nie ce qu'elle a dit. Pierre dit qu'il ne connait par Jésus. Un peu de temps plus tard, une autre personne remarque Pierre et dit : « Tu es aussi parmi les disciples de Jésus ». Pierre le nie et dit : « Homme, ou Monsieur, je ne suis pas l'un des disciples de Jésus ». Environ une heure plus tard, quelqu'un d'autre insiste en disant : « Cet homme était certainement avec Jésus parce que lui aussi est de Galilée ». Mais Pierre dit à l'homme : « Homme, ou Monsieur, je n'ai aucune idée de ce que tu veux dire ! » Jésus et Pierre viennent tous deux du district de Galilée. Les gens de Galilée parlaient avec un accent particulier. Les gens pouvaient donc savoir d'où ils venaient.</w:t>
      </w:r>
    </w:p>
    <w:p>
      <w:pPr/>
      <w:r>
        <w:rPr>
          <w:lang w:val="fr_FR" w:bidi="fr_FR"/>
        </w:rPr>
      </w:r>
      <w:r>
        <w:rPr>
          <w:lang w:val="fr_FR" w:bidi="fr_FR"/>
        </w:rPr>
        <w:t>Arrêtez-vous ici et montrez une image ou un diagramme d'une maison avec une cour.</w:t>
      </w:r>
    </w:p>
    <w:p>
      <w:pPr/>
      <w:r>
        <w:rPr>
          <w:lang w:val="fr_FR" w:bidi="fr_FR"/>
        </w:rPr>
      </w:r>
      <w:r>
        <w:rPr>
          <w:lang w:val="fr_FR" w:bidi="fr_FR"/>
        </w:rPr>
        <w:t>Pierre parlait encore quand un coq chante. Immédiatement, le Seigneur, ou Jésus, se tourne et regarde directement Pierre. Jésus était dans un lieu où il pouvait voir Pierre en se tournant vers Pierre. Il se peut que Jésus ait été dans une pièce ouverte, ou une galerie près de la cour. Quand Jésus se tourne et regarde Pierre, Pierre voit aussi Jésus. À ce moment-là, Pierre se souvient de ce que le Seigneur lui avait dit. Le Seigneur avait dit à Pierre qu'avant que le coq ne chante ce jour-là, Pierre niera trois fois connaître le Seigneur. Quand Pierre s'en est souvenu, il a quitté la cour et a pleuré avec un regret amer.</w:t>
      </w:r>
    </w:p>
    <w:p>
      <w:pPr/>
      <w:r>
        <w:rPr>
          <w:lang w:val="fr_FR" w:bidi="fr_FR"/>
        </w:rPr>
      </w:r>
      <w:r>
        <w:rPr>
          <w:lang w:val="fr_FR" w:bidi="fr_FR"/>
        </w:rPr>
        <w:t>Montrez une image d'un coq.</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de l'équipe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un groupe d'hommes arrive avec Judas pour arrêter Jésus. Judas embrasse Jésus pour le trahir.</w:t>
      </w:r>
    </w:p>
    <w:p>
      <w:pPr/>
      <w:r>
        <w:rPr>
          <w:lang w:val="fr_FR" w:bidi="fr_FR"/>
        </w:rPr>
      </w:r>
      <w:r>
        <w:rPr>
          <w:b/>
          <w:lang w:val="fr_FR" w:bidi="fr_FR"/>
        </w:rPr>
        <w:t>Deuxième partie :</w:t>
      </w:r>
      <w:r>
        <w:rPr>
          <w:lang w:val="fr_FR" w:bidi="fr_FR"/>
        </w:rPr>
        <w:t xml:space="preserve"> un disciple essaie de défendre Jésus. Il tire son épée et coupe l'oreille droite du serviteur du souverain sacrificateur. Jésus l'arrête.</w:t>
      </w:r>
    </w:p>
    <w:p>
      <w:pPr/>
      <w:r>
        <w:rPr>
          <w:lang w:val="fr_FR" w:bidi="fr_FR"/>
        </w:rPr>
      </w:r>
      <w:r>
        <w:rPr>
          <w:b/>
          <w:lang w:val="fr_FR" w:bidi="fr_FR"/>
        </w:rPr>
        <w:t>Troisième partie :</w:t>
      </w:r>
      <w:r>
        <w:rPr>
          <w:lang w:val="fr_FR" w:bidi="fr_FR"/>
        </w:rPr>
        <w:t xml:space="preserve"> les gardes du temple arrêtent Jésus et conduisent Jésus hors du jardin vers la maison du souverain sacrificateur. Pierre suit à une certaine distance derrière eux.</w:t>
      </w:r>
    </w:p>
    <w:p>
      <w:pPr/>
      <w:r>
        <w:rPr>
          <w:lang w:val="fr_FR" w:bidi="fr_FR"/>
        </w:rPr>
      </w:r>
      <w:r>
        <w:rPr>
          <w:b/>
          <w:lang w:val="fr_FR" w:bidi="fr_FR"/>
        </w:rPr>
        <w:t>Quatrième partie :</w:t>
      </w:r>
      <w:r>
        <w:rPr>
          <w:lang w:val="fr_FR" w:bidi="fr_FR"/>
        </w:rPr>
        <w:t xml:space="preserve"> Pierre renie Jésus trois fois.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groupe d'hommes, ou la foule, qui est arrivé avec Judas</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Le disciple qui coupe l'oreille d'un homme</w:t>
      </w:r>
    </w:p>
    <w:p>
      <w:pPr>
        <w:pStyle w:val="ListBullet"/>
        <w:spacing w:line="240" w:lineRule="auto"/>
        <w:ind w:left="720"/>
      </w:pPr>
      <w:r>
        <w:rPr>
          <w:lang w:val="fr_FR" w:bidi="fr_FR"/>
        </w:rPr>
      </w:r>
      <w:r>
        <w:rPr>
          <w:lang w:val="fr_FR" w:bidi="fr_FR"/>
        </w:rPr>
        <w:t>Le serviteur du souverain sacrificateur</w:t>
      </w:r>
    </w:p>
    <w:p>
      <w:pPr>
        <w:pStyle w:val="ListBullet"/>
        <w:spacing w:line="240" w:lineRule="auto"/>
        <w:ind w:left="720"/>
      </w:pPr>
      <w:r>
        <w:rPr>
          <w:lang w:val="fr_FR" w:bidi="fr_FR"/>
        </w:rPr>
      </w:r>
      <w:r>
        <w:rPr>
          <w:lang w:val="fr_FR" w:bidi="fr_FR"/>
        </w:rPr>
        <w:t>Le principal sacrificateur</w:t>
      </w:r>
    </w:p>
    <w:p>
      <w:pPr>
        <w:pStyle w:val="ListBullet"/>
        <w:spacing w:line="240" w:lineRule="auto"/>
        <w:ind w:left="720"/>
      </w:pPr>
      <w:r>
        <w:rPr>
          <w:lang w:val="fr_FR" w:bidi="fr_FR"/>
        </w:rPr>
      </w:r>
      <w:r>
        <w:rPr>
          <w:lang w:val="fr_FR" w:bidi="fr_FR"/>
        </w:rPr>
        <w:t>Le capitaine de la garde du temple</w:t>
      </w:r>
    </w:p>
    <w:p>
      <w:pPr>
        <w:pStyle w:val="ListBullet"/>
        <w:spacing w:line="240" w:lineRule="auto"/>
        <w:ind w:left="720"/>
      </w:pPr>
      <w:r>
        <w:rPr>
          <w:lang w:val="fr_FR" w:bidi="fr_FR"/>
        </w:rPr>
      </w:r>
      <w:r>
        <w:rPr>
          <w:lang w:val="fr_FR" w:bidi="fr_FR"/>
        </w:rPr>
        <w:t>Les chefs du peuple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personnes qui allument un feu</w:t>
      </w:r>
    </w:p>
    <w:p>
      <w:pPr>
        <w:pStyle w:val="ListBullet"/>
        <w:spacing w:line="240" w:lineRule="auto"/>
        <w:ind w:left="720"/>
      </w:pPr>
      <w:r>
        <w:rPr>
          <w:lang w:val="fr_FR" w:bidi="fr_FR"/>
        </w:rPr>
      </w:r>
      <w:r>
        <w:rPr>
          <w:lang w:val="fr_FR" w:bidi="fr_FR"/>
        </w:rPr>
        <w:t>Une servante qui a interrogé Pierre</w:t>
      </w:r>
    </w:p>
    <w:p>
      <w:pPr>
        <w:pStyle w:val="ListBullet"/>
        <w:spacing w:line="240" w:lineRule="auto"/>
        <w:ind w:left="720"/>
      </w:pPr>
      <w:r>
        <w:rPr>
          <w:lang w:val="fr_FR" w:bidi="fr_FR"/>
        </w:rPr>
      </w:r>
      <w:r>
        <w:rPr>
          <w:lang w:val="fr_FR" w:bidi="fr_FR"/>
        </w:rPr>
        <w:t>Le deuxième homme qui dit que Pierre était avec Jésus</w:t>
      </w:r>
    </w:p>
    <w:p>
      <w:pPr>
        <w:pStyle w:val="ListBullet"/>
        <w:spacing w:line="240" w:lineRule="auto"/>
        <w:ind w:left="720"/>
      </w:pPr>
      <w:r>
        <w:rPr>
          <w:lang w:val="fr_FR" w:bidi="fr_FR"/>
        </w:rPr>
      </w:r>
      <w:r>
        <w:rPr>
          <w:lang w:val="fr_FR" w:bidi="fr_FR"/>
        </w:rPr>
        <w:t>La troisième personne qui dit que Pierre était avec Jésus</w:t>
      </w:r>
    </w:p>
    <w:p>
      <w:pPr>
        <w:pStyle w:val="ListBullet"/>
        <w:spacing w:line="240" w:lineRule="auto"/>
        <w:ind w:left="720"/>
      </w:pPr>
      <w:r>
        <w:rPr>
          <w:lang w:val="fr_FR" w:bidi="fr_FR"/>
        </w:rPr>
      </w:r>
      <w:r>
        <w:rPr>
          <w:lang w:val="fr_FR" w:bidi="fr_FR"/>
        </w:rPr>
        <w:t>Un coq</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que Jésus venait de terminer de prier et demandait à ses disciples pourquoi ils dormaient. L'histoire commence avec Jésus qui parle encore à ses disciples au moment où la foule vient pour l'arrêter dans le jardin.</w:t>
      </w:r>
    </w:p>
    <w:p>
      <w:pPr/>
      <w:r>
        <w:rPr>
          <w:lang w:val="fr_FR" w:bidi="fr_FR"/>
        </w:rPr>
      </w:r>
      <w:r>
        <w:rPr>
          <w:lang w:val="fr_FR" w:bidi="fr_FR"/>
        </w:rPr>
        <w:t xml:space="preserve">Notez que dans cette histoire, l'action va et vient rapidement entre les différents personnages. Jésus parle à Judas, puis il se tourne pour parler à ses disciples. Il se tourne ensuite pour parler à la foule. Il est important de se rappeler qui parle à qui dans les différents moments de l'histoire. </w:t>
      </w:r>
    </w:p>
    <w:p>
      <w:pPr/>
      <w:r>
        <w:rPr>
          <w:lang w:val="fr_FR" w:bidi="fr_FR"/>
        </w:rPr>
      </w:r>
      <w:r>
        <w:rPr>
          <w:lang w:val="fr_FR" w:bidi="fr_FR"/>
        </w:rPr>
        <w:t>Judas va vers Jésus pour faire la bise, ou embrasser Jésus, mais Jésus demande à Judas : « Trahis-tu le Fils de l'homme avec un baiser ? » Rappelez-vous qu'un baiser sur l'une ou les deux joues était une façon courante pour les proches amis masculins de se saluer les uns les autres dans cette culture.</w:t>
      </w:r>
    </w:p>
    <w:p>
      <w:pPr/>
      <w:r>
        <w:rPr>
          <w:lang w:val="fr_FR" w:bidi="fr_FR"/>
        </w:rPr>
      </w:r>
      <w:r>
        <w:rPr>
          <w:lang w:val="fr_FR" w:bidi="fr_FR"/>
        </w:rPr>
        <w:t xml:space="preserve">Notez que les disciples de Jésus ont essayé de riposter quand ils ont réalisé que la foule était venue pour arrêter Jésus. Les disciples demandent à Jésus s'ils devraient utiliser leurs épées pour se battre ou attaquer le groupe d'hommes qui est venu avec Judas. L'un des disciples de Jésus tire ensuite son épée et frappe le serviteur du souverain sacrificateur et coupe son oreille droite. Mais Jésus demande aux disciples d'arrêter de se battre. Jésus touche l'oreille de l'homme et guérit l'homme. </w:t>
      </w:r>
    </w:p>
    <w:p>
      <w:pPr/>
      <w:r>
        <w:rPr>
          <w:lang w:val="fr_FR" w:bidi="fr_FR"/>
        </w:rPr>
      </w:r>
      <w:r>
        <w:rPr>
          <w:lang w:val="fr_FR" w:bidi="fr_FR"/>
        </w:rPr>
        <w:t>Notez que jusqu'à maintenant, Luc ne nous dit pas qui est venu pour arrêter Jésus, mais simplement que c'était une foule. Nous entendons maintenant que la foule représente les principaux sacrificateurs, le capitaine des gardes du temple et les chefs du peuple.</w:t>
      </w:r>
    </w:p>
    <w:p>
      <w:pPr/>
      <w:r>
        <w:rPr>
          <w:lang w:val="fr_FR" w:bidi="fr_FR"/>
        </w:rPr>
      </w:r>
      <w:r>
        <w:rPr>
          <w:lang w:val="fr_FR" w:bidi="fr_FR"/>
        </w:rPr>
        <w:t>Souvenez-vous que Jésus demande ensuite au principal sacrificateur, au capitaine des gardes du temple, et aux chefs du peuple, qui étaient venus pour arrêter Jésus : « Pourquoi êtes-vous venus ici avec des épées et des bâtons ? Pensez-vous que je suis un criminel ou un voleur ? » Rappelez-vous que Jésus ne s'attendait pas à ce que la question reçoive une réponse. C'était une façon de réprimander les hommes qui étaient venus. Jésus dit aussi qu'il a été près d'eux chaque jour dans les parvis du temple, ou la zone du temple, et qu'ils n'ont pas essayé d'arrêter Jésus, mais c'est maintenant leur heure, ou leur occasion, et la puissance des ténèbres est à l'œuvre ou règne.</w:t>
      </w:r>
    </w:p>
    <w:p>
      <w:pPr/>
      <w:r>
        <w:rPr>
          <w:lang w:val="fr_FR" w:bidi="fr_FR"/>
        </w:rPr>
      </w:r>
      <w:r>
        <w:rPr>
          <w:lang w:val="fr_FR" w:bidi="fr_FR"/>
        </w:rPr>
        <w:t>Il est important de se rappeler que les gardes du temple ont arrêté Jésus et conduisent Jésus hors du jardin vers la maison du souverain sacrificateur.</w:t>
      </w:r>
    </w:p>
    <w:p>
      <w:pPr/>
      <w:r>
        <w:rPr>
          <w:lang w:val="fr_FR" w:bidi="fr_FR"/>
        </w:rPr>
      </w:r>
      <w:r>
        <w:rPr>
          <w:lang w:val="fr_FR" w:bidi="fr_FR"/>
        </w:rPr>
        <w:t>Notez que Pierre suivait à une certaine distance derrière eux. Quand les hommes amènent Jésus dans la maison, certaines personnes allument un feu dans la zone ouverte, ou dans la cour, pour se réchauffer. Les gens se sont assis ensemble près du feu, et Pierre s'est assis avec eux. Il est important de noter que la cour aurait été dans un lieu où ils pouvaient voir dans la pièce où se trouve Jésus. Une cour est un espace ouvert qui est entouré de pièces, ou de hauts murs. Dans ce contexte, la cour faisait partie de la maison du souverain sacrificateur ; elle avait des murs autour d'elle, mais pas de toit.</w:t>
      </w:r>
    </w:p>
    <w:p>
      <w:pPr/>
      <w:r>
        <w:rPr>
          <w:lang w:val="fr_FR" w:bidi="fr_FR"/>
        </w:rPr>
      </w:r>
      <w:r>
        <w:rPr>
          <w:lang w:val="fr_FR" w:bidi="fr_FR"/>
        </w:rPr>
        <w:t xml:space="preserve">Il est important de se rappeler qu'une servante a vu Pierre s'asseoir à la lumière du feu. Elle regarde Pierre attentivement et dit : « Cet homme était certainement avec Jésus ! » Mais Pierre nie ce qu'elle a dit. Pierre dit qu'il ne connait par Jésus. Un peu de temps plus tard, une autre personne remarque Pierre et dit : « Tu es aussi parmi les disciples de Jésus ». Pierre le nie et dit : « Homme, ou Monsieur, je ne suis pas l'un des disciples de Jésus ». Environ une heure plus tard, quelqu'un d'autre insiste en disant : « Cet homme était certainement avec Jésus parce que lui aussi est de Galilée ». Mais Pierre dit à l'homme : « Homme, ou Monsieur, je n'ai aucune idée de ce que tu veux dire ! » </w:t>
      </w:r>
    </w:p>
    <w:p>
      <w:pPr/>
      <w:r>
        <w:rPr>
          <w:lang w:val="fr_FR" w:bidi="fr_FR"/>
        </w:rPr>
      </w:r>
      <w:r>
        <w:rPr>
          <w:lang w:val="fr_FR" w:bidi="fr_FR"/>
        </w:rPr>
        <w:t>Rappelez-vous aussi que Pierre parlait encore quand un coq a chanté. Immédiatement, le Seigneur Jésus, se retourne et regarde directement Pierre. À ce moment-là, Pierre se souvient de ce que le Seigneur lui avait dit. Le Seigneur avait dit à Pierre qu'avant que le coq ne chante ce jour-là, Pierre niera trois fois connaître le Seigneur. Quand Pierre s'en est souvenu, il a quitté la cour et a pleuré avec un regret amer.</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groupe d'hommes, ou la foule, qui est arrivé avec Judas</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Le disciple qui coupe l'oreille d'un homme</w:t>
      </w:r>
    </w:p>
    <w:p>
      <w:pPr>
        <w:pStyle w:val="ListBullet"/>
        <w:spacing w:line="240" w:lineRule="auto"/>
        <w:ind w:left="720"/>
      </w:pPr>
      <w:r>
        <w:rPr>
          <w:lang w:val="fr_FR" w:bidi="fr_FR"/>
        </w:rPr>
      </w:r>
      <w:r>
        <w:rPr>
          <w:lang w:val="fr_FR" w:bidi="fr_FR"/>
        </w:rPr>
        <w:t>Le serviteur du souverain sacrificateur</w:t>
      </w:r>
    </w:p>
    <w:p>
      <w:pPr>
        <w:pStyle w:val="ListBullet"/>
        <w:spacing w:line="240" w:lineRule="auto"/>
        <w:ind w:left="720"/>
      </w:pPr>
      <w:r>
        <w:rPr>
          <w:lang w:val="fr_FR" w:bidi="fr_FR"/>
        </w:rPr>
      </w:r>
      <w:r>
        <w:rPr>
          <w:lang w:val="fr_FR" w:bidi="fr_FR"/>
        </w:rPr>
        <w:t>Le principal sacrificateur</w:t>
      </w:r>
    </w:p>
    <w:p>
      <w:pPr>
        <w:pStyle w:val="ListBullet"/>
        <w:spacing w:line="240" w:lineRule="auto"/>
        <w:ind w:left="720"/>
      </w:pPr>
      <w:r>
        <w:rPr>
          <w:lang w:val="fr_FR" w:bidi="fr_FR"/>
        </w:rPr>
      </w:r>
      <w:r>
        <w:rPr>
          <w:lang w:val="fr_FR" w:bidi="fr_FR"/>
        </w:rPr>
        <w:t>Le capitaine de la garde du temple</w:t>
      </w:r>
    </w:p>
    <w:p>
      <w:pPr>
        <w:pStyle w:val="ListBullet"/>
        <w:spacing w:line="240" w:lineRule="auto"/>
        <w:ind w:left="720"/>
      </w:pPr>
      <w:r>
        <w:rPr>
          <w:lang w:val="fr_FR" w:bidi="fr_FR"/>
        </w:rPr>
      </w:r>
      <w:r>
        <w:rPr>
          <w:lang w:val="fr_FR" w:bidi="fr_FR"/>
        </w:rPr>
        <w:t>Les chefs du peuple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personnes qui allument un feu</w:t>
      </w:r>
    </w:p>
    <w:p>
      <w:pPr>
        <w:pStyle w:val="ListBullet"/>
        <w:spacing w:line="240" w:lineRule="auto"/>
        <w:ind w:left="720"/>
      </w:pPr>
      <w:r>
        <w:rPr>
          <w:lang w:val="fr_FR" w:bidi="fr_FR"/>
        </w:rPr>
      </w:r>
      <w:r>
        <w:rPr>
          <w:lang w:val="fr_FR" w:bidi="fr_FR"/>
        </w:rPr>
        <w:t>Une servante qui a interrogé Pierre</w:t>
      </w:r>
    </w:p>
    <w:p>
      <w:pPr>
        <w:pStyle w:val="ListBullet"/>
        <w:spacing w:line="240" w:lineRule="auto"/>
        <w:ind w:left="720"/>
      </w:pPr>
      <w:r>
        <w:rPr>
          <w:lang w:val="fr_FR" w:bidi="fr_FR"/>
        </w:rPr>
      </w:r>
      <w:r>
        <w:rPr>
          <w:lang w:val="fr_FR" w:bidi="fr_FR"/>
        </w:rPr>
        <w:t>Le deuxième homme qui dit que Pierre était avec Jésus</w:t>
      </w:r>
    </w:p>
    <w:p>
      <w:pPr>
        <w:pStyle w:val="ListBullet"/>
        <w:spacing w:line="240" w:lineRule="auto"/>
        <w:ind w:left="720"/>
      </w:pPr>
      <w:r>
        <w:rPr>
          <w:lang w:val="fr_FR" w:bidi="fr_FR"/>
        </w:rPr>
      </w:r>
      <w:r>
        <w:rPr>
          <w:lang w:val="fr_FR" w:bidi="fr_FR"/>
        </w:rPr>
        <w:t>La troisième personne qui dit que Pierre était avec Jésus</w:t>
      </w:r>
    </w:p>
    <w:p>
      <w:pPr>
        <w:pStyle w:val="ListBullet"/>
        <w:spacing w:line="240" w:lineRule="auto"/>
        <w:ind w:left="720"/>
      </w:pPr>
      <w:r>
        <w:rPr>
          <w:lang w:val="fr_FR" w:bidi="fr_FR"/>
        </w:rPr>
      </w:r>
      <w:r>
        <w:rPr>
          <w:lang w:val="fr_FR" w:bidi="fr_FR"/>
        </w:rPr>
        <w:t>Un coq</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 xml:space="preserve">Pendant que Jésus parlait encore avec ses disciples, un groupe d'hommes est arrivé. L'homme qui dirigeait le groupe d'hommes était Judas. Judas va vers Jésus pour faire la bise, ou embrasser Jésus, mais Jésus demande à Judas : « Trahis-tu le Fils de l'homme avec un baiser ? » </w:t>
      </w:r>
    </w:p>
    <w:p>
      <w:pPr/>
      <w:r>
        <w:rPr>
          <w:lang w:val="fr_FR" w:bidi="fr_FR"/>
        </w:rPr>
      </w:r>
      <w:r>
        <w:rPr>
          <w:lang w:val="fr_FR" w:bidi="fr_FR"/>
        </w:rPr>
        <w:t>Arrêtez la représentation : Demandez à l'acteur qui joue le rôle de Jésus : « Que ressentez-vous ? » Vous entendrez peut-être : « Je suis déçu de Judas », « Je suis surpris que Judas ait choisi de me trahir avec un baiser ». Demandez aux acteurs qui jouent les apôtres : « Que ressentez-vous ? » Vous entendrez peut-être : « Nous sommes choqués de voir Judas conduire une foule pour trahir Jésus », « Nous sommes déçus de Judas ». Demandez maintenant aux personnes qui jouent le rôle des foules : « Que ressentez-vous ? » Vous entendrez peut-être : « Nous sommes heureux d'avoir enfin l'occasion d'arrêter Jésus ». Demandez à l'acteur qui joue Judas : « Que ressentez-vous ? » Vous entendrez peut-être : « Je suis insouciant », « Je ne ressens pas de compassion envers Jésus », « Je suis anxieux parce que je me demande ce que fera Jésus ». Reprenez la représentation.</w:t>
      </w:r>
    </w:p>
    <w:p>
      <w:pPr/>
      <w:r>
        <w:rPr>
          <w:lang w:val="fr_FR" w:bidi="fr_FR"/>
        </w:rPr>
      </w:r>
      <w:r>
        <w:rPr>
          <w:lang w:val="fr_FR" w:bidi="fr_FR"/>
        </w:rPr>
        <w:t>Quand les disciples de Jésus ont réalisé que la foule était venue pour arrêter Jésus, les disciples demandent à Jésus s'ils devraient utiliser leurs épées pour se battre ou attaquer le groupe d'hommes qui est venu avec Judas. L'un des disciples de Jésus tire ensuite son épée et frappe le serviteur du souverain sacrificateur et coupe son oreille droite. Mais Jésus demande aux disciples d'arrêter de se battre.</w:t>
      </w:r>
    </w:p>
    <w:p>
      <w:pPr/>
      <w:r>
        <w:rPr>
          <w:lang w:val="fr_FR" w:bidi="fr_FR"/>
        </w:rPr>
      </w:r>
      <w:r>
        <w:rPr>
          <w:lang w:val="fr_FR" w:bidi="fr_FR"/>
        </w:rPr>
        <w:t>Arrêtez la représentation : Demandez à l'acteur qui joue le rôle de Jésus : « Que ressentez-vous ? » Vous entendrez peut-être : « Je ne résisterai pas à l'arrestation ». Demandez aux acteurs qui jouent les apôtres : « Que ressentez-vous ? » Vous entendrez peut-être : « Nous sommes prêts à nous battre et à défendre Jésus », « Nous nous demandons si Jésus se défendra ou permettra à la foule de l'arrêter ».</w:t>
      </w:r>
    </w:p>
    <w:p>
      <w:pPr/>
      <w:r>
        <w:rPr>
          <w:lang w:val="fr_FR" w:bidi="fr_FR"/>
        </w:rPr>
      </w:r>
      <w:r>
        <w:rPr>
          <w:lang w:val="fr_FR" w:bidi="fr_FR"/>
        </w:rPr>
        <w:t xml:space="preserve">Jésus touche l'oreille de l'homme et guérit l'homme. </w:t>
      </w:r>
    </w:p>
    <w:p>
      <w:pPr/>
      <w:r>
        <w:rPr>
          <w:lang w:val="fr_FR" w:bidi="fr_FR"/>
        </w:rPr>
      </w:r>
      <w:r>
        <w:rPr>
          <w:lang w:val="fr_FR" w:bidi="fr_FR"/>
        </w:rPr>
        <w:t>Arrêtez la représentation : Demandez à l'acteur qui joue le rôle de Jésus : « Que ressentez-vous ? » Vous entendrez peut-être : « Même maintenant, je ressens de la compassion pour le serviteur du souverain sacrificateur ». Demandez aux acteurs qui jouent les apôtres : « Que ressentez-vous ? » Vous entendrez peut-être : « Quoi ! Jésus guérira-t-il un homme qui est venu pour l'arrêter ? » Demandez à l'acteur qui joue le serviteur dont l'oreille a été coupée : « Que ressentez-vous ? » Vous entendrez peut-être : « Je me sens mieux », « Je suis surpris de la guérison instantanée ».</w:t>
      </w:r>
    </w:p>
    <w:p>
      <w:pPr/>
      <w:r>
        <w:rPr>
          <w:lang w:val="fr_FR" w:bidi="fr_FR"/>
        </w:rPr>
      </w:r>
      <w:r>
        <w:rPr>
          <w:lang w:val="fr_FR" w:bidi="fr_FR"/>
        </w:rPr>
        <w:t>Jésus parle ensuite au principal sacrificateur, le capitaine des gardes du temple, et aux anciens, ou chefs du peuple, qui étaient venus pour arrêter Jésus : « Pourquoi êtes-vous venus ici avec des épées et des bâtons ? Pensez-vous que je suis un criminel ou un voleur ? » Jésus dit qu'il a été près d'eux chaque jour dans les parvis du temple, ou la zone du temple, et qu'ils n'ont pas essayé d'arrêter Jésus, mais c'est maintenant leur heure, ou leur occasion, et la puissance des ténèbres est à l'œuvre ou règne.</w:t>
      </w:r>
    </w:p>
    <w:p>
      <w:pPr/>
      <w:r>
        <w:rPr>
          <w:lang w:val="fr_FR" w:bidi="fr_FR"/>
        </w:rPr>
      </w:r>
      <w:r>
        <w:rPr>
          <w:lang w:val="fr_FR" w:bidi="fr_FR"/>
        </w:rPr>
        <w:t>Arrêtez la représentation : Demandez à l'acteur qui joue le rôle de Jésus : « Que ressentez-vous ? » Vous entendrez peut-être : « Je me sens triste », « Je suis déçu de la foule ». Reprenez la représentation.</w:t>
      </w:r>
    </w:p>
    <w:p>
      <w:pPr/>
      <w:r>
        <w:rPr>
          <w:lang w:val="fr_FR" w:bidi="fr_FR"/>
        </w:rPr>
      </w:r>
      <w:r>
        <w:rPr>
          <w:lang w:val="fr_FR" w:bidi="fr_FR"/>
        </w:rPr>
        <w:t xml:space="preserve">Les gardes du temple arrêtent ensuite Jésus et conduisent Jésus hors du jardin vers la maison du souverain sacrificateur. Pierre suivait à une certaine distance derrière eux. Quand les hommes amènent Jésus dans la maison, certaines personnes allument un feu dans la zone ouverte, ou dans la cour, pour se réchauffer. Les gens se sont assis ensemble près du feu, et Pierre s'est assis avec eux. Une servante voit Pierre s'asseoir à la lumière du feu. Elle regarde Pierre attentivement et dit : « Cet homme était avec Jésus, c'est certain ! » Mais Pierre nie ce qu'elle a dit. Pierre dit qu'il ne connait par Jésus. Un peu de temps plus tard, une autre personne remarque Pierre et dit : « Tu es aussi parmi les disciples de Jésus ». Pierre le nie et dit : « Homme, ou Monsieur, je ne suis pas l'un des disciples de Jésus ». Environ une heure plus tard, quelqu'un d'autre insiste en disant : « Cet homme était certainement avec Jésus parce que lui aussi est de Galilée ». Mais Pierre dit à l'homme : « Homme, ou Monsieur, je n'ai aucune idée de ce que tu veux dire ! » </w:t>
      </w:r>
    </w:p>
    <w:p>
      <w:pPr/>
      <w:r>
        <w:rPr>
          <w:lang w:val="fr_FR" w:bidi="fr_FR"/>
        </w:rPr>
      </w:r>
      <w:r>
        <w:rPr>
          <w:lang w:val="fr_FR" w:bidi="fr_FR"/>
        </w:rPr>
        <w:t>Arrêtez la représentation : Demandez à l'acteur qui joue le rôle de Jésus : « Que ressentez-vous ? » Vous entendrez peut-être : « Je sais que l'heure pour moi de souffrir est venue », « Je suis prêt à souffrir pour le peuple ». Demandez à l'acteur qui joue Pierre : « Que ressentez-vous ? » Vous entendrez peut-être : « Je me sens effrayé », « Je me sens paniqué ». Demandez aux acteurs qui jouent la servante et les deux personnes qui ont dit que Pierre était avec Jésus : « Que ressentez-vous ? » Vous entendrez peut-être : « Nous sommes certains que cet homme était avec Jésus », « Nous voulons savoir qui est cet homme ». Reprenez la représentation.</w:t>
      </w:r>
    </w:p>
    <w:p>
      <w:pPr/>
      <w:r>
        <w:rPr>
          <w:lang w:val="fr_FR" w:bidi="fr_FR"/>
        </w:rPr>
      </w:r>
      <w:r>
        <w:rPr>
          <w:lang w:val="fr_FR" w:bidi="fr_FR"/>
        </w:rPr>
        <w:t>Pierre parlait encore quand un coq chante. Immédiatement, le Seigneur, ou Jésus, se tourne et regarde directement Pierre. À ce moment-là, Pierre se souvient de ce que le Seigneur lui avait dit. Le Seigneur avait dit à Pierre qu'avant que le coq ne chante ce jour-là, Pierre niera trois fois connaître le Seigneur. Quand Pierre s'en est souvenu, il a quitté la cour et a pleuré avec un regret amer.</w:t>
      </w:r>
    </w:p>
    <w:p>
      <w:pPr/>
      <w:r>
        <w:rPr>
          <w:lang w:val="fr_FR" w:bidi="fr_FR"/>
        </w:rPr>
      </w:r>
      <w:r>
        <w:rPr>
          <w:lang w:val="fr_FR" w:bidi="fr_FR"/>
        </w:rPr>
        <w:t>Arrêtez la représentation : Demandez à l'acteur qui joue le rôle de Jésus : « Que ressentez-vous ? » Vous entendrez peut-être : « Je savais que Pierre me renierait », « Je suis déçu de Pierre ». Demandez à l'acteur qui joue Pierre : « Que ressentez-vous ? » Vous entendrez peut-être : « Je ressens une profonde amertume et du regret d'avoir renié Jésus », « Je suis si triste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Pendant que Jésus parlait encore avec ses </w:t>
      </w:r>
      <w:r>
        <w:rPr>
          <w:b/>
          <w:lang w:val="fr_FR" w:bidi="fr_FR"/>
        </w:rPr>
        <w:t>disciples</w:t>
      </w:r>
      <w:r>
        <w:rPr>
          <w:lang w:val="fr_FR" w:bidi="fr_FR"/>
        </w:rPr>
        <w:t xml:space="preserve">, un groupe d'hommes est arrivé conduit par Judas. Si vous utilisez le mot disciples dans ce passage, assurez-vous d'utiliser le même mot que vous avez utilisé précédemment pour disciples, et rappelez-vous que </w:t>
      </w:r>
      <w:r>
        <w:rPr>
          <w:lang w:val="fr_FR" w:bidi="fr_FR"/>
        </w:rPr>
        <w:t>disciple</w:t>
      </w:r>
      <w:r>
        <w:rPr>
          <w:lang w:val="fr_FR" w:bidi="fr_FR"/>
        </w:rPr>
        <w:t xml:space="preserve"> se trouve dans le Glossaire principal.</w:t>
      </w:r>
    </w:p>
    <w:p>
      <w:pPr/>
      <w:r>
        <w:rPr>
          <w:lang w:val="fr_FR" w:bidi="fr_FR"/>
        </w:rPr>
      </w:r>
      <w:r>
        <w:rPr>
          <w:lang w:val="fr_FR" w:bidi="fr_FR"/>
        </w:rPr>
        <w:t xml:space="preserve">Une cour est un espace ouvert qui est entouré de pièces, ou de hauts murs. Dans ce contexte, la cour faisait partie de la maison du sacrificateur. Il avait des murs autour d'elle, mais pas de toit. L'expression « au milieu de la cour » fait référence à la partie centrale de la zone ouverte. Judas va vers Jésus pour faire la </w:t>
      </w:r>
      <w:r>
        <w:rPr>
          <w:b/>
          <w:lang w:val="fr_FR" w:bidi="fr_FR"/>
        </w:rPr>
        <w:t>bise</w:t>
      </w:r>
      <w:r>
        <w:rPr>
          <w:lang w:val="fr_FR" w:bidi="fr_FR"/>
        </w:rPr>
        <w:t>, ou embrasser Jésus, mais Jésus demande à Judas : « Trahis-tu le Fils de l'homme avec un baiser ? » Dans la culture juive, un homme pouvait saluer un autre homme avec un baiser amical selon leur coutume. Le baiser était une touche légère avec les lèvres sur une joue, ou les deux joues.</w:t>
      </w:r>
    </w:p>
    <w:p>
      <w:pPr/>
      <w:r>
        <w:rPr>
          <w:lang w:val="fr_FR" w:bidi="fr_FR"/>
        </w:rPr>
      </w:r>
      <w:r>
        <w:rPr>
          <w:lang w:val="fr_FR" w:bidi="fr_FR"/>
        </w:rPr>
        <w:t xml:space="preserve">Jésus parle ensuite au principal sacrificateur, le capitaine des </w:t>
      </w:r>
      <w:r>
        <w:rPr>
          <w:b/>
          <w:lang w:val="fr_FR" w:bidi="fr_FR"/>
        </w:rPr>
        <w:t>gardes du temple</w:t>
      </w:r>
      <w:r>
        <w:rPr>
          <w:lang w:val="fr_FR" w:bidi="fr_FR"/>
        </w:rPr>
        <w:t xml:space="preserve">, et aux </w:t>
      </w:r>
      <w:r>
        <w:rPr>
          <w:b/>
          <w:lang w:val="fr_FR" w:bidi="fr_FR"/>
        </w:rPr>
        <w:t>anciens</w:t>
      </w:r>
      <w:r>
        <w:rPr>
          <w:lang w:val="fr_FR" w:bidi="fr_FR"/>
        </w:rPr>
        <w:t xml:space="preserve">, ou chefs du </w:t>
      </w:r>
      <w:r>
        <w:rPr>
          <w:b/>
          <w:lang w:val="fr_FR" w:bidi="fr_FR"/>
        </w:rPr>
        <w:t>peuple</w:t>
      </w:r>
      <w:r>
        <w:rPr>
          <w:lang w:val="fr_FR" w:bidi="fr_FR"/>
        </w:rPr>
        <w:t xml:space="preserve">, qui étaient venus pour arrêter Jésus : « Pourquoi êtes-vous venus ici avec des épées et des bâtons ? Pensez-vous que je suis un criminel ou un voleur ? » Le </w:t>
      </w:r>
      <w:r>
        <w:rPr>
          <w:lang w:val="fr_FR" w:bidi="fr_FR"/>
        </w:rPr>
        <w:t>principal sacrificateur</w:t>
      </w:r>
      <w:r>
        <w:rPr>
          <w:lang w:val="fr_FR" w:bidi="fr_FR"/>
        </w:rPr>
        <w:t xml:space="preserve"> et les </w:t>
      </w:r>
      <w:r>
        <w:rPr>
          <w:lang w:val="fr_FR" w:bidi="fr_FR"/>
        </w:rPr>
        <w:t>docteurs de la loi</w:t>
      </w:r>
      <w:r>
        <w:rPr>
          <w:lang w:val="fr_FR" w:bidi="fr_FR"/>
        </w:rPr>
        <w:t xml:space="preserve"> étaient les chefs religieux à cette époque.</w:t>
      </w:r>
    </w:p>
    <w:p>
      <w:pPr/>
      <w:r>
        <w:rPr>
          <w:lang w:val="fr_FR" w:bidi="fr_FR"/>
        </w:rPr>
      </w:r>
      <w:r>
        <w:rPr>
          <w:lang w:val="fr_FR" w:bidi="fr_FR"/>
        </w:rPr>
        <w:t xml:space="preserve">Les </w:t>
      </w:r>
      <w:r>
        <w:rPr>
          <w:b/>
          <w:lang w:val="fr_FR" w:bidi="fr_FR"/>
        </w:rPr>
        <w:t>officiers de la garde du temple</w:t>
      </w:r>
      <w:r>
        <w:rPr>
          <w:lang w:val="fr_FR" w:bidi="fr_FR"/>
        </w:rPr>
        <w:t xml:space="preserve"> sont les capitaines, ou les officiers qui avaient la responsabilité de garder l'ordre dans la région du temple. Utilisez le même terme pour </w:t>
      </w:r>
      <w:r>
        <w:rPr>
          <w:b/>
          <w:lang w:val="fr_FR" w:bidi="fr_FR"/>
        </w:rPr>
        <w:t>gardien du temple</w:t>
      </w:r>
      <w:r>
        <w:rPr>
          <w:lang w:val="fr_FR" w:bidi="fr_FR"/>
        </w:rPr>
        <w:t xml:space="preserve"> et </w:t>
      </w:r>
      <w:r>
        <w:rPr>
          <w:b/>
          <w:lang w:val="fr_FR" w:bidi="fr_FR"/>
        </w:rPr>
        <w:t>ancien</w:t>
      </w:r>
      <w:r>
        <w:rPr>
          <w:lang w:val="fr_FR" w:bidi="fr_FR"/>
        </w:rPr>
        <w:t xml:space="preserve"> que dans les passages Pour plus d'informations au sujet des </w:t>
      </w:r>
      <w:r>
        <w:rPr>
          <w:lang w:val="fr_FR" w:bidi="fr_FR"/>
        </w:rPr>
        <w:t>anciens</w:t>
      </w:r>
      <w:r>
        <w:rPr>
          <w:lang w:val="fr_FR" w:bidi="fr_FR"/>
        </w:rPr>
        <w:t>, référez-vous au glossaire principal.</w:t>
      </w:r>
    </w:p>
    <w:p>
      <w:pPr/>
      <w:r>
        <w:rPr>
          <w:lang w:val="fr_FR" w:bidi="fr_FR"/>
        </w:rPr>
      </w:r>
      <w:r>
        <w:rPr>
          <w:lang w:val="fr_FR" w:bidi="fr_FR"/>
        </w:rPr>
        <w:t xml:space="preserve">Jésus dit qu'il a été près d'eux chaque jour dans les parvis du </w:t>
      </w:r>
      <w:r>
        <w:rPr>
          <w:b/>
          <w:lang w:val="fr_FR" w:bidi="fr_FR"/>
        </w:rPr>
        <w:t>temple</w:t>
      </w:r>
      <w:r>
        <w:rPr>
          <w:lang w:val="fr_FR" w:bidi="fr_FR"/>
        </w:rPr>
        <w:t xml:space="preserve">, ou la zone du </w:t>
      </w:r>
      <w:r>
        <w:rPr>
          <w:lang w:val="fr_FR" w:bidi="fr_FR"/>
        </w:rPr>
        <w:t>temple</w:t>
      </w:r>
      <w:r>
        <w:rPr>
          <w:lang w:val="fr_FR" w:bidi="fr_FR"/>
        </w:rPr>
        <w:t xml:space="preserve">, et qu'ils n'ont pas essayé d'arrêter Jésus, mais c'est maintenant leur heure, ou leur occasion, et la puissance des </w:t>
      </w:r>
      <w:r>
        <w:rPr>
          <w:b/>
          <w:lang w:val="fr_FR" w:bidi="fr_FR"/>
        </w:rPr>
        <w:t>ténèbres</w:t>
      </w:r>
      <w:r>
        <w:rPr>
          <w:lang w:val="fr_FR" w:bidi="fr_FR"/>
        </w:rPr>
        <w:t xml:space="preserve"> est à l'œuvre ou règne.</w:t>
      </w:r>
    </w:p>
    <w:p>
      <w:pPr/>
      <w:r>
        <w:rPr>
          <w:lang w:val="fr_FR" w:bidi="fr_FR"/>
        </w:rPr>
      </w:r>
      <w:r>
        <w:rPr>
          <w:lang w:val="fr_FR" w:bidi="fr_FR"/>
        </w:rPr>
        <w:t xml:space="preserve">Utilisez le même terme pour temple que vous avez utilisé dans les passages précédents. Pour plus d'informations au sujet du </w:t>
      </w:r>
      <w:r>
        <w:rPr>
          <w:lang w:val="fr_FR" w:bidi="fr_FR"/>
        </w:rPr>
        <w:t>temple</w:t>
      </w:r>
      <w:r>
        <w:rPr>
          <w:lang w:val="fr_FR" w:bidi="fr_FR"/>
        </w:rPr>
        <w:t>, consultez le Glossaire principal.</w:t>
      </w:r>
    </w:p>
    <w:p>
      <w:pPr/>
      <w:r>
        <w:rPr>
          <w:lang w:val="fr_FR" w:bidi="fr_FR"/>
        </w:rPr>
      </w:r>
      <w:r>
        <w:rPr>
          <w:b/>
          <w:lang w:val="fr_FR" w:bidi="fr_FR"/>
        </w:rPr>
        <w:t>Les ténèbres</w:t>
      </w:r>
      <w:r>
        <w:rPr>
          <w:lang w:val="fr_FR" w:bidi="fr_FR"/>
        </w:rPr>
        <w:t xml:space="preserve"> symbolisent Satan et la puissance du mal, y compris la puissance des esprits mauvais sur lesquels règne Satan. La puissance des ténèbres signifiait que Satan influençait les personnes qui ont arrêté Jésus.</w:t>
      </w:r>
    </w:p>
    <w:p>
      <w:pPr/>
      <w:r>
        <w:rPr>
          <w:lang w:val="fr_FR" w:bidi="fr_FR"/>
        </w:rPr>
      </w:r>
      <w:r>
        <w:rPr>
          <w:lang w:val="fr_FR" w:bidi="fr_FR"/>
        </w:rPr>
        <w:t xml:space="preserve">Une </w:t>
      </w:r>
      <w:r>
        <w:rPr>
          <w:b/>
          <w:lang w:val="fr_FR" w:bidi="fr_FR"/>
        </w:rPr>
        <w:t>servante</w:t>
      </w:r>
      <w:r>
        <w:rPr>
          <w:lang w:val="fr_FR" w:bidi="fr_FR"/>
        </w:rPr>
        <w:t xml:space="preserve"> voit Pierre s'asseoir à la lumière du feu. Elle regarde Pierre attentivement et dit : « Cet homme était certainement avec Jésus ! » Mais Pierre nie ce qu'elle a dit. Pierre dit qu'il ne connait par Jésus. Un serviteur est quelqu'un qui vit dans la même maison que son maître pour servir les besoins de la famille de son maître. Un serviteur pouvait être un homme ou une femme. Utilisez le même terme pour serviteur que vous avez utilisé dans les passages précédents. Pour plus d'informations au sujet du mot </w:t>
      </w:r>
      <w:r>
        <w:rPr>
          <w:lang w:val="fr_FR" w:bidi="fr_FR"/>
        </w:rPr>
        <w:t>serviteur</w:t>
      </w:r>
      <w:r>
        <w:rPr>
          <w:lang w:val="fr_FR" w:bidi="fr_FR"/>
        </w:rPr>
        <w:t>, consultez le glossaire principal.</w:t>
      </w:r>
    </w:p>
    <w:p>
      <w:pPr/>
      <w:r>
        <w:rPr>
          <w:lang w:val="fr_FR" w:bidi="fr_FR"/>
        </w:rPr>
      </w:r>
      <w:r>
        <w:rPr>
          <w:lang w:val="fr_FR" w:bidi="fr_FR"/>
        </w:rPr>
        <w:t xml:space="preserve">Pierre parlait encore quand un coq chante. Immédiatement, le </w:t>
      </w:r>
      <w:r>
        <w:rPr>
          <w:b/>
          <w:lang w:val="fr_FR" w:bidi="fr_FR"/>
        </w:rPr>
        <w:t>Seigneur</w:t>
      </w:r>
      <w:r>
        <w:rPr>
          <w:lang w:val="fr_FR" w:bidi="fr_FR"/>
        </w:rPr>
        <w:t xml:space="preserve">, ou Jésus, se tourne et regarde directement Pierre. Le Seigneur fait référence à Jésus. Utilisez le même terme pour Seigneur que vous avez utilisé dans les passages précédents. Pour plus d'informations au sujet du mot </w:t>
      </w:r>
      <w:r>
        <w:rPr>
          <w:lang w:val="fr_FR" w:bidi="fr_FR"/>
        </w:rPr>
        <w:t>Seigneur</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22:63–71</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22.63–71.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été arrêté au mont des Oliviers où il se trouvait avec ses disciples. Dans cette section, Jésus a été moqué et jugé par les chefs.</w:t>
      </w:r>
    </w:p>
    <w:p>
      <w:pPr/>
      <w:r>
        <w:rPr>
          <w:lang w:val="fr_FR" w:bidi="fr_FR"/>
        </w:rPr>
      </w:r>
      <w:r>
        <w:rPr>
          <w:lang w:val="fr_FR" w:bidi="fr_FR"/>
        </w:rPr>
        <w:t>Luc change l'accent pour passer de Pierre à ce qui se passe avec Jésus. Dans certaines traductions françaises, le mot « or » est utilisé pour changer le point focal du récit. Les hommes qui veillaient sur, ou tenaient, Jésus pour s'assurer qu'il ne s'échappe pas ont commencé à se moquer de Jésus et à le battre.</w:t>
      </w:r>
    </w:p>
    <w:p>
      <w:pPr/>
      <w:r>
        <w:rPr>
          <w:lang w:val="fr_FR" w:bidi="fr_FR"/>
        </w:rPr>
      </w:r>
      <w:r>
        <w:rPr>
          <w:lang w:val="fr_FR" w:bidi="fr_FR"/>
        </w:rPr>
        <w:t>Les hommes, qui étaient probablement des gardes du temple, ont couvert les yeux de Jésus pour qu'il ne puisse pas voir. Ils ont ensuite exigé de façon répétée : « Prophétise ! Ou prouve que tu es un prophète ! Dis-nous qui t'a frappé. » Les gardes savaient que Jésus avait dit qu'il venait de la part de Dieu, et beaucoup de personnes croient que Jésus était un prophète. Les gardes ne croyaient pas que Jésus était un prophète. Ils se sont donc moqués de lui. Ils laissaient entendre que si Jésus était un prophète, il pourrait dire quelles personnes l'avait frappé, même si Jésus ne les avait pas vues. Il y avait un groupe de gardes, et différents gardes ont frappé Jésus. Et les gardes ont continué à blasphémer, ou à insulter Jésus de beaucoup d'autres manières.</w:t>
      </w:r>
    </w:p>
    <w:p>
      <w:pPr/>
      <w:r>
        <w:rPr>
          <w:lang w:val="fr_FR" w:bidi="fr_FR"/>
        </w:rPr>
      </w:r>
      <w:r>
        <w:rPr>
          <w:lang w:val="fr_FR" w:bidi="fr_FR"/>
        </w:rPr>
        <w:t>Arrêtez-vous ici et discutez : comment les gens vérifient-ils les faits, ou l'authenticité des informations dans votre culture ?</w:t>
      </w:r>
    </w:p>
    <w:p>
      <w:pPr/>
      <w:r>
        <w:rPr>
          <w:lang w:val="fr_FR" w:bidi="fr_FR"/>
        </w:rPr>
      </w:r>
      <w:r>
        <w:rPr>
          <w:lang w:val="fr_FR" w:bidi="fr_FR"/>
        </w:rPr>
        <w:t>À l'aube, les anciens, ou chefs du peuple juif, se réunissaient ensemble. Le conseil juif ne pouvait prendre des décisions juridiques que pendant la journée. Ils ont donc attendu après le lever du soleil pour avoir cette réunion. Le haut tribunal juif, ou le sanhédrin, incluait les anciens du peuple, le principal sacrificateur et les scribes. Cependant, ici Luc ne mentionne que deux des groupes et fait référence au sanhédrin lui-même comme le conseil des anciens.</w:t>
      </w:r>
    </w:p>
    <w:p>
      <w:pPr/>
      <w:r>
        <w:rPr>
          <w:lang w:val="fr_FR" w:bidi="fr_FR"/>
        </w:rPr>
      </w:r>
      <w:r>
        <w:rPr>
          <w:lang w:val="fr_FR" w:bidi="fr_FR"/>
        </w:rPr>
        <w:t>Arrêtez-vous ici et discutez : qui est responsable de régler les différends ou les problèmes entre des personnes ou des groupes dans votre culture, et quelles sont les procédures ?</w:t>
      </w:r>
    </w:p>
    <w:p>
      <w:pPr/>
      <w:r>
        <w:rPr>
          <w:lang w:val="fr_FR" w:bidi="fr_FR"/>
        </w:rPr>
      </w:r>
      <w:r>
        <w:rPr>
          <w:lang w:val="fr_FR" w:bidi="fr_FR"/>
        </w:rPr>
        <w:t>Les gardes emmènent ensuite Jésus vers le conseil des anciens, ou des chefs. Les anciens demandent à Jésus : « Es-tu le Christ, le Sauveur promis ? » Jésus dit aux anciens : « Si je vous dis que je suis le Messie, ou Christ, vous ne le croirez pas, et si je vous pose une question au sujet du Christ, vous ne me répondrez pas. À partir de maintenant, ce qui signifie soit à commencer de maintenant, soit très bientôt, le Fils de l'homme sera assis à la droite du Dieu puissant, ou propriétaire de toute puissance. » Jésus dit qu'il s'assiéra dans le lieu d'honneur du côté droit de la « puissance de Dieu ». La puissance de Dieu fait référence à Dieu lui-même. Cela souligne le fait que Dieu est tout-puissant. Jésus faisait référence à lui-même comme le Fils de l'homme, ce qui signifiait qu'il disait qu'il était le Christ, le Sauveur promis. Il dit qu'il s'assiéra à la main droite de Dieu, qui est le lieu d'honneur et d'autorité spéciale à côté de Dieu. Dans la culture de cette époque, le siège à la droite du roi était le lieu du plus grand honneur à côté de lui. Cette personne partageait l'autorité et l'honneur du roi. Jésus laisse entendre qu'il est le Sauveur promis que les Juifs attendaient, mais qu'il n'est pas ce qu'ils s'attendaient à ce qu'il soit, et qu'ils ne le croiront donc pas.</w:t>
      </w:r>
    </w:p>
    <w:p>
      <w:pPr/>
      <w:r>
        <w:rPr>
          <w:lang w:val="fr_FR" w:bidi="fr_FR"/>
        </w:rPr>
      </w:r>
      <w:r>
        <w:rPr>
          <w:lang w:val="fr_FR" w:bidi="fr_FR"/>
        </w:rPr>
        <w:t>Arrêtez-vous ici et discutez : quel système de gouvernement est pratiqué dans votre culture, et comment le pouvoir est-il partagé ? Dans votre culture, comment les chefs montrent-t-ils de l'honneur à ceux qui sont proches d'eux ?</w:t>
      </w:r>
    </w:p>
    <w:p>
      <w:pPr/>
      <w:r>
        <w:rPr>
          <w:lang w:val="fr_FR" w:bidi="fr_FR"/>
        </w:rPr>
      </w:r>
      <w:r>
        <w:rPr>
          <w:lang w:val="fr_FR" w:bidi="fr_FR"/>
        </w:rPr>
        <w:t>Le conseil demande ensuite à Jésus : « Es-tu donc le Fils de Dieu ? » Fils de l'homme et Fils de Dieu sont deux titres différents qui décrivent différents rôles de Jésus, mais il était logique que le conseil demande maintenant à Jésus s'il est le Fils de Dieu. Pour les Juifs, c'était un blasphème contre Dieu pour les gens de prétendre qu'ils sont divins, et que la punition serait la mort. Les personnes qui posaient la question espéraient toutes que Jésus dirait « oui ». Ils pouvaient ensuite dire qu'il prétendait à tort être divin. Jésus répond : « Tu dis que je le suis, c'est-à-dire tu as dit avec raison que je suis ». Jésus rend clair le fait qu'il est d'accord pour dire qu'il est le Fils de Dieu. Ils disent ensuite : « Pourquoi devrions-nous chercher d'autres témoins pour prouver qu'il est coupable ? Nous l'avons entendu de ses propres lèvres, ou de sa bouche ; nous l'avons entendu témoigner contre lui-même. » Le conseil des anciens ne s'attendait pas à une réponse à cette question. Ils laissaient entendre que la réponse de Jésus était suffisante pour le condamner. Ils n'avaient donc pas besoin d'autres témoins pour donner un témoignage contre lui. Le conseil des anciens dit aussi cela pour souligner le fait qu'ils n'avaient besoin de personne d'autre pour témoigner contre Jésus.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de l'équipe à se représenter le passage. Vous allez aider les membres du groupe à définir les différentes parties, les personnages et le cadre du passage.</w:t>
      </w:r>
    </w:p>
    <w:p>
      <w:pPr/>
      <w:r>
        <w:rPr>
          <w:lang w:val="fr_FR" w:bidi="fr_FR"/>
        </w:rPr>
      </w:r>
      <w:r>
        <w:rPr>
          <w:lang w:val="fr_FR" w:bidi="fr_FR"/>
        </w:rPr>
        <w:t>Il y a deux parties dans cette histoire.</w:t>
      </w:r>
    </w:p>
    <w:p>
      <w:pPr/>
      <w:r>
        <w:rPr>
          <w:lang w:val="fr_FR" w:bidi="fr_FR"/>
        </w:rPr>
      </w:r>
      <w:r>
        <w:rPr>
          <w:b/>
          <w:lang w:val="fr_FR" w:bidi="fr_FR"/>
        </w:rPr>
        <w:t>Première partie :</w:t>
      </w:r>
      <w:r>
        <w:rPr>
          <w:lang w:val="fr_FR" w:bidi="fr_FR"/>
        </w:rPr>
        <w:t xml:space="preserve"> les hommes qui tenaient Jésus commencent à se moquer et à battre Jésus.</w:t>
      </w:r>
    </w:p>
    <w:p>
      <w:pPr/>
      <w:r>
        <w:rPr>
          <w:lang w:val="fr_FR" w:bidi="fr_FR"/>
        </w:rPr>
      </w:r>
      <w:r>
        <w:rPr>
          <w:b/>
          <w:lang w:val="fr_FR" w:bidi="fr_FR"/>
        </w:rPr>
        <w:t>Deuxième partie :</w:t>
      </w:r>
      <w:r>
        <w:rPr>
          <w:lang w:val="fr_FR" w:bidi="fr_FR"/>
        </w:rPr>
        <w:t xml:space="preserve"> Jésus est amené vers le conseil des anciens pour y être interrogé. Le conseil des anciens conclut que Jésus était coupable.</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Les hommes, ou gardes qui tiennent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conseil des anciens, qui incluait le principal sacrificateur et les scribes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Luc déplace l'attention de Pierre sur ce qui arrive à Jésus. Dans certaines versions françaises, le mot « or » est utilisé.</w:t>
      </w:r>
    </w:p>
    <w:p>
      <w:pPr/>
      <w:r>
        <w:rPr>
          <w:lang w:val="fr_FR" w:bidi="fr_FR"/>
        </w:rPr>
      </w:r>
      <w:r>
        <w:rPr>
          <w:lang w:val="fr_FR" w:bidi="fr_FR"/>
        </w:rPr>
        <w:t>Arrêtez-vous et discutez : quand il raconte une histoire dans votre langue et votre culture, comment le narrateur déplace-t-il l'attention d'une partie à une autre ? Quelles sont les façons dont vous pouvez montrer ce changement quand vous traduisez ce passage ?</w:t>
      </w:r>
    </w:p>
    <w:p>
      <w:pPr/>
      <w:r>
        <w:rPr>
          <w:lang w:val="fr_FR" w:bidi="fr_FR"/>
        </w:rPr>
      </w:r>
      <w:r>
        <w:rPr>
          <w:lang w:val="fr_FR" w:bidi="fr_FR"/>
        </w:rPr>
        <w:t>Il est important de se rappeler que Jésus était en détention. Il était gardé par un groupe d'hommes. Les hommes se moquent et battent Jésus. Ils bandent les yeux de Jésus et lui demandent de prophétiser. Avec ses yeux encore couverts, ils demandent à Jésus de leur dire qui parmi eux l'a frappé. Cela se produisait la nuit, avant l'aube. Le conseil interroge ensuite Jésus à l'aube.</w:t>
      </w:r>
    </w:p>
    <w:p>
      <w:pPr/>
      <w:r>
        <w:rPr>
          <w:lang w:val="fr_FR" w:bidi="fr_FR"/>
        </w:rPr>
      </w:r>
      <w:r>
        <w:rPr>
          <w:lang w:val="fr_FR" w:bidi="fr_FR"/>
        </w:rPr>
        <w:t>Notez que Jésus a été amené au conseil des anciens à l'aube parce que le conseil juif ne pouvait prendre des décisions juridiques que pendant la journée. Les anciens demandent ensuite à Jésus : « Es-tu le Christ, le Sauveur promis ? » Jésus dit aux anciens : « Si je vous dis que je suis le Christ, le Sauveur promis, vous ne le croirez pas, et si je vous pose une question au sujet du Christ, vous ne me répondrez pas. Mais à partir de maintenant (ce qui signifie à commencer de maintenant ou très bientôt), le Fils de l'homme sera assis du côté droit du Dieu puissant, ou propriétaire de toute puissance. » Il est important de se rappeler que la main droite d'un chef était un lieu d'honneur et d'autorité. La puissance de Dieu est une façon de décrire Dieu comme tout-puissant. Cela fait référence à Dieu lui-même.</w:t>
      </w:r>
    </w:p>
    <w:p>
      <w:pPr/>
      <w:r>
        <w:rPr>
          <w:lang w:val="fr_FR" w:bidi="fr_FR"/>
        </w:rPr>
      </w:r>
      <w:r>
        <w:rPr>
          <w:lang w:val="fr_FR" w:bidi="fr_FR"/>
        </w:rPr>
        <w:t>Arrêtez-vous ici et discutez : comment décririez-vous dans votre culture le Dieu tout-puissant ?</w:t>
      </w:r>
    </w:p>
    <w:p>
      <w:pPr/>
      <w:r>
        <w:rPr>
          <w:lang w:val="fr_FR" w:bidi="fr_FR"/>
        </w:rPr>
      </w:r>
      <w:r>
        <w:rPr>
          <w:lang w:val="fr_FR" w:bidi="fr_FR"/>
        </w:rPr>
        <w:t>Ignorant ce que Jésus a dit, le conseil des anciens demande de nouveau à Jésus : « Es-tu donc le Fils de Dieu ? » Jésus répond : « Tu dis que je le suis, ou tu as dit à juste titre que je le suis ». Ils disent ensuite : « Pourquoi devrions-nous chercher d'autres témoins pour prouver qu'il est coupable ? Nous l'avons entendu de la part de ses lèvres, ou de sa bouche. Nous l'avons entendu témoigner contre lui-même. » Rappelez-vous que le conseil des anciens ne s'attendait pas à une réponse à cette question. Le conseil pose la question pour laisser entendre que la réponse de Jésus était suffisante pour le condamner. Ils n'avaient donc pas besoin d'autres témoins pour donner un témoignage contre lui. Le conseil des anciens dit aussi cela pour souligner le fait qu'ils n'avaient besoin de personne d'autre pour témoigner contre Jésus.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cette histoire.</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Les hommes, ou gardes qui tiennent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conseil des anciens, qui incluait le principal sacrificateur et les scribes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Les hommes qui veillaient sur, ou tenaient, Jésus pour s'assurer qu'il ne s'échappe pas ont commencé à se moquer de Jésus et à le battre.</w:t>
      </w:r>
    </w:p>
    <w:p>
      <w:pPr/>
      <w:r>
        <w:rPr>
          <w:lang w:val="fr_FR" w:bidi="fr_FR"/>
        </w:rPr>
      </w:r>
      <w:r>
        <w:rPr>
          <w:lang w:val="fr_FR" w:bidi="fr_FR"/>
        </w:rPr>
        <w:t>Les gardes du temple ont couvert le visage de Jésus pour qu'il ne puisse pas voir. Ils ont ensuite exigé de façon répétée : « Prophétise ! Ou prouve que tu es un prophète ! Dis-nous qui t'a frappé. » Et les gardes ont continué à insulter Jésus de beaucoup d'autres manières.</w:t>
      </w:r>
    </w:p>
    <w:p>
      <w:pPr/>
      <w:r>
        <w:rPr>
          <w:lang w:val="fr_FR" w:bidi="fr_FR"/>
        </w:rPr>
      </w:r>
      <w:r>
        <w:rPr>
          <w:lang w:val="fr_FR" w:bidi="fr_FR"/>
        </w:rPr>
        <w:t>Arrêtez la représentation : Demandez à l'acteur qui joue le rôle de Jésus : « Que ressentez-vous ? » Vous entendrez peut-être : « Je me sens vraiment triste », « Je souffre ». Demandez aux acteurs qui jouent les gardes : « Que ressentez-vous ? » Vous entendrez peut-être : « Nous ne croyons pas en Jésus », « Nous sommes heureux d'arrêter enfin Jésus ». Reprenez la représentation.</w:t>
      </w:r>
    </w:p>
    <w:p>
      <w:pPr/>
      <w:r>
        <w:rPr>
          <w:lang w:val="fr_FR" w:bidi="fr_FR"/>
        </w:rPr>
      </w:r>
      <w:r>
        <w:rPr>
          <w:lang w:val="fr_FR" w:bidi="fr_FR"/>
        </w:rPr>
        <w:t>À l'aube, les anciens, ou chefs du peuple juif, se réunissaient ensemble. Les gardes emmènent ensuite Jésus vers le conseil des anciens, ou des chefs. Les anciens demandent à Jésus : « Es-tu le Messie, c'est-à-dire le Christ ? » Jésus dit aux anciens : « Si je vous dis que je suis le Messie, ou Christ, vous ne le croirez pas, et si je vous pose une question au sujet du Christ, vous ne me répondrez pas. Mais très bientôt, le Fils de l'homme sera assis au côté droit du Dieu puissant, c'est-à-dire propriétaire de toute puissance. »</w:t>
      </w:r>
    </w:p>
    <w:p>
      <w:pPr/>
      <w:r>
        <w:rPr>
          <w:lang w:val="fr_FR" w:bidi="fr_FR"/>
        </w:rPr>
      </w:r>
      <w:r>
        <w:rPr>
          <w:lang w:val="fr_FR" w:bidi="fr_FR"/>
        </w:rPr>
        <w:t>Arrêtez la représentation : Demandez à l'acteur qui joue le rôle de Jésus : « Que ressentez-vous ? » Vous entendrez peut-être : « J'ai l'espoir qu'un jour je serai de nouveau à côté de Dieu », « Je suis joyeux parce que je régnerai sur la terre avec justice ».</w:t>
      </w:r>
    </w:p>
    <w:p>
      <w:pPr/>
      <w:r>
        <w:rPr>
          <w:lang w:val="fr_FR" w:bidi="fr_FR"/>
        </w:rPr>
      </w:r>
      <w:r>
        <w:rPr>
          <w:lang w:val="fr_FR" w:bidi="fr_FR"/>
        </w:rPr>
        <w:t>Ils demandent ensuite tous à Jésus : « Es-tu donc le Fils de Dieu ? » Jésus répond : « Tu dis que je le suis, ou tu as dit à juste titre que je le suis ». Ils disent ensuite : « Pourquoi devrions-nous chercher d'autres témoins pour prouver qu'il est coupable ? Nous l'avons entendu témoigner contre lui-même. »</w:t>
      </w:r>
    </w:p>
    <w:p>
      <w:pPr/>
      <w:r>
        <w:rPr>
          <w:lang w:val="fr_FR" w:bidi="fr_FR"/>
        </w:rPr>
      </w:r>
      <w:r>
        <w:rPr>
          <w:lang w:val="fr_FR" w:bidi="fr_FR"/>
        </w:rPr>
        <w:t>Arrêtez la représentation : Demandez à l'acteur qui joue le rôle de Jésus : « Que ressentez-vous ? » Vous entendrez peut-être : « Je sais que je suis le Fils de Dieu », « Je sais que le conseil ne croit pas en moi », « Je suis triste, déçu et j'ai le cœur brisé pour le peuple ». Demandez à l'acteur qui joue le conseil : « Que ressentez-vous ? » Vous entendrez peut-être : « Nous sommes heureux d'avoir enfin une raison d'exécuter Jésus », « Nous ne croyons pas en Jésus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Les hommes qui tenaient Jésus ont couvert son visage pour qu'il ne puisse pas voir. Ils ont ensuite exigé de façon répétée : « </w:t>
      </w:r>
      <w:r>
        <w:rPr>
          <w:b/>
          <w:lang w:val="fr_FR" w:bidi="fr_FR"/>
        </w:rPr>
        <w:t>Prophétie</w:t>
      </w:r>
      <w:r>
        <w:rPr>
          <w:lang w:val="fr_FR" w:bidi="fr_FR"/>
        </w:rPr>
        <w:t xml:space="preserve"> ! Ou prouve que tu es un </w:t>
      </w:r>
      <w:r>
        <w:rPr>
          <w:b/>
          <w:lang w:val="fr_FR" w:bidi="fr_FR"/>
        </w:rPr>
        <w:t>prophète</w:t>
      </w:r>
      <w:r>
        <w:rPr>
          <w:lang w:val="fr_FR" w:bidi="fr_FR"/>
        </w:rPr>
        <w:t xml:space="preserve"> ! Dis-nous qui t'a frappé. » La prophétie est un message écrit ou parlé inspiré de la volonté de Dieu pour le peuple de Dieu. Un prophète est une personne qui reçoit un tel message de la part de Dieu.</w:t>
      </w:r>
    </w:p>
    <w:p>
      <w:pPr/>
      <w:r>
        <w:rPr>
          <w:lang w:val="fr_FR" w:bidi="fr_FR"/>
        </w:rPr>
      </w:r>
      <w:r>
        <w:rPr>
          <w:lang w:val="fr_FR" w:bidi="fr_FR"/>
        </w:rPr>
        <w:t xml:space="preserve">Utilisez le même mot pour prophétie et prophète que précédemment. Les mots </w:t>
      </w:r>
      <w:r>
        <w:rPr>
          <w:lang w:val="fr_FR" w:bidi="fr_FR"/>
        </w:rPr>
        <w:t>prophétie</w:t>
      </w:r>
      <w:r>
        <w:rPr>
          <w:lang w:val="fr_FR" w:bidi="fr_FR"/>
        </w:rPr>
        <w:t xml:space="preserve"> et </w:t>
      </w:r>
      <w:r>
        <w:rPr>
          <w:lang w:val="fr_FR" w:bidi="fr_FR"/>
        </w:rPr>
        <w:t>prophète</w:t>
      </w:r>
      <w:r>
        <w:rPr>
          <w:lang w:val="fr_FR" w:bidi="fr_FR"/>
        </w:rPr>
        <w:t xml:space="preserve"> se trouvent dans le Glossaire principal.</w:t>
      </w:r>
    </w:p>
    <w:p>
      <w:pPr/>
      <w:r>
        <w:rPr>
          <w:lang w:val="fr_FR" w:bidi="fr_FR"/>
        </w:rPr>
      </w:r>
      <w:r>
        <w:rPr>
          <w:lang w:val="fr_FR" w:bidi="fr_FR"/>
        </w:rPr>
        <w:t xml:space="preserve">Les hommes qui tenaient Jésus disent beaucoup de choses pour le blasphémer. Le </w:t>
      </w:r>
      <w:r>
        <w:rPr>
          <w:b/>
          <w:lang w:val="fr_FR" w:bidi="fr_FR"/>
        </w:rPr>
        <w:t>blasphème</w:t>
      </w:r>
      <w:r>
        <w:rPr>
          <w:lang w:val="fr_FR" w:bidi="fr_FR"/>
        </w:rPr>
        <w:t xml:space="preserve"> signifie un déshonneur envers Dieu, qui le rend moins majestueux. Utilisez le même mot pour blasphème que vous avez précédemment utilisé dans d'autres passages. Pour plus d'informations sur le </w:t>
      </w:r>
      <w:r>
        <w:rPr>
          <w:lang w:val="fr_FR" w:bidi="fr_FR"/>
        </w:rPr>
        <w:t>blasphème</w:t>
      </w:r>
      <w:r>
        <w:rPr>
          <w:lang w:val="fr_FR" w:bidi="fr_FR"/>
        </w:rPr>
        <w:t>, référez-vous au glossaire principal.</w:t>
      </w:r>
    </w:p>
    <w:p>
      <w:pPr/>
      <w:r>
        <w:rPr>
          <w:lang w:val="fr_FR" w:bidi="fr_FR"/>
        </w:rPr>
      </w:r>
      <w:r>
        <w:rPr>
          <w:lang w:val="fr_FR" w:bidi="fr_FR"/>
        </w:rPr>
        <w:t xml:space="preserve">Les gardes emmènent ensuite Jésus vers le </w:t>
      </w:r>
      <w:r>
        <w:rPr>
          <w:b/>
          <w:lang w:val="fr_FR" w:bidi="fr_FR"/>
        </w:rPr>
        <w:t>conseil des anciens, ou chefs</w:t>
      </w:r>
      <w:r>
        <w:rPr>
          <w:lang w:val="fr_FR" w:bidi="fr_FR"/>
        </w:rPr>
        <w:t xml:space="preserve">. Le conseil des anciens, ou chefs, fait référence au </w:t>
      </w:r>
      <w:r>
        <w:rPr>
          <w:b/>
          <w:lang w:val="fr_FR" w:bidi="fr_FR"/>
        </w:rPr>
        <w:t>sanhédrin</w:t>
      </w:r>
      <w:r>
        <w:rPr>
          <w:lang w:val="fr_FR" w:bidi="fr_FR"/>
        </w:rPr>
        <w:t xml:space="preserve">, l'assemblée des principaux chefs du peuple. Utilisez les mêmes mots pour conseil et ancien que vous avez précédemment utilisés pour anciens et sanhédrin. </w:t>
      </w:r>
      <w:r>
        <w:rPr>
          <w:lang w:val="fr_FR" w:bidi="fr_FR"/>
        </w:rPr>
        <w:t>Anciens</w:t>
      </w:r>
      <w:r>
        <w:rPr>
          <w:lang w:val="fr_FR" w:bidi="fr_FR"/>
        </w:rPr>
        <w:t xml:space="preserve"> et </w:t>
      </w:r>
      <w:r>
        <w:rPr>
          <w:lang w:val="fr_FR" w:bidi="fr_FR"/>
        </w:rPr>
        <w:t>sanhédrin</w:t>
      </w:r>
      <w:r>
        <w:rPr>
          <w:lang w:val="fr_FR" w:bidi="fr_FR"/>
        </w:rPr>
        <w:t xml:space="preserve"> se trouvent dans le Glossaire principal.</w:t>
      </w:r>
    </w:p>
    <w:p>
      <w:pPr/>
      <w:r>
        <w:rPr>
          <w:lang w:val="fr_FR" w:bidi="fr_FR"/>
        </w:rPr>
      </w:r>
      <w:r>
        <w:rPr>
          <w:lang w:val="fr_FR" w:bidi="fr_FR"/>
        </w:rPr>
        <w:t xml:space="preserve">Les anciens demandent à Jésus : « Es-tu le </w:t>
      </w:r>
      <w:r>
        <w:rPr>
          <w:b/>
          <w:lang w:val="fr_FR" w:bidi="fr_FR"/>
        </w:rPr>
        <w:t>Christ, le Sauveur promis</w:t>
      </w:r>
      <w:r>
        <w:rPr>
          <w:lang w:val="fr_FR" w:bidi="fr_FR"/>
        </w:rPr>
        <w:t xml:space="preserve"> ? » Les Juifs utilisaient Christ, ou Messie, comme titre pour faire référence à la personne que Dieu avait nommée et promis d'envoyer comme roi et sauveur. Utilisez le même mot pour Christ ou Messie que vous avez utilisé précédemment. </w:t>
      </w:r>
      <w:r>
        <w:rPr>
          <w:lang w:val="fr_FR" w:bidi="fr_FR"/>
        </w:rPr>
        <w:t>Christ</w:t>
      </w:r>
      <w:r>
        <w:rPr>
          <w:lang w:val="fr_FR" w:bidi="fr_FR"/>
        </w:rPr>
        <w:t xml:space="preserve"> et </w:t>
      </w:r>
      <w:r>
        <w:rPr>
          <w:lang w:val="fr_FR" w:bidi="fr_FR"/>
        </w:rPr>
        <w:t>Messie</w:t>
      </w:r>
      <w:r>
        <w:rPr>
          <w:lang w:val="fr_FR" w:bidi="fr_FR"/>
        </w:rPr>
        <w:t xml:space="preserve"> se trouvent dans le Glossaire principal.</w:t>
      </w:r>
    </w:p>
    <w:p>
      <w:pPr/>
      <w:r>
        <w:rPr>
          <w:lang w:val="fr_FR" w:bidi="fr_FR"/>
        </w:rPr>
      </w:r>
      <w:r>
        <w:rPr>
          <w:lang w:val="fr_FR" w:bidi="fr_FR"/>
        </w:rPr>
        <w:t xml:space="preserve">Jésus dit aux anciens : « Si je vous dis que je suis le Christ, vous ne le croirez pas, et si je vous pose une question au sujet du Christ, vous ne me répondrez pas. Mais très bientôt, le </w:t>
      </w:r>
      <w:r>
        <w:rPr>
          <w:b/>
          <w:lang w:val="fr_FR" w:bidi="fr_FR"/>
        </w:rPr>
        <w:t>Fils de l'homme</w:t>
      </w:r>
      <w:r>
        <w:rPr>
          <w:lang w:val="fr_FR" w:bidi="fr_FR"/>
        </w:rPr>
        <w:t xml:space="preserve"> sera assis au côté droit du Dieu puissant, c'est-à-dire propriétaire de toute puissance. » Jésus se réfère à lui-même comme le Fils de l'homme. Utilisez le même mot pour Fils de l'homme que vous avez utilisé précédemment. </w:t>
      </w:r>
      <w:r>
        <w:rPr>
          <w:lang w:val="fr_FR" w:bidi="fr_FR"/>
        </w:rPr>
        <w:t>Fils de l'homme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23:1–12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23.1–12.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le passage précédent, les responsables du peuple juif avaient trainé Jésus en procès et l'avaient déclaré coupable. Dans ce passage, Jésus est emmené à Pilate, le gouverneur romain, pour être jugé. </w:t>
      </w:r>
    </w:p>
    <w:p>
      <w:pPr/>
      <w:r>
        <w:rPr>
          <w:lang w:val="fr_FR" w:bidi="fr_FR"/>
        </w:rPr>
      </w:r>
      <w:r>
        <w:rPr>
          <w:lang w:val="fr_FR" w:bidi="fr_FR"/>
        </w:rPr>
        <w:t xml:space="preserve">Toute l'assemblée, qui incluait tous les chefs juifs qui étaient à la réunion, va ensuite et emmène Jésus vers Pilate. Ponce Pilate était le gouverneur romain du district de la Judée. Pilate était à Jérusalem à ce moment-là. Son quartier général normal se trouvait à Césarée. Il était de coutume pour le gouverneur de rester à Jérusalem pendant les grandes fêtes juives quand il y avait une plus grande probabilité de perturbations publiques. Le conseil juif soulève trois accusations contre Jésus. Ils disent d'abord : « Nous avons trouvé cet homme en train de subvertir ou d'induire en erreur notre nation, ou le peuple juif ». Le conseil parle de Jésus en l'appelant </w:t>
      </w:r>
      <w:r>
        <w:rPr>
          <w:b/>
          <w:lang w:val="fr_FR" w:bidi="fr_FR"/>
        </w:rPr>
        <w:t>cet homme</w:t>
      </w:r>
      <w:r>
        <w:rPr>
          <w:lang w:val="fr_FR" w:bidi="fr_FR"/>
        </w:rPr>
        <w:t>. C'était une façon irrespectueuse de faire référence à Jésus. Le conseil accuse Jésus d'avoir influencé le peuple juif pour s'opposer au gouvernement romain. C'était une accusation sérieuse contre Jésus, mais elle n'était pas vraie. Pilate n'était pas un Juif. Le conseil dit ensuite que Jésus s'oppose au paiement d'impôts à César. C'était un mensonge. Vous vous souviendrez dans un passage précédent que quand les chefs religieux ont demandé à Jésus au sujet de payer des impôts, Jésus a dit que les gens devraient donner à César, l'empereur romain, ce qui appartient à César. Le conseil dit ensuite que Jésus prétend être le Christ : un roi. Les chefs juifs ne croyaient pas que Jésus était le Christ. Ils ajoutent le mot « roi » pour expliquer, ou pour souligner la signification du titre Christ pour Pilate. Ils ont peut-être pensé que parce que Pilate n'était pas juif, il ne savait peut-être pas que le peuple juif croyait que le Christ serait un roi.</w:t>
      </w:r>
    </w:p>
    <w:p>
      <w:pPr/>
      <w:r>
        <w:rPr>
          <w:lang w:val="fr_FR" w:bidi="fr_FR"/>
        </w:rPr>
      </w:r>
      <w:r>
        <w:rPr>
          <w:lang w:val="fr_FR" w:bidi="fr_FR"/>
        </w:rPr>
        <w:t>Arrêtez-vous ici et discutez : quelles choses font les chefs pour assurer la paix pendant les grandes fêtes, ou les événements nationaux dans votre culture ?</w:t>
      </w:r>
    </w:p>
    <w:p>
      <w:pPr/>
      <w:r>
        <w:rPr>
          <w:lang w:val="fr_FR" w:bidi="fr_FR"/>
        </w:rPr>
      </w:r>
      <w:r>
        <w:rPr>
          <w:lang w:val="fr_FR" w:bidi="fr_FR"/>
        </w:rPr>
        <w:t>Pilate demande donc à Jésus de manière moqueuse : « Es-tu le roi des Juifs ? » Pilate se moquait probablement de Jésus parce qu'il ne semblait pas être un roi. Jésus répond : « Tu l'as dit » ou « Oui, c'est comme tu l'as dit ». Jésus accepte qu'il était le roi des Juifs. Il ne le niait pas. Cependant, Jésus ne se rebellait pas contre le gouvernement romain. Après que Pilate ait fini d'interroger Jésus, il annonce aux principaux sacrificateurs et à la foule : « Je ne trouve pas de raison pour une accusation contre cet homme ». Soit Pilate ne croyait pas que Jésus était coupable, soit il ne croyait pas que Jésus était assez dangereux pour s'en inquiéter. Le principal sacrificateur et la foule sont mentionnés ici pour la première fois. Beaucoup de personnes s'étaient rassemblées là pour voir ce qui se passait. Mais les chefs juifs insistent : « Il excite le peuple dans toute la Judée par son enseignement. Cela signifie que Jésus fait que le peuple se rebelle contre le gouvernement. Il a commencé en Galilée et est venu jusqu'à cette ville de Jérusalem. » C'était un mensonge. Quand Pilate entend cela, il demande si Jésus était un citoyen de la Galilée.</w:t>
      </w:r>
    </w:p>
    <w:p>
      <w:pPr/>
      <w:r>
        <w:rPr>
          <w:lang w:val="fr_FR" w:bidi="fr_FR"/>
        </w:rPr>
      </w:r>
      <w:r>
        <w:rPr>
          <w:lang w:val="fr_FR" w:bidi="fr_FR"/>
        </w:rPr>
        <w:t>La Galilée se trouvait sous la juridiction d'Hérode, ce qui signifie qu'Hérode avait autorité sur cette région. Quand Pilate apprend que Jésus venait de Galilée, sous la juridiction sur laquelle régnait Hérode, il envoie Jésus vers Hérode pour être jugé. Vous vous souviendrez que dans un passage précédent vous avez lu le fait qu'Hérode, le chef de la Galilée, avait ordonné le meurtre de Jean-Baptiste. Hérode avait autorité sur Jésus parce que Jésus était de Galilée. C'était pourquoi Pilate a envoyé Jésus à Hérode. Hérode était aussi à Jérusalem à ce moment-là. Hérode ne vivait pas à Jérusalem. Il était probablement venu à Jérusalem pour la fête de la Pâque.</w:t>
      </w:r>
    </w:p>
    <w:p>
      <w:pPr/>
      <w:r>
        <w:rPr>
          <w:lang w:val="fr_FR" w:bidi="fr_FR"/>
        </w:rPr>
      </w:r>
      <w:r>
        <w:rPr>
          <w:lang w:val="fr_FR" w:bidi="fr_FR"/>
        </w:rPr>
        <w:t>Arrêtez-vous ici et discutez : quelles sont certaines lois qui protègent les citoyens innocents dans votre culture, et qui a le pouvoir de maintenir ces lois ?</w:t>
      </w:r>
    </w:p>
    <w:p>
      <w:pPr/>
      <w:r>
        <w:rPr>
          <w:lang w:val="fr_FR" w:bidi="fr_FR"/>
        </w:rPr>
      </w:r>
      <w:r>
        <w:rPr>
          <w:lang w:val="fr_FR" w:bidi="fr_FR"/>
        </w:rPr>
        <w:t>Quand Hérode a vu Jésus, il était très heureux, parce qu'il voulait voir Jésus depuis longtemps. Hérode avait entendu parler de Jésus, et il espérait voir Jésus accomplir un miracle. Hérode pose beaucoup de questions à Jésus, mais Jésus ne répond pas. Jésus montre qu'il était au controle de la situation. Jésus savait qu'Hérode n'avait pas de bons motifs quand il a posé des questions à Jésus. Jésus ne lui a donc pas répondu. Jésus ne montrait d'aucune manière de la culpabilité. Le principal sacrificateur et les scribes se tenaient là et ils ont accusé fortement Jésus. Hérode et ses soldats insultent ensuite Jésus avec mépris et se moquent de lui. Ils mettent une robe élégante sur Jésus. Les hommes riches et importants, ou la royauté, portaient ce type de robe. Hérode renvoie ensuite Jésus vers Pilate. Une robe royale dans cette culture était portée par des hommes riches ou importants. C'étaient des vêtements qu'un roi pouvait porter. C'était une autre façon dont Hérode et les soldats se sont moqués de Jésus. Ce jour-là, Hérode et Pilate sont devenus amis. Avant ce jour-là, ils étaient ennemis. Précédemment, Pilate et Hérode s'étaient opposés l'un à l'autre à cause de raisons politiques, et ils n'avaient pas coopéré l'un avec l'autre. Mais le jour où Hérode a renvoyé Jésus vers Pilate, ils ont commencé à coopérer l'un avec l'autre.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de l'équipe à se représenter le passage. Vous allez aider les membres du groupe à définir les différentes parties, les personnages et le cadre du passage.</w:t>
      </w:r>
    </w:p>
    <w:p>
      <w:pPr/>
      <w:r>
        <w:rPr>
          <w:lang w:val="fr_FR" w:bidi="fr_FR"/>
        </w:rPr>
      </w:r>
      <w:r>
        <w:rPr>
          <w:lang w:val="fr_FR" w:bidi="fr_FR"/>
        </w:rPr>
        <w:t>L'histoire comporte deux parties</w:t>
      </w:r>
    </w:p>
    <w:p>
      <w:pPr/>
      <w:r>
        <w:rPr>
          <w:lang w:val="fr_FR" w:bidi="fr_FR"/>
        </w:rPr>
      </w:r>
      <w:r>
        <w:rPr>
          <w:b/>
          <w:lang w:val="fr_FR" w:bidi="fr_FR"/>
        </w:rPr>
        <w:t>Première partie :</w:t>
      </w:r>
      <w:r>
        <w:rPr>
          <w:lang w:val="fr_FR" w:bidi="fr_FR"/>
        </w:rPr>
        <w:t xml:space="preserve"> les chefs juifs amènent Jésus à Pilate. Pilate met Jésus en procès, puis l'envoie vers Hérode.</w:t>
      </w:r>
    </w:p>
    <w:p>
      <w:pPr/>
      <w:r>
        <w:rPr>
          <w:lang w:val="fr_FR" w:bidi="fr_FR"/>
        </w:rPr>
      </w:r>
      <w:r>
        <w:rPr>
          <w:b/>
          <w:lang w:val="fr_FR" w:bidi="fr_FR"/>
        </w:rPr>
        <w:t>Deuxième partie :</w:t>
      </w:r>
      <w:r>
        <w:rPr>
          <w:lang w:val="fr_FR" w:bidi="fr_FR"/>
        </w:rPr>
        <w:t xml:space="preserve"> Hérode met Jésus en procès et l'envoie vers Pilate.</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Le conseil des chefs juifs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Hérode</w:t>
      </w:r>
    </w:p>
    <w:p>
      <w:pPr>
        <w:pStyle w:val="ListBullet"/>
        <w:spacing w:line="240" w:lineRule="auto"/>
        <w:ind w:left="720"/>
      </w:pPr>
      <w:r>
        <w:rPr>
          <w:lang w:val="fr_FR" w:bidi="fr_FR"/>
        </w:rPr>
      </w:r>
      <w:r>
        <w:rPr>
          <w:lang w:val="fr_FR" w:bidi="fr_FR"/>
        </w:rPr>
        <w:t>Les soldats d'Hérode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Rappelez-vous que toute l'assemblée, qui incluait tous les chefs juifs qui étaient à la réunion, va ensuite et emmène Jésus vers Pilate. </w:t>
      </w:r>
    </w:p>
    <w:p>
      <w:pPr/>
      <w:r>
        <w:rPr>
          <w:lang w:val="fr_FR" w:bidi="fr_FR"/>
        </w:rPr>
      </w:r>
      <w:r>
        <w:rPr>
          <w:lang w:val="fr_FR" w:bidi="fr_FR"/>
        </w:rPr>
        <w:t xml:space="preserve">Les membres du conseil commencent à accuser Jésus en disant : « Nous avons trouvé cet homme en train d'induire notre nation en erreur ». Notez que le conseil fait référence à Jésus comme « </w:t>
      </w:r>
      <w:r>
        <w:rPr>
          <w:b/>
          <w:lang w:val="fr_FR" w:bidi="fr_FR"/>
        </w:rPr>
        <w:t>cet homme</w:t>
      </w:r>
      <w:r>
        <w:rPr>
          <w:lang w:val="fr_FR" w:bidi="fr_FR"/>
        </w:rPr>
        <w:t xml:space="preserve"> ». C'était une façon irrespectueuse de faire référence à Jésus.</w:t>
      </w:r>
    </w:p>
    <w:p>
      <w:pPr/>
      <w:r>
        <w:rPr>
          <w:lang w:val="fr_FR" w:bidi="fr_FR"/>
        </w:rPr>
      </w:r>
      <w:r>
        <w:rPr>
          <w:lang w:val="fr_FR" w:bidi="fr_FR"/>
        </w:rPr>
        <w:t xml:space="preserve">Le conseil dit aussi que Jésus s'oppose au paiement d'impôts à César et qu'il prétend être Christ, un roi. Pilate demande donc à Jésus : « Es-tu le roi des Juifs ? » Jésus répond : « Tu l'as dit » ou « Oui, c'est comme tu l'as dit ». </w:t>
      </w:r>
    </w:p>
    <w:p>
      <w:pPr/>
      <w:r>
        <w:rPr>
          <w:lang w:val="fr_FR" w:bidi="fr_FR"/>
        </w:rPr>
      </w:r>
      <w:r>
        <w:rPr>
          <w:lang w:val="fr_FR" w:bidi="fr_FR"/>
        </w:rPr>
        <w:t xml:space="preserve">Il est important de se rappeler que Jésus a accepté qu'il était le roi des Juifs. Il ne le niait pas. </w:t>
      </w:r>
    </w:p>
    <w:p>
      <w:pPr/>
      <w:r>
        <w:rPr>
          <w:lang w:val="fr_FR" w:bidi="fr_FR"/>
        </w:rPr>
      </w:r>
      <w:r>
        <w:rPr>
          <w:lang w:val="fr_FR" w:bidi="fr_FR"/>
        </w:rPr>
        <w:t>Pilate annonce ensuite aux principaux sacrificateurs et à la foule : « Je ne trouve pas de raison pour porter une accusation contre cet homme ». Mais ils insistent : « Il excite le peuple dans toute la Judée par son enseignement ». Cela signifie que Jésus fait que le peuple se rebelle contre le gouvernement. « Il a commencé en Galilée et est venu jusqu'à cette ville de Jérusalem ».</w:t>
      </w:r>
    </w:p>
    <w:p>
      <w:pPr/>
      <w:r>
        <w:rPr>
          <w:lang w:val="fr_FR" w:bidi="fr_FR"/>
        </w:rPr>
      </w:r>
      <w:r>
        <w:rPr>
          <w:lang w:val="fr_FR" w:bidi="fr_FR"/>
        </w:rPr>
        <w:t>Rappelez-vous que quand Pilate entend cela, il demande si Jésus était un citoyen de la Galilée. Quand Pilate apprend que Jésus venait de la région sur laquelle régnait Hérode, il envoie Jésus à Hérode. Il est important de se rappeler que c'est le même Hérode qui a ordonné que Jean-Baptiste soit tué.</w:t>
      </w:r>
    </w:p>
    <w:p>
      <w:pPr/>
      <w:r>
        <w:rPr>
          <w:lang w:val="fr_FR" w:bidi="fr_FR"/>
        </w:rPr>
      </w:r>
      <w:r>
        <w:rPr>
          <w:lang w:val="fr_FR" w:bidi="fr_FR"/>
        </w:rPr>
        <w:t>Il est important de se rappeler qu'Hérode visitait Jérusalem à ce moment-là. Il était probablement là pour la fête de la Pâque. Quand Hérode a vu Jésus, il était très heureux, parce qu'il voulait voir Jésus depuis longtemps. Hérode avait entendu parler de Jésus, et il espérait voir Jésus accomplir un miracle. Hérode pose beaucoup de questions à Jésus. Il est important de se rappeler que Jésus n'a pas du tout répondu à Hérode. Cependant, le silence de Jésus n'est pas un aveu de culpabilité.</w:t>
      </w:r>
    </w:p>
    <w:p>
      <w:pPr/>
      <w:r>
        <w:rPr>
          <w:lang w:val="fr_FR" w:bidi="fr_FR"/>
        </w:rPr>
      </w:r>
      <w:r>
        <w:rPr>
          <w:lang w:val="fr_FR" w:bidi="fr_FR"/>
        </w:rPr>
        <w:t>Rappelez-vous que le principal sacrificateur et les scribes se tenaient là et qu'ils ont fortement accusé Jésus. Hérode et ses soldats insultent ensuite Jésus avec mépris et se moquent de lui. Ils lui ont mis une robe élégante, et l'ont ensuite renvoyé vers Pilate.</w:t>
      </w:r>
    </w:p>
    <w:p>
      <w:pPr/>
      <w:r>
        <w:rPr>
          <w:lang w:val="fr_FR" w:bidi="fr_FR"/>
        </w:rPr>
      </w:r>
      <w:r>
        <w:rPr>
          <w:lang w:val="fr_FR" w:bidi="fr_FR"/>
        </w:rPr>
        <w:t>Luc donne ensuite des informations supplémentaires au sujet de la relation entre Hérode et Pilate. Tout d'abord, Luc dit qu'Hérode et Pilate étaient des ennemis, mais qu'ils sont maintenant amis. Luc dit qu'ils sont devenus amis en ce qu'ils ont commencé à coopérer l'un avec l'autre en tant que politiciens.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cette histoire.</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L'assemblée du conseil des chefs juifs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Hérode</w:t>
      </w:r>
    </w:p>
    <w:p>
      <w:pPr>
        <w:pStyle w:val="ListBullet"/>
        <w:spacing w:line="240" w:lineRule="auto"/>
        <w:ind w:left="720"/>
      </w:pPr>
      <w:r>
        <w:rPr>
          <w:lang w:val="fr_FR" w:bidi="fr_FR"/>
        </w:rPr>
      </w:r>
      <w:r>
        <w:rPr>
          <w:lang w:val="fr_FR" w:bidi="fr_FR"/>
        </w:rPr>
        <w:t>Les soldats d'Hérode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 xml:space="preserve">Toute l'assemblée, qui incluait tous les chefs juifs qui étaient à la réunion, va ensemble emmener Jésus vers Pilate. </w:t>
      </w:r>
    </w:p>
    <w:p>
      <w:pPr/>
      <w:r>
        <w:rPr>
          <w:lang w:val="fr_FR" w:bidi="fr_FR"/>
        </w:rPr>
      </w:r>
      <w:r>
        <w:rPr>
          <w:lang w:val="fr_FR" w:bidi="fr_FR"/>
        </w:rPr>
        <w:t xml:space="preserve">Les membres du conseil commencent à accuser Jésus en disant : « Nous avons trouvé cet homme en train d'induire notre nation en erreur ». </w:t>
      </w:r>
    </w:p>
    <w:p>
      <w:pPr/>
      <w:r>
        <w:rPr>
          <w:lang w:val="fr_FR" w:bidi="fr_FR"/>
        </w:rPr>
      </w:r>
      <w:r>
        <w:rPr>
          <w:lang w:val="fr_FR" w:bidi="fr_FR"/>
        </w:rPr>
        <w:t xml:space="preserve">Le conseil dit aussi que Jésus s'oppose au paiement d'impôts à César et qu'il prétend être Christ, un roi. Pilate demande donc à Jésus : « Es-tu le roi des Juifs ? » Jésus répond : « Tu l'as dit » ou « Oui, c'est comme tu l'as dit ». </w:t>
      </w:r>
    </w:p>
    <w:p>
      <w:pPr/>
      <w:r>
        <w:rPr>
          <w:lang w:val="fr_FR" w:bidi="fr_FR"/>
        </w:rPr>
      </w:r>
      <w:r>
        <w:rPr>
          <w:lang w:val="fr_FR" w:bidi="fr_FR"/>
        </w:rPr>
        <w:t>Arrêtez la représentation : Demandez à l'acteur qui joue le rôle de Jésus : « Que ressentez-vous ? » Vous entendrez peut-être : « Je me sens vraiment triste », « Ces hommes mentent contre moi », « Je ne me défendrai pas parce que je sais que cela ne fera pas de bien ». Demandez aux acteurs qui jouent les membres du conseil : « Que ressentez-vous ? » Vous entendrez peut-être : « Nous dirons n'importe quoi pour accuser Jésus », « Nous ne croyons pas en Jésus », « Nous voulons que Jésus soit déclaré coupable ». Reprenez la représentation.</w:t>
      </w:r>
    </w:p>
    <w:p>
      <w:pPr/>
      <w:r>
        <w:rPr>
          <w:lang w:val="fr_FR" w:bidi="fr_FR"/>
        </w:rPr>
      </w:r>
      <w:r>
        <w:rPr>
          <w:lang w:val="fr_FR" w:bidi="fr_FR"/>
        </w:rPr>
        <w:t xml:space="preserve">Pilate annonce ensuite aux principaux sacrificateurs et à la foule : « Je ne trouve pas de raison pour porter une accusation contre cet homme ». Mais ils insistent : « Il excite le peuple dans toute la Judée par son enseignement ». Il a commencé en Galilée et est venu jusqu'à cette ville de Jérusalem. » Quand Pilate entend cela, il demande si Jésus était un citoyen de la Galilée. Quand Pilate apprend que Jésus venait de la région sur laquelle régnait Hérode, il envoie Jésus à Hérode. </w:t>
      </w:r>
    </w:p>
    <w:p>
      <w:pPr/>
      <w:r>
        <w:rPr>
          <w:lang w:val="fr_FR" w:bidi="fr_FR"/>
        </w:rPr>
      </w:r>
      <w:r>
        <w:rPr>
          <w:lang w:val="fr_FR" w:bidi="fr_FR"/>
        </w:rPr>
        <w:t>Arrêtez la représentation : Demandez à l'acteur qui joue le rôle de Pilate : « Que ressentez-vous ? » Vous entendrez peut-être : « Je sens que Jésus est innocent », « Je veux libérer Jésus », « Je me sens soulagé d'avoir quelqu'un d'autre responsable d'avoir jugé Jésus ». Reprenez la représentation.</w:t>
      </w:r>
    </w:p>
    <w:p>
      <w:pPr/>
      <w:r>
        <w:rPr>
          <w:lang w:val="fr_FR" w:bidi="fr_FR"/>
        </w:rPr>
      </w:r>
      <w:r>
        <w:rPr>
          <w:lang w:val="fr_FR" w:bidi="fr_FR"/>
        </w:rPr>
        <w:t xml:space="preserve">Quand Hérode a vu Jésus, il était très heureux, parce qu'il voulait voir Jésus depuis longtemps. Hérode avait entendu parler de Jésus, et il espérait voir Jésus accomplir un miracle. </w:t>
      </w:r>
    </w:p>
    <w:p>
      <w:pPr/>
      <w:r>
        <w:rPr>
          <w:lang w:val="fr_FR" w:bidi="fr_FR"/>
        </w:rPr>
      </w:r>
      <w:r>
        <w:rPr>
          <w:lang w:val="fr_FR" w:bidi="fr_FR"/>
        </w:rPr>
        <w:t>Arrêtez la représentation : Demandez à l'acteur qui joue Hérode : « Que ressentez-vous ? » Vous entendrez peut-être : « Je suis heureux de voir enfin Jésus », « J'espère voir Jésus accomplir un miracle ». Reprenez la représentation.</w:t>
      </w:r>
    </w:p>
    <w:p>
      <w:pPr/>
      <w:r>
        <w:rPr>
          <w:lang w:val="fr_FR" w:bidi="fr_FR"/>
        </w:rPr>
      </w:r>
      <w:r>
        <w:rPr>
          <w:lang w:val="fr_FR" w:bidi="fr_FR"/>
        </w:rPr>
        <w:t xml:space="preserve">Hérode pose beaucoup de questions à Jésus, mais Jésus ne répond pas. Le principal sacrificateur et les scribes se tenaient là et ils ont accusé fortement Jésus. Hérode et ses soldats insultent ensuite Jésus avec mépris et se moquent de lui. Ils lui ont mis une robe royale, et l'ont ensuite renvoyé vers Pilate. Ce jour-là, Hérode et Pilate sont devenus amis. </w:t>
      </w:r>
    </w:p>
    <w:p>
      <w:pPr/>
      <w:r>
        <w:rPr>
          <w:lang w:val="fr_FR" w:bidi="fr_FR"/>
        </w:rPr>
      </w:r>
      <w:r>
        <w:rPr>
          <w:lang w:val="fr_FR" w:bidi="fr_FR"/>
        </w:rPr>
        <w:t>Arrêtez la représentation : Demandez à l'acteur qui joue le rôle de Jésus : « Que ressentez-vous ? » Vous entendrez peut-être : « Je me sens triste », « Je suis prêt à souffrir ». Demandez aux acteurs qui jouent les membres du conseil : « Que ressentez-vous ? » Vous entendrez peut-être : « Nous ne devons pas rater cette occasion de convaincre Hérode que Jésus est coupable », « Nous voulons que Jésus soit tué ». Demandez à l'acteur qui joue Hérode : « Que ressentez-vous ? » Vous entendrez peut-être : « Je dois renvoyer Jésus vers Pilate puisque je n'ai pas obtenu de réponse de sa part », « Déçu parce que Jésus n'a pas accompli un miracle comme je pensais qu'il le ferait », « Embêtons Jésus. Il dit qu'il est un roi : faisons donc semblant que c'est le cas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 conseil dit aussi que Jésus s'oppose au paiement d'impôts à </w:t>
      </w:r>
      <w:r>
        <w:rPr>
          <w:b/>
          <w:lang w:val="fr_FR" w:bidi="fr_FR"/>
        </w:rPr>
        <w:t>César</w:t>
      </w:r>
      <w:r>
        <w:rPr>
          <w:lang w:val="fr_FR" w:bidi="fr_FR"/>
        </w:rPr>
        <w:t xml:space="preserve"> et qu'il prétend être </w:t>
      </w:r>
      <w:r>
        <w:rPr>
          <w:b/>
          <w:lang w:val="fr_FR" w:bidi="fr_FR"/>
        </w:rPr>
        <w:t>Christ</w:t>
      </w:r>
      <w:r>
        <w:rPr>
          <w:lang w:val="fr_FR" w:bidi="fr_FR"/>
        </w:rPr>
        <w:t xml:space="preserve">, un roi. César est le nom du roi, ou de l'empereur romain. César fait que les gens dans son empire lui paient des impôts. Utilisez le même mot pour César que vous avez utilisé précédemment. </w:t>
      </w:r>
      <w:r>
        <w:rPr>
          <w:lang w:val="fr_FR" w:bidi="fr_FR"/>
        </w:rPr>
        <w:t>César</w:t>
      </w:r>
      <w:r>
        <w:rPr>
          <w:lang w:val="fr_FR" w:bidi="fr_FR"/>
        </w:rPr>
        <w:t xml:space="preserve"> se trouve dans le glossaire principal.</w:t>
      </w:r>
    </w:p>
    <w:p>
      <w:pPr/>
      <w:r>
        <w:rPr>
          <w:lang w:val="fr_FR" w:bidi="fr_FR"/>
        </w:rPr>
      </w:r>
      <w:r>
        <w:rPr>
          <w:b/>
          <w:lang w:val="fr_FR" w:bidi="fr_FR"/>
        </w:rPr>
        <w:t>Les Juifs</w:t>
      </w:r>
      <w:r>
        <w:rPr>
          <w:lang w:val="fr_FR" w:bidi="fr_FR"/>
        </w:rPr>
        <w:t xml:space="preserve"> utilisaient Christ, ou Messie, comme titre pour faire référence à la personne que Dieu avait nommée et promis d'envoyer comme roi et sauveur. Utilisez le même mot pour Christ que vous avez utilisé précédemment. Le mot </w:t>
      </w:r>
      <w:r>
        <w:rPr>
          <w:lang w:val="fr_FR" w:bidi="fr_FR"/>
        </w:rPr>
        <w:t>Christ</w:t>
      </w:r>
      <w:r>
        <w:rPr>
          <w:lang w:val="fr_FR" w:bidi="fr_FR"/>
        </w:rPr>
        <w:t xml:space="preserve"> se trouve dans le glossaire principal.</w:t>
      </w:r>
    </w:p>
    <w:p>
      <w:pPr/>
      <w:r>
        <w:rPr>
          <w:lang w:val="fr_FR" w:bidi="fr_FR"/>
        </w:rPr>
      </w:r>
      <w:r>
        <w:rPr>
          <w:lang w:val="fr_FR" w:bidi="fr_FR"/>
        </w:rPr>
        <w:t xml:space="preserve">Le mot Juifs désigne un groupe de gens qui descendent de Jacob, fils d'Isaac, fils d'Abraham. Utilisez le même mot pour Juifs que précédemment. </w:t>
      </w:r>
      <w:r>
        <w:rPr>
          <w:lang w:val="fr_FR" w:bidi="fr_FR"/>
        </w:rPr>
        <w:t>Juif</w:t>
      </w:r>
      <w:r>
        <w:rPr>
          <w:lang w:val="fr_FR" w:bidi="fr_FR"/>
        </w:rPr>
        <w:t xml:space="preserve"> se trouve dans le glossaire principal.</w:t>
      </w:r>
    </w:p>
    <w:p>
      <w:pPr/>
      <w:r>
        <w:rPr>
          <w:lang w:val="fr_FR" w:bidi="fr_FR"/>
        </w:rPr>
      </w:r>
      <w:r>
        <w:rPr>
          <w:lang w:val="fr_FR" w:bidi="fr_FR"/>
        </w:rPr>
        <w:t xml:space="preserve">Quand Hérode a vu Jésus, il était très heureux, parce qu'il voulait voir Jésus depuis longtemps. Hérode avait entendu parler de Jésus, et il espérait voir Jésus accomplir un </w:t>
      </w:r>
      <w:r>
        <w:rPr>
          <w:b/>
          <w:lang w:val="fr_FR" w:bidi="fr_FR"/>
        </w:rPr>
        <w:t>miracle</w:t>
      </w:r>
      <w:r>
        <w:rPr>
          <w:lang w:val="fr_FR" w:bidi="fr_FR"/>
        </w:rPr>
        <w:t xml:space="preserve">. Le mot miracle fait référence aux actions puissantes que seul Dieu peut accomplir et qui conduit les gens à être émerveillés devant Dieu. Utilisez le même mot pour miracle que précédemment. Le mot </w:t>
      </w:r>
      <w:r>
        <w:rPr>
          <w:lang w:val="fr_FR" w:bidi="fr_FR"/>
        </w:rPr>
        <w:t>miracle</w:t>
      </w:r>
      <w:r>
        <w:rPr>
          <w:lang w:val="fr_FR" w:bidi="fr_FR"/>
        </w:rPr>
        <w:t xml:space="preserve"> se trouve dans le glossaire principal. </w:t>
      </w:r>
    </w:p>
    <w:p>
      <w:pPr/>
      <w:r>
        <w:rPr>
          <w:lang w:val="fr_FR" w:bidi="fr_FR"/>
        </w:rPr>
      </w:r>
      <w:r>
        <w:rPr>
          <w:lang w:val="fr_FR" w:bidi="fr_FR"/>
        </w:rPr>
        <w:t xml:space="preserve">Le </w:t>
      </w:r>
      <w:r>
        <w:rPr>
          <w:b/>
          <w:lang w:val="fr_FR" w:bidi="fr_FR"/>
        </w:rPr>
        <w:t>principal sacrificateur</w:t>
      </w:r>
      <w:r>
        <w:rPr>
          <w:lang w:val="fr_FR" w:bidi="fr_FR"/>
        </w:rPr>
        <w:t xml:space="preserve"> et les </w:t>
      </w:r>
      <w:r>
        <w:rPr>
          <w:b/>
          <w:lang w:val="fr_FR" w:bidi="fr_FR"/>
        </w:rPr>
        <w:t>scribes</w:t>
      </w:r>
      <w:r>
        <w:rPr>
          <w:lang w:val="fr_FR" w:bidi="fr_FR"/>
        </w:rPr>
        <w:t xml:space="preserve">, ou les </w:t>
      </w:r>
      <w:r>
        <w:rPr>
          <w:b/>
          <w:lang w:val="fr_FR" w:bidi="fr_FR"/>
        </w:rPr>
        <w:t>enseignants de la loi religieuse</w:t>
      </w:r>
      <w:r>
        <w:rPr>
          <w:lang w:val="fr_FR" w:bidi="fr_FR"/>
        </w:rPr>
        <w:t xml:space="preserve">, se tenaient là et ils ont fortement accusé Jésus. Le principal sacrificateur et les scribes sont les chefs religieux juifs. Utilisez le même mot pour principal sacrificateur et scribes que vous avez utilisé précédemment. </w:t>
      </w:r>
      <w:r>
        <w:rPr>
          <w:lang w:val="fr_FR" w:bidi="fr_FR"/>
        </w:rPr>
        <w:t>Sacrificateur</w:t>
      </w:r>
      <w:r>
        <w:rPr>
          <w:lang w:val="fr_FR" w:bidi="fr_FR"/>
        </w:rPr>
        <w:t xml:space="preserve"> et </w:t>
      </w:r>
      <w:r>
        <w:rPr>
          <w:lang w:val="fr_FR" w:bidi="fr_FR"/>
        </w:rPr>
        <w:t>scribe</w:t>
      </w:r>
      <w:r>
        <w:rPr>
          <w:lang w:val="fr_FR" w:bidi="fr_FR"/>
        </w:rPr>
        <w:t xml:space="preserve"> se trouvent dans le glossaire principal.</w:t>
      </w:r>
    </w:p>
    <w:p>
      <w:pPr/>
      <w:r>
        <w:rPr>
          <w:lang w:val="fr_FR" w:bidi="fr_FR"/>
        </w:rPr>
      </w:r>
      <w:r>
        <w:rPr>
          <w:lang w:val="fr_FR" w:bidi="fr_FR"/>
        </w:rPr>
        <w:t xml:space="preserve">Hérode et ses soldats insultent ensuite Jésus avec mépris et se moquent de lui. Ils mettent une </w:t>
      </w:r>
      <w:r>
        <w:rPr>
          <w:b/>
          <w:lang w:val="fr_FR" w:bidi="fr_FR"/>
        </w:rPr>
        <w:t>robe</w:t>
      </w:r>
      <w:r>
        <w:rPr>
          <w:lang w:val="fr_FR" w:bidi="fr_FR"/>
        </w:rPr>
        <w:t xml:space="preserve"> élégante sur Jésus. Les hommes riches et importants, ou la royauté, portaient ce type de robe. Une robe est un long manteau extérieur qui est mis par-dessus des vêtements normaux. Utilisez le même mot pour </w:t>
      </w:r>
      <w:r>
        <w:rPr>
          <w:b/>
          <w:lang w:val="fr_FR" w:bidi="fr_FR"/>
        </w:rPr>
        <w:t>robe</w:t>
      </w:r>
      <w:r>
        <w:rPr>
          <w:lang w:val="fr_FR" w:bidi="fr_FR"/>
        </w:rPr>
        <w:t xml:space="preserve"> que précédemment. Pour plus d'informations sur le mot </w:t>
      </w:r>
      <w:r>
        <w:rPr>
          <w:lang w:val="fr_FR" w:bidi="fr_FR"/>
        </w:rPr>
        <w:t>robe</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23:13–25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23.13–25.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été jugé devant Hérode, le roi juif. Hérode renvoie Jésus vers Pilate. Ce passage dit ce que Pilate a fait ensuite dans le procès de Jésus après qu'Hérode ait renvoyé Jésus vers Pilate. Pilate condamnera Jésus à mort.</w:t>
      </w:r>
    </w:p>
    <w:p>
      <w:pPr/>
      <w:r>
        <w:rPr>
          <w:lang w:val="fr_FR" w:bidi="fr_FR"/>
        </w:rPr>
      </w:r>
      <w:r>
        <w:rPr>
          <w:lang w:val="fr_FR" w:bidi="fr_FR"/>
        </w:rPr>
        <w:t>Pilate appelle le principal sacrificateur, les chefs religieux et le peuple. Le principal sacrificateur et les chefs sont des membres du conseil religieux qui ont amené Jésus pour la première fois à Pilate. Ils ont aussi accusé Jésus auprès d'Hérode. Ces accusateurs étaient peut-être à proximité en attendant que Pilate soit prêt à continuer le procès de Jésus ; ou ils sont peut-être allés dans leurs maisons pendant un certain temps. Les personnes dans ce passage étaient probablement des personnes juives qui vivaient à Jérusalem. Il semblait que les gens étaient des partisans du principal sacrificateur et des membres de leur conseil. Ils ont peut-être aussi été des personnes de la foule qui s'était rassemblée. Pilate leur dit : « Vous m'avez amené cet homme comme celui qui était accusé d'avoir fait que le peuple se rebelle contre le gouvernement. Je l'ai examiné en ta présence et n'ai pas trouvé de motif pour vos accusations contre lui. Hérode non plus, car Hérode l'a renvoyé vers nous ; comme vous pouvez le voir. » L'expression « comme vous pouvez le voir » est utilisée pour souligner ce que Pilate dit ensuite. Cela peut aussi être traduit par « clairement » ou « il est évident que ».</w:t>
      </w:r>
    </w:p>
    <w:p>
      <w:pPr/>
      <w:r>
        <w:rPr>
          <w:lang w:val="fr_FR" w:bidi="fr_FR"/>
        </w:rPr>
      </w:r>
      <w:r>
        <w:rPr>
          <w:lang w:val="fr_FR" w:bidi="fr_FR"/>
        </w:rPr>
        <w:t>Pilate dit ensuite que « Jésus n'a rien fait pour mériter la mort ». Pilate savait qu'Hérode n'avait pas non plus trouvé Jésus coupable d'un crime. Quand Hérode a renvoyé Jésus à Pilate, il laissait probablement entendre que Jésus était innocent. Sinon, Hérode aurait puni Jésus. Pilate dit ensuite qu'il « punira Jésus, ou le fera flageller, puis le libérera ». À cause des accusations que le principal sacrificateur a portées contre Jésus, Pilate décide qu'il punira simplement Jésus, et le laissera ensuite aller libre. Pilate ne pensait pas que Jésus était coupable d'une quelconque accusation. Il espérait qu'en punissant Jésus, Pilate pourrait garder ou gagner l'approbation des chefs juifs. Pilate pense que s'il punissait Jésus de manière moins sévère, les chefs juifs seraient satisfaits et n'exigeraient pas que Jésus soit tué. Les Romains fouettaient généralement quiconque était accusé d'un crime, même si cette personne n'était pas coupable. Ils espéraient que la flagellation ferait que la personne essaie d'éviter d'être accusée de nouveau d'un crime. Cela éviterait aussi des problèmes pour le gouvernement.</w:t>
      </w:r>
    </w:p>
    <w:p>
      <w:pPr/>
      <w:r>
        <w:rPr>
          <w:lang w:val="fr_FR" w:bidi="fr_FR"/>
        </w:rPr>
      </w:r>
      <w:r>
        <w:rPr>
          <w:lang w:val="fr_FR" w:bidi="fr_FR"/>
        </w:rPr>
        <w:t>Pilate dit qu'il fera fouetter Jésus et le libérera parce qu'il y avait une coutume selon laquelle il devait libérer un prisonnier juif pour les Juifs lors de la célébration de la Pâque. Cela laissait entendre que Pilate tenait certains Juifs comme prisonniers. Il y avait une coutume selon laquelle Pilate devait libérer l'un de ces prisonniers lors de la fête de la Pâque. Les gens crient tous ensemble : « Débarrasse-nous de cet homme, c'est-à-dire tue-le, libère-nous Barabbas ». « Cet homme » était une façon irrespectueuse de faire référence à Jésus.</w:t>
      </w:r>
    </w:p>
    <w:p>
      <w:pPr/>
      <w:r>
        <w:rPr>
          <w:lang w:val="fr_FR" w:bidi="fr_FR"/>
        </w:rPr>
      </w:r>
      <w:r>
        <w:rPr>
          <w:lang w:val="fr_FR" w:bidi="fr_FR"/>
        </w:rPr>
        <w:t>Racontez une histoire d'une situation où une foule en colère a fait une demande à travers une émeute ou une protestation dans votre culture, et comment le gouvernement ou les autorités ont répondu à la demande.</w:t>
      </w:r>
    </w:p>
    <w:p>
      <w:pPr/>
      <w:r>
        <w:rPr>
          <w:lang w:val="fr_FR" w:bidi="fr_FR"/>
        </w:rPr>
      </w:r>
      <w:r>
        <w:rPr>
          <w:lang w:val="fr_FR" w:bidi="fr_FR"/>
        </w:rPr>
        <w:t>Quand le peuple juif dit : « Relâche-nous Barabbas », ils demandaient à Pilate d'accomplir cette coutume en libérant Barabbas au lieu de Jésus. Barabbas avait été mis en prison parce qu'il avait fait émeute avec d'autres à Jérusalem et pour avoir tué quelqu'un. Pilate voulait libérer Jésus. Il fait donc appel de nouveau au peuple. Mais les gens ont crié de manière répétée : « Crucifie-le ! Crucifie-le ! » La crucifixion fait référence à une méthode que les Romains utilisaient pour exécuter les criminels. Ils clouaient ou attachaient le criminel vivant à un pieu ou à deux grandes poutres de bois qui étaient jointes sous la forme d'une croix. Ils mettaient la croix en position verticale dans le sol. Ils laissaient ensuite le criminel sur la croix jusqu'à ce qu'il meure. La crucifixion était une mort lente et douloureuse.</w:t>
      </w:r>
    </w:p>
    <w:p>
      <w:pPr/>
      <w:r>
        <w:rPr>
          <w:lang w:val="fr_FR" w:bidi="fr_FR"/>
        </w:rPr>
      </w:r>
      <w:r>
        <w:rPr>
          <w:lang w:val="fr_FR" w:bidi="fr_FR"/>
        </w:rPr>
        <w:t>Arrêtez-vous ici et montrez une image d'une personne crucifiée sur une croix.</w:t>
      </w:r>
    </w:p>
    <w:p>
      <w:pPr/>
      <w:r>
        <w:rPr>
          <w:lang w:val="fr_FR" w:bidi="fr_FR"/>
        </w:rPr>
      </w:r>
      <w:r>
        <w:rPr>
          <w:lang w:val="fr_FR" w:bidi="fr_FR"/>
        </w:rPr>
        <w:t>Pilate fait ensuite appel au peuple une troisième fois en disant : « Mais quel mal cet homme a-t-il fait ? Je n'ai pas de raison de le condamner à mort. J'ordonnerai donc simplement qu'il soit fouetté, et je le libérerai ensuite. » Mais les gens ont continué à crier à haute voix à Pilate que Jésus doit être crucifié, et Pilate ne pouvait donc plus résister à leurs cris. Pilate décide donc de faire ce que le peuple a exigé. Pilate libère Barabbas, qui était emprisonné pour s'être battu dans une émeute et pour avoir tué quelqu'un. C'était l'homme que les gens avaient demandé à Pilate de libérer. Pilate livre ensuite Jésus à ses soldats pour tuer Jésus comme le voulait le peuple, ou la foule.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de l'équipe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Pilate appelle le conseil et leur fait part de sa décision de libérer Jésus.</w:t>
      </w:r>
    </w:p>
    <w:p>
      <w:pPr/>
      <w:r>
        <w:rPr>
          <w:lang w:val="fr_FR" w:bidi="fr_FR"/>
        </w:rPr>
      </w:r>
      <w:r>
        <w:rPr>
          <w:b/>
          <w:lang w:val="fr_FR" w:bidi="fr_FR"/>
        </w:rPr>
        <w:t>Deuxième partie :</w:t>
      </w:r>
      <w:r>
        <w:rPr>
          <w:lang w:val="fr_FR" w:bidi="fr_FR"/>
        </w:rPr>
        <w:t xml:space="preserve"> la foule exige que Pilate tue Jésus et libère Barabbas à la place. Pilate fait appel à la foule la deuxième fois pour lui permettre de libérer Jésus.</w:t>
      </w:r>
    </w:p>
    <w:p>
      <w:pPr/>
      <w:r>
        <w:rPr>
          <w:lang w:val="fr_FR" w:bidi="fr_FR"/>
        </w:rPr>
      </w:r>
      <w:r>
        <w:rPr>
          <w:b/>
          <w:lang w:val="fr_FR" w:bidi="fr_FR"/>
        </w:rPr>
        <w:t>Troisième partie :</w:t>
      </w:r>
      <w:r>
        <w:rPr>
          <w:lang w:val="fr_FR" w:bidi="fr_FR"/>
        </w:rPr>
        <w:t xml:space="preserve"> Pilate fait appel à la foule pour la troisième fois. La foule continue d'exiger que Jésus soit tué. Pilate accepte la demande de la foule.</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Le principal sacrificateur</w:t>
      </w:r>
    </w:p>
    <w:p>
      <w:pPr>
        <w:pStyle w:val="ListBullet"/>
        <w:spacing w:line="240" w:lineRule="auto"/>
        <w:ind w:left="720"/>
      </w:pPr>
      <w:r>
        <w:rPr>
          <w:lang w:val="fr_FR" w:bidi="fr_FR"/>
        </w:rPr>
      </w:r>
      <w:r>
        <w:rPr>
          <w:lang w:val="fr_FR" w:bidi="fr_FR"/>
        </w:rPr>
        <w:t>Les chefs religieux</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Barabbas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que dans le passage précédent, Hérode avait interrogé Jésus, puis l'avait renvoyé vers Pilate. Pilate appelle le principal sacrificateur, les chefs et le peuple et leur dit : « Vous m'avez amené cet homme comme quelqu'un qui était accusé d'avoir fait que le peuple se rebelle contre le gouvernement. Je l'ai examiné en ta présence et n'ai pas trouvé de motif pour vos accusations contre lui. Hérode non plus, car Hérode l'a renvoyé vers nous ; comme vous pouvez le voir, il n'a rien fait pour mériter la mort. »</w:t>
      </w:r>
    </w:p>
    <w:p>
      <w:pPr/>
      <w:r>
        <w:rPr>
          <w:lang w:val="fr_FR" w:bidi="fr_FR"/>
        </w:rPr>
      </w:r>
      <w:r>
        <w:rPr>
          <w:lang w:val="fr_FR" w:bidi="fr_FR"/>
        </w:rPr>
        <w:t xml:space="preserve">Pilate dit ensuite qu'il « punira Jésus, ou le fera flageller, puis le libérera ». À la suite des accusations que le principal sacrificateur a portées contre Jésus, Pilate décide qu'il punira simplement Jésus, et le laissera ensuite aller libre. </w:t>
      </w:r>
    </w:p>
    <w:p>
      <w:pPr/>
      <w:r>
        <w:rPr>
          <w:lang w:val="fr_FR" w:bidi="fr_FR"/>
        </w:rPr>
      </w:r>
      <w:r>
        <w:rPr>
          <w:lang w:val="fr_FR" w:bidi="fr_FR"/>
        </w:rPr>
        <w:t>Il est important de se rappeler que c'était la coutume qu'un prisonnier soit libéré pendant la fête de la Pâque. Les gens crient tous ensemble : « Débarrasse-nous de cet homme, c'est-à-dire tue-le, libère-nous Barabbas ». Notez que « cet homme » était une façon irrespectueuse pour les gens de faire référence à Jésus.</w:t>
      </w:r>
    </w:p>
    <w:p>
      <w:pPr/>
      <w:r>
        <w:rPr>
          <w:lang w:val="fr_FR" w:bidi="fr_FR"/>
        </w:rPr>
      </w:r>
      <w:r>
        <w:rPr>
          <w:lang w:val="fr_FR" w:bidi="fr_FR"/>
        </w:rPr>
        <w:t>Pilate voulait libérer Jésus. Il fait donc appel de nouveau au peuple. Mais les gens ont crié de manière répétée : « Crucifie-le ! Crucifie-le ! »</w:t>
      </w:r>
    </w:p>
    <w:p>
      <w:pPr/>
      <w:r>
        <w:rPr>
          <w:lang w:val="fr_FR" w:bidi="fr_FR"/>
        </w:rPr>
      </w:r>
      <w:r>
        <w:rPr>
          <w:lang w:val="fr_FR" w:bidi="fr_FR"/>
        </w:rPr>
        <w:t>Rappelez-vous que Pilate fait ensuite appel au peuple une troisième fois en disant : « Mais quel mal cet homme a-t-il fait ? Je n'ai pas de raison de le condamner à mort. J'ordonnerai donc simplement qu'il soit fouetté, et je le libérerai ensuite. » Pilate essaie de trouver une raison qui mériterait la peine de mort, mais il sait qu'il n'y a pas de bonne raison.</w:t>
      </w:r>
    </w:p>
    <w:p>
      <w:pPr/>
      <w:r>
        <w:rPr>
          <w:lang w:val="fr_FR" w:bidi="fr_FR"/>
        </w:rPr>
      </w:r>
      <w:r>
        <w:rPr>
          <w:lang w:val="fr_FR" w:bidi="fr_FR"/>
        </w:rPr>
        <w:t>Mais les gens ont continué à crier à haute voix à Pilate que Jésus doit être crucifié. Enfin, Pilate ne pouvait plus résister à leurs cris. Pilate décide donc de faire ce que le peuple a exigé. Pilate libère Barabbas, un homme qui était emprisonné pour s'être battu dans une émeute et pour avoir tué quelqu'un. C'était l'homme que les gens avaient demandé à Pilate de libérer. Pilate livre ensuite Jésus à ses soldats pour tuer Jésus comme le voulait le peuple, ou la foule.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Le principal sacrificateur</w:t>
      </w:r>
    </w:p>
    <w:p>
      <w:pPr>
        <w:pStyle w:val="ListBullet"/>
        <w:spacing w:line="240" w:lineRule="auto"/>
        <w:ind w:left="720"/>
      </w:pPr>
      <w:r>
        <w:rPr>
          <w:lang w:val="fr_FR" w:bidi="fr_FR"/>
        </w:rPr>
      </w:r>
      <w:r>
        <w:rPr>
          <w:lang w:val="fr_FR" w:bidi="fr_FR"/>
        </w:rPr>
        <w:t>Les chefs religieux</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Barabbas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Rappelez-vous que dans le passage précédent, Hérode avait interrogé Jésus, et l'avait renvoyé vers Pilate. Pilate appelle le principal sacrificateur, les chefs et le peuple. Pilate leur dit : « Vous m'avez amené cet homme comme celui qui incitait le peuple à la rébellion. Je l'ai examiné en ta présence et n'ai pas trouvé de motif pour vos accusations contre lui. Hérode non plus, car Hérode l'a renvoyé vers nous ; comme vous pouvez le voir, il n'a rien fait pour mériter la mort. »</w:t>
      </w:r>
    </w:p>
    <w:p>
      <w:pPr/>
      <w:r>
        <w:rPr>
          <w:lang w:val="fr_FR" w:bidi="fr_FR"/>
        </w:rPr>
      </w:r>
      <w:r>
        <w:rPr>
          <w:lang w:val="fr_FR" w:bidi="fr_FR"/>
        </w:rPr>
        <w:t>Arrêtez la représentation : Demandez à l'acteur qui joue le rôle de Pilate : « Que ressentez-vous ? » Vous entendrez peut-être : « Je sais que Jésus n'est pas coupable des accusations que les membres du conseil ont présentées contre lui », « Je sens que Jésus ne mérite pas de mourir ». Reprenez la représentation.</w:t>
      </w:r>
    </w:p>
    <w:p>
      <w:pPr/>
      <w:r>
        <w:rPr>
          <w:lang w:val="fr_FR" w:bidi="fr_FR"/>
        </w:rPr>
      </w:r>
      <w:r>
        <w:rPr>
          <w:lang w:val="fr_FR" w:bidi="fr_FR"/>
        </w:rPr>
        <w:t xml:space="preserve">Pilate dit ensuite qu'il punira Jésus, ou le fera flageller, puis le libérera. Pilate dit qu'il fera fouetter Jésus et le libérera parce qu'il y avait une coutume selon laquelle il devait libérer un prisonnier juif pour les Juifs lors de la célébration de la Pâque. Les gens crient tous ensemble : « Débarrasse-nous de cet homme, c'est-à-dire tue-le, libère-nous Barabbas ». </w:t>
      </w:r>
    </w:p>
    <w:p>
      <w:pPr/>
      <w:r>
        <w:rPr>
          <w:lang w:val="fr_FR" w:bidi="fr_FR"/>
        </w:rPr>
      </w:r>
      <w:r>
        <w:rPr>
          <w:lang w:val="fr_FR" w:bidi="fr_FR"/>
        </w:rPr>
        <w:t>Arrêtez la représentation : Demandez à l'acteur qui joue le rôle de Pilate : « Que ressentez-vous ? » Vous entendrez peut-être : « Je veux vraiment libérer Jésus », « Triste, je ne veux pas tuer Jésus, mais ces personnes veulent que je le fasse ! » « J'ai le cœur brisé, je n'aime pas condamner un homme innocent à mort », « J'essaierai de persuader le peuple ». Demandez aux acteurs qui jouent les membres du conseil : « Que ressentez-vous ? » Vous entendrez peut-être : « Nous voulons que Jésus soit tué ! » « Crucifie Jésus ! » « Nous voulons que Jésus soit déclaré coupable ». Reprenez la représentation.</w:t>
      </w:r>
    </w:p>
    <w:p>
      <w:pPr/>
      <w:r>
        <w:rPr>
          <w:lang w:val="fr_FR" w:bidi="fr_FR"/>
        </w:rPr>
      </w:r>
      <w:r>
        <w:rPr>
          <w:lang w:val="fr_FR" w:bidi="fr_FR"/>
        </w:rPr>
        <w:t xml:space="preserve">Barabbas avait été jeté en prison parce qu'il avait fait émeute avec d'autres à Jérusalem et pour avoir tué quelqu'un. Pilate voulait libérer Jésus. Il fait donc appel de nouveau au peuple. Mais les gens ont crié de manière répétée : « Crucifie-le ! Crucifie-le ! » Pilate fait ensuite appel au peuple une troisième fois en disant : « Mais quel mal cet homme a-t-il fait ? Je n'ai pas de raison de le condamner à mort. J'ordonnerai donc simplement qu'il soit fouetté, et je le libérerai ensuite. » Mais les gens ont continué à crier à haute voix à Pilate que Jésus doit être crucifié, et Pilate ne pouvait donc plus résister à leurs cris. Pilate décide donc de faire ce que le peuple a exigé. </w:t>
      </w:r>
    </w:p>
    <w:p>
      <w:pPr/>
      <w:r>
        <w:rPr>
          <w:lang w:val="fr_FR" w:bidi="fr_FR"/>
        </w:rPr>
      </w:r>
      <w:r>
        <w:rPr>
          <w:lang w:val="fr_FR" w:bidi="fr_FR"/>
        </w:rPr>
        <w:t>Arrêtez la représentation : Demandez à l'acteur qui joue le rôle de Pilate : « Que ressentez-vous ? » Vous entendrez peut-être : « J'arrête d'essayer de persuader le peuple », « J'ai peur ! Les gens pourraient commencer une émeute si je ne fais pas ce qu'ils veulent. » Demandez aux acteurs qui jouent les membres du conseil : « Que ressentez-vous ? » Vous entendrez peut-être : « Nous sommes heureux que Pilate ait cédé à notre demande », « Crucifie Jésus ! » Demandez à la personne qui joue le rôle de Jésus : « Que ressentez-vous ? » Vous entendrez peut-être : « Je me sens triste que ces personnes veulent ma mort même si elles savent que je suis innocent », « Déçu du peuple et de Pilate de ne pas avoir pris une décision basée sur la vérité ». Reprenez la représentation.</w:t>
      </w:r>
    </w:p>
    <w:p>
      <w:pPr/>
      <w:r>
        <w:rPr>
          <w:lang w:val="fr_FR" w:bidi="fr_FR"/>
        </w:rPr>
      </w:r>
      <w:r>
        <w:rPr>
          <w:lang w:val="fr_FR" w:bidi="fr_FR"/>
        </w:rPr>
        <w:t>Pilate libère l'homme qui était emprisonné pour s'être battu dans une émeute et pour avoir tué quelqu'un. C'était l'homme que les gens avaient demandé à Pilate de libérer. Pilate livre ensuite Jésus à ses soldats pour tuer Jésus comme le voulait le peuple, ou la foule.</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Pilate appelle le sacrificateur, les </w:t>
      </w:r>
      <w:r>
        <w:rPr>
          <w:b/>
          <w:lang w:val="fr_FR" w:bidi="fr_FR"/>
        </w:rPr>
        <w:t>chefs</w:t>
      </w:r>
      <w:r>
        <w:rPr>
          <w:lang w:val="fr_FR" w:bidi="fr_FR"/>
        </w:rPr>
        <w:t xml:space="preserve"> et le peuple. Utilisez le même mot pour sacrificateur que vous avez utilisé précédemment. Le mot </w:t>
      </w:r>
      <w:r>
        <w:rPr>
          <w:lang w:val="fr_FR" w:bidi="fr_FR"/>
        </w:rPr>
        <w:t>prêtre</w:t>
      </w:r>
      <w:r>
        <w:rPr>
          <w:lang w:val="fr_FR" w:bidi="fr_FR"/>
        </w:rPr>
        <w:t xml:space="preserve"> se trouve dans le glossaire principal.</w:t>
      </w:r>
    </w:p>
    <w:p>
      <w:pPr/>
      <w:r>
        <w:rPr>
          <w:lang w:val="fr_FR" w:bidi="fr_FR"/>
        </w:rPr>
      </w:r>
      <w:r>
        <w:rPr>
          <w:lang w:val="fr_FR" w:bidi="fr_FR"/>
        </w:rPr>
        <w:t xml:space="preserve">La </w:t>
      </w:r>
      <w:r>
        <w:rPr>
          <w:b/>
          <w:lang w:val="fr_FR" w:bidi="fr_FR"/>
        </w:rPr>
        <w:t>Pâque</w:t>
      </w:r>
      <w:r>
        <w:rPr>
          <w:lang w:val="fr_FR" w:bidi="fr_FR"/>
        </w:rPr>
        <w:t xml:space="preserve"> était une fête que les Juifs célébraient chaque année le jour avant le début de la fête des pains sans levain. Utilisez le même mot pour Pâque que précédemment. Pour plus d'informations sur la </w:t>
      </w:r>
      <w:r>
        <w:rPr>
          <w:lang w:val="fr_FR" w:bidi="fr_FR"/>
        </w:rPr>
        <w:t>Pâque</w:t>
      </w:r>
      <w:r>
        <w:rPr>
          <w:lang w:val="fr_FR" w:bidi="fr_FR"/>
        </w:rPr>
        <w:t>, référez-vous au Glossaire principal.</w:t>
      </w:r>
    </w:p>
    <w:p>
      <w:pPr/>
      <w:r>
        <w:rPr>
          <w:lang w:val="fr_FR" w:bidi="fr_FR"/>
        </w:rPr>
      </w:r>
      <w:r>
        <w:rPr>
          <w:lang w:val="fr_FR" w:bidi="fr_FR"/>
        </w:rPr>
        <w:t xml:space="preserve">Pilate voulait libérer Jésus. Il fait donc appel de nouveau au peuple. Mais les gens ont crié de manière répétée : « Crucifie-le ! Crucifie-le ». La </w:t>
      </w:r>
      <w:r>
        <w:rPr>
          <w:b/>
          <w:lang w:val="fr_FR" w:bidi="fr_FR"/>
        </w:rPr>
        <w:t>crucifixion</w:t>
      </w:r>
      <w:r>
        <w:rPr>
          <w:lang w:val="fr_FR" w:bidi="fr_FR"/>
        </w:rPr>
        <w:t xml:space="preserve"> était la pire forme d'exécution à l'époque de Jésus. Habituellement, les soldats flagellaient la victime, puis clouaient ses mains et ses pieds à deux morceaux de bois en forme de croix. Les soldats mettaient la </w:t>
      </w:r>
      <w:r>
        <w:rPr>
          <w:lang w:val="fr_FR" w:bidi="fr_FR"/>
        </w:rPr>
        <w:t>croix</w:t>
      </w:r>
      <w:r>
        <w:rPr>
          <w:lang w:val="fr_FR" w:bidi="fr_FR"/>
        </w:rPr>
        <w:t xml:space="preserve"> en position verticale et la victime y pendait, dans la douleur, pendant des heures jusqu'à leur mort.</w:t>
      </w:r>
    </w:p>
    <w:p>
      <w:pPr/>
      <w:r>
        <w:rPr>
          <w:lang w:val="fr_FR" w:bidi="fr_FR"/>
        </w:rPr>
      </w:r>
      <w:r>
        <w:rPr>
          <w:lang w:val="fr_FR" w:bidi="fr_FR"/>
        </w:rPr>
        <w:t xml:space="preserve">Pour plus d'informations sur la </w:t>
      </w:r>
      <w:r>
        <w:rPr>
          <w:lang w:val="fr_FR" w:bidi="fr_FR"/>
        </w:rPr>
        <w:t>crucifixion</w:t>
      </w:r>
      <w:r>
        <w:rPr>
          <w:lang w:val="fr_FR" w:bidi="fr_FR"/>
        </w:rPr>
        <w: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23:26–43</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23.26–43.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les chefs religieux juifs avaient arrêté Jésus et l'avaient emmené dans la maison de Ponce Pilate, le gouverneur romain de la Judée. Même si Pilate avait trouvé Jésus innocent, les chefs religieux et la foule ont exigé que Pilate tue Jésus. Pilate accepte enfin ce que demande la foule et ordonne à ses soldats de crucifier Jésus.</w:t>
      </w:r>
    </w:p>
    <w:p>
      <w:pPr/>
      <w:r>
        <w:rPr>
          <w:lang w:val="fr_FR" w:bidi="fr_FR"/>
        </w:rPr>
      </w:r>
      <w:r>
        <w:rPr>
          <w:lang w:val="fr_FR" w:bidi="fr_FR"/>
        </w:rPr>
        <w:t>Parce que c'était la fête de la Pâque, des milliers de Juifs étaient dans la ville et les soldats romains étaient en haute alerte. Mis sous pression par la foule, Pilate ordonne à ses soldats de crucifier Jésus. La crucifixion était la pire forme d'exécution romaine. Les soldats flagellaient la victime, puis clouaient ses mains et ses pieds à deux morceaux de bois en forme de croix. Les soldats forçaient la victime à porter la traverse vers le lieu où elle serait clouée sur la croix pour mourir. La victime pendait en position verticale sur la croix, dans la douleur, pendant des heures, jusqu'à ce qu'elle meure.</w:t>
      </w:r>
    </w:p>
    <w:p>
      <w:pPr/>
      <w:r>
        <w:rPr>
          <w:lang w:val="fr_FR" w:bidi="fr_FR"/>
        </w:rPr>
      </w:r>
      <w:r>
        <w:rPr>
          <w:lang w:val="fr_FR" w:bidi="fr_FR"/>
        </w:rPr>
        <w:t>Arrêtez-vous et montrez à votre équipe une image d'une traverse et d'un criminel pendu à une croix. Quelle est la pire forme d'exécution dans votre culture ? Quel genre de criminels est puni par ce type d'exécution ?</w:t>
      </w:r>
    </w:p>
    <w:p>
      <w:pPr/>
      <w:r>
        <w:rPr>
          <w:lang w:val="fr_FR" w:bidi="fr_FR"/>
        </w:rPr>
      </w:r>
      <w:r>
        <w:rPr>
          <w:lang w:val="fr_FR" w:bidi="fr_FR"/>
        </w:rPr>
        <w:t>Pendant que les soldats conduisaient Jésus hors de Jérusalem, ils l'avaient forcé à porter une lourde traverse de croix, même si Jésus était faible à cause des soldats qui l'avaient battu sévèrement. Les soldats saisissent un homme nommé Simon qui venait de Cyrène, une ville sur la côte de l'Afrique du Nord. Luc nous dit que Simon se rendait à Jérusalem depuis la campagne. Ce détail montre que Simon ne faisait pas partie de la foule juive qui était en émeute contre Jésus. Simon venait probablement d'une petite ville entourant Jérusalem pour célébrer la Pâque. Les soldats forcent Simon à marcher derrière Jésus et à porter la traverse de la croix.</w:t>
      </w:r>
    </w:p>
    <w:p>
      <w:pPr/>
      <w:r>
        <w:rPr>
          <w:lang w:val="fr_FR" w:bidi="fr_FR"/>
        </w:rPr>
      </w:r>
      <w:r>
        <w:rPr>
          <w:lang w:val="fr_FR" w:bidi="fr_FR"/>
        </w:rPr>
        <w:t>Beaucoup de personnes suivaient Jésus vers le lieu où il mourrait. Bien que certaines personnes soient venues par curiosité, il y avait aussi des femmes qui faisaient le deuil, c'est-à-dire qui exprimaient de la tristesse à travers des mots et des lamentations. Quand Jésus entend les femmes crier à haute voix, il se retourne pour leur parler. « Filles de Jérusalem » signifie que les femmes vivaient à Jérusalem et n'étaient pas de la famille ou des amies proches de Jésus. Jésus les avertit qu'au lieu de pleurer pour lui, elles devraient pleurer pour elles-mêmes et leurs enfants. Jésus fait référence au fait que Dieu détruira Jérusalem dans l'avenir comme punition pour avoir rejeté Jésus en tant que Sauveur promis. Jésus laisse entendre qu'elles devraient pleurer parce qu'elles souffriront terriblement. Jésus dit « regarde » ou « voici » pour souligner le fait que ce qu'il prédit se produira certainement. Jésus faisait référence à un moment presque quarante ans après sa mort où les Romains détruiraient Jérusalem.</w:t>
      </w:r>
    </w:p>
    <w:p>
      <w:pPr/>
      <w:r>
        <w:rPr>
          <w:lang w:val="fr_FR" w:bidi="fr_FR"/>
        </w:rPr>
      </w:r>
      <w:r>
        <w:rPr>
          <w:lang w:val="fr_FR" w:bidi="fr_FR"/>
        </w:rPr>
        <w:t>Jésus dit qu'au moment de la destruction de Jérusalem, les Juifs appelleront bénies les femmes qui n'ont pas d'enfants. En général, les personnes appelées femmes juives bénies, c'est-à-dire qu'elles avaient la faveur de Dieu, quand elles pouvaient porter des enfants. Mais dans ce contexte, béni fait référence au fait d'être moins affligé que les autres. À cause de combien les enfants souffriront, Jésus dit qu'il sera préférable que les femmes soient stériles, c'est-à-dire incapables d'avoir des enfants. « Les ventres qui n'ont jamais porté d'enfant » et « les seins qui n'ont jamais allaité » sont des figures de langage qui font référence aux femmes stériles.</w:t>
      </w:r>
    </w:p>
    <w:p>
      <w:pPr/>
      <w:r>
        <w:rPr>
          <w:lang w:val="fr_FR" w:bidi="fr_FR"/>
        </w:rPr>
      </w:r>
      <w:r>
        <w:rPr>
          <w:lang w:val="fr_FR" w:bidi="fr_FR"/>
        </w:rPr>
        <w:t xml:space="preserve">Jésus cite le prophète Osée quand il prédit ce que le peuple dira pendant ce moment-là. Ils diront aux montagnes et aux collines : « Tombez sur nous ! » Cela signifie que leur souffrance serait si intense qu'ils pensaient qu'il était préférable de mourir rapidement d'un glissement de terrain. Jésus utilise un proverbe, c'est-à-dire une expression sage, pour poser une question à laquelle il ne s'attend pas à ce qu'on réponde. Il demande : « Si les hommes font ces choses quand l'arbre est vert, que se passera-t-il quand il sera sec ? » Jésus se compare au bois frais ou vert parce qu'il n'avait pas de péché, mais les personnes pécheresses qui l'ont rejeté sont comme du bois sec. Les flammes représentent la souffrance, et le bois sec brûle plus rapidement que le bois frais. Jésus soulignait le fait que puisqu'il avait souffert si terriblement même s'il était innocent, combien plus les personnes pécheresses souffriraient-elles ? </w:t>
      </w:r>
    </w:p>
    <w:p>
      <w:pPr/>
      <w:r>
        <w:rPr>
          <w:lang w:val="fr_FR" w:bidi="fr_FR"/>
        </w:rPr>
      </w:r>
      <w:r>
        <w:rPr>
          <w:lang w:val="fr_FR" w:bidi="fr_FR"/>
        </w:rPr>
        <w:t>Luc nous dit qu'en même temps, les soldats romains forçaient deux criminels à se rendre dans le même lieu où Jésus serait tué, le crâne. Le Crâne était le nom de la colline à l'extérieur de la ville, à côté d'une route bien fréquentée où les Romains avaient exécuté des gens. La colline ressemblait peut-être à un crâne, ou les gens l'ont nommée ainsi parce que tant d'exécutions y ont eu lieu. Elle se trouvait à environ 600 m de la maison de Pilate.</w:t>
      </w:r>
    </w:p>
    <w:p>
      <w:pPr/>
      <w:r>
        <w:rPr>
          <w:lang w:val="fr_FR" w:bidi="fr_FR"/>
        </w:rPr>
      </w:r>
      <w:r>
        <w:rPr>
          <w:lang w:val="fr_FR" w:bidi="fr_FR"/>
        </w:rPr>
        <w:t>Arrêtez-vous et montrez une image du lieu appelé le Crâne. Montrez sur une carte où se trouvaient la maison de Pilate et le Crâne à Jérusalem.</w:t>
      </w:r>
    </w:p>
    <w:p>
      <w:pPr/>
      <w:r>
        <w:rPr>
          <w:lang w:val="fr_FR" w:bidi="fr_FR"/>
        </w:rPr>
      </w:r>
      <w:r>
        <w:rPr>
          <w:lang w:val="fr_FR" w:bidi="fr_FR"/>
        </w:rPr>
        <w:t>C'était là que les soldats avaient posé la croix par terre et avaient cloué Jésus sur la croix pour mourir. Les soldats ont aussi crucifié les deux criminels, et ils ont été suspendus à des croix de chaque côté de Jésus. Jésus prie son père et demande à Dieu de pardonner aux personnes qui le crucifiaient. Jésus demande à Dieu de leur pardonner parce qu'ils n'avaient pas réalisé que crucifier Jésus était un péché terrible.</w:t>
      </w:r>
    </w:p>
    <w:p>
      <w:pPr/>
      <w:r>
        <w:rPr>
          <w:lang w:val="fr_FR" w:bidi="fr_FR"/>
        </w:rPr>
      </w:r>
      <w:r>
        <w:rPr>
          <w:lang w:val="fr_FR" w:bidi="fr_FR"/>
        </w:rPr>
        <w:t>Après que les soldats aient enlevé les vêtements de Jésus, ils l'ont élevé sur la croix. Les soldats romains tiraient au sort, c'est-à-dire jetaient de petits objets par terre et regardaient la façon dont ils étaient tombés. C'était une façon de prendre des décisions difficiles, ou dans ce cas présent, de décider quel soldat avait reçu quel morceau de vêtement de Jésus. Les vêtements de Jésus incluaient probablement un vêtement extérieur, un vêtement intérieur et peut-être une ceinture et des sandales. Les Romains ont permis aux soldats de garder les biens des criminels. Les seules possessions de Jésus étaient ses vêtements. Une foule regarde Jésus mourir, y compris les chefs juifs qui se sont moqués de Jésus, ou l'ont ridiculisé. Ils se moquent de Jésus en disant que s'il est vraiment le Christ de Dieu, c'est-à-dire le Sauveur promis, il devrait se sauver lui-même comme il a sauvé les autres. « Sauver les autres » fait probablement référence au fait que Jésus guérit les autres. Les chefs ne croyaient pas que Jésus pouvait se sauver lui-même, et ils étaient heureux de cela. Ils croyaient à tort que la mort de Jésus prouverait qu'il n'était pas le Sauveur promis.</w:t>
      </w:r>
    </w:p>
    <w:p>
      <w:pPr/>
      <w:r>
        <w:rPr>
          <w:lang w:val="fr_FR" w:bidi="fr_FR"/>
        </w:rPr>
      </w:r>
      <w:r>
        <w:rPr>
          <w:lang w:val="fr_FR" w:bidi="fr_FR"/>
        </w:rPr>
        <w:t>Les soldats romains insultent aussi Jésus et offrent une éponge trempée dans du vinaigre de vin ; c'était du vin bon marché et aigre. Bien que les Romains se soient moqués de Jésus, cela a accompli une partie des Écritures dans les Psaumes qui dit : « Pour ma soif, ils m'ont donné du vinaigre à boire ». Les soldats disent aussi à Jésus que s'il était vraiment le roi des Juifs, c'est-à-dire le chef du peuple juif, il devrait se sauver lui-même. Comme les chefs religieux, ils ne croyaient pas vraiment que Jésus avait le pouvoir de se sauver lui-même. Le gouverneur romain Pilate avait déjà écrit un panneau pour être suspendu au-dessus de la tête de Jésus ; il disait : « Voici le roi des Juifs ». C'était une coutume romaine d'écrire le crime d'une personne sur un morceau de papier ou de bois et de le suspendre au-dessus d'eux pour que les gens le lisent. Cela laissait entendre que les soldats avaient suspendu Jésus parce qu'il prétendait être le roi du peuple juif. C'était une autre moquerie envers Jésus.</w:t>
      </w:r>
    </w:p>
    <w:p>
      <w:pPr/>
      <w:r>
        <w:rPr>
          <w:lang w:val="fr_FR" w:bidi="fr_FR"/>
        </w:rPr>
      </w:r>
      <w:r>
        <w:rPr>
          <w:lang w:val="fr_FR" w:bidi="fr_FR"/>
        </w:rPr>
        <w:t>Arrêtez-vous et discutez avec votre équipe : quelles actions sont les pires formes de moquerie dans votre culture ?</w:t>
      </w:r>
    </w:p>
    <w:p>
      <w:pPr/>
      <w:r>
        <w:rPr>
          <w:lang w:val="fr_FR" w:bidi="fr_FR"/>
        </w:rPr>
      </w:r>
      <w:r>
        <w:rPr>
          <w:lang w:val="fr_FR" w:bidi="fr_FR"/>
        </w:rPr>
        <w:t>Les deux criminels à côté de Jésus répondent de différentes manières. L'un des criminels blasphème, ou insulte, Jésus en lui disant que s'il est le Messie, c'est-à-dire le Sauveur promis, il devrait se sauver lui-même ainsi que les criminels. Ironiquement, le criminel n'a pas reconnu que Jésus peut sauver les gens spirituellement en ne se sauvant pas lui-même de la croix !</w:t>
      </w:r>
    </w:p>
    <w:p>
      <w:pPr/>
      <w:r>
        <w:rPr>
          <w:lang w:val="fr_FR" w:bidi="fr_FR"/>
        </w:rPr>
      </w:r>
      <w:r>
        <w:rPr>
          <w:lang w:val="fr_FR" w:bidi="fr_FR"/>
        </w:rPr>
        <w:t>L'autre criminel demande : « Ne crains-tu pas Dieu, même quand tu as été condamné à mort ? » pour réprimander l'homme d'avoir insulté Jésus. Puisqu'ils avaient tous reçu la même peine, c'est-à-dire la punition de mort, il laisse entendre que le criminel moqueur devrait penser au afit que Dieu le jugera après sa mort. Le criminel dit qu'ils méritaient de mourir, mais que Jésus était innocent. Il demande à Jésus de se souvenir de lui quand Jésus viendra dans son royaume. Cela laisse entendre que l'homme croyait que Jésus était le Sauveur promis et que Jésus régnerait comme roi après sa mort.</w:t>
      </w:r>
    </w:p>
    <w:p>
      <w:pPr/>
      <w:r>
        <w:rPr>
          <w:lang w:val="fr_FR" w:bidi="fr_FR"/>
        </w:rPr>
      </w:r>
      <w:r>
        <w:rPr>
          <w:lang w:val="fr_FR" w:bidi="fr_FR"/>
        </w:rPr>
        <w:t>Le criminel veut que Jésus lui montre de la bonté dans son futur royaume. Jésus dit : « Je vous dis la vérité » pour souligner le fait que l'homme devrait écouter attentivement. Jésus dit que l'homme sera avec Jésus dans le paradis d'ici la fin de la journée. Le paradis fait référence au lieu où vont les personnes qui aiment Dieu quand elles meurent ; c'est similaire au mot cieux, c'est-à-dire le lieu où vit Dieu.</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les soldats romains conduisent deux criminels et Jésus vers le Crâne pour être exécuté. Les soldats forcent Simon de Cyrène à porter la traverse de croix de Jésus parce que Jésus est trop faible pour la porter.</w:t>
      </w:r>
    </w:p>
    <w:p>
      <w:pPr/>
      <w:r>
        <w:rPr>
          <w:lang w:val="fr_FR" w:bidi="fr_FR"/>
        </w:rPr>
      </w:r>
      <w:r>
        <w:rPr>
          <w:b/>
          <w:lang w:val="fr_FR" w:bidi="fr_FR"/>
        </w:rPr>
        <w:t>Deuxième partie :</w:t>
      </w:r>
      <w:r>
        <w:rPr>
          <w:lang w:val="fr_FR" w:bidi="fr_FR"/>
        </w:rPr>
        <w:t xml:space="preserve"> une foule suit Jésus. Les femmes gémissent et pleurent pour lui. Jésus se retourne vers elles et leur parle de la destruction de Jérusalem dans l'avenir parce que les gens ont rejeté Jésus comme Sauveur promis.</w:t>
      </w:r>
    </w:p>
    <w:p>
      <w:pPr/>
      <w:r>
        <w:rPr>
          <w:lang w:val="fr_FR" w:bidi="fr_FR"/>
        </w:rPr>
      </w:r>
      <w:r>
        <w:rPr>
          <w:b/>
          <w:lang w:val="fr_FR" w:bidi="fr_FR"/>
        </w:rPr>
        <w:t>Troisième partie :</w:t>
      </w:r>
      <w:r>
        <w:rPr>
          <w:lang w:val="fr_FR" w:bidi="fr_FR"/>
        </w:rPr>
        <w:t xml:space="preserve"> tout le monde arrive au Crâne. Les soldats crucifient Jésus et les criminels pendant que Jésus prie Dieu. La foule regarde Jésus mourir pendant que les chefs juifs se moquent de lui. Les soldats se moquent de Jésus et divisent ses vêtements.</w:t>
      </w:r>
    </w:p>
    <w:p>
      <w:pPr/>
      <w:r>
        <w:rPr>
          <w:lang w:val="fr_FR" w:bidi="fr_FR"/>
        </w:rPr>
      </w:r>
      <w:r>
        <w:rPr>
          <w:b/>
          <w:lang w:val="fr_FR" w:bidi="fr_FR"/>
        </w:rPr>
        <w:t>Quatrième partie :</w:t>
      </w:r>
      <w:r>
        <w:rPr>
          <w:lang w:val="fr_FR" w:bidi="fr_FR"/>
        </w:rPr>
        <w:t xml:space="preserve"> l'un des criminels insulte Jésus, mais l'autre criminel croit en Jésus. Jésus dit que l'homme sera dans le paradis avec Jésus ce jour-là.</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Simon</w:t>
      </w:r>
    </w:p>
    <w:p>
      <w:pPr>
        <w:pStyle w:val="ListBullet"/>
        <w:spacing w:line="240" w:lineRule="auto"/>
        <w:ind w:left="720"/>
      </w:pPr>
      <w:r>
        <w:rPr>
          <w:lang w:val="fr_FR" w:bidi="fr_FR"/>
        </w:rPr>
      </w:r>
      <w:r>
        <w:rPr>
          <w:lang w:val="fr_FR" w:bidi="fr_FR"/>
        </w:rPr>
        <w:t>Les femmes qui pleurent</w:t>
      </w:r>
    </w:p>
    <w:p>
      <w:pPr>
        <w:pStyle w:val="ListBullet"/>
        <w:spacing w:line="240" w:lineRule="auto"/>
        <w:ind w:left="720"/>
      </w:pPr>
      <w:r>
        <w:rPr>
          <w:lang w:val="fr_FR" w:bidi="fr_FR"/>
        </w:rPr>
      </w:r>
      <w:r>
        <w:rPr>
          <w:lang w:val="fr_FR" w:bidi="fr_FR"/>
        </w:rPr>
        <w:t>Les femmes dans l'avenir</w:t>
      </w:r>
    </w:p>
    <w:p>
      <w:pPr>
        <w:pStyle w:val="ListBullet"/>
        <w:spacing w:line="240" w:lineRule="auto"/>
        <w:ind w:left="720"/>
      </w:pPr>
      <w:r>
        <w:rPr>
          <w:lang w:val="fr_FR" w:bidi="fr_FR"/>
        </w:rPr>
      </w:r>
      <w:r>
        <w:rPr>
          <w:lang w:val="fr_FR" w:bidi="fr_FR"/>
        </w:rPr>
        <w:t>Les personnes qui voudront mourir dans l'avenir</w:t>
      </w:r>
    </w:p>
    <w:p>
      <w:pPr>
        <w:pStyle w:val="ListBullet"/>
        <w:spacing w:line="240" w:lineRule="auto"/>
        <w:ind w:left="720"/>
      </w:pPr>
      <w:r>
        <w:rPr>
          <w:lang w:val="fr_FR" w:bidi="fr_FR"/>
        </w:rPr>
      </w:r>
      <w:r>
        <w:rPr>
          <w:lang w:val="fr_FR" w:bidi="fr_FR"/>
        </w:rPr>
        <w:t>Deux criminels</w:t>
      </w:r>
    </w:p>
    <w:p>
      <w:pPr>
        <w:pStyle w:val="ListBullet"/>
        <w:spacing w:line="240" w:lineRule="auto"/>
        <w:ind w:left="720"/>
      </w:pPr>
      <w:r>
        <w:rPr>
          <w:lang w:val="fr_FR" w:bidi="fr_FR"/>
        </w:rPr>
      </w:r>
      <w:r>
        <w:rPr>
          <w:lang w:val="fr_FR" w:bidi="fr_FR"/>
        </w:rPr>
        <w:t>Les chefs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les soldats ont battu Jésus. Jésus n'a pas la force pour porter une croix à cause de la perte de sang.</w:t>
      </w:r>
    </w:p>
    <w:p>
      <w:pPr/>
      <w:r>
        <w:rPr>
          <w:lang w:val="fr_FR" w:bidi="fr_FR"/>
        </w:rPr>
      </w:r>
      <w:r>
        <w:rPr>
          <w:lang w:val="fr_FR" w:bidi="fr_FR"/>
        </w:rPr>
        <w:t>Il est important de se rappeler que la distance entre le lieu du procès et le lieu de la crucifixion est d'environ 600 m.</w:t>
      </w:r>
    </w:p>
    <w:p>
      <w:pPr/>
      <w:r>
        <w:rPr>
          <w:lang w:val="fr_FR" w:bidi="fr_FR"/>
        </w:rPr>
      </w:r>
      <w:r>
        <w:rPr>
          <w:lang w:val="fr_FR" w:bidi="fr_FR"/>
        </w:rPr>
        <w:t>Il est important de se rappeler que les deux criminels ont été conduits vers le Crâne pour être mis à mort en même temps que Jésus. Simon retournait aussi à Jérusalem en même temps. L’équipe peut décider de réordonner l'ordre chronologique des événements lorsqu’elle représente le récit, pour qu’il ressemble davantage à ce qui s’est réellement passé.</w:t>
      </w:r>
    </w:p>
    <w:p>
      <w:pPr/>
      <w:r>
        <w:rPr>
          <w:lang w:val="fr_FR" w:bidi="fr_FR"/>
        </w:rPr>
      </w:r>
      <w:r>
        <w:rPr>
          <w:lang w:val="fr_FR" w:bidi="fr_FR"/>
        </w:rPr>
        <w:t>Il est important de se rappeler que Simon de Cyrène se rendait à Jérusalem depuis la campagne pour célébrer la Pâque. Il ne faisait pas partie de la foule qui exigeait que Jésus soit crucifié.</w:t>
      </w:r>
    </w:p>
    <w:p>
      <w:pPr/>
      <w:r>
        <w:rPr>
          <w:lang w:val="fr_FR" w:bidi="fr_FR"/>
        </w:rPr>
      </w:r>
      <w:r>
        <w:rPr>
          <w:lang w:val="fr_FR" w:bidi="fr_FR"/>
        </w:rPr>
        <w:t>Il est important de se rappeler que quand Jésus dit « filles de Jérusalem », il fait référence aux femmes qui vivaient à Jérusalem.</w:t>
      </w:r>
    </w:p>
    <w:p>
      <w:pPr/>
      <w:r>
        <w:rPr>
          <w:lang w:val="fr_FR" w:bidi="fr_FR"/>
        </w:rPr>
      </w:r>
      <w:r>
        <w:rPr>
          <w:lang w:val="fr_FR" w:bidi="fr_FR"/>
        </w:rPr>
        <w:t>Il est important de se rappeler que Jésus exprime un contraste entre pleurer pour lui et pleurer ce qui va arriver aux femmes et à leurs enfants.</w:t>
      </w:r>
    </w:p>
    <w:p>
      <w:pPr/>
      <w:r>
        <w:rPr>
          <w:lang w:val="fr_FR" w:bidi="fr_FR"/>
        </w:rPr>
      </w:r>
      <w:r>
        <w:rPr>
          <w:lang w:val="fr_FR" w:bidi="fr_FR"/>
        </w:rPr>
        <w:t>Il est important de se rappeler que Jésus dit qu'il y aura un moment dans l'avenir où les gens désireront que les montagnes et les collines tombent sur eux pour les tuer. Ces personnes souhaiteront mourir au lieu de vivre les événements qui se produiront ensuite.</w:t>
      </w:r>
    </w:p>
    <w:p>
      <w:pPr/>
      <w:r>
        <w:rPr>
          <w:lang w:val="fr_FR" w:bidi="fr_FR"/>
        </w:rPr>
      </w:r>
      <w:r>
        <w:rPr>
          <w:lang w:val="fr_FR" w:bidi="fr_FR"/>
        </w:rPr>
        <w:t>Il est important de se rappeler que Jésus utilise une question rhétorique pour souligner le fait que les gens souffriront encore plus terriblement quand ils sont pécheurs. Jésus dit qu'il est comme du bois vert. Le bois vert n'est pas destiné à brûler parce que Jésus n'a rien fait de mal. Les gens sont comme du bois sec qui est destiné à brûler à cause de leur péché.</w:t>
      </w:r>
    </w:p>
    <w:p>
      <w:pPr/>
      <w:r>
        <w:rPr>
          <w:lang w:val="fr_FR" w:bidi="fr_FR"/>
        </w:rPr>
      </w:r>
      <w:r>
        <w:rPr>
          <w:lang w:val="fr_FR" w:bidi="fr_FR"/>
        </w:rPr>
        <w:t>Il est important de se rappeler que le Crâne est une colline à l'extérieur de Jérusalem, à côté d'une route bien fréquentée et à portée de vue depuis les murs de Jérusalem.</w:t>
      </w:r>
    </w:p>
    <w:p>
      <w:pPr/>
      <w:r>
        <w:rPr>
          <w:lang w:val="fr_FR" w:bidi="fr_FR"/>
        </w:rPr>
      </w:r>
      <w:r>
        <w:rPr>
          <w:lang w:val="fr_FR" w:bidi="fr_FR"/>
        </w:rPr>
        <w:t>Il est important de se rappeler que dans ce contexte, quand Jésus dit qu'« ils ne savent pas ce qu'ils font », cela signifie qu'ils ne réalisent pas ou ne comprennent pas qu'ils crucifient le Fils de Dieu et que c'est un grand péché.</w:t>
      </w:r>
    </w:p>
    <w:p>
      <w:pPr/>
      <w:r>
        <w:rPr>
          <w:lang w:val="fr_FR" w:bidi="fr_FR"/>
        </w:rPr>
      </w:r>
      <w:r>
        <w:rPr>
          <w:lang w:val="fr_FR" w:bidi="fr_FR"/>
        </w:rPr>
        <w:t>Il est important de se rappeler que le vin aigre était une boisson ordinaire que buvaient généralement les soldats. Offrir du vin à Jésus était une autre façon de se moquer de lui.</w:t>
      </w:r>
    </w:p>
    <w:p>
      <w:pPr/>
      <w:r>
        <w:rPr>
          <w:lang w:val="fr_FR" w:bidi="fr_FR"/>
        </w:rPr>
      </w:r>
      <w:r>
        <w:rPr>
          <w:lang w:val="fr_FR" w:bidi="fr_FR"/>
        </w:rPr>
        <w:t>Il est important de se rappeler que Jésus utilise l'expression « En vérité, je vous le dis » pour souligner le fait que ce que Jésus était sur le point de dire était important. Il dit ensuite que le criminel sera avec lui dans le paradis.</w:t>
      </w:r>
    </w:p>
    <w:p>
      <w:pPr/>
      <w:r>
        <w:rPr>
          <w:lang w:val="fr_FR" w:bidi="fr_FR"/>
        </w:rPr>
      </w:r>
      <w:r>
        <w:rPr>
          <w:lang w:val="fr_FR" w:bidi="fr_FR"/>
        </w:rPr>
        <w:t>Il est important de se rappeler que le criminel qui réprimande l'autre reconnaît que Jésus est le Sauveur promis parce qu'il parle du royaume de Jésus, même si Jésus est sur le point de mourir.</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Simon</w:t>
      </w:r>
    </w:p>
    <w:p>
      <w:pPr>
        <w:pStyle w:val="ListBullet"/>
        <w:spacing w:line="240" w:lineRule="auto"/>
        <w:ind w:left="720"/>
      </w:pPr>
      <w:r>
        <w:rPr>
          <w:lang w:val="fr_FR" w:bidi="fr_FR"/>
        </w:rPr>
      </w:r>
      <w:r>
        <w:rPr>
          <w:lang w:val="fr_FR" w:bidi="fr_FR"/>
        </w:rPr>
        <w:t>Les femmes qui pleurent</w:t>
      </w:r>
    </w:p>
    <w:p>
      <w:pPr>
        <w:pStyle w:val="ListBullet"/>
        <w:spacing w:line="240" w:lineRule="auto"/>
        <w:ind w:left="720"/>
      </w:pPr>
      <w:r>
        <w:rPr>
          <w:lang w:val="fr_FR" w:bidi="fr_FR"/>
        </w:rPr>
      </w:r>
      <w:r>
        <w:rPr>
          <w:lang w:val="fr_FR" w:bidi="fr_FR"/>
        </w:rPr>
        <w:t>Les femmes dans l'avenir</w:t>
      </w:r>
    </w:p>
    <w:p>
      <w:pPr>
        <w:pStyle w:val="ListBullet"/>
        <w:spacing w:line="240" w:lineRule="auto"/>
        <w:ind w:left="720"/>
      </w:pPr>
      <w:r>
        <w:rPr>
          <w:lang w:val="fr_FR" w:bidi="fr_FR"/>
        </w:rPr>
      </w:r>
      <w:r>
        <w:rPr>
          <w:lang w:val="fr_FR" w:bidi="fr_FR"/>
        </w:rPr>
        <w:t>Les personnes qui voudront mourir dans l'avenir</w:t>
      </w:r>
    </w:p>
    <w:p>
      <w:pPr>
        <w:pStyle w:val="ListBullet"/>
        <w:spacing w:line="240" w:lineRule="auto"/>
        <w:ind w:left="720"/>
      </w:pPr>
      <w:r>
        <w:rPr>
          <w:lang w:val="fr_FR" w:bidi="fr_FR"/>
        </w:rPr>
      </w:r>
      <w:r>
        <w:rPr>
          <w:lang w:val="fr_FR" w:bidi="fr_FR"/>
        </w:rPr>
        <w:t>Deux criminels</w:t>
      </w:r>
    </w:p>
    <w:p>
      <w:pPr>
        <w:pStyle w:val="ListBullet"/>
        <w:spacing w:line="240" w:lineRule="auto"/>
        <w:ind w:left="720"/>
      </w:pPr>
      <w:r>
        <w:rPr>
          <w:lang w:val="fr_FR" w:bidi="fr_FR"/>
        </w:rPr>
      </w:r>
      <w:r>
        <w:rPr>
          <w:lang w:val="fr_FR" w:bidi="fr_FR"/>
        </w:rPr>
        <w:t>Les chefs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les soldats romains qui conduisent deux criminels et Jésus vers le lieu d'exécution en même temps.</w:t>
      </w:r>
    </w:p>
    <w:p>
      <w:pPr/>
      <w:r>
        <w:rPr>
          <w:lang w:val="fr_FR" w:bidi="fr_FR"/>
        </w:rPr>
      </w:r>
      <w:r>
        <w:rPr>
          <w:lang w:val="fr_FR" w:bidi="fr_FR"/>
        </w:rPr>
        <w:t>Assurez-vous que l'équipe représente Simon de Cyrène qui vient à Jérusalem en même temps que les soldats conduisent Jésus vers le lieu d'exécution.</w:t>
      </w:r>
    </w:p>
    <w:p>
      <w:pPr/>
      <w:r>
        <w:rPr>
          <w:lang w:val="fr_FR" w:bidi="fr_FR"/>
        </w:rPr>
      </w:r>
      <w:r>
        <w:rPr>
          <w:lang w:val="fr_FR" w:bidi="fr_FR"/>
        </w:rPr>
        <w:t>Assurez-vous que l'équipe joue le rôle de Jésus qui se retourne pour s'adresser aux femmes qui faisaient le deuil et se lamentaient.</w:t>
      </w:r>
    </w:p>
    <w:p>
      <w:pPr/>
      <w:r>
        <w:rPr>
          <w:lang w:val="fr_FR" w:bidi="fr_FR"/>
        </w:rPr>
      </w:r>
      <w:r>
        <w:rPr>
          <w:lang w:val="fr_FR" w:bidi="fr_FR"/>
        </w:rPr>
        <w:t>Assurez-vous que l'équipe représente la prophétie de Jésus sur la destruction de Jérusalem. Certaines des dames disent : « Bénie est la femme qui ne peut pas avoir d'enfants ». D'autres personnes supplient les montagnes et les collines pour les couvrir et les tuer.</w:t>
      </w:r>
    </w:p>
    <w:p>
      <w:pPr/>
      <w:r>
        <w:rPr>
          <w:lang w:val="fr_FR" w:bidi="fr_FR"/>
        </w:rPr>
      </w:r>
      <w:r>
        <w:rPr>
          <w:lang w:val="fr_FR" w:bidi="fr_FR"/>
        </w:rPr>
        <w:t>Assurez-vous que l'équipe représente les exécuteurs qui enlevent les vêtements de Jésus avant que Jésus ne soit cloué sur la croix pour mourir.</w:t>
      </w:r>
    </w:p>
    <w:p>
      <w:pPr/>
      <w:r>
        <w:rPr>
          <w:lang w:val="fr_FR" w:bidi="fr_FR"/>
        </w:rPr>
      </w:r>
      <w:r>
        <w:rPr>
          <w:lang w:val="fr_FR" w:bidi="fr_FR"/>
        </w:rPr>
        <w:t>Assurez-vous que l'équipe représente les chefs juifs qui se moquent de Jésus, les soldats romains qui se moquent de Jésus et l'un des criminels qui se moque de Jésus.</w:t>
      </w:r>
    </w:p>
    <w:p>
      <w:pPr/>
      <w:r>
        <w:rPr>
          <w:lang w:val="fr_FR" w:bidi="fr_FR"/>
        </w:rPr>
      </w:r>
      <w:r>
        <w:rPr>
          <w:lang w:val="fr_FR" w:bidi="fr_FR"/>
        </w:rPr>
        <w:t>Assurez-vous que l'équipe représente les soldats qui lui donnent du vin aigre, non par bonté, mais pour se moquer de lui.</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des soldats romains qui conduisent deux criminels et Jésus pour être exécuté. Simon se rend vers Jérusalem en même temps que les soldats romains forcent Jésus à porter une croix hors de la ville. Les soldats saisissent Simon et le forcent à porter la croix de Jésus vers le lieu d'exécution.</w:t>
      </w:r>
    </w:p>
    <w:p>
      <w:pPr/>
      <w:r>
        <w:rPr>
          <w:lang w:val="fr_FR" w:bidi="fr_FR"/>
        </w:rPr>
      </w:r>
      <w:r>
        <w:rPr>
          <w:lang w:val="fr_FR" w:bidi="fr_FR"/>
        </w:rPr>
        <w:t>Arrêtez la représentation : Demandez à l'acteur qui joue le rôle de Simon : « Que ressentez-vous ? » Vous entendrez peut-être des choses comme : « Choqué. Cet homme a été gravement battu. Qu'a-t-il fait pour mériter cela ? » « Apeuré. Je ne veux pas de problèmes avec les Romains », et « Compatissant. J'aiderai Jésus de quelque manière que ce soit. » Reprenez la représentation.</w:t>
      </w:r>
    </w:p>
    <w:p>
      <w:pPr/>
      <w:r>
        <w:rPr>
          <w:lang w:val="fr_FR" w:bidi="fr_FR"/>
        </w:rPr>
      </w:r>
      <w:r>
        <w:rPr>
          <w:lang w:val="fr_FR" w:bidi="fr_FR"/>
        </w:rPr>
        <w:t>Représentez une foule qui suit Jésus, y compris les chefs juifs. Certains d'entre eux sont curieux pendant que d'autres pleurent et se lamentent pour Jésus. Jésus se tourne vers les femmes qui pleurent et leur dit qu'elles ne devraient pas pleurer pour lui, mais pour la destruction à venir de Jérusalem. Jésus parle de la façon dont il sera préférable d'être sans enfant à ce moment-là. Il dit que les gens voudront mourir rapidement d'un glissement de terrain au lieu de continuer à souffrir.</w:t>
      </w:r>
    </w:p>
    <w:p>
      <w:pPr/>
      <w:r>
        <w:rPr>
          <w:lang w:val="fr_FR" w:bidi="fr_FR"/>
        </w:rPr>
      </w:r>
      <w:r>
        <w:rPr>
          <w:lang w:val="fr_FR" w:bidi="fr_FR"/>
        </w:rPr>
        <w:t>Arrêtez la représentation : Demandez à l'acteur qui joue les femmes : « Que ressentez-vous ? » Vous allez peut-être entendre des choses comme « Confus. Comment peut-il y avoir quelque chose de pire que la mort de Jésus ? » « Choqué ! Il n'y a pas de moyen que Jérusalem soit détruite », et « Épouvanté. Même maintenant, Jésus parle avec autorité de ce qui se produira. » Demandez à la personne qui joue le rôle de Jésus : « Que ressentez-vous ? » Vous entendrez peut-être des choses comme : « Épuisé. Si seulement mon peuple m'avait accepté », « Le cœur brisé. Il est difficile de penser à leur souffrance future », et « Déterminé. C'est presque fini. Je ferai un moyen pour que les gens soient restaurés vers mon Père. » Reprenez la représentation.</w:t>
      </w:r>
    </w:p>
    <w:p>
      <w:pPr/>
      <w:r>
        <w:rPr>
          <w:lang w:val="fr_FR" w:bidi="fr_FR"/>
        </w:rPr>
      </w:r>
      <w:r>
        <w:rPr>
          <w:lang w:val="fr_FR" w:bidi="fr_FR"/>
        </w:rPr>
        <w:t>Représentez tous ceux qui arrivent au Crâne. Les soldats romains dépouillent Jésus de ses vêtements et le clouent sur la croix. Jésus prie pour que Dieu pardonne à ses ennemis. Ils suspendent Jésus sur la croix et les autres criminels sont aussi crucifiés de chaque côté de lui. La foule regarde et les chefs se moquent de Jésus.</w:t>
      </w:r>
    </w:p>
    <w:p>
      <w:pPr/>
      <w:r>
        <w:rPr>
          <w:lang w:val="fr_FR" w:bidi="fr_FR"/>
        </w:rPr>
      </w:r>
      <w:r>
        <w:rPr>
          <w:lang w:val="fr_FR" w:bidi="fr_FR"/>
        </w:rPr>
        <w:t>Arrêtez la représentation : Demandez à l'acteur qui joue les chefs juifs : « Que ressentez-vous ? » Vous entendrez peut-être des choses comme : « Victorieux. Nous n'aurons plus à nous inquiéter du fait que Jésus ment au peuple », « Méprisant. Regardez-le, il ne peut pas se sauver lui-même. Tout le monde voit maintenant qu'il n'est pas le Sauveur promis », et « Jésus obtient la punition qu'il mérite ». Reprenez la représentation.</w:t>
      </w:r>
    </w:p>
    <w:p>
      <w:pPr/>
      <w:r>
        <w:rPr>
          <w:lang w:val="fr_FR" w:bidi="fr_FR"/>
        </w:rPr>
      </w:r>
      <w:r>
        <w:rPr>
          <w:lang w:val="fr_FR" w:bidi="fr_FR"/>
        </w:rPr>
        <w:t>Représentez les soldats qui tirent au sort pour les vêtements de Jésus et qui suspendent un signe au-dessus de la tête de Jésus. Ils lui donnent du vin aigre, et lui disent de se sauver lui-même. L'un des criminels se moque de Jésus et lui dit de prouver qu'il est le Sauveur promis en se sauvant lui-même ainsi que les criminels.</w:t>
      </w:r>
    </w:p>
    <w:p>
      <w:pPr/>
      <w:r>
        <w:rPr>
          <w:lang w:val="fr_FR" w:bidi="fr_FR"/>
        </w:rPr>
      </w:r>
      <w:r>
        <w:rPr>
          <w:lang w:val="fr_FR" w:bidi="fr_FR"/>
        </w:rPr>
        <w:t>Arrêtez la représentation : Demandez à l'acteur qui joue le rôle de Jésus : « Que ressentez-vous ? » Vous entendrez peut-être des choses comme : « Fatigué. Je n'ai qu'à endurer ces insultes et cette incrédulité qu'un peu plus de temps », « Brisé. Si seulement tu savais combien de personnes je sauve en restant sur cette croix », et « Seul. Personne ne me comprend vraiment. » Reprenez la représentation.</w:t>
      </w:r>
    </w:p>
    <w:p>
      <w:pPr/>
      <w:r>
        <w:rPr>
          <w:lang w:val="fr_FR" w:bidi="fr_FR"/>
        </w:rPr>
      </w:r>
      <w:r>
        <w:rPr>
          <w:lang w:val="fr_FR" w:bidi="fr_FR"/>
        </w:rPr>
        <w:t>Représentez l'autre criminel qui réprimande l'homme. Il dit que l'homme devrait craindre Dieu parce qu'il est sur le point de mourir. Le criminel demande à Jésus de se souvenir de lui dans son royaume. Jésus lui dit qu'il sera dans le paradis avec Jésus ce jour-là.</w:t>
      </w:r>
    </w:p>
    <w:p>
      <w:pPr/>
      <w:r>
        <w:rPr>
          <w:lang w:val="fr_FR" w:bidi="fr_FR"/>
        </w:rPr>
      </w:r>
      <w:r>
        <w:rPr>
          <w:lang w:val="fr_FR" w:bidi="fr_FR"/>
        </w:rPr>
        <w:t>Arrêtez la représentation : Demandez à l'acteur qui joue le criminel qui a cru en Jésus : « Que ressentez-vous ? » Vous entendrez peut-être des choses comme : « Humilié. Je suis un criminel. Je ne mérite pas d'être dans le paradis avec Jésus », « Rempli d'espoir. Je verrai Jésus et le remercierai après ma mort », et « Dans la douleur. Je suis prêt à mourir maintenant.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Pilate ordonne à ses soldats d'emmener Jésus pour être exécuté. Pendant que les soldats conduisent Jésus hors de la ville, ils forcent un homme nommé Simon à porter la croix de Jésus. </w:t>
      </w:r>
      <w:r>
        <w:rPr>
          <w:b/>
          <w:lang w:val="fr_FR" w:bidi="fr_FR"/>
        </w:rPr>
        <w:t>Croix</w:t>
      </w:r>
      <w:r>
        <w:rPr>
          <w:lang w:val="fr_FR" w:bidi="fr_FR"/>
        </w:rPr>
        <w:t xml:space="preserve"> fait référence à la traverse de croix, c'est-à-dire à l'un des deux morceaux de bois sur lesquels Jésus serait cloué. Simon devait porter la poutre en bois pour Jésus parce que Jésus était très faible du fait d'avoir été battu. Assurez-vous de traduire croix de la même façon que dans les passages précédents. </w:t>
      </w:r>
      <w:r>
        <w:rPr>
          <w:lang w:val="fr_FR" w:bidi="fr_FR"/>
        </w:rPr>
        <w:t>Croix</w:t>
      </w:r>
      <w:r>
        <w:rPr>
          <w:lang w:val="fr_FR" w:bidi="fr_FR"/>
        </w:rPr>
        <w:t xml:space="preserve"> se trouve dans le glossaire principal.</w:t>
      </w:r>
    </w:p>
    <w:p>
      <w:pPr/>
      <w:r>
        <w:rPr>
          <w:lang w:val="fr_FR" w:bidi="fr_FR"/>
        </w:rPr>
      </w:r>
      <w:r>
        <w:rPr>
          <w:lang w:val="fr_FR" w:bidi="fr_FR"/>
        </w:rPr>
        <w:t xml:space="preserve">Quand les femmes gémissent pour Jésus, il se tourne vers elles et les appelle « filles de Jérusalem ». Cela signifie que les femmes vivaient à </w:t>
      </w:r>
      <w:r>
        <w:rPr>
          <w:b/>
          <w:lang w:val="fr_FR" w:bidi="fr_FR"/>
        </w:rPr>
        <w:t>Jérusalem</w:t>
      </w:r>
      <w:r>
        <w:rPr>
          <w:lang w:val="fr_FR" w:bidi="fr_FR"/>
        </w:rPr>
        <w:t xml:space="preserve">, c'est-à-dire la capitale religieuse des Juifs. Parce que le temple était situé à Jérusalem, la ville était pleine de milliers de Juifs qui célébraient la Pâque. </w:t>
      </w:r>
      <w:r>
        <w:rPr>
          <w:lang w:val="fr_FR" w:bidi="fr_FR"/>
        </w:rPr>
        <w:t>Jérusalem</w:t>
      </w:r>
      <w:r>
        <w:rPr>
          <w:lang w:val="fr_FR" w:bidi="fr_FR"/>
        </w:rPr>
        <w:t xml:space="preserve"> se trouve dans le glossaire principal.</w:t>
      </w:r>
    </w:p>
    <w:p>
      <w:pPr/>
      <w:r>
        <w:rPr>
          <w:lang w:val="fr_FR" w:bidi="fr_FR"/>
        </w:rPr>
      </w:r>
      <w:r>
        <w:rPr>
          <w:lang w:val="fr_FR" w:bidi="fr_FR"/>
        </w:rPr>
        <w:t xml:space="preserve">Jésus dit que pendant le moment de la destruction de Jérusalem, les gens appelleront les femmes stériles « </w:t>
      </w:r>
      <w:r>
        <w:rPr>
          <w:b/>
          <w:lang w:val="fr_FR" w:bidi="fr_FR"/>
        </w:rPr>
        <w:t>bénies</w:t>
      </w:r>
      <w:r>
        <w:rPr>
          <w:lang w:val="fr_FR" w:bidi="fr_FR"/>
        </w:rPr>
        <w:t xml:space="preserve"> », c'est-à-dire qu'elles auront de la faveur. Veillez à traduire « béni » de la même manière que précédemment. Le mot </w:t>
      </w:r>
      <w:r>
        <w:rPr>
          <w:lang w:val="fr_FR" w:bidi="fr_FR"/>
        </w:rPr>
        <w:t>béni</w:t>
      </w:r>
      <w:r>
        <w:rPr>
          <w:lang w:val="fr_FR" w:bidi="fr_FR"/>
        </w:rPr>
        <w:t xml:space="preserve"> se trouve dans le glossaire principal. </w:t>
      </w:r>
    </w:p>
    <w:p>
      <w:pPr/>
      <w:r>
        <w:rPr>
          <w:lang w:val="fr_FR" w:bidi="fr_FR"/>
        </w:rPr>
      </w:r>
      <w:r>
        <w:rPr>
          <w:lang w:val="fr_FR" w:bidi="fr_FR"/>
        </w:rPr>
        <w:t xml:space="preserve">Luc mentionne deux autres criminels qui allaient être </w:t>
      </w:r>
      <w:r>
        <w:rPr>
          <w:b/>
          <w:lang w:val="fr_FR" w:bidi="fr_FR"/>
        </w:rPr>
        <w:t>crucifiés</w:t>
      </w:r>
      <w:r>
        <w:rPr>
          <w:lang w:val="fr_FR" w:bidi="fr_FR"/>
        </w:rPr>
        <w:t xml:space="preserve">, c'est-à-dire exécutés par les Romains de la pire manière possible. Les soldats flagellaient la victime, puis clouaient ses mains et ses pieds à deux morceaux de bois en forme de croix. La victime serait suspendue à la croix dans la douleur pendant des heures jusqu'à ce qu'elle meure. Assurez-vous de traduire crucifié de la même manière que vous l'avez fait dans les passages précédents. Le mot </w:t>
      </w:r>
      <w:r>
        <w:rPr>
          <w:lang w:val="fr_FR" w:bidi="fr_FR"/>
        </w:rPr>
        <w:t>crucifixion</w:t>
      </w:r>
      <w:r>
        <w:rPr>
          <w:lang w:val="fr_FR" w:bidi="fr_FR"/>
        </w:rPr>
        <w:t xml:space="preserve"> se trouve dans le Glossaire principal.</w:t>
      </w:r>
    </w:p>
    <w:p>
      <w:pPr/>
      <w:r>
        <w:rPr>
          <w:lang w:val="fr_FR" w:bidi="fr_FR"/>
        </w:rPr>
      </w:r>
      <w:r>
        <w:rPr>
          <w:lang w:val="fr_FR" w:bidi="fr_FR"/>
        </w:rPr>
        <w:t xml:space="preserve">Après que les soldats aient cloué Jésus sur la croix, il prie Dieu et demande à son père de pardonner au peuple parce qu'ils ne savent pas ce qu'ils font. </w:t>
      </w:r>
      <w:r>
        <w:rPr>
          <w:b/>
          <w:lang w:val="fr_FR" w:bidi="fr_FR"/>
        </w:rPr>
        <w:t>Pardonner</w:t>
      </w:r>
      <w:r>
        <w:rPr>
          <w:lang w:val="fr_FR" w:bidi="fr_FR"/>
        </w:rPr>
        <w:t xml:space="preserve"> signifie que Dieu ne punirait pas les personnes comme elles le méritaient pour avoir tué Jésus. Assurez-vous de traduire pardonner de la même manière que vous l'avez fait auparavant. </w:t>
      </w:r>
      <w:r>
        <w:rPr>
          <w:lang w:val="fr_FR" w:bidi="fr_FR"/>
        </w:rPr>
        <w:t>Pardonner</w:t>
      </w:r>
      <w:r>
        <w:rPr>
          <w:lang w:val="fr_FR" w:bidi="fr_FR"/>
        </w:rPr>
        <w:t xml:space="preserve"> est dans le glossaire principal.</w:t>
      </w:r>
    </w:p>
    <w:p>
      <w:pPr/>
      <w:r>
        <w:rPr>
          <w:lang w:val="fr_FR" w:bidi="fr_FR"/>
        </w:rPr>
      </w:r>
      <w:r>
        <w:rPr>
          <w:lang w:val="fr_FR" w:bidi="fr_FR"/>
        </w:rPr>
        <w:t xml:space="preserve">Pendant que Jésus est suspendu sur la croix, les soldats tirent au sort pour décider qui obtiendra quels morceaux de vêtements de Jésus. </w:t>
      </w:r>
      <w:r>
        <w:rPr>
          <w:b/>
          <w:lang w:val="fr_FR" w:bidi="fr_FR"/>
        </w:rPr>
        <w:t>Tirer au sort</w:t>
      </w:r>
      <w:r>
        <w:rPr>
          <w:lang w:val="fr_FR" w:bidi="fr_FR"/>
        </w:rPr>
        <w:t xml:space="preserve"> fait référence au fait de jeter de petits objets comme des rochers ou des bâtons et de regarder la façon dont ils atterrissent pour décider qui est choisi. Tirer au sort était une façon de décider quelque chose de difficile par le hasard.</w:t>
      </w:r>
    </w:p>
    <w:p>
      <w:pPr/>
      <w:r>
        <w:rPr>
          <w:lang w:val="fr_FR" w:bidi="fr_FR"/>
        </w:rPr>
      </w:r>
      <w:r>
        <w:rPr>
          <w:lang w:val="fr_FR" w:bidi="fr_FR"/>
        </w:rPr>
        <w:t xml:space="preserve">Les </w:t>
      </w:r>
      <w:r>
        <w:rPr>
          <w:b/>
          <w:lang w:val="fr_FR" w:bidi="fr_FR"/>
        </w:rPr>
        <w:t>chefs</w:t>
      </w:r>
      <w:r>
        <w:rPr>
          <w:lang w:val="fr_FR" w:bidi="fr_FR"/>
        </w:rPr>
        <w:t xml:space="preserve"> dans la foule se moquent ou insultent Jésus. Le mot chefs fait référence aux chefs juifs, qui auraient inclus les chefs religieux et les anciens juifs. Ils disent : « Il a </w:t>
      </w:r>
      <w:r>
        <w:rPr>
          <w:b/>
          <w:lang w:val="fr_FR" w:bidi="fr_FR"/>
        </w:rPr>
        <w:t>sauvé</w:t>
      </w:r>
      <w:r>
        <w:rPr>
          <w:lang w:val="fr_FR" w:bidi="fr_FR"/>
        </w:rPr>
        <w:t xml:space="preserve"> les autres, qu'il se sauve lui-même s'il est le </w:t>
      </w:r>
      <w:r>
        <w:rPr>
          <w:b/>
          <w:lang w:val="fr_FR" w:bidi="fr_FR"/>
        </w:rPr>
        <w:t>Messie</w:t>
      </w:r>
      <w:r>
        <w:rPr>
          <w:lang w:val="fr_FR" w:bidi="fr_FR"/>
        </w:rPr>
        <w:t xml:space="preserve"> de Dieu, l'Élu ». Ils voulaient probablement dire que Jésus a sauvé les autres en les guérissant. Messie et Élu font référence à la personne que Dieu a choisie et a promis d'envoyer comme roi et Sauveur. Bien que Jésus soit le Sauveur promis, les chefs juifs et les soldats romains ne le croient pas. Ils se moquent donc de lui à la place. Assurez-vous de traduire Messie et sauvé de la même manière que vous l'avez fait auparavant. Les deux termes, </w:t>
      </w:r>
      <w:r>
        <w:rPr>
          <w:lang w:val="fr_FR" w:bidi="fr_FR"/>
        </w:rPr>
        <w:t>Messie</w:t>
      </w:r>
      <w:r>
        <w:rPr>
          <w:lang w:val="fr_FR" w:bidi="fr_FR"/>
        </w:rPr>
        <w:t xml:space="preserve"> et </w:t>
      </w:r>
      <w:r>
        <w:rPr>
          <w:lang w:val="fr_FR" w:bidi="fr_FR"/>
        </w:rPr>
        <w:t>sauvé</w:t>
      </w:r>
      <w:r>
        <w:rPr>
          <w:lang w:val="fr_FR" w:bidi="fr_FR"/>
        </w:rPr>
        <w:t>, se trouvent dans le glossaire principal.</w:t>
      </w:r>
    </w:p>
    <w:p>
      <w:pPr/>
      <w:r>
        <w:rPr>
          <w:lang w:val="fr_FR" w:bidi="fr_FR"/>
        </w:rPr>
      </w:r>
      <w:r>
        <w:rPr>
          <w:lang w:val="fr_FR" w:bidi="fr_FR"/>
        </w:rPr>
        <w:t xml:space="preserve">Les Romains mettent un signe au-dessus de Jésus qui dit « Roi des </w:t>
      </w:r>
      <w:r>
        <w:rPr>
          <w:b/>
          <w:lang w:val="fr_FR" w:bidi="fr_FR"/>
        </w:rPr>
        <w:t>Juifs</w:t>
      </w:r>
      <w:r>
        <w:rPr>
          <w:lang w:val="fr_FR" w:bidi="fr_FR"/>
        </w:rPr>
        <w:t xml:space="preserve"> ». Le mot Juifs fait référence aux personnes spéciales de Dieu à qui il a promis qu'il donnerait la terre d'Israël. Ils sont les descendants d'</w:t>
      </w:r>
      <w:r>
        <w:rPr>
          <w:lang w:val="fr_FR" w:bidi="fr_FR"/>
        </w:rPr>
        <w:t>Abraham</w:t>
      </w:r>
      <w:r>
        <w:rPr>
          <w:lang w:val="fr_FR" w:bidi="fr_FR"/>
        </w:rPr>
        <w:t xml:space="preserve">. Assurez-vous de traduire Juifs de la même façon qu'avant. Le mot </w:t>
      </w:r>
      <w:r>
        <w:rPr>
          <w:lang w:val="fr_FR" w:bidi="fr_FR"/>
        </w:rPr>
        <w:t>Juif</w:t>
      </w:r>
      <w:r>
        <w:rPr>
          <w:lang w:val="fr_FR" w:bidi="fr_FR"/>
        </w:rPr>
        <w:t xml:space="preserve"> se trouve dans le glossaire principal. </w:t>
      </w:r>
    </w:p>
    <w:p>
      <w:pPr/>
      <w:r>
        <w:rPr>
          <w:lang w:val="fr_FR" w:bidi="fr_FR"/>
        </w:rPr>
      </w:r>
      <w:r>
        <w:rPr>
          <w:lang w:val="fr_FR" w:bidi="fr_FR"/>
        </w:rPr>
        <w:t xml:space="preserve">L'un des criminels insulte aussi Jésus de la même manière. En insultant Jésus, le criminel </w:t>
      </w:r>
      <w:r>
        <w:rPr>
          <w:b/>
          <w:lang w:val="fr_FR" w:bidi="fr_FR"/>
        </w:rPr>
        <w:t>blasphème</w:t>
      </w:r>
      <w:r>
        <w:rPr>
          <w:lang w:val="fr_FR" w:bidi="fr_FR"/>
        </w:rPr>
        <w:t xml:space="preserve">, c'est-à-dire déshonore Dieu. Assurez-vous de traduire blasphémer de la même façon que dans les passages précédents. </w:t>
      </w:r>
      <w:r>
        <w:rPr>
          <w:lang w:val="fr_FR" w:bidi="fr_FR"/>
        </w:rPr>
        <w:t>Blasphème</w:t>
      </w:r>
      <w:r>
        <w:rPr>
          <w:lang w:val="fr_FR" w:bidi="fr_FR"/>
        </w:rPr>
        <w:t xml:space="preserve"> se trouve dans le Glossaire principal.</w:t>
      </w:r>
    </w:p>
    <w:p>
      <w:pPr/>
      <w:r>
        <w:rPr>
          <w:lang w:val="fr_FR" w:bidi="fr_FR"/>
        </w:rPr>
      </w:r>
      <w:r>
        <w:rPr>
          <w:lang w:val="fr_FR" w:bidi="fr_FR"/>
        </w:rPr>
        <w:t xml:space="preserve">L'autre criminel réprimande l'homme et lui demande s'il ne craint pas Dieu. </w:t>
      </w:r>
      <w:r>
        <w:rPr>
          <w:b/>
          <w:lang w:val="fr_FR" w:bidi="fr_FR"/>
        </w:rPr>
        <w:t>Craindre Dieu</w:t>
      </w:r>
      <w:r>
        <w:rPr>
          <w:lang w:val="fr_FR" w:bidi="fr_FR"/>
        </w:rPr>
        <w:t xml:space="preserve"> fait référence au fait d'avoir de la révérence, de l'honneur et du respect pour Dieu. Dans ce cas-là, l'homme devrait craindre Dieu par crainte de la punition. Assurez-vous de traduire la crainte de Dieu de la même manière que vous l'avez fait auparavant. </w:t>
      </w:r>
      <w:r>
        <w:rPr>
          <w:lang w:val="fr_FR" w:bidi="fr_FR"/>
        </w:rPr>
        <w:t>Crainte de Dieu</w:t>
      </w:r>
      <w:r>
        <w:rPr>
          <w:lang w:val="fr_FR" w:bidi="fr_FR"/>
        </w:rPr>
        <w:t xml:space="preserve"> se trouve dans le Glossaire principal.</w:t>
      </w:r>
    </w:p>
    <w:p>
      <w:pPr/>
      <w:r>
        <w:rPr>
          <w:lang w:val="fr_FR" w:bidi="fr_FR"/>
        </w:rPr>
      </w:r>
      <w:r>
        <w:rPr>
          <w:lang w:val="fr_FR" w:bidi="fr_FR"/>
        </w:rPr>
        <w:t xml:space="preserve">Le criminel demande à Jésus de se souvenir de lui quand il viendra dans son royaume. Ici, </w:t>
      </w:r>
      <w:r>
        <w:rPr>
          <w:b/>
          <w:lang w:val="fr_FR" w:bidi="fr_FR"/>
        </w:rPr>
        <w:t>royaume</w:t>
      </w:r>
      <w:r>
        <w:rPr>
          <w:lang w:val="fr_FR" w:bidi="fr_FR"/>
        </w:rPr>
        <w:t xml:space="preserve"> fait référence au fait que Jésus règne sur son peuple comme roi. Dieu choisit Jésus et l'envoie comme roi et Sauveur. Assurez-vous de traduire royaume de la même façon que précédemment. Le mot « </w:t>
      </w:r>
      <w:r>
        <w:rPr>
          <w:lang w:val="fr_FR" w:bidi="fr_FR"/>
        </w:rPr>
        <w:t>royaume</w:t>
      </w:r>
      <w:r>
        <w:rPr>
          <w:lang w:val="fr_FR" w:bidi="fr_FR"/>
        </w:rPr>
        <w:t xml:space="preserve"> » se trouve dans le glossaire principal.</w:t>
      </w:r>
    </w:p>
    <w:p>
      <w:pPr/>
      <w:r>
        <w:rPr>
          <w:lang w:val="fr_FR" w:bidi="fr_FR"/>
        </w:rPr>
      </w:r>
      <w:r>
        <w:rPr>
          <w:lang w:val="fr_FR" w:bidi="fr_FR"/>
        </w:rPr>
        <w:t xml:space="preserve">Jésus dit que l'homme sera avec lui dans le paradis ce même jour. Le </w:t>
      </w:r>
      <w:r>
        <w:rPr>
          <w:b/>
          <w:lang w:val="fr_FR" w:bidi="fr_FR"/>
        </w:rPr>
        <w:t>paradis</w:t>
      </w:r>
      <w:r>
        <w:rPr>
          <w:lang w:val="fr_FR" w:bidi="fr_FR"/>
        </w:rPr>
        <w:t xml:space="preserve"> fait référence au lieu où les personnes justes, c'est-à-dire les personnes qui ont une bonne relation avec Dieu, vont après leur mort. C'est très similaire au mot cieux, c'est-à-dire le lieu où vit Dieu. Le mot </w:t>
      </w:r>
      <w:r>
        <w:rPr>
          <w:lang w:val="fr_FR" w:bidi="fr_FR"/>
        </w:rPr>
        <w:t>paradis</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23:44–49</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23.44–49.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les soldats romains avaient conduit Jésus et deux criminels vers une colline à l'extérieur de Jérusalem et les avaient crucifiés, c'est-à-dire exécutés. Une foule regarde Jésus mourir pendant qu'il est cloué sur une croix. Beaucoup de personnes se moquent de lui pour avoir prétendu être le Sauveur promis. Mais un criminel croyait en Jésus, et Jésus dit qu'il serait dans le paradis avec Jésus ce jour-là. Jésus meurt maintenant sur la croix.</w:t>
      </w:r>
    </w:p>
    <w:p>
      <w:pPr/>
      <w:r>
        <w:rPr>
          <w:lang w:val="fr_FR" w:bidi="fr_FR"/>
        </w:rPr>
      </w:r>
      <w:r>
        <w:rPr>
          <w:lang w:val="fr_FR" w:bidi="fr_FR"/>
        </w:rPr>
        <w:t>Arrêtez et montrez à votre équipe une image d'une croix.</w:t>
      </w:r>
    </w:p>
    <w:p>
      <w:pPr/>
      <w:r>
        <w:rPr>
          <w:lang w:val="fr_FR" w:bidi="fr_FR"/>
        </w:rPr>
      </w:r>
      <w:r>
        <w:rPr>
          <w:lang w:val="fr_FR" w:bidi="fr_FR"/>
        </w:rPr>
        <w:t>Les deux criminels et Jésus sont suspendus sur trois croix en bois et meurent lentement. En disant « Il était maintenant », Luc nous dit qu'un certain temps s'est écoulé depuis que Jésus a répondu au criminel qui croyait en lui. Dans ce contexte, la première heure est le lever du soleil. Vers la sixième heure, c'est-à-dire midi quand le soleil était haut dans le ciel, les ténèbres viennent sur la terre entière pendant trois heures. La neuvième heure fait référence à mi-chemin entre midi et le coucher du soleil.</w:t>
      </w:r>
    </w:p>
    <w:p>
      <w:pPr/>
      <w:r>
        <w:rPr>
          <w:lang w:val="fr_FR" w:bidi="fr_FR"/>
        </w:rPr>
      </w:r>
      <w:r>
        <w:rPr>
          <w:lang w:val="fr_FR" w:bidi="fr_FR"/>
        </w:rPr>
        <w:t>Arrêtez-vous et discutez avec votre équipe : comment les personnes dans votre culture nomment-elles les différentes parties de la journée ?</w:t>
      </w:r>
    </w:p>
    <w:p>
      <w:pPr/>
      <w:r>
        <w:rPr>
          <w:lang w:val="fr_FR" w:bidi="fr_FR"/>
        </w:rPr>
      </w:r>
      <w:r>
        <w:rPr>
          <w:lang w:val="fr_FR" w:bidi="fr_FR"/>
        </w:rPr>
        <w:t>Nous ne savons pas si les ténèbres n'affectaient que la terre où Jésus était en train de mourir, ou aussi d'autres pays. Il faisait sombre parce que le soleil avait disparu, c'est-à-dire avait arrêté de briller. Dieu a peut-être fait quelque chose pour bloquer la lumière du soleil pour qu'elle ne puisse pas briller sur une partie de la terre. Parce que la Pâque, une fête religieuse juive, avait lieu pendant une pleine lune, une éclipse aurait été impossible. La lune ne pouvait pas avoir été entre le soleil et la terre comme ce qui se produit pendant une éclipse.</w:t>
      </w:r>
    </w:p>
    <w:p>
      <w:pPr/>
      <w:r>
        <w:rPr>
          <w:lang w:val="fr_FR" w:bidi="fr_FR"/>
        </w:rPr>
      </w:r>
      <w:r>
        <w:rPr>
          <w:lang w:val="fr_FR" w:bidi="fr_FR"/>
        </w:rPr>
        <w:t>Alors qu'il faisait sombre, le rideau du temple se déchire en deux, c'est-à-dire se fend de haut en bas. Tout le monde croit que Dieu a fait que cela s'est produit, mais cela n'est pas dit directement. Cela se produit dans la ville de Jérusalem. Les personnes qui regardent Jésus mourir juste à l'extérieur de la ville n'auraient donc pas pu voir cela se produire à ce moment-là. Temple fait référence à la maison de Dieu. Bien que le temple ait eu treize rideaux, cela fait très probablement référence au rideau qui divisait un lieu très saint, le Saint des Saints, du reste du temple. Le rideau épais faisait environ 25 m de haut. Le Saint des Saints était une pièce où seul le principal sacrificateur pouvait entrer une fois par an pour offrir des sacrifices pour les péchés du peuple. C'était aussi le lieu où vivait la présence de Dieu parmi le peuple juif.</w:t>
      </w:r>
    </w:p>
    <w:p>
      <w:pPr/>
      <w:r>
        <w:rPr>
          <w:lang w:val="fr_FR" w:bidi="fr_FR"/>
        </w:rPr>
      </w:r>
      <w:r>
        <w:rPr>
          <w:lang w:val="fr_FR" w:bidi="fr_FR"/>
        </w:rPr>
        <w:t>Arrêtez-vous et montrez à votre équipe un diagramme du temple et où se trouvait le rideau. Montrez une image de ce à quoi aurait ressemblé le rideau.</w:t>
      </w:r>
    </w:p>
    <w:p>
      <w:pPr/>
      <w:r>
        <w:rPr>
          <w:lang w:val="fr_FR" w:bidi="fr_FR"/>
        </w:rPr>
      </w:r>
      <w:r>
        <w:rPr>
          <w:lang w:val="fr_FR" w:bidi="fr_FR"/>
        </w:rPr>
        <w:t xml:space="preserve">Il y a beaucoup d'interprétations de la signification du fait que Dieu déchire le rideau du temple parce qu'il est difficile à interpréter et les spécialistes ne sont pas d'accord. Certains exégètes croient que cela symbolise la destruction à venir de Jérusalem. D'autres croient que cela symbolise l'ouverture du salut à tout le monde. Dieu se détourne du temple pour accomplir ses objectifs à travers d'autres moyens : la mort de son Fils unique. </w:t>
      </w:r>
    </w:p>
    <w:p>
      <w:pPr/>
      <w:r>
        <w:rPr>
          <w:lang w:val="fr_FR" w:bidi="fr_FR"/>
        </w:rPr>
      </w:r>
      <w:r>
        <w:rPr>
          <w:lang w:val="fr_FR" w:bidi="fr_FR"/>
        </w:rPr>
        <w:t>Après cela, Jésus prie Dieu à haute voix. Jésus appelle Dieu « Père » et fait confiance à Dieu pour prendre soin de son esprit. « Entre les mains de Dieu » signifie sous les soins et la protection de Dieu. Jésus utilisait les paroles d'un Psaume qui décrit le Sauveur promis qui souffre en se mettant lui-même entre les soins de Dieu. Esprit fait référence à Jésus lui-même, mais pas à son corps physique. Jésus était sur le point de quitter son corps et d'aller vers Dieu. Jésus pousse ensuite son dernier souffle, c'est-à-dire meurt.</w:t>
      </w:r>
    </w:p>
    <w:p>
      <w:pPr/>
      <w:r>
        <w:rPr>
          <w:lang w:val="fr_FR" w:bidi="fr_FR"/>
        </w:rPr>
      </w:r>
      <w:r>
        <w:rPr>
          <w:lang w:val="fr_FR" w:bidi="fr_FR"/>
        </w:rPr>
        <w:t>Arrêtez-vous et discutez avec votre équipe : quelles sont des façons polies de parler de quelqu'un qui meurt dans votre culture ?</w:t>
      </w:r>
    </w:p>
    <w:p>
      <w:pPr/>
      <w:r>
        <w:rPr>
          <w:lang w:val="fr_FR" w:bidi="fr_FR"/>
        </w:rPr>
      </w:r>
      <w:r>
        <w:rPr>
          <w:lang w:val="fr_FR" w:bidi="fr_FR"/>
        </w:rPr>
        <w:t>Il y avait un centurion romain, c'est-à-dire un fonctionnaire qui était le chef de cent soldats. Il était responsable des exécutions. Quand le soldat voit les ténèbres et Jésus mourir en faisant confiance à Dieu, il commence à louer Dieu. En disant « Sûrement », le soldat disait qu'il était convaincu que Jésus était juste, c'est-à-dire un homme innocent, et n'avait rien fait de mal.</w:t>
      </w:r>
    </w:p>
    <w:p>
      <w:pPr/>
      <w:r>
        <w:rPr>
          <w:lang w:val="fr_FR" w:bidi="fr_FR"/>
        </w:rPr>
      </w:r>
      <w:r>
        <w:rPr>
          <w:lang w:val="fr_FR" w:bidi="fr_FR"/>
        </w:rPr>
        <w:t>Quand la foule voit Jésus mourir en faisant confiance à Dieu, ils pleurent en battant leur poitrine. Dans cette culture, cela exprimait de la tristesse et de la détresse Les personnes réalisent que Jésus était innocent et qu'il ne méritait pas de souffrir si terriblement. Ils partent et vont vers leurs maisons avec le cœur brisé.</w:t>
      </w:r>
    </w:p>
    <w:p>
      <w:pPr/>
      <w:r>
        <w:rPr>
          <w:lang w:val="fr_FR" w:bidi="fr_FR"/>
        </w:rPr>
      </w:r>
      <w:r>
        <w:rPr>
          <w:lang w:val="fr_FR" w:bidi="fr_FR"/>
        </w:rPr>
        <w:t>Arrêtez-vous et discutez avec votre équipe : comment les gens expriment-ils une profonde détresse ou de la tristesse dans votre culture ?</w:t>
      </w:r>
    </w:p>
    <w:p>
      <w:pPr/>
      <w:r>
        <w:rPr>
          <w:lang w:val="fr_FR" w:bidi="fr_FR"/>
        </w:rPr>
      </w:r>
      <w:r>
        <w:rPr>
          <w:lang w:val="fr_FR" w:bidi="fr_FR"/>
        </w:rPr>
        <w:t>Mais les hommes et les femmes qui étaient les amis personnels de Jésus, comme ses disciples, restaient et se tenaient à distance. Cela incluait les femmes qui avaient suivi Jésus depuis la Galilée, c'est-à-dire la région où Jésus avait commencé son ministère, vers Jérusalem. Il est très probable que les soldats ne les laisseraient pas s'approcher du corps de Jésus. Ils se tiennent donc pour veiller pour voir ce qui se produirait. Les trois groupes de personnes qui regardaient Jésus mourir ont réagi de différentes manières à la mort de Jésus. Le commandant romain loue Dieu, la foule juive pleure l'erreur qu'ils ont faite, et les disciples les plus proches de Jésus attendent et veillent à distance.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et deux criminels meurent sur leurs croix. Une foule et des soldats les regardent. À midi, les ténèbres couvrent la terre pendant trois heures et Dieu déchire le rideau du temple en deux.</w:t>
      </w:r>
    </w:p>
    <w:p>
      <w:pPr/>
      <w:r>
        <w:rPr>
          <w:lang w:val="fr_FR" w:bidi="fr_FR"/>
        </w:rPr>
      </w:r>
      <w:r>
        <w:rPr>
          <w:b/>
          <w:lang w:val="fr_FR" w:bidi="fr_FR"/>
        </w:rPr>
        <w:t>Deuxième partie :</w:t>
      </w:r>
      <w:r>
        <w:rPr>
          <w:lang w:val="fr_FR" w:bidi="fr_FR"/>
        </w:rPr>
        <w:t xml:space="preserve"> Jésus crie vers Dieu, puis il meurt. Un centurion dit que Jésus était un homme juste. La foule s'en va avec tristesse. Les amis de Jésus restent et veillent à distance.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Deux criminels</w:t>
      </w:r>
    </w:p>
    <w:p>
      <w:pPr>
        <w:pStyle w:val="ListBullet"/>
        <w:spacing w:line="240" w:lineRule="auto"/>
        <w:ind w:left="720"/>
      </w:pPr>
      <w:r>
        <w:rPr>
          <w:lang w:val="fr_FR" w:bidi="fr_FR"/>
        </w:rPr>
      </w:r>
      <w:r>
        <w:rPr>
          <w:lang w:val="fr_FR" w:bidi="fr_FR"/>
        </w:rPr>
        <w:t>Les gens dans le temple</w:t>
      </w:r>
    </w:p>
    <w:p>
      <w:pPr>
        <w:pStyle w:val="ListBullet"/>
        <w:spacing w:line="240" w:lineRule="auto"/>
        <w:ind w:left="720"/>
      </w:pPr>
      <w:r>
        <w:rPr>
          <w:lang w:val="fr_FR" w:bidi="fr_FR"/>
        </w:rPr>
      </w:r>
      <w:r>
        <w:rPr>
          <w:lang w:val="fr_FR" w:bidi="fr_FR"/>
        </w:rPr>
        <w:t>Le centurion</w:t>
      </w:r>
    </w:p>
    <w:p>
      <w:pPr>
        <w:pStyle w:val="ListBullet"/>
        <w:spacing w:line="240" w:lineRule="auto"/>
        <w:ind w:left="720"/>
      </w:pPr>
      <w:r>
        <w:rPr>
          <w:lang w:val="fr_FR" w:bidi="fr_FR"/>
        </w:rPr>
      </w:r>
      <w:r>
        <w:rPr>
          <w:lang w:val="fr_FR" w:bidi="fr_FR"/>
        </w:rPr>
        <w:t>Les amis de Jésus (y compris les femmes)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et les deux criminels souffrent terriblement pendant qu'ils meurent sur leurs croix. Les exécutions sont publiques puisque les soldats romains et une foule les regarde mourir.</w:t>
      </w:r>
    </w:p>
    <w:p>
      <w:pPr/>
      <w:r>
        <w:rPr>
          <w:lang w:val="fr_FR" w:bidi="fr_FR"/>
        </w:rPr>
      </w:r>
      <w:r>
        <w:rPr>
          <w:lang w:val="fr_FR" w:bidi="fr_FR"/>
        </w:rPr>
        <w:t>Il est important de se rappeler qu'il y a trois groupes de témoins : les soldats romains, la foule juive et le groupe des amis les plus proches de Jésus qui se tenaient à distance. Quand Jésus meurt, le commandant romain loue Dieu, la foule est triste, et les amis de Jésus veillent à distance.</w:t>
      </w:r>
    </w:p>
    <w:p>
      <w:pPr/>
      <w:r>
        <w:rPr>
          <w:lang w:val="fr_FR" w:bidi="fr_FR"/>
        </w:rPr>
      </w:r>
      <w:r>
        <w:rPr>
          <w:lang w:val="fr_FR" w:bidi="fr_FR"/>
        </w:rPr>
        <w:t>Il est important de se rappeler que les amis les plus proches de Jésus, les hommes et les femmes, se tenaient à distance. Cela incluait très probablement les disciples de Jésus, c'est-à-dire les suiveurs les plus proches.</w:t>
      </w:r>
    </w:p>
    <w:p>
      <w:pPr/>
      <w:r>
        <w:rPr>
          <w:lang w:val="fr_FR" w:bidi="fr_FR"/>
        </w:rPr>
      </w:r>
      <w:r>
        <w:rPr>
          <w:lang w:val="fr_FR" w:bidi="fr_FR"/>
        </w:rPr>
        <w:t>Il est important de se rappeler que c'est Dieu qui fait que le soleil s'arrête de briller et fait que le rideau du temple se déchire en deux. Ces deux événements se produisent en même temps.</w:t>
      </w:r>
    </w:p>
    <w:p>
      <w:pPr/>
      <w:r>
        <w:rPr>
          <w:lang w:val="fr_FR" w:bidi="fr_FR"/>
        </w:rPr>
      </w:r>
      <w:r>
        <w:rPr>
          <w:lang w:val="fr_FR" w:bidi="fr_FR"/>
        </w:rPr>
        <w:t>Il est important de se rappeler que quand Jésus dit « entre tes mains », cette expression ne fait pas référence aux mains physiques, mais laisse entendre « sous tes soins ».</w:t>
      </w:r>
    </w:p>
    <w:p>
      <w:pPr/>
      <w:r>
        <w:rPr>
          <w:lang w:val="fr_FR" w:bidi="fr_FR"/>
        </w:rPr>
      </w:r>
      <w:r>
        <w:rPr>
          <w:lang w:val="fr_FR" w:bidi="fr_FR"/>
        </w:rPr>
        <w:t>Il est important de se rappeler que « il a rendu son dernier souffle » est une façon polie de dire que Jésus est mort.</w:t>
      </w:r>
    </w:p>
    <w:p>
      <w:pPr/>
      <w:r>
        <w:rPr>
          <w:lang w:val="fr_FR" w:bidi="fr_FR"/>
        </w:rPr>
      </w:r>
      <w:r>
        <w:rPr>
          <w:lang w:val="fr_FR" w:bidi="fr_FR"/>
        </w:rPr>
        <w:t>Il est important de se rappeler que quand le centurion dit « certainement » ou « sûrement », cela signifie qu'il n'a pas de doute au sujet de l'innocence de Jésus.</w:t>
      </w:r>
    </w:p>
    <w:p>
      <w:pPr/>
      <w:r>
        <w:rPr>
          <w:lang w:val="fr_FR" w:bidi="fr_FR"/>
        </w:rPr>
      </w:r>
      <w:r>
        <w:rPr>
          <w:lang w:val="fr_FR" w:bidi="fr_FR"/>
        </w:rPr>
        <w:t>Il est important de se rappeler que le centurion romain était responsable des exécutions. Après avoir vu Jésus mourir, il loue Dieu en disant que Jésus était juste ou innocent.</w:t>
      </w:r>
    </w:p>
    <w:p>
      <w:pPr/>
      <w:r>
        <w:rPr>
          <w:lang w:val="fr_FR" w:bidi="fr_FR"/>
        </w:rPr>
      </w:r>
      <w:r>
        <w:rPr>
          <w:lang w:val="fr_FR" w:bidi="fr_FR"/>
        </w:rPr>
        <w:t>Il est important de se rappeler qu'en battant leurs poitrines, la foule montre de la tristesse. Ils réalisent que Jésus ne méritait pas de souffrir si terriblement. C'étaient certaines des mêmes personnes qui avaient crié plus tôt pour que Pilate crucifie Jésus.</w:t>
      </w:r>
    </w:p>
    <w:p>
      <w:pPr/>
      <w:r>
        <w:rPr>
          <w:lang w:val="fr_FR" w:bidi="fr_FR"/>
        </w:rPr>
      </w:r>
      <w:r>
        <w:rPr>
          <w:lang w:val="fr_FR" w:bidi="fr_FR"/>
        </w:rPr>
        <w:t>Il est important de se rappeler que quand la foule s'en va, ils retournaient vers la ville de Jérusalem depuis la colline à l'extérieur de la ville où les soldats avaient exécuté Jésus.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Deux criminels</w:t>
      </w:r>
    </w:p>
    <w:p>
      <w:pPr>
        <w:pStyle w:val="ListBullet"/>
        <w:spacing w:line="240" w:lineRule="auto"/>
        <w:ind w:left="720"/>
      </w:pPr>
      <w:r>
        <w:rPr>
          <w:lang w:val="fr_FR" w:bidi="fr_FR"/>
        </w:rPr>
      </w:r>
      <w:r>
        <w:rPr>
          <w:lang w:val="fr_FR" w:bidi="fr_FR"/>
        </w:rPr>
        <w:t>Les gens dans le temple</w:t>
      </w:r>
    </w:p>
    <w:p>
      <w:pPr>
        <w:pStyle w:val="ListBullet"/>
        <w:spacing w:line="240" w:lineRule="auto"/>
        <w:ind w:left="720"/>
      </w:pPr>
      <w:r>
        <w:rPr>
          <w:lang w:val="fr_FR" w:bidi="fr_FR"/>
        </w:rPr>
      </w:r>
      <w:r>
        <w:rPr>
          <w:lang w:val="fr_FR" w:bidi="fr_FR"/>
        </w:rPr>
        <w:t>Le centurion</w:t>
      </w:r>
    </w:p>
    <w:p>
      <w:pPr>
        <w:pStyle w:val="ListBullet"/>
        <w:spacing w:line="240" w:lineRule="auto"/>
        <w:ind w:left="720"/>
      </w:pPr>
      <w:r>
        <w:rPr>
          <w:lang w:val="fr_FR" w:bidi="fr_FR"/>
        </w:rPr>
      </w:r>
      <w:r>
        <w:rPr>
          <w:lang w:val="fr_FR" w:bidi="fr_FR"/>
        </w:rPr>
        <w:t>Les amis de Jésus (y compris les femmes)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Jésus et les deux criminels en train de mourir sur leurs croix. Une foule et les soldats romains se tiennent pour veiller, mais les amis les plus proches de Jésus se tiennent à distance.</w:t>
      </w:r>
    </w:p>
    <w:p>
      <w:pPr/>
      <w:r>
        <w:rPr>
          <w:lang w:val="fr_FR" w:bidi="fr_FR"/>
        </w:rPr>
      </w:r>
      <w:r>
        <w:rPr>
          <w:lang w:val="fr_FR" w:bidi="fr_FR"/>
        </w:rPr>
        <w:t>Assurez-vous que l'équipe représente Dieu qui fait que le soleil ne brille pas et que les gens sont surpris quand les ténèbres recouvrent la terre pendant la partie la plus lumineuse de la journée.</w:t>
      </w:r>
    </w:p>
    <w:p>
      <w:pPr/>
      <w:r>
        <w:rPr>
          <w:lang w:val="fr_FR" w:bidi="fr_FR"/>
        </w:rPr>
      </w:r>
      <w:r>
        <w:rPr>
          <w:lang w:val="fr_FR" w:bidi="fr_FR"/>
        </w:rPr>
        <w:t>Assurez-vous que l'équipe représente Dieu qui fait que le rideau dans le temple se déchire en deux morceaux dans le temple.</w:t>
      </w:r>
    </w:p>
    <w:p>
      <w:pPr/>
      <w:r>
        <w:rPr>
          <w:lang w:val="fr_FR" w:bidi="fr_FR"/>
        </w:rPr>
      </w:r>
      <w:r>
        <w:rPr>
          <w:lang w:val="fr_FR" w:bidi="fr_FR"/>
        </w:rPr>
        <w:t>Assurez-vous que l'équipe représente le centurion qui loue Dieu et la foule qui pleure après la mort de Jésus.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et les deux criminels qui sont suspendus sur leurs croix. Les soldats romains, une foule et les amis de Jésus veillent. Dieu fait que la terre s'assombrisse. En même temps, représentez Dieu qui fait que le rideau du temple se déchire à l'intérieur de la ville de Jérusalem.</w:t>
      </w:r>
    </w:p>
    <w:p>
      <w:pPr/>
      <w:r>
        <w:rPr>
          <w:lang w:val="fr_FR" w:bidi="fr_FR"/>
        </w:rPr>
      </w:r>
      <w:r>
        <w:rPr>
          <w:lang w:val="fr_FR" w:bidi="fr_FR"/>
        </w:rPr>
        <w:t>Arrêtez la représentation. Demandez à l'acteur qui joue le rôle de la foule : « Que ressentez-vous ? » Vous entendrez peut-être des choses comme : « Terrifié. Que se passe-t-il ? » « Inquiet. Cela ne peut pas être un bon signe », et « Qu'avons-nous fait ? » Demandez à l'acteur qui joue les personnes dans le temple : « Que ressentez-vous ? » Vous entendrez peut-être des choses comme : « Apeuré. Le rideau est déchiré. Qui est responsable ? » « Rempli de crainte. Dieu est en colère contre nous » et « Confus. Que se passe-t-il ? », Redémarrez la représentation.</w:t>
      </w:r>
    </w:p>
    <w:p>
      <w:pPr/>
      <w:r>
        <w:rPr>
          <w:lang w:val="fr_FR" w:bidi="fr_FR"/>
        </w:rPr>
      </w:r>
      <w:r>
        <w:rPr>
          <w:lang w:val="fr_FR" w:bidi="fr_FR"/>
        </w:rPr>
        <w:t>Représentez Jésus en train de prier Dieu.</w:t>
      </w:r>
    </w:p>
    <w:p>
      <w:pPr/>
      <w:r>
        <w:rPr>
          <w:lang w:val="fr_FR" w:bidi="fr_FR"/>
        </w:rPr>
      </w:r>
      <w:r>
        <w:rPr>
          <w:lang w:val="fr_FR" w:bidi="fr_FR"/>
        </w:rPr>
        <w:t>Arrêtez la représentation : Demandez à l'acteur qui joue le rôle de Jésus : « Que ressentez-vous ? » Vous entendrez peut-être des choses comme : « Dans la douleur. Mon corps ne peut plus supporter cette douleur atroce ! » « Soulagé ! La fin est proche. Je verrai bientôt mon Père », et « Victorieux. La mort et le péché seront vaincus. » Reprenez la représentation.</w:t>
      </w:r>
    </w:p>
    <w:p>
      <w:pPr/>
      <w:r>
        <w:rPr>
          <w:lang w:val="fr_FR" w:bidi="fr_FR"/>
        </w:rPr>
      </w:r>
      <w:r>
        <w:rPr>
          <w:lang w:val="fr_FR" w:bidi="fr_FR"/>
        </w:rPr>
        <w:t>Représentez Jésus en train de mourir. Le centurion loue Dieu et la foule pleure ce qu'ils ont fait à Jésus. Les amis de Jésus se tiennent à distance et veillent.</w:t>
      </w:r>
    </w:p>
    <w:p>
      <w:pPr/>
      <w:r>
        <w:rPr>
          <w:lang w:val="fr_FR" w:bidi="fr_FR"/>
        </w:rPr>
      </w:r>
      <w:r>
        <w:rPr>
          <w:lang w:val="fr_FR" w:bidi="fr_FR"/>
        </w:rPr>
        <w:t>Arrêtez la représentation : Demandez à l'acteur qui joue le rôle du centurion: « Que ressentez-vous ? » Vous entendrez peut-être des choses comme : « Je ne comprends pas comment il pouvait mourir avec autant de paix », « J'ai vu Dieu aujourd'hui. Jésus était innocent », et « Curieux. Je veux en savoir plus au sujet des enseignements de Jésus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et deux criminels meurent sur leurs croix. À midi, les ténèbres couvrent la terre et le rideau du temple se déchire en deux. Le </w:t>
      </w:r>
      <w:r>
        <w:rPr>
          <w:b/>
          <w:lang w:val="fr_FR" w:bidi="fr_FR"/>
        </w:rPr>
        <w:t>temple</w:t>
      </w:r>
      <w:r>
        <w:rPr>
          <w:lang w:val="fr_FR" w:bidi="fr_FR"/>
        </w:rPr>
        <w:t xml:space="preserve"> fait référence au bâtiment principal de la maison de Dieu à </w:t>
      </w:r>
      <w:r>
        <w:rPr>
          <w:lang w:val="fr_FR" w:bidi="fr_FR"/>
        </w:rPr>
        <w:t>Jérusalem</w:t>
      </w:r>
      <w:r>
        <w:rPr>
          <w:lang w:val="fr_FR" w:bidi="fr_FR"/>
        </w:rPr>
        <w:t xml:space="preserve">. C'était le lieu où Dieu vivait parmi son peuple, les Juifs. Assurez-vous de traduire temple de la même manière que précédemment. « </w:t>
      </w:r>
      <w:r>
        <w:rPr>
          <w:lang w:val="fr_FR" w:bidi="fr_FR"/>
        </w:rPr>
        <w:t>Temple</w:t>
      </w:r>
      <w:r>
        <w:rPr>
          <w:lang w:val="fr_FR" w:bidi="fr_FR"/>
        </w:rPr>
        <w:t xml:space="preserve"> » se trouve dans le glossaire principal.</w:t>
      </w:r>
    </w:p>
    <w:p>
      <w:pPr/>
      <w:r>
        <w:rPr>
          <w:lang w:val="fr_FR" w:bidi="fr_FR"/>
        </w:rPr>
      </w:r>
      <w:r>
        <w:rPr>
          <w:lang w:val="fr_FR" w:bidi="fr_FR"/>
        </w:rPr>
        <w:t xml:space="preserve">Jésus crie à haute voix. Il dit : « Père, entre tes mains, je remets mon </w:t>
      </w:r>
      <w:r>
        <w:rPr>
          <w:b/>
          <w:lang w:val="fr_FR" w:bidi="fr_FR"/>
        </w:rPr>
        <w:t>esprit</w:t>
      </w:r>
      <w:r>
        <w:rPr>
          <w:lang w:val="fr_FR" w:bidi="fr_FR"/>
        </w:rPr>
        <w:t xml:space="preserve"> ». Jésus disait qu'il faisait confiance à Dieu pour prendre soin de son esprit. Esprit fait référence à Jésus lui-même, mais pas à son corps physique. Assurez-vous de traduire Esprit de la même manière que vous l'avez fait auparavant. </w:t>
      </w:r>
      <w:r>
        <w:rPr>
          <w:lang w:val="fr_FR" w:bidi="fr_FR"/>
        </w:rPr>
        <w:t>Esprit</w:t>
      </w:r>
      <w:r>
        <w:rPr>
          <w:lang w:val="fr_FR" w:bidi="fr_FR"/>
        </w:rPr>
        <w:t xml:space="preserve"> se trouve dans le Glossaire principal.</w:t>
      </w:r>
    </w:p>
    <w:p>
      <w:pPr/>
      <w:r>
        <w:rPr>
          <w:lang w:val="fr_FR" w:bidi="fr_FR"/>
        </w:rPr>
      </w:r>
      <w:r>
        <w:rPr>
          <w:lang w:val="fr_FR" w:bidi="fr_FR"/>
        </w:rPr>
        <w:t xml:space="preserve">Un </w:t>
      </w:r>
      <w:r>
        <w:rPr>
          <w:b/>
          <w:lang w:val="fr_FR" w:bidi="fr_FR"/>
        </w:rPr>
        <w:t>centurion</w:t>
      </w:r>
      <w:r>
        <w:rPr>
          <w:lang w:val="fr_FR" w:bidi="fr_FR"/>
        </w:rPr>
        <w:t xml:space="preserve"> voit Jésus en train de mourir. Centurion fait référence à un fonctionnaire romain qui était responsable de cent soldats. Il était très probablement responsable des exécutions. Le centurion voit comment Jésus fait confiance à Dieu pendant qu'il meurt et dit que Jésus était sûrement un homme </w:t>
      </w:r>
      <w:r>
        <w:rPr>
          <w:b/>
          <w:lang w:val="fr_FR" w:bidi="fr_FR"/>
        </w:rPr>
        <w:t>juste</w:t>
      </w:r>
      <w:r>
        <w:rPr>
          <w:lang w:val="fr_FR" w:bidi="fr_FR"/>
        </w:rPr>
        <w:t xml:space="preserve">. Juste signifie généralement qu'une personne est juste aux yeux de Dieu. Puisque le centurion était un Gentil, c'est-à-dire un non-Juif, il laissait probablement entendre que Jésus était innocent et qu'il n'avait pas commis de crimes. Assurez-vous de traduire centurion et juste de la même manière que vous l'avez fait dans les passages précédents. Les deux termes, </w:t>
      </w:r>
      <w:r>
        <w:rPr>
          <w:lang w:val="fr_FR" w:bidi="fr_FR"/>
        </w:rPr>
        <w:t>centurion</w:t>
      </w:r>
      <w:r>
        <w:rPr>
          <w:lang w:val="fr_FR" w:bidi="fr_FR"/>
        </w:rPr>
        <w:t xml:space="preserve"> et </w:t>
      </w:r>
      <w:r>
        <w:rPr>
          <w:lang w:val="fr_FR" w:bidi="fr_FR"/>
        </w:rPr>
        <w:t>juste</w:t>
      </w:r>
      <w:r>
        <w:rPr>
          <w:lang w:val="fr_FR" w:bidi="fr_FR"/>
        </w:rPr>
        <w:t>,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23:50–56</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23.50–56.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la dernière histoire, les soldats romains ont crucifié Jésus et deux autres criminels sur une colline à l'extérieur de Jérusalem. Dieu a couvert de ténèbres la terre où Jésus se trouvait et le rideau du temple s'est déchiré en deux. Pendant que les soldats, une foule et les disciples les plus proches de Jésus veillaient, Jésus prie Dieu, puis meurt. Un homme nommé Joseph enlève maintenant le corps de Jésus de la croix et l'enterre correctement dans une grotte.</w:t>
      </w:r>
    </w:p>
    <w:p>
      <w:pPr/>
      <w:r>
        <w:rPr>
          <w:lang w:val="fr_FR" w:bidi="fr_FR"/>
        </w:rPr>
      </w:r>
      <w:r>
        <w:rPr>
          <w:lang w:val="fr_FR" w:bidi="fr_FR"/>
        </w:rPr>
        <w:t>Luc utilise un mot comme « or » pour introduire un homme juif nommé Joseph. Luc dit qu'il était un homme juste, c'est-à-dire un bon homme qui faisait ce qui était juste aux yeux de Dieu. Joseph venait d'Arimathie, une ville juive qui se trouvait à environ 32 km au nord-ouest de Jérusalem. Joseph était aussi un membre du Conseil juif, c'est-à-dire le groupe de chefs juifs qui prenaient des décisions pour le peuple juif. C'est surprenant puisque le Conseil juif était les mêmes personnes qui avaient décidé que Jésus devrait être exécuté ! Mais Joseph n'était pas d'accord avec la décision du Conseil de condamner et de tuer Jésus. Au lieu de cela, Joseph voulait honorer Jésus dans sa mort en l'enterrant correctement.</w:t>
      </w:r>
    </w:p>
    <w:p>
      <w:pPr/>
      <w:r>
        <w:rPr>
          <w:lang w:val="fr_FR" w:bidi="fr_FR"/>
        </w:rPr>
      </w:r>
      <w:r>
        <w:rPr>
          <w:lang w:val="fr_FR" w:bidi="fr_FR"/>
        </w:rPr>
        <w:t>Arrêtez-vous et discutez avec votre équipe : comment montrez-vous de l'honneur à quelqu'un après qu'il soit mort dans votre culture ?</w:t>
      </w:r>
    </w:p>
    <w:p>
      <w:pPr/>
      <w:r>
        <w:rPr>
          <w:lang w:val="fr_FR" w:bidi="fr_FR"/>
        </w:rPr>
      </w:r>
      <w:r>
        <w:rPr>
          <w:lang w:val="fr_FR" w:bidi="fr_FR"/>
        </w:rPr>
        <w:t>Luc décrit Joseph comme quelqu'un qui attendait le royaume de Dieu, c'est-à-dire le fait que Dieu règne et prend soin de son peuple en tant que roi. Puisque beaucoup de Juifs s'attendaient à ce que Dieu envoie le Sauveur promis, cela laisse entendre que Joseph a peut-être cru que Jésus était le Sauveur promis. Après la mort de Jésus, Joseph va vers Pilate, le gouverneur romain, et lui demande la permission d'enterrer le corps de Jésus. Souvent, les Romains ne permettaient pas aux gens d'enterrer le corps d'une personne crucifiée. Mais un enterrement approprié était très important pour les Juifs. C'était leur coutume d'enterrer le corps le même jour qu'une personne était morte.</w:t>
      </w:r>
    </w:p>
    <w:p>
      <w:pPr/>
      <w:r>
        <w:rPr>
          <w:lang w:val="fr_FR" w:bidi="fr_FR"/>
        </w:rPr>
      </w:r>
      <w:r>
        <w:rPr>
          <w:lang w:val="fr_FR" w:bidi="fr_FR"/>
        </w:rPr>
        <w:t>Luc laisse entendre que Pilate a donné à Joseph la permission puisque Joseph descend le corps de Jésus de la croix. Joseph aurait eu besoin d'autres personnes pour l'aider à bouger et enterrer le corps de Jésus. Joseph enveloppe ensuite le corps de Jésus dans une feuille de tissu en lin, ce qui fait référence à une coutume juive de couper un tissu en bandes, puis d'envelopper plusieurs fois les bandes autour du corps mort. Un tissu entier était ensuite placé autour du corps enveloppé. Le lin était un tissu blanc cher fait à partir des fibres d'une plante de lin.</w:t>
      </w:r>
    </w:p>
    <w:p>
      <w:pPr/>
      <w:r>
        <w:rPr>
          <w:lang w:val="fr_FR" w:bidi="fr_FR"/>
        </w:rPr>
      </w:r>
      <w:r>
        <w:rPr>
          <w:lang w:val="fr_FR" w:bidi="fr_FR"/>
        </w:rPr>
        <w:t>Arrêtez-vous et montrez à votre équipe une illustration d'un cadavre enveloppé dans un tissu en lin et une image d'une plante de lin.</w:t>
      </w:r>
    </w:p>
    <w:p>
      <w:pPr/>
      <w:r>
        <w:rPr>
          <w:lang w:val="fr_FR" w:bidi="fr_FR"/>
        </w:rPr>
      </w:r>
      <w:r>
        <w:rPr>
          <w:lang w:val="fr_FR" w:bidi="fr_FR"/>
        </w:rPr>
        <w:t>Joseph enterre le corps de Jésus dans une nouvelle tombe qui était comme une grotte sculptée dans une colline de rocher solide. Personne n'avait jamais placé un corps mort dans cette tombe avant Jésus. Enterrer Jésus dans une nouvelle tombe montrait un grand honneur, même si les Romains l'avaient exécuté comme criminel. Il aurait été assez grand pour que plusieurs personnes entrent en portant un corps. La possession de la tombe par Joseph montre à quel point il était riche.</w:t>
      </w:r>
    </w:p>
    <w:p>
      <w:pPr/>
      <w:r>
        <w:rPr>
          <w:lang w:val="fr_FR" w:bidi="fr_FR"/>
        </w:rPr>
      </w:r>
      <w:r>
        <w:rPr>
          <w:lang w:val="fr_FR" w:bidi="fr_FR"/>
        </w:rPr>
        <w:t>Arrêtez-vous et montrez à votre équipe une image d'une tombe/grotte funéraire juive.</w:t>
      </w:r>
    </w:p>
    <w:p>
      <w:pPr/>
      <w:r>
        <w:rPr>
          <w:lang w:val="fr_FR" w:bidi="fr_FR"/>
        </w:rPr>
      </w:r>
      <w:r>
        <w:rPr>
          <w:lang w:val="fr_FR" w:bidi="fr_FR"/>
        </w:rPr>
        <w:t>Luc nous donne des informations de contexte et nous dit que Joseph a enterré le corps de Jésus le vendredi, c'est-à-dire le Jour de préparation. C'était le jour avant le sabbat, c'est-à-dire le jour juif de repos et d'adoration. Le jour de préparation commence au coucher du soleil jeudi et se poursuit jusqu'à vendredi au coucher du soleil, tandis que le sabbat commence vendredi au coucher du soleil et durait jusqu'au samedi au coucher du soleil. Joseph devait enterrer Jésus rapidement avant le sabbat parce que la loi de Dieu empêchait les Juifs de déplacer un corps mort le jour du sabbat.</w:t>
      </w:r>
    </w:p>
    <w:p>
      <w:pPr/>
      <w:r>
        <w:rPr>
          <w:lang w:val="fr_FR" w:bidi="fr_FR"/>
        </w:rPr>
      </w:r>
      <w:r>
        <w:rPr>
          <w:lang w:val="fr_FR" w:bidi="fr_FR"/>
        </w:rPr>
        <w:t>Les femmes de Galilée qui regardaient la crucifixion de Jésus suivaient Joseph vers la nouvelle tombe. L'histoire laisse entendre que la tombe était encore ouverte. Ils pouvaient donc regarder à l'intérieur et voir le corps de Jésus. Les femmes voulaient savoir où Joseph avait enterré le corps pour qu'ils puissent revenir plus tard. Ils voulaient préparer correctement le corps de Jésus puisque Joseph devait l'enterrer rapidement avant que le sabbat ne commence. Dans la culture juive, un enterrement approprié incluait trois choses : laver le corps, l'oindre avec des parfums et des épices, et habiller le corps. Les gens utilisaient des parfums et des épices, c'est-à-dire des substances à l'odeur douce, pour que les corps soient préservés et ne dégagent pas fortement une odeur de pourriture. Les épices font probablement référence à un onguent à l'odeur douce. Cela ne fait pas référence aux épices utilisées pour cuisiner.</w:t>
      </w:r>
    </w:p>
    <w:p>
      <w:pPr/>
      <w:r>
        <w:rPr>
          <w:lang w:val="fr_FR" w:bidi="fr_FR"/>
        </w:rPr>
      </w:r>
      <w:r>
        <w:rPr>
          <w:lang w:val="fr_FR" w:bidi="fr_FR"/>
        </w:rPr>
        <w:t>Arrêtez-vous et discutez avec votre équipe : quelles sont les traditions funéraires dans votre culture ? Que se passe-t-il si quelqu'un n'est pas enterré correctement ?</w:t>
      </w:r>
    </w:p>
    <w:p>
      <w:pPr/>
      <w:r>
        <w:rPr>
          <w:lang w:val="fr_FR" w:bidi="fr_FR"/>
        </w:rPr>
      </w:r>
      <w:r>
        <w:rPr>
          <w:lang w:val="fr_FR" w:bidi="fr_FR"/>
        </w:rPr>
        <w:t>Les femmes quittent la tombe et retournent là où elles séjournaient dans ou près de Jérusalem. Ils préparent ensuite les épices et les parfums avant de se reposer le jour du sabbat. Ils prévoyaient de retourner à la tombe après le sabbat pour mettre les épices et les parfums sur le corps de Jésus. En se reposant le jour du sabbat, ils suivaient la loi de Dieu. L'un des dix commandements que Dieu a donnés à Moïse dit qu'ils ne pouvaient pas travailler le jour du sabbat.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Joseph va vers Pilate et demande le corps de Jésus pour qu'il puisse l'enterrer. Pilate est d'accord.</w:t>
      </w:r>
    </w:p>
    <w:p>
      <w:pPr/>
      <w:r>
        <w:rPr>
          <w:lang w:val="fr_FR" w:bidi="fr_FR"/>
        </w:rPr>
      </w:r>
      <w:r>
        <w:rPr>
          <w:b/>
          <w:lang w:val="fr_FR" w:bidi="fr_FR"/>
        </w:rPr>
        <w:t>Deuxième partie :</w:t>
      </w:r>
      <w:r>
        <w:rPr>
          <w:lang w:val="fr_FR" w:bidi="fr_FR"/>
        </w:rPr>
        <w:t xml:space="preserve"> Joseph et ses assistants enlèvent le corps de Jésus de la croix, enveloppent le corps dans un tissu en lin et le déplacent vers une grotte funéraire. Les femmes de Galilée suivent Joseph vers la grotte.</w:t>
      </w:r>
    </w:p>
    <w:p>
      <w:pPr/>
      <w:r>
        <w:rPr>
          <w:lang w:val="fr_FR" w:bidi="fr_FR"/>
        </w:rPr>
      </w:r>
      <w:r>
        <w:rPr>
          <w:b/>
          <w:lang w:val="fr_FR" w:bidi="fr_FR"/>
        </w:rPr>
        <w:t>Troisième partie :</w:t>
      </w:r>
      <w:r>
        <w:rPr>
          <w:lang w:val="fr_FR" w:bidi="fr_FR"/>
        </w:rPr>
        <w:t xml:space="preserve"> les femmes vont à la maison et préparent des épices et du parfum. Ils se reposent pendant le sabbat et se préparent à retourner à la tombe plus tard.</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 corps de Jésus</w:t>
      </w:r>
    </w:p>
    <w:p>
      <w:pPr>
        <w:pStyle w:val="ListBullet"/>
        <w:spacing w:line="240" w:lineRule="auto"/>
        <w:ind w:left="720"/>
      </w:pPr>
      <w:r>
        <w:rPr>
          <w:lang w:val="fr_FR" w:bidi="fr_FR"/>
        </w:rPr>
      </w:r>
      <w:r>
        <w:rPr>
          <w:lang w:val="fr_FR" w:bidi="fr_FR"/>
        </w:rPr>
        <w:t>Joseph d'Arimathie</w:t>
      </w:r>
    </w:p>
    <w:p>
      <w:pPr>
        <w:pStyle w:val="ListBullet"/>
        <w:spacing w:line="240" w:lineRule="auto"/>
        <w:ind w:left="720"/>
      </w:pPr>
      <w:r>
        <w:rPr>
          <w:lang w:val="fr_FR" w:bidi="fr_FR"/>
        </w:rPr>
      </w:r>
      <w:r>
        <w:rPr>
          <w:lang w:val="fr_FR" w:bidi="fr_FR"/>
        </w:rPr>
        <w:t>Les assistants de Joseph</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Les femmes de Galilée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l'utilisation du mot « or » ne signifie pas « en ce moment », mais il est utilisé pour introduire un nouveau personnage dans les événements qui se produisent.</w:t>
      </w:r>
    </w:p>
    <w:p>
      <w:pPr/>
      <w:r>
        <w:rPr>
          <w:lang w:val="fr_FR" w:bidi="fr_FR"/>
        </w:rPr>
      </w:r>
      <w:r>
        <w:rPr>
          <w:lang w:val="fr_FR" w:bidi="fr_FR"/>
        </w:rPr>
        <w:t>Il est important de se rappeler que le Conseil fait référence au même groupe de chefs juifs qui ont décidé que Jésus devrait être exécuté.</w:t>
      </w:r>
    </w:p>
    <w:p>
      <w:pPr/>
      <w:r>
        <w:rPr>
          <w:lang w:val="fr_FR" w:bidi="fr_FR"/>
        </w:rPr>
      </w:r>
      <w:r>
        <w:rPr>
          <w:lang w:val="fr_FR" w:bidi="fr_FR"/>
        </w:rPr>
        <w:t>Il est important de se rappeler que les Romains ne permettaient généralement pas aux criminels crucifiés d'être enterrés ; c'est pourquoi Joseph devait demander la permission de Pilate.</w:t>
      </w:r>
    </w:p>
    <w:p>
      <w:pPr/>
      <w:r>
        <w:rPr>
          <w:lang w:val="fr_FR" w:bidi="fr_FR"/>
        </w:rPr>
      </w:r>
      <w:r>
        <w:rPr>
          <w:lang w:val="fr_FR" w:bidi="fr_FR"/>
        </w:rPr>
        <w:t>Il est important de se rappeler qu'envelopper le corps de Jésus dans un tissu en lin, l'enterrer dans une nouvelle tombe et préparer des épices et du parfum pour oindre le corps de Jésus étaient toutes des façons d'honorer Jésus dans la culture juive.</w:t>
      </w:r>
    </w:p>
    <w:p>
      <w:pPr/>
      <w:r>
        <w:rPr>
          <w:lang w:val="fr_FR" w:bidi="fr_FR"/>
        </w:rPr>
      </w:r>
      <w:r>
        <w:rPr>
          <w:lang w:val="fr_FR" w:bidi="fr_FR"/>
        </w:rPr>
        <w:t>Il est important de se rappeler que Joseph aurait eu besoin d'assistants pour déplacer le corps de Jésus.</w:t>
      </w:r>
    </w:p>
    <w:p>
      <w:pPr/>
      <w:r>
        <w:rPr>
          <w:lang w:val="fr_FR" w:bidi="fr_FR"/>
        </w:rPr>
      </w:r>
      <w:r>
        <w:rPr>
          <w:lang w:val="fr_FR" w:bidi="fr_FR"/>
        </w:rPr>
        <w:t>Il est important de se rappeler que Joseph devait enterrer le corps de Jésus rapidement parce qu'au coucher du soleil, le sabbat avait commencé. C'était le jour de repos et signifiait que Joseph ne pouvait pas déplacer le corps de Jésus.</w:t>
      </w:r>
    </w:p>
    <w:p>
      <w:pPr/>
      <w:r>
        <w:rPr>
          <w:lang w:val="fr_FR" w:bidi="fr_FR"/>
        </w:rPr>
      </w:r>
      <w:r>
        <w:rPr>
          <w:lang w:val="fr_FR" w:bidi="fr_FR"/>
        </w:rPr>
        <w:t>Il est important de se rappeler que les femmes sont retournées à la maison et ont préparé les épices pour le corps de Jésus. Mais ils ne sont pas retournés à la tombe ce jour-là parce qu'ils suivaient la loi et se reposaient le jour du sabbat.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 corps de Jésus</w:t>
      </w:r>
    </w:p>
    <w:p>
      <w:pPr>
        <w:pStyle w:val="ListBullet"/>
        <w:spacing w:line="240" w:lineRule="auto"/>
        <w:ind w:left="720"/>
      </w:pPr>
      <w:r>
        <w:rPr>
          <w:lang w:val="fr_FR" w:bidi="fr_FR"/>
        </w:rPr>
      </w:r>
      <w:r>
        <w:rPr>
          <w:lang w:val="fr_FR" w:bidi="fr_FR"/>
        </w:rPr>
        <w:t>Joseph d'Arimathie</w:t>
      </w:r>
    </w:p>
    <w:p>
      <w:pPr>
        <w:pStyle w:val="ListBullet"/>
        <w:spacing w:line="240" w:lineRule="auto"/>
        <w:ind w:left="720"/>
      </w:pPr>
      <w:r>
        <w:rPr>
          <w:lang w:val="fr_FR" w:bidi="fr_FR"/>
        </w:rPr>
      </w:r>
      <w:r>
        <w:rPr>
          <w:lang w:val="fr_FR" w:bidi="fr_FR"/>
        </w:rPr>
        <w:t>Les assistants de Joseph</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Les femmes de Galilée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Joseph en train de parler à Pilate à Jérusalem pour obtenir la permission avant de sortir de la ville vers la croix et d'enlever le corps de Jésus.</w:t>
      </w:r>
    </w:p>
    <w:p>
      <w:pPr/>
      <w:r>
        <w:rPr>
          <w:lang w:val="fr_FR" w:bidi="fr_FR"/>
        </w:rPr>
      </w:r>
      <w:r>
        <w:rPr>
          <w:lang w:val="fr_FR" w:bidi="fr_FR"/>
        </w:rPr>
        <w:t>Assurez-vous que l'équipe représente les autres personnes qui aident Joseph à déplacer le corps de Jésus de la croix et le porter vers la grotte funéraire.</w:t>
      </w:r>
    </w:p>
    <w:p>
      <w:pPr/>
      <w:r>
        <w:rPr>
          <w:lang w:val="fr_FR" w:bidi="fr_FR"/>
        </w:rPr>
      </w:r>
      <w:r>
        <w:rPr>
          <w:lang w:val="fr_FR" w:bidi="fr_FR"/>
        </w:rPr>
        <w:t>Assurez-vous que l'équipe représente les femmes de Galilée qui suivent Joseph et ses assistants vers la nouvelle tombe. Ils regardent ce qui se passe avant de retourner à la maison pour préparer des épices et des parfums. Tous les acteurs commencent à se reposer au coucher du soleil.</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Joseph en train de visiter Pilate et de demander sa permission pour enterrer Jésus correctement.</w:t>
      </w:r>
    </w:p>
    <w:p>
      <w:pPr/>
      <w:r>
        <w:rPr>
          <w:lang w:val="fr_FR" w:bidi="fr_FR"/>
        </w:rPr>
      </w:r>
      <w:r>
        <w:rPr>
          <w:lang w:val="fr_FR" w:bidi="fr_FR"/>
        </w:rPr>
        <w:t>Arrêtez la représentation : Demandez à l'acteur qui joue Pilate : « Que ressentez-vous ? » Vous allez peut-être entendre des choses comme « Confus. Ces Juifs sont si étranges. Ils m'ont supplié de crucifier Jésus, ils veulent maintenant l'honorer avec un enterrement approprié », « Contrarié. Quelle différence cela fait-il ? Jésus est mort », et « Curieux. Cet homme est un chef juif. Pourquoi n'est-il pas d'accord avec les autres ? » Demandez à l'acteur qui joue Joseph : « Que ressentez-vous ? » Vous entendrez peut-être des choses comme : « Déterminé. Je dois faire ce qui est juste », « Plein d'espoir. Je veux honorer Jésus dans la mort, mais je dois agir rapidement », et « Confus. Je pensais vraiment que Jésus était le Sauveur promis, mais il est maintenant mort. » Reprenez la représentation.</w:t>
      </w:r>
    </w:p>
    <w:p>
      <w:pPr/>
      <w:r>
        <w:rPr>
          <w:lang w:val="fr_FR" w:bidi="fr_FR"/>
        </w:rPr>
      </w:r>
      <w:r>
        <w:rPr>
          <w:lang w:val="fr_FR" w:bidi="fr_FR"/>
        </w:rPr>
        <w:t>Représentez Pilate en train de donner à Joseph la permission. Joseph se rend à l'extérieur de la ville et lui et quelques assistants enlèvent le corps de Jésus de la croix. Ils enveloppent le corps de Jésus dans un tissu en lin, puis l'emmènent dans une nouvelle grotte funéraire. Les femmes de Galilée voient ce qui se passe et suivent Joseph vers la tombe.</w:t>
      </w:r>
    </w:p>
    <w:p>
      <w:pPr/>
      <w:r>
        <w:rPr>
          <w:lang w:val="fr_FR" w:bidi="fr_FR"/>
        </w:rPr>
      </w:r>
      <w:r>
        <w:rPr>
          <w:lang w:val="fr_FR" w:bidi="fr_FR"/>
        </w:rPr>
        <w:t>Arrêtez la représentation : Demandez aux acteurs qui jouent les femmes : « Que ressentez-vous ? » Vous entendrez peut-être des choses comme : « Choqué. Où emmèneront-ils Jésus ? » « Surprise. Je ne peux pas croire qu'un membre du Conseil honore Jésus avec un enterrement », et « Déterminée. Je dois découvrir où ils enterrent Jésus pour que nous puissions faire des épices pour l'honorer aussi. » Reprenez la représentation.</w:t>
      </w:r>
    </w:p>
    <w:p>
      <w:pPr/>
      <w:r>
        <w:rPr>
          <w:lang w:val="fr_FR" w:bidi="fr_FR"/>
        </w:rPr>
      </w:r>
      <w:r>
        <w:rPr>
          <w:lang w:val="fr_FR" w:bidi="fr_FR"/>
        </w:rPr>
        <w:t>Représentez les femmes qui retournent à la maison et préparent des épices et des onguents. Le sabbat arrive et tout le monde se repose.</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Après que Jésus ait été exécuté, un homme </w:t>
      </w:r>
      <w:r>
        <w:rPr>
          <w:b/>
          <w:lang w:val="fr_FR" w:bidi="fr_FR"/>
        </w:rPr>
        <w:t>droit</w:t>
      </w:r>
      <w:r>
        <w:rPr>
          <w:lang w:val="fr_FR" w:bidi="fr_FR"/>
        </w:rPr>
        <w:t xml:space="preserve"> ou </w:t>
      </w:r>
      <w:r>
        <w:rPr>
          <w:b/>
          <w:lang w:val="fr_FR" w:bidi="fr_FR"/>
        </w:rPr>
        <w:t>juste</w:t>
      </w:r>
      <w:r>
        <w:rPr>
          <w:lang w:val="fr_FR" w:bidi="fr_FR"/>
        </w:rPr>
        <w:t xml:space="preserve"> nommé Joseph demande à Pilate la permission d'enterrer le corps de Jésus. Juste fait référence à quelqu'un qui est juste aux yeux de Dieu ou qui n'a aucune culpabilité. Veillez à traduire « juste » de la même manière que précédemment. Le terme </w:t>
      </w:r>
      <w:r>
        <w:rPr>
          <w:b/>
          <w:lang w:val="fr_FR" w:bidi="fr_FR"/>
        </w:rPr>
        <w:t>juste</w:t>
      </w:r>
      <w:r>
        <w:rPr>
          <w:lang w:val="fr_FR" w:bidi="fr_FR"/>
        </w:rPr>
        <w:t xml:space="preserve"> se trouve dans le Glossaire principal.</w:t>
      </w:r>
    </w:p>
    <w:p>
      <w:pPr/>
      <w:r>
        <w:rPr>
          <w:lang w:val="fr_FR" w:bidi="fr_FR"/>
        </w:rPr>
      </w:r>
      <w:r>
        <w:rPr>
          <w:lang w:val="fr_FR" w:bidi="fr_FR"/>
        </w:rPr>
        <w:t xml:space="preserve">Joseph était un membre du Haut Conseil, c'est-à-dire le </w:t>
      </w:r>
      <w:r>
        <w:rPr>
          <w:b/>
          <w:lang w:val="fr_FR" w:bidi="fr_FR"/>
        </w:rPr>
        <w:t>sanhédrin</w:t>
      </w:r>
      <w:r>
        <w:rPr>
          <w:lang w:val="fr_FR" w:bidi="fr_FR"/>
        </w:rPr>
        <w:t xml:space="preserve">. Cela fait référence à un groupe de chefs juifs qui ont émis un jugement sur la base de la loi religieuse. Si vous utilisez le mot Sanhédrin, assurez-vous de le traduire de la même manière que vous l'avez fait auparavant. </w:t>
      </w:r>
      <w:r>
        <w:rPr>
          <w:b/>
          <w:lang w:val="fr_FR" w:bidi="fr_FR"/>
        </w:rPr>
        <w:t>Sanhédrin</w:t>
      </w:r>
      <w:r>
        <w:rPr>
          <w:lang w:val="fr_FR" w:bidi="fr_FR"/>
        </w:rPr>
        <w:t xml:space="preserve"> se trouve dans le Glossaire principal.</w:t>
      </w:r>
    </w:p>
    <w:p>
      <w:pPr/>
      <w:r>
        <w:rPr>
          <w:lang w:val="fr_FR" w:bidi="fr_FR"/>
        </w:rPr>
      </w:r>
      <w:r>
        <w:rPr>
          <w:lang w:val="fr_FR" w:bidi="fr_FR"/>
        </w:rPr>
        <w:t xml:space="preserve">Luc décrit Joseph comme quelqu'un qui attendait avec espérance le </w:t>
      </w:r>
      <w:r>
        <w:rPr>
          <w:b/>
          <w:lang w:val="fr_FR" w:bidi="fr_FR"/>
        </w:rPr>
        <w:t>royaume de Dieu</w:t>
      </w:r>
      <w:r>
        <w:rPr>
          <w:lang w:val="fr_FR" w:bidi="fr_FR"/>
        </w:rPr>
        <w:t xml:space="preserve">, c'est-à-dire le fait que Dieu règne et prend soin de son peuple comme roi. Cela laisse aussi entendre la venue du Sauveur promis. Joseph a peut-être cru que Jésus était le Sauveur promis. Assurez-vous de traduire Royaume de Dieu de la même façon que dans les passages précédents.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Joseph enlève le corps de Jésus de la croix et l'emmène dans une nouvelle </w:t>
      </w:r>
      <w:r>
        <w:rPr>
          <w:b/>
          <w:lang w:val="fr_FR" w:bidi="fr_FR"/>
        </w:rPr>
        <w:t>tombe</w:t>
      </w:r>
      <w:r>
        <w:rPr>
          <w:lang w:val="fr_FR" w:bidi="fr_FR"/>
        </w:rPr>
        <w:t xml:space="preserve"> sculptée dans la paroi d'un rocher. Cette tombe était comme une grotte et était assez grande pour tenir plusieurs corps morts. Une telle tombe incluait peut-être des bancs en pierre sculptés dans le rocher où l'on pouvait se tenir pour préparer les corps pour l'enterrement. L'entrée de telles tombes pouvait être couverte d'une grande pierre en forme de disque placée dans un sillon coupé dans le rocher en dessous. Assurez-vous de traduire tombe de la même manière que vous l'avez fait auparavant. Le mot </w:t>
      </w:r>
      <w:r>
        <w:rPr>
          <w:b/>
          <w:lang w:val="fr_FR" w:bidi="fr_FR"/>
        </w:rPr>
        <w:t>tombe</w:t>
      </w:r>
      <w:r>
        <w:rPr>
          <w:lang w:val="fr_FR" w:bidi="fr_FR"/>
        </w:rPr>
        <w:t xml:space="preserve"> se trouve dans le glossaire principal.</w:t>
      </w:r>
    </w:p>
    <w:p>
      <w:pPr/>
      <w:r>
        <w:rPr>
          <w:lang w:val="fr_FR" w:bidi="fr_FR"/>
        </w:rPr>
      </w:r>
      <w:r>
        <w:rPr>
          <w:lang w:val="fr_FR" w:bidi="fr_FR"/>
        </w:rPr>
        <w:t>Arrêtez-vous et montrez à votre équipe une image d'une grotte funéraire juive si vous ne l'avez pas déjà fait.</w:t>
      </w:r>
    </w:p>
    <w:p>
      <w:pPr/>
      <w:r>
        <w:rPr>
          <w:lang w:val="fr_FR" w:bidi="fr_FR"/>
        </w:rPr>
      </w:r>
      <w:r>
        <w:rPr>
          <w:lang w:val="fr_FR" w:bidi="fr_FR"/>
        </w:rPr>
        <w:t xml:space="preserve">Joseph devait déplacer le corps de Jésus rapidement parce que c'était le Jour de préparation, c'est-à-dire le jour avant le </w:t>
      </w:r>
      <w:r>
        <w:rPr>
          <w:b/>
          <w:lang w:val="fr_FR" w:bidi="fr_FR"/>
        </w:rPr>
        <w:t>sabbat</w:t>
      </w:r>
      <w:r>
        <w:rPr>
          <w:lang w:val="fr_FR" w:bidi="fr_FR"/>
        </w:rPr>
        <w:t xml:space="preserve">. Le sabbat fait référence au jour de repos et d'adoration pour les Juifs. Personne ne pouvait travailler ce jour-là ou déplacer les corps morts. Assurez-vous de traduire sabbat de la même façon que précédemment. Le mot </w:t>
      </w:r>
      <w:r>
        <w:rPr>
          <w:b/>
          <w:lang w:val="fr_FR" w:bidi="fr_FR"/>
        </w:rPr>
        <w:t>sabbat</w:t>
      </w:r>
      <w:r>
        <w:rPr>
          <w:lang w:val="fr_FR" w:bidi="fr_FR"/>
        </w:rPr>
        <w:t xml:space="preserve"> se trouve dans le Glossaire principal.</w:t>
      </w:r>
    </w:p>
    <w:p>
      <w:pPr/>
      <w:r>
        <w:rPr>
          <w:lang w:val="fr_FR" w:bidi="fr_FR"/>
        </w:rPr>
      </w:r>
      <w:r>
        <w:rPr>
          <w:lang w:val="fr_FR" w:bidi="fr_FR"/>
        </w:rPr>
        <w:t xml:space="preserve">Les femmes retournent dans leurs maisons pour préparer des épices et des onguents. Luc laisse entendre qu'ils allaient </w:t>
      </w:r>
      <w:r>
        <w:rPr>
          <w:b/>
          <w:lang w:val="fr_FR" w:bidi="fr_FR"/>
        </w:rPr>
        <w:t>oindre</w:t>
      </w:r>
      <w:r>
        <w:rPr>
          <w:lang w:val="fr_FR" w:bidi="fr_FR"/>
        </w:rPr>
        <w:t xml:space="preserve"> le corps de Jésus. Dans la culture juive, oindre quelqu'un avec de l'huile ou de l'onguent était une façon de l'honorer. Si vous utilisez le mot oindre dans votre traduction, assurez-vous de le traduire de la même manière que dans les passages précédents. </w:t>
      </w:r>
      <w:r>
        <w:rPr>
          <w:b/>
          <w:lang w:val="fr_FR" w:bidi="fr_FR"/>
        </w:rPr>
        <w:t>Oindre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24:1–12</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24.1–12.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la dernière histoire, le gouverneur romain, Pilate, a donné la permission à Joseph d'enterrer correctement le corps de Jésus. Joseph déplace le corps de Jésus dans une grotte funéraire. Les femmes de Galilée, qui étaient les disciples de Jésus, voient où Joseph a enterré le corps de Jésus, puis retournent à la maison pour préparer des épices pour son corps. Elles se sont reposées pour le sabbat, c'est-à-dire le jour juif de repos et d'adoration, et prévoyaient de retourner à la tombe plus tard. Les femmes retournent maintenant à la tombe pour la trouver vide !</w:t>
      </w:r>
    </w:p>
    <w:p>
      <w:pPr/>
      <w:r>
        <w:rPr>
          <w:lang w:val="fr_FR" w:bidi="fr_FR"/>
        </w:rPr>
      </w:r>
      <w:r>
        <w:rPr>
          <w:lang w:val="fr_FR" w:bidi="fr_FR"/>
        </w:rPr>
        <w:t>Nous savons d'après l'histoire précédente que les femmes de Galilée avaient déjà préparé les épices et les parfums pour le corps de Jésus. Il s'agissait d'onguents et d'huiles qui cachaient l'odeur de pourriture. C'était une manière d'honorer Jésus. Les femmes ont obéi à la loi de Dieu et se sont reposées pour le sabbat. Mais elles étaient prêtes à retourner à la grotte très tôt dimanche, le jour après le sabbat, c'est-à-dire le premier jour de la semaine. Elles apportent les épices et les parfums avec elles pour les mettre sur le corps de Jésus.</w:t>
      </w:r>
    </w:p>
    <w:p>
      <w:pPr/>
      <w:r>
        <w:rPr>
          <w:lang w:val="fr_FR" w:bidi="fr_FR"/>
        </w:rPr>
      </w:r>
      <w:r>
        <w:rPr>
          <w:lang w:val="fr_FR" w:bidi="fr_FR"/>
        </w:rPr>
        <w:t>Arrêtez-vous et discutez avec votre équipe : que font les personnes dans votre culture pour honorer un corps mort ? Quels sont les différents rôles pour les hommes et pour les femmes dans les rituels de mort ? Quel est le premier jour de la semaine dans votre culture ? Quel genre d'activités les gens font-ils différents jours de la semaine, là où vous vivez ?</w:t>
      </w:r>
    </w:p>
    <w:p>
      <w:pPr/>
      <w:r>
        <w:rPr>
          <w:lang w:val="fr_FR" w:bidi="fr_FR"/>
        </w:rPr>
      </w:r>
      <w:r>
        <w:rPr>
          <w:lang w:val="fr_FR" w:bidi="fr_FR"/>
        </w:rPr>
        <w:t>Comme vous vous en souviendrez, la tombe dans laquelle Joseph a enterré Jésus était une nouvelle tombe coupée dans le côté d'un rocher. C'était comme une grotte, et assez grande pour que plusieurs personnes y entrent. Les Juifs couvraient ces types de tombes avec une grande pierre en forme de disque. La pierre bloquait l'entrée de la tombe pour qu'aucun animal ou personne ne perturbe les corps morts. Parce que les pierres étaient rondes, quelques personnes fortes pouvaient les pousser de côté.</w:t>
      </w:r>
    </w:p>
    <w:p>
      <w:pPr/>
      <w:r>
        <w:rPr>
          <w:lang w:val="fr_FR" w:bidi="fr_FR"/>
        </w:rPr>
      </w:r>
      <w:r>
        <w:rPr>
          <w:lang w:val="fr_FR" w:bidi="fr_FR"/>
        </w:rPr>
        <w:t>Arrêtez-vous et montrez à votre équipe une image d'une grotte funéraire juive avec un rocher qui couvre l'entrée.</w:t>
      </w:r>
    </w:p>
    <w:p>
      <w:pPr/>
      <w:r>
        <w:rPr>
          <w:lang w:val="fr_FR" w:bidi="fr_FR"/>
        </w:rPr>
      </w:r>
      <w:r>
        <w:rPr>
          <w:lang w:val="fr_FR" w:bidi="fr_FR"/>
        </w:rPr>
        <w:t>Les femmes arrivent à la tombe et sont surprises de voir que quelqu'un a roulé le rocher qui couvrait la tombe. L'Évangile de Matthieu laisse entendre que la pierre était encore à proximité. Mais quand les femmes sont entrées dans la grotte funéraire, le corps de Jésus n'était plus là ! Luc appelle Jésus « le Seigneur Jésus » pour rappeler à son auditoire que Jésus est Dieu. La souffrance et la mort de Jésus n'ont pas enlevé l'autorité que Dieu lui a donnée comme Sauveur promis.</w:t>
      </w:r>
    </w:p>
    <w:p>
      <w:pPr/>
      <w:r>
        <w:rPr>
          <w:lang w:val="fr_FR" w:bidi="fr_FR"/>
        </w:rPr>
      </w:r>
      <w:r>
        <w:rPr>
          <w:lang w:val="fr_FR" w:bidi="fr_FR"/>
        </w:rPr>
        <w:t>Les femmes se sentaient troublées et confuses parce qu'elles ne savaient pas où pouvait se trouver le corps de Jésus. Soudain, deux hommes habillés de vêtements éblouissants apparaissent à côté d'eux. Bien que le passage dise « hommes », Luc révélera plus tard qu'il s'agissait d'anges quand un disciple racontera de nouveau l'histoire des femmes. Les femmes ont eu peur et se sont prosternées pour montrer de la peur et du respect. Il n'est pas clair si elles n'ont fait que pencher la tête ou se sont agenouillées par terre. Les anges posent une question à laquelle ils ne s'attendent pas à ce qu'on réponde : « Pourquoi cherchez-vous les morts parmi les vivants ? » Les anges étaient en train de réprimander les femmes avec douceur en leur disant qu'il était inutile de chercher une personne vivante dans une tombe. Les anges disent que Jésus n'est pas dans la tombe parce qu'il est ressuscité, c'est-à-dire qu'il est revenu à la vie ! Cela signifie que le corps et l'esprit de Jésus étaient vivants.</w:t>
      </w:r>
    </w:p>
    <w:p>
      <w:pPr/>
      <w:r>
        <w:rPr>
          <w:lang w:val="fr_FR" w:bidi="fr_FR"/>
        </w:rPr>
      </w:r>
      <w:r>
        <w:rPr>
          <w:lang w:val="fr_FR" w:bidi="fr_FR"/>
        </w:rPr>
        <w:t>Les anges rappellent aux femmes ce que Jésus leur avait enseigné dans le passé en Galilée, c'est-à-dire la région où Jésus a commencé son ministère. Jésus dit aux femmes : « Le Fils de l'homme doit être livré entre les mains des pécheurs, être crucifié et ressusciter de nouveau le troisième jour ». Fils de l'homme est un titre que Jésus utilise pour faire référence à lui-même comme la personne à laquelle Dieu a donné toute puissance et toute autorité. « Doit être délivré » laisse entendre que Dieu a décidé qu'il était nécessaire de mettre Jésus sous le contrôle des hommes pécheurs qui crucifieraient Jésus. Mais Jésus a prédit que le troisième jour, Dieu le ressusciterait, c'est-à-dire le fera vivre de nouveau. Quand les Juifs comptaient le temps, ils comptaient une partie de la journée comme une journée entière. Une journée juive commence au coucher du soleil. Les gens ont enterré Jésus vendredi, mais il est revenu à la vie le troisième jour, dimanche. Les femmes se sont souvenues des paroles de Jésus et ont réalisé que ces choses se produisaient à ce moment là !</w:t>
      </w:r>
    </w:p>
    <w:p>
      <w:pPr/>
      <w:r>
        <w:rPr>
          <w:lang w:val="fr_FR" w:bidi="fr_FR"/>
        </w:rPr>
      </w:r>
      <w:r>
        <w:rPr>
          <w:lang w:val="fr_FR" w:bidi="fr_FR"/>
        </w:rPr>
        <w:t>Les femmes quittent la tombe et retournent à Jérusalem pour dire aux Onze, c'est-à-dire aux apôtres de Jésus, ce qui s'était passé. Jésus avait choisi à l'origine douze de ses disciples pour être apôtres, c'est-à-dire ses représentants choisis. Parce que Judas Iscariot a trahi Jésus, il n'y avait que onze apôtres à ce moment-là. Il y avait aussi d'autres disciples de Jésus rassemblés avec les apôtres. Les femmes disent à tous les disciples de Jésus la nouvelle au sujet du tombeau vide. Marie-Madeleine, Jeanne et Marie, la mère de Jacques étaient certaines des femmes qui sont allées à la tombe. Marie, qui venait de Magdala, était une femme que Jésus a libérée de la possession démoniaque selon l'Évangile de Marc. Marie, la mère de Jacques, ne fait pas référence à la mère de Jacques et de Jean, qui étaient les disciples de Jésus. Jacques fait plutôt référence à un homme que les disciples de Jésus semblaient bien connaître.</w:t>
      </w:r>
    </w:p>
    <w:p>
      <w:pPr/>
      <w:r>
        <w:rPr>
          <w:lang w:val="fr_FR" w:bidi="fr_FR"/>
        </w:rPr>
      </w:r>
      <w:r>
        <w:rPr>
          <w:lang w:val="fr_FR" w:bidi="fr_FR"/>
        </w:rPr>
        <w:t>Mais les apôtres ne croyaient pas les femmes ; ils ne croyaient pas que les hommes portant des vêtements brillants avaient dit aux femmes que Jésus était de nouveau vivant. Les paroles des femmes semblaient insensées, c'est-à-dire trop impossibles pour être vraies. Dans la culture juive, les gens ne voyaient pas les femmes comme des témoins dignes de confiance.</w:t>
      </w:r>
    </w:p>
    <w:p>
      <w:pPr/>
      <w:r>
        <w:rPr>
          <w:lang w:val="fr_FR" w:bidi="fr_FR"/>
        </w:rPr>
      </w:r>
      <w:r>
        <w:rPr>
          <w:lang w:val="fr_FR" w:bidi="fr_FR"/>
        </w:rPr>
        <w:t xml:space="preserve">Arrêtez-vous et discutez avec votre équipe : dans votre culture, quel genre de personnes ne sont pas vus comme des témoins dignes de confiance et pourquoi ? </w:t>
      </w:r>
    </w:p>
    <w:p>
      <w:pPr/>
      <w:r>
        <w:rPr>
          <w:lang w:val="fr_FR" w:bidi="fr_FR"/>
        </w:rPr>
      </w:r>
      <w:r>
        <w:rPr>
          <w:lang w:val="fr_FR" w:bidi="fr_FR"/>
        </w:rPr>
        <w:t>Contrairement aux autres apôtres, quand Pierre entend l'histoire des femmes, il court vers la tombe pour regarder. Pierre arrive à la tombe et doit se pencher pour voir à l'intérieur. C'était probablement parce que l'entrée de la tombe n'était pas aussi haute qu'une porte normale. Au lieu de voir un corps mort, Pierre ne voit que des bandes de tissu en lin blanc. Si vous vous en souvenez, c'étaient les mêmes tissus que les gens avaient enveloppés autour du corps de Jésus pour l'enterrement.</w:t>
      </w:r>
    </w:p>
    <w:p>
      <w:pPr/>
      <w:r>
        <w:rPr>
          <w:lang w:val="fr_FR" w:bidi="fr_FR"/>
        </w:rPr>
      </w:r>
      <w:r>
        <w:rPr>
          <w:lang w:val="fr_FR" w:bidi="fr_FR"/>
        </w:rPr>
        <w:t>Arrêtez-vous et montrez à votre équipe une illustration d'un corps enveloppé dans des bandes de tissu en lin.</w:t>
      </w:r>
    </w:p>
    <w:p>
      <w:pPr/>
      <w:r>
        <w:rPr>
          <w:lang w:val="fr_FR" w:bidi="fr_FR"/>
        </w:rPr>
      </w:r>
      <w:r>
        <w:rPr>
          <w:lang w:val="fr_FR" w:bidi="fr_FR"/>
        </w:rPr>
        <w:t>Pierre quitte la tombe avec étonnement, en se demandant ce qui était arrivé au corps de Jésus. Contrairement aux femmes, Pierre n'a pas reçu le même message de la part des anges, selon lequel Jésus était vraiment de nouveau vivant.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les femmes prennent leurs épices et leurs parfums préparés et marchent du lieu où elles séjournent vers la tombe où Jésus est enterré. Quand elles arrivent, elles voient que quelqu'un a déplacé la pierre d'entrée.</w:t>
      </w:r>
    </w:p>
    <w:p>
      <w:pPr/>
      <w:r>
        <w:rPr>
          <w:lang w:val="fr_FR" w:bidi="fr_FR"/>
        </w:rPr>
      </w:r>
      <w:r>
        <w:rPr>
          <w:b/>
          <w:lang w:val="fr_FR" w:bidi="fr_FR"/>
        </w:rPr>
        <w:t>Deuxième partie :</w:t>
      </w:r>
      <w:r>
        <w:rPr>
          <w:lang w:val="fr_FR" w:bidi="fr_FR"/>
        </w:rPr>
        <w:t xml:space="preserve"> les femmes entrent dans la tombe et voient que le corps de Jésus est manquant. Deux anges apparaissent et leur demandent pourquoi elles cherchent Jésus dans une tombe alors qu'il est vivant. Les femmes se souviennent des paroles de Jésus.</w:t>
      </w:r>
    </w:p>
    <w:p>
      <w:pPr/>
      <w:r>
        <w:rPr>
          <w:lang w:val="fr_FR" w:bidi="fr_FR"/>
        </w:rPr>
      </w:r>
      <w:r>
        <w:rPr>
          <w:b/>
          <w:lang w:val="fr_FR" w:bidi="fr_FR"/>
        </w:rPr>
        <w:t>Troisième partie :</w:t>
      </w:r>
      <w:r>
        <w:rPr>
          <w:lang w:val="fr_FR" w:bidi="fr_FR"/>
        </w:rPr>
        <w:t xml:space="preserve"> les femmes retournent à Jérusalem et disent aux apôtres de Jésus et aux autres croyants ce qui s'est passé. Les apôtres ne croient pas les femmes. Mais Pierre court pour regarder dans la tombe.</w:t>
      </w:r>
    </w:p>
    <w:p>
      <w:pPr/>
      <w:r>
        <w:rPr>
          <w:lang w:val="fr_FR" w:bidi="fr_FR"/>
        </w:rPr>
      </w:r>
      <w:r>
        <w:rPr>
          <w:b/>
          <w:lang w:val="fr_FR" w:bidi="fr_FR"/>
        </w:rPr>
        <w:t>Quatrième partie :</w:t>
      </w:r>
      <w:r>
        <w:rPr>
          <w:lang w:val="fr_FR" w:bidi="fr_FR"/>
        </w:rPr>
        <w:t xml:space="preserve"> Pierre court de Jérusalem vers la tombe. Il trouve la tombe vide, sauf pour les tissus en lin. Pierre quitte la tombe avec étonnement, et se demande ce qui est arrivé au corps de Jésus.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femmes de Galilée (y compris Marie-Madeleine, Jeanne et Marie, mère de Jacques)</w:t>
      </w:r>
    </w:p>
    <w:p>
      <w:pPr>
        <w:pStyle w:val="ListBullet"/>
        <w:spacing w:line="240" w:lineRule="auto"/>
        <w:ind w:left="720"/>
      </w:pPr>
      <w:r>
        <w:rPr>
          <w:lang w:val="fr_FR" w:bidi="fr_FR"/>
        </w:rPr>
      </w:r>
      <w:r>
        <w:rPr>
          <w:lang w:val="fr_FR" w:bidi="fr_FR"/>
        </w:rPr>
        <w:t>Deux hommes vêtus de vêtements brillants</w:t>
      </w:r>
    </w:p>
    <w:p>
      <w:pPr>
        <w:pStyle w:val="ListBullet"/>
        <w:spacing w:line="240" w:lineRule="auto"/>
        <w:ind w:left="720"/>
      </w:pPr>
      <w:r>
        <w:rPr>
          <w:lang w:val="fr_FR" w:bidi="fr_FR"/>
        </w:rPr>
      </w:r>
      <w:r>
        <w:rPr>
          <w:lang w:val="fr_FR" w:bidi="fr_FR"/>
        </w:rPr>
        <w:t>Les onze apôtres (y compris Pierre)</w:t>
      </w:r>
    </w:p>
    <w:p>
      <w:pPr>
        <w:pStyle w:val="ListBullet"/>
        <w:spacing w:line="240" w:lineRule="auto"/>
        <w:ind w:left="720"/>
      </w:pPr>
      <w:r>
        <w:rPr>
          <w:lang w:val="fr_FR" w:bidi="fr_FR"/>
        </w:rPr>
      </w:r>
      <w:r>
        <w:rPr>
          <w:lang w:val="fr_FR" w:bidi="fr_FR"/>
        </w:rPr>
        <w:t>Les autres croyants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les femmes avaient déjà préparé les épices et attendaient que le sabbat soit terminé pour retourner à la tombe tôt le dimanche.</w:t>
      </w:r>
    </w:p>
    <w:p>
      <w:pPr/>
      <w:r>
        <w:rPr>
          <w:lang w:val="fr_FR" w:bidi="fr_FR"/>
        </w:rPr>
      </w:r>
      <w:r>
        <w:rPr>
          <w:lang w:val="fr_FR" w:bidi="fr_FR"/>
        </w:rPr>
        <w:t>Il est important de se rappeler que mettre des onguents à l'odeur douce sur les corps morts était une façon de montrer de l'honneur dans la culture juive.</w:t>
      </w:r>
    </w:p>
    <w:p>
      <w:pPr/>
      <w:r>
        <w:rPr>
          <w:lang w:val="fr_FR" w:bidi="fr_FR"/>
        </w:rPr>
      </w:r>
      <w:r>
        <w:rPr>
          <w:lang w:val="fr_FR" w:bidi="fr_FR"/>
        </w:rPr>
        <w:t>Il est important de se rappeler que les Juifs couvraient l'entrée des grottes funéraires avec une grande pierre ronde pour que les animaux et les personnes ne perturbent pas les corps morts à l'intérieur.</w:t>
      </w:r>
    </w:p>
    <w:p>
      <w:pPr/>
      <w:r>
        <w:rPr>
          <w:lang w:val="fr_FR" w:bidi="fr_FR"/>
        </w:rPr>
      </w:r>
      <w:r>
        <w:rPr>
          <w:lang w:val="fr_FR" w:bidi="fr_FR"/>
        </w:rPr>
        <w:t>Il est important de se rappeler que les femmes retournent à la tombe au lever du soleil avec la première lumière dimanche. Dimanche était le premier jour de la semaine.</w:t>
      </w:r>
    </w:p>
    <w:p>
      <w:pPr/>
      <w:r>
        <w:rPr>
          <w:lang w:val="fr_FR" w:bidi="fr_FR"/>
        </w:rPr>
      </w:r>
      <w:r>
        <w:rPr>
          <w:lang w:val="fr_FR" w:bidi="fr_FR"/>
        </w:rPr>
        <w:t>Il est important de se rappeler que les anges posent une question aux femmes pour les réprimander avec douceur du fait qu'elles ne se souviennent pas de ce que Jésus leur avait enseigné. Ils soulignaient le fait que Jésus était vivant.</w:t>
      </w:r>
    </w:p>
    <w:p>
      <w:pPr/>
      <w:r>
        <w:rPr>
          <w:lang w:val="fr_FR" w:bidi="fr_FR"/>
        </w:rPr>
      </w:r>
      <w:r>
        <w:rPr>
          <w:lang w:val="fr_FR" w:bidi="fr_FR"/>
        </w:rPr>
        <w:t>Il est important de se rappeler que quand les hommes demandent : « Pourquoi cherchez-vous les vivants parmi les morts ? » les hommes n'attendaient pas une réponse de la part des femmes. Ils répondent ensuite à leur propre question.</w:t>
      </w:r>
    </w:p>
    <w:p>
      <w:pPr/>
      <w:r>
        <w:rPr>
          <w:lang w:val="fr_FR" w:bidi="fr_FR"/>
        </w:rPr>
      </w:r>
      <w:r>
        <w:rPr>
          <w:lang w:val="fr_FR" w:bidi="fr_FR"/>
        </w:rPr>
        <w:t>Il est important de se rappeler que quand Jésus dit « Fils de l'homme », il parlait de lui-même et prédisait ce qui lui arriverait dans l'avenir.</w:t>
      </w:r>
    </w:p>
    <w:p>
      <w:pPr/>
      <w:r>
        <w:rPr>
          <w:lang w:val="fr_FR" w:bidi="fr_FR"/>
        </w:rPr>
      </w:r>
      <w:r>
        <w:rPr>
          <w:lang w:val="fr_FR" w:bidi="fr_FR"/>
        </w:rPr>
        <w:t>Il est important de se rappeler qu'il n'y avait que onze apôtres à ce moment-là parce que Judas Iscariot avait trahi Jésus.</w:t>
      </w:r>
    </w:p>
    <w:p>
      <w:pPr/>
      <w:r>
        <w:rPr>
          <w:lang w:val="fr_FR" w:bidi="fr_FR"/>
        </w:rPr>
      </w:r>
      <w:r>
        <w:rPr>
          <w:lang w:val="fr_FR" w:bidi="fr_FR"/>
        </w:rPr>
        <w:t>Il est important de se rappeler que les Juifs emmaillotaient les corps morts dans des draps de lin. Quand Pierre ne trouve que le tissu en lin dans la tombe, c'était un signal clair que le corps de Jésus manquait.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femmes de Galilée (y compris Marie-Madeleine, Jeanne et Marie, mère de Jacques)</w:t>
      </w:r>
    </w:p>
    <w:p>
      <w:pPr>
        <w:pStyle w:val="ListBullet"/>
        <w:spacing w:line="240" w:lineRule="auto"/>
        <w:ind w:left="720"/>
      </w:pPr>
      <w:r>
        <w:rPr>
          <w:lang w:val="fr_FR" w:bidi="fr_FR"/>
        </w:rPr>
      </w:r>
      <w:r>
        <w:rPr>
          <w:lang w:val="fr_FR" w:bidi="fr_FR"/>
        </w:rPr>
        <w:t>Deux hommes portant des vêtements brillants</w:t>
      </w:r>
    </w:p>
    <w:p>
      <w:pPr>
        <w:pStyle w:val="ListBullet"/>
        <w:spacing w:line="240" w:lineRule="auto"/>
        <w:ind w:left="720"/>
      </w:pPr>
      <w:r>
        <w:rPr>
          <w:lang w:val="fr_FR" w:bidi="fr_FR"/>
        </w:rPr>
      </w:r>
      <w:r>
        <w:rPr>
          <w:lang w:val="fr_FR" w:bidi="fr_FR"/>
        </w:rPr>
        <w:t>Les onze apôtres (y compris Pierre)</w:t>
      </w:r>
    </w:p>
    <w:p>
      <w:pPr>
        <w:pStyle w:val="ListBullet"/>
        <w:spacing w:line="240" w:lineRule="auto"/>
        <w:ind w:left="720"/>
      </w:pPr>
      <w:r>
        <w:rPr>
          <w:lang w:val="fr_FR" w:bidi="fr_FR"/>
        </w:rPr>
      </w:r>
      <w:r>
        <w:rPr>
          <w:lang w:val="fr_FR" w:bidi="fr_FR"/>
        </w:rPr>
        <w:t>Les autres croyants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les femmes en train de porter les épices et les parfums depuis le lieu où elles séjournent vers la grotte funéraire de Jésus tôt le matin.</w:t>
      </w:r>
    </w:p>
    <w:p>
      <w:pPr/>
      <w:r>
        <w:rPr>
          <w:lang w:val="fr_FR" w:bidi="fr_FR"/>
        </w:rPr>
      </w:r>
      <w:r>
        <w:rPr>
          <w:lang w:val="fr_FR" w:bidi="fr_FR"/>
        </w:rPr>
        <w:t>Assurez-vous que l'équipe représente la surprise des femmes quand elles voient que quelqu'un a roulé la pierre. Elles entrent dans la grotte, et c'est à ce moment-là que deux anges apparaissent.</w:t>
      </w:r>
    </w:p>
    <w:p>
      <w:pPr/>
      <w:r>
        <w:rPr>
          <w:lang w:val="fr_FR" w:bidi="fr_FR"/>
        </w:rPr>
      </w:r>
      <w:r>
        <w:rPr>
          <w:lang w:val="fr_FR" w:bidi="fr_FR"/>
        </w:rPr>
        <w:t>Assurez-vous que l'équipe représente les femmes en train de revenir de la grotte à Jérusalem pour le dire aux apôtres. Représentez les apôtres qui écoutent les femmes, mais qui ne les croient pas. Pierre se lève et court vers la grotte pour regarder.</w:t>
      </w:r>
    </w:p>
    <w:p>
      <w:pPr/>
      <w:r>
        <w:rPr>
          <w:lang w:val="fr_FR" w:bidi="fr_FR"/>
        </w:rPr>
      </w:r>
      <w:r>
        <w:rPr>
          <w:lang w:val="fr_FR" w:bidi="fr_FR"/>
        </w:rPr>
        <w:t>Assurez-vous que l'équipe représente Pierre qui doit se pencher pour entrer dans la grotte parce que l'entrée était plus basse qu'une porte normale.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femmes qui marchent vers la tombe de Jésus avec leurs épices et leurs parfums préparés. Elles arrivent à la grotte et trouvent que quelqu'un a roulé la pierre. Le corps de Jésus manque.</w:t>
      </w:r>
    </w:p>
    <w:p>
      <w:pPr/>
      <w:r>
        <w:rPr>
          <w:lang w:val="fr_FR" w:bidi="fr_FR"/>
        </w:rPr>
      </w:r>
      <w:r>
        <w:rPr>
          <w:lang w:val="fr_FR" w:bidi="fr_FR"/>
        </w:rPr>
        <w:t>Arrêtez la représentation : Demandez à l'acteur qui joue les femmes : « Que ressentez-vous ? » Vous allez peut-être entendre des choses comme « Confus. Où l'ont-ils emmené ? » « Pleine d’espoir. Ont-ils commis une erreur ? Jésus n'était-il pas vraiment mort ? » et « Paniquée. Que devrions-nous faire ? » Reprenez la représentation.</w:t>
      </w:r>
    </w:p>
    <w:p>
      <w:pPr/>
      <w:r>
        <w:rPr>
          <w:lang w:val="fr_FR" w:bidi="fr_FR"/>
        </w:rPr>
      </w:r>
      <w:r>
        <w:rPr>
          <w:lang w:val="fr_FR" w:bidi="fr_FR"/>
        </w:rPr>
        <w:t>Représentez deux anges qui apparaissent dans la tombe. Elles demandent aux femmes pourquoi elles cherchent quelqu'un qui est vivant dans une tombe. Les femmes se souviennent de ce que Jésus leur a dit dans le passé concernant le fait d'être crucifié et de ressusciter de nouveau le troisième jour.</w:t>
      </w:r>
    </w:p>
    <w:p>
      <w:pPr/>
      <w:r>
        <w:rPr>
          <w:lang w:val="fr_FR" w:bidi="fr_FR"/>
        </w:rPr>
      </w:r>
      <w:r>
        <w:rPr>
          <w:lang w:val="fr_FR" w:bidi="fr_FR"/>
        </w:rPr>
        <w:t>Arrêtez la représentation : Demandez à l'acteur qui joue le rôle des anges : « Que ressentez-vous ? » Vous entendrez peut-être des choses comme : « Joyeux ! Jésus est vivant ! » « Déçu. Comment peuvent-ils être confus alors que Jésus leur avait dit ce qui se produirait ? » et « Enthousiaste. Le monde verra maintenant et saura qui est vraiment Jésus ! » Reprenez la représentation.</w:t>
      </w:r>
    </w:p>
    <w:p>
      <w:pPr/>
      <w:r>
        <w:rPr>
          <w:lang w:val="fr_FR" w:bidi="fr_FR"/>
        </w:rPr>
      </w:r>
      <w:r>
        <w:rPr>
          <w:lang w:val="fr_FR" w:bidi="fr_FR"/>
        </w:rPr>
        <w:t>Représentez les femmes qui retournent à Jérusalem et disent aux apôtres et aux autres croyants ce qui s'est passé. Mais les apôtres ne croient pas les femmes.</w:t>
      </w:r>
    </w:p>
    <w:p>
      <w:pPr/>
      <w:r>
        <w:rPr>
          <w:lang w:val="fr_FR" w:bidi="fr_FR"/>
        </w:rPr>
      </w:r>
      <w:r>
        <w:rPr>
          <w:lang w:val="fr_FR" w:bidi="fr_FR"/>
        </w:rPr>
        <w:t>Arrêtez la représentation : Demandez aux actrices qui jouent les femmes : « Que ressentez-vous ? » Vous entendrez peut-être des choses comme : « Déçues ! Comment pouvez-vous ne pas nous croire au sujet de quelque chose d'aussi important ? » « Joyeuses. Ils ne nous croient peut-être pas maintenant, mais je sais ce que j'ai vu et entendu », et « Pleines d'espérance. J'ai hâte de voir Jésus de nouveau. » Reprenez la représentation.</w:t>
      </w:r>
    </w:p>
    <w:p>
      <w:pPr/>
      <w:r>
        <w:rPr>
          <w:lang w:val="fr_FR" w:bidi="fr_FR"/>
        </w:rPr>
      </w:r>
      <w:r>
        <w:rPr>
          <w:lang w:val="fr_FR" w:bidi="fr_FR"/>
        </w:rPr>
        <w:t>Représentez Pierre en train d'entendre les nouvelles des femmes, puis de courir vers la tombe de Jésus. Il la trouve vide à l'intérieur, sauf pour le tissu en lin. Pierre s'éloigne avec étonnement.</w:t>
      </w:r>
    </w:p>
    <w:p>
      <w:pPr/>
      <w:r>
        <w:rPr>
          <w:lang w:val="fr_FR" w:bidi="fr_FR"/>
        </w:rPr>
      </w:r>
      <w:r>
        <w:rPr>
          <w:lang w:val="fr_FR" w:bidi="fr_FR"/>
        </w:rPr>
        <w:t>Arrêtez la représentation : Demandez à l'acteur qui joue Pierre : « Que ressentez-vous ? » Vous entendrez peut-être des choses comme : « Troublé. Mais où Jésus aurait-il pu aller ? » « Confus. Rien de tout cela n'a de sens », et « Plein d'espérance. Cela pourrait-il être vrai ? Jésus est-il vraiment de nouveau vivant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Les femmes apportent dans la tombe de Jésus leurs épices et leurs </w:t>
      </w:r>
      <w:r>
        <w:rPr>
          <w:b/>
          <w:lang w:val="fr_FR" w:bidi="fr_FR"/>
        </w:rPr>
        <w:t>parfums</w:t>
      </w:r>
      <w:r>
        <w:rPr>
          <w:lang w:val="fr_FR" w:bidi="fr_FR"/>
        </w:rPr>
        <w:t xml:space="preserve"> préparés, mais trouvent que quelqu'un avait roulé la pierre. Dans ce contexte, tombe fait référence à une grotte funéraire qui était assez grande pour accueillir plusieurs corps morts. Les gens couvraient l'entrée de telles tombes avec une grande pierre en forme de disque. Assurez-vous de traduire tombe de la même manière que vous l'avez fait auparavant. Le mot </w:t>
      </w:r>
      <w:r>
        <w:rPr>
          <w:lang w:val="fr_FR" w:bidi="fr_FR"/>
        </w:rPr>
        <w:t>tombe</w:t>
      </w:r>
      <w:r>
        <w:rPr>
          <w:lang w:val="fr_FR" w:bidi="fr_FR"/>
        </w:rPr>
        <w:t xml:space="preserve"> se trouve dans le glossaire principal.</w:t>
      </w:r>
    </w:p>
    <w:p>
      <w:pPr/>
      <w:r>
        <w:rPr>
          <w:lang w:val="fr_FR" w:bidi="fr_FR"/>
        </w:rPr>
      </w:r>
      <w:r>
        <w:rPr>
          <w:lang w:val="fr_FR" w:bidi="fr_FR"/>
        </w:rPr>
        <w:t xml:space="preserve">Luc dit que les femmes n'ont pas trouvé le corps du </w:t>
      </w:r>
      <w:r>
        <w:rPr>
          <w:b/>
          <w:lang w:val="fr_FR" w:bidi="fr_FR"/>
        </w:rPr>
        <w:t>Seigneur</w:t>
      </w:r>
      <w:r>
        <w:rPr>
          <w:lang w:val="fr_FR" w:bidi="fr_FR"/>
        </w:rPr>
        <w:t xml:space="preserve"> Jésus. Ici, Luc appelle Jésus « Seigneur », c'est-à-dire celui qui a autorité, pour affirmer que Jésus était Dieu. Assurez-vous de traduire Seigneur de la même façon que dans les passages précédents. </w:t>
      </w:r>
      <w:r>
        <w:rPr>
          <w:lang w:val="fr_FR" w:bidi="fr_FR"/>
        </w:rPr>
        <w:t>Seigneur</w:t>
      </w:r>
      <w:r>
        <w:rPr>
          <w:lang w:val="fr_FR" w:bidi="fr_FR"/>
        </w:rPr>
        <w:t xml:space="preserve"> est dans le glossaire principal.</w:t>
      </w:r>
    </w:p>
    <w:p>
      <w:pPr/>
      <w:r>
        <w:rPr>
          <w:lang w:val="fr_FR" w:bidi="fr_FR"/>
        </w:rPr>
      </w:r>
      <w:r>
        <w:rPr>
          <w:lang w:val="fr_FR" w:bidi="fr_FR"/>
        </w:rPr>
        <w:t xml:space="preserve">Deux hommes portant des vêtements brillants apparaissent et disent aux femmes de se rappeler ce que Jésus a enseigné en </w:t>
      </w:r>
      <w:r>
        <w:rPr>
          <w:lang w:val="fr_FR" w:bidi="fr_FR"/>
        </w:rPr>
        <w:t>Galilée</w:t>
      </w:r>
      <w:r>
        <w:rPr>
          <w:lang w:val="fr_FR" w:bidi="fr_FR"/>
        </w:rPr>
        <w:t>. Bien que nous sachions que ces hommes étaient des anges, le mot anges n'est pas utilisé dans l'histoire. Il est donc préférable de le traduire par hommes.</w:t>
      </w:r>
    </w:p>
    <w:p>
      <w:pPr/>
      <w:r>
        <w:rPr>
          <w:lang w:val="fr_FR" w:bidi="fr_FR"/>
        </w:rPr>
      </w:r>
      <w:r>
        <w:rPr>
          <w:lang w:val="fr_FR" w:bidi="fr_FR"/>
        </w:rPr>
        <w:t xml:space="preserve">Jésus dit que les gens trahiraient le </w:t>
      </w:r>
      <w:r>
        <w:rPr>
          <w:b/>
          <w:lang w:val="fr_FR" w:bidi="fr_FR"/>
        </w:rPr>
        <w:t>Fils de l'homme</w:t>
      </w:r>
      <w:r>
        <w:rPr>
          <w:lang w:val="fr_FR" w:bidi="fr_FR"/>
        </w:rPr>
        <w:t xml:space="preserve">, le </w:t>
      </w:r>
      <w:r>
        <w:rPr>
          <w:b/>
          <w:lang w:val="fr_FR" w:bidi="fr_FR"/>
        </w:rPr>
        <w:t>crucifieraient</w:t>
      </w:r>
      <w:r>
        <w:rPr>
          <w:lang w:val="fr_FR" w:bidi="fr_FR"/>
        </w:rPr>
        <w:t xml:space="preserve"> et que Dieu le ressusciterait à la vie le troisième jour. Jésus utilise le titre « Fils de l'homme » pour faire référence à lui-même comme celui qui avait toute puissance et toute autorité. « Crucifier » fait référence à la façon dont les Romains exécutaient les criminels. Les soldats clouaient les victimes sur deux planches en bois en forme de croix, puis les faisaient suspendre là et souffrir jusqu'à ce qu'elles meurent. Assurez-vous de traduire Fils de l'homme et crucifier de la même manière que vous l'avez fait auparavant. Les deux termes, </w:t>
      </w:r>
      <w:r>
        <w:rPr>
          <w:lang w:val="fr_FR" w:bidi="fr_FR"/>
        </w:rPr>
        <w:t>Fils de l'homme</w:t>
      </w:r>
      <w:r>
        <w:rPr>
          <w:lang w:val="fr_FR" w:bidi="fr_FR"/>
        </w:rPr>
        <w:t xml:space="preserve"> et </w:t>
      </w:r>
      <w:r>
        <w:rPr>
          <w:lang w:val="fr_FR" w:bidi="fr_FR"/>
        </w:rPr>
        <w:t>crucifier</w:t>
      </w:r>
      <w:r>
        <w:rPr>
          <w:lang w:val="fr_FR" w:bidi="fr_FR"/>
        </w:rPr>
        <w:t>, se trouvent dans le Glossaire principal.</w:t>
      </w:r>
    </w:p>
    <w:p>
      <w:pPr/>
      <w:r>
        <w:rPr>
          <w:lang w:val="fr_FR" w:bidi="fr_FR"/>
        </w:rPr>
      </w:r>
      <w:r>
        <w:rPr>
          <w:lang w:val="fr_FR" w:bidi="fr_FR"/>
        </w:rPr>
        <w:t xml:space="preserve">Les femmes racontent leur histoire aux Onze, c'est-à-dire aux </w:t>
      </w:r>
      <w:r>
        <w:rPr>
          <w:b/>
          <w:lang w:val="fr_FR" w:bidi="fr_FR"/>
        </w:rPr>
        <w:t>apôtres</w:t>
      </w:r>
      <w:r>
        <w:rPr>
          <w:lang w:val="fr_FR" w:bidi="fr_FR"/>
        </w:rPr>
        <w:t xml:space="preserve">. Les apôtres étaient les douze disciples que Jésus choisissait pour être ses représentants. Luc les appelle les onze parce que Judas Iscariot n'était plus un apôtre. Ils rempliraient bientôt un rôle important en parlant à tout le monde de la résurrection de Jésus, c'est-à-dire de son retour à la vie. Assurez-vous de traduire apôtre de la même manière que vous l'avez fait auparavant. </w:t>
      </w:r>
      <w:r>
        <w:rPr>
          <w:lang w:val="fr_FR" w:bidi="fr_FR"/>
        </w:rPr>
        <w:t>Apôtre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24:13–35</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24.13–35.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Précédemment, les femmes avaient visité la tombe de Jésus tôt le dimanche. Ces disciples ont trouvé la tombe vide et les anges leur ont dit que Jésus était vivant. Les femmes avaient dit aux apôtres de Jésus, c'est-à-dire à ses représentants choisis, ce qui s'était passé, mais les apôtres ne les ont pas cru. Pierre vérifie la tombe et se trouve étonné. Plus tard ce soir-là, Jésus apparaît à deux de ses disciples.</w:t>
      </w:r>
    </w:p>
    <w:p>
      <w:pPr/>
      <w:r>
        <w:rPr>
          <w:lang w:val="fr_FR" w:bidi="fr_FR"/>
        </w:rPr>
      </w:r>
      <w:r>
        <w:rPr>
          <w:lang w:val="fr_FR" w:bidi="fr_FR"/>
        </w:rPr>
        <w:t>Luc utilise le mot « or » non comme marqueur temporel, mais pour introduire un nouvel événement. Dimanche, le même jour que les femmes avaient trouvé le tombeau vide, deux des disciples de Jésus, c'est-à-dire ses suiveurs, marchaient de Jérusalem à Emmaüs. Emmaüs était un petit village qui se trouvait à environ 11 km de Jérusalem. Cela aurait pris environ deux heures pour marcher cette distance.</w:t>
      </w:r>
    </w:p>
    <w:p>
      <w:pPr/>
      <w:r>
        <w:rPr>
          <w:lang w:val="fr_FR" w:bidi="fr_FR"/>
        </w:rPr>
      </w:r>
      <w:r>
        <w:rPr>
          <w:lang w:val="fr_FR" w:bidi="fr_FR"/>
        </w:rPr>
        <w:t>Arrêtez-vous et montrez à votre équipe où se trouvent Jérusalem et Emmaüs sur la carte.</w:t>
      </w:r>
    </w:p>
    <w:p>
      <w:pPr/>
      <w:r>
        <w:rPr>
          <w:lang w:val="fr_FR" w:bidi="fr_FR"/>
        </w:rPr>
      </w:r>
      <w:r>
        <w:rPr>
          <w:lang w:val="fr_FR" w:bidi="fr_FR"/>
        </w:rPr>
        <w:t>Ces deux disciples avaient entendu les nouvelles des femmes au sujet du tombeau vide à Jérusalem. Pendant qu'ils marchaient, ils parlaient avec passion de tout ce qui était récemment arrivé à Jésus. Nous savons que l'un des disciples était nommé Cléopas.</w:t>
      </w:r>
    </w:p>
    <w:p>
      <w:pPr/>
      <w:r>
        <w:rPr>
          <w:lang w:val="fr_FR" w:bidi="fr_FR"/>
        </w:rPr>
      </w:r>
      <w:r>
        <w:rPr>
          <w:lang w:val="fr_FR" w:bidi="fr_FR"/>
        </w:rPr>
        <w:t>Luc souligne le fait que c'était Jésus lui-même qui arrive et commence à marcher avec ses deux disciples, mais Dieu les empêche de le reconnaître. Au lieu de cela, ils voient Jésus comme un étranger. Nous ne savons pas comment Jésus est arrivé, mais il les a peut-être rattrapés par derrière ou est venu vers la route principale depuis une route latérale. Jésus demande de quoi ils discutent, pour se joindre à leur conversation. Ici, le mot « discuter » signifie parler avec enthousiasme de quelque chose et se poser des questions les uns aux autres.</w:t>
      </w:r>
    </w:p>
    <w:p>
      <w:pPr/>
      <w:r>
        <w:rPr>
          <w:lang w:val="fr_FR" w:bidi="fr_FR"/>
        </w:rPr>
      </w:r>
      <w:r>
        <w:rPr>
          <w:lang w:val="fr_FR" w:bidi="fr_FR"/>
        </w:rPr>
        <w:t>Arrêtez-vous et discutez avec votre équipe : comment décrivez-vous différents types de conversations dans votre culture ? Comment quelqu'un rejoint-il une conversation qui est déjà en cours ? Discutez d'un sujet dans votre équipe qui fait que les gens s'enthousiasment. Pensez à la façon dont vous décririez ce genre de conversation.</w:t>
      </w:r>
    </w:p>
    <w:p>
      <w:pPr/>
      <w:r>
        <w:rPr>
          <w:lang w:val="fr_FR" w:bidi="fr_FR"/>
        </w:rPr>
      </w:r>
      <w:r>
        <w:rPr>
          <w:lang w:val="fr_FR" w:bidi="fr_FR"/>
        </w:rPr>
        <w:t>Quand Jésus pose la question, les deux disciples arrêtent de marcher et leurs visages se trouvent abattus, c'est-à-dire qu'ils deviennent tristes. Cléopas pose une question à Jésus : « Es-tu la seule personne à Jérusalem... » pour montrer sa surprise que Jésus ne savait pas ce qui s'était passé à Jérusalem. C'est contraire à ce qui est vrai et amusant puisque Jésus comprenait ce qui s'était passé plus clairement que n'importe lequel de ses disciples. Jésus demande de quelles choses il parle, et Cléopas décrit ce qui est arrivé à Jésus : principalement son procès et sa crucifixion. « Jésus de Nazareth » était une façon d'identifier Jésus comme venant de la ville de Nazareth. Les disciples disent que Dieu et beaucoup de Juifs croyaient que Jésus était un prophète, c'est-à-dire un messager de Dieu. Dieu a donné aux prophètes l'autorité de parler pour lui et la capacité d'affecter les gens avec puissance. « Puissant en paroles et en actes » était aussi une expression que les gens utilisaient pour décrire Moïse, qui était un prophète important pour les Juifs.</w:t>
      </w:r>
    </w:p>
    <w:p>
      <w:pPr/>
      <w:r>
        <w:rPr>
          <w:lang w:val="fr_FR" w:bidi="fr_FR"/>
        </w:rPr>
      </w:r>
      <w:r>
        <w:rPr>
          <w:lang w:val="fr_FR" w:bidi="fr_FR"/>
        </w:rPr>
        <w:t>Cléopas décrit la façon dont les chefs religieux juifs, c'est-à-dire les principaux sacrificateurs et les chefs juifs, ont emmené Jésus vers le gouverneur romain et ont exigé qu'il soit mis à mort. Ces chefs religieux faisaient que Jésus soit crucifié, c'est-à-dire exécuté par les soldats romains en le clouant sur une croix. Les Juifs croyaient que Dieu enverrait un Sauveur promis pour racheter ou libérer Israël de leurs ennemis. Beaucoup de disciples de Jésus croyaient que Jésus était le Sauveur promis de Dieu. La plupart des personnes croyaient que le Sauveur promis de Dieu libérerait Israël de Rome. Ils étaient donc confus et déçus quand Jésus est mort avant que cela ne se produise.</w:t>
      </w:r>
    </w:p>
    <w:p>
      <w:pPr/>
      <w:r>
        <w:rPr>
          <w:lang w:val="fr_FR" w:bidi="fr_FR"/>
        </w:rPr>
      </w:r>
      <w:r>
        <w:rPr>
          <w:lang w:val="fr_FR" w:bidi="fr_FR"/>
        </w:rPr>
        <w:t>Mais ce qui créait le plus de confusion pour les disciples était le fait que le corps de Jésus manquait le troisième jour depuis son exécution. Cléopas parle à Jésus de l'histoire que les femmes leur ont raconté au sujet des anges et de la façon dont les disciples de Jésus ont confirmé que la tombe était vide. Jésus répond en disant : « Comme vous êtes insensé et lents de cœur pour comprendre ». Il exprime de la déception de manière amicale. Il dit que les disciples sont lents de cœur, c'est-à-dire qu'ils ne veulent pas croire que toutes les paroles des prophètes étaient vraies. Jésus parlait spécifiquement des messages des prophètes au sujet du Messie, c'est-à-dire du Sauveur promis. Jésus pose une question : « Le Messie ne devait-il pas souffrir... » pour laisser entendre que les disciples auraient dû savoir qu'il était nécessaire pour le Sauveur promis de souffrir avant d'entrer dans sa gloire. « Entrer dans sa gloire » fait référence au fait que Dieu ressuscite Jésus d'entre les morts et lui donne de l'honneur et de l'autorité pour régner avec Dieu.</w:t>
      </w:r>
    </w:p>
    <w:p>
      <w:pPr/>
      <w:r>
        <w:rPr>
          <w:lang w:val="fr_FR" w:bidi="fr_FR"/>
        </w:rPr>
      </w:r>
      <w:r>
        <w:rPr>
          <w:lang w:val="fr_FR" w:bidi="fr_FR"/>
        </w:rPr>
        <w:t>Jésus explique ensuite comment les Écritures juives, c'est-à-dire les mots que Dieu ordonne à quelqu'un d'écrire, montraient que le Sauveur promis devait souffrir avant que les gens ne l'honorent comme roi. Jésus utilise les paroles de Moïse et des prophètes pour aider à expliquer cela. Même si Jésus parlait de lui-même, il ne l'avait pas encore rendu clair pour ses disciples.</w:t>
      </w:r>
    </w:p>
    <w:p>
      <w:pPr/>
      <w:r>
        <w:rPr>
          <w:lang w:val="fr_FR" w:bidi="fr_FR"/>
        </w:rPr>
      </w:r>
      <w:r>
        <w:rPr>
          <w:lang w:val="fr_FR" w:bidi="fr_FR"/>
        </w:rPr>
        <w:t>Arrêtez-vous et discutez avec votre équipe : comment les gens voient-ils les personnes qui souffrent dans votre culture ? Qu'est-ce qui cause la souffrance dans la vie de quelqu'un ?</w:t>
      </w:r>
    </w:p>
    <w:p>
      <w:pPr/>
      <w:r>
        <w:rPr>
          <w:lang w:val="fr_FR" w:bidi="fr_FR"/>
        </w:rPr>
      </w:r>
      <w:r>
        <w:rPr>
          <w:lang w:val="fr_FR" w:bidi="fr_FR"/>
        </w:rPr>
        <w:t>Quand les disciples s'approchent d'Emmaüs, Jésus agit comme s'il allait continuer à voyager loin de la ville. Mais les disciples exhortent fortement Jésus à rester avec eux puisqu'il ferait bientôt sombre et que les routes étaient dangereuses à emprunter la nuit. Montrer de l'hospitalité aux autres voyageurs juifs était courant dans la culture juive. Jésus accepte de rester avec eux. En règle générale, l'hôte bénissait, c'est-à-dire remerciait Dieu, pour le pain, puis le partageait avec les invités. Les disciples ont sans doute choisi d'honorer Jésus en lui permettant de rompre le pain et le partager. Ils supposaient qu'il était un enseignant religieux puisqu'il leur avait expliqué les Écritures. Les actions de Jésus de rendre grâce, puis de rompre le pain, sont les mêmes actions qu'il a faites quand il a nourri 5 000 personnes et pendant son dernier repas avec ses disciples. Quand Jésus commence à donner les morceaux de pain aux disciples, Dieu ouvre leurs yeux. Cela signifie que Dieu leur a permis de reconnaître Jésus. Dès qu'ils l'ont reconnu, Jésus disparaît de leur vue. Cela signifie qu'il les a quittés de manière à ce qu'ils ne puissent plus le voir.</w:t>
      </w:r>
    </w:p>
    <w:p>
      <w:pPr/>
      <w:r>
        <w:rPr>
          <w:lang w:val="fr_FR" w:bidi="fr_FR"/>
        </w:rPr>
      </w:r>
      <w:r>
        <w:rPr>
          <w:lang w:val="fr_FR" w:bidi="fr_FR"/>
        </w:rPr>
        <w:t>Les deux disciples posent une question au sujet de leurs cœurs qui brûlent. C'était une image verbale qui soulignait le fait qu'ils avaient de bons sentiments forts pendant que Jésus leur parlait. Ces émotions auraient pu inclure l'émerveillement, l'amour, la joie, l'enthousiasme et l'espérance. Ils ont vécu ces émotions quand Jésus a ouvert ou expliqué les Écritures au sujet du Sauveur promis. Les disciples pensaient que la nouvelle au sujet de l'apparition de Jésus était si urgente qu'ils sont partis immédiatement pour retourner à Jérusalem. Les disciples arrivent à Jérusalem et trouvent les onze apôtres, c'est-à-dire les représentants choisis de Jésus, rassemblés avec d'autres disciples. Le groupe parlait déjà avec enthousiasme. Ils disent aux deux disciples qu'il était vrai que le Seigneur, c'est-à-dire Jésus, était vivant parce qu'il était apparu à Simon Pierre. Cela laisse entendre que Pierre avait parlé à tout le monde de la résurrection, c'est-à-dire du retour à la vie, de Jésus. Appeler Jésus « Seigneur » montre que les disciples de Jésus comprennent maintenant que Jésus était encore le Sauveur promis, même s'il est mort. Les deux disciples racontent aussi leur histoire concernant ce qui s'est passé sur la route et sur la façon dont ils ont reconnu Jésus quand il a rompu le pain.</w:t>
      </w:r>
    </w:p>
    <w:p>
      <w:pPr/>
      <w:r>
        <w:rPr>
          <w:lang w:val="fr_FR" w:bidi="fr_FR"/>
        </w:rPr>
      </w:r>
      <w:r>
        <w:rPr>
          <w:lang w:val="fr_FR" w:bidi="fr_FR"/>
        </w:rPr>
        <w:t>Arrêtez-vous et discutez avec votre équipe : quand et comment les nouvelles importantes sont-elles partagées dans votre culture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Cléopas et un ami marchent de Jérusalem à Emmaüs. Ils discutent avec passion de ce qui est arrivé à Jésus. Jésus commence à marcher avec eux. Jésus pose une question et ils arrêtent de marcher.</w:t>
      </w:r>
    </w:p>
    <w:p>
      <w:pPr/>
      <w:r>
        <w:rPr>
          <w:lang w:val="fr_FR" w:bidi="fr_FR"/>
        </w:rPr>
      </w:r>
      <w:r>
        <w:rPr>
          <w:b/>
          <w:lang w:val="fr_FR" w:bidi="fr_FR"/>
        </w:rPr>
        <w:t>Deuxième partie :</w:t>
      </w:r>
      <w:r>
        <w:rPr>
          <w:lang w:val="fr_FR" w:bidi="fr_FR"/>
        </w:rPr>
        <w:t xml:space="preserve"> Cléopas explique tout ce qui est arrivé à Jésus. Ils marchent ensemble pendant que Jésus explique que les Écritures disent qu'il était nécessaire pour le Sauveur promis de souffrir.</w:t>
      </w:r>
    </w:p>
    <w:p>
      <w:pPr/>
      <w:r>
        <w:rPr>
          <w:lang w:val="fr_FR" w:bidi="fr_FR"/>
        </w:rPr>
      </w:r>
      <w:r>
        <w:rPr>
          <w:b/>
          <w:lang w:val="fr_FR" w:bidi="fr_FR"/>
        </w:rPr>
        <w:t>Troisième partie :</w:t>
      </w:r>
      <w:r>
        <w:rPr>
          <w:lang w:val="fr_FR" w:bidi="fr_FR"/>
        </w:rPr>
        <w:t xml:space="preserve"> ils arrivent à Emmaüs et Jésus commence à partir. Les deux disciples supplient Jésus de rester avec eux. Jésus est d'accord et se rend dans leur maison.</w:t>
      </w:r>
    </w:p>
    <w:p>
      <w:pPr/>
      <w:r>
        <w:rPr>
          <w:lang w:val="fr_FR" w:bidi="fr_FR"/>
        </w:rPr>
      </w:r>
      <w:r>
        <w:rPr>
          <w:b/>
          <w:lang w:val="fr_FR" w:bidi="fr_FR"/>
        </w:rPr>
        <w:t>Quatrième partie :</w:t>
      </w:r>
      <w:r>
        <w:rPr>
          <w:lang w:val="fr_FR" w:bidi="fr_FR"/>
        </w:rPr>
        <w:t xml:space="preserve"> dans la maison, Jésus rend grâce et rompt le pain pendant qu'ils sont à table. Quand Jésus rompt le pain, ils le reconnaissent et Jésus disparaît.</w:t>
      </w:r>
    </w:p>
    <w:p>
      <w:pPr/>
      <w:r>
        <w:rPr>
          <w:lang w:val="fr_FR" w:bidi="fr_FR"/>
        </w:rPr>
      </w:r>
      <w:r>
        <w:rPr>
          <w:b/>
          <w:lang w:val="fr_FR" w:bidi="fr_FR"/>
        </w:rPr>
        <w:t>Cinquième partie :</w:t>
      </w:r>
      <w:r>
        <w:rPr>
          <w:lang w:val="fr_FR" w:bidi="fr_FR"/>
        </w:rPr>
        <w:t xml:space="preserve"> les disciples sont étonnés et retournent immédiatement à Jérusalem pour le dire aux apôtres. Quand ils arrivent, les apôtres et les autres leur disent que Jésus est apparu à Pierre. Les deux disciples racontent aussi leur histoire.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Deux disciples qui marchent (y compris Cléopas)</w:t>
      </w:r>
    </w:p>
    <w:p>
      <w:pPr>
        <w:pStyle w:val="ListBullet"/>
        <w:spacing w:line="240" w:lineRule="auto"/>
        <w:ind w:left="720"/>
      </w:pPr>
      <w:r>
        <w:rPr>
          <w:lang w:val="fr_FR" w:bidi="fr_FR"/>
        </w:rPr>
      </w:r>
      <w:r>
        <w:rPr>
          <w:lang w:val="fr_FR" w:bidi="fr_FR"/>
        </w:rPr>
        <w:t>Les onze apôtres (y compris Pierre)</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nous sommes dimanche, le troisième jour après la mort de Jésus, et le jour où les femmes ont trouvé le tombeau vide.</w:t>
      </w:r>
    </w:p>
    <w:p>
      <w:pPr/>
      <w:r>
        <w:rPr>
          <w:lang w:val="fr_FR" w:bidi="fr_FR"/>
        </w:rPr>
      </w:r>
      <w:r>
        <w:rPr>
          <w:lang w:val="fr_FR" w:bidi="fr_FR"/>
        </w:rPr>
        <w:t>Il est important de se rappeler que les deux disciples faisaient partie du groupe qui avait entendu l'histoire des femmes au sujet du tombeau vide avant qu'elles ne commencent à se rendre vers Emmaüs.</w:t>
      </w:r>
    </w:p>
    <w:p>
      <w:pPr/>
      <w:r>
        <w:rPr>
          <w:lang w:val="fr_FR" w:bidi="fr_FR"/>
        </w:rPr>
      </w:r>
      <w:r>
        <w:rPr>
          <w:lang w:val="fr_FR" w:bidi="fr_FR"/>
        </w:rPr>
        <w:t>Il est important de se rappeler que Luc utilise la répétition de l'expression « parler et discuter » pour créer du suspense avant qu'il n'introduise l'arrivée de Jésus.</w:t>
      </w:r>
    </w:p>
    <w:p>
      <w:pPr/>
      <w:r>
        <w:rPr>
          <w:lang w:val="fr_FR" w:bidi="fr_FR"/>
        </w:rPr>
      </w:r>
      <w:r>
        <w:rPr>
          <w:lang w:val="fr_FR" w:bidi="fr_FR"/>
        </w:rPr>
        <w:t>Il est important de se rappeler que Jésus a posé une question pendant qu'ils marchaient pour rejoindre la conversation des disciples.</w:t>
      </w:r>
    </w:p>
    <w:p>
      <w:pPr/>
      <w:r>
        <w:rPr>
          <w:lang w:val="fr_FR" w:bidi="fr_FR"/>
        </w:rPr>
      </w:r>
      <w:r>
        <w:rPr>
          <w:lang w:val="fr_FR" w:bidi="fr_FR"/>
        </w:rPr>
        <w:t>Il est important de se rappeler que les disciples s'arrêtent de marcher pendant qu'ils expliquent à Jésus.</w:t>
      </w:r>
    </w:p>
    <w:p>
      <w:pPr/>
      <w:r>
        <w:rPr>
          <w:lang w:val="fr_FR" w:bidi="fr_FR"/>
        </w:rPr>
      </w:r>
      <w:r>
        <w:rPr>
          <w:lang w:val="fr_FR" w:bidi="fr_FR"/>
        </w:rPr>
        <w:t>Il est important de se rappeler que la plupart des Juifs connaissaient les événements de la vie de Jésus à Jérusalem. Jésus enseignait quotidiennement dans le temple et les chefs juifs l'ont publiquement mis en procès et l'ont exécuté pendant la semaine d'une fête religieuse juive importante. Les foules de Juifs étaient donc témoins de ce qui lui était arrivé.</w:t>
      </w:r>
    </w:p>
    <w:p>
      <w:pPr/>
      <w:r>
        <w:rPr>
          <w:lang w:val="fr_FR" w:bidi="fr_FR"/>
        </w:rPr>
      </w:r>
      <w:r>
        <w:rPr>
          <w:lang w:val="fr_FR" w:bidi="fr_FR"/>
        </w:rPr>
        <w:t>Il est important de se rappeler que Dieu a fait que les deux disciples ne reconnaissent pas Jésus. Même si Jésus expliquait les choses à son propre sujet, les disciples pensaient qu'il était un étranger.</w:t>
      </w:r>
    </w:p>
    <w:p>
      <w:pPr/>
      <w:r>
        <w:rPr>
          <w:lang w:val="fr_FR" w:bidi="fr_FR"/>
        </w:rPr>
      </w:r>
      <w:r>
        <w:rPr>
          <w:lang w:val="fr_FR" w:bidi="fr_FR"/>
        </w:rPr>
        <w:t>Il est important de se rappeler que les Juifs croyaient que le Messie, ou le Sauveur promis, libérerait le peuple juif, du règne romain.</w:t>
      </w:r>
    </w:p>
    <w:p>
      <w:pPr/>
      <w:r>
        <w:rPr>
          <w:lang w:val="fr_FR" w:bidi="fr_FR"/>
        </w:rPr>
      </w:r>
      <w:r>
        <w:rPr>
          <w:lang w:val="fr_FR" w:bidi="fr_FR"/>
        </w:rPr>
        <w:t>Il est important de se rappeler que Jésus a expliqué au sujet du Sauveur promis dans les Écritures. Il appelle les disciples « insensés » et « lents de cœur » pour exprimer leur déception parce qu'ils n'étaient pas prêts à croire les prophètes.</w:t>
      </w:r>
    </w:p>
    <w:p>
      <w:pPr/>
      <w:r>
        <w:rPr>
          <w:lang w:val="fr_FR" w:bidi="fr_FR"/>
        </w:rPr>
      </w:r>
      <w:r>
        <w:rPr>
          <w:lang w:val="fr_FR" w:bidi="fr_FR"/>
        </w:rPr>
        <w:t>Il est important de se rappeler qu'il faisait plus sombre à ce stade. L'hospitalité était importante dans la culture juive. Il était normal d'inviter un étranger à rester avec eux, puisque les routes étaient dangereuses à emprunter la nuit.</w:t>
      </w:r>
    </w:p>
    <w:p>
      <w:pPr/>
      <w:r>
        <w:rPr>
          <w:lang w:val="fr_FR" w:bidi="fr_FR"/>
        </w:rPr>
      </w:r>
      <w:r>
        <w:rPr>
          <w:lang w:val="fr_FR" w:bidi="fr_FR"/>
        </w:rPr>
        <w:t>Il est important de se rappeler que les deux disciples honoraient Jésus en lui permettant de rendre grâce pour le pain et le rompre. C'était généralement le rôle de l'hôte, mais les disciples voyaient Jésus comme un enseignant religieux puisqu'il leur expliquait les Écritures.</w:t>
      </w:r>
    </w:p>
    <w:p>
      <w:pPr/>
      <w:r>
        <w:rPr>
          <w:lang w:val="fr_FR" w:bidi="fr_FR"/>
        </w:rPr>
      </w:r>
      <w:r>
        <w:rPr>
          <w:lang w:val="fr_FR" w:bidi="fr_FR"/>
        </w:rPr>
        <w:t>Il est important de se rappeler que les disciples posent une question : « Nos cœurs ne brûlaient-ils pas... » à laquelle ils ne s'attendaient pas à ce qu'on leur réponde. Au lieu de cela, la question souligne le fait qu'ils avaient des sentiments forts de joie, d'espérance et d'enthousiasme pendant que Jésus leur parlait.</w:t>
      </w:r>
    </w:p>
    <w:p>
      <w:pPr/>
      <w:r>
        <w:rPr>
          <w:lang w:val="fr_FR" w:bidi="fr_FR"/>
        </w:rPr>
      </w:r>
      <w:r>
        <w:rPr>
          <w:lang w:val="fr_FR" w:bidi="fr_FR"/>
        </w:rPr>
        <w:t>Il est important de se rappeler que même s'il faisait sombre et que les routes étaient dangereuses, les disciples pensaient que la nouvelle du fait que Jésus était vivant était assez urgente pour retourner immédiatement à Jérusalem.</w:t>
      </w:r>
    </w:p>
    <w:p>
      <w:pPr/>
      <w:r>
        <w:rPr>
          <w:lang w:val="fr_FR" w:bidi="fr_FR"/>
        </w:rPr>
      </w:r>
      <w:r>
        <w:rPr>
          <w:lang w:val="fr_FR" w:bidi="fr_FR"/>
        </w:rPr>
        <w:t>Il est important de se rappeler que Jésus était déjà apparu à Pierre à un moment donné pendant ce même jour avant que les deux disciples n'arrivent à Jérusalem pour raconter leur histoire.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Deux disciples qui marchent (y compris Cléopas)</w:t>
      </w:r>
    </w:p>
    <w:p>
      <w:pPr>
        <w:pStyle w:val="ListBullet"/>
        <w:spacing w:line="240" w:lineRule="auto"/>
        <w:ind w:left="720"/>
      </w:pPr>
      <w:r>
        <w:rPr>
          <w:lang w:val="fr_FR" w:bidi="fr_FR"/>
        </w:rPr>
      </w:r>
      <w:r>
        <w:rPr>
          <w:lang w:val="fr_FR" w:bidi="fr_FR"/>
        </w:rPr>
        <w:t>Les onze apôtres (y compris Pierre)</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les deux disciples qui marchent sur la route en parlant avec passion quand Jésus commence à marcher avec eux.</w:t>
      </w:r>
    </w:p>
    <w:p>
      <w:pPr/>
      <w:r>
        <w:rPr>
          <w:lang w:val="fr_FR" w:bidi="fr_FR"/>
        </w:rPr>
      </w:r>
      <w:r>
        <w:rPr>
          <w:lang w:val="fr_FR" w:bidi="fr_FR"/>
        </w:rPr>
        <w:t>Assurez-vous que l'équipe représente les deux disciples qui s'arrêtent pour expliquer quand Jésus pose une question.</w:t>
      </w:r>
    </w:p>
    <w:p>
      <w:pPr/>
      <w:r>
        <w:rPr>
          <w:lang w:val="fr_FR" w:bidi="fr_FR"/>
        </w:rPr>
      </w:r>
      <w:r>
        <w:rPr>
          <w:lang w:val="fr_FR" w:bidi="fr_FR"/>
        </w:rPr>
        <w:t>Assurez-vous que l'équipe représente Dieu qui les empêche de reconnaître Jésus. L'équipe peut utiliser un mouvement de la main, comme frotter leurs yeux chaque fois qu'ils regardent Jésus, ou tout autre geste qui indique qu'ils ne peuvent pas bien voir.</w:t>
      </w:r>
    </w:p>
    <w:p>
      <w:pPr/>
      <w:r>
        <w:rPr>
          <w:lang w:val="fr_FR" w:bidi="fr_FR"/>
        </w:rPr>
      </w:r>
      <w:r>
        <w:rPr>
          <w:lang w:val="fr_FR" w:bidi="fr_FR"/>
        </w:rPr>
        <w:t>Assurez-vous que l'équipe représente Jésus en disant « Quelles choses ? » pour entendre leurs pensées. Jésus savait de quoi ils parlaient.</w:t>
      </w:r>
    </w:p>
    <w:p>
      <w:pPr/>
      <w:r>
        <w:rPr>
          <w:lang w:val="fr_FR" w:bidi="fr_FR"/>
        </w:rPr>
      </w:r>
      <w:r>
        <w:rPr>
          <w:lang w:val="fr_FR" w:bidi="fr_FR"/>
        </w:rPr>
        <w:t>Assurez-vous que l'équipe représente Jésus en train de dire « insensés et lents de cœur », non comme une insulte, mais comme une façon de dire que leur esprit est fermé pour comprendre.</w:t>
      </w:r>
    </w:p>
    <w:p>
      <w:pPr/>
      <w:r>
        <w:rPr>
          <w:lang w:val="fr_FR" w:bidi="fr_FR"/>
        </w:rPr>
      </w:r>
      <w:r>
        <w:rPr>
          <w:lang w:val="fr_FR" w:bidi="fr_FR"/>
        </w:rPr>
        <w:t>Assurez-vous que l'équipe représente Jésus qui commence à s'éloigner des disciples après le village d'Emmaüs, mais les disciples le supplient de rester. Jésus accepte donc d'aller avec eux.</w:t>
      </w:r>
    </w:p>
    <w:p>
      <w:pPr/>
      <w:r>
        <w:rPr>
          <w:lang w:val="fr_FR" w:bidi="fr_FR"/>
        </w:rPr>
      </w:r>
      <w:r>
        <w:rPr>
          <w:lang w:val="fr_FR" w:bidi="fr_FR"/>
        </w:rPr>
        <w:t>Assurez-vous que l'équipe représente Dieu en train d'ouvrir les yeux des disciples quand Jésus rompt le pain en morceaux.</w:t>
      </w:r>
    </w:p>
    <w:p>
      <w:pPr/>
      <w:r>
        <w:rPr>
          <w:lang w:val="fr_FR" w:bidi="fr_FR"/>
        </w:rPr>
      </w:r>
      <w:r>
        <w:rPr>
          <w:lang w:val="fr_FR" w:bidi="fr_FR"/>
        </w:rPr>
        <w:t>Assurez-vous que l'équipe représente Jésus en train de disparaître ou de partir soudainement après qu'il ait rompu le pain. Cela pourrait être traduit par quelqu'un qui jette une feuille ou une couverture sur Jésus.</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deux disciples qui s'éloignent de Jérusalem vers Emmaüs. Ils parlent avec passion de ce qui est arrivé à Jésus. Jésus marche avec eux et demande de quels événements ils parlent. Les deux disciples s'arrêtent et disent à Jésus ce qui s'est passé à Jérusalem.</w:t>
      </w:r>
    </w:p>
    <w:p>
      <w:pPr/>
      <w:r>
        <w:rPr>
          <w:lang w:val="fr_FR" w:bidi="fr_FR"/>
        </w:rPr>
      </w:r>
      <w:r>
        <w:rPr>
          <w:lang w:val="fr_FR" w:bidi="fr_FR"/>
        </w:rPr>
        <w:t>Arrêtez la représentation : Demandez à l'acteur qui joue le rôle de Jésus : « Que ressentez-vous ? » Vous entendrez peut-être des choses comme : « Aimant. Ils connaîtront bientôt la vérité », « Curieux. Je veux savoir comment ils expliqueront ce qui s'est passé », et « Déterminé. Ils doivent savoir comment expliquer cela aux autres. » Demandez à l'acteur qui joue les deux disciples : « Que ressentez-vous ? » Vous entendrez peut-être des choses comme : « Surpris. Comment cet homme peut-il ne pas savoir ce qui est arrivé à Jésus ? Tout le monde en parle », « Déçu. J'aaurais aimé savoir ce qui se passait. J'étais sûr que Jésus était le Sauveur promis », et « Pensif. Je sais que Jésus a dit que quelque chose d'important se produirait le troisième jour. Maintenant son corps a disparu ! » Reprenez la représentation.</w:t>
      </w:r>
    </w:p>
    <w:p>
      <w:pPr/>
      <w:r>
        <w:rPr>
          <w:lang w:val="fr_FR" w:bidi="fr_FR"/>
        </w:rPr>
      </w:r>
      <w:r>
        <w:rPr>
          <w:lang w:val="fr_FR" w:bidi="fr_FR"/>
        </w:rPr>
        <w:t>Représentez Jésus qui marche avec les deux disciples et leur explique les Écritures. Il explique qu'il était nécessaire pour le Sauveur promis de souffrir. Les trois voyageurs près d'Emmaüs. Jésus prévoit de continuer à marcher, mais les disciples l'invitent à rester. Jésus est d'accord.</w:t>
      </w:r>
    </w:p>
    <w:p>
      <w:pPr/>
      <w:r>
        <w:rPr>
          <w:lang w:val="fr_FR" w:bidi="fr_FR"/>
        </w:rPr>
      </w:r>
      <w:r>
        <w:rPr>
          <w:lang w:val="fr_FR" w:bidi="fr_FR"/>
        </w:rPr>
        <w:t>Arrêtez la représentation : Demandez à l'acteur qui joue le rôle des disciples : « Que ressentez-vous ? » Vous allez peut-être entendre des choses comme « Curieux. Cet enseignant a tellement de bon sens », « Désespéré. Il doit rester avec nous, nous voulons en savoir plus », et « Plein d'espérance. Si Jésus est donc le Sauveur promis, où est-il ? » Reprenez la représentation.</w:t>
      </w:r>
    </w:p>
    <w:p>
      <w:pPr/>
      <w:r>
        <w:rPr>
          <w:lang w:val="fr_FR" w:bidi="fr_FR"/>
        </w:rPr>
      </w:r>
      <w:r>
        <w:rPr>
          <w:lang w:val="fr_FR" w:bidi="fr_FR"/>
        </w:rPr>
        <w:t>Représentez Jésus qui reste avec les deux disciples. Plus tard, ils s'assoient à table pour manger. Jésus rend grâce pour le pain et le partage avec tout le monde. Quand Jésus rompt le pain, les disciples reconnaissent qui est Jésus, puis Jésus disparaît. Les disciples sont étonnés.</w:t>
      </w:r>
    </w:p>
    <w:p>
      <w:pPr/>
      <w:r>
        <w:rPr>
          <w:lang w:val="fr_FR" w:bidi="fr_FR"/>
        </w:rPr>
      </w:r>
      <w:r>
        <w:rPr>
          <w:lang w:val="fr_FR" w:bidi="fr_FR"/>
        </w:rPr>
        <w:t>Arrêtez la représentation : Demandez à l'acteur qui joue le rôle des disciples : « Que ressentez-vous ? » Vous entendrez peut-être des choses comme : « Joyeux ! C'était vraiment lui. Il a vaincu la mort », « Aimé. Il a pris le temps pour tout nous expliquer », et « Embarrassé. Comment ne l'avons-nous pas reconnu ! » Reprenez la représentation.</w:t>
      </w:r>
    </w:p>
    <w:p>
      <w:pPr/>
      <w:r>
        <w:rPr>
          <w:lang w:val="fr_FR" w:bidi="fr_FR"/>
        </w:rPr>
      </w:r>
      <w:r>
        <w:rPr>
          <w:lang w:val="fr_FR" w:bidi="fr_FR"/>
        </w:rPr>
        <w:t>Représentez les deux disciples qui se précipitent vers Jérusalem pour dire aux apôtres ce qui s'est passé. Quand ils arrivent, le groupe leur dit que Jésus est apparu à Pierre. Les disciples partagent aussi leur histoire. Tout le monde est enthousiaste et étonné que Jésus soit vivant.</w:t>
      </w:r>
    </w:p>
    <w:p>
      <w:pPr/>
      <w:r>
        <w:rPr>
          <w:lang w:val="fr_FR" w:bidi="fr_FR"/>
        </w:rPr>
      </w:r>
      <w:r>
        <w:rPr>
          <w:lang w:val="fr_FR" w:bidi="fr_FR"/>
        </w:rPr>
        <w:t>Arrêtez la représentation : Demandez aux actrices qui jouent les femmes : « Que ressentez-vous ? » Vous entendrez peut-être des choses comme : « Enfin ! Ils croient que Jésus est vivant », « Joyeux ! Nous devons parler de Jésus à tout le monde », et « Curieux. Où est Jésus maintenant ? Nous voulons le voir.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Deux des disciples de Jésus voyagent de </w:t>
      </w:r>
      <w:r>
        <w:rPr>
          <w:lang w:val="fr_FR" w:bidi="fr_FR"/>
        </w:rPr>
        <w:t>Jérusalem</w:t>
      </w:r>
      <w:r>
        <w:rPr>
          <w:lang w:val="fr_FR" w:bidi="fr_FR"/>
        </w:rPr>
        <w:t xml:space="preserve"> à Emmaüs. Jésus commence à marcher avec eux et demande de quoi ils discutent. Les disciples décrivent ce qui est arrivé à Jésus. Ils l'appellent un </w:t>
      </w:r>
      <w:r>
        <w:rPr>
          <w:b/>
          <w:lang w:val="fr_FR" w:bidi="fr_FR"/>
        </w:rPr>
        <w:t>prophète</w:t>
      </w:r>
      <w:r>
        <w:rPr>
          <w:lang w:val="fr_FR" w:bidi="fr_FR"/>
        </w:rPr>
        <w:t xml:space="preserve">, c'est-à-dire une personne à travers laquelle Dieu parle. Assurez-vous de traduire foi de la même façon que dans les passages précédents. Le mot </w:t>
      </w:r>
      <w:r>
        <w:rPr>
          <w:lang w:val="fr_FR" w:bidi="fr_FR"/>
        </w:rPr>
        <w:t>prophète</w:t>
      </w:r>
      <w:r>
        <w:rPr>
          <w:lang w:val="fr_FR" w:bidi="fr_FR"/>
        </w:rPr>
        <w:t xml:space="preserve"> se trouve dans le glossaire principal.</w:t>
      </w:r>
    </w:p>
    <w:p>
      <w:pPr/>
      <w:r>
        <w:rPr>
          <w:lang w:val="fr_FR" w:bidi="fr_FR"/>
        </w:rPr>
      </w:r>
      <w:r>
        <w:rPr>
          <w:lang w:val="fr_FR" w:bidi="fr_FR"/>
        </w:rPr>
        <w:t xml:space="preserve">Les disciples de Jésus décrivent la façon dont les principaux sacrificateurs et les chefs ont trahi Jésus auprès des autorités romaines. </w:t>
      </w:r>
      <w:r>
        <w:rPr>
          <w:b/>
          <w:lang w:val="fr_FR" w:bidi="fr_FR"/>
        </w:rPr>
        <w:t>Les principaux sacrificateurs et les chefs</w:t>
      </w:r>
      <w:r>
        <w:rPr>
          <w:lang w:val="fr_FR" w:bidi="fr_FR"/>
        </w:rPr>
        <w:t xml:space="preserve"> font référence au </w:t>
      </w:r>
      <w:r>
        <w:rPr>
          <w:b/>
          <w:lang w:val="fr_FR" w:bidi="fr_FR"/>
        </w:rPr>
        <w:t>Sanhédrin</w:t>
      </w:r>
      <w:r>
        <w:rPr>
          <w:lang w:val="fr_FR" w:bidi="fr_FR"/>
        </w:rPr>
        <w:t xml:space="preserve">, c'est-à-dire un groupe de chefs religieux juifs qui prenaient des décisions pour le peuple juif sur la base de la loi de Dieu. Assurez-vous de traduire sacrificateurs et sanhédrin de la même manière que vous l'avez fait dans les passages précédents. Les deux termes, </w:t>
      </w:r>
      <w:r>
        <w:rPr>
          <w:lang w:val="fr_FR" w:bidi="fr_FR"/>
        </w:rPr>
        <w:t>sacrificateur</w:t>
      </w:r>
      <w:r>
        <w:rPr>
          <w:lang w:val="fr_FR" w:bidi="fr_FR"/>
        </w:rPr>
        <w:t xml:space="preserve"> et </w:t>
      </w:r>
      <w:r>
        <w:rPr>
          <w:lang w:val="fr_FR" w:bidi="fr_FR"/>
        </w:rPr>
        <w:t>sanhédrin</w:t>
      </w:r>
      <w:r>
        <w:rPr>
          <w:lang w:val="fr_FR" w:bidi="fr_FR"/>
        </w:rPr>
        <w:t>, se trouvent dans le glossaire principal.</w:t>
      </w:r>
    </w:p>
    <w:p>
      <w:pPr/>
      <w:r>
        <w:rPr>
          <w:lang w:val="fr_FR" w:bidi="fr_FR"/>
        </w:rPr>
      </w:r>
      <w:r>
        <w:rPr>
          <w:lang w:val="fr_FR" w:bidi="fr_FR"/>
        </w:rPr>
        <w:t xml:space="preserve">Cléopas décrit la façon dont les soldats romains ont </w:t>
      </w:r>
      <w:r>
        <w:rPr>
          <w:b/>
          <w:lang w:val="fr_FR" w:bidi="fr_FR"/>
        </w:rPr>
        <w:t>crucifié</w:t>
      </w:r>
      <w:r>
        <w:rPr>
          <w:lang w:val="fr_FR" w:bidi="fr_FR"/>
        </w:rPr>
        <w:t xml:space="preserve"> Jésus en le clouant sur une croix en bois. Assurez-vous de traduire crucifié de la même manière que vous l'avez fait auparavant. Le mot </w:t>
      </w:r>
      <w:r>
        <w:rPr>
          <w:lang w:val="fr_FR" w:bidi="fr_FR"/>
        </w:rPr>
        <w:t>crucifixion</w:t>
      </w:r>
      <w:r>
        <w:rPr>
          <w:lang w:val="fr_FR" w:bidi="fr_FR"/>
        </w:rPr>
        <w:t xml:space="preserve"> se trouve dans le Glossaire principal.</w:t>
      </w:r>
    </w:p>
    <w:p>
      <w:pPr/>
      <w:r>
        <w:rPr>
          <w:lang w:val="fr_FR" w:bidi="fr_FR"/>
        </w:rPr>
      </w:r>
      <w:r>
        <w:rPr>
          <w:lang w:val="fr_FR" w:bidi="fr_FR"/>
        </w:rPr>
        <w:t xml:space="preserve">Les disciples étaient déçus parce qu'ils avaient espéré que Jésus </w:t>
      </w:r>
      <w:r>
        <w:rPr>
          <w:b/>
          <w:lang w:val="fr_FR" w:bidi="fr_FR"/>
        </w:rPr>
        <w:t>racheterait</w:t>
      </w:r>
      <w:r>
        <w:rPr>
          <w:lang w:val="fr_FR" w:bidi="fr_FR"/>
        </w:rPr>
        <w:t xml:space="preserve"> Israël avant qu'il ne meure. Ici, racheter signifie libérer ou délivrer du contrôle des Romains. </w:t>
      </w:r>
      <w:r>
        <w:rPr>
          <w:b/>
          <w:lang w:val="fr_FR" w:bidi="fr_FR"/>
        </w:rPr>
        <w:t>Israël</w:t>
      </w:r>
      <w:r>
        <w:rPr>
          <w:lang w:val="fr_FR" w:bidi="fr_FR"/>
        </w:rPr>
        <w:t xml:space="preserve"> fait référence au peuple juif dans son ensemble qui descendaient de Jacob, c'est-à-dire d'Israël. Assurez-vous de traduire racheter et Israël de la même manière que vous l'avez fait auparavant. Les deux termes, </w:t>
      </w:r>
      <w:r>
        <w:rPr>
          <w:lang w:val="fr_FR" w:bidi="fr_FR"/>
        </w:rPr>
        <w:t>racheter</w:t>
      </w:r>
      <w:r>
        <w:rPr>
          <w:lang w:val="fr_FR" w:bidi="fr_FR"/>
        </w:rPr>
        <w:t xml:space="preserve"> et </w:t>
      </w:r>
      <w:r>
        <w:rPr>
          <w:lang w:val="fr_FR" w:bidi="fr_FR"/>
        </w:rPr>
        <w:t>Israël</w:t>
      </w:r>
      <w:r>
        <w:rPr>
          <w:lang w:val="fr_FR" w:bidi="fr_FR"/>
        </w:rPr>
        <w:t>, se trouvent dans le glossaire principal.</w:t>
      </w:r>
    </w:p>
    <w:p>
      <w:pPr/>
      <w:r>
        <w:rPr>
          <w:lang w:val="fr_FR" w:bidi="fr_FR"/>
        </w:rPr>
      </w:r>
      <w:r>
        <w:rPr>
          <w:lang w:val="fr_FR" w:bidi="fr_FR"/>
        </w:rPr>
        <w:t xml:space="preserve">Cléopas décrit aussi la façon dont les femmes ont trouvé vide le </w:t>
      </w:r>
      <w:r>
        <w:rPr>
          <w:b/>
          <w:lang w:val="fr_FR" w:bidi="fr_FR"/>
        </w:rPr>
        <w:t>tombeau</w:t>
      </w:r>
      <w:r>
        <w:rPr>
          <w:lang w:val="fr_FR" w:bidi="fr_FR"/>
        </w:rPr>
        <w:t xml:space="preserve"> de Jésus. Tombeau fait référence à une grotte funéraire assez grande pour accueillir plusieurs corps morts que les gens fermaient avec une grande pierre ronde. Assurez-vous de traduire tombe de la même manière que vous l'avez fait auparavant. Le mot </w:t>
      </w:r>
      <w:r>
        <w:rPr>
          <w:lang w:val="fr_FR" w:bidi="fr_FR"/>
        </w:rPr>
        <w:t>tombe</w:t>
      </w:r>
      <w:r>
        <w:rPr>
          <w:lang w:val="fr_FR" w:bidi="fr_FR"/>
        </w:rPr>
        <w:t xml:space="preserve"> se trouve dans le glossaire principal.</w:t>
      </w:r>
    </w:p>
    <w:p>
      <w:pPr/>
      <w:r>
        <w:rPr>
          <w:lang w:val="fr_FR" w:bidi="fr_FR"/>
        </w:rPr>
      </w:r>
      <w:r>
        <w:rPr>
          <w:lang w:val="fr_FR" w:bidi="fr_FR"/>
        </w:rPr>
        <w:t xml:space="preserve">Les disciples parlent à Jésus de la </w:t>
      </w:r>
      <w:r>
        <w:rPr>
          <w:b/>
          <w:lang w:val="fr_FR" w:bidi="fr_FR"/>
        </w:rPr>
        <w:t>vision</w:t>
      </w:r>
      <w:r>
        <w:rPr>
          <w:lang w:val="fr_FR" w:bidi="fr_FR"/>
        </w:rPr>
        <w:t xml:space="preserve"> qu'ont eu les femmes des </w:t>
      </w:r>
      <w:r>
        <w:rPr>
          <w:b/>
          <w:lang w:val="fr_FR" w:bidi="fr_FR"/>
        </w:rPr>
        <w:t>anges</w:t>
      </w:r>
      <w:r>
        <w:rPr>
          <w:lang w:val="fr_FR" w:bidi="fr_FR"/>
        </w:rPr>
        <w:t xml:space="preserve"> qui leur sont apparu dans le tombeau. Une vision fait référence à un événement surnaturel dans lequel une révélation divine est donnée à quelqu'un qui est éveillé. Les anges font référence aux êtres surnaturels qui sont les messagers de Dieu. Assurez-vous de traduire vision et ange de la même manière que vous l'avez fait auparavant. Les deux termes, </w:t>
      </w:r>
      <w:r>
        <w:rPr>
          <w:lang w:val="fr_FR" w:bidi="fr_FR"/>
        </w:rPr>
        <w:t>vision</w:t>
      </w:r>
      <w:r>
        <w:rPr>
          <w:lang w:val="fr_FR" w:bidi="fr_FR"/>
        </w:rPr>
        <w:t xml:space="preserve"> et </w:t>
      </w:r>
      <w:r>
        <w:rPr>
          <w:lang w:val="fr_FR" w:bidi="fr_FR"/>
        </w:rPr>
        <w:t>ange</w:t>
      </w:r>
      <w:r>
        <w:rPr>
          <w:lang w:val="fr_FR" w:bidi="fr_FR"/>
        </w:rPr>
        <w:t>, se trouvent dans le glossaire principal.</w:t>
      </w:r>
    </w:p>
    <w:p>
      <w:pPr/>
      <w:r>
        <w:rPr>
          <w:lang w:val="fr_FR" w:bidi="fr_FR"/>
        </w:rPr>
      </w:r>
      <w:r>
        <w:rPr>
          <w:lang w:val="fr_FR" w:bidi="fr_FR"/>
        </w:rPr>
        <w:t xml:space="preserve">Jésus les appelle insensés, puis explique que le </w:t>
      </w:r>
      <w:r>
        <w:rPr>
          <w:b/>
          <w:lang w:val="fr_FR" w:bidi="fr_FR"/>
        </w:rPr>
        <w:t>Messie</w:t>
      </w:r>
      <w:r>
        <w:rPr>
          <w:lang w:val="fr_FR" w:bidi="fr_FR"/>
        </w:rPr>
        <w:t xml:space="preserve">, ou </w:t>
      </w:r>
      <w:r>
        <w:rPr>
          <w:b/>
          <w:lang w:val="fr_FR" w:bidi="fr_FR"/>
        </w:rPr>
        <w:t>Christ</w:t>
      </w:r>
      <w:r>
        <w:rPr>
          <w:lang w:val="fr_FR" w:bidi="fr_FR"/>
        </w:rPr>
        <w:t xml:space="preserve">, doit souffrir d'abord avant d'entrer dans sa gloire. Le Messie, ou Christ, sont des titres qui font référence au Sauveur promis. Tous ces termes font référence à la personne que Dieu enverrait comme Sauveur et roi. Jésus faisait référence à lui-même. Assurez-vous de traduire Messie de la même manière que vous l'avez fait auparavant. </w:t>
      </w:r>
      <w:r>
        <w:rPr>
          <w:lang w:val="fr_FR" w:bidi="fr_FR"/>
        </w:rPr>
        <w:t>Messie</w:t>
      </w:r>
      <w:r>
        <w:rPr>
          <w:lang w:val="fr_FR" w:bidi="fr_FR"/>
        </w:rPr>
        <w:t xml:space="preserve"> se trouve dans le Glossaire principal.</w:t>
      </w:r>
    </w:p>
    <w:p>
      <w:pPr/>
      <w:r>
        <w:rPr>
          <w:lang w:val="fr_FR" w:bidi="fr_FR"/>
        </w:rPr>
      </w:r>
      <w:r>
        <w:rPr>
          <w:lang w:val="fr_FR" w:bidi="fr_FR"/>
        </w:rPr>
        <w:t xml:space="preserve">Entrer dans sa </w:t>
      </w:r>
      <w:r>
        <w:rPr>
          <w:b/>
          <w:lang w:val="fr_FR" w:bidi="fr_FR"/>
        </w:rPr>
        <w:t>gloire</w:t>
      </w:r>
      <w:r>
        <w:rPr>
          <w:lang w:val="fr_FR" w:bidi="fr_FR"/>
        </w:rPr>
        <w:t xml:space="preserve"> fait référence au fait que Dieu ressuscite Jésus d'entre les morts et l'honore en lui permettant de régner avec Dieu. Glorifier quelqu'un, c'est l'honorer. Assurez-vous de traduire gloire de la même façon que dans les passages précédents. </w:t>
      </w:r>
      <w:r>
        <w:rPr>
          <w:lang w:val="fr_FR" w:bidi="fr_FR"/>
        </w:rPr>
        <w:t>Glorifier</w:t>
      </w:r>
      <w:r>
        <w:rPr>
          <w:lang w:val="fr_FR" w:bidi="fr_FR"/>
        </w:rPr>
        <w:t xml:space="preserve"> et gloire se trouvent dans le Glossaire principal.</w:t>
      </w:r>
    </w:p>
    <w:p>
      <w:pPr/>
      <w:r>
        <w:rPr>
          <w:lang w:val="fr_FR" w:bidi="fr_FR"/>
        </w:rPr>
      </w:r>
      <w:r>
        <w:rPr>
          <w:lang w:val="fr_FR" w:bidi="fr_FR"/>
        </w:rPr>
        <w:t xml:space="preserve">Jésus explique à ses disciples comment il était nécessaire pour le Sauveur promis de souffrir selon les </w:t>
      </w:r>
      <w:r>
        <w:rPr>
          <w:b/>
          <w:lang w:val="fr_FR" w:bidi="fr_FR"/>
        </w:rPr>
        <w:t>Écritures</w:t>
      </w:r>
      <w:r>
        <w:rPr>
          <w:lang w:val="fr_FR" w:bidi="fr_FR"/>
        </w:rPr>
        <w:t xml:space="preserve">. Les Écritures font référence aux écrits juifs que Dieu a fait écrire aux gens. Assurez-vous de traduire Écritures de la même manière que dans les passages précédents. Le terme </w:t>
      </w:r>
      <w:r>
        <w:rPr>
          <w:lang w:val="fr_FR" w:bidi="fr_FR"/>
        </w:rPr>
        <w:t>Écriture</w:t>
      </w:r>
      <w:r>
        <w:rPr>
          <w:lang w:val="fr_FR" w:bidi="fr_FR"/>
        </w:rPr>
        <w:t xml:space="preserve"> se trouve dans le glossaire principal.</w:t>
      </w:r>
    </w:p>
    <w:p>
      <w:pPr/>
      <w:r>
        <w:rPr>
          <w:lang w:val="fr_FR" w:bidi="fr_FR"/>
        </w:rPr>
      </w:r>
      <w:r>
        <w:rPr>
          <w:lang w:val="fr_FR" w:bidi="fr_FR"/>
        </w:rPr>
        <w:t xml:space="preserve">Jésus va avec les disciples dans leur maison. Il </w:t>
      </w:r>
      <w:r>
        <w:rPr>
          <w:b/>
          <w:lang w:val="fr_FR" w:bidi="fr_FR"/>
        </w:rPr>
        <w:t>bénit</w:t>
      </w:r>
      <w:r>
        <w:rPr>
          <w:lang w:val="fr_FR" w:bidi="fr_FR"/>
        </w:rPr>
        <w:t xml:space="preserve"> ensuite, c'est-à-dire rend grâce à Dieu, pour le pain. Assurez-vous de traduire le mot bénir de la même façon que dans les passages précédents. Le mot </w:t>
      </w:r>
      <w:r>
        <w:rPr>
          <w:lang w:val="fr_FR" w:bidi="fr_FR"/>
        </w:rPr>
        <w:t>bénir</w:t>
      </w:r>
      <w:r>
        <w:rPr>
          <w:lang w:val="fr_FR" w:bidi="fr_FR"/>
        </w:rPr>
        <w:t xml:space="preserve"> se trouve dans le glossaire principal. </w:t>
      </w:r>
    </w:p>
    <w:p>
      <w:pPr/>
      <w:r>
        <w:rPr>
          <w:lang w:val="fr_FR" w:bidi="fr_FR"/>
        </w:rPr>
      </w:r>
      <w:r>
        <w:rPr>
          <w:lang w:val="fr_FR" w:bidi="fr_FR"/>
        </w:rPr>
        <w:t>Après avoir reconnu Jésus, les disciples retournent à Jérusalem pour informer les Onze. Les Onze font référence aux onze apôtres, ou disciples. Jésus avait choisi à l'origine douze de ses disciples pour être ses représentants. Parce que Judas Iscariot n'était plus avec eux, il n'y avait que onze apôtres à ce moment-là.</w:t>
      </w:r>
    </w:p>
    <w:p>
      <w:pPr/>
      <w:r>
        <w:rPr>
          <w:lang w:val="fr_FR" w:bidi="fr_FR"/>
        </w:rPr>
      </w:r>
      <w:r>
        <w:rPr>
          <w:lang w:val="fr_FR" w:bidi="fr_FR"/>
        </w:rPr>
        <w:t xml:space="preserve">Les disciples de Jésus sont enthousiastes parce que Jésus est apparu à Pierre. Ils disent : « C'est donc vrai, le </w:t>
      </w:r>
      <w:r>
        <w:rPr>
          <w:b/>
          <w:lang w:val="fr_FR" w:bidi="fr_FR"/>
        </w:rPr>
        <w:t>Seigneur</w:t>
      </w:r>
      <w:r>
        <w:rPr>
          <w:lang w:val="fr_FR" w:bidi="fr_FR"/>
        </w:rPr>
        <w:t xml:space="preserve"> est ressuscité ». Le Seigneur, c'est-à-dire celui qui a autorité, fait référence à Jésus. Ce titre affirme que les disciples croient que Jésus est Dieu. Ils réalisent que la mort de Jésus n'a pas enlevé son identité en tant que Sauveur promis, mais l'a confirmée. Assurez-vous de traduire Seigneur de la même façon que dans les passages précédents. </w:t>
      </w:r>
      <w:r>
        <w:rPr>
          <w:lang w:val="fr_FR" w:bidi="fr_FR"/>
        </w:rPr>
        <w:t>Seigneur</w:t>
      </w:r>
      <w:r>
        <w:rPr>
          <w:lang w:val="fr_FR" w:bidi="fr_FR"/>
        </w:rPr>
        <w:t xml:space="preserve"> est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Luc 24:36–53</w:t>
      </w:r>
      <w:r>
        <w:rPr>
          <w:lang w:val="fr_FR" w:bidi="fr_FR"/>
        </w:rPr>
      </w:r>
    </w:p>
    <w:p>
      <w:pPr>
        <w:pStyle w:val="Heading3"/>
      </w:pPr>
      <w:r>
        <w:rPr>
          <w:lang w:val="fr_FR" w:bidi="fr_FR"/>
        </w:rPr>
        <w:t>Écouter et Cœur</w:t>
      </w:r>
    </w:p>
    <w:p>
      <w:pPr/>
      <w:r>
        <w:rPr>
          <w:lang w:val="fr_FR" w:bidi="fr_FR"/>
        </w:rPr>
      </w:r>
      <w:r>
        <w:rPr>
          <w:lang w:val="fr_FR" w:bidi="fr_FR"/>
        </w:rPr>
        <w:t>Écoutez un enregistrement de Luc 24.36–53.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la dernière histoire, Jésus est apparu à deux de ses disciples sur une route après qu'il soit revenu à la vie. Jésus est aussi apparu à Simon Pierre. Jésus apparaît maintenant aux onze apôtres, c'est-à-dire à ses représentants choisis, et à ceux qui étaient rassemblés avec eux à Jérusalem.</w:t>
      </w:r>
    </w:p>
    <w:p>
      <w:pPr/>
      <w:r>
        <w:rPr>
          <w:lang w:val="fr_FR" w:bidi="fr_FR"/>
        </w:rPr>
      </w:r>
      <w:r>
        <w:rPr>
          <w:lang w:val="fr_FR" w:bidi="fr_FR"/>
        </w:rPr>
        <w:t>Nous sommes les dimanche, le jour après le sabbat, c'est-à-dire le jour de repos juif, et le troisième jour depuis que les soldats ont exécuté Jésus. Les onze apôtres se rassemblent avec d'autres disciples de Jésus. Ils ont déjà entendu les rapports des femmes, des deux disciples qui voyageaient vers Emmaüs, et Pierre. Tous disent que le tombeau est vide et que Jésus est de nouveau vivant ! Pendant qu'ils écoutent l'histoire des deux disciples qui ont reconnu Jésus quand il a rompu le pain, Jésus lui-même s'est soudainement tenu là parmi eux.</w:t>
      </w:r>
    </w:p>
    <w:p>
      <w:pPr/>
      <w:r>
        <w:rPr>
          <w:lang w:val="fr_FR" w:bidi="fr_FR"/>
        </w:rPr>
      </w:r>
      <w:r>
        <w:rPr>
          <w:lang w:val="fr_FR" w:bidi="fr_FR"/>
        </w:rPr>
        <w:t>Jésus utilise une salutation juive : « La paix soit avec vous » pour demander à Dieu de favoriser ses disciples en leur donnant la paix. La paix fait référence au fait de vivre en harmonie avec Dieu et les gens. Mais les disciples avaient peur parce qu'ils pensaient que Jésus était un fantôme, c'est-à-dire l'esprit d'une personne morte. Jésus pose deux questions auxquelles il n'attend pas de réponses. Il leur demande pourquoi ils sont troublés et doutent comme une façon douce de dire qu'il n'y avait pas de raison pour qu'ils soient troublés ou de douter. « Les doutes s'élèvent dans votre esprit, ou dans votre cœur » était une autre façon de dire que les disciples étaient pleins de doutes sur le fait que Jésus était vraiment vivant.</w:t>
      </w:r>
    </w:p>
    <w:p>
      <w:pPr/>
      <w:r>
        <w:rPr>
          <w:lang w:val="fr_FR" w:bidi="fr_FR"/>
        </w:rPr>
      </w:r>
      <w:r>
        <w:rPr>
          <w:lang w:val="fr_FR" w:bidi="fr_FR"/>
        </w:rPr>
        <w:t>Arrêtez-vous et discutez avec votre équipe. Que croit votre culture au sujet des fantômes ? Comment prouveriez-vous que quelqu'un n'est pas un fantôme ?</w:t>
      </w:r>
    </w:p>
    <w:p>
      <w:pPr/>
      <w:r>
        <w:rPr>
          <w:lang w:val="fr_FR" w:bidi="fr_FR"/>
        </w:rPr>
      </w:r>
      <w:r>
        <w:rPr>
          <w:lang w:val="fr_FR" w:bidi="fr_FR"/>
        </w:rPr>
        <w:t>Jésus dit à ses disciples de regarder ses mains et ses pieds. Nous savons d'après le livre de Jean qu'il y avait des cicatrices sur les mains et les pieds de Jésus à cause des blessures que les soldats romains ont faites quand ils l'ont cloué sur la croix. Jésus voulait que ses disciples le touchent pour savoir qu'il avait un vrai corps, c'est-à-dire de la chair et des os, et qu'il n'était pas un fantôme. Pendant qu'il disait ces choses, Jésus a montré à ses disciples ses mains et ses pieds. Les disciples étaient si étonnés et joyeux qu'ils ne pouvaient pas croire que quelque chose d'aussi bon pouvait être vrai. Même après avoir vu les blessures de Jésus, ils ne croyaient pas complètement que Jésus était vivant. Jésus leur demande poliment quelque chose à manger pour prouver qu'il n'était pas un fantôme. Les disciples ont apporté à Jésus du poisson cuit. Il l'a mangé devant eux pour prouver qu'il était vraiment vivant.</w:t>
      </w:r>
    </w:p>
    <w:p>
      <w:pPr/>
      <w:r>
        <w:rPr>
          <w:lang w:val="fr_FR" w:bidi="fr_FR"/>
        </w:rPr>
      </w:r>
      <w:r>
        <w:rPr>
          <w:lang w:val="fr_FR" w:bidi="fr_FR"/>
        </w:rPr>
        <w:t>Les exégètes ne sont pas sûrs du moment où Jésus dit exactement les mots suivants, mais nous savons que Jésus était vivant et avec ses disciples pendant quarante jours après être revenu à la vie. À un certain moment pendant ces quarante jours, Jésus dit à ses disciples que tout ce qui s'est passé était exactement comme il leur avait dit que cela se produirait avant que Jésus ne meure. Jésus dit : « Tout ce qui est écrit à mon sujet doit être accompli ». Cela signifie que c'était nécessaire, pour que tout ce qui était écrit, c'est-à-dire prédit dans les Écritures, au sujet du Sauveur promis, se produise. Dieu avait déjà déterminé que cela se réaliserait. Les Écritures font référence aux mots que Dieu a inspiré aux gens pour qu'ils les écrive. Plus précisément, Jésus explique les Écritures depuis la loi que Dieu a donnée à Moïse, les prophéties des prophètes et les Psaumes.</w:t>
      </w:r>
    </w:p>
    <w:p>
      <w:pPr/>
      <w:r>
        <w:rPr>
          <w:lang w:val="fr_FR" w:bidi="fr_FR"/>
        </w:rPr>
      </w:r>
      <w:r>
        <w:rPr>
          <w:lang w:val="fr_FR" w:bidi="fr_FR"/>
        </w:rPr>
        <w:t>Les Psaumes sont le premier livre dans la troisième section de l'Ancien Testament appelée les écrits. Dans ce contexte, les Psaumes représentent toute la troisième section. Jésus ouvre l'esprit de ses disciples, c'est-à-dire qu'il leur fait comprendre ce que les Écritures disaient à son sujet. C'était probablement une explication similaire à ce que Jésus a donné à ses deux disciples sur la route vers Emmaüs. Les Écritures avaient prédit que le Messie, c'est-à-dire le Sauveur promis, souffrirait, mourrait et reviendrait à la vie le troisième jour. C'étaient des choses qui étaient déjà arrivées à Jésus.</w:t>
      </w:r>
    </w:p>
    <w:p>
      <w:pPr/>
      <w:r>
        <w:rPr>
          <w:lang w:val="fr_FR" w:bidi="fr_FR"/>
        </w:rPr>
      </w:r>
      <w:r>
        <w:rPr>
          <w:lang w:val="fr_FR" w:bidi="fr_FR"/>
        </w:rPr>
        <w:t>Arrêtez-vous et discutez : quelles sont les moyens utilisés par les enseignants ou les personnes âgées pour aider les autres à comprendre une leçon, un sujet ou un événement ?</w:t>
      </w:r>
    </w:p>
    <w:p>
      <w:pPr/>
      <w:r>
        <w:rPr>
          <w:lang w:val="fr_FR" w:bidi="fr_FR"/>
        </w:rPr>
      </w:r>
      <w:r>
        <w:rPr>
          <w:lang w:val="fr_FR" w:bidi="fr_FR"/>
        </w:rPr>
        <w:t>Les Écritures parlaient aussi de choses qui se produiraient dans l'avenir. Ils ont dit que les disciples du Sauveur promis enseigneraient aux autres personnes au sujet de la repentance et du pardon des péchés par Dieu. Cela signifie que quand une personne se détourne de leur désobéissance et commence à obéir à Dieu, Dieu enlèvera la culpabilité des péchés de cette personne et la traitera comme si elles n'avaient jamais péché. Les disciples du Sauveur promis prêcheront, c'est-à-dire le diront publiquement, ce message en son nom, c'est-à-dire en utilisant l'autorité du Sauveur promis. Jésus dit que ses disciples partageront ce message en commençant par Jérusalem, c'est-à-dire la capitale religieuse juive, et qu'ils l'apporteront à toutes les nations, c'est-à-dire à tous les groupes ethniques. Le peuple juif considérait Jérusalem comme le centre de leur foi, mais Jésus dit que cette foi est pour tout le monde. Cela signifie que Jérusalem n'est plus le centre vers lequel tout le monde vient, mais le centre à partir duquel tout le monde sort pour répandre la bonne nouvelle !</w:t>
      </w:r>
    </w:p>
    <w:p>
      <w:pPr/>
      <w:r>
        <w:rPr>
          <w:lang w:val="fr_FR" w:bidi="fr_FR"/>
        </w:rPr>
      </w:r>
      <w:r>
        <w:rPr>
          <w:lang w:val="fr_FR" w:bidi="fr_FR"/>
        </w:rPr>
        <w:t xml:space="preserve">Jésus dit à ses disciples qu'ils sont ses témoins, c'est-à-dire des personnes qui disent aux autres ce qu'ils ont vu et entendu. Les disciples ont vu Jésus souffrir, mourir et revenir à la vie. Ils pouvaient maintenant dire aux autres ce qui était arrivé à Jésus et comment cela avait accompli les prophéties au sujet du Sauveur promis. </w:t>
      </w:r>
    </w:p>
    <w:p>
      <w:pPr/>
      <w:r>
        <w:rPr>
          <w:lang w:val="fr_FR" w:bidi="fr_FR"/>
        </w:rPr>
      </w:r>
      <w:r>
        <w:rPr>
          <w:lang w:val="fr_FR" w:bidi="fr_FR"/>
        </w:rPr>
        <w:t>Quand Jésus dit : « Je vais vous envoyer ce que mon Père a promis », Jésus fait référence au Saint-Esprit, c'est-à-dire à l'Esprit de Dieu. Jésus va envoyer le Saint-Esprit à ses disciples pour les aider à être ses témoins. Mais Jésus veut que ses disciples restent à Jérusalem jusqu'à ce qu'il leur envoie le Saint-Esprit. « Jusqu'à ce que vous ayez été revêtus de la puissance d'en haut » fait référence au fait que Dieu donne aux disciples la puissance du Saint-Esprit. Revêtir est une image verbale qui signifie que Dieu équipera ou armera ses disciples de la puissance d'en haut.</w:t>
      </w:r>
    </w:p>
    <w:p>
      <w:pPr/>
      <w:r>
        <w:rPr>
          <w:lang w:val="fr_FR" w:bidi="fr_FR"/>
        </w:rPr>
      </w:r>
      <w:r>
        <w:rPr>
          <w:lang w:val="fr_FR" w:bidi="fr_FR"/>
        </w:rPr>
        <w:t>Arrêtez-vous et discutez avec votre équipe. Racontez une histoire d'un moment où quelqu'un a agi à travers la puissance de l'esprit de Dieu. Quelle est la différence entre quelqu'un qui agit à travers la puissance de Dieu et quelqu'un qui agit à travers la puissance d'autres types d'esprits ?</w:t>
      </w:r>
    </w:p>
    <w:p>
      <w:pPr/>
      <w:r>
        <w:rPr>
          <w:lang w:val="fr_FR" w:bidi="fr_FR"/>
        </w:rPr>
      </w:r>
      <w:r>
        <w:rPr>
          <w:lang w:val="fr_FR" w:bidi="fr_FR"/>
        </w:rPr>
        <w:t>Plus tard, Jésus emmène ses disciples de Jérusalem dans un lieu près de Béthanie sur le mont des Oliviers. Le mont des Oliviers se trouve à environ 3 km de Jérusalem. Nous découvrirons plus tard dans Actes que les compagnons de Jésus incluaient les trois femmes qui ont découvert le tombeau vide, les autres femmes, les deux disciples d'Emmaüs, les onze apôtres et tous les autres disciples qui étaient rassemblés avec eux. Cela aurait fait environ cent vingt personnes.</w:t>
      </w:r>
    </w:p>
    <w:p>
      <w:pPr/>
      <w:r>
        <w:rPr>
          <w:lang w:val="fr_FR" w:bidi="fr_FR"/>
        </w:rPr>
      </w:r>
      <w:r>
        <w:rPr>
          <w:lang w:val="fr_FR" w:bidi="fr_FR"/>
        </w:rPr>
        <w:t>Arrêtez-vous et montrez à votre équipe où se trouvent Jérusalem et le mont des Oliviers sur la carte.</w:t>
      </w:r>
    </w:p>
    <w:p>
      <w:pPr/>
      <w:r>
        <w:rPr>
          <w:lang w:val="fr_FR" w:bidi="fr_FR"/>
        </w:rPr>
      </w:r>
      <w:r>
        <w:rPr>
          <w:lang w:val="fr_FR" w:bidi="fr_FR"/>
        </w:rPr>
        <w:t>Jésus lève ses mains. C'était quelque chose que les chefs religieux juifs faisaient quand ils bénissaient quelqu'un. Jésus bénit ses disciples, c'est-à-dire qu'il prie pour que Dieu leur donne paix, faveur et puissance pour faire ce que Dieu a dit. Pendant que Jésus les bénissait, Dieu a élevé Jésus vers les cieux. Jésus s'est élevé d'abord dans les cieux, puis jusque dans la présence de Dieu. Les disciples répondent en adorant Jésus. Cela signifie qu'ils se sont prosternés ou se sont agenouillés pour exprimer révérence et respect parce qu'ils ont enfin reconnu Jésus comme le Sauveur promis. Ils sont ensuite retournés à Jérusalem avec un grand bonheur. Ils savaient maintenant que Jésus était vivant et qu'il était allé aux cieux pour être avec Dieu. Ils croyaient en la promesse de Jésus d'envoyer le Saint-Esprit, pour qu'ils puissent avoir la puissance pour dire à tout le monde la bonne nouvelle au sujet de Jésus. Les disciples de Jésus allaient souvent au temple, c'est-à-dire au lieu où Dieu vivait parmi son peuple, pour bénir ou rendre grâce à Dieu. Ils ont attendu à Jérusalem que Dieu envoie le Saint-Esprit.</w:t>
      </w:r>
    </w:p>
    <w:p>
      <w:pPr/>
      <w:r>
        <w:rPr>
          <w:lang w:val="fr_FR" w:bidi="fr_FR"/>
        </w:rPr>
      </w:r>
      <w:r>
        <w:rPr>
          <w:lang w:val="fr_FR" w:bidi="fr_FR"/>
        </w:rPr>
        <w:t>Dans cet Évangile, Luc nous donne un résumé du fait que Jésus va aux cieux. Plus tard, Luc donnera un récit plus détaillé du fait que Dieu a pris Jésus dans les cieux dans le livre des Actes. Dans Actes, Luc décrira Dieu en train d'accomplir sa promesse et en train d'envoyer le Saint-Esprit aux disciples.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apparaît à ses disciples à Jérusalem. Ils ont peur parce qu'ils pensent qu'il est un fantôme. Jésus leur montre ses mains et ses pieds, leur demande de le toucher et mange du poisson avec eux pour prouver qu'il est vraiment vivant.</w:t>
      </w:r>
    </w:p>
    <w:p>
      <w:pPr/>
      <w:r>
        <w:rPr>
          <w:lang w:val="fr_FR" w:bidi="fr_FR"/>
        </w:rPr>
      </w:r>
      <w:r>
        <w:rPr>
          <w:b/>
          <w:lang w:val="fr_FR" w:bidi="fr_FR"/>
        </w:rPr>
        <w:t>Deuxième partie :</w:t>
      </w:r>
      <w:r>
        <w:rPr>
          <w:lang w:val="fr_FR" w:bidi="fr_FR"/>
        </w:rPr>
        <w:t xml:space="preserve"> un certain temps plus tard, Jésus explique les Écritures au sujet du Sauveur promis à ses disciples. Jésus aide les disciples à comprendre qu'il a accompli les Écritures. Jésus leur dit qu'ils doivent attendre à Jérusalem que Dieu envoie le Saint-Esprit, pour qu'ils aient la puissance pour être ses témoins.</w:t>
      </w:r>
    </w:p>
    <w:p>
      <w:pPr/>
      <w:r>
        <w:rPr>
          <w:lang w:val="fr_FR" w:bidi="fr_FR"/>
        </w:rPr>
      </w:r>
      <w:r>
        <w:rPr>
          <w:b/>
          <w:lang w:val="fr_FR" w:bidi="fr_FR"/>
        </w:rPr>
        <w:t>Troisième partie :</w:t>
      </w:r>
      <w:r>
        <w:rPr>
          <w:lang w:val="fr_FR" w:bidi="fr_FR"/>
        </w:rPr>
        <w:t xml:space="preserve"> Jésus emmène ses disciples au mont des Oliviers. Jésus les bénit et Dieu l'emmène dans les cieux. Les disciples de Jésus adorent Jésus, puis retournent à Jérusalem.</w:t>
      </w:r>
    </w:p>
    <w:p>
      <w:pPr/>
      <w:r>
        <w:rPr>
          <w:lang w:val="fr_FR" w:bidi="fr_FR"/>
        </w:rPr>
      </w:r>
      <w:r>
        <w:rPr>
          <w:b/>
          <w:lang w:val="fr_FR" w:bidi="fr_FR"/>
        </w:rPr>
        <w:t>Quatrième partie :</w:t>
      </w:r>
      <w:r>
        <w:rPr>
          <w:lang w:val="fr_FR" w:bidi="fr_FR"/>
        </w:rPr>
        <w:t xml:space="preserve"> les disciples de Jésus vont souvent au temple pour adorer et rendre grâce à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apôtres</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était avec ses disciples pendant quarante jours après qu'il soit revenu à la vie. Tous ces événements ne se sont pas produits le même jour.</w:t>
      </w:r>
    </w:p>
    <w:p>
      <w:pPr/>
      <w:r>
        <w:rPr>
          <w:lang w:val="fr_FR" w:bidi="fr_FR"/>
        </w:rPr>
      </w:r>
      <w:r>
        <w:rPr>
          <w:lang w:val="fr_FR" w:bidi="fr_FR"/>
        </w:rPr>
        <w:t>Il est important de se rappeler que dans la culture juive, un fantôme n'avait pas de corps physique et ne pouvait pas manger de la nourriture.</w:t>
      </w:r>
    </w:p>
    <w:p>
      <w:pPr/>
      <w:r>
        <w:rPr>
          <w:lang w:val="fr_FR" w:bidi="fr_FR"/>
        </w:rPr>
      </w:r>
      <w:r>
        <w:rPr>
          <w:lang w:val="fr_FR" w:bidi="fr_FR"/>
        </w:rPr>
        <w:t>Il est important de se rappeler que Jésus avait des blessures sur ses pieds et ses mains là où les soldats romains l'ont cloué sur une croix.</w:t>
      </w:r>
    </w:p>
    <w:p>
      <w:pPr/>
      <w:r>
        <w:rPr>
          <w:lang w:val="fr_FR" w:bidi="fr_FR"/>
        </w:rPr>
      </w:r>
      <w:r>
        <w:rPr>
          <w:lang w:val="fr_FR" w:bidi="fr_FR"/>
        </w:rPr>
        <w:t>Il est important de se rappeler que quand Jésus dit « tout ce qui est écrit », Jésus fait référence aux Écritures juives, c'est-à-dire aux mots que Dieu a inspiré aux gens pour qu'ils les écrivent. Les Écritures incluaient la loi de Dieu qu'il a donnée à Moïse, les prophéties des prophètes et les paroles du livre des Psaumes. Dans ce cas présent, les Psaumes sont utilisés comme représentant le reste des Écritures et pas seulement le livre des Psaumes.</w:t>
      </w:r>
    </w:p>
    <w:p>
      <w:pPr/>
      <w:r>
        <w:rPr>
          <w:lang w:val="fr_FR" w:bidi="fr_FR"/>
        </w:rPr>
      </w:r>
      <w:r>
        <w:rPr>
          <w:lang w:val="fr_FR" w:bidi="fr_FR"/>
        </w:rPr>
        <w:t>Il est important de se rappeler que Béthanie était proche de Jérusalem sur le mont des Oliviers.</w:t>
      </w:r>
    </w:p>
    <w:p>
      <w:pPr/>
      <w:r>
        <w:rPr>
          <w:lang w:val="fr_FR" w:bidi="fr_FR"/>
        </w:rPr>
      </w:r>
      <w:r>
        <w:rPr>
          <w:lang w:val="fr_FR" w:bidi="fr_FR"/>
        </w:rPr>
        <w:t>Il est important de se rappeler que quand Jésus va au mont des Oliviers, il voyageait probablement avec jusqu'à cent vingt disciples.</w:t>
      </w:r>
    </w:p>
    <w:p>
      <w:pPr/>
      <w:r>
        <w:rPr>
          <w:lang w:val="fr_FR" w:bidi="fr_FR"/>
        </w:rPr>
      </w:r>
      <w:r>
        <w:rPr>
          <w:lang w:val="fr_FR" w:bidi="fr_FR"/>
        </w:rPr>
        <w:t>Il est important de se rappeler qu'en adorant Jésus, les disciples montrent enfin qu'ils reconnaissent Jésus comme Dieu.</w:t>
      </w:r>
    </w:p>
    <w:p>
      <w:pPr/>
      <w:r>
        <w:rPr>
          <w:lang w:val="fr_FR" w:bidi="fr_FR"/>
        </w:rPr>
      </w:r>
      <w:r>
        <w:rPr>
          <w:lang w:val="fr_FR" w:bidi="fr_FR"/>
        </w:rPr>
        <w:t>Il est important de se rappeler que les disciples obéissaient à Jésus quand ils sont retournés à Jérusalem pour attendre que Dieu leur envoie le Saint-Esprit.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apôtres</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représente les deux disciples qui racontent leur histoire aux onze apôtres et aux autres disciples de Jésus quand Jésus apparaît soudainement. Une façon de faire cela est de faire apparaître soudainement l'acteur derrière un rocher ou un meuble.</w:t>
      </w:r>
    </w:p>
    <w:p>
      <w:pPr/>
      <w:r>
        <w:rPr>
          <w:lang w:val="fr_FR" w:bidi="fr_FR"/>
        </w:rPr>
      </w:r>
      <w:r>
        <w:rPr>
          <w:lang w:val="fr_FR" w:bidi="fr_FR"/>
        </w:rPr>
        <w:t>Assurez-vous de représenter les disciples qui touchent Jésus et regardent ses mains et ses pieds pour savoir qu'il était vraiment vivant et non un fantôme.</w:t>
      </w:r>
    </w:p>
    <w:p>
      <w:pPr/>
      <w:r>
        <w:rPr>
          <w:lang w:val="fr_FR" w:bidi="fr_FR"/>
        </w:rPr>
      </w:r>
      <w:r>
        <w:rPr>
          <w:lang w:val="fr_FR" w:bidi="fr_FR"/>
        </w:rPr>
        <w:t>Assurez-vous que l'équipe représente Jésus et ses disciples qui sortent de la ville de Jérusalem et vont au mont des Oliviers avant que Jésus ne bénisse ses disciples.</w:t>
      </w:r>
    </w:p>
    <w:p>
      <w:pPr/>
      <w:r>
        <w:rPr>
          <w:lang w:val="fr_FR" w:bidi="fr_FR"/>
        </w:rPr>
      </w:r>
      <w:r>
        <w:rPr>
          <w:lang w:val="fr_FR" w:bidi="fr_FR"/>
        </w:rPr>
        <w:t>Assurez-vous de représenter Jésus qui monte aux cieux et finit par disparaître pendant que ses disciples le regardent.</w:t>
      </w:r>
    </w:p>
    <w:p>
      <w:pPr/>
      <w:r>
        <w:rPr>
          <w:lang w:val="fr_FR" w:bidi="fr_FR"/>
        </w:rPr>
      </w:r>
      <w:r>
        <w:rPr>
          <w:lang w:val="fr_FR" w:bidi="fr_FR"/>
        </w:rPr>
        <w:t>Assurez-vous de représenter les disciples qui retournent à Jérusalem et visitent le temple quotidiennement pour remercier Dieu.</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les apôtres et les autres disciples qui se réunissent ensemble à Jérusalem. Les deux disciples qui sont venus d'Emmaüs racontent leur histoire quand Jésus apparaît. Les disciples pensent que Jésus est un fantôme.</w:t>
      </w:r>
    </w:p>
    <w:p>
      <w:pPr/>
      <w:r>
        <w:rPr>
          <w:lang w:val="fr_FR" w:bidi="fr_FR"/>
        </w:rPr>
      </w:r>
      <w:r>
        <w:rPr>
          <w:lang w:val="fr_FR" w:bidi="fr_FR"/>
        </w:rPr>
        <w:t>Arrêtez la représentation. Demandez à l'acteur qui joue le rôle des disciples : « Que ressentez-vous ? » Vous entendrez peut-être des choses comme : « Joyeux ! C'est comme nous l'avons dit. Jésus est de retour ! » « Apeuré. Comment Jésus peut-il vraiment être de nouveau vivant ? » et « Incertain. Je veux croire qu'il est vraiment de retour, mais c'est trop beau pour être vrai. » Reprenez la représentation.</w:t>
      </w:r>
    </w:p>
    <w:p>
      <w:pPr/>
      <w:r>
        <w:rPr>
          <w:lang w:val="fr_FR" w:bidi="fr_FR"/>
        </w:rPr>
      </w:r>
      <w:r>
        <w:rPr>
          <w:lang w:val="fr_FR" w:bidi="fr_FR"/>
        </w:rPr>
        <w:t>Représentez Jésus en train de leur dire de le toucher et en train de montrer ses mains et ses pieds. Jésus leur demande quelque chose à manger pour prouver qu'il n'est pas un fantôme.</w:t>
      </w:r>
    </w:p>
    <w:p>
      <w:pPr/>
      <w:r>
        <w:rPr>
          <w:lang w:val="fr_FR" w:bidi="fr_FR"/>
        </w:rPr>
      </w:r>
      <w:r>
        <w:rPr>
          <w:lang w:val="fr_FR" w:bidi="fr_FR"/>
        </w:rPr>
        <w:t>Arrêtez la représentation. Demandez à l'acteur qui joue le rôle des disciples : « Que ressentez-vous ? » Vous entendrez peut-être des choses comme : « J'ai peur : cette personne ne peut pas être Jésus. Je l'ai vu mourir ! » « J'ai honte : il a dû nous faire toucher ses mains et ses pieds pour que l'on croie qu'il est réel », et « Convaincu. Jésus a prouvé qu'il est vraiment vivant. » Reprenez la représentation.</w:t>
      </w:r>
    </w:p>
    <w:p>
      <w:pPr/>
      <w:r>
        <w:rPr>
          <w:lang w:val="fr_FR" w:bidi="fr_FR"/>
        </w:rPr>
      </w:r>
      <w:r>
        <w:rPr>
          <w:lang w:val="fr_FR" w:bidi="fr_FR"/>
        </w:rPr>
        <w:t>Représentez Jésus en train d'expliquer les Écritures au sujet du Sauveur promis à ses disciples. Il explique que les Écritures disaient qu'il devait souffrir, mourir et revenir à la vie le troisième jour. Jésus leur dit aussi que les Écritures disent que ses disciples prêcheront la bonne nouvelle de la repentance, c'est-à-dire le fait de se tourner du péché vers Dieu, et le pardon des péchés par Dieu à tous groupes de personnes en commençant par Jérusalem.</w:t>
      </w:r>
    </w:p>
    <w:p>
      <w:pPr/>
      <w:r>
        <w:rPr>
          <w:lang w:val="fr_FR" w:bidi="fr_FR"/>
        </w:rPr>
      </w:r>
      <w:r>
        <w:rPr>
          <w:lang w:val="fr_FR" w:bidi="fr_FR"/>
        </w:rPr>
        <w:t>Arrêtez la représentation : Demandez à l'acteur qui joue Pierre : « Que ressentez-vous ? » Vous entendrez peut-être des choses comme : « Humilié. Jésus m'a montré personnellement son pardon », « Déterminé. Je veux que tout le monde connaisse la bonne nouvelle selon laquelle ils peuvent avoir une relation avec Dieu à cause de Jésus », et « Inspiré. Je veux conduire les gens de la façon dont Jésus m'a conduit. » Reprenez la représentation.</w:t>
      </w:r>
    </w:p>
    <w:p>
      <w:pPr/>
      <w:r>
        <w:rPr>
          <w:lang w:val="fr_FR" w:bidi="fr_FR"/>
        </w:rPr>
      </w:r>
      <w:r>
        <w:rPr>
          <w:lang w:val="fr_FR" w:bidi="fr_FR"/>
        </w:rPr>
        <w:t>Représentez Jésus en train de dire à ses disciples qu'ils sont ses témoins. Jésus leur dit que Dieu va leur envoyer le Saint-Esprit et qu'ils doivent attendre à Jérusalem pour le recevoir. Représentez Jésus qui conduit ses disciples vers le mont des Oliviers. Jésus bénit ses disciples, puis commence à s'élever aux cieux.</w:t>
      </w:r>
    </w:p>
    <w:p>
      <w:pPr/>
      <w:r>
        <w:rPr>
          <w:lang w:val="fr_FR" w:bidi="fr_FR"/>
        </w:rPr>
      </w:r>
      <w:r>
        <w:rPr>
          <w:lang w:val="fr_FR" w:bidi="fr_FR"/>
        </w:rPr>
        <w:t>Arrêtez la représentation : Demandez à l'acteur qui joue le rôle de Jésus : « Que ressentez-vous ? » Vous entendrez peut-être des choses comme : « Joyeux ! Je vais vers mon Père », « Heureux. Il est temps pour mes disciples de partager mon histoire avec le monde », et « Accompli. J'ai fini ce que mon Père m'a envoyé faire. » Reprenez la représentation.</w:t>
      </w:r>
    </w:p>
    <w:p>
      <w:pPr/>
      <w:r>
        <w:rPr>
          <w:lang w:val="fr_FR" w:bidi="fr_FR"/>
        </w:rPr>
      </w:r>
      <w:r>
        <w:rPr>
          <w:lang w:val="fr_FR" w:bidi="fr_FR"/>
        </w:rPr>
        <w:t>Représentez les disciples qui adorent Jésus. Ils retournent ensuite à Jérusalem et vont souvent au temple pour louer et remercier Dieu.</w:t>
      </w:r>
    </w:p>
    <w:p>
      <w:pPr/>
      <w:r>
        <w:rPr>
          <w:lang w:val="fr_FR" w:bidi="fr_FR"/>
        </w:rPr>
      </w:r>
      <w:r>
        <w:rPr>
          <w:lang w:val="fr_FR" w:bidi="fr_FR"/>
        </w:rPr>
        <w:t>Arrêtez la représentation : Demandez à l'acteur qui joue le rôle des disciples : « Que ressentez-vous ? » Vous entendrez peut-être des choses comme : « Remplis d'espérance. Nous savons que Dieu enverra bientôt son esprit », « Reconnaissant. Je n'arrive pas à croire que Jésus m'ait choisi », et « Déterminé. Même si les gens me persécutent, je dirai à tout le monde la bonne nouvelle au sujet de Jésus.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apparaît à ses disciples là où ils sont rassemblés. Il les salue en disant : « </w:t>
      </w:r>
      <w:r>
        <w:rPr>
          <w:b/>
          <w:lang w:val="fr_FR" w:bidi="fr_FR"/>
        </w:rPr>
        <w:t>Que la paix</w:t>
      </w:r>
      <w:r>
        <w:rPr>
          <w:lang w:val="fr_FR" w:bidi="fr_FR"/>
        </w:rPr>
        <w:t xml:space="preserve"> soit avec vous ». La paix fait référence à l'absence de conflit et d'harmonie entre l'homme et Dieu. Assurez-vous de traduire paix de la même manière que vous l'avez fait auparavant. </w:t>
      </w:r>
      <w:r>
        <w:rPr>
          <w:lang w:val="fr_FR" w:bidi="fr_FR"/>
        </w:rPr>
        <w:t>Paix</w:t>
      </w:r>
      <w:r>
        <w:rPr>
          <w:lang w:val="fr_FR" w:bidi="fr_FR"/>
        </w:rPr>
        <w:t xml:space="preserve"> se trouve dans le glossaire principal.</w:t>
      </w:r>
    </w:p>
    <w:p>
      <w:pPr/>
      <w:r>
        <w:rPr>
          <w:lang w:val="fr_FR" w:bidi="fr_FR"/>
        </w:rPr>
      </w:r>
      <w:r>
        <w:rPr>
          <w:lang w:val="fr_FR" w:bidi="fr_FR"/>
        </w:rPr>
        <w:t xml:space="preserve">Jésus demande à ses disciples : « Pourquoi vos </w:t>
      </w:r>
      <w:r>
        <w:rPr>
          <w:b/>
          <w:lang w:val="fr_FR" w:bidi="fr_FR"/>
        </w:rPr>
        <w:t>cœurs</w:t>
      </w:r>
      <w:r>
        <w:rPr>
          <w:lang w:val="fr_FR" w:bidi="fr_FR"/>
        </w:rPr>
        <w:t xml:space="preserve"> sont-ils remplis de doute ? » Les Juifs utilisaient le mot cœur pour faire référence à la partie d'une personne où ont lieu les sentiments et les décisions. Jésus demandait pourquoi ses disciples doutaient qu'il était vivant. Assurez-vous de traduire cœur de la même façon que précédemment. Le mot </w:t>
      </w:r>
      <w:r>
        <w:rPr>
          <w:lang w:val="fr_FR" w:bidi="fr_FR"/>
        </w:rPr>
        <w:t>cœur</w:t>
      </w:r>
      <w:r>
        <w:rPr>
          <w:lang w:val="fr_FR" w:bidi="fr_FR"/>
        </w:rPr>
        <w:t xml:space="preserve"> se trouve dans le glossaire principal.</w:t>
      </w:r>
    </w:p>
    <w:p>
      <w:pPr/>
      <w:r>
        <w:rPr>
          <w:lang w:val="fr_FR" w:bidi="fr_FR"/>
        </w:rPr>
      </w:r>
      <w:r>
        <w:rPr>
          <w:lang w:val="fr_FR" w:bidi="fr_FR"/>
        </w:rPr>
        <w:t xml:space="preserve">Jésus fait référence à ce qui est écrit. C'est une autre façon de faire référence aux </w:t>
      </w:r>
      <w:r>
        <w:rPr>
          <w:b/>
          <w:lang w:val="fr_FR" w:bidi="fr_FR"/>
        </w:rPr>
        <w:t>Écritures</w:t>
      </w:r>
      <w:r>
        <w:rPr>
          <w:lang w:val="fr_FR" w:bidi="fr_FR"/>
        </w:rPr>
        <w:t xml:space="preserve"> juives, c'est-à-dire aux mots que Dieu a inspiré aux gens pour qu'ils les écrivent. Les Écritures que Jésus expliquait incluaient des paroles de </w:t>
      </w:r>
      <w:r>
        <w:rPr>
          <w:b/>
          <w:lang w:val="fr_FR" w:bidi="fr_FR"/>
        </w:rPr>
        <w:t>la loi de Moïse</w:t>
      </w:r>
      <w:r>
        <w:rPr>
          <w:lang w:val="fr_FR" w:bidi="fr_FR"/>
        </w:rPr>
        <w:t xml:space="preserve"> et des </w:t>
      </w:r>
      <w:r>
        <w:rPr>
          <w:b/>
          <w:lang w:val="fr_FR" w:bidi="fr_FR"/>
        </w:rPr>
        <w:t>prophètes</w:t>
      </w:r>
      <w:r>
        <w:rPr>
          <w:lang w:val="fr_FR" w:bidi="fr_FR"/>
        </w:rPr>
        <w:t xml:space="preserve">. « La loi de Moïse » fait référence à la loi que Dieu a donnée à Moïse pour que son peuple vive par lui. « Prophètes » fait référence aux messagers de Dieu qui ont parlé au peuple en son nom. Assurez-vous de traduire les mots </w:t>
      </w:r>
      <w:r>
        <w:rPr>
          <w:lang w:val="fr_FR" w:bidi="fr_FR"/>
        </w:rPr>
        <w:t>Écritures</w:t>
      </w:r>
      <w:r>
        <w:rPr>
          <w:lang w:val="fr_FR" w:bidi="fr_FR"/>
        </w:rPr>
        <w:t xml:space="preserve">, </w:t>
      </w:r>
      <w:r>
        <w:rPr>
          <w:lang w:val="fr_FR" w:bidi="fr_FR"/>
        </w:rPr>
        <w:t>loi de Moïse</w:t>
      </w:r>
      <w:r>
        <w:rPr>
          <w:lang w:val="fr_FR" w:bidi="fr_FR"/>
        </w:rPr>
        <w:t xml:space="preserve"> et </w:t>
      </w:r>
      <w:r>
        <w:rPr>
          <w:lang w:val="fr_FR" w:bidi="fr_FR"/>
        </w:rPr>
        <w:t>prophètes</w:t>
      </w:r>
      <w:r>
        <w:rPr>
          <w:lang w:val="fr_FR" w:bidi="fr_FR"/>
        </w:rPr>
        <w:t xml:space="preserve"> de la même manière que vous l'avez fait auparavant. Les trois termes se trouvent dans le glossaire principal.</w:t>
      </w:r>
    </w:p>
    <w:p>
      <w:pPr/>
      <w:r>
        <w:rPr>
          <w:lang w:val="fr_FR" w:bidi="fr_FR"/>
        </w:rPr>
      </w:r>
      <w:r>
        <w:rPr>
          <w:lang w:val="fr_FR" w:bidi="fr_FR"/>
        </w:rPr>
        <w:t xml:space="preserve">Jésus a expliqué comment les Écritures disent que le Messie doit souffrir, mourir et revenir à la vie le troisième jour. </w:t>
      </w:r>
      <w:r>
        <w:rPr>
          <w:b/>
          <w:lang w:val="fr_FR" w:bidi="fr_FR"/>
        </w:rPr>
        <w:t>Messie</w:t>
      </w:r>
      <w:r>
        <w:rPr>
          <w:lang w:val="fr_FR" w:bidi="fr_FR"/>
        </w:rPr>
        <w:t xml:space="preserve"> fait référence au Sauveur promis, c'est-à-dire à la personne que Dieu a choisie et envoyée à son peuple comme Sauveur et roi. Assurez-vous de traduire Messie de la même manière que vous l'avez fait dans les passages précédents. </w:t>
      </w:r>
      <w:r>
        <w:rPr>
          <w:lang w:val="fr_FR" w:bidi="fr_FR"/>
        </w:rPr>
        <w:t>Messie</w:t>
      </w:r>
      <w:r>
        <w:rPr>
          <w:lang w:val="fr_FR" w:bidi="fr_FR"/>
        </w:rPr>
        <w:t xml:space="preserve"> se trouve dans le Glossaire principal.</w:t>
      </w:r>
    </w:p>
    <w:p>
      <w:pPr/>
      <w:r>
        <w:rPr>
          <w:lang w:val="fr_FR" w:bidi="fr_FR"/>
        </w:rPr>
      </w:r>
      <w:r>
        <w:rPr>
          <w:lang w:val="fr_FR" w:bidi="fr_FR"/>
        </w:rPr>
        <w:t xml:space="preserve">Les Écritures disent aussi que les disciples du Sauveur promis parleront à tout le monde de repentance et du pardon des </w:t>
      </w:r>
      <w:r>
        <w:rPr>
          <w:b/>
          <w:lang w:val="fr_FR" w:bidi="fr_FR"/>
        </w:rPr>
        <w:t>péchés</w:t>
      </w:r>
      <w:r>
        <w:rPr>
          <w:lang w:val="fr_FR" w:bidi="fr_FR"/>
        </w:rPr>
        <w:t xml:space="preserve">, ou de la désobéissance envers Dieu. </w:t>
      </w:r>
      <w:r>
        <w:rPr>
          <w:b/>
          <w:lang w:val="fr_FR" w:bidi="fr_FR"/>
        </w:rPr>
        <w:t>La repentance</w:t>
      </w:r>
      <w:r>
        <w:rPr>
          <w:lang w:val="fr_FR" w:bidi="fr_FR"/>
        </w:rPr>
        <w:t xml:space="preserve"> fait référence à quelqu'un qui se détourne de son péché et se tourne vers Dieu pour vivre une nouvelle vie en suivant les voies de Dieu. À celui qui se repent, Dieu </w:t>
      </w:r>
      <w:r>
        <w:rPr>
          <w:b/>
          <w:lang w:val="fr_FR" w:bidi="fr_FR"/>
        </w:rPr>
        <w:t>pardonnera</w:t>
      </w:r>
      <w:r>
        <w:rPr>
          <w:lang w:val="fr_FR" w:bidi="fr_FR"/>
        </w:rPr>
        <w:t xml:space="preserve"> ses péchés, c'est-à-dire enlèvera sa culpabilité et restaurera sa relation avec lui. Assurez-vous de traduire </w:t>
      </w:r>
      <w:r>
        <w:rPr>
          <w:lang w:val="fr_FR" w:bidi="fr_FR"/>
        </w:rPr>
        <w:t>repentance</w:t>
      </w:r>
      <w:r>
        <w:rPr>
          <w:lang w:val="fr_FR" w:bidi="fr_FR"/>
        </w:rPr>
        <w:t xml:space="preserve">, </w:t>
      </w:r>
      <w:r>
        <w:rPr>
          <w:lang w:val="fr_FR" w:bidi="fr_FR"/>
        </w:rPr>
        <w:t>pardonner</w:t>
      </w:r>
      <w:r>
        <w:rPr>
          <w:lang w:val="fr_FR" w:bidi="fr_FR"/>
        </w:rPr>
        <w:t xml:space="preserve"> et </w:t>
      </w:r>
      <w:r>
        <w:rPr>
          <w:lang w:val="fr_FR" w:bidi="fr_FR"/>
        </w:rPr>
        <w:t>péché</w:t>
      </w:r>
      <w:r>
        <w:rPr>
          <w:lang w:val="fr_FR" w:bidi="fr_FR"/>
        </w:rPr>
        <w:t xml:space="preserve"> de la même manière que vous l'avez fait dans les passages précédents. Les trois termes se trouvent dans le glossaire principal.</w:t>
      </w:r>
    </w:p>
    <w:p>
      <w:pPr/>
      <w:r>
        <w:rPr>
          <w:lang w:val="fr_FR" w:bidi="fr_FR"/>
        </w:rPr>
      </w:r>
      <w:r>
        <w:rPr>
          <w:lang w:val="fr_FR" w:bidi="fr_FR"/>
        </w:rPr>
        <w:t xml:space="preserve">Jésus dit que la repentance et le pardon des péchés seront prêchés à toutes les </w:t>
      </w:r>
      <w:r>
        <w:rPr>
          <w:b/>
          <w:lang w:val="fr_FR" w:bidi="fr_FR"/>
        </w:rPr>
        <w:t>nations</w:t>
      </w:r>
      <w:r>
        <w:rPr>
          <w:lang w:val="fr_FR" w:bidi="fr_FR"/>
        </w:rPr>
        <w:t xml:space="preserve">, c'est-à-dire à tous les groupes ethniques. Assurez-vous de traduire nation de la même manière que vous l'avez fait dans les passages précédents. Le mot </w:t>
      </w:r>
      <w:r>
        <w:rPr>
          <w:lang w:val="fr_FR" w:bidi="fr_FR"/>
        </w:rPr>
        <w:t>nation</w:t>
      </w:r>
      <w:r>
        <w:rPr>
          <w:lang w:val="fr_FR" w:bidi="fr_FR"/>
        </w:rPr>
        <w:t xml:space="preserve"> est dans le glossaire principal. </w:t>
      </w:r>
    </w:p>
    <w:p>
      <w:pPr/>
      <w:r>
        <w:rPr>
          <w:lang w:val="fr_FR" w:bidi="fr_FR"/>
        </w:rPr>
      </w:r>
      <w:r>
        <w:rPr>
          <w:lang w:val="fr_FR" w:bidi="fr_FR"/>
        </w:rPr>
        <w:t xml:space="preserve">Jésus emmène ses disciples près de Béthanie sur le mont des Oliviers. Jésus les </w:t>
      </w:r>
      <w:r>
        <w:rPr>
          <w:b/>
          <w:lang w:val="fr_FR" w:bidi="fr_FR"/>
        </w:rPr>
        <w:t>bénit</w:t>
      </w:r>
      <w:r>
        <w:rPr>
          <w:lang w:val="fr_FR" w:bidi="fr_FR"/>
        </w:rPr>
        <w:t xml:space="preserve">, c'est-à-dire qu'il prie pour la faveur, la paix et la puissance de Dieu dans leur vie. Assurez-vous de traduire le mot bénir de la même façon que dans les passages précédents. Le mot </w:t>
      </w:r>
      <w:r>
        <w:rPr>
          <w:lang w:val="fr_FR" w:bidi="fr_FR"/>
        </w:rPr>
        <w:t>bénir</w:t>
      </w:r>
      <w:r>
        <w:rPr>
          <w:lang w:val="fr_FR" w:bidi="fr_FR"/>
        </w:rPr>
        <w:t xml:space="preserve"> se trouve dans le glossaire principal. </w:t>
      </w:r>
    </w:p>
    <w:p>
      <w:pPr/>
      <w:r>
        <w:rPr>
          <w:lang w:val="fr_FR" w:bidi="fr_FR"/>
        </w:rPr>
      </w:r>
      <w:r>
        <w:rPr>
          <w:lang w:val="fr_FR" w:bidi="fr_FR"/>
        </w:rPr>
        <w:t xml:space="preserve">Pendant que Jésus priait, Dieu a commencé à l'élever vers les </w:t>
      </w:r>
      <w:r>
        <w:rPr>
          <w:b/>
          <w:lang w:val="fr_FR" w:bidi="fr_FR"/>
        </w:rPr>
        <w:t>cieux</w:t>
      </w:r>
      <w:r>
        <w:rPr>
          <w:lang w:val="fr_FR" w:bidi="fr_FR"/>
        </w:rPr>
        <w:t xml:space="preserve">. Ici, cieux signifie à la fois le ciel et le lieu où vit Dieu. Jésus s'est élevé d'abord dans les cieux, puis dans la présence de Dieu. Pensez à la meilleure façon de traduire cieux dans votre langue pour avoir les deux significations. </w:t>
      </w:r>
      <w:r>
        <w:rPr>
          <w:lang w:val="fr_FR" w:bidi="fr_FR"/>
        </w:rPr>
        <w:t>Ciel</w:t>
      </w:r>
      <w:r>
        <w:rPr>
          <w:lang w:val="fr_FR" w:bidi="fr_FR"/>
        </w:rPr>
        <w:t xml:space="preserve"> se trouve dans le glossaire principal.</w:t>
      </w:r>
    </w:p>
    <w:p>
      <w:pPr/>
      <w:r>
        <w:rPr>
          <w:lang w:val="fr_FR" w:bidi="fr_FR"/>
        </w:rPr>
      </w:r>
      <w:r>
        <w:rPr>
          <w:lang w:val="fr_FR" w:bidi="fr_FR"/>
        </w:rPr>
        <w:t>Les disciples ont regardé Jésus disparaître et ont commencé à l'</w:t>
      </w:r>
      <w:r>
        <w:rPr>
          <w:b/>
          <w:lang w:val="fr_FR" w:bidi="fr_FR"/>
        </w:rPr>
        <w:t>adorer</w:t>
      </w:r>
      <w:r>
        <w:rPr>
          <w:lang w:val="fr_FR" w:bidi="fr_FR"/>
        </w:rPr>
        <w:t xml:space="preserve">. Cela signifie qu'ils ont exprimé leur émerveillement et leur étonnement devant Jésus. Assurez-vous de traduire adorer de la même manière que vous l'avez fait auparavant. Le </w:t>
      </w:r>
      <w:r>
        <w:rPr>
          <w:lang w:val="fr_FR" w:bidi="fr_FR"/>
        </w:rPr>
        <w:t>mot adorer</w:t>
      </w:r>
      <w:r>
        <w:rPr>
          <w:lang w:val="fr_FR" w:bidi="fr_FR"/>
        </w:rPr>
        <w:t xml:space="preserve"> se trouve dans le glossaire principal. </w:t>
      </w:r>
    </w:p>
    <w:p>
      <w:pPr/>
      <w:r>
        <w:rPr>
          <w:lang w:val="fr_FR" w:bidi="fr_FR"/>
        </w:rPr>
      </w:r>
      <w:r>
        <w:rPr>
          <w:lang w:val="fr_FR" w:bidi="fr_FR"/>
        </w:rPr>
        <w:t xml:space="preserve">Les disciples retournent à </w:t>
      </w:r>
      <w:r>
        <w:rPr>
          <w:lang w:val="fr_FR" w:bidi="fr_FR"/>
        </w:rPr>
        <w:t>Jérusalem</w:t>
      </w:r>
      <w:r>
        <w:rPr>
          <w:lang w:val="fr_FR" w:bidi="fr_FR"/>
        </w:rPr>
        <w:t xml:space="preserve"> et se rendent souvent au </w:t>
      </w:r>
      <w:r>
        <w:rPr>
          <w:b/>
          <w:lang w:val="fr_FR" w:bidi="fr_FR"/>
        </w:rPr>
        <w:t>temple</w:t>
      </w:r>
      <w:r>
        <w:rPr>
          <w:lang w:val="fr_FR" w:bidi="fr_FR"/>
        </w:rPr>
        <w:t xml:space="preserve">. Le temple fait référence au lieu à Jérusalem où Dieu vivait parmi son peuple. Assurez-vous de traduire temple de la même manière que précédemment. « </w:t>
      </w:r>
      <w:r>
        <w:rPr>
          <w:lang w:val="fr_FR" w:bidi="fr_FR"/>
        </w:rPr>
        <w:t>Temple</w:t>
      </w:r>
      <w:r>
        <w:rPr>
          <w:lang w:val="fr_FR" w:bidi="fr_FR"/>
        </w:rPr>
        <w:t xml:space="preserve"> »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11" TargetMode="External"/><Relationship Id="rId14" Type="http://schemas.openxmlformats.org/officeDocument/2006/relationships/hyperlink" Target="#t138" TargetMode="External"/><Relationship Id="rId15" Type="http://schemas.openxmlformats.org/officeDocument/2006/relationships/hyperlink" Target="#t76" TargetMode="External"/><Relationship Id="rId16" Type="http://schemas.openxmlformats.org/officeDocument/2006/relationships/hyperlink" Target="#t197" TargetMode="External"/><Relationship Id="rId17" Type="http://schemas.openxmlformats.org/officeDocument/2006/relationships/hyperlink" Target="#t4" TargetMode="External"/><Relationship Id="rId18" Type="http://schemas.openxmlformats.org/officeDocument/2006/relationships/hyperlink" Target="#t87" TargetMode="External"/><Relationship Id="rId19" Type="http://schemas.openxmlformats.org/officeDocument/2006/relationships/hyperlink" Target="#t68" TargetMode="External"/><Relationship Id="rId20" Type="http://schemas.openxmlformats.org/officeDocument/2006/relationships/hyperlink" Target="#t67" TargetMode="External"/><Relationship Id="rId21" Type="http://schemas.openxmlformats.org/officeDocument/2006/relationships/hyperlink" Target="#t44" TargetMode="External"/><Relationship Id="rId22" Type="http://schemas.openxmlformats.org/officeDocument/2006/relationships/hyperlink" Target="#t54" TargetMode="External"/><Relationship Id="rId23" Type="http://schemas.openxmlformats.org/officeDocument/2006/relationships/hyperlink" Target="#t143" TargetMode="External"/><Relationship Id="rId24" Type="http://schemas.openxmlformats.org/officeDocument/2006/relationships/hyperlink" Target="https://s3.amazonaws.com/cbbt-er.public/pericopes/fra/luk/p3/s1/v1/vbr4.mp3" TargetMode="External"/><Relationship Id="rId25" Type="http://schemas.openxmlformats.org/officeDocument/2006/relationships/hyperlink" Target="https://s3.amazonaws.com/cbbt-er.public/pericopes/fra/luk/p3/s2/v1/vbr4.mp3" TargetMode="External"/><Relationship Id="rId26" Type="http://schemas.openxmlformats.org/officeDocument/2006/relationships/hyperlink" Target="https://s3.amazonaws.com/cbbt-er.public/pericopes/fra/luk/p3/s3/v1/vbr4.mp3" TargetMode="External"/><Relationship Id="rId27" Type="http://schemas.openxmlformats.org/officeDocument/2006/relationships/hyperlink" Target="https://s3.amazonaws.com/cbbt-er.public/pericopes/fra/luk/p3/s4/v1/vbr4.mp3" TargetMode="External"/><Relationship Id="rId28" Type="http://schemas.openxmlformats.org/officeDocument/2006/relationships/hyperlink" Target="https://s3.amazonaws.com/cbbt-er.public/pericopes/fra/luk/p3/s5/v1/vbr4.mp3" TargetMode="External"/><Relationship Id="rId29" Type="http://schemas.openxmlformats.org/officeDocument/2006/relationships/hyperlink" Target="https://s3.amazonaws.com/cbbt-er.public/pericopes/fra/luk/p3/s6/v1/vbr4.mp3" TargetMode="External"/><Relationship Id="rId30" Type="http://schemas.openxmlformats.org/officeDocument/2006/relationships/hyperlink" Target="https://s3.amazonaws.com/cbbt-er.public/pericopes/fra/luk/p4/s1/v1/vbr4.mp3" TargetMode="External"/><Relationship Id="rId31" Type="http://schemas.openxmlformats.org/officeDocument/2006/relationships/hyperlink" Target="https://s3.amazonaws.com/cbbt-er.public/pericopes/fra/luk/p4/s2/v1/vbr4.mp3" TargetMode="External"/><Relationship Id="rId32" Type="http://schemas.openxmlformats.org/officeDocument/2006/relationships/hyperlink" Target="https://s3.amazonaws.com/cbbt-er.public/pericopes/fra/luk/p4/s3/v1/vbr4.mp3" TargetMode="External"/><Relationship Id="rId33" Type="http://schemas.openxmlformats.org/officeDocument/2006/relationships/hyperlink" Target="https://s3.amazonaws.com/cbbt-er.public/pericopes/fra/luk/p4/s4/v1/vbr4.mp3" TargetMode="External"/><Relationship Id="rId34" Type="http://schemas.openxmlformats.org/officeDocument/2006/relationships/hyperlink" Target="https://s3.amazonaws.com/cbbt-er.public/pericopes/fra/luk/p4/s5/v1/vbr4.mp3" TargetMode="External"/><Relationship Id="rId35" Type="http://schemas.openxmlformats.org/officeDocument/2006/relationships/hyperlink" Target="https://s3.amazonaws.com/cbbt-er.public/pericopes/fra/luk/p4/s6/v1/vbr4.mp3" TargetMode="External"/><Relationship Id="rId36" Type="http://schemas.openxmlformats.org/officeDocument/2006/relationships/hyperlink" Target="https://s3.amazonaws.com/cbbt-er.public/pericopes/fra/luk/p5/s1/v1/vbr4.mp3" TargetMode="External"/><Relationship Id="rId37" Type="http://schemas.openxmlformats.org/officeDocument/2006/relationships/hyperlink" Target="https://s3.amazonaws.com/cbbt-er.public/pericopes/fra/luk/p5/s2/v1/vbr4.mp3" TargetMode="External"/><Relationship Id="rId38" Type="http://schemas.openxmlformats.org/officeDocument/2006/relationships/hyperlink" Target="https://s3.amazonaws.com/cbbt-er.public/pericopes/fra/luk/p5/s3/v1/vbr4.mp3" TargetMode="External"/><Relationship Id="rId39" Type="http://schemas.openxmlformats.org/officeDocument/2006/relationships/hyperlink" Target="https://s3.amazonaws.com/cbbt-er.public/pericopes/fra/luk/p5/s4/v1/vbr4.mp3" TargetMode="External"/><Relationship Id="rId40" Type="http://schemas.openxmlformats.org/officeDocument/2006/relationships/hyperlink" Target="https://s3.amazonaws.com/cbbt-er.public/pericopes/fra/luk/p5/s5/v1/vbr4.mp3" TargetMode="External"/><Relationship Id="rId41" Type="http://schemas.openxmlformats.org/officeDocument/2006/relationships/hyperlink" Target="https://s3.amazonaws.com/cbbt-er.public/pericopes/fra/luk/p5/s6/v1/vbr4.mp3" TargetMode="External"/><Relationship Id="rId42" Type="http://schemas.openxmlformats.org/officeDocument/2006/relationships/hyperlink" Target="https://s3.amazonaws.com/cbbt-er.public/pericopes/fra/luk/p6/s1/v1/vbr4.mp3" TargetMode="External"/><Relationship Id="rId43" Type="http://schemas.openxmlformats.org/officeDocument/2006/relationships/hyperlink" Target="https://s3.amazonaws.com/cbbt-er.public/pericopes/fra/luk/p6/s2/v1/vbr4.mp3" TargetMode="External"/><Relationship Id="rId44" Type="http://schemas.openxmlformats.org/officeDocument/2006/relationships/hyperlink" Target="https://s3.amazonaws.com/cbbt-er.public/pericopes/fra/luk/p6/s3/v1/vbr4.mp3" TargetMode="External"/><Relationship Id="rId45" Type="http://schemas.openxmlformats.org/officeDocument/2006/relationships/hyperlink" Target="https://s3.amazonaws.com/cbbt-er.public/pericopes/fra/luk/p6/s4/v1/vbr4.mp3" TargetMode="External"/><Relationship Id="rId46" Type="http://schemas.openxmlformats.org/officeDocument/2006/relationships/hyperlink" Target="https://s3.amazonaws.com/cbbt-er.public/pericopes/fra/luk/p6/s5/v1/vbr4.mp3" TargetMode="External"/><Relationship Id="rId47" Type="http://schemas.openxmlformats.org/officeDocument/2006/relationships/hyperlink" Target="https://s3.amazonaws.com/cbbt-er.public/pericopes/fra/luk/p6/s6/v1/vbr4.mp3" TargetMode="External"/><Relationship Id="rId48" Type="http://schemas.openxmlformats.org/officeDocument/2006/relationships/hyperlink" Target="https://s3.amazonaws.com/cbbt-er.public/pericopes/fra/luk/p7/s1/v1/vbr4.mp3" TargetMode="External"/><Relationship Id="rId49" Type="http://schemas.openxmlformats.org/officeDocument/2006/relationships/hyperlink" Target="https://s3.amazonaws.com/cbbt-er.public/pericopes/fra/luk/p7/s2/v1/vbr4.mp3" TargetMode="External"/><Relationship Id="rId50" Type="http://schemas.openxmlformats.org/officeDocument/2006/relationships/hyperlink" Target="https://s3.amazonaws.com/cbbt-er.public/pericopes/fra/luk/p7/s3/v1/vbr4.mp3" TargetMode="External"/><Relationship Id="rId51" Type="http://schemas.openxmlformats.org/officeDocument/2006/relationships/hyperlink" Target="https://s3.amazonaws.com/cbbt-er.public/pericopes/fra/luk/p7/s4/v1/vbr4.mp3" TargetMode="External"/><Relationship Id="rId52" Type="http://schemas.openxmlformats.org/officeDocument/2006/relationships/hyperlink" Target="https://s3.amazonaws.com/cbbt-er.public/pericopes/fra/luk/p7/s5/v1/vbr4.mp3" TargetMode="External"/><Relationship Id="rId53" Type="http://schemas.openxmlformats.org/officeDocument/2006/relationships/hyperlink" Target="https://s3.amazonaws.com/cbbt-er.public/pericopes/fra/luk/p7/s6/v1/vbr4.mp3" TargetMode="External"/><Relationship Id="rId54" Type="http://schemas.openxmlformats.org/officeDocument/2006/relationships/hyperlink" Target="https://s3.amazonaws.com/cbbt-er.public/pericopes/fra/luk/p8/s1/v1/vbr4.mp3" TargetMode="External"/><Relationship Id="rId55" Type="http://schemas.openxmlformats.org/officeDocument/2006/relationships/hyperlink" Target="https://s3.amazonaws.com/cbbt-er.public/pericopes/fra/luk/p8/s2/v1/vbr4.mp3" TargetMode="External"/><Relationship Id="rId56" Type="http://schemas.openxmlformats.org/officeDocument/2006/relationships/hyperlink" Target="https://s3.amazonaws.com/cbbt-er.public/pericopes/fra/luk/p8/s3/v1/vbr4.mp3" TargetMode="External"/><Relationship Id="rId57" Type="http://schemas.openxmlformats.org/officeDocument/2006/relationships/hyperlink" Target="https://s3.amazonaws.com/cbbt-er.public/pericopes/fra/luk/p8/s4/v1/vbr4.mp3" TargetMode="External"/><Relationship Id="rId58" Type="http://schemas.openxmlformats.org/officeDocument/2006/relationships/hyperlink" Target="https://s3.amazonaws.com/cbbt-er.public/pericopes/fra/luk/p8/s5/v1/vbr4.mp3" TargetMode="External"/><Relationship Id="rId59" Type="http://schemas.openxmlformats.org/officeDocument/2006/relationships/hyperlink" Target="https://s3.amazonaws.com/cbbt-er.public/pericopes/fra/luk/p8/s6/v1/vbr4.mp3" TargetMode="External"/><Relationship Id="rId60" Type="http://schemas.openxmlformats.org/officeDocument/2006/relationships/hyperlink" Target="#t55" TargetMode="External"/><Relationship Id="rId61" Type="http://schemas.openxmlformats.org/officeDocument/2006/relationships/hyperlink" Target="#t103" TargetMode="External"/><Relationship Id="rId62" Type="http://schemas.openxmlformats.org/officeDocument/2006/relationships/hyperlink" Target="#t38" TargetMode="External"/><Relationship Id="rId63" Type="http://schemas.openxmlformats.org/officeDocument/2006/relationships/hyperlink" Target="#t109" TargetMode="External"/><Relationship Id="rId64" Type="http://schemas.openxmlformats.org/officeDocument/2006/relationships/hyperlink" Target="#t9" TargetMode="External"/><Relationship Id="rId65" Type="http://schemas.openxmlformats.org/officeDocument/2006/relationships/hyperlink" Target="#t88" TargetMode="External"/><Relationship Id="rId66" Type="http://schemas.openxmlformats.org/officeDocument/2006/relationships/hyperlink" Target="#t116" TargetMode="External"/><Relationship Id="rId67" Type="http://schemas.openxmlformats.org/officeDocument/2006/relationships/hyperlink" Target="#t1" TargetMode="External"/><Relationship Id="rId68" Type="http://schemas.openxmlformats.org/officeDocument/2006/relationships/hyperlink" Target="#t136" TargetMode="External"/><Relationship Id="rId69" Type="http://schemas.openxmlformats.org/officeDocument/2006/relationships/hyperlink" Target="#t180" TargetMode="External"/><Relationship Id="rId70" Type="http://schemas.openxmlformats.org/officeDocument/2006/relationships/hyperlink" Target="https://s3.amazonaws.com/cbbt-er.public/pericopes/fra/luk/p10/s1/v1/vbr4.mp3" TargetMode="External"/><Relationship Id="rId71" Type="http://schemas.openxmlformats.org/officeDocument/2006/relationships/hyperlink" Target="https://s3.amazonaws.com/cbbt-er.public/pericopes/fra/luk/p10/s2/v1/vbr4.mp3" TargetMode="External"/><Relationship Id="rId72" Type="http://schemas.openxmlformats.org/officeDocument/2006/relationships/hyperlink" Target="https://s3.amazonaws.com/cbbt-er.public/pericopes/fra/luk/p10/s3/v1/vbr4.mp3" TargetMode="External"/><Relationship Id="rId73" Type="http://schemas.openxmlformats.org/officeDocument/2006/relationships/hyperlink" Target="https://s3.amazonaws.com/cbbt-er.public/pericopes/fra/luk/p10/s4/v1/vbr4.mp3" TargetMode="External"/><Relationship Id="rId74" Type="http://schemas.openxmlformats.org/officeDocument/2006/relationships/hyperlink" Target="https://s3.amazonaws.com/cbbt-er.public/pericopes/fra/luk/p10/s5/v1/vbr4.mp3" TargetMode="External"/><Relationship Id="rId75" Type="http://schemas.openxmlformats.org/officeDocument/2006/relationships/hyperlink" Target="https://s3.amazonaws.com/cbbt-er.public/pericopes/fra/luk/p10/s6/v1/vbr4.mp3" TargetMode="External"/><Relationship Id="rId76" Type="http://schemas.openxmlformats.org/officeDocument/2006/relationships/hyperlink" Target="https://s3.amazonaws.com/cbbt-er.public/pericopes/fra/luk/p11/s1/v1/vbr4.mp3" TargetMode="External"/><Relationship Id="rId77" Type="http://schemas.openxmlformats.org/officeDocument/2006/relationships/hyperlink" Target="https://s3.amazonaws.com/cbbt-er.public/pericopes/fra/luk/p11/s2/v1/vbr4.mp3" TargetMode="External"/><Relationship Id="rId78" Type="http://schemas.openxmlformats.org/officeDocument/2006/relationships/hyperlink" Target="https://s3.amazonaws.com/cbbt-er.public/pericopes/fra/luk/p11/s3/v1/vbr4.mp3" TargetMode="External"/><Relationship Id="rId79" Type="http://schemas.openxmlformats.org/officeDocument/2006/relationships/hyperlink" Target="https://s3.amazonaws.com/cbbt-er.public/pericopes/fra/luk/p11/s4/v1/vbr4.mp3" TargetMode="External"/><Relationship Id="rId80" Type="http://schemas.openxmlformats.org/officeDocument/2006/relationships/hyperlink" Target="https://s3.amazonaws.com/cbbt-er.public/pericopes/fra/luk/p11/s5/v1/vbr4.mp3" TargetMode="External"/><Relationship Id="rId81" Type="http://schemas.openxmlformats.org/officeDocument/2006/relationships/hyperlink" Target="https://s3.amazonaws.com/cbbt-er.public/pericopes/fra/luk/p11/s6/v1/vbr4.mp3" TargetMode="External"/><Relationship Id="rId82" Type="http://schemas.openxmlformats.org/officeDocument/2006/relationships/hyperlink" Target="https://s3.amazonaws.com/cbbt-er.public/pericopes/fra/luk/p12/s1/v1/vbr4.mp3" TargetMode="External"/><Relationship Id="rId83" Type="http://schemas.openxmlformats.org/officeDocument/2006/relationships/hyperlink" Target="https://s3.amazonaws.com/cbbt-er.public/pericopes/fra/luk/p12/s2/v1/vbr4.mp3" TargetMode="External"/><Relationship Id="rId84" Type="http://schemas.openxmlformats.org/officeDocument/2006/relationships/hyperlink" Target="https://s3.amazonaws.com/cbbt-er.public/pericopes/fra/luk/p12/s3/v1/vbr4.mp3" TargetMode="External"/><Relationship Id="rId85" Type="http://schemas.openxmlformats.org/officeDocument/2006/relationships/hyperlink" Target="https://s3.amazonaws.com/cbbt-er.public/pericopes/fra/luk/p12/s4/v1/vbr4.mp3" TargetMode="External"/><Relationship Id="rId86" Type="http://schemas.openxmlformats.org/officeDocument/2006/relationships/hyperlink" Target="https://s3.amazonaws.com/cbbt-er.public/pericopes/fra/luk/p12/s5/v1/vbr4.mp3" TargetMode="External"/><Relationship Id="rId87" Type="http://schemas.openxmlformats.org/officeDocument/2006/relationships/hyperlink" Target="https://s3.amazonaws.com/cbbt-er.public/pericopes/fra/luk/p12/s6/v1/vbr4.mp3" TargetMode="External"/><Relationship Id="rId88" Type="http://schemas.openxmlformats.org/officeDocument/2006/relationships/hyperlink" Target="https://s3.amazonaws.com/cbbt-er.public/pericopes/fra/luk/p13/s1/v1/vbr4.mp3" TargetMode="External"/><Relationship Id="rId89" Type="http://schemas.openxmlformats.org/officeDocument/2006/relationships/hyperlink" Target="https://s3.amazonaws.com/cbbt-er.public/pericopes/fra/luk/p13/s2/v1/vbr4.mp3" TargetMode="External"/><Relationship Id="rId90" Type="http://schemas.openxmlformats.org/officeDocument/2006/relationships/hyperlink" Target="https://s3.amazonaws.com/cbbt-er.public/pericopes/fra/luk/p13/s3/v1/vbr4.mp3" TargetMode="External"/><Relationship Id="rId91" Type="http://schemas.openxmlformats.org/officeDocument/2006/relationships/hyperlink" Target="https://s3.amazonaws.com/cbbt-er.public/pericopes/fra/luk/p13/s4/v1/vbr4.mp3" TargetMode="External"/><Relationship Id="rId92" Type="http://schemas.openxmlformats.org/officeDocument/2006/relationships/hyperlink" Target="https://s3.amazonaws.com/cbbt-er.public/pericopes/fra/luk/p13/s5/v1/vbr4.mp3" TargetMode="External"/><Relationship Id="rId93" Type="http://schemas.openxmlformats.org/officeDocument/2006/relationships/hyperlink" Target="https://s3.amazonaws.com/cbbt-er.public/pericopes/fra/luk/p13/s6/v1/vbr4.mp3" TargetMode="External"/><Relationship Id="rId94" Type="http://schemas.openxmlformats.org/officeDocument/2006/relationships/hyperlink" Target="https://s3.amazonaws.com/cbbt-er.public/pericopes/fra/luk/p14/s1/v1/vbr4.mp3" TargetMode="External"/><Relationship Id="rId95" Type="http://schemas.openxmlformats.org/officeDocument/2006/relationships/hyperlink" Target="https://s3.amazonaws.com/cbbt-er.public/pericopes/fra/luk/p14/s2/v1/vbr4.mp3" TargetMode="External"/><Relationship Id="rId96" Type="http://schemas.openxmlformats.org/officeDocument/2006/relationships/hyperlink" Target="https://s3.amazonaws.com/cbbt-er.public/pericopes/fra/luk/p14/s3/v1/vbr4.mp3" TargetMode="External"/><Relationship Id="rId97" Type="http://schemas.openxmlformats.org/officeDocument/2006/relationships/hyperlink" Target="https://s3.amazonaws.com/cbbt-er.public/pericopes/fra/luk/p14/s4/v1/vbr4.mp3" TargetMode="External"/><Relationship Id="rId98" Type="http://schemas.openxmlformats.org/officeDocument/2006/relationships/hyperlink" Target="https://s3.amazonaws.com/cbbt-er.public/pericopes/fra/luk/p14/s5/v1/vbr4.mp3" TargetMode="External"/><Relationship Id="rId99" Type="http://schemas.openxmlformats.org/officeDocument/2006/relationships/hyperlink" Target="https://s3.amazonaws.com/cbbt-er.public/pericopes/fra/luk/p14/s6/v1/vbr4.mp3" TargetMode="External"/><Relationship Id="rId100" Type="http://schemas.openxmlformats.org/officeDocument/2006/relationships/hyperlink" Target="https://s3.amazonaws.com/cbbt-er.public/pericopes/fra/luk/p15/s1/v1/vbr4.mp3" TargetMode="External"/><Relationship Id="rId101" Type="http://schemas.openxmlformats.org/officeDocument/2006/relationships/hyperlink" Target="https://s3.amazonaws.com/cbbt-er.public/pericopes/fra/luk/p15/s2/v1/vbr4.mp3" TargetMode="External"/><Relationship Id="rId102" Type="http://schemas.openxmlformats.org/officeDocument/2006/relationships/hyperlink" Target="https://s3.amazonaws.com/cbbt-er.public/pericopes/fra/luk/p15/s3/v1/vbr4.mp3" TargetMode="External"/><Relationship Id="rId103" Type="http://schemas.openxmlformats.org/officeDocument/2006/relationships/hyperlink" Target="https://s3.amazonaws.com/cbbt-er.public/pericopes/fra/luk/p15/s4/v1/vbr4.mp3" TargetMode="External"/><Relationship Id="rId104" Type="http://schemas.openxmlformats.org/officeDocument/2006/relationships/hyperlink" Target="https://s3.amazonaws.com/cbbt-er.public/pericopes/fra/luk/p15/s5/v1/vbr4.mp3" TargetMode="External"/><Relationship Id="rId105" Type="http://schemas.openxmlformats.org/officeDocument/2006/relationships/hyperlink" Target="https://s3.amazonaws.com/cbbt-er.public/pericopes/fra/luk/p15/s6/v1/vbr4.mp3" TargetMode="External"/><Relationship Id="rId106" Type="http://schemas.openxmlformats.org/officeDocument/2006/relationships/hyperlink" Target="https://s3.amazonaws.com/cbbt-er.public/pericopes/fra/luk/p16/s1/v1/vbr4.mp3" TargetMode="External"/><Relationship Id="rId107" Type="http://schemas.openxmlformats.org/officeDocument/2006/relationships/hyperlink" Target="https://s3.amazonaws.com/cbbt-er.public/pericopes/fra/luk/p16/s2/v1/vbr4.mp3" TargetMode="External"/><Relationship Id="rId108" Type="http://schemas.openxmlformats.org/officeDocument/2006/relationships/hyperlink" Target="https://s3.amazonaws.com/cbbt-er.public/pericopes/fra/luk/p16/s3/v1/vbr4.mp3" TargetMode="External"/><Relationship Id="rId109" Type="http://schemas.openxmlformats.org/officeDocument/2006/relationships/hyperlink" Target="https://s3.amazonaws.com/cbbt-er.public/pericopes/fra/luk/p16/s4/v1/vbr4.mp3" TargetMode="External"/><Relationship Id="rId110" Type="http://schemas.openxmlformats.org/officeDocument/2006/relationships/hyperlink" Target="https://s3.amazonaws.com/cbbt-er.public/pericopes/fra/luk/p16/s5/v1/vbr4.mp3" TargetMode="External"/><Relationship Id="rId111" Type="http://schemas.openxmlformats.org/officeDocument/2006/relationships/hyperlink" Target="https://s3.amazonaws.com/cbbt-er.public/pericopes/fra/luk/p16/s6/v1/vbr4.mp3" TargetMode="External"/><Relationship Id="rId112" Type="http://schemas.openxmlformats.org/officeDocument/2006/relationships/hyperlink" Target="https://s3.amazonaws.com/cbbt-er.public/pericopes/fra/luk/p17/s1/v1/vbr4.mp3" TargetMode="External"/><Relationship Id="rId113" Type="http://schemas.openxmlformats.org/officeDocument/2006/relationships/hyperlink" Target="https://s3.amazonaws.com/cbbt-er.public/pericopes/fra/luk/p17/s2/v1/vbr4.mp3" TargetMode="External"/><Relationship Id="rId114" Type="http://schemas.openxmlformats.org/officeDocument/2006/relationships/hyperlink" Target="https://s3.amazonaws.com/cbbt-er.public/pericopes/fra/luk/p17/s3/v1/vbr4.mp3" TargetMode="External"/><Relationship Id="rId115" Type="http://schemas.openxmlformats.org/officeDocument/2006/relationships/hyperlink" Target="https://s3.amazonaws.com/cbbt-er.public/pericopes/fra/luk/p17/s4/v1/vbr4.mp3" TargetMode="External"/><Relationship Id="rId116" Type="http://schemas.openxmlformats.org/officeDocument/2006/relationships/hyperlink" Target="https://s3.amazonaws.com/cbbt-er.public/pericopes/fra/luk/p17/s5/v1/vbr4.mp3" TargetMode="External"/><Relationship Id="rId117" Type="http://schemas.openxmlformats.org/officeDocument/2006/relationships/hyperlink" Target="https://s3.amazonaws.com/cbbt-er.public/pericopes/fra/luk/p17/s6/v1/vbr4.mp3" TargetMode="External"/><Relationship Id="rId118" Type="http://schemas.openxmlformats.org/officeDocument/2006/relationships/hyperlink" Target="https://s3.amazonaws.com/cbbt-er.public/pericopes/fra/luk/p18/s1/v1/vbr4.mp3" TargetMode="External"/><Relationship Id="rId119" Type="http://schemas.openxmlformats.org/officeDocument/2006/relationships/hyperlink" Target="https://s3.amazonaws.com/cbbt-er.public/pericopes/fra/luk/p18/s2/v1/vbr4.mp3" TargetMode="External"/><Relationship Id="rId120" Type="http://schemas.openxmlformats.org/officeDocument/2006/relationships/hyperlink" Target="https://s3.amazonaws.com/cbbt-er.public/pericopes/fra/luk/p18/s3/v1/vbr4.mp3" TargetMode="External"/><Relationship Id="rId121" Type="http://schemas.openxmlformats.org/officeDocument/2006/relationships/hyperlink" Target="https://s3.amazonaws.com/cbbt-er.public/pericopes/fra/luk/p18/s4/v1/vbr4.mp3" TargetMode="External"/><Relationship Id="rId122" Type="http://schemas.openxmlformats.org/officeDocument/2006/relationships/hyperlink" Target="https://s3.amazonaws.com/cbbt-er.public/pericopes/fra/luk/p18/s5/v1/vbr4.mp3" TargetMode="External"/><Relationship Id="rId123" Type="http://schemas.openxmlformats.org/officeDocument/2006/relationships/hyperlink" Target="https://s3.amazonaws.com/cbbt-er.public/pericopes/fra/luk/p18/s6/v1/vbr4.mp3" TargetMode="External"/><Relationship Id="rId124" Type="http://schemas.openxmlformats.org/officeDocument/2006/relationships/hyperlink" Target="https://s3.amazonaws.com/cbbt-er.public/pericopes/fra/luk/p19/s1/v1/vbr4.mp3" TargetMode="External"/><Relationship Id="rId125" Type="http://schemas.openxmlformats.org/officeDocument/2006/relationships/hyperlink" Target="https://s3.amazonaws.com/cbbt-er.public/pericopes/fra/luk/p19/s2/v1/vbr4.mp3" TargetMode="External"/><Relationship Id="rId126" Type="http://schemas.openxmlformats.org/officeDocument/2006/relationships/hyperlink" Target="https://s3.amazonaws.com/cbbt-er.public/pericopes/fra/luk/p19/s3/v1/vbr4.mp3" TargetMode="External"/><Relationship Id="rId127" Type="http://schemas.openxmlformats.org/officeDocument/2006/relationships/hyperlink" Target="https://s3.amazonaws.com/cbbt-er.public/pericopes/fra/luk/p19/s4/v1/vbr4.mp3" TargetMode="External"/><Relationship Id="rId128" Type="http://schemas.openxmlformats.org/officeDocument/2006/relationships/hyperlink" Target="https://s3.amazonaws.com/cbbt-er.public/pericopes/fra/luk/p19/s5/v1/vbr4.mp3" TargetMode="External"/><Relationship Id="rId129" Type="http://schemas.openxmlformats.org/officeDocument/2006/relationships/hyperlink" Target="https://s3.amazonaws.com/cbbt-er.public/pericopes/fra/luk/p19/s6/v1/vbr4.mp3" TargetMode="External"/><Relationship Id="rId130" Type="http://schemas.openxmlformats.org/officeDocument/2006/relationships/hyperlink" Target="https://s3.amazonaws.com/cbbt-er.public/pericopes/fra/luk/p20/s1/v1/vbr4.mp3" TargetMode="External"/><Relationship Id="rId131" Type="http://schemas.openxmlformats.org/officeDocument/2006/relationships/hyperlink" Target="https://s3.amazonaws.com/cbbt-er.public/pericopes/fra/luk/p20/s2/v1/vbr4.mp3" TargetMode="External"/><Relationship Id="rId132" Type="http://schemas.openxmlformats.org/officeDocument/2006/relationships/hyperlink" Target="https://s3.amazonaws.com/cbbt-er.public/pericopes/fra/luk/p20/s3/v1/vbr4.mp3" TargetMode="External"/><Relationship Id="rId133" Type="http://schemas.openxmlformats.org/officeDocument/2006/relationships/hyperlink" Target="https://s3.amazonaws.com/cbbt-er.public/pericopes/fra/luk/p20/s4/v1/vbr4.mp3" TargetMode="External"/><Relationship Id="rId134" Type="http://schemas.openxmlformats.org/officeDocument/2006/relationships/hyperlink" Target="https://s3.amazonaws.com/cbbt-er.public/pericopes/fra/luk/p20/s5/v1/vbr4.mp3" TargetMode="External"/><Relationship Id="rId135" Type="http://schemas.openxmlformats.org/officeDocument/2006/relationships/hyperlink" Target="https://s3.amazonaws.com/cbbt-er.public/pericopes/fra/luk/p20/s6/v1/vbr4.mp3" TargetMode="External"/><Relationship Id="rId136" Type="http://schemas.openxmlformats.org/officeDocument/2006/relationships/hyperlink" Target="https://s3.amazonaws.com/cbbt-er.public/pericopes/fra/luk/p21a/s1/v1/vbr4.mp3" TargetMode="External"/><Relationship Id="rId137" Type="http://schemas.openxmlformats.org/officeDocument/2006/relationships/hyperlink" Target="https://s3.amazonaws.com/cbbt-er.public/pericopes/fra/luk/p21a/s2/v1/vbr4.mp3" TargetMode="External"/><Relationship Id="rId138" Type="http://schemas.openxmlformats.org/officeDocument/2006/relationships/hyperlink" Target="https://s3.amazonaws.com/cbbt-er.public/pericopes/fra/luk/p21a/s3/v1/vbr4.mp3" TargetMode="External"/><Relationship Id="rId139" Type="http://schemas.openxmlformats.org/officeDocument/2006/relationships/hyperlink" Target="https://s3.amazonaws.com/cbbt-er.public/pericopes/fra/luk/p21a/s4/v1/vbr4.mp3" TargetMode="External"/><Relationship Id="rId140" Type="http://schemas.openxmlformats.org/officeDocument/2006/relationships/hyperlink" Target="https://s3.amazonaws.com/cbbt-er.public/pericopes/fra/luk/p21a/s5/v1/vbr4.mp3" TargetMode="External"/><Relationship Id="rId141" Type="http://schemas.openxmlformats.org/officeDocument/2006/relationships/hyperlink" Target="https://s3.amazonaws.com/cbbt-er.public/pericopes/fra/luk/p21a/s6/v1/vbr4.mp3" TargetMode="External"/><Relationship Id="rId142" Type="http://schemas.openxmlformats.org/officeDocument/2006/relationships/hyperlink" Target="https://s3.amazonaws.com/cbbt-er.public/pericopes/fra/luk/p21b/s1/v1/vbr4.mp3" TargetMode="External"/><Relationship Id="rId143" Type="http://schemas.openxmlformats.org/officeDocument/2006/relationships/hyperlink" Target="https://s3.amazonaws.com/cbbt-er.public/pericopes/fra/luk/p21b/s2/v1/vbr4.mp3" TargetMode="External"/><Relationship Id="rId144" Type="http://schemas.openxmlformats.org/officeDocument/2006/relationships/hyperlink" Target="https://s3.amazonaws.com/cbbt-er.public/pericopes/fra/luk/p21b/s3/v1/vbr4.mp3" TargetMode="External"/><Relationship Id="rId145" Type="http://schemas.openxmlformats.org/officeDocument/2006/relationships/hyperlink" Target="https://s3.amazonaws.com/cbbt-er.public/pericopes/fra/luk/p21b/s4/v1/vbr4.mp3" TargetMode="External"/><Relationship Id="rId146" Type="http://schemas.openxmlformats.org/officeDocument/2006/relationships/hyperlink" Target="https://s3.amazonaws.com/cbbt-er.public/pericopes/fra/luk/p21b/s5/v1/vbr4.mp3" TargetMode="External"/><Relationship Id="rId147" Type="http://schemas.openxmlformats.org/officeDocument/2006/relationships/hyperlink" Target="https://s3.amazonaws.com/cbbt-er.public/pericopes/fra/luk/p21b/s6/v1/vbr4.mp3" TargetMode="External"/><Relationship Id="rId148" Type="http://schemas.openxmlformats.org/officeDocument/2006/relationships/hyperlink" Target="https://s3.amazonaws.com/cbbt-er.public/pericopes/fra/luk/p21c/s1/v1/vbr4.mp3" TargetMode="External"/><Relationship Id="rId149" Type="http://schemas.openxmlformats.org/officeDocument/2006/relationships/hyperlink" Target="https://s3.amazonaws.com/cbbt-er.public/pericopes/fra/luk/p21c/s2/v1/vbr4.mp3" TargetMode="External"/><Relationship Id="rId150" Type="http://schemas.openxmlformats.org/officeDocument/2006/relationships/hyperlink" Target="https://s3.amazonaws.com/cbbt-er.public/pericopes/fra/luk/p21c/s3/v1/vbr4.mp3" TargetMode="External"/><Relationship Id="rId151" Type="http://schemas.openxmlformats.org/officeDocument/2006/relationships/hyperlink" Target="https://s3.amazonaws.com/cbbt-er.public/pericopes/fra/luk/p21c/s4/v1/vbr4.mp3" TargetMode="External"/><Relationship Id="rId152" Type="http://schemas.openxmlformats.org/officeDocument/2006/relationships/hyperlink" Target="https://s3.amazonaws.com/cbbt-er.public/pericopes/fra/luk/p21c/s5/v1/vbr4.mp3" TargetMode="External"/><Relationship Id="rId153" Type="http://schemas.openxmlformats.org/officeDocument/2006/relationships/hyperlink" Target="https://s3.amazonaws.com/cbbt-er.public/pericopes/fra/luk/p21c/s6/v1/vbr4.mp3" TargetMode="External"/><Relationship Id="rId154" Type="http://schemas.openxmlformats.org/officeDocument/2006/relationships/hyperlink" Target="https://s3.amazonaws.com/cbbt-er.public/pericopes/fra/luk/p21d/s1/v1/vbr4.mp3" TargetMode="External"/><Relationship Id="rId155" Type="http://schemas.openxmlformats.org/officeDocument/2006/relationships/hyperlink" Target="https://s3.amazonaws.com/cbbt-er.public/pericopes/fra/luk/p21d/s2/v1/vbr4.mp3" TargetMode="External"/><Relationship Id="rId156" Type="http://schemas.openxmlformats.org/officeDocument/2006/relationships/hyperlink" Target="https://s3.amazonaws.com/cbbt-er.public/pericopes/fra/luk/p21d/s3/v1/vbr4.mp3" TargetMode="External"/><Relationship Id="rId157" Type="http://schemas.openxmlformats.org/officeDocument/2006/relationships/hyperlink" Target="https://s3.amazonaws.com/cbbt-er.public/pericopes/fra/luk/p21d/s4/v1/vbr4.mp3" TargetMode="External"/><Relationship Id="rId158" Type="http://schemas.openxmlformats.org/officeDocument/2006/relationships/hyperlink" Target="https://s3.amazonaws.com/cbbt-er.public/pericopes/fra/luk/p21d/s5/v1/vbr4.mp3" TargetMode="External"/><Relationship Id="rId159" Type="http://schemas.openxmlformats.org/officeDocument/2006/relationships/hyperlink" Target="https://s3.amazonaws.com/cbbt-er.public/pericopes/fra/luk/p21d/s6/v1/vbr4.mp3" TargetMode="External"/><Relationship Id="rId160" Type="http://schemas.openxmlformats.org/officeDocument/2006/relationships/hyperlink" Target="https://s3.amazonaws.com/cbbt-er.public/pericopes/fra/luk/p21e/s1/v1/vbr4.mp3" TargetMode="External"/><Relationship Id="rId161" Type="http://schemas.openxmlformats.org/officeDocument/2006/relationships/hyperlink" Target="https://s3.amazonaws.com/cbbt-er.public/pericopes/fra/luk/p21e/s2/v1/vbr4.mp3" TargetMode="External"/><Relationship Id="rId162" Type="http://schemas.openxmlformats.org/officeDocument/2006/relationships/hyperlink" Target="https://s3.amazonaws.com/cbbt-er.public/pericopes/fra/luk/p21e/s3/v1/vbr4.mp3" TargetMode="External"/><Relationship Id="rId163" Type="http://schemas.openxmlformats.org/officeDocument/2006/relationships/hyperlink" Target="https://s3.amazonaws.com/cbbt-er.public/pericopes/fra/luk/p21e/s4/v1/vbr4.mp3" TargetMode="External"/><Relationship Id="rId164" Type="http://schemas.openxmlformats.org/officeDocument/2006/relationships/hyperlink" Target="https://s3.amazonaws.com/cbbt-er.public/pericopes/fra/luk/p21e/s5/v1/vbr4.mp3" TargetMode="External"/><Relationship Id="rId165" Type="http://schemas.openxmlformats.org/officeDocument/2006/relationships/hyperlink" Target="https://s3.amazonaws.com/cbbt-er.public/pericopes/fra/luk/p21e/s6/v1/vbr4.mp3" TargetMode="External"/><Relationship Id="rId166" Type="http://schemas.openxmlformats.org/officeDocument/2006/relationships/hyperlink" Target="https://s3.amazonaws.com/cbbt-er.public/pericopes/fra/luk/p22/s1/v1/vbr4.mp3" TargetMode="External"/><Relationship Id="rId167" Type="http://schemas.openxmlformats.org/officeDocument/2006/relationships/hyperlink" Target="https://s3.amazonaws.com/cbbt-er.public/pericopes/fra/luk/p22/s2/v1/vbr4.mp3" TargetMode="External"/><Relationship Id="rId168" Type="http://schemas.openxmlformats.org/officeDocument/2006/relationships/hyperlink" Target="https://s3.amazonaws.com/cbbt-er.public/pericopes/fra/luk/p22/s3/v1/vbr4.mp3" TargetMode="External"/><Relationship Id="rId169" Type="http://schemas.openxmlformats.org/officeDocument/2006/relationships/hyperlink" Target="https://s3.amazonaws.com/cbbt-er.public/pericopes/fra/luk/p22/s4/v1/vbr4.mp3" TargetMode="External"/><Relationship Id="rId170" Type="http://schemas.openxmlformats.org/officeDocument/2006/relationships/hyperlink" Target="https://s3.amazonaws.com/cbbt-er.public/pericopes/fra/luk/p22/s5/v1/vbr4.mp3" TargetMode="External"/><Relationship Id="rId171" Type="http://schemas.openxmlformats.org/officeDocument/2006/relationships/hyperlink" Target="https://s3.amazonaws.com/cbbt-er.public/pericopes/fra/luk/p22/s6/v1/vbr4.mp3" TargetMode="External"/><Relationship Id="rId172" Type="http://schemas.openxmlformats.org/officeDocument/2006/relationships/hyperlink" Target="https://s3.amazonaws.com/cbbt-er.public/pericopes/fra/luk/p23/s1/v1/vbr4.mp3" TargetMode="External"/><Relationship Id="rId173" Type="http://schemas.openxmlformats.org/officeDocument/2006/relationships/hyperlink" Target="https://s3.amazonaws.com/cbbt-er.public/pericopes/fra/luk/p23/s2/v1/vbr4.mp3" TargetMode="External"/><Relationship Id="rId174" Type="http://schemas.openxmlformats.org/officeDocument/2006/relationships/hyperlink" Target="https://s3.amazonaws.com/cbbt-er.public/pericopes/fra/luk/p23/s3/v1/vbr4.mp3" TargetMode="External"/><Relationship Id="rId175" Type="http://schemas.openxmlformats.org/officeDocument/2006/relationships/hyperlink" Target="https://s3.amazonaws.com/cbbt-er.public/pericopes/fra/luk/p23/s4/v1/vbr4.mp3" TargetMode="External"/><Relationship Id="rId176" Type="http://schemas.openxmlformats.org/officeDocument/2006/relationships/hyperlink" Target="https://s3.amazonaws.com/cbbt-er.public/pericopes/fra/luk/p23/s5/v1/vbr4.mp3" TargetMode="External"/><Relationship Id="rId177" Type="http://schemas.openxmlformats.org/officeDocument/2006/relationships/hyperlink" Target="https://s3.amazonaws.com/cbbt-er.public/pericopes/fra/luk/p23/s6/v1/vbr4.mp3" TargetMode="External"/><Relationship Id="rId178" Type="http://schemas.openxmlformats.org/officeDocument/2006/relationships/hyperlink" Target="https://s3.amazonaws.com/cbbt-er.public/pericopes/fra/luk/p24/s1/v1/vbr4.mp3" TargetMode="External"/><Relationship Id="rId179" Type="http://schemas.openxmlformats.org/officeDocument/2006/relationships/hyperlink" Target="https://s3.amazonaws.com/cbbt-er.public/pericopes/fra/luk/p24/s2/v1/vbr4.mp3" TargetMode="External"/><Relationship Id="rId180" Type="http://schemas.openxmlformats.org/officeDocument/2006/relationships/hyperlink" Target="https://s3.amazonaws.com/cbbt-er.public/pericopes/fra/luk/p24/s3/v1/vbr4.mp3" TargetMode="External"/><Relationship Id="rId181" Type="http://schemas.openxmlformats.org/officeDocument/2006/relationships/hyperlink" Target="https://s3.amazonaws.com/cbbt-er.public/pericopes/fra/luk/p24/s4/v1/vbr4.mp3" TargetMode="External"/><Relationship Id="rId182" Type="http://schemas.openxmlformats.org/officeDocument/2006/relationships/hyperlink" Target="https://s3.amazonaws.com/cbbt-er.public/pericopes/fra/luk/p24/s5/v1/vbr4.mp3" TargetMode="External"/><Relationship Id="rId183" Type="http://schemas.openxmlformats.org/officeDocument/2006/relationships/hyperlink" Target="https://s3.amazonaws.com/cbbt-er.public/pericopes/fra/luk/p24/s6/v1/vbr4.mp3" TargetMode="External"/><Relationship Id="rId184" Type="http://schemas.openxmlformats.org/officeDocument/2006/relationships/hyperlink" Target="https://s3.amazonaws.com/cbbt-er.public/pericopes/fra/luk/p25/s1/v1/vbr4.mp3" TargetMode="External"/><Relationship Id="rId185" Type="http://schemas.openxmlformats.org/officeDocument/2006/relationships/hyperlink" Target="https://s3.amazonaws.com/cbbt-er.public/pericopes/fra/luk/p25/s2/v1/vbr4.mp3" TargetMode="External"/><Relationship Id="rId186" Type="http://schemas.openxmlformats.org/officeDocument/2006/relationships/hyperlink" Target="https://s3.amazonaws.com/cbbt-er.public/pericopes/fra/luk/p25/s3/v1/vbr4.mp3" TargetMode="External"/><Relationship Id="rId187" Type="http://schemas.openxmlformats.org/officeDocument/2006/relationships/hyperlink" Target="https://s3.amazonaws.com/cbbt-er.public/pericopes/fra/luk/p25/s4/v1/vbr4.mp3" TargetMode="External"/><Relationship Id="rId188" Type="http://schemas.openxmlformats.org/officeDocument/2006/relationships/hyperlink" Target="https://s3.amazonaws.com/cbbt-er.public/pericopes/fra/luk/p25/s5/v1/vbr4.mp3" TargetMode="External"/><Relationship Id="rId189" Type="http://schemas.openxmlformats.org/officeDocument/2006/relationships/hyperlink" Target="https://s3.amazonaws.com/cbbt-er.public/pericopes/fra/luk/p25/s6/v1/vbr4.mp3" TargetMode="External"/><Relationship Id="rId190" Type="http://schemas.openxmlformats.org/officeDocument/2006/relationships/hyperlink" Target="https://s3.amazonaws.com/cbbt-er.public/pericopes/fra/luk/p26/s1/v1/vbr4.mp3" TargetMode="External"/><Relationship Id="rId191" Type="http://schemas.openxmlformats.org/officeDocument/2006/relationships/hyperlink" Target="https://s3.amazonaws.com/cbbt-er.public/pericopes/fra/luk/p26/s2/v1/vbr4.mp3" TargetMode="External"/><Relationship Id="rId192" Type="http://schemas.openxmlformats.org/officeDocument/2006/relationships/hyperlink" Target="https://s3.amazonaws.com/cbbt-er.public/pericopes/fra/luk/p26/s3/v1/vbr4.mp3" TargetMode="External"/><Relationship Id="rId193" Type="http://schemas.openxmlformats.org/officeDocument/2006/relationships/hyperlink" Target="https://s3.amazonaws.com/cbbt-er.public/pericopes/fra/luk/p26/s4/v1/vbr4.mp3" TargetMode="External"/><Relationship Id="rId194" Type="http://schemas.openxmlformats.org/officeDocument/2006/relationships/hyperlink" Target="https://s3.amazonaws.com/cbbt-er.public/pericopes/fra/luk/p26/s5/v1/vbr4.mp3" TargetMode="External"/><Relationship Id="rId195" Type="http://schemas.openxmlformats.org/officeDocument/2006/relationships/hyperlink" Target="https://s3.amazonaws.com/cbbt-er.public/pericopes/fra/luk/p26/s6/v1/vbr4.mp3" TargetMode="External"/><Relationship Id="rId196" Type="http://schemas.openxmlformats.org/officeDocument/2006/relationships/hyperlink" Target="https://s3.amazonaws.com/cbbt-er.public/pericopes/fra/luk/p27/s1/v1/vbr4.mp3" TargetMode="External"/><Relationship Id="rId197" Type="http://schemas.openxmlformats.org/officeDocument/2006/relationships/hyperlink" Target="https://s3.amazonaws.com/cbbt-er.public/pericopes/fra/luk/p27/s2/v1/vbr4.mp3" TargetMode="External"/><Relationship Id="rId198" Type="http://schemas.openxmlformats.org/officeDocument/2006/relationships/hyperlink" Target="https://s3.amazonaws.com/cbbt-er.public/pericopes/fra/luk/p27/s3/v1/vbr4.mp3" TargetMode="External"/><Relationship Id="rId199" Type="http://schemas.openxmlformats.org/officeDocument/2006/relationships/hyperlink" Target="https://s3.amazonaws.com/cbbt-er.public/pericopes/fra/luk/p27/s4/v1/vbr4.mp3" TargetMode="External"/><Relationship Id="rId200" Type="http://schemas.openxmlformats.org/officeDocument/2006/relationships/hyperlink" Target="https://s3.amazonaws.com/cbbt-er.public/pericopes/fra/luk/p27/s5/v1/vbr4.mp3" TargetMode="External"/><Relationship Id="rId201" Type="http://schemas.openxmlformats.org/officeDocument/2006/relationships/hyperlink" Target="https://s3.amazonaws.com/cbbt-er.public/pericopes/fra/luk/p27/s6/v1/vbr4.mp3" TargetMode="External"/><Relationship Id="rId202" Type="http://schemas.openxmlformats.org/officeDocument/2006/relationships/hyperlink" Target="https://s3.amazonaws.com/cbbt-er.public/pericopes/fra/luk/p28/s1/v1/vbr4.mp3" TargetMode="External"/><Relationship Id="rId203" Type="http://schemas.openxmlformats.org/officeDocument/2006/relationships/hyperlink" Target="https://s3.amazonaws.com/cbbt-er.public/pericopes/fra/luk/p28/s2/v1/vbr4.mp3" TargetMode="External"/><Relationship Id="rId204" Type="http://schemas.openxmlformats.org/officeDocument/2006/relationships/hyperlink" Target="https://s3.amazonaws.com/cbbt-er.public/pericopes/fra/luk/p28/s3/v1/vbr4.mp3" TargetMode="External"/><Relationship Id="rId205" Type="http://schemas.openxmlformats.org/officeDocument/2006/relationships/hyperlink" Target="https://s3.amazonaws.com/cbbt-er.public/pericopes/fra/luk/p28/s4/v1/vbr4.mp3" TargetMode="External"/><Relationship Id="rId206" Type="http://schemas.openxmlformats.org/officeDocument/2006/relationships/hyperlink" Target="https://s3.amazonaws.com/cbbt-er.public/pericopes/fra/luk/p28/s5/v1/vbr4.mp3" TargetMode="External"/><Relationship Id="rId207" Type="http://schemas.openxmlformats.org/officeDocument/2006/relationships/hyperlink" Target="https://s3.amazonaws.com/cbbt-er.public/pericopes/fra/luk/p28/s6/v1/vbr4.mp3" TargetMode="External"/><Relationship Id="rId208" Type="http://schemas.openxmlformats.org/officeDocument/2006/relationships/hyperlink" Target="https://s3.amazonaws.com/cbbt-er.public/pericopes/fra/luk/p29/s1/v1/vbr4.mp3" TargetMode="External"/><Relationship Id="rId209" Type="http://schemas.openxmlformats.org/officeDocument/2006/relationships/hyperlink" Target="https://s3.amazonaws.com/cbbt-er.public/pericopes/fra/luk/p29/s2/v1/vbr4.mp3" TargetMode="External"/><Relationship Id="rId210" Type="http://schemas.openxmlformats.org/officeDocument/2006/relationships/hyperlink" Target="https://s3.amazonaws.com/cbbt-er.public/pericopes/fra/luk/p29/s3/v1/vbr4.mp3" TargetMode="External"/><Relationship Id="rId211" Type="http://schemas.openxmlformats.org/officeDocument/2006/relationships/hyperlink" Target="https://s3.amazonaws.com/cbbt-er.public/pericopes/fra/luk/p29/s4/v1/vbr4.mp3" TargetMode="External"/><Relationship Id="rId212" Type="http://schemas.openxmlformats.org/officeDocument/2006/relationships/hyperlink" Target="https://s3.amazonaws.com/cbbt-er.public/pericopes/fra/luk/p29/s5/v1/vbr4.mp3" TargetMode="External"/><Relationship Id="rId213" Type="http://schemas.openxmlformats.org/officeDocument/2006/relationships/hyperlink" Target="https://s3.amazonaws.com/cbbt-er.public/pericopes/fra/luk/p29/s6/v1/vbr4.mp3" TargetMode="External"/><Relationship Id="rId214" Type="http://schemas.openxmlformats.org/officeDocument/2006/relationships/hyperlink" Target="https://s3.amazonaws.com/cbbt-er.public/pericopes/fra/luk/p30/s1/v1/vbr4.mp3" TargetMode="External"/><Relationship Id="rId215" Type="http://schemas.openxmlformats.org/officeDocument/2006/relationships/hyperlink" Target="https://s3.amazonaws.com/cbbt-er.public/pericopes/fra/luk/p30/s2/v1/vbr4.mp3" TargetMode="External"/><Relationship Id="rId216" Type="http://schemas.openxmlformats.org/officeDocument/2006/relationships/hyperlink" Target="https://s3.amazonaws.com/cbbt-er.public/pericopes/fra/luk/p30/s3/v1/vbr4.mp3" TargetMode="External"/><Relationship Id="rId217" Type="http://schemas.openxmlformats.org/officeDocument/2006/relationships/hyperlink" Target="https://s3.amazonaws.com/cbbt-er.public/pericopes/fra/luk/p30/s4/v1/vbr4.mp3" TargetMode="External"/><Relationship Id="rId218" Type="http://schemas.openxmlformats.org/officeDocument/2006/relationships/hyperlink" Target="https://s3.amazonaws.com/cbbt-er.public/pericopes/fra/luk/p30/s5/v1/vbr4.mp3" TargetMode="External"/><Relationship Id="rId219" Type="http://schemas.openxmlformats.org/officeDocument/2006/relationships/hyperlink" Target="https://s3.amazonaws.com/cbbt-er.public/pericopes/fra/luk/p30/s6/v1/vbr4.mp3" TargetMode="External"/><Relationship Id="rId220" Type="http://schemas.openxmlformats.org/officeDocument/2006/relationships/hyperlink" Target="https://s3.amazonaws.com/cbbt-er.public/pericopes/fra/luk/p31/s1/v1/vbr4.mp3" TargetMode="External"/><Relationship Id="rId221" Type="http://schemas.openxmlformats.org/officeDocument/2006/relationships/hyperlink" Target="https://s3.amazonaws.com/cbbt-er.public/pericopes/fra/luk/p31/s2/v1/vbr4.mp3" TargetMode="External"/><Relationship Id="rId222" Type="http://schemas.openxmlformats.org/officeDocument/2006/relationships/hyperlink" Target="https://s3.amazonaws.com/cbbt-er.public/pericopes/fra/luk/p31/s3/v1/vbr4.mp3" TargetMode="External"/><Relationship Id="rId223" Type="http://schemas.openxmlformats.org/officeDocument/2006/relationships/hyperlink" Target="https://s3.amazonaws.com/cbbt-er.public/pericopes/fra/luk/p31/s4/v1/vbr4.mp3" TargetMode="External"/><Relationship Id="rId224" Type="http://schemas.openxmlformats.org/officeDocument/2006/relationships/hyperlink" Target="https://s3.amazonaws.com/cbbt-er.public/pericopes/fra/luk/p31/s5/v1/vbr4.mp3" TargetMode="External"/><Relationship Id="rId225" Type="http://schemas.openxmlformats.org/officeDocument/2006/relationships/hyperlink" Target="https://s3.amazonaws.com/cbbt-er.public/pericopes/fra/luk/p31/s6/v1/vbr4.mp3" TargetMode="External"/><Relationship Id="rId226" Type="http://schemas.openxmlformats.org/officeDocument/2006/relationships/hyperlink" Target="https://s3.amazonaws.com/cbbt-er.public/pericopes/fra/luk/p32a/s1/v1/vbr4.mp3" TargetMode="External"/><Relationship Id="rId227" Type="http://schemas.openxmlformats.org/officeDocument/2006/relationships/hyperlink" Target="https://s3.amazonaws.com/cbbt-er.public/pericopes/fra/luk/p32a/s2/v1/vbr4.mp3" TargetMode="External"/><Relationship Id="rId228" Type="http://schemas.openxmlformats.org/officeDocument/2006/relationships/hyperlink" Target="https://s3.amazonaws.com/cbbt-er.public/pericopes/fra/luk/p32a/s3/v1/vbr4.mp3" TargetMode="External"/><Relationship Id="rId229" Type="http://schemas.openxmlformats.org/officeDocument/2006/relationships/hyperlink" Target="https://s3.amazonaws.com/cbbt-er.public/pericopes/fra/luk/p32a/s4/v1/vbr4.mp3" TargetMode="External"/><Relationship Id="rId230" Type="http://schemas.openxmlformats.org/officeDocument/2006/relationships/hyperlink" Target="https://s3.amazonaws.com/cbbt-er.public/pericopes/fra/luk/p32a/s5/v1/vbr4.mp3" TargetMode="External"/><Relationship Id="rId231" Type="http://schemas.openxmlformats.org/officeDocument/2006/relationships/hyperlink" Target="https://s3.amazonaws.com/cbbt-er.public/pericopes/fra/luk/p32a/s6/v1/vbr4.mp3" TargetMode="External"/><Relationship Id="rId232" Type="http://schemas.openxmlformats.org/officeDocument/2006/relationships/hyperlink" Target="https://s3.amazonaws.com/cbbt-er.public/pericopes/fra/luk/p32b/s1/v1/vbr4.mp3" TargetMode="External"/><Relationship Id="rId233" Type="http://schemas.openxmlformats.org/officeDocument/2006/relationships/hyperlink" Target="https://s3.amazonaws.com/cbbt-er.public/pericopes/fra/luk/p32b/s2/v1/vbr4.mp3" TargetMode="External"/><Relationship Id="rId234" Type="http://schemas.openxmlformats.org/officeDocument/2006/relationships/hyperlink" Target="https://s3.amazonaws.com/cbbt-er.public/pericopes/fra/luk/p32b/s3/v1/vbr4.mp3" TargetMode="External"/><Relationship Id="rId235" Type="http://schemas.openxmlformats.org/officeDocument/2006/relationships/hyperlink" Target="https://s3.amazonaws.com/cbbt-er.public/pericopes/fra/luk/p32b/s4/v1/vbr4.mp3" TargetMode="External"/><Relationship Id="rId236" Type="http://schemas.openxmlformats.org/officeDocument/2006/relationships/hyperlink" Target="https://s3.amazonaws.com/cbbt-er.public/pericopes/fra/luk/p32b/s5/v1/vbr4.mp3" TargetMode="External"/><Relationship Id="rId237" Type="http://schemas.openxmlformats.org/officeDocument/2006/relationships/hyperlink" Target="https://s3.amazonaws.com/cbbt-er.public/pericopes/fra/luk/p32b/s6/v1/vbr4.mp3" TargetMode="External"/><Relationship Id="rId238" Type="http://schemas.openxmlformats.org/officeDocument/2006/relationships/hyperlink" Target="https://s3.amazonaws.com/cbbt-er.public/pericopes/fra/luk/p33/s1/v1/vbr4.mp3" TargetMode="External"/><Relationship Id="rId239" Type="http://schemas.openxmlformats.org/officeDocument/2006/relationships/hyperlink" Target="https://s3.amazonaws.com/cbbt-er.public/pericopes/fra/luk/p33/s2/v1/vbr4.mp3" TargetMode="External"/><Relationship Id="rId240" Type="http://schemas.openxmlformats.org/officeDocument/2006/relationships/hyperlink" Target="https://s3.amazonaws.com/cbbt-er.public/pericopes/fra/luk/p33/s3/v1/vbr4.mp3" TargetMode="External"/><Relationship Id="rId241" Type="http://schemas.openxmlformats.org/officeDocument/2006/relationships/hyperlink" Target="https://s3.amazonaws.com/cbbt-er.public/pericopes/fra/luk/p33/s4/v1/vbr4.mp3" TargetMode="External"/><Relationship Id="rId242" Type="http://schemas.openxmlformats.org/officeDocument/2006/relationships/hyperlink" Target="https://s3.amazonaws.com/cbbt-er.public/pericopes/fra/luk/p33/s5/v1/vbr4.mp3" TargetMode="External"/><Relationship Id="rId243" Type="http://schemas.openxmlformats.org/officeDocument/2006/relationships/hyperlink" Target="https://s3.amazonaws.com/cbbt-er.public/pericopes/fra/luk/p33/s6/v1/vbr4.mp3" TargetMode="External"/><Relationship Id="rId244" Type="http://schemas.openxmlformats.org/officeDocument/2006/relationships/hyperlink" Target="https://s3.amazonaws.com/cbbt-er.public/pericopes/fra/luk/p34/s1/v1/vbr4.mp3" TargetMode="External"/><Relationship Id="rId245" Type="http://schemas.openxmlformats.org/officeDocument/2006/relationships/hyperlink" Target="https://s3.amazonaws.com/cbbt-er.public/pericopes/fra/luk/p34/s2/v1/vbr4.mp3" TargetMode="External"/><Relationship Id="rId246" Type="http://schemas.openxmlformats.org/officeDocument/2006/relationships/hyperlink" Target="https://s3.amazonaws.com/cbbt-er.public/pericopes/fra/luk/p34/s3/v1/vbr4.mp3" TargetMode="External"/><Relationship Id="rId247" Type="http://schemas.openxmlformats.org/officeDocument/2006/relationships/hyperlink" Target="https://s3.amazonaws.com/cbbt-er.public/pericopes/fra/luk/p34/s4/v1/vbr4.mp3" TargetMode="External"/><Relationship Id="rId248" Type="http://schemas.openxmlformats.org/officeDocument/2006/relationships/hyperlink" Target="https://s3.amazonaws.com/cbbt-er.public/pericopes/fra/luk/p34/s5/v1/vbr4.mp3" TargetMode="External"/><Relationship Id="rId249" Type="http://schemas.openxmlformats.org/officeDocument/2006/relationships/hyperlink" Target="https://s3.amazonaws.com/cbbt-er.public/pericopes/fra/luk/p34/s6/v1/vbr4.mp3" TargetMode="External"/><Relationship Id="rId250" Type="http://schemas.openxmlformats.org/officeDocument/2006/relationships/hyperlink" Target="https://s3.amazonaws.com/cbbt-er.public/pericopes/fra/luk/p35/s1/v1/vbr4.mp3" TargetMode="External"/><Relationship Id="rId251" Type="http://schemas.openxmlformats.org/officeDocument/2006/relationships/hyperlink" Target="https://s3.amazonaws.com/cbbt-er.public/pericopes/fra/luk/p35/s2/v1/vbr4.mp3" TargetMode="External"/><Relationship Id="rId252" Type="http://schemas.openxmlformats.org/officeDocument/2006/relationships/hyperlink" Target="https://s3.amazonaws.com/cbbt-er.public/pericopes/fra/luk/p35/s3/v1/vbr4.mp3" TargetMode="External"/><Relationship Id="rId253" Type="http://schemas.openxmlformats.org/officeDocument/2006/relationships/hyperlink" Target="https://s3.amazonaws.com/cbbt-er.public/pericopes/fra/luk/p35/s4/v1/vbr4.mp3" TargetMode="External"/><Relationship Id="rId254" Type="http://schemas.openxmlformats.org/officeDocument/2006/relationships/hyperlink" Target="https://s3.amazonaws.com/cbbt-er.public/pericopes/fra/luk/p35/s5/v1/vbr4.mp3" TargetMode="External"/><Relationship Id="rId255" Type="http://schemas.openxmlformats.org/officeDocument/2006/relationships/hyperlink" Target="https://s3.amazonaws.com/cbbt-er.public/pericopes/fra/luk/p35/s6/v1/vbr4.mp3" TargetMode="External"/><Relationship Id="rId256" Type="http://schemas.openxmlformats.org/officeDocument/2006/relationships/hyperlink" Target="https://s3.amazonaws.com/cbbt-er.public/pericopes/fra/luk/p36a/s1/v1/vbr4.mp3" TargetMode="External"/><Relationship Id="rId257" Type="http://schemas.openxmlformats.org/officeDocument/2006/relationships/hyperlink" Target="https://s3.amazonaws.com/cbbt-er.public/pericopes/fra/luk/p36a/s2/v1/vbr4.mp3" TargetMode="External"/><Relationship Id="rId258" Type="http://schemas.openxmlformats.org/officeDocument/2006/relationships/hyperlink" Target="https://s3.amazonaws.com/cbbt-er.public/pericopes/fra/luk/p36a/s3/v1/vbr4.mp3" TargetMode="External"/><Relationship Id="rId259" Type="http://schemas.openxmlformats.org/officeDocument/2006/relationships/hyperlink" Target="https://s3.amazonaws.com/cbbt-er.public/pericopes/fra/luk/p36a/s4/v1/vbr4.mp3" TargetMode="External"/><Relationship Id="rId260" Type="http://schemas.openxmlformats.org/officeDocument/2006/relationships/hyperlink" Target="https://s3.amazonaws.com/cbbt-er.public/pericopes/fra/luk/p36a/s5/v1/vbr4.mp3" TargetMode="External"/><Relationship Id="rId261" Type="http://schemas.openxmlformats.org/officeDocument/2006/relationships/hyperlink" Target="https://s3.amazonaws.com/cbbt-er.public/pericopes/fra/luk/p36a/s6/v1/vbr4.mp3" TargetMode="External"/><Relationship Id="rId262" Type="http://schemas.openxmlformats.org/officeDocument/2006/relationships/hyperlink" Target="https://s3.amazonaws.com/cbbt-er.public/pericopes/fra/luk/p36b/s1/v1/vbr4.mp3" TargetMode="External"/><Relationship Id="rId263" Type="http://schemas.openxmlformats.org/officeDocument/2006/relationships/hyperlink" Target="https://s3.amazonaws.com/cbbt-er.public/pericopes/fra/luk/p36b/s2/v1/vbr4.mp3" TargetMode="External"/><Relationship Id="rId264" Type="http://schemas.openxmlformats.org/officeDocument/2006/relationships/hyperlink" Target="https://s3.amazonaws.com/cbbt-er.public/pericopes/fra/luk/p36b/s3/v1/vbr4.mp3" TargetMode="External"/><Relationship Id="rId265" Type="http://schemas.openxmlformats.org/officeDocument/2006/relationships/hyperlink" Target="https://s3.amazonaws.com/cbbt-er.public/pericopes/fra/luk/p36b/s4/v1/vbr4.mp3" TargetMode="External"/><Relationship Id="rId266" Type="http://schemas.openxmlformats.org/officeDocument/2006/relationships/hyperlink" Target="https://s3.amazonaws.com/cbbt-er.public/pericopes/fra/luk/p36b/s5/v1/vbr4.mp3" TargetMode="External"/><Relationship Id="rId267" Type="http://schemas.openxmlformats.org/officeDocument/2006/relationships/hyperlink" Target="https://s3.amazonaws.com/cbbt-er.public/pericopes/fra/luk/p36b/s6/v1/vbr4.mp3" TargetMode="External"/><Relationship Id="rId268" Type="http://schemas.openxmlformats.org/officeDocument/2006/relationships/hyperlink" Target="https://s3.amazonaws.com/cbbt-er.public/pericopes/fra/luk/p37/s1/v1/vbr4.mp3" TargetMode="External"/><Relationship Id="rId269" Type="http://schemas.openxmlformats.org/officeDocument/2006/relationships/hyperlink" Target="https://s3.amazonaws.com/cbbt-er.public/pericopes/fra/luk/p37/s2/v1/vbr4.mp3" TargetMode="External"/><Relationship Id="rId270" Type="http://schemas.openxmlformats.org/officeDocument/2006/relationships/hyperlink" Target="https://s3.amazonaws.com/cbbt-er.public/pericopes/fra/luk/p37/s3/v1/vbr4.mp3" TargetMode="External"/><Relationship Id="rId271" Type="http://schemas.openxmlformats.org/officeDocument/2006/relationships/hyperlink" Target="https://s3.amazonaws.com/cbbt-er.public/pericopes/fra/luk/p37/s4/v1/vbr4.mp3" TargetMode="External"/><Relationship Id="rId272" Type="http://schemas.openxmlformats.org/officeDocument/2006/relationships/hyperlink" Target="https://s3.amazonaws.com/cbbt-er.public/pericopes/fra/luk/p37/s5/v1/vbr4.mp3" TargetMode="External"/><Relationship Id="rId273" Type="http://schemas.openxmlformats.org/officeDocument/2006/relationships/hyperlink" Target="https://s3.amazonaws.com/cbbt-er.public/pericopes/fra/luk/p37/s6/v1/vbr4.mp3" TargetMode="External"/><Relationship Id="rId274" Type="http://schemas.openxmlformats.org/officeDocument/2006/relationships/hyperlink" Target="https://s3.amazonaws.com/cbbt-er.public/pericopes/fra/luk/p38/s1/v1/vbr4.mp3" TargetMode="External"/><Relationship Id="rId275" Type="http://schemas.openxmlformats.org/officeDocument/2006/relationships/hyperlink" Target="https://s3.amazonaws.com/cbbt-er.public/pericopes/fra/luk/p38/s2/v1/vbr4.mp3" TargetMode="External"/><Relationship Id="rId276" Type="http://schemas.openxmlformats.org/officeDocument/2006/relationships/hyperlink" Target="https://s3.amazonaws.com/cbbt-er.public/pericopes/fra/luk/p38/s3/v1/vbr4.mp3" TargetMode="External"/><Relationship Id="rId277" Type="http://schemas.openxmlformats.org/officeDocument/2006/relationships/hyperlink" Target="https://s3.amazonaws.com/cbbt-er.public/pericopes/fra/luk/p38/s4/v1/vbr4.mp3" TargetMode="External"/><Relationship Id="rId278" Type="http://schemas.openxmlformats.org/officeDocument/2006/relationships/hyperlink" Target="https://s3.amazonaws.com/cbbt-er.public/pericopes/fra/luk/p38/s5/v1/vbr4.mp3" TargetMode="External"/><Relationship Id="rId279" Type="http://schemas.openxmlformats.org/officeDocument/2006/relationships/hyperlink" Target="https://s3.amazonaws.com/cbbt-er.public/pericopes/fra/luk/p38/s6/v1/vbr4.mp3" TargetMode="External"/><Relationship Id="rId280" Type="http://schemas.openxmlformats.org/officeDocument/2006/relationships/hyperlink" Target="https://s3.amazonaws.com/cbbt-er.public/pericopes/fra/luk/p39/s1/v1/vbr4.mp3" TargetMode="External"/><Relationship Id="rId281" Type="http://schemas.openxmlformats.org/officeDocument/2006/relationships/hyperlink" Target="https://s3.amazonaws.com/cbbt-er.public/pericopes/fra/luk/p39/s2/v1/vbr4.mp3" TargetMode="External"/><Relationship Id="rId282" Type="http://schemas.openxmlformats.org/officeDocument/2006/relationships/hyperlink" Target="https://s3.amazonaws.com/cbbt-er.public/pericopes/fra/luk/p39/s3/v1/vbr4.mp3" TargetMode="External"/><Relationship Id="rId283" Type="http://schemas.openxmlformats.org/officeDocument/2006/relationships/hyperlink" Target="https://s3.amazonaws.com/cbbt-er.public/pericopes/fra/luk/p39/s4/v1/vbr4.mp3" TargetMode="External"/><Relationship Id="rId284" Type="http://schemas.openxmlformats.org/officeDocument/2006/relationships/hyperlink" Target="https://s3.amazonaws.com/cbbt-er.public/pericopes/fra/luk/p39/s5/v1/vbr4.mp3" TargetMode="External"/><Relationship Id="rId285" Type="http://schemas.openxmlformats.org/officeDocument/2006/relationships/hyperlink" Target="https://s3.amazonaws.com/cbbt-er.public/pericopes/fra/luk/p39/s6/v1/vbr4.mp3" TargetMode="External"/><Relationship Id="rId286" Type="http://schemas.openxmlformats.org/officeDocument/2006/relationships/hyperlink" Target="https://s3.amazonaws.com/cbbt-er.public/pericopes/fra/luk/p40/s1/v1/vbr4.mp3" TargetMode="External"/><Relationship Id="rId287" Type="http://schemas.openxmlformats.org/officeDocument/2006/relationships/hyperlink" Target="https://s3.amazonaws.com/cbbt-er.public/pericopes/fra/luk/p40/s2/v1/vbr4.mp3" TargetMode="External"/><Relationship Id="rId288" Type="http://schemas.openxmlformats.org/officeDocument/2006/relationships/hyperlink" Target="https://s3.amazonaws.com/cbbt-er.public/pericopes/fra/luk/p40/s3/v1/vbr4.mp3" TargetMode="External"/><Relationship Id="rId289" Type="http://schemas.openxmlformats.org/officeDocument/2006/relationships/hyperlink" Target="https://s3.amazonaws.com/cbbt-er.public/pericopes/fra/luk/p40/s4/v1/vbr4.mp3" TargetMode="External"/><Relationship Id="rId290" Type="http://schemas.openxmlformats.org/officeDocument/2006/relationships/hyperlink" Target="https://s3.amazonaws.com/cbbt-er.public/pericopes/fra/luk/p40/s5/v1/vbr4.mp3" TargetMode="External"/><Relationship Id="rId291" Type="http://schemas.openxmlformats.org/officeDocument/2006/relationships/hyperlink" Target="https://s3.amazonaws.com/cbbt-er.public/pericopes/fra/luk/p40/s6/v1/vbr4.mp3" TargetMode="External"/><Relationship Id="rId292" Type="http://schemas.openxmlformats.org/officeDocument/2006/relationships/hyperlink" Target="https://s3.amazonaws.com/cbbt-er.public/pericopes/fra/luk/p41/s1/v1/vbr4.mp3" TargetMode="External"/><Relationship Id="rId293" Type="http://schemas.openxmlformats.org/officeDocument/2006/relationships/hyperlink" Target="https://s3.amazonaws.com/cbbt-er.public/pericopes/fra/luk/p41/s2/v1/vbr4.mp3" TargetMode="External"/><Relationship Id="rId294" Type="http://schemas.openxmlformats.org/officeDocument/2006/relationships/hyperlink" Target="https://s3.amazonaws.com/cbbt-er.public/pericopes/fra/luk/p41/s3/v1/vbr4.mp3" TargetMode="External"/><Relationship Id="rId295" Type="http://schemas.openxmlformats.org/officeDocument/2006/relationships/hyperlink" Target="https://s3.amazonaws.com/cbbt-er.public/pericopes/fra/luk/p41/s4/v1/vbr4.mp3" TargetMode="External"/><Relationship Id="rId296" Type="http://schemas.openxmlformats.org/officeDocument/2006/relationships/hyperlink" Target="https://s3.amazonaws.com/cbbt-er.public/pericopes/fra/luk/p41/s5/v1/vbr4.mp3" TargetMode="External"/><Relationship Id="rId297" Type="http://schemas.openxmlformats.org/officeDocument/2006/relationships/hyperlink" Target="https://s3.amazonaws.com/cbbt-er.public/pericopes/fra/luk/p41/s6/v1/vbr4.mp3" TargetMode="External"/><Relationship Id="rId298" Type="http://schemas.openxmlformats.org/officeDocument/2006/relationships/hyperlink" Target="https://s3.amazonaws.com/cbbt-er.public/pericopes/fra/luk/p42/s1/v1/vbr4.mp3" TargetMode="External"/><Relationship Id="rId299" Type="http://schemas.openxmlformats.org/officeDocument/2006/relationships/hyperlink" Target="https://s3.amazonaws.com/cbbt-er.public/pericopes/fra/luk/p42/s2/v1/vbr4.mp3" TargetMode="External"/><Relationship Id="rId300" Type="http://schemas.openxmlformats.org/officeDocument/2006/relationships/hyperlink" Target="https://s3.amazonaws.com/cbbt-er.public/pericopes/fra/luk/p42/s3/v1/vbr4.mp3" TargetMode="External"/><Relationship Id="rId301" Type="http://schemas.openxmlformats.org/officeDocument/2006/relationships/hyperlink" Target="https://s3.amazonaws.com/cbbt-er.public/pericopes/fra/luk/p42/s4/v1/vbr4.mp3" TargetMode="External"/><Relationship Id="rId302" Type="http://schemas.openxmlformats.org/officeDocument/2006/relationships/hyperlink" Target="https://s3.amazonaws.com/cbbt-er.public/pericopes/fra/luk/p42/s5/v1/vbr4.mp3" TargetMode="External"/><Relationship Id="rId303" Type="http://schemas.openxmlformats.org/officeDocument/2006/relationships/hyperlink" Target="https://s3.amazonaws.com/cbbt-er.public/pericopes/fra/luk/p42/s6/v1/vbr4.mp3" TargetMode="External"/><Relationship Id="rId304" Type="http://schemas.openxmlformats.org/officeDocument/2006/relationships/hyperlink" Target="https://s3.amazonaws.com/cbbt-er.public/pericopes/fra/luk/p43/s1/v1/vbr4.mp3" TargetMode="External"/><Relationship Id="rId305" Type="http://schemas.openxmlformats.org/officeDocument/2006/relationships/hyperlink" Target="https://s3.amazonaws.com/cbbt-er.public/pericopes/fra/luk/p43/s2/v1/vbr4.mp3" TargetMode="External"/><Relationship Id="rId306" Type="http://schemas.openxmlformats.org/officeDocument/2006/relationships/hyperlink" Target="https://s3.amazonaws.com/cbbt-er.public/pericopes/fra/luk/p43/s3/v1/vbr4.mp3" TargetMode="External"/><Relationship Id="rId307" Type="http://schemas.openxmlformats.org/officeDocument/2006/relationships/hyperlink" Target="https://s3.amazonaws.com/cbbt-er.public/pericopes/fra/luk/p43/s4/v1/vbr4.mp3" TargetMode="External"/><Relationship Id="rId308" Type="http://schemas.openxmlformats.org/officeDocument/2006/relationships/hyperlink" Target="https://s3.amazonaws.com/cbbt-er.public/pericopes/fra/luk/p43/s5/v1/vbr4.mp3" TargetMode="External"/><Relationship Id="rId309" Type="http://schemas.openxmlformats.org/officeDocument/2006/relationships/hyperlink" Target="https://s3.amazonaws.com/cbbt-er.public/pericopes/fra/luk/p43/s6/v1/vbr4.mp3" TargetMode="External"/><Relationship Id="rId310" Type="http://schemas.openxmlformats.org/officeDocument/2006/relationships/hyperlink" Target="https://s3.amazonaws.com/cbbt-er.public/pericopes/fra/luk/p44/s1/v1/vbr4.mp3" TargetMode="External"/><Relationship Id="rId311" Type="http://schemas.openxmlformats.org/officeDocument/2006/relationships/hyperlink" Target="https://s3.amazonaws.com/cbbt-er.public/pericopes/fra/luk/p44/s2/v1/vbr4.mp3" TargetMode="External"/><Relationship Id="rId312" Type="http://schemas.openxmlformats.org/officeDocument/2006/relationships/hyperlink" Target="https://s3.amazonaws.com/cbbt-er.public/pericopes/fra/luk/p44/s3/v1/vbr4.mp3" TargetMode="External"/><Relationship Id="rId313" Type="http://schemas.openxmlformats.org/officeDocument/2006/relationships/hyperlink" Target="https://s3.amazonaws.com/cbbt-er.public/pericopes/fra/luk/p44/s4/v1/vbr4.mp3" TargetMode="External"/><Relationship Id="rId314" Type="http://schemas.openxmlformats.org/officeDocument/2006/relationships/hyperlink" Target="https://s3.amazonaws.com/cbbt-er.public/pericopes/fra/luk/p44/s5/v1/vbr4.mp3" TargetMode="External"/><Relationship Id="rId315" Type="http://schemas.openxmlformats.org/officeDocument/2006/relationships/hyperlink" Target="https://s3.amazonaws.com/cbbt-er.public/pericopes/fra/luk/p44/s6/v1/vbr4.mp3" TargetMode="External"/><Relationship Id="rId316" Type="http://schemas.openxmlformats.org/officeDocument/2006/relationships/hyperlink" Target="https://s3.amazonaws.com/cbbt-er.public/pericopes/fra/luk/p45a/s1/v1/vbr4.mp3" TargetMode="External"/><Relationship Id="rId317" Type="http://schemas.openxmlformats.org/officeDocument/2006/relationships/hyperlink" Target="https://s3.amazonaws.com/cbbt-er.public/pericopes/fra/luk/p45a/s2/v1/vbr4.mp3" TargetMode="External"/><Relationship Id="rId318" Type="http://schemas.openxmlformats.org/officeDocument/2006/relationships/hyperlink" Target="https://s3.amazonaws.com/cbbt-er.public/pericopes/fra/luk/p45a/s3/v1/vbr4.mp3" TargetMode="External"/><Relationship Id="rId319" Type="http://schemas.openxmlformats.org/officeDocument/2006/relationships/hyperlink" Target="https://s3.amazonaws.com/cbbt-er.public/pericopes/fra/luk/p45a/s4/v1/vbr4.mp3" TargetMode="External"/><Relationship Id="rId320" Type="http://schemas.openxmlformats.org/officeDocument/2006/relationships/hyperlink" Target="https://s3.amazonaws.com/cbbt-er.public/pericopes/fra/luk/p45a/s5/v1/vbr4.mp3" TargetMode="External"/><Relationship Id="rId321" Type="http://schemas.openxmlformats.org/officeDocument/2006/relationships/hyperlink" Target="https://s3.amazonaws.com/cbbt-er.public/pericopes/fra/luk/p45a/s6/v1/vbr4.mp3" TargetMode="External"/><Relationship Id="rId322" Type="http://schemas.openxmlformats.org/officeDocument/2006/relationships/hyperlink" Target="https://s3.amazonaws.com/cbbt-er.public/pericopes/fra/luk/p45b/s1/v1/vbr4.mp3" TargetMode="External"/><Relationship Id="rId323" Type="http://schemas.openxmlformats.org/officeDocument/2006/relationships/hyperlink" Target="https://s3.amazonaws.com/cbbt-er.public/pericopes/fra/luk/p45b/s2/v1/vbr4.mp3" TargetMode="External"/><Relationship Id="rId324" Type="http://schemas.openxmlformats.org/officeDocument/2006/relationships/hyperlink" Target="https://s3.amazonaws.com/cbbt-er.public/pericopes/fra/luk/p45b/s3/v1/vbr4.mp3" TargetMode="External"/><Relationship Id="rId325" Type="http://schemas.openxmlformats.org/officeDocument/2006/relationships/hyperlink" Target="https://s3.amazonaws.com/cbbt-er.public/pericopes/fra/luk/p45b/s4/v1/vbr4.mp3" TargetMode="External"/><Relationship Id="rId326" Type="http://schemas.openxmlformats.org/officeDocument/2006/relationships/hyperlink" Target="https://s3.amazonaws.com/cbbt-er.public/pericopes/fra/luk/p45b/s5/v1/vbr4.mp3" TargetMode="External"/><Relationship Id="rId327" Type="http://schemas.openxmlformats.org/officeDocument/2006/relationships/hyperlink" Target="https://s3.amazonaws.com/cbbt-er.public/pericopes/fra/luk/p45b/s6/v1/vbr4.mp3" TargetMode="External"/><Relationship Id="rId328" Type="http://schemas.openxmlformats.org/officeDocument/2006/relationships/hyperlink" Target="https://s3.amazonaws.com/cbbt-er.public/pericopes/fra/luk/p46/s1/v1/vbr4.mp3" TargetMode="External"/><Relationship Id="rId329" Type="http://schemas.openxmlformats.org/officeDocument/2006/relationships/hyperlink" Target="https://s3.amazonaws.com/cbbt-er.public/pericopes/fra/luk/p46/s2/v1/vbr4.mp3" TargetMode="External"/><Relationship Id="rId330" Type="http://schemas.openxmlformats.org/officeDocument/2006/relationships/hyperlink" Target="https://s3.amazonaws.com/cbbt-er.public/pericopes/fra/luk/p46/s3/v1/vbr4.mp3" TargetMode="External"/><Relationship Id="rId331" Type="http://schemas.openxmlformats.org/officeDocument/2006/relationships/hyperlink" Target="https://s3.amazonaws.com/cbbt-er.public/pericopes/fra/luk/p46/s4/v1/vbr4.mp3" TargetMode="External"/><Relationship Id="rId332" Type="http://schemas.openxmlformats.org/officeDocument/2006/relationships/hyperlink" Target="https://s3.amazonaws.com/cbbt-er.public/pericopes/fra/luk/p46/s5/v1/vbr4.mp3" TargetMode="External"/><Relationship Id="rId333" Type="http://schemas.openxmlformats.org/officeDocument/2006/relationships/hyperlink" Target="https://s3.amazonaws.com/cbbt-er.public/pericopes/fra/luk/p46/s6/v1/vbr4.mp3" TargetMode="External"/><Relationship Id="rId334" Type="http://schemas.openxmlformats.org/officeDocument/2006/relationships/hyperlink" Target="https://s3.amazonaws.com/cbbt-er.public/pericopes/fra/luk/p47/s1/v1/vbr4.mp3" TargetMode="External"/><Relationship Id="rId335" Type="http://schemas.openxmlformats.org/officeDocument/2006/relationships/hyperlink" Target="https://s3.amazonaws.com/cbbt-er.public/pericopes/fra/luk/p47/s2/v1/vbr4.mp3" TargetMode="External"/><Relationship Id="rId336" Type="http://schemas.openxmlformats.org/officeDocument/2006/relationships/hyperlink" Target="https://s3.amazonaws.com/cbbt-er.public/pericopes/fra/luk/p47/s3/v1/vbr4.mp3" TargetMode="External"/><Relationship Id="rId337" Type="http://schemas.openxmlformats.org/officeDocument/2006/relationships/hyperlink" Target="https://s3.amazonaws.com/cbbt-er.public/pericopes/fra/luk/p47/s4/v1/vbr4.mp3" TargetMode="External"/><Relationship Id="rId338" Type="http://schemas.openxmlformats.org/officeDocument/2006/relationships/hyperlink" Target="https://s3.amazonaws.com/cbbt-er.public/pericopes/fra/luk/p47/s5/v1/vbr4.mp3" TargetMode="External"/><Relationship Id="rId339" Type="http://schemas.openxmlformats.org/officeDocument/2006/relationships/hyperlink" Target="https://s3.amazonaws.com/cbbt-er.public/pericopes/fra/luk/p47/s6/v1/vbr4.mp3" TargetMode="External"/><Relationship Id="rId340" Type="http://schemas.openxmlformats.org/officeDocument/2006/relationships/hyperlink" Target="https://s3.amazonaws.com/cbbt-er.public/pericopes/fra/luk/p48/s1/v1/vbr4.mp3" TargetMode="External"/><Relationship Id="rId341" Type="http://schemas.openxmlformats.org/officeDocument/2006/relationships/hyperlink" Target="https://s3.amazonaws.com/cbbt-er.public/pericopes/fra/luk/p48/s2/v1/vbr4.mp3" TargetMode="External"/><Relationship Id="rId342" Type="http://schemas.openxmlformats.org/officeDocument/2006/relationships/hyperlink" Target="https://s3.amazonaws.com/cbbt-er.public/pericopes/fra/luk/p48/s3/v1/vbr4.mp3" TargetMode="External"/><Relationship Id="rId343" Type="http://schemas.openxmlformats.org/officeDocument/2006/relationships/hyperlink" Target="https://s3.amazonaws.com/cbbt-er.public/pericopes/fra/luk/p48/s4/v1/vbr4.mp3" TargetMode="External"/><Relationship Id="rId344" Type="http://schemas.openxmlformats.org/officeDocument/2006/relationships/hyperlink" Target="https://s3.amazonaws.com/cbbt-er.public/pericopes/fra/luk/p48/s5/v1/vbr4.mp3" TargetMode="External"/><Relationship Id="rId345" Type="http://schemas.openxmlformats.org/officeDocument/2006/relationships/hyperlink" Target="https://s3.amazonaws.com/cbbt-er.public/pericopes/fra/luk/p48/s6/v1/vbr4.mp3" TargetMode="External"/><Relationship Id="rId346" Type="http://schemas.openxmlformats.org/officeDocument/2006/relationships/hyperlink" Target="https://s3.amazonaws.com/cbbt-er.public/pericopes/fra/luk/p49/s1/v1/vbr4.mp3" TargetMode="External"/><Relationship Id="rId347" Type="http://schemas.openxmlformats.org/officeDocument/2006/relationships/hyperlink" Target="https://s3.amazonaws.com/cbbt-er.public/pericopes/fra/luk/p49/s2/v1/vbr4.mp3" TargetMode="External"/><Relationship Id="rId348" Type="http://schemas.openxmlformats.org/officeDocument/2006/relationships/hyperlink" Target="https://s3.amazonaws.com/cbbt-er.public/pericopes/fra/luk/p49/s3/v1/vbr4.mp3" TargetMode="External"/><Relationship Id="rId349" Type="http://schemas.openxmlformats.org/officeDocument/2006/relationships/hyperlink" Target="https://s3.amazonaws.com/cbbt-er.public/pericopes/fra/luk/p49/s4/v1/vbr4.mp3" TargetMode="External"/><Relationship Id="rId350" Type="http://schemas.openxmlformats.org/officeDocument/2006/relationships/hyperlink" Target="https://s3.amazonaws.com/cbbt-er.public/pericopes/fra/luk/p49/s5/v1/vbr4.mp3" TargetMode="External"/><Relationship Id="rId351" Type="http://schemas.openxmlformats.org/officeDocument/2006/relationships/hyperlink" Target="https://s3.amazonaws.com/cbbt-er.public/pericopes/fra/luk/p49/s6/v1/vbr4.mp3" TargetMode="External"/><Relationship Id="rId352" Type="http://schemas.openxmlformats.org/officeDocument/2006/relationships/hyperlink" Target="https://s3.amazonaws.com/cbbt-er.public/pericopes/fra/luk/p50/s1/v1/vbr4.mp3" TargetMode="External"/><Relationship Id="rId353" Type="http://schemas.openxmlformats.org/officeDocument/2006/relationships/hyperlink" Target="https://s3.amazonaws.com/cbbt-er.public/pericopes/fra/luk/p50/s2/v1/vbr4.mp3" TargetMode="External"/><Relationship Id="rId354" Type="http://schemas.openxmlformats.org/officeDocument/2006/relationships/hyperlink" Target="https://s3.amazonaws.com/cbbt-er.public/pericopes/fra/luk/p50/s3/v1/vbr4.mp3" TargetMode="External"/><Relationship Id="rId355" Type="http://schemas.openxmlformats.org/officeDocument/2006/relationships/hyperlink" Target="https://s3.amazonaws.com/cbbt-er.public/pericopes/fra/luk/p50/s4/v1/vbr4.mp3" TargetMode="External"/><Relationship Id="rId356" Type="http://schemas.openxmlformats.org/officeDocument/2006/relationships/hyperlink" Target="https://s3.amazonaws.com/cbbt-er.public/pericopes/fra/luk/p50/s5/v1/vbr4.mp3" TargetMode="External"/><Relationship Id="rId357" Type="http://schemas.openxmlformats.org/officeDocument/2006/relationships/hyperlink" Target="https://s3.amazonaws.com/cbbt-er.public/pericopes/fra/luk/p50/s6/v1/vbr4.mp3" TargetMode="External"/><Relationship Id="rId358" Type="http://schemas.openxmlformats.org/officeDocument/2006/relationships/hyperlink" Target="https://s3.amazonaws.com/cbbt-er.public/pericopes/fra/luk/p51a/s1/v1/vbr4.mp3" TargetMode="External"/><Relationship Id="rId359" Type="http://schemas.openxmlformats.org/officeDocument/2006/relationships/hyperlink" Target="https://s3.amazonaws.com/cbbt-er.public/pericopes/fra/luk/p51a/s2/v1/vbr4.mp3" TargetMode="External"/><Relationship Id="rId360" Type="http://schemas.openxmlformats.org/officeDocument/2006/relationships/hyperlink" Target="https://s3.amazonaws.com/cbbt-er.public/pericopes/fra/luk/p51a/s3/v1/vbr4.mp3" TargetMode="External"/><Relationship Id="rId361" Type="http://schemas.openxmlformats.org/officeDocument/2006/relationships/hyperlink" Target="https://s3.amazonaws.com/cbbt-er.public/pericopes/fra/luk/p51a/s4/v1/vbr4.mp3" TargetMode="External"/><Relationship Id="rId362" Type="http://schemas.openxmlformats.org/officeDocument/2006/relationships/hyperlink" Target="https://s3.amazonaws.com/cbbt-er.public/pericopes/fra/luk/p51a/s5/v1/vbr4.mp3" TargetMode="External"/><Relationship Id="rId363" Type="http://schemas.openxmlformats.org/officeDocument/2006/relationships/hyperlink" Target="https://s3.amazonaws.com/cbbt-er.public/pericopes/fra/luk/p51a/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