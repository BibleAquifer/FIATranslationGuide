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w:t>
      </w:r>
      <w:r>
        <w:rPr>
          <w:lang w:val="fr_FR" w:bidi="fr_FR"/>
        </w:rPr>
      </w:r>
    </w:p>
    <w:p>
      <w:pPr/>
      <w:r>
        <w:rPr>
          <w:lang w:val="fr_FR" w:bidi="fr_FR"/>
        </w:rPr>
      </w:r>
      <w:r>
        <w:rPr>
          <w:b/>
          <w:lang w:val="fr_FR" w:bidi="fr_FR"/>
        </w:rPr>
        <w:t>Familiarization, Internalization, Articulation (FIA) Translation Guide</w:t>
      </w:r>
      <w:r>
        <w:rPr>
          <w:lang w:val="fr_FR" w:bidi="fr_FR"/>
        </w:rPr>
        <w:t xml:space="preserve"> © 2025 Word Collective Released under CC BY-SA 4.0 license. </w:t>
      </w:r>
      <w:r>
        <w:rPr>
          <w:lang w:val="fr_FR" w:bidi="fr_FR"/>
        </w:rPr>
        <w:t>Familiarization, Internalization, Articulation (FIA) Translation Guide</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Timothée 1:1–7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2 Timothée 1.1–5. Laissez entrer la parole de Dieu dans vos cœurs.</w:t>
      </w:r>
    </w:p>
    <w:p>
      <w:pPr/>
      <w:r>
        <w:rPr>
          <w:lang w:val="fr_FR" w:bidi="fr_FR"/>
        </w:rPr>
      </w:r>
      <w:r>
        <w:rPr>
          <w:lang w:val="fr_FR" w:bidi="fr_FR"/>
        </w:rPr>
        <w:t xml:space="preserve">Écoutez l'enregistrement de 2 Timothée 1.1–5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2 Timothée 1.1–5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Ce passage est l'introduction d'une lettre que Paul a écrite à Timothée. Paul était l'un des responsables de l'Église chrétienne primitive. Quand Paul écrit cette lettre, Paul est en prison à Rome et se trouve autour de la fin de sa vie. Timothée dirige l'Église éphésienne, et Paul écrit pour encourager Timothée à rester fidèle à la vérité de la bonne nouvelle et à confronter les faux enseignants au sein de l'Église. À l'époque de Paul, quelqu'un dictait normalement le message de la lettre, et quelqu'un d'autre écrivait la lettre. C'est probablement comme ça que Paul a écrit cette lettre à Timothée. À l'époque de Paul, on commençait une lettre en indiquant le nom de l'auteur, le nom du destinataire et une salutation.</w:t>
      </w:r>
    </w:p>
    <w:p>
      <w:pPr/>
      <w:r>
        <w:rPr>
          <w:lang w:val="fr_FR" w:bidi="fr_FR"/>
        </w:rPr>
      </w:r>
      <w:r>
        <w:rPr>
          <w:lang w:val="fr_FR" w:bidi="fr_FR"/>
        </w:rPr>
        <w:t>Arrêtez-vous ici en groupe et regardez une carte qui inclut Éphèse et Rome. Mettez cet enregistrement en pause ici.</w:t>
      </w:r>
    </w:p>
    <w:p>
      <w:pPr/>
      <w:r>
        <w:rPr>
          <w:lang w:val="fr_FR" w:bidi="fr_FR"/>
        </w:rPr>
      </w:r>
      <w:r>
        <w:rPr>
          <w:lang w:val="fr_FR" w:bidi="fr_FR"/>
        </w:rPr>
        <w:t>Arrêtez-vous ici et discutez en groupe : quand vous envoyez un message à quelqu'un que vous aimez beaucoup, comment le faites-vous ? Comment commencez-vous votre message ? Mettez cet enregistrement en pause ici.</w:t>
      </w:r>
    </w:p>
    <w:p>
      <w:pPr/>
      <w:r>
        <w:rPr>
          <w:lang w:val="fr_FR" w:bidi="fr_FR"/>
        </w:rPr>
      </w:r>
      <w:r>
        <w:rPr>
          <w:lang w:val="fr_FR" w:bidi="fr_FR"/>
        </w:rPr>
        <w:t>Dans la première partie de la lettre, Paul s'identifie lui-même comme l'auteur. Paul dit que Dieu a choisi Paul pour être un apôtre pour Christ Jésus. Vous vous souviendrez d'après le livre des Actes que Dieu s'est révélé à Paul (dont le nom à ce moment-là était encore Saul) sur la route de Damas, et que Paul a décidé de suivre Jésus. Dieu a choisi et envoyé Paul comme apôtre pour partager la bonne nouvelle avec tous peuples, en particulier les non-Juifs. Paul dit que Dieu a envoyé Paul pour parler aux autres de la vie que Dieu a promise à travers la foi en Christ Jésus. Le ministère de Paul est directement connecté au plan de salut de Dieu pour le monde. L'appel missionnaire de Paul est de parler aux autres de la vie éternelle que Dieu a promise et qu'il a donnée à tous ceux qui sont en relation avec Christ Jésus.</w:t>
      </w:r>
    </w:p>
    <w:p>
      <w:pPr/>
      <w:r>
        <w:rPr>
          <w:lang w:val="fr_FR" w:bidi="fr_FR"/>
        </w:rPr>
      </w:r>
      <w:r>
        <w:rPr>
          <w:lang w:val="fr_FR" w:bidi="fr_FR"/>
        </w:rPr>
        <w:t>Arrêtez-vous ici et discutez de cette question en groupe : comment les gens parlent-ils de leur travail ou de leurs rôles dans votre culture ? Mettez cet enregistrement en pause ici.</w:t>
      </w:r>
    </w:p>
    <w:p>
      <w:pPr/>
      <w:r>
        <w:rPr>
          <w:lang w:val="fr_FR" w:bidi="fr_FR"/>
        </w:rPr>
      </w:r>
      <w:r>
        <w:rPr>
          <w:lang w:val="fr_FR" w:bidi="fr_FR"/>
        </w:rPr>
        <w:t>Paul écrit cette lettre à Timothée, son « enfant bien-aimé ». Vous vous souviendrez d'après le livre des Actes que Paul a choisi Timothée pour voyager avec Paul et aider Paul dans son œuvre missionnaire. Paul a choisi Timothée parce que Timothée avait une bonne réputation et parce que d'autres prophètes chrétiens avaient confirmé que Timothée devrait travailler avec Paul. Timothée était l'un des collaborateurs les plus proches de Paul. Paul envoyait souvent Timothée dans diverses Églises pour diriger et corriger les Églises. Au cours des années de ministère ensemble, Paul et Timothée avaient rapidement développé une relation aimante qui ressemblait beaucoup à celle d'un père et d'un fils. Paul montre qu'il aime et approuve Timothée.</w:t>
      </w:r>
    </w:p>
    <w:p>
      <w:pPr/>
      <w:r>
        <w:rPr>
          <w:lang w:val="fr_FR" w:bidi="fr_FR"/>
        </w:rPr>
      </w:r>
      <w:r>
        <w:rPr>
          <w:lang w:val="fr_FR" w:bidi="fr_FR"/>
        </w:rPr>
        <w:t>Arrêtez-vous ici et discutez de cette question en groupe : racontez une histoire au sujet de quelqu'un que vous connaissez qui n'est pas un membre de votre famille, mais que vous aimez comme s'il était un membre de votre famille, ou comme s'il était l'un de vos enfants. Comment votre culture décrit-elle les relations fortes et affectueuses avec des enfants qui ne sont pas les vôtres ? Mettez cet enregistrement en pause ici.</w:t>
      </w:r>
    </w:p>
    <w:p>
      <w:pPr/>
      <w:r>
        <w:rPr>
          <w:lang w:val="fr_FR" w:bidi="fr_FR"/>
        </w:rPr>
      </w:r>
      <w:r>
        <w:rPr>
          <w:lang w:val="fr_FR" w:bidi="fr_FR"/>
        </w:rPr>
        <w:t>Paul offre ensuite à Timothée une salutation chrétienne typique. Paul prie que Dieu le Père et Christ Jésus notre Seigneur donnent à Timothée la grâce, la miséricorde et la paix. Contrairement aux autres lettres de Paul, Paul prie pour demander de la miséricorde, ou de la bonté et de la compassion, pour Timothée. Paul demande de la miséricorde pour Timothée parce que Timothée se trouve dans une situation difficile dans l'Église éphésienne. Timothée aura besoin de la miséricorde de Dieu pour rester fort et fidèle à la vérité de l'Évangile contre les faux enseignants dans l'Église éphésienne.</w:t>
      </w:r>
    </w:p>
    <w:p>
      <w:pPr/>
      <w:r>
        <w:rPr>
          <w:lang w:val="fr_FR" w:bidi="fr_FR"/>
        </w:rPr>
      </w:r>
      <w:r>
        <w:rPr>
          <w:lang w:val="fr_FR" w:bidi="fr_FR"/>
        </w:rPr>
        <w:t>Arrêtez-vous ici et discutez de cette question en groupe : Quelles sont les salutations habituelles dans votre langue ? Comment diriez-vous une bénédiction à quelqu'un ? Comment changeriez-vous les bénédictions que vous donnez à quelqu'un selon leur situation ? Mettez cet enregistrement en pause ici.</w:t>
      </w:r>
    </w:p>
    <w:p>
      <w:pPr/>
      <w:r>
        <w:rPr>
          <w:lang w:val="fr_FR" w:bidi="fr_FR"/>
        </w:rPr>
      </w:r>
      <w:r>
        <w:rPr>
          <w:lang w:val="fr_FR" w:bidi="fr_FR"/>
        </w:rPr>
        <w:t>Ensuite, Paul remercie Dieu pour Timothée. À l'époque de Paul, les auteurs de lettres remerciaient souvent Dieu après avoir salué le peuple. Paul remercie Dieu pour le fait que Paul sert Dieu tout comme les ancêtres de Paul avant lui ont servi Dieu. Paul dit que Paul a servi Dieu avec une conscience claire, tout comme les ancêtres de Paul servaient Dieu avec une conscience claire. En d'autres termes, Paul croit que Paul a été fidèle aux tâches que Dieu a confiées à Paul. Pendant que Paul passe en rétrospective sa vie de ministère, Paul ne ressent pas de honte. Paul prie pour Timothée fréquemment, et Paul a envie de voir de nouveau Timothée. Paul se souvient du moment où il a quitté Timothée, ce dont vous vous souviendrez d'après la première lettre de Paul à Timothée. Paul se souvient que Timothée a pleuré quand Paul a quitté Timothée.</w:t>
      </w:r>
    </w:p>
    <w:p>
      <w:pPr/>
      <w:r>
        <w:rPr>
          <w:lang w:val="fr_FR" w:bidi="fr_FR"/>
        </w:rPr>
      </w:r>
      <w:r>
        <w:rPr>
          <w:lang w:val="fr_FR" w:bidi="fr_FR"/>
        </w:rPr>
        <w:t>Arrêtez-vous ici et discutez de cette question en groupe : parlez d'un moment où un homme a pleuré. Quand est-il approprié ou inapproprié de pleurer dans votre culture ? Mettez cet enregistrement en pause ici.</w:t>
      </w:r>
    </w:p>
    <w:p>
      <w:pPr/>
      <w:r>
        <w:rPr>
          <w:lang w:val="fr_FR" w:bidi="fr_FR"/>
        </w:rPr>
      </w:r>
      <w:r>
        <w:rPr>
          <w:lang w:val="fr_FR" w:bidi="fr_FR"/>
        </w:rPr>
        <w:t>Alors que Paul voit sa propre foi comme la foi de ses ancêtres, Paul dit que la foi de Timothée est comme la foi de la grand-mère et de la mère de Timothée. Paul rappelle à Timothée les ancêtres de Timothée qui étaient fidèles. Paul veut rappeler à Timothée que Timothée devrait être fidèle comme l'étaient les ancêtres de Timothée, parce que Timothée va continuer l'œuvre de Paul après la mort de Paul.</w:t>
      </w:r>
      <w:r>
        <w:rPr>
          <w:lang w:val="fr_FR" w:bidi="fr_FR"/>
        </w:rPr>
      </w:r>
    </w:p>
    <w:p>
      <w:pPr>
        <w:pStyle w:val="Heading3"/>
      </w:pPr>
      <w:r>
        <w:rPr>
          <w:lang w:val="fr_FR" w:bidi="fr_FR"/>
        </w:rPr>
        <w:t>Définir les Scènes</w:t>
      </w:r>
    </w:p>
    <w:p>
      <w:pPr/>
      <w:r>
        <w:rPr>
          <w:lang w:val="fr_FR" w:bidi="fr_FR"/>
        </w:rPr>
      </w:r>
      <w:r>
        <w:rPr>
          <w:lang w:val="fr_FR" w:bidi="fr_FR"/>
        </w:rPr>
        <w:t>Écoutez la version audio de 2 Timothée 1.1–5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commence la lettre et dit qui a écrit la lettre et à qui la lettre est adressée. Paul salue ensuite Timothée.</w:t>
      </w:r>
    </w:p>
    <w:p>
      <w:pPr/>
      <w:r>
        <w:rPr>
          <w:lang w:val="fr_FR" w:bidi="fr_FR"/>
        </w:rPr>
      </w:r>
      <w:r>
        <w:rPr>
          <w:b/>
          <w:lang w:val="fr_FR" w:bidi="fr_FR"/>
        </w:rPr>
        <w:t>Dans la deuxième partie :</w:t>
      </w:r>
      <w:r>
        <w:rPr>
          <w:lang w:val="fr_FR" w:bidi="fr_FR"/>
        </w:rPr>
        <w:t xml:space="preserve"> Paul offre ensuite des actions de grâce à Dieu pour Timothée. Paul partage la fréquence à laquelle Paul prie pour Timothée et la façon dont Paul désire voir de nouveau Timothée. Paul voit la même foi de la grand-mère et de la mère de Timothée chez Timothée lui-même.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La grand-mère de Timothée, Loïs</w:t>
      </w:r>
    </w:p>
    <w:p>
      <w:pPr>
        <w:pStyle w:val="ListBullet"/>
        <w:spacing w:line="240" w:lineRule="auto"/>
        <w:ind w:left="720"/>
      </w:pPr>
      <w:r>
        <w:rPr>
          <w:lang w:val="fr_FR" w:bidi="fr_FR"/>
        </w:rPr>
      </w:r>
      <w:r>
        <w:rPr>
          <w:lang w:val="fr_FR" w:bidi="fr_FR"/>
        </w:rPr>
        <w:t>La mère de Timothée, Eunice</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En groupe, prêtez attention à ces parties du cadre du passage :</w:t>
      </w:r>
    </w:p>
    <w:p>
      <w:pPr/>
      <w:r>
        <w:rPr>
          <w:lang w:val="fr_FR" w:bidi="fr_FR"/>
        </w:rPr>
      </w:r>
      <w:r>
        <w:rPr>
          <w:lang w:val="fr_FR" w:bidi="fr_FR"/>
        </w:rPr>
        <w:t>Il est important de se rappeler que ce passage est l'introduction d'une lettre que Paul envoie à Timothée. Cette lettre est similaire à la première lettre de Paul à Timothée et à la lettre de Paul à Tite. Paul commence également cette lettre d'une manière similaire aux autres lettres. Rappelez-vous que les trois parties principales de l'introduction d'une lettre à l'époque de Paul sont le nom de la personne qui envoie la lettre, le nom de la personne qui reçoit la lettre et une salutation. Après la salutation, les lettres incluent généralement une section d'action de grâce.</w:t>
      </w:r>
    </w:p>
    <w:p>
      <w:pPr/>
      <w:r>
        <w:rPr>
          <w:lang w:val="fr_FR" w:bidi="fr_FR"/>
        </w:rPr>
      </w:r>
      <w:r>
        <w:rPr>
          <w:lang w:val="fr_FR" w:bidi="fr_FR"/>
        </w:rPr>
        <w:t>Arrêtez-vous ici et discutez de cette question en groupe : entraînez-vous à vous présenter quand vous envoyez un message à quelqu'un. Quel genre d'informations donnez-vous à votre auditoire ? Rappelez-vous la façon dont vous avez traduit l'introduction des lettres précédentes de Paul. Mettez cet enregistrement en pause ici.</w:t>
      </w:r>
    </w:p>
    <w:p>
      <w:pPr/>
      <w:r>
        <w:rPr>
          <w:lang w:val="fr_FR" w:bidi="fr_FR"/>
        </w:rPr>
      </w:r>
      <w:r>
        <w:rPr>
          <w:lang w:val="fr_FR" w:bidi="fr_FR"/>
        </w:rPr>
        <w:t>Dans la première partie, Paul se présente comme l'auteur de la lettre à Timothée. Paul s'appelle lui-même « un apôtre de Christ Jésus », qui est « choisi par la volonté de Dieu ». Paul dit aussi ce que Dieu a appelé Paul à faire. Dieu a appelé Paul à partager la bonne nouvelle avec tous les peuples. Paul démontre son autorité en tant qu'apôtre pour transmettre son ministère à Timothée. Paul ne fait pas de Timothée un apôtre, mais Paul appelle Timothée à diriger les Églises à Éphèse.</w:t>
      </w:r>
    </w:p>
    <w:p>
      <w:pPr/>
      <w:r>
        <w:rPr>
          <w:lang w:val="fr_FR" w:bidi="fr_FR"/>
        </w:rPr>
      </w:r>
      <w:r>
        <w:rPr>
          <w:lang w:val="fr_FR" w:bidi="fr_FR"/>
        </w:rPr>
        <w:t>Arrêtez-vous ici et discutez de cette question en groupe : comment montrerez-vous l'autorité de celui qui parle dans le message ? Mettez cet enregistrement en pause ici.</w:t>
      </w:r>
    </w:p>
    <w:p>
      <w:pPr/>
      <w:r>
        <w:rPr>
          <w:lang w:val="fr_FR" w:bidi="fr_FR"/>
        </w:rPr>
      </w:r>
      <w:r>
        <w:rPr>
          <w:lang w:val="fr_FR" w:bidi="fr_FR"/>
        </w:rPr>
        <w:t>Paul sait que Paul va bientôt mourir. Paul écrit sa dernière lettre à son enfant bien-aimé, Timothée. Vous vous souviendrez que Paul écrit à Timothée pour encourager Timothée à rester fidèle à la vérité de l'Évangile et à confronter les faux enseignants dans l'Église éphésienne.</w:t>
      </w:r>
    </w:p>
    <w:p>
      <w:pPr/>
      <w:r>
        <w:rPr>
          <w:lang w:val="fr_FR" w:bidi="fr_FR"/>
        </w:rPr>
      </w:r>
      <w:r>
        <w:rPr>
          <w:lang w:val="fr_FR" w:bidi="fr_FR"/>
        </w:rPr>
        <w:t>Arrêtez-vous ici et discutez de cette question en groupe : comment les émotions de Paul affecteraient-elles la façon dont Paul parle à Timothée ? Bien que Timothée ne soit pas le fils de Paul, Paul appelle Timothée un fils dans cette salutation. Comment vous adressez-vous à quelqu'un qui n'est pas votre enfant, mais que vous aimez comme s'il était votre enfant ? Mettez cet enregistrement en pause ici.</w:t>
      </w:r>
    </w:p>
    <w:p>
      <w:pPr/>
      <w:r>
        <w:rPr>
          <w:lang w:val="fr_FR" w:bidi="fr_FR"/>
        </w:rPr>
      </w:r>
      <w:r>
        <w:rPr>
          <w:lang w:val="fr_FR" w:bidi="fr_FR"/>
        </w:rPr>
        <w:t>Dans cette section d'action de grâce, Paul rend grâce à Dieu pour Timothée et pour la foi forte de Timothée. Paul se souvient de Timothée « nuit et jour », c'est-à-dire régulièrement, dans les prières de Paul. Paul aime tellement Timothée que Paul prie fréquemment pour Timothée.</w:t>
      </w:r>
    </w:p>
    <w:p>
      <w:pPr/>
      <w:r>
        <w:rPr>
          <w:lang w:val="fr_FR" w:bidi="fr_FR"/>
        </w:rPr>
      </w:r>
      <w:r>
        <w:rPr>
          <w:lang w:val="fr_FR" w:bidi="fr_FR"/>
        </w:rPr>
        <w:t>Arrêtez-vous ici et discutez en groupe : comment parlez-vous de faire quelque chose régulièrement ou souvent ? Mettez cet enregistrement en pause ici.</w:t>
      </w:r>
    </w:p>
    <w:p>
      <w:pPr/>
      <w:r>
        <w:rPr>
          <w:lang w:val="fr_FR" w:bidi="fr_FR"/>
        </w:rPr>
      </w:r>
      <w:r>
        <w:rPr>
          <w:lang w:val="fr_FR" w:bidi="fr_FR"/>
        </w:rPr>
        <w:t>Paul désire fortement voir Timothée. Paul se souvient que Timothée a pleuré quand Paul est parti. Paul dit que si Paul voit Timothée, Paul sera plein de joie.</w:t>
      </w:r>
    </w:p>
    <w:p>
      <w:pPr/>
      <w:r>
        <w:rPr>
          <w:lang w:val="fr_FR" w:bidi="fr_FR"/>
        </w:rPr>
      </w:r>
      <w:r>
        <w:rPr>
          <w:lang w:val="fr_FR" w:bidi="fr_FR"/>
        </w:rPr>
        <w:t>Arrêtez-vous ici et discutez en groupe : racontez une histoire au sujet d'un moment où vous vouliez beaucoup voir quelqu'un et où vous avez imaginé ce que vous ressentiriez si vous pouviez voir cette personne. Comment parlez-vous d'être plein de joie ou très heureux quand vous voyez quelqu'un que vous aimez ? Mettez cet enregistrement en pause ici.</w:t>
      </w:r>
    </w:p>
    <w:p>
      <w:pPr/>
      <w:r>
        <w:rPr>
          <w:lang w:val="fr_FR" w:bidi="fr_FR"/>
        </w:rPr>
      </w:r>
      <w:r>
        <w:rPr>
          <w:lang w:val="fr_FR" w:bidi="fr_FR"/>
        </w:rPr>
        <w:t>Paul pense aux ancêtres de Paul. Paul relie son propre ministère à l'Ancien Testament et aux ancêtres juifs de Paul. Paul constate que son ministère est directement connecté au Dieu d'Abraham, d'Isaac et de Jacob. Paul relie son ministère aux ancêtres de Paul pour montrer l'autorité et la fidélité du ministère de Paul. Paul transmet son ministère fidèle à Timothée. Paul est fidèle à Dieu comme l'étaient les ancêtres de Paul. De la même manière, Dieu appelle Timothée à être fidèle à Dieu, tout comme la mère et la grand-mère de Timothée étaient fidèles. Paul dit que la foi de Timothée, c'est-à-dire sa confiance en Jésus, vit à l'intérieur de Timothée, tout comme cette foi vivait à l'intérieur de la mère et de la grand-mère de Timothée. En d'autres termes, Timothée agit de manière à montrer que Timothée fait vraiment confiance à Jésus.</w:t>
      </w:r>
    </w:p>
    <w:p>
      <w:pPr/>
      <w:r>
        <w:rPr>
          <w:lang w:val="fr_FR" w:bidi="fr_FR"/>
        </w:rPr>
      </w:r>
      <w:r>
        <w:rPr>
          <w:lang w:val="fr_FR" w:bidi="fr_FR"/>
        </w:rPr>
        <w:t>Arrêtez-vous ici et discutez de cette question en groupe : pourquoi quelqu'un dans votre culture parlerait-il de ses ancêtres ? Mettez cet enregistrement en pause ici.</w:t>
      </w:r>
    </w:p>
    <w:p>
      <w:pPr/>
      <w:r>
        <w:rPr>
          <w:lang w:val="fr_FR" w:bidi="fr_FR"/>
        </w:rPr>
      </w:r>
      <w:r>
        <w:rPr>
          <w:lang w:val="fr_FR" w:bidi="fr_FR"/>
        </w:rPr>
        <w:t>Rappelez-vous qu'il s'agit de la dernière lettre de Paul à son « enfant bien-aimé » Timothée. Pensez à ce que vous ressentiriez si vous écriviez une ultime lettre à quelqu'un que vous considérez être comme votre enfant. Quelles émotions montreriez-vous ? De quel genre de choses voudriez-vous parler ?</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2 Timothée 1.1–5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La grand-mère de Timothée, Loïs</w:t>
      </w:r>
    </w:p>
    <w:p>
      <w:pPr>
        <w:pStyle w:val="ListBullet"/>
        <w:spacing w:line="240" w:lineRule="auto"/>
        <w:ind w:left="720"/>
      </w:pPr>
      <w:r>
        <w:rPr>
          <w:lang w:val="fr_FR" w:bidi="fr_FR"/>
        </w:rPr>
      </w:r>
      <w:r>
        <w:rPr>
          <w:lang w:val="fr_FR" w:bidi="fr_FR"/>
        </w:rPr>
        <w:t>La mère de Timothée, Eunice</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Paul commence la lettre de Paul à son fils bien-aimé, Timothée. Paul se dit lui-même être « choisi par la volonté de Dieu pour être un apôtre de Christ Jésus ». Paul réfléchit à la raison d'être de Paul en tant qu'apôtre. Paul dit que Jésus a envoyé Paul pour parler aux autres de la vie éternelle que les gens peuvent recevoir par la foi en Christ Jésus.</w:t>
      </w:r>
    </w:p>
    <w:p>
      <w:pPr/>
      <w:r>
        <w:rPr>
          <w:lang w:val="fr_FR" w:bidi="fr_FR"/>
        </w:rPr>
      </w:r>
      <w:r>
        <w:rPr>
          <w:lang w:val="fr_FR" w:bidi="fr_FR"/>
        </w:rPr>
        <w:t>Arrêtez la représentation. Demandez à la personne qui joue Paul : « Que ressentez-vous maintenant alors que vous envoyez cette lettre à votre fils bien-aimé avant votre mort ? » La personne pourrait répondre :</w:t>
      </w:r>
    </w:p>
    <w:p>
      <w:pPr>
        <w:pStyle w:val="ListBullet"/>
        <w:spacing w:line="240" w:lineRule="auto"/>
        <w:ind w:left="720"/>
      </w:pPr>
      <w:r>
        <w:rPr>
          <w:lang w:val="fr_FR" w:bidi="fr_FR"/>
        </w:rPr>
      </w:r>
      <w:r>
        <w:rPr>
          <w:lang w:val="fr_FR" w:bidi="fr_FR"/>
        </w:rPr>
        <w:t>Je ressens à la fois de la joie et de la tristesse. J'ai envie de voir de nouveau Timothée, d'autant plus que je me souviens de la façon dont Timothée a pleuré au moment où nous avons commencé à faire route séparée ; ou</w:t>
      </w:r>
    </w:p>
    <w:p>
      <w:pPr>
        <w:pStyle w:val="ListBullet"/>
        <w:spacing w:line="240" w:lineRule="auto"/>
        <w:ind w:left="720"/>
      </w:pPr>
      <w:r>
        <w:rPr>
          <w:lang w:val="fr_FR" w:bidi="fr_FR"/>
        </w:rPr>
      </w:r>
      <w:r>
        <w:rPr>
          <w:lang w:val="fr_FR" w:bidi="fr_FR"/>
        </w:rPr>
        <w:t xml:space="preserve">Je ressens également de la joie, parce que je sais que Timothée continuera fidèlement mon œuvre. J'ai confiance dans l'aptitude de Timothée à diriger et enseigner l'Église comme je l'ai moi-même fait. </w:t>
      </w:r>
    </w:p>
    <w:p>
      <w:pPr/>
      <w:r>
        <w:rPr>
          <w:lang w:val="fr_FR" w:bidi="fr_FR"/>
        </w:rPr>
      </w:r>
      <w:r>
        <w:rPr>
          <w:lang w:val="fr_FR" w:bidi="fr_FR"/>
        </w:rPr>
        <w:t xml:space="preserve">Demandez à la personne qui joue Timothée : « Que ressentez-vous en cet instant alors que vous recevez cette dernière lettre de la part de votre père spirituel, Paul ? » Vous entendrez peut-être : </w:t>
      </w:r>
    </w:p>
    <w:p>
      <w:pPr>
        <w:pStyle w:val="ListBullet"/>
        <w:spacing w:line="240" w:lineRule="auto"/>
        <w:ind w:left="720"/>
      </w:pPr>
      <w:r>
        <w:rPr>
          <w:lang w:val="fr_FR" w:bidi="fr_FR"/>
        </w:rPr>
      </w:r>
      <w:r>
        <w:rPr>
          <w:lang w:val="fr_FR" w:bidi="fr_FR"/>
        </w:rPr>
        <w:t>Je ressens de la tristesse, comme je pense au fait que Paul mourra bientôt. Paul a été comme un père pour moi. De plus, je me sens intimidé. Paul m'a bien enseigné, mais je ressens le fardeau de cet appel. L'Église éphésienne a des difficultés et est pleine de faux enseignants ; ou</w:t>
      </w:r>
    </w:p>
    <w:p>
      <w:pPr>
        <w:pStyle w:val="ListBullet"/>
        <w:spacing w:line="240" w:lineRule="auto"/>
        <w:ind w:left="720"/>
      </w:pPr>
      <w:r>
        <w:rPr>
          <w:lang w:val="fr_FR" w:bidi="fr_FR"/>
        </w:rPr>
      </w:r>
      <w:r>
        <w:rPr>
          <w:lang w:val="fr_FR" w:bidi="fr_FR"/>
        </w:rPr>
        <w:t>Je suis reconnaissant de recevoir cette lettre de la part de Paul et d'être encouragé par Paul. Je sais que je peux faire cela par la puissance du Saint-Esprit.</w:t>
      </w:r>
    </w:p>
    <w:p>
      <w:pPr/>
      <w:r>
        <w:rPr>
          <w:lang w:val="fr_FR" w:bidi="fr_FR"/>
        </w:rPr>
      </w:r>
      <w:r>
        <w:rPr>
          <w:lang w:val="fr_FR" w:bidi="fr_FR"/>
        </w:rPr>
        <w:t>Continuez la représentation.</w:t>
      </w:r>
    </w:p>
    <w:p>
      <w:pPr/>
      <w:r>
        <w:rPr>
          <w:lang w:val="fr_FR" w:bidi="fr_FR"/>
        </w:rPr>
      </w:r>
      <w:r>
        <w:rPr>
          <w:lang w:val="fr_FR" w:bidi="fr_FR"/>
        </w:rPr>
        <w:t>Paul salue ensuite Timothée. Paul prie que Timothée reçoive la grâce, la miséricorde et la paix de la part de Dieu le Père et de Christ Jésus notre Seigneur.</w:t>
      </w:r>
    </w:p>
    <w:p>
      <w:pPr/>
      <w:r>
        <w:rPr>
          <w:lang w:val="fr_FR" w:bidi="fr_FR"/>
        </w:rPr>
      </w:r>
      <w:r>
        <w:rPr>
          <w:lang w:val="fr_FR" w:bidi="fr_FR"/>
        </w:rPr>
        <w:t>Dans la deuxième partie, Paul remercie Dieu pour le fils bien-aimé de Paul, Timothée. Paul réfléchit à son service pour Dieu. Paul a servi Dieu avec une conscience claire, tout comme les ancêtres de Paul servaient Dieu.</w:t>
      </w:r>
    </w:p>
    <w:p>
      <w:pPr/>
      <w:r>
        <w:rPr>
          <w:lang w:val="fr_FR" w:bidi="fr_FR"/>
        </w:rPr>
      </w:r>
      <w:r>
        <w:rPr>
          <w:lang w:val="fr_FR" w:bidi="fr_FR"/>
        </w:rPr>
        <w:t xml:space="preserve">Arrêtez la représentation. Demandez à la personne qui joue Paul : « Que ressentez-vous en ce moment même alors que vous réfléchissez à l'œuvre de votre vie ? » Vous entendrez peut-être : </w:t>
      </w:r>
    </w:p>
    <w:p>
      <w:pPr>
        <w:pStyle w:val="ListBullet"/>
        <w:spacing w:line="240" w:lineRule="auto"/>
        <w:ind w:left="720"/>
      </w:pPr>
      <w:r>
        <w:rPr>
          <w:lang w:val="fr_FR" w:bidi="fr_FR"/>
        </w:rPr>
      </w:r>
      <w:r>
        <w:rPr>
          <w:lang w:val="fr_FR" w:bidi="fr_FR"/>
        </w:rPr>
        <w:t>Je suis honoré de servir Dieu tout comme beaucoup d'autres ont servi Dieu dans le passé ; ou</w:t>
      </w:r>
    </w:p>
    <w:p>
      <w:pPr>
        <w:pStyle w:val="ListBullet"/>
        <w:spacing w:line="240" w:lineRule="auto"/>
        <w:ind w:left="720"/>
      </w:pPr>
      <w:r>
        <w:rPr>
          <w:lang w:val="fr_FR" w:bidi="fr_FR"/>
        </w:rPr>
      </w:r>
      <w:r>
        <w:rPr>
          <w:lang w:val="fr_FR" w:bidi="fr_FR"/>
        </w:rPr>
        <w:t>Je suis reconnaissant que Dieu m'ait utilisé pour partager l'Évangile et faire grandir l'Église de Dieu.</w:t>
      </w:r>
    </w:p>
    <w:p>
      <w:pPr/>
      <w:r>
        <w:rPr>
          <w:lang w:val="fr_FR" w:bidi="fr_FR"/>
        </w:rPr>
      </w:r>
      <w:r>
        <w:rPr>
          <w:lang w:val="fr_FR" w:bidi="fr_FR"/>
        </w:rPr>
        <w:t>Continuez la représentation.</w:t>
      </w:r>
    </w:p>
    <w:p>
      <w:pPr/>
      <w:r>
        <w:rPr>
          <w:lang w:val="fr_FR" w:bidi="fr_FR"/>
        </w:rPr>
      </w:r>
      <w:r>
        <w:rPr>
          <w:lang w:val="fr_FR" w:bidi="fr_FR"/>
        </w:rPr>
        <w:t>Paul dit ensuite à Timothée que Paul prie pour Timothée nuit et jour. Paul exprime ensuite le fort désir de Paul de voir Timothée de nouveau. Paul se souvient de la dernière fois que Paul était ensemble avec Timothée, et Paul se souvient des émotions présentes quand Paul et Timothée ont fait route séparée.</w:t>
      </w:r>
    </w:p>
    <w:p>
      <w:pPr/>
      <w:r>
        <w:rPr>
          <w:lang w:val="fr_FR" w:bidi="fr_FR"/>
        </w:rPr>
      </w:r>
      <w:r>
        <w:rPr>
          <w:lang w:val="fr_FR" w:bidi="fr_FR"/>
        </w:rPr>
        <w:t>Arrêtez la représentation. Demandez à la personne qui joue Timothée : « Que pensez-vous ou que ressentez-vous en ce moment même alors que Paul rend grâce pour vous et dit que Paul prie pour vous nuit et jour ? » Vous entendrez peut-être :</w:t>
      </w:r>
    </w:p>
    <w:p>
      <w:pPr>
        <w:pStyle w:val="ListBullet"/>
        <w:spacing w:line="240" w:lineRule="auto"/>
        <w:ind w:left="720"/>
      </w:pPr>
      <w:r>
        <w:rPr>
          <w:lang w:val="fr_FR" w:bidi="fr_FR"/>
        </w:rPr>
      </w:r>
      <w:r>
        <w:rPr>
          <w:lang w:val="fr_FR" w:bidi="fr_FR"/>
        </w:rPr>
        <w:t>Je suis reconnaissant de savoir que mon père spirituel prie pour moi nuit et jour ; ou</w:t>
      </w:r>
    </w:p>
    <w:p>
      <w:pPr>
        <w:pStyle w:val="ListBullet"/>
        <w:spacing w:line="240" w:lineRule="auto"/>
        <w:ind w:left="720"/>
      </w:pPr>
      <w:r>
        <w:rPr>
          <w:lang w:val="fr_FR" w:bidi="fr_FR"/>
        </w:rPr>
      </w:r>
      <w:r>
        <w:rPr>
          <w:lang w:val="fr_FR" w:bidi="fr_FR"/>
        </w:rPr>
        <w:t>Cela me remplit de joie de savoir que Paul m'aime tellement.</w:t>
      </w:r>
    </w:p>
    <w:p>
      <w:pPr/>
      <w:r>
        <w:rPr>
          <w:lang w:val="fr_FR" w:bidi="fr_FR"/>
        </w:rPr>
      </w:r>
      <w:r>
        <w:rPr>
          <w:lang w:val="fr_FR" w:bidi="fr_FR"/>
        </w:rPr>
        <w:t>Continuez la représentation.</w:t>
      </w:r>
    </w:p>
    <w:p>
      <w:pPr/>
      <w:r>
        <w:rPr>
          <w:lang w:val="fr_FR" w:bidi="fr_FR"/>
        </w:rPr>
      </w:r>
      <w:r>
        <w:rPr>
          <w:lang w:val="fr_FR" w:bidi="fr_FR"/>
        </w:rPr>
        <w:t>Paul réfléchit ensuite à la foi de Timothée. Timothée partage la même foi que sa grand-mère Loïs et sa mère Eunice. La même foi chez sa grand-mère et sa mère continue fortement chez Timothée.</w:t>
      </w:r>
    </w:p>
    <w:p>
      <w:pPr/>
      <w:r>
        <w:rPr>
          <w:lang w:val="fr_FR" w:bidi="fr_FR"/>
        </w:rPr>
      </w:r>
      <w:r>
        <w:rPr>
          <w:lang w:val="fr_FR" w:bidi="fr_FR"/>
        </w:rPr>
        <w:t xml:space="preserve">Arrêtez la représentation. Demandez à la personne qui joue Loïs et à la personne qui joue Eunice : « Que ressentez-vous en ce moment même alors que vous considérez la foi et la vie de Timothée ? » Vous entendrez peut-être : </w:t>
      </w:r>
    </w:p>
    <w:p>
      <w:pPr>
        <w:pStyle w:val="ListBullet"/>
        <w:spacing w:line="240" w:lineRule="auto"/>
        <w:ind w:left="720"/>
      </w:pPr>
      <w:r>
        <w:rPr>
          <w:lang w:val="fr_FR" w:bidi="fr_FR"/>
        </w:rPr>
      </w:r>
      <w:r>
        <w:rPr>
          <w:lang w:val="fr_FR" w:bidi="fr_FR"/>
        </w:rPr>
        <w:t>Je me sens fier de mon fils ; ou</w:t>
      </w:r>
    </w:p>
    <w:p>
      <w:pPr>
        <w:pStyle w:val="ListBullet"/>
        <w:spacing w:line="240" w:lineRule="auto"/>
        <w:ind w:left="720"/>
      </w:pPr>
      <w:r>
        <w:rPr>
          <w:lang w:val="fr_FR" w:bidi="fr_FR"/>
        </w:rPr>
      </w:r>
      <w:r>
        <w:rPr>
          <w:lang w:val="fr_FR" w:bidi="fr_FR"/>
        </w:rPr>
        <w:t>Je suis si reconnaissant que Timothée partage ma foi en Christ Jésus ; ou</w:t>
      </w:r>
    </w:p>
    <w:p>
      <w:pPr>
        <w:pStyle w:val="ListBullet"/>
        <w:spacing w:line="240" w:lineRule="auto"/>
        <w:ind w:left="720"/>
      </w:pPr>
      <w:r>
        <w:rPr>
          <w:lang w:val="fr_FR" w:bidi="fr_FR"/>
        </w:rPr>
      </w:r>
      <w:r>
        <w:rPr>
          <w:lang w:val="fr_FR" w:bidi="fr_FR"/>
        </w:rPr>
        <w:t>Je suis ravi de voir comment Dieu utilisera Timothée.</w:t>
      </w:r>
      <w:r>
        <w:rPr>
          <w:lang w:val="fr_FR" w:bidi="fr_FR"/>
        </w:rPr>
      </w:r>
    </w:p>
    <w:p>
      <w:pPr>
        <w:pStyle w:val="Heading3"/>
      </w:pPr>
      <w:r>
        <w:rPr>
          <w:lang w:val="fr_FR" w:bidi="fr_FR"/>
        </w:rPr>
        <w:t>Combler les Lacunes</w:t>
      </w:r>
    </w:p>
    <w:p>
      <w:pPr/>
      <w:r>
        <w:rPr>
          <w:lang w:val="fr_FR" w:bidi="fr_FR"/>
        </w:rPr>
      </w:r>
      <w:r>
        <w:rPr>
          <w:lang w:val="fr_FR" w:bidi="fr_FR"/>
        </w:rPr>
        <w:t>Écoutez la version audio de 2 Timothée 1.1–5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s'identifie lui-même comme un </w:t>
      </w:r>
      <w:r>
        <w:rPr>
          <w:b/>
          <w:lang w:val="fr_FR" w:bidi="fr_FR"/>
        </w:rPr>
        <w:t>apôtre</w:t>
      </w:r>
      <w:r>
        <w:rPr>
          <w:lang w:val="fr_FR" w:bidi="fr_FR"/>
        </w:rPr>
        <w:t xml:space="preserve"> de </w:t>
      </w:r>
      <w:r>
        <w:rPr>
          <w:b/>
          <w:lang w:val="fr_FR" w:bidi="fr_FR"/>
        </w:rPr>
        <w:t>Christ</w:t>
      </w:r>
      <w:r>
        <w:rPr>
          <w:lang w:val="fr_FR" w:bidi="fr_FR"/>
        </w:rPr>
        <w:t xml:space="preserve"> Jésus. Un apôtre est quelqu'un qui a reçu une autorité spéciale de la part de Jésus. Les apôtres peuvent prendre des décisions au sujet des questions spirituelles et parler avec autorité au nom de Jésus.</w:t>
      </w:r>
    </w:p>
    <w:p>
      <w:pPr/>
      <w:r>
        <w:rPr>
          <w:lang w:val="fr_FR" w:bidi="fr_FR"/>
        </w:rPr>
      </w:r>
      <w:r>
        <w:rPr>
          <w:lang w:val="fr_FR" w:bidi="fr_FR"/>
        </w:rPr>
        <w:t>Arrêtez-vous ici et discutez en groupe du mot ou de l'expression que vous utiliserez pour apôtre. Reférez-vous à apôtre dans le Glossaire principal pour plus d'informations. Si vous avez déjà traduit ce mot dans un autre livre de la Bible, utilisez le même mot ici. Mettez cet enregistrement en pause ici.</w:t>
      </w:r>
    </w:p>
    <w:p>
      <w:pPr/>
      <w:r>
        <w:rPr>
          <w:lang w:val="fr_FR" w:bidi="fr_FR"/>
        </w:rPr>
      </w:r>
      <w:r>
        <w:rPr>
          <w:b/>
          <w:lang w:val="fr_FR" w:bidi="fr_FR"/>
        </w:rPr>
        <w:t>Christ</w:t>
      </w:r>
      <w:r>
        <w:rPr>
          <w:lang w:val="fr_FR" w:bidi="fr_FR"/>
        </w:rPr>
        <w:t xml:space="preserve"> signifie Messie. Le Messie est le roi et le Sauveur du monde promis, que Dieu a spécialement oint.</w:t>
      </w:r>
    </w:p>
    <w:p>
      <w:pPr/>
      <w:r>
        <w:rPr>
          <w:lang w:val="fr_FR" w:bidi="fr_FR"/>
        </w:rPr>
      </w:r>
      <w:r>
        <w:rPr>
          <w:lang w:val="fr_FR" w:bidi="fr_FR"/>
        </w:rPr>
        <w:t>Arrêtez-vous ici et discutez en groupe du mot ou de l'expression que vous utiliserez pour Christ. Regardez Christ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salue ensuite Timothée d'une manière typique. Paul prie que Dieu le Père et Christ Jésus notre </w:t>
      </w:r>
      <w:r>
        <w:rPr>
          <w:b/>
          <w:lang w:val="fr_FR" w:bidi="fr_FR"/>
        </w:rPr>
        <w:t>Seigneur</w:t>
      </w:r>
      <w:r>
        <w:rPr>
          <w:lang w:val="fr_FR" w:bidi="fr_FR"/>
        </w:rPr>
        <w:t xml:space="preserve"> donnent à Timothée la grâce, la miséricorde et la paix. Un Seigneur est quelqu'un qui est un maître sur les autres personnes. Un Seigneur a une pleine autorité et mérite le respect de la part des gens. Jésus est Seigneur parce que Jésus a autorité sur le monde entier.</w:t>
      </w:r>
    </w:p>
    <w:p>
      <w:pPr/>
      <w:r>
        <w:rPr>
          <w:lang w:val="fr_FR" w:bidi="fr_FR"/>
        </w:rPr>
      </w:r>
      <w:r>
        <w:rPr>
          <w:lang w:val="fr_FR" w:bidi="fr_FR"/>
        </w:rPr>
        <w:t xml:space="preserve">Arrêtez-vous ici et discutez en groupe du mot ou de l'expression que vous utiliserez pour Seigneur. Cherchez </w:t>
      </w:r>
      <w:r>
        <w:rPr>
          <w:b/>
          <w:lang w:val="fr_FR" w:bidi="fr_FR"/>
        </w:rPr>
        <w:t>seigneur</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Quand quelqu'un fait preuve de </w:t>
      </w:r>
      <w:r>
        <w:rPr>
          <w:b/>
          <w:lang w:val="fr_FR" w:bidi="fr_FR"/>
        </w:rPr>
        <w:t>grâce</w:t>
      </w:r>
      <w:r>
        <w:rPr>
          <w:lang w:val="fr_FR" w:bidi="fr_FR"/>
        </w:rPr>
        <w:t xml:space="preserve"> envers nous, cette personne fait quelque chose de bon pour nous ou nous donne quelque chose de bon que nous ne méritons pas. Tous ont désobéi à Dieu, et tous méritent d'être séparés de Dieu. Dieu montre sa grâce aux gens parce que Dieu aime ces personnes. Dieu pardonne ces personnes pour leurs péchés et fait d'elles des enfants de Dieu, même si les gens ne le méritent pas.</w:t>
      </w:r>
    </w:p>
    <w:p>
      <w:pPr/>
      <w:r>
        <w:rPr>
          <w:lang w:val="fr_FR" w:bidi="fr_FR"/>
        </w:rPr>
      </w:r>
      <w:r>
        <w:rPr>
          <w:lang w:val="fr_FR" w:bidi="fr_FR"/>
        </w:rPr>
        <w:t>Arrêtez-vous ici et discutez en groupe de la façon dont vous décrirez la grâce. Cherchez grâce dans le Glossaire principal pour plus d'informations. Si vous avez déjà traduit cette idée dans un autre livre de la Bible, utilisez la même description que vous y avez utilisée. Mettez cet enregistrement en pause ici.</w:t>
      </w:r>
    </w:p>
    <w:p>
      <w:pPr/>
      <w:r>
        <w:rPr>
          <w:lang w:val="fr_FR" w:bidi="fr_FR"/>
        </w:rPr>
      </w:r>
      <w:r>
        <w:rPr>
          <w:lang w:val="fr_FR" w:bidi="fr_FR"/>
        </w:rPr>
        <w:t xml:space="preserve">Paul prie aussi que Timothée reçoive la </w:t>
      </w:r>
      <w:r>
        <w:rPr>
          <w:b/>
          <w:lang w:val="fr_FR" w:bidi="fr_FR"/>
        </w:rPr>
        <w:t>miséricorde</w:t>
      </w:r>
      <w:r>
        <w:rPr>
          <w:lang w:val="fr_FR" w:bidi="fr_FR"/>
        </w:rPr>
        <w:t>. Contrairement aux autres salutations de Paul, Paul ajoute la miséricorde à cette prière. Quand quelqu'un fait preuve de miséricorde, il montre de la bonté, de la bonté ou de la compassion envers quelqu'un. Dieu montre de la miséricorde au peuple de Dieu en ayant pitié de ces personnes et en les aidant.</w:t>
      </w:r>
    </w:p>
    <w:p>
      <w:pPr/>
      <w:r>
        <w:rPr>
          <w:lang w:val="fr_FR" w:bidi="fr_FR"/>
        </w:rPr>
      </w:r>
      <w:r>
        <w:rPr>
          <w:lang w:val="fr_FR" w:bidi="fr_FR"/>
        </w:rPr>
        <w:t>Arrêtez-vous ici et discutez en groupe de la façon dont vous décrirez la miséricorde. Cherchez miséricorde dans le Glossaire principal pour plus d'informations. Si vous avez déjà traduit cette idée dans un autre livre de la Bible, utilisez la même description que vous y avez utilisée. Mettez cet enregistrement en pause ici.</w:t>
      </w:r>
    </w:p>
    <w:p>
      <w:pPr/>
      <w:r>
        <w:rPr>
          <w:lang w:val="fr_FR" w:bidi="fr_FR"/>
        </w:rPr>
      </w:r>
      <w:r>
        <w:rPr>
          <w:lang w:val="fr_FR" w:bidi="fr_FR"/>
        </w:rPr>
        <w:t xml:space="preserve">Paul prie aussi pour la </w:t>
      </w:r>
      <w:r>
        <w:rPr>
          <w:b/>
          <w:lang w:val="fr_FR" w:bidi="fr_FR"/>
        </w:rPr>
        <w:t>paix</w:t>
      </w:r>
      <w:r>
        <w:rPr>
          <w:lang w:val="fr_FR" w:bidi="fr_FR"/>
        </w:rPr>
        <w:t>. Quand quelqu'un fait l'expérience de la paix, cette personne fait l'expérience de l'absence de conflit et d'une plénitude dans la vie. Les gens font aussi l'expérience de la paix quand ils vivent ensemble dans l'unité et s'aiment les uns les autres.</w:t>
      </w:r>
    </w:p>
    <w:p>
      <w:pPr/>
      <w:r>
        <w:rPr>
          <w:lang w:val="fr_FR" w:bidi="fr_FR"/>
        </w:rPr>
      </w:r>
      <w:r>
        <w:rPr>
          <w:lang w:val="fr_FR" w:bidi="fr_FR"/>
        </w:rPr>
        <w:t>Arrêtez-vous ici et discutez en groupe de la façon dont vous décrirez la paix. Cherchez paix dans le Glossaire principal pour plus d'informations. Si vous avez déjà traduit cette idée dans un autre livre de la Bible, utilisez la même description que vous y avez utilisée. Mettez cet enregistrement en pause ici.</w:t>
      </w:r>
    </w:p>
    <w:p>
      <w:pPr/>
      <w:r>
        <w:rPr>
          <w:lang w:val="fr_FR" w:bidi="fr_FR"/>
        </w:rPr>
      </w:r>
      <w:r>
        <w:rPr>
          <w:lang w:val="fr_FR" w:bidi="fr_FR"/>
        </w:rPr>
        <w:t xml:space="preserve">Paul dit qu'il a une </w:t>
      </w:r>
      <w:r>
        <w:rPr>
          <w:b/>
          <w:lang w:val="fr_FR" w:bidi="fr_FR"/>
        </w:rPr>
        <w:t>conscience</w:t>
      </w:r>
      <w:r>
        <w:rPr>
          <w:lang w:val="fr_FR" w:bidi="fr_FR"/>
        </w:rPr>
        <w:t xml:space="preserve"> claire, ce qui signifie que Paul croit que Paul a obéi à Dieu et a agi d'une manière que Dieu veut que Paul agisse. Paul ne se sent pas honteux ou coupable de quoi que ce soit que Paul a fait.</w:t>
      </w:r>
    </w:p>
    <w:p>
      <w:pPr/>
      <w:r>
        <w:rPr>
          <w:lang w:val="fr_FR" w:bidi="fr_FR"/>
        </w:rPr>
      </w:r>
      <w:r>
        <w:rPr>
          <w:lang w:val="fr_FR" w:bidi="fr_FR"/>
        </w:rPr>
        <w:t>Arrêtez-vous ici et discutez en groupe de la façon dont vous décrirez la conscience claire de Paul. Cherchez conscience dans le Glossaire principal pour plus d'informations. Si vous avez déjà traduit cette idée dans un autre livre de la Bible, utilisez la même description pour conscience que vous y avez utilisée. Mettez cet enregistrement en pause ici.</w:t>
      </w:r>
    </w:p>
    <w:p>
      <w:pPr/>
      <w:r>
        <w:rPr>
          <w:lang w:val="fr_FR" w:bidi="fr_FR"/>
        </w:rPr>
      </w:r>
      <w:r>
        <w:rPr>
          <w:lang w:val="fr_FR" w:bidi="fr_FR"/>
        </w:rPr>
        <w:t xml:space="preserve">Paul se souvient constamment de Timothée dans les </w:t>
      </w:r>
      <w:r>
        <w:rPr>
          <w:b/>
          <w:lang w:val="fr_FR" w:bidi="fr_FR"/>
        </w:rPr>
        <w:t>prières</w:t>
      </w:r>
      <w:r>
        <w:rPr>
          <w:lang w:val="fr_FR" w:bidi="fr_FR"/>
        </w:rPr>
        <w:t xml:space="preserve"> de Paul. En d'autres termes, Paul parle à Dieu de Timothée.</w:t>
      </w:r>
    </w:p>
    <w:p>
      <w:pPr/>
      <w:r>
        <w:rPr>
          <w:lang w:val="fr_FR" w:bidi="fr_FR"/>
        </w:rPr>
      </w:r>
      <w:r>
        <w:rPr>
          <w:lang w:val="fr_FR" w:bidi="fr_FR"/>
        </w:rPr>
        <w:t>Arrêtez-vous ici et discutez en groupe de la façon dont vous décrirez les prières de Paul. Cherchez prier dans le Glossaire principal pour plus d'informations. Si vous avez déjà traduit l'idée de la prière dans un autre livre de la Bible, utilisez la même description pour prière que vous y avez utilisée. Mettez cet enregistrement en pause ici.</w:t>
      </w:r>
    </w:p>
    <w:p>
      <w:pPr/>
      <w:r>
        <w:rPr>
          <w:lang w:val="fr_FR" w:bidi="fr_FR"/>
        </w:rPr>
      </w:r>
      <w:r>
        <w:rPr>
          <w:lang w:val="fr_FR" w:bidi="fr_FR"/>
        </w:rPr>
        <w:t xml:space="preserve">Paul se souvient de la </w:t>
      </w:r>
      <w:r>
        <w:rPr>
          <w:b/>
          <w:lang w:val="fr_FR" w:bidi="fr_FR"/>
        </w:rPr>
        <w:t>foi</w:t>
      </w:r>
      <w:r>
        <w:rPr>
          <w:lang w:val="fr_FR" w:bidi="fr_FR"/>
        </w:rPr>
        <w:t xml:space="preserve"> de Timothée. Quand quelqu'un a la foi, cette personne croit en quelque chose. Quand on croit en quelqu'un, on croit que ce que cette personne dit d'elle-même est vrai. On place alors notre confiance en elle et on s'engage à faire ce qu'elle commande. Nous ne pouvons recevoir la vie éternelle que si nous avons foi ou faisons confiance à Jésus-Christ comme notre roi et Sauveur.</w:t>
      </w:r>
    </w:p>
    <w:p>
      <w:pPr/>
      <w:r>
        <w:rPr>
          <w:lang w:val="fr_FR" w:bidi="fr_FR"/>
        </w:rPr>
      </w:r>
      <w:r>
        <w:rPr>
          <w:lang w:val="fr_FR" w:bidi="fr_FR"/>
        </w:rPr>
        <w:t xml:space="preserve">Arrêtez-vous ici et discutez en groupe de la façon dont vous décrirez la foi. Reférez-vous au mot foi dans le Glossaire principal pour plus d'informations. Si vous avez déjà traduit cette idée dans un autre livre de la Bible, utilisez la même description que vous y avez utilisée. </w:t>
      </w:r>
      <w:r>
        <w:rPr>
          <w:lang w:val="fr_FR" w:bidi="fr_FR"/>
        </w:rPr>
      </w:r>
    </w:p>
    <w:p>
      <w:pPr>
        <w:pStyle w:val="Heading3"/>
      </w:pPr>
      <w:r>
        <w:rPr>
          <w:lang w:val="fr_FR" w:bidi="fr_FR"/>
        </w:rPr>
        <w:t>Prêcher la Parole</w:t>
      </w:r>
    </w:p>
    <w:p>
      <w:pPr/>
      <w:r>
        <w:rPr>
          <w:lang w:val="fr_FR" w:bidi="fr_FR"/>
        </w:rPr>
      </w:r>
      <w:r>
        <w:rPr>
          <w:lang w:val="fr_FR" w:bidi="fr_FR"/>
        </w:rPr>
        <w:t>Écoutez la version audio de 2 Timothée 1.1–5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2 Timothée 1:8–14</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2 Timothée 1.6–14. Laissez entrer la parole de Dieu dans vos cœurs.</w:t>
      </w:r>
    </w:p>
    <w:p>
      <w:pPr/>
      <w:r>
        <w:rPr>
          <w:lang w:val="fr_FR" w:bidi="fr_FR"/>
        </w:rPr>
      </w:r>
      <w:r>
        <w:rPr>
          <w:lang w:val="fr_FR" w:bidi="fr_FR"/>
        </w:rPr>
        <w:t xml:space="preserve">Écoutez l'enregistrement de 2 Timothée 1.6–14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2 Timothée 1.6–14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Vous vous souviendrez que Paul écrit à Timothée pour encourager Timothée dans la foi de Timothée. Dans le passage avant celui-ci, il est rappelé à Paul la foi forte de Timothée. Paul veut que Timothée continue de bien diriger l'Église et qu'il continue d'enseigner le message de la bonne nouvelle. Alors que Paul se souvient de la foi de Timothée, Paul encourage Timothée « attiser les flammes du don de Dieu, qui est en toi par l'imposition de mes mains ». Dieu a donné à Timothée une capacité spéciale pour que Timothée puisse servir Dieu et aider les autres croyants à Éphèse. C'est ce don que Paul encourage Timothée à continuer de faire brûler brillamment, tout comme une personne attiserait un feu pour qu'il brûle brillamment. Paul ne dit pas que la foi de Timothée est faible. Paul veut encourager Timothée à continuer de servir au mieux de l'aptitude de Timothée.</w:t>
      </w:r>
    </w:p>
    <w:p>
      <w:pPr/>
      <w:r>
        <w:rPr>
          <w:lang w:val="fr_FR" w:bidi="fr_FR"/>
        </w:rPr>
      </w:r>
      <w:r>
        <w:rPr>
          <w:lang w:val="fr_FR" w:bidi="fr_FR"/>
        </w:rPr>
        <w:t>Dieu a donné à Timothée une aptitude spéciale pour diriger les Églises à Éphèse quand Paul a posé les mains de Paul sur Timothée. Les croyants imposaient leurs mains sur les gens pour bénir ces personnes et nommer ces personnes pour une tâche spécifique. Les croyants posaient très probablement leurs mains sur la tête de quelqu'un. Vous vous souviendrez de la façon dont les croyants imposaient leurs mains sur la tête des gens dans les histoires dans le livre des Actes. Vous vous souviendrez aussi de la façon dont Paul a parlé d'imposer les mains à Timothée dans la première lettre de Paul à Timothée. L'événement que Paul mentionne dans les première et deuxième lettres à Timothée est probablement le même événement. Quand il a imposé les mains à Timothée, Paul a publiquement nommé et envoyé Timothée pour servir l'Église à Éphèse.</w:t>
      </w:r>
    </w:p>
    <w:p>
      <w:pPr/>
      <w:r>
        <w:rPr>
          <w:lang w:val="fr_FR" w:bidi="fr_FR"/>
        </w:rPr>
      </w:r>
      <w:r>
        <w:rPr>
          <w:lang w:val="fr_FR" w:bidi="fr_FR"/>
        </w:rPr>
        <w:t>Arrêtez-vous ici et discutez de cette question en groupe : comment montreriez-vous que vous bénissez ou nommez quelqu'un dans votre culture ou votre Église pour une tâche importante ? Dans quelle mesure serait-il approprié ou inapproprié d'imposer les mains sur quelqu'un dans votre culture ? Mettez cet enregistrement en pause ici.</w:t>
      </w:r>
    </w:p>
    <w:p>
      <w:pPr/>
      <w:r>
        <w:rPr>
          <w:lang w:val="fr_FR" w:bidi="fr_FR"/>
        </w:rPr>
      </w:r>
      <w:r>
        <w:rPr>
          <w:lang w:val="fr_FR" w:bidi="fr_FR"/>
        </w:rPr>
        <w:t>Paul rappelle à Timothée que Dieu a donné à Timothée ce don. Nous ne savons pas exactement ce qu'est ce don, mais il s'agit peut-être d'un don spirituel ou d'une capacité spéciale pour aider Timothée à enseigner et servir les croyants.</w:t>
      </w:r>
    </w:p>
    <w:p>
      <w:pPr/>
      <w:r>
        <w:rPr>
          <w:lang w:val="fr_FR" w:bidi="fr_FR"/>
        </w:rPr>
      </w:r>
      <w:r>
        <w:rPr>
          <w:lang w:val="fr_FR" w:bidi="fr_FR"/>
        </w:rPr>
        <w:t>Paul rappelle maintenant à Timothée plus ce que Dieu a donné à Timothée. Paul dit que Dieu ne nous donne pas un esprit de peur. Dieu nous donne un esprit de puissance, d'amour et de maîtrise de soi. Certaines personnes pensent que Paul parle de l'esprit d'une personne, mais certaines personnes pensent que Paul veut dire le Saint-Esprit. L'esprit d'une personne est la partie interne invisible d'une personne qui pense, ressent et désire. Le Saint-Esprit est l'Esprit de Dieu. Le Saint-Esprit vit et travaille dans les croyants, dans leurs cœurs et leurs esprits, pour aider les croyants à se comporter plus comme Jésus. Quoi qu'il en soit, ces deux choses signifient que Dieu fait que les esprits du croyant, ou les croyants eux-mêmes, n'aient pas peur. Au lieu de cela, Dieu donne aux croyants une puissance spirituelle, ce qui signifie que Dieu fait que les croyants sont forts. Cette puissance permet aux croyants d'endurer des circonstances difficiles et tout en continuant d'être fidèles à Dieu. Dieu fait que les croyants s'aiment et prennent soin les uns des autres. Dieu donne aux croyants la maîtrise de soi. Une personne qui a la maîtrise de soi a un bon jugement et peut agir de manière responsable. Cette personne peut contrôler la façon dont elle pense ou se comporte.</w:t>
      </w:r>
    </w:p>
    <w:p>
      <w:pPr/>
      <w:r>
        <w:rPr>
          <w:lang w:val="fr_FR" w:bidi="fr_FR"/>
        </w:rPr>
      </w:r>
      <w:r>
        <w:rPr>
          <w:lang w:val="fr_FR" w:bidi="fr_FR"/>
        </w:rPr>
        <w:t>Arrêtez-vous ici et discutez de cette question en groupe : racontez une histoire au sujet de quelqu'un que vous connaissez qui sait comment bien contrôler ses actions. Que pensent les autres personnes au sujet de cette personne ? Mettez cet enregistrement en pause ici.</w:t>
      </w:r>
    </w:p>
    <w:p>
      <w:pPr/>
      <w:r>
        <w:rPr>
          <w:lang w:val="fr_FR" w:bidi="fr_FR"/>
        </w:rPr>
      </w:r>
      <w:r>
        <w:rPr>
          <w:lang w:val="fr_FR" w:bidi="fr_FR"/>
        </w:rPr>
        <w:t>Dieu a donné à Timothée cette nature de puissance, d'amour et de maîtrise de soi à travers le Saint-Esprit. À cause de cela, Paul encourage ensuite Timothée à ne pas ressentir de honte à cause de la bonne nouvelle de Jésus. Au lieu de cela, la puissance de Dieu fera que Timothée pourra être fort quand Timothée souffre parce que Timothée a partagé la bonne nouvelle de Jésus. Paul encourage aussi Timothée à ne pas ressentir de honte au sujet de Paul lui-même. Les prisonniers étaient normalement des personnes qui avaient commis des crimes. La plupart des personnes avaient donc honte d'un ami ou d'un parent qui était en prison. Certaines personnes ont même rejeté la bonne nouvelle de Jésus parce qu'elles savaient que Paul était en prison. Mais Paul dit que Paul est le prisonnier du Seigneur. Paul est en prison parce que Paul croit dans le Seigneur Jésus et partage la bonne nouvelle. Paul encourage Timothée à souffrir avec Paul avec la force que Dieu donne à Timothée. Paul veut que Timothée soit loyal et fidèle à Jésus.</w:t>
      </w:r>
    </w:p>
    <w:p>
      <w:pPr/>
      <w:r>
        <w:rPr>
          <w:lang w:val="fr_FR" w:bidi="fr_FR"/>
        </w:rPr>
      </w:r>
      <w:r>
        <w:rPr>
          <w:lang w:val="fr_FR" w:bidi="fr_FR"/>
        </w:rPr>
        <w:t>Arrêtez-vous ici et discutez de cette question en groupe : quel genre de choses font que les représentants de l'État mettent les gens en prison dans votre communauté ? Que ressentent les gens quand quelqu'un qu'ils connaissent est en prison ? Que pensent les gens d'une personne qui est en prison ? Mettez cet enregistrement en pause ici.</w:t>
      </w:r>
    </w:p>
    <w:p>
      <w:pPr/>
      <w:r>
        <w:rPr>
          <w:lang w:val="fr_FR" w:bidi="fr_FR"/>
        </w:rPr>
      </w:r>
      <w:r>
        <w:rPr>
          <w:lang w:val="fr_FR" w:bidi="fr_FR"/>
        </w:rPr>
        <w:t>Paul rappelle ensuite à Timothée le message de la bonne nouvelle quand Paul rappelle à Timothée les paroles d'un hymne. Paul dit que Dieu nous sauve du péché et nous appelle à vivre une vie sainte. Une vie sainte est une vie que Dieu a mise à part pour les fins spéciales de Dieu. Dieu nous sauve parce que Dieu nous aime et choisit de nous donner la grâce. Nous n'avons rien fait pour mériter la manière dont Dieu nous sauve. Dieu prévoyait de nous sauver avant même que Dieu ne crée le monde. Dieu a maintenant révélé la façon dont Dieu nous sauvera à travers Jésus. Jésus a vaincu le pouvoir qu'a la mort sur les gens. Jésus a montré comment les gens peuvent avoir la vie éternelle pour toujours avec Dieu à travers le message de la bonne nouvelle.</w:t>
      </w:r>
    </w:p>
    <w:p>
      <w:pPr/>
      <w:r>
        <w:rPr>
          <w:lang w:val="fr_FR" w:bidi="fr_FR"/>
        </w:rPr>
      </w:r>
      <w:r>
        <w:rPr>
          <w:lang w:val="fr_FR" w:bidi="fr_FR"/>
        </w:rPr>
        <w:t>Arrêtez-vous ici et discutez de cette question en groupe : Paul donne cette explication de la bonne nouvelle dans un dicton ou un chant que tout le monde aurait connu. Quand un enseignant dit une très bonne nouvelle ou un enseignement important dans un cadre religieux, comment le dit-il ? Comment les enseignants aident-ils les gens à se rappeler les vérités importantes ? Mettez cet enregistrement en pause ici.</w:t>
      </w:r>
    </w:p>
    <w:p>
      <w:pPr/>
      <w:r>
        <w:rPr>
          <w:lang w:val="fr_FR" w:bidi="fr_FR"/>
        </w:rPr>
      </w:r>
      <w:r>
        <w:rPr>
          <w:lang w:val="fr_FR" w:bidi="fr_FR"/>
        </w:rPr>
        <w:t>Jésus a envoyé Paul pour partager cette bonne nouvelle en tant que héraut, apôtre et enseignant. Un héraut est une personne qu'un roi ou un autre responsable important a envoyée pour dire un message publiquement. Un apôtre est quelqu'un qui a reçu une autorité spéciale de la part de Jésus pour parler au nom de Jésus et représenter Christ Jésus auprès des autres. Paul enseignait aussi aux gens la bonne nouvelle et les autres vérités au sujet de la foi. Paul est en prison parce que Paul partage fidèlement la bonne nouvelle. Paul n'a toutefois pas honte de la bonne nouvelle. Paul connaît et fait confiance à Jésus, et Paul sait que Jésus protégera le message de la bonne nouvelle jusqu'à ce que Jésus revienne à la fin des temps pour juger si les gens ont suivi Dieu ou non. Paul ne peut pas enseigner l'Évangile comme Paul le faisait quand Paul était libre. Mais Paul est confiant que Jésus fera que les autres continuent d'enseigner l'Évangile jusqu'à ce que Jésus revienne. Jésus fera aussi que les gens se souviennent du véritable Évangile et ne confondent pas l'Évangile avec quelque chose qui n'est pas vrai.</w:t>
      </w:r>
    </w:p>
    <w:p>
      <w:pPr/>
      <w:r>
        <w:rPr>
          <w:lang w:val="fr_FR" w:bidi="fr_FR"/>
        </w:rPr>
      </w:r>
      <w:r>
        <w:rPr>
          <w:lang w:val="fr_FR" w:bidi="fr_FR"/>
        </w:rPr>
        <w:t>Arrêtez-vous ici et discutez de cette question en groupe : dans votre culture, quand un responsable a un message important pour son peuple, quel genre de personne le responsable choisit-il pour partager son message ? Quelle autorité le responsable donne-t-il à cette personne ? Mettez cet enregistrement en pause ici.</w:t>
      </w:r>
    </w:p>
    <w:p>
      <w:pPr/>
      <w:r>
        <w:rPr>
          <w:lang w:val="fr_FR" w:bidi="fr_FR"/>
        </w:rPr>
      </w:r>
      <w:r>
        <w:rPr>
          <w:lang w:val="fr_FR" w:bidi="fr_FR"/>
        </w:rPr>
        <w:t>Vous vous souviendrez que Paul sait que Paul va bientôt mourir. Paul appelle maintenant Timothée à continuer la tâche du ministère fidèle de Paul. Paul encourage Timothée à rester fidèle à la bonne nouvelle concernant Jésus, que Timothée a apprise de Paul lui-même. Pendant que Timothée fait cela, Timothée devrait continuer à croire en Jésus et aimer les autres parce que Timothée est uni à Christ Jésus. Paul encourage Timothée à protéger le message de la bonne nouvelle. Le Saint-Esprit aidera Timothée parce que le Saint-Esprit vit avec les croyants.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2 Timothée 1.6–14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rappelle à Timothée ce que Dieu a donné à Timothée. Paul encourage Timothée à rester fidèle.</w:t>
      </w:r>
    </w:p>
    <w:p>
      <w:pPr/>
      <w:r>
        <w:rPr>
          <w:lang w:val="fr_FR" w:bidi="fr_FR"/>
        </w:rPr>
      </w:r>
      <w:r>
        <w:rPr>
          <w:b/>
          <w:lang w:val="fr_FR" w:bidi="fr_FR"/>
        </w:rPr>
        <w:t>Dans la deuxième partie :</w:t>
      </w:r>
      <w:r>
        <w:rPr>
          <w:lang w:val="fr_FR" w:bidi="fr_FR"/>
        </w:rPr>
        <w:t xml:space="preserve"> Paul rappelle à Timothée que Dieu nous a sauvés et nous a appelés à vivre une vie sainte. Dieu a fait cela à travers Christ Jésus, qui avait pouvoir sur la mort et nous a montré comment avoir la vie avec Dieu pour toujours.</w:t>
      </w:r>
    </w:p>
    <w:p>
      <w:pPr/>
      <w:r>
        <w:rPr>
          <w:lang w:val="fr_FR" w:bidi="fr_FR"/>
        </w:rPr>
      </w:r>
      <w:r>
        <w:rPr>
          <w:b/>
          <w:lang w:val="fr_FR" w:bidi="fr_FR"/>
        </w:rPr>
        <w:t>Dans la troisième partie :</w:t>
      </w:r>
      <w:r>
        <w:rPr>
          <w:lang w:val="fr_FR" w:bidi="fr_FR"/>
        </w:rPr>
        <w:t xml:space="preserve"> Paul utilise la propre vie de Paul comme exemple pour Timothée. Timothée devrait suivre le modèle du ministère et de la fidélité de Paul.</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Et Christ Jésus</w:t>
      </w:r>
    </w:p>
    <w:p>
      <w:pPr/>
      <w:r>
        <w:rPr>
          <w:lang w:val="fr_FR" w:bidi="fr_FR"/>
        </w:rPr>
      </w:r>
      <w:r>
        <w:rPr>
          <w:lang w:val="fr_FR" w:bidi="fr_FR"/>
        </w:rPr>
        <w:t>En groupe, prêtez attention à ces parties du cadre du passage :</w:t>
      </w:r>
    </w:p>
    <w:p>
      <w:pPr/>
      <w:r>
        <w:rPr>
          <w:lang w:val="fr_FR" w:bidi="fr_FR"/>
        </w:rPr>
      </w:r>
      <w:r>
        <w:rPr>
          <w:lang w:val="fr_FR" w:bidi="fr_FR"/>
        </w:rPr>
        <w:t>Il est important de se rappeler que cette partie de la lettre suit l'introduction et la salutation à Timothée. Paul écrit directement à Timothée pour encourager et instruire Timothée. Rappelez-vous que Paul écrit depuis la prison et que Paul s'attend à mourir bientôt. Paul veut encourager Timothée parce que Timothée sert les Églises qui sont en difficulté à Éphèse. Paul veut que Timothée reste fidèle dans la situation difficile à Éphèse.</w:t>
      </w:r>
    </w:p>
    <w:p>
      <w:pPr/>
      <w:r>
        <w:rPr>
          <w:lang w:val="fr_FR" w:bidi="fr_FR"/>
        </w:rPr>
      </w:r>
      <w:r>
        <w:rPr>
          <w:lang w:val="fr_FR" w:bidi="fr_FR"/>
        </w:rPr>
        <w:t>Dans la première partie, Paul encourage Timothée à utiliser pleinement le don de Timothée. Paul encourage Timothée à attiser le don de Timothée comme on attiserait un feu pour augmenter sa chaleur et sa force. Dieu a donné ce don à Timothée quand Paul a imposé ses mains sur Timothée. Vous vous souviendrez que les premiers croyants imposaient très probablement leurs mains sur la tête de quelqu'un comme symbole de bénédiction et d'un appel au ministère.</w:t>
      </w:r>
    </w:p>
    <w:p>
      <w:pPr/>
      <w:r>
        <w:rPr>
          <w:lang w:val="fr_FR" w:bidi="fr_FR"/>
        </w:rPr>
      </w:r>
      <w:r>
        <w:rPr>
          <w:lang w:val="fr_FR" w:bidi="fr_FR"/>
        </w:rPr>
        <w:t>Arrêtez-vous ici et discutez de cette question en groupe : comment parlez-vous de la façon dont les gens font un feu et gardent un feu allumé dans votre langue ? Imaginez que quelqu'un puisse faire quelque chose très bien, comme cuisiner très bien ou courir très vite, mais que cette personne arrête ensuite de faire cette chose. Comment encourageriez-vous cette personne à raviver, ou à commencer à utiliser pleinement ses capacités ? Discutez de comment dont vous traduirez la façon dont Paul compare le don de Timothée à un feu et encourage Timothée. Mettez cet enregistrement en pause ici.</w:t>
      </w:r>
    </w:p>
    <w:p>
      <w:pPr/>
      <w:r>
        <w:rPr>
          <w:lang w:val="fr_FR" w:bidi="fr_FR"/>
        </w:rPr>
      </w:r>
      <w:r>
        <w:rPr>
          <w:lang w:val="fr_FR" w:bidi="fr_FR"/>
        </w:rPr>
        <w:t xml:space="preserve">Timothée devrait continuer à utiliser son don de la part de Dieu, parce que Dieu donne aux croyants la capacité d'agir et de penser avec puissance, amour et maîtrise de soi. Dieu donne aux croyants ce bon esprit, qui peut être leur esprit humain ou le Saint-Esprit qui vit dans les croyants. Quand Paul rappelle à Timothée la façon dont Dieu a préparé Timothée à servir et diriger les croyants, Paul encourage Timothée à ne pas avoir honte de sa foi, mais à être prêt à souffrir pour l'Évangile. </w:t>
      </w:r>
    </w:p>
    <w:p>
      <w:pPr/>
      <w:r>
        <w:rPr>
          <w:lang w:val="fr_FR" w:bidi="fr_FR"/>
        </w:rPr>
      </w:r>
      <w:r>
        <w:rPr>
          <w:lang w:val="fr_FR" w:bidi="fr_FR"/>
        </w:rPr>
        <w:t>Arrêtez-vous ici et discutez de cette question en groupe : discutez de la façon dont vous traduirez le mot esprit ici. Comment parlez-vous du genre de personne qu'est quelqu'un ? Par exemple, qu'est-ce qui fait que quelqu'un est une bonne personne ? Comment savez-vous que quelqu'un aime les autres personnes ou agit en étant maîtresse d'elle-même ? Mettez cet enregistrement en pause ici.</w:t>
      </w:r>
    </w:p>
    <w:p>
      <w:pPr/>
      <w:r>
        <w:rPr>
          <w:lang w:val="fr_FR" w:bidi="fr_FR"/>
        </w:rPr>
      </w:r>
      <w:r>
        <w:rPr>
          <w:lang w:val="fr_FR" w:bidi="fr_FR"/>
        </w:rPr>
        <w:t>Dans la deuxième partie, Paul rappelle à Timothée ce que Dieu a fait. Paul dit cela comme un hymne ou un chant qui serait facile pour Timothée ou les autres croyants de répéter et de se souvenir. Dieu sauve le peuple de Dieu par grâce seulement. Dieu avait un plan pour sauver le peuple de Dieu avant que Dieu ne crée le monde. Dieu a montré le plan de Dieu clairement à travers la vie de Jésus. Paul rappelle à Timothée que Dieu nous sauve pour que nous puissions vivre une vie sainte. Cette vie est différente de celle qu'étaient nos vies auparavant parce que nous vivons maintenant nos vies complètement pour Dieu. Jésus nous a montré la façon de recevoir la vie éternelle à travers le message de la bonne nouvelle.</w:t>
      </w:r>
    </w:p>
    <w:p>
      <w:pPr/>
      <w:r>
        <w:rPr>
          <w:lang w:val="fr_FR" w:bidi="fr_FR"/>
        </w:rPr>
      </w:r>
      <w:r>
        <w:rPr>
          <w:lang w:val="fr_FR" w:bidi="fr_FR"/>
        </w:rPr>
        <w:t>Arrêtez-vous ici et discutez de cette question en groupe : comment partageriez-vous brièvement les parties principales de la bonne nouvelle avec quelqu'un dans votre langue ? Dans votre langue, comment parlez-vous de chansons qui enseignent des idées importantes ? Comment dites-vous des idées importantes d'une manière facile à se souvenir pour les gens, tout en incluant toutes les parties importantes de l'idée ? Mettez cet enregistrement en pause ici.</w:t>
      </w:r>
    </w:p>
    <w:p>
      <w:pPr/>
      <w:r>
        <w:rPr>
          <w:lang w:val="fr_FR" w:bidi="fr_FR"/>
        </w:rPr>
      </w:r>
      <w:r>
        <w:rPr>
          <w:lang w:val="fr_FR" w:bidi="fr_FR"/>
        </w:rPr>
        <w:t>Dans la troisième partie, Paul explique la raison pour laquelle Paul est en prison. Dieu a choisi Paul pour vivre en tant que prédicateur ou héraut, ainsi qu'en tant qu'apôtre et qu'enseignant de la bonne nouvelle. Paul est en prison parce que Paul enseigne la bonne nouvelle, mais Paul n'a pas honte parce que Paul connaît et fait confiance à Jésus. Paul sait que Jésus protégera le message que Jésus a donné à Paul. Paul parle de Jésus qui protège ou garde la vie de Paul et le message de Paul comme une personne protège soigneusement quelque chose que quelqu'un donne à cette personne.</w:t>
      </w:r>
    </w:p>
    <w:p>
      <w:pPr/>
      <w:r>
        <w:rPr>
          <w:lang w:val="fr_FR" w:bidi="fr_FR"/>
        </w:rPr>
      </w:r>
      <w:r>
        <w:rPr>
          <w:lang w:val="fr_FR" w:bidi="fr_FR"/>
        </w:rPr>
        <w:t>Arrêtez-vous ici et discutez en groupe : comment parlerez-vous de la façon dont Jésus garde ce que Paul donne à Jésus ? Paul fait probablement confiance à Jésus pour garder la vie de Paul et le message de Paul. Cela signifie que Jésus peut faire tout ce que Jésus pense être le mieux avec la vie de Paul et le message de Paul. Mettez cet enregistrement en pause ici.</w:t>
      </w:r>
    </w:p>
    <w:p>
      <w:pPr/>
      <w:r>
        <w:rPr>
          <w:lang w:val="fr_FR" w:bidi="fr_FR"/>
        </w:rPr>
      </w:r>
      <w:r>
        <w:rPr>
          <w:lang w:val="fr_FR" w:bidi="fr_FR"/>
        </w:rPr>
        <w:t>Paul instruit ensuite Timothée de protéger ce même message que Paul a donné à Timothée. Timothée peut protéger le message de la bonne nouvelle grâce à la puissance du Saint-Esprit, qui aide les croyants.</w:t>
      </w:r>
    </w:p>
    <w:p>
      <w:pPr/>
      <w:r>
        <w:rPr>
          <w:lang w:val="fr_FR" w:bidi="fr_FR"/>
        </w:rPr>
      </w:r>
      <w:r>
        <w:rPr>
          <w:lang w:val="fr_FR" w:bidi="fr_FR"/>
        </w:rPr>
        <w:t>Arrêtez-vous ici et discutez de cette question en groupe : dans votre langue, comment parlez-vous de la façon dont les gens continuent d'enseigner et de croire un vrai message et ne changent pas le message, ou commencent à croire un message différent ? Mettez cet enregistrement en pause ici.</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2 Timothée 1.6–14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Et Christ Jésus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veut que Timothée continue d'être fidèle. Paul encourage donc Timothée à continuer d'utiliser pleinement le don de Timothée. Dieu a donné à Timothée ce don quand Paul a imposé ses mains sur Timothée.</w:t>
      </w:r>
    </w:p>
    <w:p>
      <w:pPr/>
      <w:r>
        <w:rPr>
          <w:lang w:val="fr_FR" w:bidi="fr_FR"/>
        </w:rPr>
      </w:r>
      <w:r>
        <w:rPr>
          <w:lang w:val="fr_FR" w:bidi="fr_FR"/>
        </w:rPr>
        <w:t>Arrêtez la représentation. Demandez à la personne qui joue Timothée : « Que ressentez-vous en ce moment même alors que Paul vous rappelle le moment où Paul a imposé les mains sur vous ? » La personne pourrait répondre :</w:t>
      </w:r>
    </w:p>
    <w:p>
      <w:pPr>
        <w:pStyle w:val="ListBullet"/>
        <w:spacing w:line="240" w:lineRule="auto"/>
        <w:ind w:left="720"/>
      </w:pPr>
      <w:r>
        <w:rPr>
          <w:lang w:val="fr_FR" w:bidi="fr_FR"/>
        </w:rPr>
      </w:r>
      <w:r>
        <w:rPr>
          <w:lang w:val="fr_FR" w:bidi="fr_FR"/>
        </w:rPr>
        <w:t>Je me souviens à quel point cette responsabilité est importante ; ou</w:t>
      </w:r>
    </w:p>
    <w:p>
      <w:pPr>
        <w:pStyle w:val="ListBullet"/>
        <w:spacing w:line="240" w:lineRule="auto"/>
        <w:ind w:left="720"/>
      </w:pPr>
      <w:r>
        <w:rPr>
          <w:lang w:val="fr_FR" w:bidi="fr_FR"/>
        </w:rPr>
      </w:r>
      <w:r>
        <w:rPr>
          <w:lang w:val="fr_FR" w:bidi="fr_FR"/>
        </w:rPr>
        <w:t>Je me sens plus confiant et encouragé quand je me souviens de ce moment.</w:t>
      </w:r>
    </w:p>
    <w:p>
      <w:pPr/>
      <w:r>
        <w:rPr>
          <w:lang w:val="fr_FR" w:bidi="fr_FR"/>
        </w:rPr>
      </w:r>
      <w:r>
        <w:rPr>
          <w:lang w:val="fr_FR" w:bidi="fr_FR"/>
        </w:rPr>
        <w:t>Continuez la représentation.</w:t>
      </w:r>
    </w:p>
    <w:p>
      <w:pPr/>
      <w:r>
        <w:rPr>
          <w:lang w:val="fr_FR" w:bidi="fr_FR"/>
        </w:rPr>
      </w:r>
      <w:r>
        <w:rPr>
          <w:lang w:val="fr_FR" w:bidi="fr_FR"/>
        </w:rPr>
        <w:t>Paul dit ensuite à Timothée que Dieu donne aux croyants la capacité de penser et d'agir avec puissance, amour et maîtrise de soi. Les croyants n'ont pas besoin de penser et d'agir avec peur.</w:t>
      </w:r>
    </w:p>
    <w:p>
      <w:pPr/>
      <w:r>
        <w:rPr>
          <w:lang w:val="fr_FR" w:bidi="fr_FR"/>
        </w:rPr>
      </w:r>
      <w:r>
        <w:rPr>
          <w:lang w:val="fr_FR" w:bidi="fr_FR"/>
        </w:rPr>
        <w:t>Arrêtez la représentation. Demandez à la personne qui joue Paul : « Que ressentez-vous en ce moment même alors que vous encouragez Timothée ? » La personne pourrait répondre :</w:t>
      </w:r>
    </w:p>
    <w:p>
      <w:pPr>
        <w:pStyle w:val="ListBullet"/>
        <w:spacing w:line="240" w:lineRule="auto"/>
        <w:ind w:left="720"/>
      </w:pPr>
      <w:r>
        <w:rPr>
          <w:lang w:val="fr_FR" w:bidi="fr_FR"/>
        </w:rPr>
      </w:r>
      <w:r>
        <w:rPr>
          <w:lang w:val="fr_FR" w:bidi="fr_FR"/>
        </w:rPr>
        <w:t>Timothée est comme un fils bien-aimé pour moi. Je veux voir Timothée rester fidèle au Seigneur ; ou</w:t>
      </w:r>
    </w:p>
    <w:p>
      <w:pPr>
        <w:pStyle w:val="ListBullet"/>
        <w:spacing w:line="240" w:lineRule="auto"/>
        <w:ind w:left="720"/>
      </w:pPr>
      <w:r>
        <w:rPr>
          <w:lang w:val="fr_FR" w:bidi="fr_FR"/>
        </w:rPr>
      </w:r>
      <w:r>
        <w:rPr>
          <w:lang w:val="fr_FR" w:bidi="fr_FR"/>
        </w:rPr>
        <w:t>Je suis confiant que le Seigneur continuera à utiliser Timothée.</w:t>
      </w:r>
    </w:p>
    <w:p>
      <w:pPr/>
      <w:r>
        <w:rPr>
          <w:lang w:val="fr_FR" w:bidi="fr_FR"/>
        </w:rPr>
      </w:r>
      <w:r>
        <w:rPr>
          <w:lang w:val="fr_FR" w:bidi="fr_FR"/>
        </w:rPr>
        <w:t>Continuez la représentation.</w:t>
      </w:r>
    </w:p>
    <w:p>
      <w:pPr/>
      <w:r>
        <w:rPr>
          <w:lang w:val="fr_FR" w:bidi="fr_FR"/>
        </w:rPr>
      </w:r>
      <w:r>
        <w:rPr>
          <w:lang w:val="fr_FR" w:bidi="fr_FR"/>
        </w:rPr>
        <w:t>Paul dit ensuite à Timothée de ne pas avoir honte de Jésus ou même de Paul, qui est un prisonnier. Au lieu de cela, Paul dit à Timothée d'être prêt à souffrir pour la bonne nouvelle avec la force que Dieu donne à Timothée.</w:t>
      </w:r>
    </w:p>
    <w:p>
      <w:pPr/>
      <w:r>
        <w:rPr>
          <w:lang w:val="fr_FR" w:bidi="fr_FR"/>
        </w:rPr>
      </w:r>
      <w:r>
        <w:rPr>
          <w:lang w:val="fr_FR" w:bidi="fr_FR"/>
        </w:rPr>
        <w:t>Arrêtez la représentation. Demandez à la personne qui joue Timothée : « Que ressentez-vous en ce moment même alors que Paul vous dit de ne pas avoir honte, mais d'être prêt à souffrir pour la bonne nouvelle ? » La personne pourrait répondre :</w:t>
      </w:r>
    </w:p>
    <w:p>
      <w:pPr>
        <w:pStyle w:val="ListBullet"/>
        <w:spacing w:line="240" w:lineRule="auto"/>
        <w:ind w:left="720"/>
      </w:pPr>
      <w:r>
        <w:rPr>
          <w:lang w:val="fr_FR" w:bidi="fr_FR"/>
        </w:rPr>
      </w:r>
      <w:r>
        <w:rPr>
          <w:lang w:val="fr_FR" w:bidi="fr_FR"/>
        </w:rPr>
        <w:t>J'ai peur, mais je fais confiance à Jésus ; ou</w:t>
      </w:r>
    </w:p>
    <w:p>
      <w:pPr>
        <w:pStyle w:val="ListBullet"/>
        <w:spacing w:line="240" w:lineRule="auto"/>
        <w:ind w:left="720"/>
      </w:pPr>
      <w:r>
        <w:rPr>
          <w:lang w:val="fr_FR" w:bidi="fr_FR"/>
        </w:rPr>
      </w:r>
      <w:r>
        <w:rPr>
          <w:lang w:val="fr_FR" w:bidi="fr_FR"/>
        </w:rPr>
        <w:t>Je n'ai pas honte. Je me sens honoré que Dieu m'utilisera comme Dieu utilise Paul ; ou</w:t>
      </w:r>
    </w:p>
    <w:p>
      <w:pPr>
        <w:pStyle w:val="ListBullet"/>
        <w:spacing w:line="240" w:lineRule="auto"/>
        <w:ind w:left="720"/>
      </w:pPr>
      <w:r>
        <w:rPr>
          <w:lang w:val="fr_FR" w:bidi="fr_FR"/>
        </w:rPr>
      </w:r>
      <w:r>
        <w:rPr>
          <w:lang w:val="fr_FR" w:bidi="fr_FR"/>
        </w:rPr>
        <w:t>Je veux être aussi confiant que l'est Paul !</w:t>
      </w:r>
    </w:p>
    <w:p>
      <w:pPr/>
      <w:r>
        <w:rPr>
          <w:lang w:val="fr_FR" w:bidi="fr_FR"/>
        </w:rPr>
      </w:r>
      <w:r>
        <w:rPr>
          <w:lang w:val="fr_FR" w:bidi="fr_FR"/>
        </w:rPr>
        <w:t>Continuez la représentation.</w:t>
      </w:r>
    </w:p>
    <w:p>
      <w:pPr/>
      <w:r>
        <w:rPr>
          <w:lang w:val="fr_FR" w:bidi="fr_FR"/>
        </w:rPr>
      </w:r>
      <w:r>
        <w:rPr>
          <w:lang w:val="fr_FR" w:bidi="fr_FR"/>
        </w:rPr>
        <w:t>Paul rappelle ensuite à Timothée le message de la bonne nouvelle. Paul rappelle à Timothée que Dieu sauve les gens à cause de la grâce de Dieu, et non à cause de quoi que ce soit que nous faisons par nous-mêmes. Dieu avait un plan pour sauver les gens avant que Dieu ne crée le monde. Dieu a montré sa grâce aux gens quand Dieu a envoyé Jésus dans le monde. Jésus a enlevé la puissance de la mort et a apporté la vie éternelle à ceux qui font confiance à Jésus.</w:t>
      </w:r>
    </w:p>
    <w:p>
      <w:pPr/>
      <w:r>
        <w:rPr>
          <w:lang w:val="fr_FR" w:bidi="fr_FR"/>
        </w:rPr>
      </w:r>
      <w:r>
        <w:rPr>
          <w:lang w:val="fr_FR" w:bidi="fr_FR"/>
        </w:rPr>
        <w:t>Arrêtez la représentation. Demandez à la personne qui joue Paul et à la personne qui joue Timothée : « Que ressentez-vous en ce moment même alors qu'on vous rappelle la bonne nouvelle ? » La personne qui joue Paul pourrait répondre :</w:t>
      </w:r>
    </w:p>
    <w:p>
      <w:pPr>
        <w:pStyle w:val="ListBullet"/>
        <w:spacing w:line="240" w:lineRule="auto"/>
        <w:ind w:left="720"/>
      </w:pPr>
      <w:r>
        <w:rPr>
          <w:lang w:val="fr_FR" w:bidi="fr_FR"/>
        </w:rPr>
      </w:r>
      <w:r>
        <w:rPr>
          <w:lang w:val="fr_FR" w:bidi="fr_FR"/>
        </w:rPr>
        <w:t>Je ressens de la joie que Jésus m'ait sauvé et que je puisse vivre pour toujours avec Jésus ; ou</w:t>
      </w:r>
    </w:p>
    <w:p>
      <w:pPr>
        <w:pStyle w:val="ListBullet"/>
        <w:spacing w:line="240" w:lineRule="auto"/>
        <w:ind w:left="720"/>
      </w:pPr>
      <w:r>
        <w:rPr>
          <w:lang w:val="fr_FR" w:bidi="fr_FR"/>
        </w:rPr>
      </w:r>
      <w:r>
        <w:rPr>
          <w:lang w:val="fr_FR" w:bidi="fr_FR"/>
        </w:rPr>
        <w:t>Je me sens honoré de souffrir pour un message aussi important.</w:t>
      </w:r>
    </w:p>
    <w:p>
      <w:pPr/>
      <w:r>
        <w:rPr>
          <w:lang w:val="fr_FR" w:bidi="fr_FR"/>
        </w:rPr>
      </w:r>
      <w:r>
        <w:rPr>
          <w:lang w:val="fr_FR" w:bidi="fr_FR"/>
        </w:rPr>
        <w:t>La personne qui joue Timothée pourrait répondre :</w:t>
      </w:r>
    </w:p>
    <w:p>
      <w:pPr>
        <w:pStyle w:val="ListBullet"/>
        <w:spacing w:line="240" w:lineRule="auto"/>
        <w:ind w:left="720"/>
      </w:pPr>
      <w:r>
        <w:rPr>
          <w:lang w:val="fr_FR" w:bidi="fr_FR"/>
        </w:rPr>
      </w:r>
      <w:r>
        <w:rPr>
          <w:lang w:val="fr_FR" w:bidi="fr_FR"/>
        </w:rPr>
        <w:t>Ce message est important. Je suis donc honoré de recevoir ce message de la part de Paul et de transmettre ce message aux autres ; ou</w:t>
      </w:r>
    </w:p>
    <w:p>
      <w:pPr>
        <w:pStyle w:val="ListBullet"/>
        <w:spacing w:line="240" w:lineRule="auto"/>
        <w:ind w:left="720"/>
      </w:pPr>
      <w:r>
        <w:rPr>
          <w:lang w:val="fr_FR" w:bidi="fr_FR"/>
        </w:rPr>
      </w:r>
      <w:r>
        <w:rPr>
          <w:lang w:val="fr_FR" w:bidi="fr_FR"/>
        </w:rPr>
        <w:t>Cette bonne nouvelle m'apporte tellement de joie et de témérité ; ou</w:t>
      </w:r>
    </w:p>
    <w:p>
      <w:pPr>
        <w:pStyle w:val="ListBullet"/>
        <w:spacing w:line="240" w:lineRule="auto"/>
        <w:ind w:left="720"/>
      </w:pPr>
      <w:r>
        <w:rPr>
          <w:lang w:val="fr_FR" w:bidi="fr_FR"/>
        </w:rPr>
      </w:r>
      <w:r>
        <w:rPr>
          <w:lang w:val="fr_FR" w:bidi="fr_FR"/>
        </w:rPr>
        <w:t>Ce message m'aide à ne pas avoir peur.</w:t>
      </w:r>
    </w:p>
    <w:p>
      <w:pPr/>
      <w:r>
        <w:rPr>
          <w:lang w:val="fr_FR" w:bidi="fr_FR"/>
        </w:rPr>
      </w:r>
      <w:r>
        <w:rPr>
          <w:lang w:val="fr_FR" w:bidi="fr_FR"/>
        </w:rPr>
        <w:t>Continuez la représentation.</w:t>
      </w:r>
    </w:p>
    <w:p>
      <w:pPr/>
      <w:r>
        <w:rPr>
          <w:lang w:val="fr_FR" w:bidi="fr_FR"/>
        </w:rPr>
      </w:r>
      <w:r>
        <w:rPr>
          <w:lang w:val="fr_FR" w:bidi="fr_FR"/>
        </w:rPr>
        <w:t>Paul partage ensuite la propre vie et le ministère de Paul comme un exemple pour Timothée. Dieu a choisi Paul pour être un prédicateur, un apôtre et un enseignant de la bonne nouvelle. Paul est en prison parce que Paul a prêché et enseigné le message de la bonne nouvelle. Paul n'a pas honte, cependant, parce que Paul connaît et fait confiance à Jésus. Paul sait que Jésus protégera le message de la bonne nouvelle.</w:t>
      </w:r>
    </w:p>
    <w:p>
      <w:pPr/>
      <w:r>
        <w:rPr>
          <w:lang w:val="fr_FR" w:bidi="fr_FR"/>
        </w:rPr>
      </w:r>
      <w:r>
        <w:rPr>
          <w:lang w:val="fr_FR" w:bidi="fr_FR"/>
        </w:rPr>
        <w:t>Arrêtez la représentation. Demandez à la personne qui joue Paul : « Que ressentez-vous en ce moment même ? La personne pourrait répondre :</w:t>
      </w:r>
    </w:p>
    <w:p>
      <w:pPr>
        <w:pStyle w:val="ListBullet"/>
        <w:spacing w:line="240" w:lineRule="auto"/>
        <w:ind w:left="720"/>
      </w:pPr>
      <w:r>
        <w:rPr>
          <w:lang w:val="fr_FR" w:bidi="fr_FR"/>
        </w:rPr>
      </w:r>
      <w:r>
        <w:rPr>
          <w:lang w:val="fr_FR" w:bidi="fr_FR"/>
        </w:rPr>
        <w:t>Je suis si heureux de connaître Jésus, même si je souffre en prison ; ou</w:t>
      </w:r>
    </w:p>
    <w:p>
      <w:pPr>
        <w:pStyle w:val="ListBullet"/>
        <w:spacing w:line="240" w:lineRule="auto"/>
        <w:ind w:left="720"/>
      </w:pPr>
      <w:r>
        <w:rPr>
          <w:lang w:val="fr_FR" w:bidi="fr_FR"/>
        </w:rPr>
      </w:r>
      <w:r>
        <w:rPr>
          <w:lang w:val="fr_FR" w:bidi="fr_FR"/>
        </w:rPr>
        <w:t>C'est un honneur de souffrir pour la bonne nouvelle, parce que Jésus a souffert aussi pour la bonne nouvelle.</w:t>
      </w:r>
    </w:p>
    <w:p>
      <w:pPr/>
      <w:r>
        <w:rPr>
          <w:lang w:val="fr_FR" w:bidi="fr_FR"/>
        </w:rPr>
      </w:r>
      <w:r>
        <w:rPr>
          <w:lang w:val="fr_FR" w:bidi="fr_FR"/>
        </w:rPr>
        <w:t>Continuez la représentation.</w:t>
      </w:r>
    </w:p>
    <w:p>
      <w:pPr/>
      <w:r>
        <w:rPr>
          <w:lang w:val="fr_FR" w:bidi="fr_FR"/>
        </w:rPr>
      </w:r>
      <w:r>
        <w:rPr>
          <w:lang w:val="fr_FR" w:bidi="fr_FR"/>
        </w:rPr>
        <w:t>Paul dit ensuite à Timothée de continuer à garder le même message que Paul a enseigné à Timothée. Alors que Timothée fait cela, Timothée devrait continuer à faire confiance à Christ et aimer les autres. Timothée doit protéger soigneusement le message de la bonne nouvelle avec l'aide du Saint-Esprit.</w:t>
      </w:r>
    </w:p>
    <w:p>
      <w:pPr/>
      <w:r>
        <w:rPr>
          <w:lang w:val="fr_FR" w:bidi="fr_FR"/>
        </w:rPr>
      </w:r>
      <w:r>
        <w:rPr>
          <w:lang w:val="fr_FR" w:bidi="fr_FR"/>
        </w:rPr>
        <w:t>Arrêtez la représentation. Demandez à la personne qui joue Timothée : « Que ressentez-vous ou à quoi pensez-vous ? » La personne pourrait répondre :</w:t>
      </w:r>
    </w:p>
    <w:p>
      <w:pPr>
        <w:pStyle w:val="ListBullet"/>
        <w:spacing w:line="240" w:lineRule="auto"/>
        <w:ind w:left="720"/>
      </w:pPr>
      <w:r>
        <w:rPr>
          <w:lang w:val="fr_FR" w:bidi="fr_FR"/>
        </w:rPr>
      </w:r>
      <w:r>
        <w:rPr>
          <w:lang w:val="fr_FR" w:bidi="fr_FR"/>
        </w:rPr>
        <w:t>Je suis encouragé de savoir que le Saint-Esprit m'aidera à servir Dieu fidèlement ; ou</w:t>
      </w:r>
    </w:p>
    <w:p>
      <w:pPr>
        <w:pStyle w:val="ListBullet"/>
        <w:spacing w:line="240" w:lineRule="auto"/>
        <w:ind w:left="720"/>
      </w:pPr>
      <w:r>
        <w:rPr>
          <w:lang w:val="fr_FR" w:bidi="fr_FR"/>
        </w:rPr>
      </w:r>
      <w:r>
        <w:rPr>
          <w:lang w:val="fr_FR" w:bidi="fr_FR"/>
        </w:rPr>
        <w:t>Je me sens reconnaissant que Paul ait été mon enseignant.</w:t>
      </w:r>
      <w:r>
        <w:rPr>
          <w:lang w:val="fr_FR" w:bidi="fr_FR"/>
        </w:rPr>
      </w:r>
    </w:p>
    <w:p>
      <w:pPr>
        <w:pStyle w:val="Heading3"/>
      </w:pPr>
      <w:r>
        <w:rPr>
          <w:lang w:val="fr_FR" w:bidi="fr_FR"/>
        </w:rPr>
        <w:t>Combler les Lacunes</w:t>
      </w:r>
    </w:p>
    <w:p>
      <w:pPr/>
      <w:r>
        <w:rPr>
          <w:lang w:val="fr_FR" w:bidi="fr_FR"/>
        </w:rPr>
      </w:r>
      <w:r>
        <w:rPr>
          <w:lang w:val="fr_FR" w:bidi="fr_FR"/>
        </w:rPr>
        <w:t>Écoutez la version audio de 2 Timothée 1.6–14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rappelle à Timothée d'utiliser le don que Dieu a donné à </w:t>
      </w:r>
      <w:r>
        <w:rPr>
          <w:b/>
          <w:lang w:val="fr_FR" w:bidi="fr_FR"/>
        </w:rPr>
        <w:t>Timothée</w:t>
      </w:r>
      <w:r>
        <w:rPr>
          <w:lang w:val="fr_FR" w:bidi="fr_FR"/>
        </w:rPr>
        <w:t>. Ce don peut être un don spirituel ou une capacité spéciale que Dieu a donnée à Timothée. Ce don pourrait être la capacité de servir en tant que responsable.</w:t>
      </w:r>
    </w:p>
    <w:p>
      <w:pPr/>
      <w:r>
        <w:rPr>
          <w:lang w:val="fr_FR" w:bidi="fr_FR"/>
        </w:rPr>
      </w:r>
      <w:r>
        <w:rPr>
          <w:lang w:val="fr_FR" w:bidi="fr_FR"/>
        </w:rPr>
        <w:t>Arrêtez-vous ici et discutez en groupe du mots ou de l'expression que vous utiliserez pour don, c'est-à-dire la capacité spéciale que Dieu a donnée à Timothée. Cherchez don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Paul parle de l'</w:t>
      </w:r>
      <w:r>
        <w:rPr>
          <w:b/>
          <w:lang w:val="fr_FR" w:bidi="fr_FR"/>
        </w:rPr>
        <w:t>esprit</w:t>
      </w:r>
      <w:r>
        <w:rPr>
          <w:lang w:val="fr_FR" w:bidi="fr_FR"/>
        </w:rPr>
        <w:t xml:space="preserve"> que Dieu a donné aux croyants. Cet esprit pourrait être le Saint-Esprit ou l'esprit d'une personne. Dieu a créé les êtres humains avec un corps. Nous pouvons voir et toucher notre propre corps et celui d'autres personnes. Cependant, Dieu a aussi créé les êtres humains avec des pensées, des sentiments et des désirs. Nous ne pouvons pas voir cette partie d'une autre personne, mais nous savons qu'elle existe. Cette partie invisible d'une personne dans la Bible est souvent appelée un esprit. Quand la Bible utilise le mot « esprit », elle met l'accent sur la relation d'une personne avec Dieu. Quand on prie, notre esprit parle à Dieu. Quand quelqu'un qui croit en Jésus meurt, son esprit continue de vivre avec Dieu.</w:t>
      </w:r>
    </w:p>
    <w:p>
      <w:pPr/>
      <w:r>
        <w:rPr>
          <w:lang w:val="fr_FR" w:bidi="fr_FR"/>
        </w:rPr>
      </w:r>
      <w:r>
        <w:rPr>
          <w:lang w:val="fr_FR" w:bidi="fr_FR"/>
        </w:rPr>
        <w:t xml:space="preserve">Le </w:t>
      </w:r>
      <w:r>
        <w:rPr>
          <w:b/>
          <w:lang w:val="fr_FR" w:bidi="fr_FR"/>
        </w:rPr>
        <w:t>Saint-Esprit</w:t>
      </w:r>
      <w:r>
        <w:rPr>
          <w:lang w:val="fr_FR" w:bidi="fr_FR"/>
        </w:rPr>
        <w:t xml:space="preserve"> est l'Esprit de Dieu. Parfois, la Bible appelle cela simplement l'Esprit. C'est le Saint-Esprit qui permet aux gens de devenir des disciples de Jésus. Quand les gens commencent à suivre Jésus, le Saint-Esprit travaille dans les cœurs de ces personnes pour les aider à se comporter de plus en plus comme Jésus, pour les rendre de plus en plus saints. Le Saint-Esprit n'est pas seulement une puissance, mais est aussi une personne elle-même. À la fin de ce passage, Paul dit que le Saint-Esprit aide les croyants et vit avec les croyants.</w:t>
      </w:r>
    </w:p>
    <w:p>
      <w:pPr/>
      <w:r>
        <w:rPr>
          <w:lang w:val="fr_FR" w:bidi="fr_FR"/>
        </w:rPr>
      </w:r>
      <w:r>
        <w:rPr>
          <w:lang w:val="fr_FR" w:bidi="fr_FR"/>
        </w:rPr>
        <w:t>Arrêtez-vous ici et discutez en groupe du mot ou de l'expression que vous utiliserez pour « esprit » au début de ce passage et pour Saint-Esprit à la fin. Cherchez esprit et Saint-Esprit dans le Glossaire principal pour plus d'informations. Si vous avez déjà traduit ces mots dans un autre livre de la Bible, utilisez les mêmes mots ici. Mettez cet enregistrement en pause ici.</w:t>
      </w:r>
    </w:p>
    <w:p>
      <w:pPr/>
      <w:r>
        <w:rPr>
          <w:lang w:val="fr_FR" w:bidi="fr_FR"/>
        </w:rPr>
      </w:r>
      <w:r>
        <w:rPr>
          <w:lang w:val="fr_FR" w:bidi="fr_FR"/>
        </w:rPr>
        <w:t xml:space="preserve">Paul dit à Timothée de ne pas avoir honte du </w:t>
      </w:r>
      <w:r>
        <w:rPr>
          <w:b/>
          <w:lang w:val="fr_FR" w:bidi="fr_FR"/>
        </w:rPr>
        <w:t>témoignage</w:t>
      </w:r>
      <w:r>
        <w:rPr>
          <w:lang w:val="fr_FR" w:bidi="fr_FR"/>
        </w:rPr>
        <w:t xml:space="preserve"> du Seigneur, ou d'avoir honte de </w:t>
      </w:r>
      <w:r>
        <w:rPr>
          <w:b/>
          <w:lang w:val="fr_FR" w:bidi="fr_FR"/>
        </w:rPr>
        <w:t>témoigner</w:t>
      </w:r>
      <w:r>
        <w:rPr>
          <w:lang w:val="fr_FR" w:bidi="fr_FR"/>
        </w:rPr>
        <w:t xml:space="preserve"> du Seigneur. Quand quelqu'un donne un témoignage, cela signifie que la personne dit quelque chose que la personne sait être vraiment vrai. Une personne qui donne un témoignage est quelqu'un qui témoigne.</w:t>
      </w:r>
    </w:p>
    <w:p>
      <w:pPr/>
      <w:r>
        <w:rPr>
          <w:lang w:val="fr_FR" w:bidi="fr_FR"/>
        </w:rPr>
      </w:r>
      <w:r>
        <w:rPr>
          <w:lang w:val="fr_FR" w:bidi="fr_FR"/>
        </w:rPr>
        <w:t>Arrêtez-vous ici et discutez en groupe du mot ou de l'expression que vous utiliserez pour témoigner ou rendre témoignage. Cherchez témoignage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appelle Jésus « </w:t>
      </w:r>
      <w:r>
        <w:rPr>
          <w:b/>
          <w:lang w:val="fr_FR" w:bidi="fr_FR"/>
        </w:rPr>
        <w:t>Seigneur</w:t>
      </w:r>
      <w:r>
        <w:rPr>
          <w:lang w:val="fr_FR" w:bidi="fr_FR"/>
        </w:rPr>
        <w:t xml:space="preserve"> ». Un seigneur est un maître sur les autres personnes, qui a une pleine autorité. Les gens utilisaient donc ce mot pour Dieu, parce que Dieu a autorité sur le monde entier. Paul appelle souvent Jésus Seigneur pour rappeler aux gens que Jésus est Dieu aussi. Pour plus d'informations sur le mot Seigneur, consultez le glossaire principal. Utilisez le même mot ou la même expression pour Seigneur que vous avez utilisé dans les passages précédents. </w:t>
      </w:r>
    </w:p>
    <w:p>
      <w:pPr/>
      <w:r>
        <w:rPr>
          <w:lang w:val="fr_FR" w:bidi="fr_FR"/>
        </w:rPr>
      </w:r>
      <w:r>
        <w:rPr>
          <w:lang w:val="fr_FR" w:bidi="fr_FR"/>
        </w:rPr>
        <w:t>Paul demande à Timothée d'être prêt à souffrir pour l'</w:t>
      </w:r>
      <w:r>
        <w:rPr>
          <w:b/>
          <w:lang w:val="fr_FR" w:bidi="fr_FR"/>
        </w:rPr>
        <w:t>Évangile</w:t>
      </w:r>
      <w:r>
        <w:rPr>
          <w:lang w:val="fr_FR" w:bidi="fr_FR"/>
        </w:rPr>
        <w:t xml:space="preserve"> comme Paul souffre. Évangile signifie bonne nouvelle. La Bonne Nouvelle dans la Bible est que Dieu a pourvu un moyen de sauver les êtres humains. </w:t>
      </w:r>
    </w:p>
    <w:p>
      <w:pPr/>
      <w:r>
        <w:rPr>
          <w:lang w:val="fr_FR" w:bidi="fr_FR"/>
        </w:rPr>
      </w:r>
      <w:r>
        <w:rPr>
          <w:lang w:val="fr_FR" w:bidi="fr_FR"/>
        </w:rPr>
        <w:t>Arrêtez-vous ici et discutez en groupe du mot ou de l'expression que vous utiliserez pour Évangile. Cherchez Évangile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Dieu appelle ou choisit les croyants pour vivre une vie </w:t>
      </w:r>
      <w:r>
        <w:rPr>
          <w:b/>
          <w:lang w:val="fr_FR" w:bidi="fr_FR"/>
        </w:rPr>
        <w:t>sainte</w:t>
      </w:r>
      <w:r>
        <w:rPr>
          <w:lang w:val="fr_FR" w:bidi="fr_FR"/>
        </w:rPr>
        <w:t>. Tout lieu, toute personne ou tout objet qui est consacré ou mis à part pour lui est appelé « saint ». Cela signifie que l'objet ou la personne est mis à part pour les fins spéciales de Dieu. Quand les gens commencent à croire en Jésus et qu'ils reçoivent le Saint-Esprit, ils deviennent saints eux aussi. Le Saint-Esprit travaille dans le cœur d'un croyant pour changer ce croyant pour qu'il devienne de plus en plus semblable à Jésus, pour le rendre de plus en plus saint ou mis à part pour les fins spéciales de Dieu.</w:t>
      </w:r>
    </w:p>
    <w:p>
      <w:pPr/>
      <w:r>
        <w:rPr>
          <w:lang w:val="fr_FR" w:bidi="fr_FR"/>
        </w:rPr>
      </w:r>
      <w:r>
        <w:rPr>
          <w:lang w:val="fr_FR" w:bidi="fr_FR"/>
        </w:rPr>
        <w:t>Arrêtez-vous ici et discutez en groupe du mot ou de l'expression que vous utiliserez pour saint. Cherchez saint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Dieu sauve les gens à cause de la </w:t>
      </w:r>
      <w:r>
        <w:rPr>
          <w:b/>
          <w:lang w:val="fr_FR" w:bidi="fr_FR"/>
        </w:rPr>
        <w:t>grâce</w:t>
      </w:r>
      <w:r>
        <w:rPr>
          <w:lang w:val="fr_FR" w:bidi="fr_FR"/>
        </w:rPr>
        <w:t xml:space="preserve"> de Dieu. Quand quelqu'un nous montre de la grâce, cette personne fait quelque chose de bon pour nous, ou elle nous donne quelque chose de bon que nous ne méritons pas. Dieu montre sa grâce aux gens parce que Dieu aime ces personnes. Dieu pardonne ces personnes pour leurs péchés et fait d'elles des enfants de Dieu, même si les gens ne le méritent pas. Pour plus d'informations sur la grâce, référez-vous au Glossaire principal. Utilisez le même mot ou la même expression pour grâce que dans les passages précédents.</w:t>
      </w:r>
    </w:p>
    <w:p>
      <w:pPr/>
      <w:r>
        <w:rPr>
          <w:lang w:val="fr_FR" w:bidi="fr_FR"/>
        </w:rPr>
      </w:r>
      <w:r>
        <w:rPr>
          <w:lang w:val="fr_FR" w:bidi="fr_FR"/>
        </w:rPr>
        <w:t xml:space="preserve">Dieu donne aux gens sa grâce à travers notre </w:t>
      </w:r>
      <w:r>
        <w:rPr>
          <w:b/>
          <w:lang w:val="fr_FR" w:bidi="fr_FR"/>
        </w:rPr>
        <w:t>Sauveur</w:t>
      </w:r>
      <w:r>
        <w:rPr>
          <w:lang w:val="fr_FR" w:bidi="fr_FR"/>
        </w:rPr>
        <w:t>, Christ Jésus. Un Sauveur est quelqu'un qui sauve les gens d'une situation difficile ou dangereuse. Dieu a sauvé les gens quand Dieu a envoyé son fils Jésus dans le monde.</w:t>
      </w:r>
    </w:p>
    <w:p>
      <w:pPr/>
      <w:r>
        <w:rPr>
          <w:lang w:val="fr_FR" w:bidi="fr_FR"/>
        </w:rPr>
      </w:r>
      <w:r>
        <w:rPr>
          <w:lang w:val="fr_FR" w:bidi="fr_FR"/>
        </w:rPr>
        <w:t>Arrêtez-vous ici et discutez en groupe du mot ou de l'expression que vous utiliserez pour Sauveur. Cherchez Sauveur dans le Glossaire principal pour plus d'informations. Si vous avez déjà traduit ce mot dans un autre livre de la Bible, utilisez le même mot ici. Mettez cet enregistrement en pause ici.</w:t>
      </w:r>
    </w:p>
    <w:p>
      <w:pPr/>
      <w:r>
        <w:rPr>
          <w:lang w:val="fr_FR" w:bidi="fr_FR"/>
        </w:rPr>
      </w:r>
      <w:r>
        <w:rPr>
          <w:b/>
          <w:lang w:val="fr_FR" w:bidi="fr_FR"/>
        </w:rPr>
        <w:t>Christ</w:t>
      </w:r>
      <w:r>
        <w:rPr>
          <w:lang w:val="fr_FR" w:bidi="fr_FR"/>
        </w:rPr>
        <w:t xml:space="preserve"> est un titre pour Jésus qui rappelle aux croyants que Jésus est le Messie, c'est-à-dire le Sauveur et le roi que Dieu a choisi pour venir et sauver les gens. Pour plus d'informations sur Christ, référez-vous au Glossaire principal. Utilisez le même mot ou la même expression pour Christ que dans les passages précédents.</w:t>
      </w:r>
    </w:p>
    <w:p>
      <w:pPr/>
      <w:r>
        <w:rPr>
          <w:lang w:val="fr_FR" w:bidi="fr_FR"/>
        </w:rPr>
      </w:r>
      <w:r>
        <w:rPr>
          <w:lang w:val="fr_FR" w:bidi="fr_FR"/>
        </w:rPr>
        <w:t xml:space="preserve">Paul révèle comment les gens peuvent avoir </w:t>
      </w:r>
      <w:r>
        <w:rPr>
          <w:b/>
          <w:lang w:val="fr_FR" w:bidi="fr_FR"/>
        </w:rPr>
        <w:t>l'immortalité</w:t>
      </w:r>
      <w:r>
        <w:rPr>
          <w:lang w:val="fr_FR" w:bidi="fr_FR"/>
        </w:rPr>
        <w:t xml:space="preserve"> ou </w:t>
      </w:r>
      <w:r>
        <w:rPr>
          <w:b/>
          <w:lang w:val="fr_FR" w:bidi="fr_FR"/>
        </w:rPr>
        <w:t>la vie éternelle</w:t>
      </w:r>
      <w:r>
        <w:rPr>
          <w:lang w:val="fr_FR" w:bidi="fr_FR"/>
        </w:rPr>
        <w:t xml:space="preserve"> pour toujours avec Dieu. La vie éternelle ne se terminera jamais. La vie éternelle est le don que Dieu donne aux enfants de Dieu s'ils croient en Dieu. Cela commence maintenant pour les croyants, et cela nous change et rend possible pour nous de vivre dans une relation étroite avec Dieu. </w:t>
      </w:r>
    </w:p>
    <w:p>
      <w:pPr/>
      <w:r>
        <w:rPr>
          <w:lang w:val="fr_FR" w:bidi="fr_FR"/>
        </w:rPr>
      </w:r>
      <w:r>
        <w:rPr>
          <w:lang w:val="fr_FR" w:bidi="fr_FR"/>
        </w:rPr>
        <w:t>Arrêtez-vous ici et discutez en groupe du mot ou de l'expression que vous utiliserez pour vie éternelle. Cherchez le mot vie éternelle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Jésus a </w:t>
      </w:r>
      <w:r>
        <w:rPr>
          <w:b/>
          <w:lang w:val="fr_FR" w:bidi="fr_FR"/>
        </w:rPr>
        <w:t>nommé</w:t>
      </w:r>
      <w:r>
        <w:rPr>
          <w:lang w:val="fr_FR" w:bidi="fr_FR"/>
        </w:rPr>
        <w:t xml:space="preserve"> Paul pour être un héraut, un apôtre et un enseignant. Nommer signifie assigner un travail ou un rôle à quelqu'un et donner à cette personne l'autorité d'agir d'une certaine manière.</w:t>
      </w:r>
    </w:p>
    <w:p>
      <w:pPr/>
      <w:r>
        <w:rPr>
          <w:lang w:val="fr_FR" w:bidi="fr_FR"/>
        </w:rPr>
      </w:r>
      <w:r>
        <w:rPr>
          <w:lang w:val="fr_FR" w:bidi="fr_FR"/>
        </w:rPr>
        <w:t>Arrêtez-vous ici et discutez en groupe du mot ou de l'expression que vous utiliserez pour nommer. Si vous avez déjà traduit ce mot dans un autre livre de la Bible, utilisez le même mot ici. Mettez cet enregistrement en pause ici.</w:t>
      </w:r>
    </w:p>
    <w:p>
      <w:pPr/>
      <w:r>
        <w:rPr>
          <w:lang w:val="fr_FR" w:bidi="fr_FR"/>
        </w:rPr>
      </w:r>
      <w:r>
        <w:rPr>
          <w:lang w:val="fr_FR" w:bidi="fr_FR"/>
        </w:rPr>
        <w:t xml:space="preserve">Un </w:t>
      </w:r>
      <w:r>
        <w:rPr>
          <w:b/>
          <w:lang w:val="fr_FR" w:bidi="fr_FR"/>
        </w:rPr>
        <w:t>héraut</w:t>
      </w:r>
      <w:r>
        <w:rPr>
          <w:lang w:val="fr_FR" w:bidi="fr_FR"/>
        </w:rPr>
        <w:t xml:space="preserve"> ou un prédicateur est une personne qu'un roi ou un autre responsable important a envoyée pour dire un message publiquement.</w:t>
      </w:r>
    </w:p>
    <w:p>
      <w:pPr/>
      <w:r>
        <w:rPr>
          <w:lang w:val="fr_FR" w:bidi="fr_FR"/>
        </w:rPr>
      </w:r>
      <w:r>
        <w:rPr>
          <w:lang w:val="fr_FR" w:bidi="fr_FR"/>
        </w:rPr>
        <w:t>Arrêtez-vous ici et discutez en groupe de la façon dont vous décrirez Paul comme un prédicateur ou un héraut. Mettez cet enregistrement en pause ici.</w:t>
      </w:r>
    </w:p>
    <w:p>
      <w:pPr/>
      <w:r>
        <w:rPr>
          <w:lang w:val="fr_FR" w:bidi="fr_FR"/>
        </w:rPr>
      </w:r>
      <w:r>
        <w:rPr>
          <w:lang w:val="fr_FR" w:bidi="fr_FR"/>
        </w:rPr>
        <w:t xml:space="preserve">Un </w:t>
      </w:r>
      <w:r>
        <w:rPr>
          <w:b/>
          <w:lang w:val="fr_FR" w:bidi="fr_FR"/>
        </w:rPr>
        <w:t>apôtre</w:t>
      </w:r>
      <w:r>
        <w:rPr>
          <w:lang w:val="fr_FR" w:bidi="fr_FR"/>
        </w:rPr>
        <w:t xml:space="preserve"> est quelqu'un qui a reçu une autorité spéciale de la part de Jésus pour parler au nom de Jésus. Les apôtres disent aux gens que Jésus est vraiment ressuscité d'entre les morts, ils prêchent l'Évangile à tous les peuples, et ils ont autorité dans l'Église. Pour plus d'informations sur le mot apôtre, référez-vous au Glossaire principal. Utilisez le même mot ou la même expression pour apôtre que dans les passages précédents.</w:t>
      </w:r>
    </w:p>
    <w:p>
      <w:pPr/>
      <w:r>
        <w:rPr>
          <w:lang w:val="fr_FR" w:bidi="fr_FR"/>
        </w:rPr>
      </w:r>
      <w:r>
        <w:rPr>
          <w:lang w:val="fr_FR" w:bidi="fr_FR"/>
        </w:rPr>
        <w:t xml:space="preserve">Paul exhorte Timothée à continuer d'avoir </w:t>
      </w:r>
      <w:r>
        <w:rPr>
          <w:b/>
          <w:lang w:val="fr_FR" w:bidi="fr_FR"/>
        </w:rPr>
        <w:t>foi</w:t>
      </w:r>
      <w:r>
        <w:rPr>
          <w:lang w:val="fr_FR" w:bidi="fr_FR"/>
        </w:rPr>
        <w:t xml:space="preserve"> en Jésus. Avoir foi signifie compter sur quelqu'un, faire confiance et croire que ce que cette personne dit est vrai. Ici, cette foi précise est la façon dont les gens croient en Jésus. Cette personne croit que Jésus est le fils de Dieu et fait confiance au fait que Jésus est mort pour ses péchés et que Dieu les a pardonnés et acceptés. Pour plus d'informations sur la foi, référez-vous au Glossaire principal. Utilisez le même mot ou la même expression pour foi que dans les passages précédents.</w:t>
      </w:r>
    </w:p>
    <w:p>
      <w:pPr/>
      <w:r>
        <w:rPr>
          <w:lang w:val="fr_FR" w:bidi="fr_FR"/>
        </w:rPr>
      </w:r>
      <w:r>
        <w:rPr>
          <w:lang w:val="fr_FR" w:bidi="fr_FR"/>
        </w:rPr>
        <w:t xml:space="preserve">Paul parle de la façon dont Dieu gardera le message de l'Évangile jusqu'à </w:t>
      </w:r>
      <w:r>
        <w:rPr>
          <w:b/>
          <w:lang w:val="fr_FR" w:bidi="fr_FR"/>
        </w:rPr>
        <w:t>ce jour</w:t>
      </w:r>
      <w:r>
        <w:rPr>
          <w:lang w:val="fr_FR" w:bidi="fr_FR"/>
        </w:rPr>
        <w:t>-là. Cela fait référence au dernier jour où Jésus reviendra sur la terre pour récompenser et juger les gens.</w:t>
      </w:r>
    </w:p>
    <w:p>
      <w:pPr/>
      <w:r>
        <w:rPr>
          <w:lang w:val="fr_FR" w:bidi="fr_FR"/>
        </w:rPr>
      </w:r>
      <w:r>
        <w:rPr>
          <w:lang w:val="fr_FR" w:bidi="fr_FR"/>
        </w:rPr>
        <w:t>Arrêtez-vous ici et discutez en groupe de la façon dont vous décrirez l'idée de « ce jour-là ». Si vous avez déjà traduit cette idée dans un autre livre de la Bible, utilisez des mots ou des expressions similaires que vous y avez utilisés.</w:t>
      </w:r>
      <w:r>
        <w:rPr>
          <w:lang w:val="fr_FR" w:bidi="fr_FR"/>
        </w:rPr>
      </w:r>
    </w:p>
    <w:p>
      <w:pPr>
        <w:pStyle w:val="Heading3"/>
      </w:pPr>
      <w:r>
        <w:rPr>
          <w:lang w:val="fr_FR" w:bidi="fr_FR"/>
        </w:rPr>
        <w:t>Prêcher la Parole</w:t>
      </w:r>
    </w:p>
    <w:p>
      <w:pPr/>
      <w:r>
        <w:rPr>
          <w:lang w:val="fr_FR" w:bidi="fr_FR"/>
        </w:rPr>
      </w:r>
      <w:r>
        <w:rPr>
          <w:lang w:val="fr_FR" w:bidi="fr_FR"/>
        </w:rPr>
        <w:t>Écoutez la version audio de 2 Timothée 1.6–14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2 Timothée 1:15–18</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2 Timothée 1.15–18. Laissez entrer la parole de Dieu dans vos cœurs.</w:t>
      </w:r>
    </w:p>
    <w:p>
      <w:pPr/>
      <w:r>
        <w:rPr>
          <w:lang w:val="fr_FR" w:bidi="fr_FR"/>
        </w:rPr>
      </w:r>
      <w:r>
        <w:rPr>
          <w:lang w:val="fr_FR" w:bidi="fr_FR"/>
        </w:rPr>
        <w:t xml:space="preserve">Écoutez l'enregistrement de 2 Timothée 1.15–18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2 Timothée 1.15–18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Vous vous souviendrez de comment Paul a dit à Timothée de ne pas avoir honte du message concernant Christ, ni d'avoir honte de Paul, qui était en prison. Dans ce passage, Paul donne à Timothée des exemples de la façon dont différentes personnes ont réagi au fait que Paul est en prison. Paul décrit d'abord les personnes qui avaient honte de Paul, en particulier Phygelle et Hermogène. Paul décrit ensuite un croyant fort qui n'avait pas honte de Paul, Onésiphore.</w:t>
      </w:r>
    </w:p>
    <w:p>
      <w:pPr/>
      <w:r>
        <w:rPr>
          <w:lang w:val="fr_FR" w:bidi="fr_FR"/>
        </w:rPr>
      </w:r>
      <w:r>
        <w:rPr>
          <w:lang w:val="fr_FR" w:bidi="fr_FR"/>
        </w:rPr>
        <w:t>Paul donne d'abord le mauvais exemple. Paul dit que tout le monde en Asie avait abandonné Paul, y compris Phygelle et Hermogène. À cette époque, l'Asie était une grande province de l'Empire romain. L'Asie était située dans la partie ouest du pays moderne de la Turquie. La ville la plus importante dans la province de l'Asie était Éphèse. Comme vous vous en souviendrez, Paul avait travaillé longtemps pour édifier l'Église à Éphèse.</w:t>
      </w:r>
    </w:p>
    <w:p>
      <w:pPr/>
      <w:r>
        <w:rPr>
          <w:lang w:val="fr_FR" w:bidi="fr_FR"/>
        </w:rPr>
      </w:r>
      <w:r>
        <w:rPr>
          <w:lang w:val="fr_FR" w:bidi="fr_FR"/>
        </w:rPr>
        <w:t>Paul dit que toutes ces personnes en Asie s'étaient détournées de Paul. Peut-être que ces personnes s'étaient détournées du message chrétien. Ces personnes se sont détournées de Paul. Ces personnes ont probablement déserté Paul parce que Paul avait été arrêté et était devenu un criminel public, et ces personnes avaient eu peur ou honte d'être toujours associées à Paul. Phygelle et Hermogène faisaient partie de ce groupe de ressortissants d'Asie qui se sont séparés de Paul. Timothée savait qui étaient Phygelle et Hermogène, mais nous ne le savons pas. Lorsque Phygelle et Hermogène ont choisi de se séparer de Paul, cela a dû beaucoup blesser Paul. Paul dit que « tous ceux qui sont en Asie » ont déserté Paul. Paul exprime des sentiments forts ici. Paul exagère peut-être. Nous savons que Timothée et Onésiphore, par exemple, n'ont pas déserté Paul.</w:t>
      </w:r>
    </w:p>
    <w:p>
      <w:pPr/>
      <w:r>
        <w:rPr>
          <w:lang w:val="fr_FR" w:bidi="fr_FR"/>
        </w:rPr>
      </w:r>
      <w:r>
        <w:rPr>
          <w:lang w:val="fr_FR" w:bidi="fr_FR"/>
        </w:rPr>
        <w:t>Arrêtez-vous ici et discutez en groupe d'un moment où quelqu'un proche de vous vous a déserté ou vous a laissé tomber quand vous étiez dans le besoin. Ne partagez pas si le souvenir est trop douloureux ou inapproprié pour être mentionné au groupe. Mettez cet enregistrement en pause ici.</w:t>
      </w:r>
    </w:p>
    <w:p>
      <w:pPr/>
      <w:r>
        <w:rPr>
          <w:lang w:val="fr_FR" w:bidi="fr_FR"/>
        </w:rPr>
      </w:r>
      <w:r>
        <w:rPr>
          <w:lang w:val="fr_FR" w:bidi="fr_FR"/>
        </w:rPr>
        <w:t>Paul ne veut pas que Timothée déserte Paul comme l'ont fait Phygelle et Hermogène. Paul donne maintenant à Timothée un exemple positif à travers Onésiphore. Paul est si reconnaissant pour Onésiphore que Paul prie une bénédiction sur Onésiphore à deux reprises. Paul commence avec une courte prière pour demander la miséricorde envers la maisonnée d'Onésiphore. L'idée semble être la suivante : « Que Dieu ait miséricorde de la maisonnée d'Onésiphore de la même manière qu'Onésiphore a eu miséricorde de moi ». Paul demande à Dieu de montrer de la bonté et de la compassion envers la maisonnée d'Onésiphore de la même manière qu'Onésiphore avait de la compassion pour Paul. Onésiphore a « rafraîchi » Paul plusieurs fois. Onésiphore a certainement visité Paul en prison, et peut-être qu'Onésiphore a fourni de la nourriture ou d'autres choses dont Paul avait besoin. Dans la culture romaine, les amis et la famille des prisonniers étaient souvent responsables de fournir de la nourriture et d'autres choses nécessaires pour un prisonnier comme Paul.</w:t>
      </w:r>
    </w:p>
    <w:p>
      <w:pPr/>
      <w:r>
        <w:rPr>
          <w:lang w:val="fr_FR" w:bidi="fr_FR"/>
        </w:rPr>
      </w:r>
      <w:r>
        <w:rPr>
          <w:lang w:val="fr_FR" w:bidi="fr_FR"/>
        </w:rPr>
        <w:t>Arrêtez-vous ici et discutez en groupe de la façon dont les prisonniers reçoivent leur nourriture dans votre pays. Mettez cet enregistrement en pause ici.</w:t>
      </w:r>
    </w:p>
    <w:p>
      <w:pPr/>
      <w:r>
        <w:rPr>
          <w:lang w:val="fr_FR" w:bidi="fr_FR"/>
        </w:rPr>
      </w:r>
      <w:r>
        <w:rPr>
          <w:lang w:val="fr_FR" w:bidi="fr_FR"/>
        </w:rPr>
        <w:t>Ensuite, Paul loue Onésiphore de ne pas avoir honte des chaînes de Paul. C'est exactement ce que Paul a demandé à Timothée de faire plus tôt dans cette lettre : ne pas avoir honte de Paul, qui était en prison. Bien que Phygelle et Hermogène aient eu honte de Paul, Onésiphore était prêt à être identifié avec Paul en prison, même si cela pouvait être dangereux pour Onésiphore. Onésiphore a réalisé que Paul était enchaîné et en prison parce que Paul proclamait Jésus-Christ fidèlement. Onésiphore a réalisé qu'il y avait toujours un risque quand nous nous levons publiquement pour Jésus.</w:t>
      </w:r>
    </w:p>
    <w:p>
      <w:pPr/>
      <w:r>
        <w:rPr>
          <w:lang w:val="fr_FR" w:bidi="fr_FR"/>
        </w:rPr>
      </w:r>
      <w:r>
        <w:rPr>
          <w:lang w:val="fr_FR" w:bidi="fr_FR"/>
        </w:rPr>
        <w:t>Arrêtez-vous ici et discutez de la façon dont les non-chrétiens peuvent faire pression ou persécuter les croyants chrétiens dans votre culture et votre pays. Mettez cet enregistrement en pause ici.</w:t>
      </w:r>
    </w:p>
    <w:p>
      <w:pPr/>
      <w:r>
        <w:rPr>
          <w:lang w:val="fr_FR" w:bidi="fr_FR"/>
        </w:rPr>
      </w:r>
      <w:r>
        <w:rPr>
          <w:lang w:val="fr_FR" w:bidi="fr_FR"/>
        </w:rPr>
        <w:t>Un excellent exemple de ce qu'Onésiphore a fait pour Paul est que quand Onésiphore est arrivé à Rome, Onésiphore a cherché Paul très attentivement jusqu'à ce qu'il trouve Paul. Rome est la capitale de l'Empire romain tout entier et la ville la plus importante à l'époque de Paul. À la fin du livre des Actes, Paul était assigné à résidence à Rome. Il aurait donc été facile de trouver Paul à cette époque. Mais puisqu'il était difficile pour Onésiphore de trouver Paul, la plupart des enseignants pensent que Paul écrit 2 Timothée après les événements dans Actes et que Paul est maintenant dans une prison séparée.</w:t>
      </w:r>
    </w:p>
    <w:p>
      <w:pPr/>
      <w:r>
        <w:rPr>
          <w:lang w:val="fr_FR" w:bidi="fr_FR"/>
        </w:rPr>
      </w:r>
      <w:r>
        <w:rPr>
          <w:lang w:val="fr_FR" w:bidi="fr_FR"/>
        </w:rPr>
        <w:t>Arrêtez-vous ici et regardez une carte qui montre où se trouve Rome dans le pays actuel de l'Italie. Notez à quel point cela se trouve loin d'Éphèse, d'où Onésiphore était venu et où se trouvait Timothée. Mettez cet enregistrement en pause ici.</w:t>
      </w:r>
    </w:p>
    <w:p>
      <w:pPr/>
      <w:r>
        <w:rPr>
          <w:lang w:val="fr_FR" w:bidi="fr_FR"/>
        </w:rPr>
      </w:r>
      <w:r>
        <w:rPr>
          <w:lang w:val="fr_FR" w:bidi="fr_FR"/>
        </w:rPr>
        <w:t>Alors que Paul pense à la façon dont Onésiphore a servi Paul avec amour, Paul est de nouveau mû pour prier une bénédiction sur Onésiphore. Tout comme Onésiphore avait de la miséricorde et a trouvé Paul, puisse Onésiphore trouver la miséricorde de la part de Jésus dans le grand jour final du jugement. Dans le passage précédent, Paul a utilisé la même expression « ce jour-là » pour faire référence au jour à la fin de l'histoire où Jésus reviendra pour juger tous les peuples. Nous aurons tous besoin de la miséricorde de la part de Jésus ce jour-là. Paul connaît l'enseignement de Jésus selon lequel ceux qui sont miséricordieux sont bénis parce qu'ils trouveront la miséricorde de la part de Dieu au dernier jour. Et Paul semble donc avoir confiance que Jésus, qui est miséricordieux, donnera la miséricorde à Onésiphore, qui est aussi miséricordieux.</w:t>
      </w:r>
    </w:p>
    <w:p>
      <w:pPr/>
      <w:r>
        <w:rPr>
          <w:lang w:val="fr_FR" w:bidi="fr_FR"/>
        </w:rPr>
      </w:r>
      <w:r>
        <w:rPr>
          <w:lang w:val="fr_FR" w:bidi="fr_FR"/>
        </w:rPr>
        <w:t>Paul rappelle à Timothée tout le service, c'est-à-dire le travail difficile, qu'Onésiphore faisait à Éphèse. Nous ne sommes pas exactement sûrs de ce qu'était ce service, mais Onésiphore avait clairement été actif dans le service de Paul et de l'assemblée chrétienne pendant longtemps avant qu'Onésiphore ne vienne à Rome et n'y aide Paul. Bien que nous ne puissions que deviner les détails, Timothée connaissait très bien les nombreuses façons et moments où Onésiphore avait servi la communauté chrétienne à Éphèse.</w:t>
      </w:r>
    </w:p>
    <w:p>
      <w:pPr/>
      <w:r>
        <w:rPr>
          <w:lang w:val="fr_FR" w:bidi="fr_FR"/>
        </w:rPr>
      </w:r>
      <w:r>
        <w:rPr>
          <w:lang w:val="fr_FR" w:bidi="fr_FR"/>
        </w:rPr>
        <w:t>Arrêtez-vous ici et discutez des nombreuses façons dont les chrétiens individuels peuvent servir la cause de Jésus et de l'Église dans votre village ou votre ville. Quels types de service d'autres personnes ont-elles faites pour vous et pour votre Église ? Mettez cet enregistrement en pause ici.</w:t>
      </w:r>
    </w:p>
    <w:p>
      <w:pPr/>
      <w:r>
        <w:rPr>
          <w:lang w:val="fr_FR" w:bidi="fr_FR"/>
        </w:rPr>
      </w:r>
      <w:r>
        <w:rPr>
          <w:lang w:val="fr_FR" w:bidi="fr_FR"/>
        </w:rPr>
        <w:t>Dans ce passage, Paul a fourni à Timothée un exemple négatif et positif de ce que signifie « ne pas avoir honte de Paul et de ses chaînes ». Phygelle et Hermogène ont échoué et se sont séparés de l'apôtre Paul dans sa prison. Mais Onésiphore a suivi courageusement le Seigneur et s'est identifié à Paul pendant que Paul était dans une prison romaine.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2 Timothée 1.15–18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donne un exemple négatif que Timothée devrait éviter. Phygelle, Hermogène et beaucoup d'autres personnes à Éphèse et dans la province d'Asie ont honte de Paul et se sont détournés de Paul.</w:t>
      </w:r>
    </w:p>
    <w:p>
      <w:pPr/>
      <w:r>
        <w:rPr>
          <w:lang w:val="fr_FR" w:bidi="fr_FR"/>
        </w:rPr>
      </w:r>
      <w:r>
        <w:rPr>
          <w:b/>
          <w:lang w:val="fr_FR" w:bidi="fr_FR"/>
        </w:rPr>
        <w:t>Dans la deuxième partie :</w:t>
      </w:r>
      <w:r>
        <w:rPr>
          <w:lang w:val="fr_FR" w:bidi="fr_FR"/>
        </w:rPr>
        <w:t xml:space="preserve"> Paul donne un exemple positif que Timothée devrait suivre. Onésiphore n'a pas eu honte de Paul, mais est venu vers Paul et a aidé Paul. Paul énumère les bonnes choses qu'Onésiphore a faites, et Paul prie une bénédiction sur Onésiphore et la maisonnée d'Onésiphore.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 qui écoute ces paroles</w:t>
      </w:r>
    </w:p>
    <w:p>
      <w:pPr>
        <w:pStyle w:val="ListBullet"/>
        <w:spacing w:line="240" w:lineRule="auto"/>
        <w:ind w:left="720"/>
      </w:pPr>
      <w:r>
        <w:rPr>
          <w:lang w:val="fr_FR" w:bidi="fr_FR"/>
        </w:rPr>
      </w:r>
      <w:r>
        <w:rPr>
          <w:lang w:val="fr_FR" w:bidi="fr_FR"/>
        </w:rPr>
        <w:t>Phygelle et Hermogène</w:t>
      </w:r>
    </w:p>
    <w:p>
      <w:pPr>
        <w:pStyle w:val="ListBullet"/>
        <w:spacing w:line="240" w:lineRule="auto"/>
        <w:ind w:left="720"/>
      </w:pPr>
      <w:r>
        <w:rPr>
          <w:lang w:val="fr_FR" w:bidi="fr_FR"/>
        </w:rPr>
      </w:r>
      <w:r>
        <w:rPr>
          <w:lang w:val="fr_FR" w:bidi="fr_FR"/>
        </w:rPr>
        <w:t>Les autres personnes en Asie qui se sont détournées de Paul</w:t>
      </w:r>
    </w:p>
    <w:p>
      <w:pPr>
        <w:pStyle w:val="ListBullet"/>
        <w:spacing w:line="240" w:lineRule="auto"/>
        <w:ind w:left="720"/>
      </w:pPr>
      <w:r>
        <w:rPr>
          <w:lang w:val="fr_FR" w:bidi="fr_FR"/>
        </w:rPr>
      </w:r>
      <w:r>
        <w:rPr>
          <w:lang w:val="fr_FR" w:bidi="fr_FR"/>
        </w:rPr>
        <w:t>Onésiphore</w:t>
      </w:r>
    </w:p>
    <w:p>
      <w:pPr>
        <w:pStyle w:val="ListBullet"/>
        <w:spacing w:line="240" w:lineRule="auto"/>
        <w:ind w:left="720"/>
      </w:pPr>
      <w:r>
        <w:rPr>
          <w:lang w:val="fr_FR" w:bidi="fr_FR"/>
        </w:rPr>
      </w:r>
      <w:r>
        <w:rPr>
          <w:lang w:val="fr_FR" w:bidi="fr_FR"/>
        </w:rPr>
        <w:t>Et le Seigneur, probablement Christ Jésus</w:t>
      </w:r>
    </w:p>
    <w:p>
      <w:pPr/>
      <w:r>
        <w:rPr>
          <w:lang w:val="fr_FR" w:bidi="fr_FR"/>
        </w:rPr>
      </w:r>
      <w:r>
        <w:rPr>
          <w:lang w:val="fr_FR" w:bidi="fr_FR"/>
        </w:rPr>
        <w:t>En groupe, prêtez attention à ces parties du cadre du passage :</w:t>
      </w:r>
    </w:p>
    <w:p>
      <w:pPr/>
      <w:r>
        <w:rPr>
          <w:lang w:val="fr_FR" w:bidi="fr_FR"/>
        </w:rPr>
      </w:r>
      <w:r>
        <w:rPr>
          <w:lang w:val="fr_FR" w:bidi="fr_FR"/>
        </w:rPr>
        <w:t>Pendant que vous visualisez la première partie, imaginez Paul et tous ceux qui se sont détournés de Paul, y compris Phygelle, Hermogène et beaucoup d'autres. Imaginez qui auraient pu être Phygelle et Hermogène : ces hommes étaient probablement des responsables de l'Église, et peut-être que ces hommes étaient des amis proches de Paul. Plus ces hommes étaient proches de Paul, plus cela a dû être douloureux pour Paul quand ces hommes ont abandonné Paul.</w:t>
      </w:r>
    </w:p>
    <w:p>
      <w:pPr/>
      <w:r>
        <w:rPr>
          <w:lang w:val="fr_FR" w:bidi="fr_FR"/>
        </w:rPr>
      </w:r>
      <w:r>
        <w:rPr>
          <w:lang w:val="fr_FR" w:bidi="fr_FR"/>
        </w:rPr>
        <w:t>Arrêtez-vous ici et discutez de qui Phygelle et Hermogène auraient pu être. Mettez cet enregistrement en pause ici.</w:t>
      </w:r>
    </w:p>
    <w:p>
      <w:pPr/>
      <w:r>
        <w:rPr>
          <w:lang w:val="fr_FR" w:bidi="fr_FR"/>
        </w:rPr>
      </w:r>
      <w:r>
        <w:rPr>
          <w:lang w:val="fr_FR" w:bidi="fr_FR"/>
        </w:rPr>
        <w:t>Nous ne sommes pas sûrs exactement de ce qui s'est passé quand tous ces membres de l'Église d'Asie se sont détournés de Paul, mais nous pouvons l'imaginer. Les membres de l'Église se sont-ils détournés de la foi chrétienne ? Les membres de l'Église ont-ils disparu quand les gens ont arrêté Paul, comme l'ont fait les disciples de Jésus quand les gens ont arrêté Jésus ? Comment ces membres de l'Église ont-ils laissé Paul tomber ?</w:t>
      </w:r>
    </w:p>
    <w:p>
      <w:pPr/>
      <w:r>
        <w:rPr>
          <w:lang w:val="fr_FR" w:bidi="fr_FR"/>
        </w:rPr>
      </w:r>
      <w:r>
        <w:rPr>
          <w:lang w:val="fr_FR" w:bidi="fr_FR"/>
        </w:rPr>
        <w:t>Arrêtez-vous ici et discutez de ces questions : comment ces membres de l'Église d'Asie ont-ils déserté Paul ? Mettez cet enregistrement en pause ici.</w:t>
      </w:r>
    </w:p>
    <w:p>
      <w:pPr/>
      <w:r>
        <w:rPr>
          <w:lang w:val="fr_FR" w:bidi="fr_FR"/>
        </w:rPr>
      </w:r>
      <w:r>
        <w:rPr>
          <w:lang w:val="fr_FR" w:bidi="fr_FR"/>
        </w:rPr>
        <w:t>Pendant que vous visualisez la deuxième partie, pensez à la façon dont la maisonnée entière d'Onésiphore a peut-être soutenu Paul. Nous ne sommes pas sûrs, mais Paul était-il resté dans leur maison ? La famille avait-elle fait des contributions financières pour le ministère de Paul ? La famille soutenait-elle leur père, Onésiphore, quand il allait à Rome ? Onésiphore est-il allé à Rome pour des raisons professionnelles ou spécifiquement pour aider Paul ?</w:t>
      </w:r>
    </w:p>
    <w:p>
      <w:pPr/>
      <w:r>
        <w:rPr>
          <w:lang w:val="fr_FR" w:bidi="fr_FR"/>
        </w:rPr>
      </w:r>
      <w:r>
        <w:rPr>
          <w:lang w:val="fr_FR" w:bidi="fr_FR"/>
        </w:rPr>
        <w:t>Arrêtez-vous ici et discutez de ces questions. Mettez cet enregistrement en pause ici.</w:t>
      </w:r>
    </w:p>
    <w:p>
      <w:pPr/>
      <w:r>
        <w:rPr>
          <w:lang w:val="fr_FR" w:bidi="fr_FR"/>
        </w:rPr>
      </w:r>
      <w:r>
        <w:rPr>
          <w:lang w:val="fr_FR" w:bidi="fr_FR"/>
        </w:rPr>
        <w:t>Nous ne sommes pas sûrs du genre de lieu dans lequel Paul était emprisonné. Mais quel était le genre de lieu dans lequel Paul était emprisonné s'il fallait à Onésiphore une recherche difficile, et peut-être longue, pour trouver Paul ? À quoi ressemblerait l'emprisonnement de Paul ?</w:t>
      </w:r>
    </w:p>
    <w:p>
      <w:pPr/>
      <w:r>
        <w:rPr>
          <w:lang w:val="fr_FR" w:bidi="fr_FR"/>
        </w:rPr>
      </w:r>
      <w:r>
        <w:rPr>
          <w:lang w:val="fr_FR" w:bidi="fr_FR"/>
        </w:rPr>
        <w:t>Contrairement à Phygelle et Hermogène, Onésiphore n'avait pas honte des chaînes de Paul. Parfois, Paul utilise l'expression d'être dans des chaînes d'une manière générale pour parler d'être en prison. Dans ce cas présent, les autorités ont littéralement lié Paul dans des chaînes. Certains chrétiens avaient peur de s'associer à Paul puisque Paul était enchaîné comme un criminel. Mais pas Onésiphore, qui aimait Paul et le message de Paul au sujet de Christ !</w:t>
      </w:r>
    </w:p>
    <w:p>
      <w:pPr/>
      <w:r>
        <w:rPr>
          <w:lang w:val="fr_FR" w:bidi="fr_FR"/>
        </w:rPr>
      </w:r>
      <w:r>
        <w:rPr>
          <w:lang w:val="fr_FR" w:bidi="fr_FR"/>
        </w:rPr>
        <w:t>Arrêtez-vous ici et discutez en groupe de la façon dont vous décrirez les chaînes pour montrer que Paul est littéralement attaché dans des chaînes en prison en tant que criminel. Mettez cet enregistrement en pause ici.</w:t>
      </w:r>
    </w:p>
    <w:p>
      <w:pPr/>
      <w:r>
        <w:rPr>
          <w:lang w:val="fr_FR" w:bidi="fr_FR"/>
        </w:rPr>
      </w:r>
      <w:r>
        <w:rPr>
          <w:lang w:val="fr_FR" w:bidi="fr_FR"/>
        </w:rPr>
        <w:t>Paul utilise l'idée de trouver quelque chose deux fois vers la fin de notre passage. Paul fait cela avec un but : souligner quelque chose. Paul dit qu'en effet, Onésiphore a montré de la miséricorde et m'a trouvé : puisse le Seigneur permettre à Onésiphore de trouver la miséricorde de la part du Seigneur ce jour-là. Il est très probable que Paul parle du Seigneur Jésus, qui est miséricordieux et qui jugera tout le monde quand il reviendra sur la terre. Paul semble affirmer cela : tout comme Onésiphore avait de la miséricorde et a trouvé Paul en prison, puisse Onésiphore trouver la miséricorde de la part de Jésus le grand jour final où Jésus viendra pour juger.</w:t>
      </w:r>
    </w:p>
    <w:p>
      <w:pPr/>
      <w:r>
        <w:rPr>
          <w:lang w:val="fr_FR" w:bidi="fr_FR"/>
        </w:rPr>
      </w:r>
      <w:r>
        <w:rPr>
          <w:lang w:val="fr_FR" w:bidi="fr_FR"/>
        </w:rPr>
        <w:t>Le fait que Paul prie une autre prière pour bénir Onésiphore montre à quel point Paul est reconnaissant pour ce qu'Onésiphore a fait. Notre passage se termine avec Paul qui rappelle à Timothée combien de choses Onésiphore avait faites pour Paul et la communauté chrétienne à Éphèse dans les premiers jours. Nous n'en sommes pas certains, mais quel genre de choses pensez-vous qu'Onésiphore aurait pu faire pour que Paul parle de « tout le service qu'il a rendu » ?</w:t>
      </w:r>
    </w:p>
    <w:p>
      <w:pPr/>
      <w:r>
        <w:rPr>
          <w:lang w:val="fr_FR" w:bidi="fr_FR"/>
        </w:rPr>
      </w:r>
      <w:r>
        <w:rPr>
          <w:lang w:val="fr_FR" w:bidi="fr_FR"/>
        </w:rPr>
        <w:t>Arrêtez-vous ici et discutez des nombreuses façons dont Onésiphore a peut-être aidé l'apôtre Paul alors qu'il vivait et exercait son ministère dans la ville d'Éphèse. Comment montrerez-vous que Paul était reconnaissant dans la prière de Paul ? Arrêtez cet enregistrement ici.</w:t>
      </w:r>
    </w:p>
    <w:p>
      <w:pPr/>
      <w:r>
        <w:rPr>
          <w:lang w:val="fr_FR" w:bidi="fr_FR"/>
        </w:rPr>
      </w:r>
      <w:r>
        <w:rPr>
          <w:lang w:val="fr_FR" w:bidi="fr_FR"/>
        </w:rPr>
        <w:t>Maintenant, le groupe devrait créer un scénario, dessiner ou utiliser des objets pour visualiser le passage et l'action qu'il contient. Pendant que vous faites cela, vous voudrez peut-être avoir des dessins ou des objets pour représenter Paul, Phygelle et Hermogène, les ressortissants d'Asie qui ont rejeté Paul, et bien sûr Onésiphore en tant que personnages dans l'histoire. Pensez à la façon dont vous voudrez inclure Timothée, l'auditeur, dans votre présentation de ces deux parties.</w:t>
      </w:r>
    </w:p>
    <w:p>
      <w:pPr/>
      <w:r>
        <w:rPr>
          <w:lang w:val="fr_FR" w:bidi="fr_FR"/>
        </w:rPr>
      </w:r>
      <w:r>
        <w:rPr>
          <w:lang w:val="fr_FR" w:bidi="fr_FR"/>
        </w:rPr>
        <w:t>Dans la première partie, Paul donne un exemple négatif que Timothée devrait éviter. Et dans la deuxième partie, Paul donne un exemple positif que Timothée devrait suivre, et Paul prononce une double bénédiction sur Onésiphore. Onésiphore est un exemple pour Timothée de la façon dont une personne devrait répondre à Paul, même quand Paul avait été arrêté par le gouvernement pour avoir prêché au sujet de Jésus-Christ.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2 Timothée 1.15–18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 qui écoute ces paroles</w:t>
      </w:r>
    </w:p>
    <w:p>
      <w:pPr>
        <w:pStyle w:val="ListBullet"/>
        <w:spacing w:line="240" w:lineRule="auto"/>
        <w:ind w:left="720"/>
      </w:pPr>
      <w:r>
        <w:rPr>
          <w:lang w:val="fr_FR" w:bidi="fr_FR"/>
        </w:rPr>
      </w:r>
      <w:r>
        <w:rPr>
          <w:lang w:val="fr_FR" w:bidi="fr_FR"/>
        </w:rPr>
        <w:t>Phygelle et Hermogène</w:t>
      </w:r>
    </w:p>
    <w:p>
      <w:pPr>
        <w:pStyle w:val="ListBullet"/>
        <w:spacing w:line="240" w:lineRule="auto"/>
        <w:ind w:left="720"/>
      </w:pPr>
      <w:r>
        <w:rPr>
          <w:lang w:val="fr_FR" w:bidi="fr_FR"/>
        </w:rPr>
      </w:r>
      <w:r>
        <w:rPr>
          <w:lang w:val="fr_FR" w:bidi="fr_FR"/>
        </w:rPr>
        <w:t>Les autres personnes en Asie qui se sont détournées de Paul</w:t>
      </w:r>
    </w:p>
    <w:p>
      <w:pPr>
        <w:pStyle w:val="ListBullet"/>
        <w:spacing w:line="240" w:lineRule="auto"/>
        <w:ind w:left="720"/>
      </w:pPr>
      <w:r>
        <w:rPr>
          <w:lang w:val="fr_FR" w:bidi="fr_FR"/>
        </w:rPr>
      </w:r>
      <w:r>
        <w:rPr>
          <w:lang w:val="fr_FR" w:bidi="fr_FR"/>
        </w:rPr>
        <w:t>Onésiphore</w:t>
      </w:r>
    </w:p>
    <w:p>
      <w:pPr>
        <w:pStyle w:val="ListBullet"/>
        <w:spacing w:line="240" w:lineRule="auto"/>
        <w:ind w:left="720"/>
      </w:pPr>
      <w:r>
        <w:rPr>
          <w:lang w:val="fr_FR" w:bidi="fr_FR"/>
        </w:rPr>
      </w:r>
      <w:r>
        <w:rPr>
          <w:lang w:val="fr_FR" w:bidi="fr_FR"/>
        </w:rPr>
        <w:t>Et le Seigneur, probablement Christ Jésus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Les exemples suivants sont certains exemples qui pourraient être utilisés dans la pièce, ainsi que les réponses possibles.</w:t>
      </w:r>
    </w:p>
    <w:p>
      <w:pPr/>
      <w:r>
        <w:rPr>
          <w:lang w:val="fr_FR" w:bidi="fr_FR"/>
        </w:rPr>
      </w:r>
      <w:r>
        <w:rPr>
          <w:lang w:val="fr_FR" w:bidi="fr_FR"/>
        </w:rPr>
        <w:t>Dans la première partie, représentez la façon dont Phygelle, Hermogène et beaucoup d'autres dans la province de l'Asie ont déserté Paul.</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ensuite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Vous pourriez envisager de diviser la deuxième partie en deux sections. Vous pourriez commencer en montrant Onésiphore en train de chercher la prison de Paul dans tout Rome, puis qui trouve enfin Paul et rafraîchit Paul avec de la nourriture et d'autres genres d'encouragements.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maintenant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Deuxièmement, vous pourriez montrer de courtes scènes de certaines des façons dont Onésiphore avait servi Paul et l'assemblée à Éphèse.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Vous pourriez demander à la personne qui joue Onésiphore : « Que ressentez-vous ou que pensez-vous ? » La personne pourrait répondre à des choses comme :</w:t>
      </w:r>
    </w:p>
    <w:p>
      <w:pPr>
        <w:pStyle w:val="ListBullet"/>
        <w:spacing w:line="240" w:lineRule="auto"/>
        <w:ind w:left="720"/>
      </w:pPr>
      <w:r>
        <w:rPr>
          <w:lang w:val="fr_FR" w:bidi="fr_FR"/>
        </w:rPr>
      </w:r>
      <w:r>
        <w:rPr>
          <w:lang w:val="fr_FR" w:bidi="fr_FR"/>
        </w:rPr>
        <w:t>Vous pourriez demander à la personne qui joue Paul : « Que ressentez-vous ou que pensez-vous ? » Cette personne pourrait répondre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2 Timothée 1.15–18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A deux reprises dans ce passage, Paul prie que Dieu accorde ou donne </w:t>
      </w:r>
      <w:r>
        <w:rPr>
          <w:b/>
          <w:lang w:val="fr_FR" w:bidi="fr_FR"/>
        </w:rPr>
        <w:t>miséricorde</w:t>
      </w:r>
      <w:r>
        <w:rPr>
          <w:lang w:val="fr_FR" w:bidi="fr_FR"/>
        </w:rPr>
        <w:t xml:space="preserve"> à Onésiphore et à la maisonnée d'Onésiphore. Quand quelqu'un montre de la miséricorde envers quelqu'un, il montre de la bonté ou de la préoccupation pour quelqu'un qui est sérieusement dans le besoin. Ce sont des prières pour que Dieu ait pitié ou de la compassion pour Onésiphore et la famille d'Onésiphore chaque fois qu'ils ont un besoin. Traduisez miséricorde de la même manière que dans les passages précédents, et consultez le Glossaire principal pour miséricorde si vous avez besoin de plus d'informations.</w:t>
      </w:r>
    </w:p>
    <w:p>
      <w:pPr/>
      <w:r>
        <w:rPr>
          <w:lang w:val="fr_FR" w:bidi="fr_FR"/>
        </w:rPr>
      </w:r>
      <w:r>
        <w:rPr>
          <w:lang w:val="fr_FR" w:bidi="fr_FR"/>
        </w:rPr>
        <w:t xml:space="preserve">Paul demande que le </w:t>
      </w:r>
      <w:r>
        <w:rPr>
          <w:b/>
          <w:lang w:val="fr_FR" w:bidi="fr_FR"/>
        </w:rPr>
        <w:t>Seigneur</w:t>
      </w:r>
      <w:r>
        <w:rPr>
          <w:lang w:val="fr_FR" w:bidi="fr_FR"/>
        </w:rPr>
        <w:t xml:space="preserve"> montre de la miséricorde à Onésiphore </w:t>
      </w:r>
      <w:r>
        <w:rPr>
          <w:b/>
          <w:lang w:val="fr_FR" w:bidi="fr_FR"/>
        </w:rPr>
        <w:t>ce jour</w:t>
      </w:r>
      <w:r>
        <w:rPr>
          <w:lang w:val="fr_FR" w:bidi="fr_FR"/>
        </w:rPr>
        <w:t>-là. Seigneur ici fait probablement référence à Christ, mais peut faire référence à Dieu le Père. Ce jour fait référence au dernier jour où Jésus reviendra sur la terre pour récompenser et juger les gens. Utilisez les mêmes mots pour Seigneur et pour « ce jour-là » que dans les passages précédents, et voyez le Glossaire principal pour plus d'informations au sujet du mot Seigneur.</w:t>
      </w:r>
    </w:p>
    <w:p>
      <w:pPr/>
      <w:r>
        <w:rPr>
          <w:lang w:val="fr_FR" w:bidi="fr_FR"/>
        </w:rPr>
      </w:r>
      <w:r>
        <w:rPr>
          <w:lang w:val="fr_FR" w:bidi="fr_FR"/>
        </w:rPr>
        <w:t xml:space="preserve">Quand Paul prie une bénédiction sur la </w:t>
      </w:r>
      <w:r>
        <w:rPr>
          <w:b/>
          <w:lang w:val="fr_FR" w:bidi="fr_FR"/>
        </w:rPr>
        <w:t>maisonnée</w:t>
      </w:r>
      <w:r>
        <w:rPr>
          <w:lang w:val="fr_FR" w:bidi="fr_FR"/>
        </w:rPr>
        <w:t xml:space="preserve"> d'Onésiphore, Paul pense non seulement à Onésiphore, mais aussi à la femme et aux enfants d'Onésiphore. Le mot maisonnée, à l'époque romaine faisait référence à la famille élargie, qui incluait les esclaves qui vivaient avec la famille. Voir le Glossaire principal pour plus d'informations sur le mot maisonnée. Onésiphore est le chef de cette famille, et il semble qu'Onésiphore avait assez d'argent pour pouvoir voyager à Rome et aider vraiment Paul dans ses besoins.</w:t>
      </w:r>
    </w:p>
    <w:p>
      <w:pPr/>
      <w:r>
        <w:rPr>
          <w:lang w:val="fr_FR" w:bidi="fr_FR"/>
        </w:rPr>
      </w:r>
      <w:r>
        <w:rPr>
          <w:lang w:val="fr_FR" w:bidi="fr_FR"/>
        </w:rPr>
        <w:t xml:space="preserve">Arrêtez-vous ici et discutez en groupe du mot ou de l'expression que vous utiliserez pour </w:t>
      </w:r>
      <w:r>
        <w:rPr>
          <w:b/>
          <w:lang w:val="fr_FR" w:bidi="fr_FR"/>
        </w:rPr>
        <w:t>maisonnée</w:t>
      </w:r>
      <w:r>
        <w:rPr>
          <w:lang w:val="fr_FR" w:bidi="fr_FR"/>
        </w:rPr>
        <w:t xml:space="preserve">.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2 Timothée 2:1–7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2 Timothée 2.1–7. Laissez entrer la parole de Dieu dans vos cœurs.</w:t>
      </w:r>
    </w:p>
    <w:p>
      <w:pPr/>
      <w:r>
        <w:rPr>
          <w:lang w:val="fr_FR" w:bidi="fr_FR"/>
        </w:rPr>
      </w:r>
      <w:r>
        <w:rPr>
          <w:lang w:val="fr_FR" w:bidi="fr_FR"/>
        </w:rPr>
        <w:t xml:space="preserve">Écoutez l'enregistrement de 2 Timothée 2.1–7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2 Timothée 2.1–7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le dernier passage, Paul a donné à Timothée des exemples positifs et négatifs de ce que cela signifiait de ne pas avoir honte de l'Évangile ou de Paul, l'apôtre qui apporte l'Évangile. Dans ce passage, Paul prépare l'assistant de Paul à se préparer pour les choses difficiles que Paul veut que Timothée fasse. Pour aider Timothée à comprendre comment Timothée devrait agir, Paul compare leur œuvre pour Christ à quelques autres types de personnes qui travaillent dur pour un objectif spécifique.</w:t>
      </w:r>
    </w:p>
    <w:p>
      <w:pPr/>
      <w:r>
        <w:rPr>
          <w:lang w:val="fr_FR" w:bidi="fr_FR"/>
        </w:rPr>
      </w:r>
      <w:r>
        <w:rPr>
          <w:lang w:val="fr_FR" w:bidi="fr_FR"/>
        </w:rPr>
        <w:t>Arrêtez-vous ici et discutez de cette question en groupe : dans votre culture, quand une jeune personne est sur le point de faire face à une tâche difficile et importante, qui aide à préparer la jeune personne pour cette tâche ? Comment cette personne encourage-t-elle ou avertit-elle la jeune personne ? Que fait d'autre cette personne pour aider à préparer la jeune personne ? Mettez cet enregistrement en pause ici.</w:t>
      </w:r>
    </w:p>
    <w:p>
      <w:pPr/>
      <w:r>
        <w:rPr>
          <w:lang w:val="fr_FR" w:bidi="fr_FR"/>
        </w:rPr>
      </w:r>
      <w:r>
        <w:rPr>
          <w:lang w:val="fr_FR" w:bidi="fr_FR"/>
        </w:rPr>
        <w:t>Tout d'abord, Paul rappelle à Timothée son besoin de grâce. Paul appelle Timothée à recevoir la force de la grâce (c'est-à-dire la faveur imméritée) qui vient de Christ Jésus. La grâce de Dieu est la seule source de puissance pour la vie et le service d'un chrétien.</w:t>
      </w:r>
    </w:p>
    <w:p>
      <w:pPr/>
      <w:r>
        <w:rPr>
          <w:lang w:val="fr_FR" w:bidi="fr_FR"/>
        </w:rPr>
      </w:r>
      <w:r>
        <w:rPr>
          <w:lang w:val="fr_FR" w:bidi="fr_FR"/>
        </w:rPr>
        <w:t>Paul dit ensuite à Timothée de transmettre ce que Timothée a appris de Paul. Paul veut que Timothée enseigne le message de Paul aux personnes dignes de confiance qui peuvent aussi enseigner les autres. Il doit y avoir des responsables fiables qui ne changeront pas ou n'oublieront pas ce que Timothée a enseigné et qui prendront soin de l'assemblée à Éphèse. Timothée quittera bientôt la ville pour aller à Rome. Et nous venons de lire que beaucoup de personnes se sont détournés de Paul dans toute la province de l'Asie. Les Éphésiens ont besoin de responsables. Ils ont donc besoin de quelqu'un pour enseigner aux croyants comment diriger et être fidèles.</w:t>
      </w:r>
    </w:p>
    <w:p>
      <w:pPr/>
      <w:r>
        <w:rPr>
          <w:lang w:val="fr_FR" w:bidi="fr_FR"/>
        </w:rPr>
      </w:r>
      <w:r>
        <w:rPr>
          <w:lang w:val="fr_FR" w:bidi="fr_FR"/>
        </w:rPr>
        <w:t>Arrêtez-vous ici et discutez de cette question en groupe : comment les responsables dans vos Églises forment-ils les autres pour devenir des enseignants ? Comment sélectionnez-vous les personnes qui deviennent des enseignants dans les Églises ? Que font ces personnes pour montrer qu'elles sont fiables et dignes de confiance pour diriger dans l'Église ? Mettez cet enregistrement en pause ici.</w:t>
      </w:r>
    </w:p>
    <w:p>
      <w:pPr/>
      <w:r>
        <w:rPr>
          <w:lang w:val="fr_FR" w:bidi="fr_FR"/>
        </w:rPr>
      </w:r>
      <w:r>
        <w:rPr>
          <w:lang w:val="fr_FR" w:bidi="fr_FR"/>
        </w:rPr>
        <w:t>Paul retourne ensuite au thème le plus important de Paul, la souffrance. Plus tôt, Paul avait appelé Timothée à partager la souffrance pour l'Évangile avec la force que Dieu donne à Timothée. Ici encore, Paul appelle son disciple Timothée à partager la souffrance en tant que bon soldat de Christ Jésus. Tout comme le bon soldat est prêt à souffrir pour sa cause, Paul enseigne à Timothée que tout service fidèle implique la souffrance.</w:t>
      </w:r>
    </w:p>
    <w:p>
      <w:pPr/>
      <w:r>
        <w:rPr>
          <w:lang w:val="fr_FR" w:bidi="fr_FR"/>
        </w:rPr>
      </w:r>
      <w:r>
        <w:rPr>
          <w:lang w:val="fr_FR" w:bidi="fr_FR"/>
        </w:rPr>
        <w:t>Paul poursuit ensuite en utilisant trois exemples de personnes qui sont dévouées à leur devoir : le soldat, l'athlète et l'agriculteur. Chacune de ces personnes est complètement engagée dans sa tâche. Chacune de ces personnes travaille dur pour atteindre son objectif. Ces personnes ne laissent rien les distraire de terminer leur travail. Ces personnes continuent d'avancer même quand les choses sont difficiles parce qu'elles croient que leur objectif est plus important que toute chose difficile à laquelle elles sont confrontées.</w:t>
      </w:r>
    </w:p>
    <w:p>
      <w:pPr/>
      <w:r>
        <w:rPr>
          <w:lang w:val="fr_FR" w:bidi="fr_FR"/>
        </w:rPr>
      </w:r>
      <w:r>
        <w:rPr>
          <w:lang w:val="fr_FR" w:bidi="fr_FR"/>
        </w:rPr>
        <w:t>Le soldat ne se concentre pas sur les questions quotidiennes. Le soldat fait tout ce qu'il faut pour plaire à l'officier qui est son commandant. Dans notre cas, cela s'applique à Jésus, notre commandant. L'athlète n'obtient le prix qu'en courant selon les règles. Ici, Paul souligne de nouveau la façon dont Timothée doit travailler dur dans tout ce que fait Timothée. Timothée ne doit jamais abandonner ou s'arrêter.</w:t>
      </w:r>
    </w:p>
    <w:p>
      <w:pPr/>
      <w:r>
        <w:rPr>
          <w:lang w:val="fr_FR" w:bidi="fr_FR"/>
        </w:rPr>
      </w:r>
      <w:r>
        <w:rPr>
          <w:lang w:val="fr_FR" w:bidi="fr_FR"/>
        </w:rPr>
        <w:t>Arrêtez-vous ici et discutez de cette question en groupe : dans votre culture, en plus des soldats, des athlètes et des agriculteurs, qui sont certaines autres personnes qui sont très disciplinées et dévouées à leur travail ? Quel genre de choses font ces personnes pour montrer qu'elles sont dévouées à leur travail ? Mettez cet enregistrement en pause ici.</w:t>
      </w:r>
    </w:p>
    <w:p>
      <w:pPr/>
      <w:r>
        <w:rPr>
          <w:lang w:val="fr_FR" w:bidi="fr_FR"/>
        </w:rPr>
      </w:r>
      <w:r>
        <w:rPr>
          <w:lang w:val="fr_FR" w:bidi="fr_FR"/>
        </w:rPr>
        <w:t>Enfin, Paul mentionne l'agriculteur. Paul semble souligner deux choses. Tout d'abord, Timothée devrait travailler aussi dur qu'un agriculteur dévoué. Et deuxièmement, tout comme l'agriculteur obtient une récompense pour son œuvre, Timothée peut s'attendre à une récompense pour ses travaux quand Timothée sert Christ. Il est approprié de payer les pasteurs pour leur travail, mais Paul ne semble pas enseigner cette idée ici. Paul semble parler des honneurs que Timothée recevra le jour où Christ reviendra pour juger tous les peuples.</w:t>
      </w:r>
    </w:p>
    <w:p>
      <w:pPr/>
      <w:r>
        <w:rPr>
          <w:lang w:val="fr_FR" w:bidi="fr_FR"/>
        </w:rPr>
      </w:r>
      <w:r>
        <w:rPr>
          <w:lang w:val="fr_FR" w:bidi="fr_FR"/>
        </w:rPr>
        <w:t>Arrêtez-vous ici et discutez de cette question en groupe : qui sont certaines personnes dans votre culture qui travaillent dur et ont une grande difficulté, mais que les autres personnes honorent à la fin ? En quoi est-ce un exemple et un encouragement pour nous en tant que chrétiens quand nous travaillons pour servir l'Église ? Quand Dieu nous promet une récompense pour notre œuvre et notre dévouement à Dieu, comment cela vous encourage-t-il à servir encore plus ? Mettez cet enregistrement en pause ici.</w:t>
      </w:r>
    </w:p>
    <w:p>
      <w:pPr/>
      <w:r>
        <w:rPr>
          <w:lang w:val="fr_FR" w:bidi="fr_FR"/>
        </w:rPr>
      </w:r>
      <w:r>
        <w:rPr>
          <w:lang w:val="fr_FR" w:bidi="fr_FR"/>
        </w:rPr>
        <w:t>Paul conclut ce passage en appelant Timothée à penser attentivement à ces choses et en assurant Timothée que le Seigneur fera que Timothée comprenne. Ces exemples et la lettre dans son ensemble seront importants et utiles pour toute la vie et le ministère de Timothée. Timothée devrait prier attentivement et penser à ces enseignements.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2 Timothée 2.1–7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Paul exhorte Timothée à trouver continuellement la force qui vient de la grâce que Dieu nous donne quand Dieu a envoyé Christ.</w:t>
      </w:r>
    </w:p>
    <w:p>
      <w:pPr/>
      <w:r>
        <w:rPr>
          <w:lang w:val="fr_FR" w:bidi="fr_FR"/>
        </w:rPr>
      </w:r>
      <w:r>
        <w:rPr>
          <w:b/>
          <w:lang w:val="fr_FR" w:bidi="fr_FR"/>
        </w:rPr>
        <w:t>Dans la deuxième partie :</w:t>
      </w:r>
      <w:r>
        <w:rPr>
          <w:lang w:val="fr_FR" w:bidi="fr_FR"/>
        </w:rPr>
        <w:t xml:space="preserve"> Paul ordonne à Timothée de former les personnes fidèles qui se montrent capables d'enseigner aux autres le message chrétien.</w:t>
      </w:r>
    </w:p>
    <w:p>
      <w:pPr/>
      <w:r>
        <w:rPr>
          <w:lang w:val="fr_FR" w:bidi="fr_FR"/>
        </w:rPr>
      </w:r>
      <w:r>
        <w:rPr>
          <w:b/>
          <w:lang w:val="fr_FR" w:bidi="fr_FR"/>
        </w:rPr>
        <w:t>Dans la troisième partie :</w:t>
      </w:r>
      <w:r>
        <w:rPr>
          <w:lang w:val="fr_FR" w:bidi="fr_FR"/>
        </w:rPr>
        <w:t xml:space="preserve"> Paul appelle Timothée à endurer la souffrance pour une bonne cause, comme un soldat, un athlète et un agriculteur.</w:t>
      </w:r>
    </w:p>
    <w:p>
      <w:pPr/>
      <w:r>
        <w:rPr>
          <w:lang w:val="fr_FR" w:bidi="fr_FR"/>
        </w:rPr>
      </w:r>
      <w:r>
        <w:rPr>
          <w:b/>
          <w:lang w:val="fr_FR" w:bidi="fr_FR"/>
        </w:rPr>
        <w:t>Dans la quatrième partie :</w:t>
      </w:r>
      <w:r>
        <w:rPr>
          <w:lang w:val="fr_FR" w:bidi="fr_FR"/>
        </w:rPr>
        <w:t xml:space="preserve"> Paul exhorte Timothée à penser aux paroles de Paul et à découvrir comment appliquer ces paroles puisque Dieu donnera à Timothée la compréhension.</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 le locuteur</w:t>
      </w:r>
    </w:p>
    <w:p>
      <w:pPr>
        <w:pStyle w:val="ListBullet"/>
        <w:spacing w:line="240" w:lineRule="auto"/>
        <w:ind w:left="720"/>
      </w:pPr>
      <w:r>
        <w:rPr>
          <w:lang w:val="fr_FR" w:bidi="fr_FR"/>
        </w:rPr>
      </w:r>
      <w:r>
        <w:rPr>
          <w:lang w:val="fr_FR" w:bidi="fr_FR"/>
        </w:rPr>
        <w:t>Timothée, l'auditeur</w:t>
      </w:r>
    </w:p>
    <w:p>
      <w:pPr>
        <w:pStyle w:val="ListBullet"/>
        <w:spacing w:line="240" w:lineRule="auto"/>
        <w:ind w:left="720"/>
      </w:pPr>
      <w:r>
        <w:rPr>
          <w:lang w:val="fr_FR" w:bidi="fr_FR"/>
        </w:rPr>
      </w:r>
      <w:r>
        <w:rPr>
          <w:lang w:val="fr_FR" w:bidi="fr_FR"/>
        </w:rPr>
        <w:t>Christ Jésus, qui joue trois rôles de source de la grâce, d'officier commandant et de celui qui donne la compréhension</w:t>
      </w:r>
    </w:p>
    <w:p>
      <w:pPr>
        <w:pStyle w:val="ListBullet"/>
        <w:spacing w:line="240" w:lineRule="auto"/>
        <w:ind w:left="720"/>
      </w:pPr>
      <w:r>
        <w:rPr>
          <w:lang w:val="fr_FR" w:bidi="fr_FR"/>
        </w:rPr>
      </w:r>
      <w:r>
        <w:rPr>
          <w:lang w:val="fr_FR" w:bidi="fr_FR"/>
        </w:rPr>
        <w:t>Les nombreux témoins qui ont entendu Paul parler à Timothée de l'Évangile, probablement dans un cadre formel</w:t>
      </w:r>
    </w:p>
    <w:p>
      <w:pPr>
        <w:pStyle w:val="ListBullet"/>
        <w:spacing w:line="240" w:lineRule="auto"/>
        <w:ind w:left="720"/>
      </w:pPr>
      <w:r>
        <w:rPr>
          <w:lang w:val="fr_FR" w:bidi="fr_FR"/>
        </w:rPr>
      </w:r>
      <w:r>
        <w:rPr>
          <w:lang w:val="fr_FR" w:bidi="fr_FR"/>
        </w:rPr>
        <w:t>Les personnes fidèles qui enseigneront aux autres le message chrétien</w:t>
      </w:r>
    </w:p>
    <w:p>
      <w:pPr>
        <w:pStyle w:val="ListBullet"/>
        <w:spacing w:line="240" w:lineRule="auto"/>
        <w:ind w:left="720"/>
      </w:pPr>
      <w:r>
        <w:rPr>
          <w:lang w:val="fr_FR" w:bidi="fr_FR"/>
        </w:rPr>
      </w:r>
      <w:r>
        <w:rPr>
          <w:lang w:val="fr_FR" w:bidi="fr_FR"/>
        </w:rPr>
        <w:t>Les personnes qui apprennent le message chrétien de la part de ces personnes fidèles</w:t>
      </w:r>
    </w:p>
    <w:p>
      <w:pPr>
        <w:pStyle w:val="ListBullet"/>
        <w:spacing w:line="240" w:lineRule="auto"/>
        <w:ind w:left="720"/>
      </w:pPr>
      <w:r>
        <w:rPr>
          <w:lang w:val="fr_FR" w:bidi="fr_FR"/>
        </w:rPr>
      </w:r>
      <w:r>
        <w:rPr>
          <w:lang w:val="fr_FR" w:bidi="fr_FR"/>
        </w:rPr>
        <w:t>Un soldat</w:t>
      </w:r>
    </w:p>
    <w:p>
      <w:pPr>
        <w:pStyle w:val="ListBullet"/>
        <w:spacing w:line="240" w:lineRule="auto"/>
        <w:ind w:left="720"/>
      </w:pPr>
      <w:r>
        <w:rPr>
          <w:lang w:val="fr_FR" w:bidi="fr_FR"/>
        </w:rPr>
      </w:r>
      <w:r>
        <w:rPr>
          <w:lang w:val="fr_FR" w:bidi="fr_FR"/>
        </w:rPr>
        <w:t>Un athlète</w:t>
      </w:r>
    </w:p>
    <w:p>
      <w:pPr>
        <w:pStyle w:val="ListBullet"/>
        <w:spacing w:line="240" w:lineRule="auto"/>
        <w:ind w:left="720"/>
      </w:pPr>
      <w:r>
        <w:rPr>
          <w:lang w:val="fr_FR" w:bidi="fr_FR"/>
        </w:rPr>
      </w:r>
      <w:r>
        <w:rPr>
          <w:lang w:val="fr_FR" w:bidi="fr_FR"/>
        </w:rPr>
        <w:t>Et un agriculteur</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Paul appelle Timothée « mon enfant », comme Paul appelle Timothée « mon enfant bien-aimé » au début de la lettre. Paul dit cela pour montrer la relation étroite de Paul avec Timothée et l'autorité de Paul sur Timothée, comme l'a un père sur son fils.</w:t>
      </w:r>
    </w:p>
    <w:p>
      <w:pPr/>
      <w:r>
        <w:rPr>
          <w:lang w:val="fr_FR" w:bidi="fr_FR"/>
        </w:rPr>
      </w:r>
      <w:r>
        <w:rPr>
          <w:lang w:val="fr_FR" w:bidi="fr_FR"/>
        </w:rPr>
        <w:t>Arrêtez-vous ici et discutez de la façon dont vous montrerez cette relation étroite entre Paul et Timothée. Comment montrerez-vous l'autorité paternelle de Paul ? Mettez cet enregistrement en pause ici.</w:t>
      </w:r>
    </w:p>
    <w:p>
      <w:pPr/>
      <w:r>
        <w:rPr>
          <w:lang w:val="fr_FR" w:bidi="fr_FR"/>
        </w:rPr>
      </w:r>
      <w:r>
        <w:rPr>
          <w:lang w:val="fr_FR" w:bidi="fr_FR"/>
        </w:rPr>
        <w:t>Pensez à quel point il est étrange et merveilleux que toute notre puissance pour vivre la vie chrétienne vienne de l'extérieur de nous-mêmes. Comme le dit Paul autrepart, c'est quand Paul est faible que Paul est fort. Nous devons réaliser que nous n'avons pas de force en nous-mêmes et que toute notre force pour le service chrétien vient de Jésus lui-même.</w:t>
      </w:r>
    </w:p>
    <w:p>
      <w:pPr/>
      <w:r>
        <w:rPr>
          <w:lang w:val="fr_FR" w:bidi="fr_FR"/>
        </w:rPr>
      </w:r>
      <w:r>
        <w:rPr>
          <w:lang w:val="fr_FR" w:bidi="fr_FR"/>
        </w:rPr>
        <w:t>Arrêtez-vous ici et discutez : comment pourrez-vous visualiser la façon dont toute la force de Timothée vient à Timothée de la part de Christ Jésus ? Comment pourrez-vous visualiser la façon dont cette même force vient à nous en tant que croyants par la grâce, parce que Jésus nous donne la bonté même quand nous ne la méritons pas ? Comment pourriez-vous montrer ou dessiner cette idée ? Mettez cet enregistrement en pause ici.</w:t>
      </w:r>
    </w:p>
    <w:p>
      <w:pPr/>
      <w:r>
        <w:rPr>
          <w:lang w:val="fr_FR" w:bidi="fr_FR"/>
        </w:rPr>
      </w:r>
      <w:r>
        <w:rPr>
          <w:lang w:val="fr_FR" w:bidi="fr_FR"/>
        </w:rPr>
        <w:t xml:space="preserve">Dans la deuxième partie, Paul fait référence à un moment où Paul a parlé à Timothée dans un cadre public avec des témoins. Il est possible qu'au moins l'un de ces contextes publics soit celui où l'Église de Timothée a nommé ou choisi Timothée comme responsable de l'Église. Timothée devrait maintenant partager ce que Timothée a entendu lors de cette réunion et d'autres réunions importantes avec d'autres hommes dignes de confiance. Tout comme Paul a préparé Timothée à être un responsable, Timothée devrait enseigner à ces hommes dignes de confiance à être aussi des responsables. Ensuite ces nouveaux responsables peuvent enseigner d'autres personnes. </w:t>
      </w:r>
    </w:p>
    <w:p>
      <w:pPr/>
      <w:r>
        <w:rPr>
          <w:lang w:val="fr_FR" w:bidi="fr_FR"/>
        </w:rPr>
      </w:r>
      <w:r>
        <w:rPr>
          <w:lang w:val="fr_FR" w:bidi="fr_FR"/>
        </w:rPr>
        <w:t>Arrêtez-vous ici et discutez de comment vous nommez et confiez de l'autorité aux enseignants et aux pasteurs dans vos Églises. Pouvez-vous visualiser une scène où Paul ordonne à Timothée de former les autres responsables qui enseigneront l'Évangile fidèlement dans l'Église ? Discutez de la façon dont vous parlerez d'hommes fiables et dignes de confiance. Mettez cet enregistrement en pause ici.</w:t>
      </w:r>
    </w:p>
    <w:p>
      <w:pPr/>
      <w:r>
        <w:rPr>
          <w:lang w:val="fr_FR" w:bidi="fr_FR"/>
        </w:rPr>
      </w:r>
      <w:r>
        <w:rPr>
          <w:lang w:val="fr_FR" w:bidi="fr_FR"/>
        </w:rPr>
        <w:t>Dans la troisième partie, Paul appelle Timothée à être un ministre fidèle de l'Évangile. Paul utilise trois exemples pour souligner la façon dont Timothée doit souffrir et endurer pour accomplir son devoir. Un bon soldat est non seulement prêt à souffrir, mais il n'est pas non plus distrait par des choses sans importance. Un bon soldat est préparé pour la guerre et est complètement concentré sur ses responsabilités militaires. Ce soldat ne permettra pas aux questions civiles, ou non-militaires, de le distraire. Le seul désir de ce soldat est de plaire à son officier commandant. Dans ce cas présent, Timothée est comme ce soldat, et l'officier commandant de Timothée est Christ Jésus lui-même.</w:t>
      </w:r>
    </w:p>
    <w:p>
      <w:pPr/>
      <w:r>
        <w:rPr>
          <w:lang w:val="fr_FR" w:bidi="fr_FR"/>
        </w:rPr>
      </w:r>
      <w:r>
        <w:rPr>
          <w:lang w:val="fr_FR" w:bidi="fr_FR"/>
        </w:rPr>
        <w:t>Arrêtez-vous ici et discutez de la façon dont un soldat pourrait être tenté de laisser tomber son objectif de plaire à son officier commandant. D'autres choses dans ce monde pourraient distraire ce soldat de devenir un excellent guerrier. Quelles choses avez-vous vu faire un soldat au lieu de se concentrer sur la façon dont il ou elle peut devenir un bon soldat ? Comment parlerez-vous de la façon dont les bons soldats ne se laissent pas distraire par d'autres choses ? Mettez cet enregistrement en pause ici.</w:t>
      </w:r>
    </w:p>
    <w:p>
      <w:pPr/>
      <w:r>
        <w:rPr>
          <w:lang w:val="fr_FR" w:bidi="fr_FR"/>
        </w:rPr>
      </w:r>
      <w:r>
        <w:rPr>
          <w:lang w:val="fr_FR" w:bidi="fr_FR"/>
        </w:rPr>
        <w:t>Le prochain exemple que Paul utilise pour encourager Timothée est celui d'un athlète dévoué. Une telle personne doit être très déterminée et engagée. L'athlète doit choisir de s'entraîner auparavant, même quand cela lui fait mal ou l'épuise. L'athlète doit aussi choisir de suivre des règles strictes pendant les compétitions. Le dernier exemple que Paul utilise pour Timothée est celui d'un agriculteur qui travaille dur. À l'instar d'un agriculteur, Timothée doit travailler longtemps et être patient dans son œuvre. Dans le cas de l'athlète et de l'agriculteur, Paul mentionne la récompense pour leur travail. Un athlète court pour le prix d'une couronne. À l'époque de Paul, les gens faisaient la couronne d'un athlète avec des feuilles. L'agriculteur travaille pour une grande part de la moisson.</w:t>
      </w:r>
    </w:p>
    <w:p>
      <w:pPr/>
      <w:r>
        <w:rPr>
          <w:lang w:val="fr_FR" w:bidi="fr_FR"/>
        </w:rPr>
      </w:r>
      <w:r>
        <w:rPr>
          <w:lang w:val="fr_FR" w:bidi="fr_FR"/>
        </w:rPr>
        <w:t>Arrêtez-vous ici et discutez en groupe : dans votre langue, comment décririez-vous les soldats, les agriculteurs et les athlètes, en particulier ceux qui sont très dévoués et engagés dans leur travail ? Discutez de la façon dont vous comparerez les attitudes et les actions de ces personnes avec la façon dont Paul veut que Timothée agisse. Mettez cet enregistrement en pause ici.</w:t>
      </w:r>
    </w:p>
    <w:p>
      <w:pPr/>
      <w:r>
        <w:rPr>
          <w:lang w:val="fr_FR" w:bidi="fr_FR"/>
        </w:rPr>
      </w:r>
      <w:r>
        <w:rPr>
          <w:lang w:val="fr_FR" w:bidi="fr_FR"/>
        </w:rPr>
        <w:t>Arrêtez-vous ici et regardez une photo de la couronne d'un athlète ensemble en groupe. Mettez cet enregistrement en pause ici.</w:t>
      </w:r>
    </w:p>
    <w:p>
      <w:pPr/>
      <w:r>
        <w:rPr>
          <w:lang w:val="fr_FR" w:bidi="fr_FR"/>
        </w:rPr>
      </w:r>
      <w:r>
        <w:rPr>
          <w:lang w:val="fr_FR" w:bidi="fr_FR"/>
        </w:rPr>
        <w:t>Dans la quatrième partie, Paul dit à Timothée de prendre du temps pour penser à tout ce que Paul dit. Il y a beaucoup de façons dont Timothée peut suivre ce que Paul enseigne ici et dans cette lettre entière. Paul veut que Timothée considère sérieusement la différence que les paroles de Paul devraient faire dans la vie de Timothée et dans la vie de l'Église à Éphèse. Comme nous l'apprenons des Proverbes, le Seigneur est celui qui donne aux gens la compréhension et la sagesse. Paul est certain que le Seigneur fera cela pour Timothée. Bien que Seigneur fasse peut-être référence à Dieu le Père, « le Seigneur » ici fait probablement référence à Christ.</w:t>
      </w:r>
    </w:p>
    <w:p>
      <w:pPr/>
      <w:r>
        <w:rPr>
          <w:lang w:val="fr_FR" w:bidi="fr_FR"/>
        </w:rPr>
      </w:r>
      <w:r>
        <w:rPr>
          <w:lang w:val="fr_FR" w:bidi="fr_FR"/>
        </w:rPr>
        <w:t>Arrêtez-vous ici et discutez en groupe : comment encourageriez-vous quelqu'un à penser à ce que vous venez de dire à cette personne ? Comment traduirez-vous ce dernier encouragement pour Timothée ? Mettez cet enregistrement en pause ici.</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2 Timothée 2.1–7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quatre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 le locuteur</w:t>
      </w:r>
    </w:p>
    <w:p>
      <w:pPr>
        <w:pStyle w:val="ListBullet"/>
        <w:spacing w:line="240" w:lineRule="auto"/>
        <w:ind w:left="720"/>
      </w:pPr>
      <w:r>
        <w:rPr>
          <w:lang w:val="fr_FR" w:bidi="fr_FR"/>
        </w:rPr>
      </w:r>
      <w:r>
        <w:rPr>
          <w:lang w:val="fr_FR" w:bidi="fr_FR"/>
        </w:rPr>
        <w:t>Timothée, l'auditeur</w:t>
      </w:r>
    </w:p>
    <w:p>
      <w:pPr>
        <w:pStyle w:val="ListBullet"/>
        <w:spacing w:line="240" w:lineRule="auto"/>
        <w:ind w:left="720"/>
      </w:pPr>
      <w:r>
        <w:rPr>
          <w:lang w:val="fr_FR" w:bidi="fr_FR"/>
        </w:rPr>
      </w:r>
      <w:r>
        <w:rPr>
          <w:lang w:val="fr_FR" w:bidi="fr_FR"/>
        </w:rPr>
        <w:t>Christ Jésus, qui joue trois rôles de source de la grâce, d'officier commandant et de celui qui donne la compréhension</w:t>
      </w:r>
    </w:p>
    <w:p>
      <w:pPr>
        <w:pStyle w:val="ListBullet"/>
        <w:spacing w:line="240" w:lineRule="auto"/>
        <w:ind w:left="720"/>
      </w:pPr>
      <w:r>
        <w:rPr>
          <w:lang w:val="fr_FR" w:bidi="fr_FR"/>
        </w:rPr>
      </w:r>
      <w:r>
        <w:rPr>
          <w:lang w:val="fr_FR" w:bidi="fr_FR"/>
        </w:rPr>
        <w:t>Les nombreux témoins qui ont entendu Paul parler à Timothée de l'Évangile, de toute évidence dans un cadre formel</w:t>
      </w:r>
    </w:p>
    <w:p>
      <w:pPr>
        <w:pStyle w:val="ListBullet"/>
        <w:spacing w:line="240" w:lineRule="auto"/>
        <w:ind w:left="720"/>
      </w:pPr>
      <w:r>
        <w:rPr>
          <w:lang w:val="fr_FR" w:bidi="fr_FR"/>
        </w:rPr>
      </w:r>
      <w:r>
        <w:rPr>
          <w:lang w:val="fr_FR" w:bidi="fr_FR"/>
        </w:rPr>
        <w:t>Les personnes fidèles qui enseigneront aux autres le message chrétien</w:t>
      </w:r>
    </w:p>
    <w:p>
      <w:pPr>
        <w:pStyle w:val="ListBullet"/>
        <w:spacing w:line="240" w:lineRule="auto"/>
        <w:ind w:left="720"/>
      </w:pPr>
      <w:r>
        <w:rPr>
          <w:lang w:val="fr_FR" w:bidi="fr_FR"/>
        </w:rPr>
      </w:r>
      <w:r>
        <w:rPr>
          <w:lang w:val="fr_FR" w:bidi="fr_FR"/>
        </w:rPr>
        <w:t>Les personnes qui apprennent le message chrétien de la part de ces personnes fidèles</w:t>
      </w:r>
    </w:p>
    <w:p>
      <w:pPr>
        <w:pStyle w:val="ListBullet"/>
        <w:spacing w:line="240" w:lineRule="auto"/>
        <w:ind w:left="720"/>
      </w:pPr>
      <w:r>
        <w:rPr>
          <w:lang w:val="fr_FR" w:bidi="fr_FR"/>
        </w:rPr>
      </w:r>
      <w:r>
        <w:rPr>
          <w:lang w:val="fr_FR" w:bidi="fr_FR"/>
        </w:rPr>
        <w:t>Un soldat</w:t>
      </w:r>
    </w:p>
    <w:p>
      <w:pPr>
        <w:pStyle w:val="ListBullet"/>
        <w:spacing w:line="240" w:lineRule="auto"/>
        <w:ind w:left="720"/>
      </w:pPr>
      <w:r>
        <w:rPr>
          <w:lang w:val="fr_FR" w:bidi="fr_FR"/>
        </w:rPr>
      </w:r>
      <w:r>
        <w:rPr>
          <w:lang w:val="fr_FR" w:bidi="fr_FR"/>
        </w:rPr>
        <w:t>Un athlète</w:t>
      </w:r>
    </w:p>
    <w:p>
      <w:pPr>
        <w:pStyle w:val="ListBullet"/>
        <w:spacing w:line="240" w:lineRule="auto"/>
        <w:ind w:left="720"/>
      </w:pPr>
      <w:r>
        <w:rPr>
          <w:lang w:val="fr_FR" w:bidi="fr_FR"/>
        </w:rPr>
      </w:r>
      <w:r>
        <w:rPr>
          <w:lang w:val="fr_FR" w:bidi="fr_FR"/>
        </w:rPr>
        <w:t>Et un agriculteur</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alors que vous représentez le commandement de Paul à Timothée, notez la façon dont Paul appelle Timothée « mon enfant », comme Paul l'a fait au début de la lettre. Paul appelle Timothée à trouver toute la force de Timothée en Christ, qui nous donne des capacités par grâce.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ensuite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Paul rappelle à Timothée que Paul a enseigné le message au sujet de Christ à Timothée devant de nombreux témoins. Timothée devrait aussi enseigner ce message aux personnes fiables et fidèles, tout comme l'a fait Paul. Ces personnes fiables et fidèles peuvent ensuite enseigner les autres personnes aussi.</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ensuite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vous voudrez peut-être diviser l'action en trois parties alors que Paul compare la façon dont Timothée devrait agir avec trois types de personnes différents. Tout d'abord, vous pouvez montrer un bon soldat qui essaie par-dessus tout de plaire à son officier commandant.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soldat : « Que ressentez-vous ou que pensez-vous maintenant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Deuxièmement, vous pouvez montrer un athlète qui est si engagé à gagner que l'athlète fait beaucoup de choses douloureuses pour bien préparer son corps pour la compétition à venir. Et troisièmement, vous pouvez montrer un agriculteur qui travaille très dur avec ses récoltes pour que l'agriculteur ait une grande moisson de nourriture.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l'agriculteur : « Que ressentez-vous ou que pensez-vous maintenant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quatrième partie, Paul parle de nouveau à Timothée comme un fils. Paul dit à Timothée d'écouter attentivement et de penser de près à ce que Paul a dit. Vous pouvez demander à Paul de pointer vers le haut vers le Seigneur Christ quand Paul dit que le Seigneur donnera à Timothée la compréhension en toutes choses.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maintenant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2 Timothée 2.1–7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L'apôtre Paul donne trois commandements à Timothée dans ce passage. La première est que Timothée devrait « </w:t>
      </w:r>
      <w:r>
        <w:rPr>
          <w:b/>
          <w:lang w:val="fr_FR" w:bidi="fr_FR"/>
        </w:rPr>
        <w:t>être fort</w:t>
      </w:r>
      <w:r>
        <w:rPr>
          <w:lang w:val="fr_FR" w:bidi="fr_FR"/>
        </w:rPr>
        <w:t xml:space="preserve"> par la grâce qui est en Christ Jésus ». « Sois fort » est lié à ce que Paul a dit plus tôt : Dieu nous a donné un esprit de </w:t>
      </w:r>
      <w:r>
        <w:rPr>
          <w:b/>
          <w:lang w:val="fr_FR" w:bidi="fr_FR"/>
        </w:rPr>
        <w:t>force</w:t>
      </w:r>
      <w:r>
        <w:rPr>
          <w:lang w:val="fr_FR" w:bidi="fr_FR"/>
        </w:rPr>
        <w:t>, ou de puissance. Timothée doit recevoir la puissance dont Timothée a besoin de la part de Christ par l'Esprit et comme une grâce ou un don. Vous vous souvenez peut-être que Paul a parlé plus tôt du don de Dieu que Timothée a reçu quand Paul a imposé les mains sur Timothée. Le mot don est lié à l'idée de grâce dans notre passage. Utilisez le même mot pour grâce que dans les passages précédents. Pour plus d'informations sur la grâce, référez-vous au Glossaire principal. Toute force pour la vie et le service chrétiens vient comme un don de la part du Seigneur Jésus.</w:t>
      </w:r>
    </w:p>
    <w:p>
      <w:pPr/>
      <w:r>
        <w:rPr>
          <w:lang w:val="fr_FR" w:bidi="fr_FR"/>
        </w:rPr>
      </w:r>
      <w:r>
        <w:rPr>
          <w:lang w:val="fr_FR" w:bidi="fr_FR"/>
        </w:rPr>
        <w:t>Arrêtez-vous ici et discutez en groupe de la façon dont vous décrirez la façon dont Paul dit d'« être forts, ou d'être fortifiés, par la grâce qui est en Christ Jésus ». Mettez cet enregistrement en pause ici.</w:t>
      </w:r>
    </w:p>
    <w:p>
      <w:pPr/>
      <w:r>
        <w:rPr>
          <w:lang w:val="fr_FR" w:bidi="fr_FR"/>
        </w:rPr>
      </w:r>
      <w:r>
        <w:rPr>
          <w:b/>
          <w:lang w:val="fr_FR" w:bidi="fr_FR"/>
        </w:rPr>
        <w:t>Christ</w:t>
      </w:r>
      <w:r>
        <w:rPr>
          <w:lang w:val="fr_FR" w:bidi="fr_FR"/>
        </w:rPr>
        <w:t xml:space="preserve"> signifie Messie. Le Messie est le roi et le Sauveur promis du monde, que Dieu a choisi. Pour plus d'informations sur Christ, référez-vous au Glossaire principal. Utilisez le même mot ou la même expression pour Christ que dans les passages précédents.</w:t>
      </w:r>
    </w:p>
    <w:p>
      <w:pPr/>
      <w:r>
        <w:rPr>
          <w:lang w:val="fr_FR" w:bidi="fr_FR"/>
        </w:rPr>
      </w:r>
      <w:r>
        <w:rPr>
          <w:lang w:val="fr_FR" w:bidi="fr_FR"/>
        </w:rPr>
        <w:t xml:space="preserve">Le deuxième commandement que Paul donne à Timothée est « </w:t>
      </w:r>
      <w:r>
        <w:rPr>
          <w:b/>
          <w:lang w:val="fr_FR" w:bidi="fr_FR"/>
        </w:rPr>
        <w:t>Partage la souffrance avec moi</w:t>
      </w:r>
      <w:r>
        <w:rPr>
          <w:lang w:val="fr_FR" w:bidi="fr_FR"/>
        </w:rPr>
        <w:t xml:space="preserve"> ». Cela peut aussi être traduit par « Joins-toi à moi dans la souffrance » ou « Endure ta part dans la souffrance ». Vous vous souviendrez que plus tôt, Paul a appelé Timothée à « partager la souffrance pour l'Évangile par la puissance de Dieu ».</w:t>
      </w:r>
    </w:p>
    <w:p>
      <w:pPr/>
      <w:r>
        <w:rPr>
          <w:lang w:val="fr_FR" w:bidi="fr_FR"/>
        </w:rPr>
      </w:r>
      <w:r>
        <w:rPr>
          <w:lang w:val="fr_FR" w:bidi="fr_FR"/>
        </w:rPr>
        <w:t>Arrêtez-vous ici et discutez en groupe du mot ou de l'expression que vous utiliserez pour « partage avec moi la souffrance ». Mettez cet enregistrement en pause ici.</w:t>
      </w:r>
    </w:p>
    <w:p>
      <w:pPr/>
      <w:r>
        <w:rPr>
          <w:lang w:val="fr_FR" w:bidi="fr_FR"/>
        </w:rPr>
      </w:r>
      <w:r>
        <w:rPr>
          <w:lang w:val="fr_FR" w:bidi="fr_FR"/>
        </w:rPr>
        <w:t xml:space="preserve">Paul utilise trois illustrations pour souligner la façon dont Timothée doit se montrer discipliné, concentré et complètement dévoué à l'œuvre du service chrétien que Paul appelle Timothée à faire. Le premier exemple est celui d'un bon soldat. Une telle personne ne doit pas « s'empêtrer dans les </w:t>
      </w:r>
      <w:r>
        <w:rPr>
          <w:b/>
          <w:lang w:val="fr_FR" w:bidi="fr_FR"/>
        </w:rPr>
        <w:t>activités civiles</w:t>
      </w:r>
      <w:r>
        <w:rPr>
          <w:lang w:val="fr_FR" w:bidi="fr_FR"/>
        </w:rPr>
        <w:t xml:space="preserve"> ». Cela ne signifie pas qu'un pasteur ne peut jamais être un homme d'affaires ou avoir un autre travail ou un revenu provenant de sources autres que l'assemblée. L'exemple d'enseignement de Paul ici montre simplement comment un bon soldat ne doit pas être distrait de sa formation et de son service militaires en achetant, en vendant ou par les autres événements normaux de cette vie. Un soldat doit être complètement dévoué à plaire à son officier superieur. De même, nous devrions être complètement dévoués à Christ et plaire à Christ.</w:t>
      </w:r>
    </w:p>
    <w:p>
      <w:pPr/>
      <w:r>
        <w:rPr>
          <w:lang w:val="fr_FR" w:bidi="fr_FR"/>
        </w:rPr>
      </w:r>
      <w:r>
        <w:rPr>
          <w:lang w:val="fr_FR" w:bidi="fr_FR"/>
        </w:rPr>
        <w:t>Arrêtez-vous ici et discutez en groupe du mot ou de l'expression que vous utiliserez pour « activités civiles ». Mettez cet enregistrement en pause ici.</w:t>
      </w:r>
    </w:p>
    <w:p>
      <w:pPr/>
      <w:r>
        <w:rPr>
          <w:lang w:val="fr_FR" w:bidi="fr_FR"/>
        </w:rPr>
      </w:r>
      <w:r>
        <w:rPr>
          <w:lang w:val="fr_FR" w:bidi="fr_FR"/>
        </w:rPr>
        <w:t>Paul décrit aussi les athlètes qui courrent pour une couronne. Une couronne est une coiffe ou un ornement rond que les gens portent sur leur tête. On fabriquait les couronnes des athlètes avec des feuilles.</w:t>
      </w:r>
    </w:p>
    <w:p>
      <w:pPr/>
      <w:r>
        <w:rPr>
          <w:lang w:val="fr_FR" w:bidi="fr_FR"/>
        </w:rPr>
      </w:r>
      <w:r>
        <w:rPr>
          <w:lang w:val="fr_FR" w:bidi="fr_FR"/>
        </w:rPr>
        <w:t>Arrêtez-vous ici et discutez en groupe du mot ou de l'expression que vous utiliserez pour couronne. Regardez de nouveau l'image de la couronne au besoin. Mettez cet enregistrement en pause ici.</w:t>
      </w:r>
    </w:p>
    <w:p>
      <w:pPr/>
      <w:r>
        <w:rPr>
          <w:lang w:val="fr_FR" w:bidi="fr_FR"/>
        </w:rPr>
      </w:r>
      <w:r>
        <w:rPr>
          <w:lang w:val="fr_FR" w:bidi="fr_FR"/>
        </w:rPr>
        <w:t xml:space="preserve">Les trois exemples que Paul utilise soulignent la façon dont Timothée doit être pleinement déterminé à servir Jésus et être très patient et maître de lui-même alors que Timothée fait face aux difficultés qui viendront sur sa route. Le troisième exemple est un agriculteur qui travaille dur. Paul dit que l'agriculteur devrait recevoir la </w:t>
      </w:r>
      <w:r>
        <w:rPr>
          <w:b/>
          <w:lang w:val="fr_FR" w:bidi="fr_FR"/>
        </w:rPr>
        <w:t>première part</w:t>
      </w:r>
      <w:r>
        <w:rPr>
          <w:lang w:val="fr_FR" w:bidi="fr_FR"/>
        </w:rPr>
        <w:t xml:space="preserve"> des récoltes. Ici, Paul ne parle pas de la façon dont les pasteurs devraient être payés. Paul ne dit pas non plus que Timothée sera le premier à recevoir les honneurs de la part de Christ le dernier jour. Paul semble montrer à quel point il est certain que Timothée recevra une récompense. Si Timothée est fidèle pour enseigner l'Évangile, Christ récompensera Timothée pour son service au dernier jour. Cela devrait donner à Timothée l'encouragement et l'énergie pour travailler dur et passer par la souffrance.</w:t>
      </w:r>
    </w:p>
    <w:p>
      <w:pPr/>
      <w:r>
        <w:rPr>
          <w:lang w:val="fr_FR" w:bidi="fr_FR"/>
        </w:rPr>
      </w:r>
      <w:r>
        <w:rPr>
          <w:lang w:val="fr_FR" w:bidi="fr_FR"/>
        </w:rPr>
        <w:t>Arrêtez-vous ici et discutez en groupe du mot ou de l'expression que vous utiliserez pour montrer comment l'agriculteur devrait avoir la « première part » des récoltes. Mettez cet enregistrement en pause ici.</w:t>
      </w:r>
    </w:p>
    <w:p>
      <w:pPr/>
      <w:r>
        <w:rPr>
          <w:lang w:val="fr_FR" w:bidi="fr_FR"/>
        </w:rPr>
      </w:r>
      <w:r>
        <w:rPr>
          <w:lang w:val="fr_FR" w:bidi="fr_FR"/>
        </w:rPr>
        <w:t xml:space="preserve">Le troisième et dernier commandement que Paul donne à Timothée est que Timothée devrait « réfléchir » ou considérer ce que dit Paul. Paul a donné à Timothée des principes importants, mais Timothée a besoin de sagesse pour appliquer ces principes aux situations dans sa vie et son travail. Paul encourage Timothée en disant : « parce que le Seigneur te donnera la </w:t>
      </w:r>
      <w:r>
        <w:rPr>
          <w:b/>
          <w:lang w:val="fr_FR" w:bidi="fr_FR"/>
        </w:rPr>
        <w:t>compréhension</w:t>
      </w:r>
      <w:r>
        <w:rPr>
          <w:lang w:val="fr_FR" w:bidi="fr_FR"/>
        </w:rPr>
        <w:t xml:space="preserve"> en toutes choses ». La compréhension fait référence à la perspicacité et à la sagesse selon lesquelles nous devons prendre l'enseignement de la Bible et le relier aux détails et aux décisions quotidiennes de notre vie.</w:t>
      </w:r>
    </w:p>
    <w:p>
      <w:pPr/>
      <w:r>
        <w:rPr>
          <w:lang w:val="fr_FR" w:bidi="fr_FR"/>
        </w:rPr>
      </w:r>
      <w:r>
        <w:rPr>
          <w:lang w:val="fr_FR" w:bidi="fr_FR"/>
        </w:rPr>
        <w:t>Arrêtez-vous ici et discutez en groupe du mot ou de l'expression que vous utiliserez pour traduire la compréhension, la perspicacité ou la sagesse de la part de Dieu dont Paul parle ici. Mettez cet enregistrement en pause ici.</w:t>
      </w:r>
    </w:p>
    <w:p>
      <w:pPr/>
      <w:r>
        <w:rPr>
          <w:lang w:val="fr_FR" w:bidi="fr_FR"/>
        </w:rPr>
      </w:r>
      <w:r>
        <w:rPr>
          <w:lang w:val="fr_FR" w:bidi="fr_FR"/>
        </w:rPr>
        <w:t xml:space="preserve">Un </w:t>
      </w:r>
      <w:r>
        <w:rPr>
          <w:b/>
          <w:lang w:val="fr_FR" w:bidi="fr_FR"/>
        </w:rPr>
        <w:t>seigneur</w:t>
      </w:r>
      <w:r>
        <w:rPr>
          <w:lang w:val="fr_FR" w:bidi="fr_FR"/>
        </w:rPr>
        <w:t xml:space="preserve"> est quelqu'un qui est un maître sur les autres personnes. Un Seigneur a une pleine autorité et mérite le respect de la part des gens. Jésus est Seigneur, parce que Jésus a autorité sur le monde entier. Pour plus d'informations sur le mot Seigneur, consultez le glossaire principal. Utilisez le même mot ou la même expression pour Seigneur que vous avez utilisé dans les passages précédents.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2 Timothée 2:8–13</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2 Timothée 2.8–13. Laissez entrer la parole de Dieu dans vos cœurs.</w:t>
      </w:r>
    </w:p>
    <w:p>
      <w:pPr/>
      <w:r>
        <w:rPr>
          <w:lang w:val="fr_FR" w:bidi="fr_FR"/>
        </w:rPr>
      </w:r>
      <w:r>
        <w:rPr>
          <w:lang w:val="fr_FR" w:bidi="fr_FR"/>
        </w:rPr>
        <w:t xml:space="preserve">Écoutez l'enregistrement de 2 Timothée 2.8–13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2 Timothée 2.8–13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Jusqu'à maintenant, dans la lettre, Paul avait encouragé Timothée à continuer de partager la bonne nouvelle au sujet de Jésus avec audace. Paul a donné des exemples de personnes spécifiques qui souffrent et endurent pour terminer un objectif spécifique : un soldat, un athlète et un agriculteur. Paul s'utilise maintenant lui-même comme exemple et demande à Timothée de souffrir et d'endurer comme le fait Paul lui-même. Paul fait ce que Jésus a fait, et Paul veut que Timothée fasse la même chose. Paul rappelle à Timothée de dépendre de plus en plus de Jésus en se souvenant que Jésus est un descendant de David, et que Dieu a ressuscité Jésus d'entre les morts. Rappelez-vous que le peuple juif attendait le Sauveur promis de Dieu, le Christ. Le Christ était censé être le descendant du roi le plus célèbre du peuple juif, le roi David. Paul demande à Timothée de se rappeler la vérité très importante que Dieu a ressuscité Jésus d'entre les morts et que Jésus est un descendant de David. Cela signifie que Jésus est le Christ que les Juifs attendaient.</w:t>
      </w:r>
    </w:p>
    <w:p>
      <w:pPr/>
      <w:r>
        <w:rPr>
          <w:lang w:val="fr_FR" w:bidi="fr_FR"/>
        </w:rPr>
      </w:r>
      <w:r>
        <w:rPr>
          <w:lang w:val="fr_FR" w:bidi="fr_FR"/>
        </w:rPr>
        <w:t>Paul est en prison et s'attend à être bientôt mis à mort. Paul dit au revoir à Timothée et écrit ses dernières paroles à Timothée en tant que père spirituel. L'objectif de Paul est de bénir et d'encourager le « fils bien-aimé » de Paul, Timothée, avec des instructions importantes pour guider Timothée pour le reste de la vie de Timothée. Il s'agit d'une lettre très personnelle que Paul écrit pour influencer les pensées et les comportements de Timothée en utilisant des exemples de la vie de Paul.</w:t>
      </w:r>
    </w:p>
    <w:p>
      <w:pPr/>
      <w:r>
        <w:rPr>
          <w:lang w:val="fr_FR" w:bidi="fr_FR"/>
        </w:rPr>
      </w:r>
      <w:r>
        <w:rPr>
          <w:lang w:val="fr_FR" w:bidi="fr_FR"/>
        </w:rPr>
        <w:t>Arrêtez-vous ici et discutez de cette question en groupe : comment les anciens dans votre culture transmettent-ils généralement l'encouragement aux jeunes générations avant de mourir ? Quelles sont certaines façons différentes dont les gens donnent des instructions aux personnes plus jeunes ? Mettez cet enregistrement en pause ici.</w:t>
      </w:r>
    </w:p>
    <w:p>
      <w:pPr/>
      <w:r>
        <w:rPr>
          <w:lang w:val="fr_FR" w:bidi="fr_FR"/>
        </w:rPr>
      </w:r>
      <w:r>
        <w:rPr>
          <w:lang w:val="fr_FR" w:bidi="fr_FR"/>
        </w:rPr>
        <w:t>Les fonctionnaires gouvernementaux ont enchaîné Paul en prison, mais les gens ne peuvent jamais enchaîner le message de Dieu. La parole, ou le message, de Dieu est aussi toujours efficace. Paul demande à Timothée de se souvenir de Jésus, notre Sauveur ressuscité, parce que Jésus est la raison pour laquelle Paul est prêt à souffrir en tant que criminel. Paul est aussi prêt à souffrir pour le peuple de Dieu. Le peuple de Dieu est ceux que Dieu a choisis, ou élus, pour être dans la famille de Dieu. En aimant le peuple de Dieu, Paul imite Jésus. Le résultat est que le peuple choisi de Dieu peut vivre pour toujours avec Jésus dans un monde parfait.</w:t>
      </w:r>
    </w:p>
    <w:p>
      <w:pPr/>
      <w:r>
        <w:rPr>
          <w:lang w:val="fr_FR" w:bidi="fr_FR"/>
        </w:rPr>
      </w:r>
      <w:r>
        <w:rPr>
          <w:lang w:val="fr_FR" w:bidi="fr_FR"/>
        </w:rPr>
        <w:t>Arrêtez-vous ici et discutez de cette question en groupe : pour quel genre de crimes les gens vont-ils en prison dans votre culture ? Comment les gens penseraient-ils à un chrétien si le gouvernement mettait ce chrétien en prison ? Racontez une histoire au sujet de quelqu'un que vous connaissez qui était en prison ou persécuté pour sa foi. Mettez cet enregistrement en pause ici.</w:t>
      </w:r>
    </w:p>
    <w:p>
      <w:pPr/>
      <w:r>
        <w:rPr>
          <w:lang w:val="fr_FR" w:bidi="fr_FR"/>
        </w:rPr>
      </w:r>
      <w:r>
        <w:rPr>
          <w:lang w:val="fr_FR" w:bidi="fr_FR"/>
        </w:rPr>
        <w:t>Alors que Paul continue d'encourager Timothée, Paul cite un chant ou un court poème pour souligner pourquoi nous pouvons et devrions endurer à travers la souffrance. Paul introduit le chant de Paul avec : « Cette parole est digne de confiance », ce qui est une façon pour Paul de souligner les vérités spirituelles importantes à travers ses chants et les dictons traditionnels. Paul a probablement ajusté un chant traditionnel, mais Timothée aurait aussi connu le chant original. À travers ce chant, Paul souligne la souffrance que les croyants endurent. La chanson nous donne à la fois des avertissements forts au sujet de renier la foi et aussi les promesses éternelles qui viennent quand nous endurons la souffrance. Dans la chanson, Paul explique que quand nous mourons avec Christ, nous obtiendrons une nouvelle vie. Paul veut dire que si nous arrêtons de vivre comme quelqu'un qui pèche et ne connaît pas Christ, c'est comme si nous mourions à la personne que nous étions. Mais si nous arrêtons de vivre comme cette vieille personne, nous obtiendrons en fait une nouvelle vie avec Christ ! Paul explique aussi que si nous persévérons en faisant confiance à Jésus, nous régnerons avec Jésus quand Jésus viendra pour régner pleinement sur son royaume. Cependant, Paul nous avertit que si nous nions ou renions Christ quand nous souffrons, Christ niera aussi nous connaître. Mais Paul nous rappelle également que parce que Jésus est fidèle, nous pouvons être confiants en Jésus lorsque nous échouons, sachant que nous vivons encore avec le péché dans nos vies. Paul peut endurer parce que Paul fait confiance à Jésus. Paul veut que Timothée comprenne à quel point il est dangereux de s'éloigner de Jésus. Cependant, Paul veut aussi que Timothée soit encouragé par la façon dont Jésus est fidèle et les récompenses qui viennent du fait de suivre Jésus.</w:t>
      </w:r>
    </w:p>
    <w:p>
      <w:pPr/>
      <w:r>
        <w:rPr>
          <w:lang w:val="fr_FR" w:bidi="fr_FR"/>
        </w:rPr>
      </w:r>
      <w:r>
        <w:rPr>
          <w:lang w:val="fr_FR" w:bidi="fr_FR"/>
        </w:rPr>
        <w:t>Arrêtez-vous ici et discutez de cette question en groupe : quel genre de choses vous aident à être loyal à quelqu'un quand c'est difficile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2 Timothée 2.8–13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instruit Timothée de souffrir et d'endurer pour l'amour de l'Évangile de Christ, qui fournit la puissance et l'espérance, pour que Dieu puisse sauver le peuple choisi de Dieu de la souffrance éternelle et donner à ces personnes la gloire éternelle.</w:t>
      </w:r>
    </w:p>
    <w:p>
      <w:pPr/>
      <w:r>
        <w:rPr>
          <w:lang w:val="fr_FR" w:bidi="fr_FR"/>
        </w:rPr>
      </w:r>
      <w:r>
        <w:rPr>
          <w:b/>
          <w:lang w:val="fr_FR" w:bidi="fr_FR"/>
        </w:rPr>
        <w:t>Dans la deuxième partie :</w:t>
      </w:r>
      <w:r>
        <w:rPr>
          <w:lang w:val="fr_FR" w:bidi="fr_FR"/>
        </w:rPr>
        <w:t xml:space="preserve"> Paul donne une parole digne de confiance qui encourage davantage Timothée. Paul encourage Timothée à accepter les promesses de l'Évangile en endurant la souffrance en tant que serviteur de Dieu. Paul donne aussi un avertissement sérieux que nous ne devrions jamais renier ou désavouer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Jésus, le Christ</w:t>
      </w:r>
    </w:p>
    <w:p>
      <w:pPr>
        <w:pStyle w:val="ListBullet"/>
        <w:spacing w:line="240" w:lineRule="auto"/>
        <w:ind w:left="720"/>
      </w:pPr>
      <w:r>
        <w:rPr>
          <w:lang w:val="fr_FR" w:bidi="fr_FR"/>
        </w:rPr>
      </w:r>
      <w:r>
        <w:rPr>
          <w:lang w:val="fr_FR" w:bidi="fr_FR"/>
        </w:rPr>
        <w:t>Et le peuple choisi de Dieu</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Paul dit à Timothée de « se souvenir ». Paul demande à Timothée de penser à ce que Timothée sait déjà au sujet de qui est Jésus. Timothée a appris ce qui concerne la foi en Jésus de sa famille ainsi que de Paul. Paul rappelle à Timothée que Jésus est le Christ, le Sauveur promis, qui est ressuscité d'entre les morts et qui est le descendant du roi David, le roi juif le plus célèbre. Paul encourage aussi Timothée à se souvenir de Jésus comme étant « ressuscité d'entre les morts », parce que Paul croit que l'une des parties les plus importantes de la bonne nouvelle est que les croyants ressusciteront d'entre les morts un jour, même après leur mort. Paul veut que Timothée comprenne que la souffrance fait partie du fait de suivre le Christ ressuscité jusqu'à ce que Christ revienne. La bonne nouvelle, ou l'Évangile, est que Jésus est le roi et le Sauveur que le peuple juif attendait. Paul rappelle non seulement à Timothée le message de l'Évangile, mais aussi la façon dont Paul souffre de la même manière que Jésus a souffert. Paul veut que Timothée connaisse non seulement le message, mais aussi qu'il fasse ce que Jésus dit de faire ! Paul explique que Paul est lié et souffre en tant que criminel à cause du dévouement de Paul à prêcher l'Évangile. Mais Paul dit aussi que l'emprisonnement de Paul ne peut pas arrêter la puissance de la parole de Dieu, qui est l'Évangile. Les gens pensaient que les chaînes de Paul étaient censées arrêter ce que Dieu faisait à travers Paul, mais au lieu de cela, cela ne fait que prouver à quel point le message de Paul est fort. Ceci est si important pour Paul que Paul est prêt à endurer n'importe quoi pour le bien des élus de Dieu, le peuple choisi de Dieu. Paul désire profondément que les personnes que Dieu choisit reçoivent le salut et que Jésus sauve ces personnes et les amène dans une bonne relation avec Dieu. Et avec ce salut, Jésus rendra ces personnes parfaites et les accueillera dans son royaume parfait et rempli de gloire pour toujours quand Jésus reviendra.</w:t>
      </w:r>
    </w:p>
    <w:p>
      <w:pPr/>
      <w:r>
        <w:rPr>
          <w:lang w:val="fr_FR" w:bidi="fr_FR"/>
        </w:rPr>
      </w:r>
      <w:r>
        <w:rPr>
          <w:lang w:val="fr_FR" w:bidi="fr_FR"/>
        </w:rPr>
        <w:t>Arrêtez-vous ici et discutez de cette question en groupe : racontez une histoire au sujet d'un moment où quelqu'un que vous connaissez a donné un exemple de sa propre vie pour vous enseigner ce qu'il faut faire dans une certaine situation. Prêtez attention à la façon dont vous utilisez des exemples de votre propre vie dans cette histoire. Mettez cet enregistrement en pause ici.</w:t>
      </w:r>
    </w:p>
    <w:p>
      <w:pPr/>
      <w:r>
        <w:rPr>
          <w:lang w:val="fr_FR" w:bidi="fr_FR"/>
        </w:rPr>
      </w:r>
      <w:r>
        <w:rPr>
          <w:lang w:val="fr_FR" w:bidi="fr_FR"/>
        </w:rPr>
        <w:t>Dans la deuxième partie, Paul envoie un poème avec un message que Paul veut que Timothée sache être digne de confiance. Le format familier du poème aide les lecteurs à savoir qu'ils devraient prêter attention. Pour rendre cela clair, Paul introduit le poème avec l'expression : « Cette parole est digne de confiance ». Paul utilise aussi cette expression à d'autres moments pour communiquer l'autorité de ce que Paul dit par opposition au faux enseignement auquel Paul s'oppose.</w:t>
      </w:r>
    </w:p>
    <w:p>
      <w:pPr/>
      <w:r>
        <w:rPr>
          <w:lang w:val="fr_FR" w:bidi="fr_FR"/>
        </w:rPr>
      </w:r>
      <w:r>
        <w:rPr>
          <w:lang w:val="fr_FR" w:bidi="fr_FR"/>
        </w:rPr>
        <w:t>Arrêtez-vous ici et discutez de cette question en groupe : comment communiquez-vous que ce que quelqu'un dit est vrai dans votre langue ? Y a-t-il différentes façons de rendre cela clair ? Mettez cet enregistrement en pause ici.</w:t>
      </w:r>
    </w:p>
    <w:p>
      <w:pPr/>
      <w:r>
        <w:rPr>
          <w:lang w:val="fr_FR" w:bidi="fr_FR"/>
        </w:rPr>
      </w:r>
      <w:r>
        <w:rPr>
          <w:lang w:val="fr_FR" w:bidi="fr_FR"/>
        </w:rPr>
        <w:t>Le poème fait ensuite référence avec plus de détails à ce dont Paul veut que Timothée se souvienne. Paul veut que Timothée se souvienne de Jésus et de la façon dont nous devons souffrir si nous suivons Jésus. Paul fait une série de déclarations qui expliquent à quoi cela ressemble de suivre Jésus et les récompenses que Jésus nous promet si nous suivons Jésus. Paul nous avertit aussi sur la façon dont Jésus répond quand nous ne parvenons pas à suivre Jésus. Dans chacune des déclarations de Paul, Paul parle de ce que si quelqu'un fait une certaine chose, une certaine chose se produit en conséquence. Cette façon de parler aide Paul à faire un point dont il est facile de se rappeler et dont il est difficile de prouver le contraire.</w:t>
      </w:r>
    </w:p>
    <w:p>
      <w:pPr/>
      <w:r>
        <w:rPr>
          <w:lang w:val="fr_FR" w:bidi="fr_FR"/>
        </w:rPr>
      </w:r>
      <w:r>
        <w:rPr>
          <w:lang w:val="fr_FR" w:bidi="fr_FR"/>
        </w:rPr>
        <w:t>Arrêtez-vous ici et discutez de cette question en groupe : quand vous essayez de convaincre quelqu'un de quelque chose d'important, comment construisez-vous un argument fort en faveur de quelque chose que vous savez être vrai ? Mettez cet enregistrement en pause ici.</w:t>
      </w:r>
    </w:p>
    <w:p>
      <w:pPr/>
      <w:r>
        <w:rPr>
          <w:lang w:val="fr_FR" w:bidi="fr_FR"/>
        </w:rPr>
      </w:r>
      <w:r>
        <w:rPr>
          <w:lang w:val="fr_FR" w:bidi="fr_FR"/>
        </w:rPr>
        <w:t>La première section du poème rappelle à Timothée que si nous sommes morts avec Jésus, nous avons une vie nouvelle et vivrons aussi avec Jésus dans l'éternité. Mourir avec Christ ne signifie pas que nous devons mourir physiquement quand nous suivons Jésus. Mourir avec Christ peut faire référence au baptême, parce que le baptême montre qu'un croyant arrête de vivre son ancienne vie et vit une nouvelle vie en suivant Jésus. Pour Paul, cette promesse que les croyants ressusciteront d'entre les morts est l'une des choses les plus importantes que nous croyons quand nous suivons Jésus.</w:t>
      </w:r>
    </w:p>
    <w:p>
      <w:pPr/>
      <w:r>
        <w:rPr>
          <w:lang w:val="fr_FR" w:bidi="fr_FR"/>
        </w:rPr>
      </w:r>
      <w:r>
        <w:rPr>
          <w:lang w:val="fr_FR" w:bidi="fr_FR"/>
        </w:rPr>
        <w:t>La section suivante rappelle à Timothée qu'endurer la souffrance, c'est-à-dire continuer à suivre Jésus, est nécessaire pour recevoir la promesse de régner avec Jésus dans le royaume de Dieu pour toujours. Ici, Paul rappelle de nouveau à Timothée que Timothée doit faire quelque chose pour suivre Jésus. Paul indique à Timothée la propre souffrance et l'endurance de Paul pour Jésus en tant que modèle. Encore une fois, Paul dit à Timothée d'imiter Paul de cette manière. Paul veut que Timothée voie que l'endurance dans la souffrance est ce à quoi les disciples de Jésus devraient s'attendre. Paul est clair quant au fait que cette endurance conduit à la récompense incroyable de régner avec Jésus dans son royaume quand Jésus reviendra sur la terre.</w:t>
      </w:r>
    </w:p>
    <w:p>
      <w:pPr/>
      <w:r>
        <w:rPr>
          <w:lang w:val="fr_FR" w:bidi="fr_FR"/>
        </w:rPr>
      </w:r>
      <w:r>
        <w:rPr>
          <w:lang w:val="fr_FR" w:bidi="fr_FR"/>
        </w:rPr>
        <w:t>Arrêtez-vous ici et discutez de cette question en groupe : comment soulignez-vous à quelqu'un que vous voulez que cette personne vous imite, c'est-à-dire fasse ce que vous faites ? Mettez cet enregistrement en pause ici.</w:t>
      </w:r>
    </w:p>
    <w:p>
      <w:pPr/>
      <w:r>
        <w:rPr>
          <w:lang w:val="fr_FR" w:bidi="fr_FR"/>
        </w:rPr>
      </w:r>
      <w:r>
        <w:rPr>
          <w:lang w:val="fr_FR" w:bidi="fr_FR"/>
        </w:rPr>
        <w:t>La prochaine section introduit maintenant un avertissement fort. Paul dit ici que si nous ne sommes pas morts avec Jésus et n'endurons pas la souffrance, cela signifie que nous nous sommes éloignés de Jésus. Paul dit à Timothée que si nous nions connaitre Jésus quand nous souffrons, Jésus niera que Jésus nous connaît.</w:t>
      </w:r>
    </w:p>
    <w:p>
      <w:pPr/>
      <w:r>
        <w:rPr>
          <w:lang w:val="fr_FR" w:bidi="fr_FR"/>
        </w:rPr>
      </w:r>
      <w:r>
        <w:rPr>
          <w:lang w:val="fr_FR" w:bidi="fr_FR"/>
        </w:rPr>
        <w:t>Arrêtez-vous ici et discutez de cette question en groupe : comment donnez-vous des avertissements forts dans votre langue ? Mettez cet enregistrement en pause ici.</w:t>
      </w:r>
    </w:p>
    <w:p>
      <w:pPr/>
      <w:r>
        <w:rPr>
          <w:lang w:val="fr_FR" w:bidi="fr_FR"/>
        </w:rPr>
      </w:r>
      <w:r>
        <w:rPr>
          <w:lang w:val="fr_FR" w:bidi="fr_FR"/>
        </w:rPr>
        <w:t>Paul dit à Timothée quelque chose de surprenant dans la dernière section du poème. Dans les trois premières sections de ce poème, Dieu promet que nous recevrons de bonnes choses si nous faisons de bonnes choses, et que nous recevrons de mauvaises choses si nous faisons de mauvaises choses. Mais ici Paul dit à Timothée que si nous sommes infidèles, Jésus nous sera quand même fidèle. Nous échouons parfois à faire ce qui est juste, mais Jésus nous aide à endurer. Être infidèle est différent de s'éloigner de Jésus ou de renier Jésus. Les disciples de Jésus ne sont pas encore parfaits, et cela signifie que nous échouerons parfois à être fidèles, ce qui signifie échouer à faire ce que Dieu nous a demandé de faire. Nous nous rapprochons de Jésus quand nous parlons à Jésus de notre péché et demandons à Jésus de nous pardonner et de nous transformer. Paul encourage Timothée à se rappeler que Jésus sera toujours fidèle à Timothée. Jésus sera fidèle même quand Timothée fait des erreurs alors qu'il fait l'œuvre que Dieu a appelé Timothée à faire. Et pour prouver que cette promesse est vraie, Paul explique qu'il est impossible pour Jésus de se renier lui-même. En d'autres termes, Jésus doit être fidèle à son peuple parce que c'est qui Jésus est et c'est ce que fait Jésus, et Jésus ne peut pas être quelqu'un d'autre. Jésus est Dieu, et il n'y a pas d'autre Dieu.</w:t>
      </w:r>
    </w:p>
    <w:p>
      <w:pPr/>
      <w:r>
        <w:rPr>
          <w:lang w:val="fr_FR" w:bidi="fr_FR"/>
        </w:rPr>
      </w:r>
      <w:r>
        <w:rPr>
          <w:lang w:val="fr_FR" w:bidi="fr_FR"/>
        </w:rPr>
        <w:t>Faites une pause ici et discutez en groupe : comment parlerez-vous de la façon dont Jésus ne peut pas se renier ou se nier lui-même dans votre traduction ? Mettez cet enregistrement en pause ici.</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2 Timothée 2.8–13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Jésus, le Christ</w:t>
      </w:r>
    </w:p>
    <w:p>
      <w:pPr>
        <w:pStyle w:val="ListBullet"/>
        <w:spacing w:line="240" w:lineRule="auto"/>
        <w:ind w:left="720"/>
      </w:pPr>
      <w:r>
        <w:rPr>
          <w:lang w:val="fr_FR" w:bidi="fr_FR"/>
        </w:rPr>
      </w:r>
      <w:r>
        <w:rPr>
          <w:lang w:val="fr_FR" w:bidi="fr_FR"/>
        </w:rPr>
        <w:t>Et le peuple choisi de Dieu</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Timothée, souviens-toi de la bonne nouvelle de Jésus-Christ, qui est ressuscité d'entre les morts et le descendant du roi David. Je souffre en prison en ce moment même, lié avec des chaînes en tant que criminel pour cette bonne nouvelle. Mais la parole de Dieu, qui est l'Évangile, n'est pas liée ! »</w:t>
      </w:r>
    </w:p>
    <w:p>
      <w:pPr/>
      <w:r>
        <w:rPr>
          <w:lang w:val="fr_FR" w:bidi="fr_FR"/>
        </w:rPr>
      </w:r>
      <w:r>
        <w:rPr>
          <w:lang w:val="fr_FR" w:bidi="fr_FR"/>
        </w:rPr>
        <w:t>Arrêtez la représentation. 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Je suis heureux que Paul me rappelle ce qui est vraiment vrai. Je suis triste que mon ami soit en prison et soit traité durement, mais il garde espoir malgré sa souffrance, et cela me donne de l'espérance ; ou</w:t>
      </w:r>
    </w:p>
    <w:p>
      <w:pPr>
        <w:pStyle w:val="ListBullet"/>
        <w:spacing w:line="240" w:lineRule="auto"/>
        <w:ind w:left="720"/>
      </w:pPr>
      <w:r>
        <w:rPr>
          <w:lang w:val="fr_FR" w:bidi="fr_FR"/>
        </w:rPr>
      </w:r>
      <w:r>
        <w:rPr>
          <w:lang w:val="fr_FR" w:bidi="fr_FR"/>
        </w:rPr>
        <w:t>Je sais que l'Évangile est une bonne nouvelle, mais j'ai de la difficulté à croire cela quand tout est si difficile. Mon meilleur ami est en prison ! Je suis heureux qu'il m'encourage, mais j'ai l'impression que je devrais l'encourager ; ou</w:t>
      </w:r>
    </w:p>
    <w:p>
      <w:pPr>
        <w:pStyle w:val="ListBullet"/>
        <w:spacing w:line="240" w:lineRule="auto"/>
        <w:ind w:left="720"/>
      </w:pPr>
      <w:r>
        <w:rPr>
          <w:lang w:val="fr_FR" w:bidi="fr_FR"/>
        </w:rPr>
      </w:r>
      <w:r>
        <w:rPr>
          <w:lang w:val="fr_FR" w:bidi="fr_FR"/>
        </w:rPr>
        <w:t>J'avais oublié les raisons que nous avons pour savoir avec certitude que Jésus est le Christ. Alors que je pense à mon ami qui souffre en tant que criminel, je me souviens de la façon dont la même chose est arrivée à Jésus. Connaître Paul et la souffrance qu'il traverse m'aide à mieux comprendre ce que Jésus a fait pour moi. Je me sens indigne de l'amour que Jésus a montré pour me sauver.</w:t>
      </w:r>
    </w:p>
    <w:p>
      <w:pPr/>
      <w:r>
        <w:rPr>
          <w:lang w:val="fr_FR" w:bidi="fr_FR"/>
        </w:rPr>
      </w:r>
      <w:r>
        <w:rPr>
          <w:lang w:val="fr_FR" w:bidi="fr_FR"/>
        </w:rPr>
        <w:t>Continuez la représentation.</w:t>
      </w:r>
    </w:p>
    <w:p>
      <w:pPr/>
      <w:r>
        <w:rPr>
          <w:lang w:val="fr_FR" w:bidi="fr_FR"/>
        </w:rPr>
      </w:r>
      <w:r>
        <w:rPr>
          <w:lang w:val="fr_FR" w:bidi="fr_FR"/>
        </w:rPr>
        <w:t>Paul dit : « Parce que la parole de Dieu est libre et puissante, je peux tout endurer. Je fais aussi cela parce que je veux que Jésus sauve le peuple choisi de Dieu, ses élus, pour qu'ils puissent vivre avec lui et partager sa gloire pour toujours.</w:t>
      </w:r>
    </w:p>
    <w:p>
      <w:pPr/>
      <w:r>
        <w:rPr>
          <w:lang w:val="fr_FR" w:bidi="fr_FR"/>
        </w:rPr>
      </w:r>
      <w:r>
        <w:rPr>
          <w:lang w:val="fr_FR" w:bidi="fr_FR"/>
        </w:rPr>
        <w:t>Arrêtez la représentation. Demandez à la personne qui joue le peuple choisi de Dieu : « Que ressentez-vous ou que pensez-vous ? » La personne pourrait répondre à des choses comme :</w:t>
      </w:r>
    </w:p>
    <w:p>
      <w:pPr>
        <w:pStyle w:val="ListBullet"/>
        <w:spacing w:line="240" w:lineRule="auto"/>
        <w:ind w:left="720"/>
      </w:pPr>
      <w:r>
        <w:rPr>
          <w:lang w:val="fr_FR" w:bidi="fr_FR"/>
        </w:rPr>
      </w:r>
      <w:r>
        <w:rPr>
          <w:lang w:val="fr_FR" w:bidi="fr_FR"/>
        </w:rPr>
        <w:t>Paul doit vraiment aimer Jésus et nous ! Paul veut que nous ayons quelque chose de si bon qu'il est prêt à souffrir n'importe quoi. Seul Jésus pouvait faire aimer quelqu'un ainsi ; ou</w:t>
      </w:r>
    </w:p>
    <w:p>
      <w:pPr>
        <w:pStyle w:val="ListBullet"/>
        <w:spacing w:line="240" w:lineRule="auto"/>
        <w:ind w:left="720"/>
      </w:pPr>
      <w:r>
        <w:rPr>
          <w:lang w:val="fr_FR" w:bidi="fr_FR"/>
        </w:rPr>
      </w:r>
      <w:r>
        <w:rPr>
          <w:lang w:val="fr_FR" w:bidi="fr_FR"/>
        </w:rPr>
        <w:t>Je ne suis pas sûr d'aimer comme Paul aime. J'aime Jésus, mais j'ai peur d'aller en prison. L'amour de Paul fait un peu peur. Cela me fait réaliser qu'il y a un coût à suivre Jésus. C'est un coût élevé, mais il en vaut la peine ; ou</w:t>
      </w:r>
    </w:p>
    <w:p>
      <w:pPr>
        <w:pStyle w:val="ListBullet"/>
        <w:spacing w:line="240" w:lineRule="auto"/>
        <w:ind w:left="720"/>
      </w:pPr>
      <w:r>
        <w:rPr>
          <w:lang w:val="fr_FR" w:bidi="fr_FR"/>
        </w:rPr>
      </w:r>
      <w:r>
        <w:rPr>
          <w:lang w:val="fr_FR" w:bidi="fr_FR"/>
        </w:rPr>
        <w:t>Être le peuple choisi de Dieu est un privilège que je ne mérite pas. Mais cela me donne envie d'endurer quand je pense à ce que Jésus a fait pour que je lui appartienne et quand je pense à ce qu'il m'a promis.</w:t>
      </w:r>
    </w:p>
    <w:p>
      <w:pPr/>
      <w:r>
        <w:rPr>
          <w:lang w:val="fr_FR" w:bidi="fr_FR"/>
        </w:rPr>
      </w:r>
      <w:r>
        <w:rPr>
          <w:lang w:val="fr_FR" w:bidi="fr_FR"/>
        </w:rPr>
        <w:t>Continuez la représentation.</w:t>
      </w:r>
    </w:p>
    <w:p>
      <w:pPr/>
      <w:r>
        <w:rPr>
          <w:lang w:val="fr_FR" w:bidi="fr_FR"/>
        </w:rPr>
      </w:r>
      <w:r>
        <w:rPr>
          <w:lang w:val="fr_FR" w:bidi="fr_FR"/>
        </w:rPr>
        <w:t>Paul dit : « Timothée, je vais te dire quelque chose d'une manière familière en laquelle tu peux faire confiance. Si nous mourons avec Jésus, nous vivons aussi avec Jésus. Si nous endurons, nous régnerons avec Jésus. Sois également conscient que si nous renions Jésus, Jésus nous reniera. Mais quand nous trébuchons dans notre foi, Jésus restera toujours fidèle parce que Jésus ne peut pas nier qu'il est qui il est : Jésus est Dieu. »</w:t>
      </w:r>
    </w:p>
    <w:p>
      <w:pPr/>
      <w:r>
        <w:rPr>
          <w:lang w:val="fr_FR" w:bidi="fr_FR"/>
        </w:rPr>
      </w:r>
      <w:r>
        <w:rPr>
          <w:lang w:val="fr_FR" w:bidi="fr_FR"/>
        </w:rPr>
        <w:t>Arrêtez la représentation. Demandez à la personne qui joue Jésus : « Que ressentez-vous ou à quoi pensez-vous ? » La personne pourrait répondre à des choses comme :</w:t>
      </w:r>
    </w:p>
    <w:p>
      <w:pPr>
        <w:pStyle w:val="ListBullet"/>
        <w:spacing w:line="240" w:lineRule="auto"/>
        <w:ind w:left="720"/>
      </w:pPr>
      <w:r>
        <w:rPr>
          <w:lang w:val="fr_FR" w:bidi="fr_FR"/>
        </w:rPr>
      </w:r>
      <w:r>
        <w:rPr>
          <w:lang w:val="fr_FR" w:bidi="fr_FR"/>
        </w:rPr>
        <w:t>Je veux que tous vivent et règnent avec moi pour toujours, et pour cette raison, je suis mort pour vaincre la mort. Maintenant, n'importe qui peut avoir cette vie, mais il doit venir à moi ; ou</w:t>
      </w:r>
    </w:p>
    <w:p>
      <w:pPr>
        <w:pStyle w:val="ListBullet"/>
        <w:spacing w:line="240" w:lineRule="auto"/>
        <w:ind w:left="720"/>
      </w:pPr>
      <w:r>
        <w:rPr>
          <w:lang w:val="fr_FR" w:bidi="fr_FR"/>
        </w:rPr>
      </w:r>
      <w:r>
        <w:rPr>
          <w:lang w:val="fr_FR" w:bidi="fr_FR"/>
        </w:rPr>
        <w:t>J'aime Paul ! Paul dit ce qui est vrai. Et parce que j'aime Paul, et que Paul le croit, Paul peut endurer. Ma puissance repose sur Paul dans la faiblesse de Paul ; ou</w:t>
      </w:r>
    </w:p>
    <w:p>
      <w:pPr>
        <w:pStyle w:val="ListBullet"/>
        <w:spacing w:line="240" w:lineRule="auto"/>
        <w:ind w:left="720"/>
      </w:pPr>
      <w:r>
        <w:rPr>
          <w:lang w:val="fr_FR" w:bidi="fr_FR"/>
        </w:rPr>
      </w:r>
      <w:r>
        <w:rPr>
          <w:lang w:val="fr_FR" w:bidi="fr_FR"/>
        </w:rPr>
        <w:t>Je suis qui je suis, et je dois rester fidèle à cela. Je veux que personne n'aille en enfer, mais parce que j'aime les gens, je veux que les gens connaissent la vérité s'ils s'éloignent de moi.</w:t>
      </w:r>
    </w:p>
    <w:p>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Je veux vraiment que Timothée comprenne à quel point cela est important. J'aime tellement Timothée ! Je vois vraiment Timothée comme mon fils. Je sais que Timothée peut être timide, mais je sais que Jésus peut aider Timothée à se tenir fort pour servir Jésus ; ou</w:t>
      </w:r>
    </w:p>
    <w:p>
      <w:pPr>
        <w:pStyle w:val="ListBullet"/>
        <w:spacing w:line="240" w:lineRule="auto"/>
        <w:ind w:left="720"/>
      </w:pPr>
      <w:r>
        <w:rPr>
          <w:lang w:val="fr_FR" w:bidi="fr_FR"/>
        </w:rPr>
      </w:r>
      <w:r>
        <w:rPr>
          <w:lang w:val="fr_FR" w:bidi="fr_FR"/>
        </w:rPr>
        <w:t>Je sais que je vais bientôt mourir. Je veux que Timothée continue là où j'ai terminé. Je veux que Timothée ait la même passion que j'ai pour le peuple de Dieu et que je sache que Jésus sera fidèle à Timothée et au peuple, même si Timothée échoue. Mais Timothée doit endurer ; ou</w:t>
      </w:r>
    </w:p>
    <w:p>
      <w:pPr>
        <w:pStyle w:val="ListBullet"/>
        <w:spacing w:line="240" w:lineRule="auto"/>
        <w:ind w:left="720"/>
      </w:pPr>
      <w:r>
        <w:rPr>
          <w:lang w:val="fr_FR" w:bidi="fr_FR"/>
        </w:rPr>
      </w:r>
      <w:r>
        <w:rPr>
          <w:lang w:val="fr_FR" w:bidi="fr_FR"/>
        </w:rPr>
        <w:t>Je suis complètement confiant que Jésus accomplira ce que Jésus a commencé chez Timothée, mais Timothée doit savoir cela aussi. J'espère que Timothée se souviendra de cette parole quand Timothée lutte pour bien servir les gens et que je ne suis pas dans les parages.</w:t>
      </w:r>
      <w:r>
        <w:rPr>
          <w:lang w:val="fr_FR" w:bidi="fr_FR"/>
        </w:rPr>
      </w:r>
    </w:p>
    <w:p>
      <w:pPr>
        <w:pStyle w:val="Heading3"/>
      </w:pPr>
      <w:r>
        <w:rPr>
          <w:lang w:val="fr_FR" w:bidi="fr_FR"/>
        </w:rPr>
        <w:t>Combler les Lacunes</w:t>
      </w:r>
    </w:p>
    <w:p>
      <w:pPr/>
      <w:r>
        <w:rPr>
          <w:lang w:val="fr_FR" w:bidi="fr_FR"/>
        </w:rPr>
      </w:r>
      <w:r>
        <w:rPr>
          <w:lang w:val="fr_FR" w:bidi="fr_FR"/>
        </w:rPr>
        <w:t>Écoutez la version audio de 2 Timothée 2.8–13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Paul dit à Timothée de se rappeler de Jésus-</w:t>
      </w:r>
      <w:r>
        <w:rPr>
          <w:b/>
          <w:lang w:val="fr_FR" w:bidi="fr_FR"/>
        </w:rPr>
        <w:t>Christ</w:t>
      </w:r>
      <w:r>
        <w:rPr>
          <w:lang w:val="fr_FR" w:bidi="fr_FR"/>
        </w:rPr>
        <w:t xml:space="preserve">. Utilisez le même mot ou la même expression pour Christ que dans les passages précédents. Pour plus d'informations sur Christ, référez-vous au Glossaire principal. </w:t>
      </w:r>
    </w:p>
    <w:p>
      <w:pPr/>
      <w:r>
        <w:rPr>
          <w:lang w:val="fr_FR" w:bidi="fr_FR"/>
        </w:rPr>
      </w:r>
      <w:r>
        <w:rPr>
          <w:lang w:val="fr_FR" w:bidi="fr_FR"/>
        </w:rPr>
        <w:t xml:space="preserve">Paul dit que Jésus, qui est le Christ, est le sujet de ce que Paul prêche dans son </w:t>
      </w:r>
      <w:r>
        <w:rPr>
          <w:b/>
          <w:lang w:val="fr_FR" w:bidi="fr_FR"/>
        </w:rPr>
        <w:t>Évangile</w:t>
      </w:r>
      <w:r>
        <w:rPr>
          <w:lang w:val="fr_FR" w:bidi="fr_FR"/>
        </w:rPr>
        <w:t xml:space="preserve">, c'est-à-dire la </w:t>
      </w:r>
      <w:r>
        <w:rPr>
          <w:b/>
          <w:lang w:val="fr_FR" w:bidi="fr_FR"/>
        </w:rPr>
        <w:t>bonne nouvelle</w:t>
      </w:r>
      <w:r>
        <w:rPr>
          <w:lang w:val="fr_FR" w:bidi="fr_FR"/>
        </w:rPr>
        <w:t>. Utilisez le même mot ou la même expression pour Évangile ou bonne nouvelle que dans les passages précédents. Pour plus d'informations sur le mot Évangile, référez-vous au Glossaire principal.</w:t>
      </w:r>
    </w:p>
    <w:p>
      <w:pPr/>
      <w:r>
        <w:rPr>
          <w:lang w:val="fr_FR" w:bidi="fr_FR"/>
        </w:rPr>
      </w:r>
      <w:r>
        <w:rPr>
          <w:lang w:val="fr_FR" w:bidi="fr_FR"/>
        </w:rPr>
        <w:t xml:space="preserve">Paul dit que la </w:t>
      </w:r>
      <w:r>
        <w:rPr>
          <w:b/>
          <w:lang w:val="fr_FR" w:bidi="fr_FR"/>
        </w:rPr>
        <w:t>Parole</w:t>
      </w:r>
      <w:r>
        <w:rPr>
          <w:lang w:val="fr_FR" w:bidi="fr_FR"/>
        </w:rPr>
        <w:t xml:space="preserve"> de Dieu n'est pas dans des chaînes, comme l'est Paul. La Parole de Dieu est le message concernant Jésus. Paul et d'autres personnes prêchent et enseignent le message de Dieu. </w:t>
      </w:r>
    </w:p>
    <w:p>
      <w:pPr/>
      <w:r>
        <w:rPr>
          <w:lang w:val="fr_FR" w:bidi="fr_FR"/>
        </w:rPr>
      </w:r>
      <w:r>
        <w:rPr>
          <w:lang w:val="fr_FR" w:bidi="fr_FR"/>
        </w:rPr>
        <w:t>Arrêtez-vous ici et discutez en groupe du mot ou de l'expression que vous utiliserez pour Parole de Dieu. Référez-vous au mot Parole dans le Glossaire principal pour plus d'informations. Si vous avez déjà traduit cette idée dans un autre livre de la Bible, utilisez le même mot ou la même expression que vous y avez utilisé. Mettez cet enregistrement en pause ici.</w:t>
      </w:r>
    </w:p>
    <w:p>
      <w:pPr/>
      <w:r>
        <w:rPr>
          <w:lang w:val="fr_FR" w:bidi="fr_FR"/>
        </w:rPr>
      </w:r>
      <w:r>
        <w:rPr>
          <w:lang w:val="fr_FR" w:bidi="fr_FR"/>
        </w:rPr>
        <w:t xml:space="preserve">Paul dit que les croyants vivront avec Jésus dans la </w:t>
      </w:r>
      <w:r>
        <w:rPr>
          <w:b/>
          <w:lang w:val="fr_FR" w:bidi="fr_FR"/>
        </w:rPr>
        <w:t>gloire</w:t>
      </w:r>
      <w:r>
        <w:rPr>
          <w:lang w:val="fr_FR" w:bidi="fr_FR"/>
        </w:rPr>
        <w:t xml:space="preserve"> éternelle. Dans ce cas présent, les croyants vivront avec Jésus et verront toute la puissance et la majesté de Jésus.</w:t>
      </w:r>
    </w:p>
    <w:p>
      <w:pPr/>
      <w:r>
        <w:rPr>
          <w:lang w:val="fr_FR" w:bidi="fr_FR"/>
        </w:rPr>
      </w:r>
      <w:r>
        <w:rPr>
          <w:lang w:val="fr_FR" w:bidi="fr_FR"/>
        </w:rPr>
        <w:t>Arrêtez-vous ici et discutez en groupe de la façon dont vous direz que les croyants vivent avec Jésus dans la gloire pour toujours. Référez-vous au mot gloire dans le Glossaire principal pour plus d'informations. Si vous avez déjà traduit cette idée dans un autre livre de la Bible, utilisez les mêmes mots ou expressions que vous y avez utilisés. Mettez cet enregistrement en pause ici.</w:t>
      </w:r>
    </w:p>
    <w:p>
      <w:pPr/>
      <w:r>
        <w:rPr>
          <w:lang w:val="fr_FR" w:bidi="fr_FR"/>
        </w:rPr>
      </w:r>
      <w:r>
        <w:rPr>
          <w:lang w:val="fr_FR" w:bidi="fr_FR"/>
        </w:rPr>
        <w:t xml:space="preserve">Paul dit que Paul endure tout pour l'amour des </w:t>
      </w:r>
      <w:r>
        <w:rPr>
          <w:b/>
          <w:lang w:val="fr_FR" w:bidi="fr_FR"/>
        </w:rPr>
        <w:t>élus</w:t>
      </w:r>
      <w:r>
        <w:rPr>
          <w:lang w:val="fr_FR" w:bidi="fr_FR"/>
        </w:rPr>
        <w:t>. Élire quelque chose signifie le choisir. Quand Paul parle des élus, Paul parle de personnes que Dieu a choisies pour être son peuple. Et ces personnes que Dieu choisit, Dieu les sauve. Dieu choisit les gens parce que Dieu est gracieux. Dieu ne choisit pas les gens parce que les gens le méritent. Quand Dieu choisit quelqu'un, cette personne désire faire ce que Dieu veut que cette personne fasse.</w:t>
      </w:r>
    </w:p>
    <w:p>
      <w:pPr/>
      <w:r>
        <w:rPr>
          <w:lang w:val="fr_FR" w:bidi="fr_FR"/>
        </w:rPr>
      </w:r>
      <w:r>
        <w:rPr>
          <w:lang w:val="fr_FR" w:bidi="fr_FR"/>
        </w:rPr>
        <w:t>Arrêtez-vous ici et discutez en groupe du mot ou de l'expression que vous utiliserez pour élire. Si vous avez déjà traduit ce mot dans un autre livre de la Bible, utilisez le même mot ou la même expression que vous y avez utilisé. Mettez cet enregistrement en pause ici.</w:t>
      </w:r>
    </w:p>
    <w:p>
      <w:pPr/>
      <w:r>
        <w:rPr>
          <w:lang w:val="fr_FR" w:bidi="fr_FR"/>
        </w:rPr>
      </w:r>
      <w:r>
        <w:rPr>
          <w:lang w:val="fr_FR" w:bidi="fr_FR"/>
        </w:rPr>
        <w:t xml:space="preserve">Paul veut que les gens reçoivent le </w:t>
      </w:r>
      <w:r>
        <w:rPr>
          <w:b/>
          <w:lang w:val="fr_FR" w:bidi="fr_FR"/>
        </w:rPr>
        <w:t>salut</w:t>
      </w:r>
      <w:r>
        <w:rPr>
          <w:lang w:val="fr_FR" w:bidi="fr_FR"/>
        </w:rPr>
        <w:t xml:space="preserve"> de Dieu. Quand Dieu sauve quelqu'un, Dieu sauve cette personne de la punition pour son péché. Dieu nous a sauvés en envoyant le fils de Dieu, Jésus, dans le monde. Quiconque croit en Jésus sera sauvé. Nous avons tous besoin que Dieu nous sauve. Une autre façon d'exprimer cela est de dire que nous avons tous besoin du salut. Dieu est le seul à pouvoir donner le salut aux gens. Dieu nous sauve pour que nous n'ayons plus à avoir peur, pour que nous n'ayons plus à avoir honte. Nous pouvons maintenant avoir une relation juste avec Dieu. Nous savons aussi que même après notre mort, nous vivrons pour toujours avec lui.</w:t>
      </w:r>
    </w:p>
    <w:p>
      <w:pPr/>
      <w:r>
        <w:rPr>
          <w:lang w:val="fr_FR" w:bidi="fr_FR"/>
        </w:rPr>
      </w:r>
      <w:r>
        <w:rPr>
          <w:lang w:val="fr_FR" w:bidi="fr_FR"/>
        </w:rPr>
        <w:t>Arrêtez-vous ici et discutez en groupe du mot ou de l'expression que vous utiliserez pour salut. Si vous avez déjà traduit ce mot dans un autre livre de la Bible, utilisez le même mot ici. Référez-vous au mot salut dans le Glossaire principal pour plus d'informations. Mettez cet enregistrement en pause ici.</w:t>
      </w:r>
    </w:p>
    <w:p>
      <w:pPr/>
      <w:r>
        <w:rPr>
          <w:lang w:val="fr_FR" w:bidi="fr_FR"/>
        </w:rPr>
      </w:r>
      <w:r>
        <w:rPr>
          <w:lang w:val="fr_FR" w:bidi="fr_FR"/>
        </w:rPr>
        <w:t xml:space="preserve">Paul dit que Jésus reste </w:t>
      </w:r>
      <w:r>
        <w:rPr>
          <w:b/>
          <w:lang w:val="fr_FR" w:bidi="fr_FR"/>
        </w:rPr>
        <w:t>fidèle</w:t>
      </w:r>
      <w:r>
        <w:rPr>
          <w:lang w:val="fr_FR" w:bidi="fr_FR"/>
        </w:rPr>
        <w:t xml:space="preserve"> même quand nous ne sommes pas fidèles. Quand quelqu'un est fidèle, cela signifie que vous pouvez croire que cette personne fera ce que cette personne dit qu'elle fera Cette personne est fiable. On peut avoir foi en cette personne ou croire en cette personne. </w:t>
      </w:r>
    </w:p>
    <w:p>
      <w:pPr/>
      <w:r>
        <w:rPr>
          <w:lang w:val="fr_FR" w:bidi="fr_FR"/>
        </w:rPr>
      </w:r>
      <w:r>
        <w:rPr>
          <w:lang w:val="fr_FR" w:bidi="fr_FR"/>
        </w:rPr>
        <w:t>Arrêtez-vous ici et discutez en groupe de la façon dont vous direz que parfois nous ne sommes pas fidèles, mais que Jésus est toujours fidèle. En d'autres termes, nous pouvons faire confiance à Jésus même si nous ne sommes parfois pas dignes de confiance nous-mêmes. Pour plus d'informations au sujet de l'idée de foi ou de croyance, référez-vous au mot foi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2 Timothée 2:14–19</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2 Timothée 2.14–19. Laissez entrer la parole de Dieu dans vos cœurs.</w:t>
      </w:r>
    </w:p>
    <w:p>
      <w:pPr/>
      <w:r>
        <w:rPr>
          <w:lang w:val="fr_FR" w:bidi="fr_FR"/>
        </w:rPr>
      </w:r>
      <w:r>
        <w:rPr>
          <w:lang w:val="fr_FR" w:bidi="fr_FR"/>
        </w:rPr>
        <w:t xml:space="preserve">Écoutez l'enregistrement de 2 Timothée 2.14–19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2 Timothée 2.14–19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 xml:space="preserve">Dans la dernière section de sa lettre, Paul encourage fortement Timothée à se rappeler la bonne nouvelle de Jésus, le Roi fidèle, qui est venu pour nous sauver du péché et nous donner la vie éternelle. Avec cette espérance à l'esprit, Paul encourage Timothée à imiter Paul en souffrant pour la bonne nouvelle pour aider le peuple choisi de Dieu à vivre avec Jésus dans les cieux pour toujours. Dans cette section, nous en apprenons plus sur pourquoi Paul exhorte Timothée si fortement. Il y a certaines personnes dans l'Église d'Éphèse qui enseignent des choses qui sont fausses au sujet de Jésus. Paul appelle ces personnes de faux enseignants. Paul veut que Timothée comprenne à quel point le faux enseignement est dangereux et ce qu'il faut faire à ce propos. </w:t>
      </w:r>
    </w:p>
    <w:p>
      <w:pPr/>
      <w:r>
        <w:rPr>
          <w:lang w:val="fr_FR" w:bidi="fr_FR"/>
        </w:rPr>
      </w:r>
      <w:r>
        <w:rPr>
          <w:lang w:val="fr_FR" w:bidi="fr_FR"/>
        </w:rPr>
        <w:t>Paul vient de demander à Timothée de se rappeler en quoi consiste la bonne nouvelle, et Paul dit maintenant à Timothée de le rappeler aux autres personnes dans l'Église. Paul dit aussi à Timothée d'avertir spécifiquement les croyants de ne pas avoir de disputes au sujet des paroles avec de faux enseignants. Cela signifie ne pas se battre pour des problèmes que les croyants ne pourront jamais résoudre. La raison pour laquelle Paul donne cet avertissement est que ce genre d'argument est dangereux et peut ruiner la foi en la vérité des gens. C'est ainsi que les faux enseignants essaient de tromper les gens. Paul veut que Timothée avertisse l'Église de ne pas faire ce que font les faux enseignants.</w:t>
      </w:r>
    </w:p>
    <w:p>
      <w:pPr/>
      <w:r>
        <w:rPr>
          <w:lang w:val="fr_FR" w:bidi="fr_FR"/>
        </w:rPr>
      </w:r>
      <w:r>
        <w:rPr>
          <w:lang w:val="fr_FR" w:bidi="fr_FR"/>
        </w:rPr>
        <w:t>Arrêtez-vous ici et discutez de cette question en groupe : dans votre culture, que pensez-vous des personnes qui se disputent et débattent tout le temps, mais qui ne parviennent jamais à une conclusion ? Discutez d'un moment où vous vous êtes disputé ou vu d'autres personnes se disputer de cette manière. Les gens se sont-ils déjà disputés comme cela dans votre Église ? Comment les disputes ont-elles affecté les gens ? Mettez cet enregistrement en pause ici.</w:t>
      </w:r>
    </w:p>
    <w:p>
      <w:pPr/>
      <w:r>
        <w:rPr>
          <w:lang w:val="fr_FR" w:bidi="fr_FR"/>
        </w:rPr>
      </w:r>
      <w:r>
        <w:rPr>
          <w:lang w:val="fr_FR" w:bidi="fr_FR"/>
        </w:rPr>
        <w:t>Paul dit à Timothée que Timothée doit faire de son mieux pour plaire à Dieu en tant que responsable dans l'Église. Pour faire cela, Timothée doit agir correctement et enseigner la parole de Dieu correctement. Paul dit que faire cela fait de Timothée un ouvrier « approuvé ». Cela signifie que Dieu a « éprouvé » Timothée et que Timothée a passé l'épreuve. Quand Timothée comprend que Dieu approuve Timothée, Timothée peut enseigner la « parole de la vérité », l'Évangile, avec confiance et sans honte. Paul explique que Timothée doit manier la parole de Dieu correctement. C'est le contraire de la façon dont les faux enseignants tordent la vérité et la rendent fausse.</w:t>
      </w:r>
    </w:p>
    <w:p>
      <w:pPr/>
      <w:r>
        <w:rPr>
          <w:lang w:val="fr_FR" w:bidi="fr_FR"/>
        </w:rPr>
      </w:r>
      <w:r>
        <w:rPr>
          <w:lang w:val="fr_FR" w:bidi="fr_FR"/>
        </w:rPr>
        <w:t>Arrêtez-vous ici et discutez de cette question en groupe : comment les gens s'attendent-ils à ce que les responsables se comportent et parlent dans votre communauté ? Avez-vous déjà dû être un responsable dans votre communauté ? Qu'avez-vous ressenti alors que vous essayiez de bien diriger les gens dans votre communauté ? Mettez cet enregistrement en pause ici.</w:t>
      </w:r>
    </w:p>
    <w:p>
      <w:pPr/>
      <w:r>
        <w:rPr>
          <w:lang w:val="fr_FR" w:bidi="fr_FR"/>
        </w:rPr>
      </w:r>
      <w:r>
        <w:rPr>
          <w:lang w:val="fr_FR" w:bidi="fr_FR"/>
        </w:rPr>
        <w:t>Paul réitère maintenant le premier avertissement de Paul au sujet de l'utilisation de mots de manière incorrecte et les conséquences négatives que cela crée. Paul appelle les mots des faux enseignants des « discours vains et impies ». Quand les gens parlent comme cela, les gens disent beaucoup de choses insensées qui n'ont rien à voir avec Dieu. Cela menace de transformer l'enseignement de l'Église en une pensée humaine défectueuse au lieu de la « parole de vérité », qui vient de la sagesse de Dieu. Paul explique aussi que ce genre de discours rend les locuteurs et les auditeurs de moins en moins semblables à Dieu. Alors que la vérité rend les gens plus semblables à Dieu, le faux enseignement les rend moins semblables à Dieu. Paul compare ensuite ce faux enseignement à la gangrène, ce qui pourrait signifier toute maladie qui peut se propager et infecter le corps tout entier. La préoccupation de Paul est que le corps de l'Église tombe spirituellement malade et meure.</w:t>
      </w:r>
    </w:p>
    <w:p>
      <w:pPr/>
      <w:r>
        <w:rPr>
          <w:lang w:val="fr_FR" w:bidi="fr_FR"/>
        </w:rPr>
      </w:r>
      <w:r>
        <w:rPr>
          <w:lang w:val="fr_FR" w:bidi="fr_FR"/>
        </w:rPr>
        <w:t>Paul mentionne maintenant deux des faux enseignants qui n'enseignaient pas et n'utilisaient pas la parole de Dieu correctement : Hyménée et Philète. Vous vous souviendrez peut-être que Paul a déjà mentionné retirer Hyménée de l'Église pour faux enseignement dans 1 Timothée. Paul explique spécifiquement quel est le faux enseignement qui blesse la foi de certaines personnes dans l'Église. Le faux enseignement est que la résurrection que Dieu promet quand Jésus viendra de nouveau s'est déjà produite. Nous ne savons pas exactement ce qu'Hyménée et Philète ont enseigné, mais cet enseignement semblait créer diverses mauvaises idées. Beaucoup de personnes pensent qu'Hyménée et Philète enseignaient que la résurrection n'était que spirituelle et non physique. Cela aurait endommagé la foi de certains parce que cela ruinerait l'espérance d'être ressuscité dans la perfection après la mort. C'est le faux enseignement principal que Timothée doit aborder dans l'Église éphésienne.</w:t>
      </w:r>
    </w:p>
    <w:p>
      <w:pPr/>
      <w:r>
        <w:rPr>
          <w:lang w:val="fr_FR" w:bidi="fr_FR"/>
        </w:rPr>
      </w:r>
      <w:r>
        <w:rPr>
          <w:lang w:val="fr_FR" w:bidi="fr_FR"/>
        </w:rPr>
        <w:t>Enfin, Paul encourage Timothée et rappelle à Timothée que l'Église choisie de Dieu est une fondation ferme et qu'elle est inébranlable malgré les attaques ennemies. Une fondation est une base solide qui rend un bâtiment fort. Paul compare l'Église à un bâtiment fort qui porte le « sceau », ou la marque de l'autorité, de Dieu. Le sceau signifie que Dieu est le propriétaire de l'Église et qu'il est au contrôle de ce qui arrive à l'Église. Il était courant d'inclure le nom du propriétaire du bâtiment et un dicton dans le sceau que les constructeurs mettaient sur la fondation d'un bâtiment. Pour souligner le soin de Dieu pour l'Église de Dieu, Paul cite une histoire de l'Ancien Testament. L'histoire de l'Ancien Testament rappelle à Timothée la façon dont Dieu a préservé le peuple de Dieu quand certaines personnes défiaient l'autorité de Dieu. Ces citations de l'histoire sont ce que Dieu écrit sur le « sceau ».</w:t>
      </w:r>
    </w:p>
    <w:p>
      <w:pPr/>
      <w:r>
        <w:rPr>
          <w:lang w:val="fr_FR" w:bidi="fr_FR"/>
        </w:rPr>
      </w:r>
      <w:r>
        <w:rPr>
          <w:lang w:val="fr_FR" w:bidi="fr_FR"/>
        </w:rPr>
        <w:t>Arrêtez-vous ici et regardez une image d'un sceau en groupe. Mettez cet enregistrement en pause ici.</w:t>
      </w:r>
    </w:p>
    <w:p>
      <w:pPr/>
      <w:r>
        <w:rPr>
          <w:lang w:val="fr_FR" w:bidi="fr_FR"/>
        </w:rPr>
      </w:r>
      <w:r>
        <w:rPr>
          <w:lang w:val="fr_FR" w:bidi="fr_FR"/>
        </w:rPr>
        <w:t>Arrêtez-vous ici et discutez de cette question en groupe : dans votre culture, comment garantissez-vous que vous protégerez quelqu'un ou pourvoirez à cette personne ? Quel genre de choses faites-vous ou quels symboles utilisez-vous ? Mettez cet enregistrement en pause ici.</w:t>
      </w:r>
    </w:p>
    <w:p>
      <w:pPr/>
      <w:r>
        <w:rPr>
          <w:lang w:val="fr_FR" w:bidi="fr_FR"/>
        </w:rPr>
      </w:r>
      <w:r>
        <w:rPr>
          <w:lang w:val="fr_FR" w:bidi="fr_FR"/>
        </w:rPr>
        <w:t>Les citations de Paul viennent d'une histoire concernant la rébellion de Coré dans le livre des Nombres. Coré était un homme qui conduisait les gens à se rebeller contre Moïse et Aaron, les responsables nommés par Dieu. Dieu a fait que la terre engloutisse Coré et les suiveurs de Coré en conséquence de leurs actes. C'est une histoire avec laquelle beaucoup des auditeurs de Paul auraient été familiers. Paul raconte cette histoire pour faire comprendre à Timothée que défier l'autorité de Dieu est maintenant tout aussi dangereux. Paul dit que Dieu sait qui est le peuple choisi de Dieu, ce qui signifie que l'Église de Dieu ne peut pas être détruite. Cependant, la deuxième citation met l'accent sur le fait que le peuple qui prétend être les enfants de Dieu doit abandonner les choses mauvaises. Les faux enseignants défient les responsables nommés et approuvés par Dieu. C'est la même chose que ce que faisaient Coré et les disciples de Coré. Paul rend clair que Timothée doit confronter ce comportement mauvais.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2 Timothée 2.14–19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dit à Timothée de rappeler aux gens la vérité et d'avertir les gens de ne pas participer aux disputes insensées qui font perdre du temps.</w:t>
      </w:r>
    </w:p>
    <w:p>
      <w:pPr/>
      <w:r>
        <w:rPr>
          <w:lang w:val="fr_FR" w:bidi="fr_FR"/>
        </w:rPr>
      </w:r>
      <w:r>
        <w:rPr>
          <w:b/>
          <w:lang w:val="fr_FR" w:bidi="fr_FR"/>
        </w:rPr>
        <w:t>Dans la deuxième partie :</w:t>
      </w:r>
      <w:r>
        <w:rPr>
          <w:lang w:val="fr_FR" w:bidi="fr_FR"/>
        </w:rPr>
        <w:t xml:space="preserve"> Paul se concentre sur le comportement et l'enseignement de Timothée et le contraste avec ceux des faux enseignants.</w:t>
      </w:r>
    </w:p>
    <w:p>
      <w:pPr/>
      <w:r>
        <w:rPr>
          <w:lang w:val="fr_FR" w:bidi="fr_FR"/>
        </w:rPr>
      </w:r>
      <w:r>
        <w:rPr>
          <w:b/>
          <w:lang w:val="fr_FR" w:bidi="fr_FR"/>
        </w:rPr>
        <w:t>Dans la troisième partie :</w:t>
      </w:r>
      <w:r>
        <w:rPr>
          <w:lang w:val="fr_FR" w:bidi="fr_FR"/>
        </w:rPr>
        <w:t xml:space="preserve"> Paul encourage Timothée que Dieu est au contrôle de la préservation de l'Église de Dieu, et Paul utilise des preuves de l'Ancien Testament.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gens dans l'Église</w:t>
      </w:r>
    </w:p>
    <w:p>
      <w:pPr>
        <w:pStyle w:val="ListBullet"/>
        <w:spacing w:line="240" w:lineRule="auto"/>
        <w:ind w:left="720"/>
      </w:pPr>
      <w:r>
        <w:rPr>
          <w:lang w:val="fr_FR" w:bidi="fr_FR"/>
        </w:rPr>
      </w:r>
      <w:r>
        <w:rPr>
          <w:lang w:val="fr_FR" w:bidi="fr_FR"/>
        </w:rPr>
        <w:t>Et les faux enseignants, Hyménée et Philète</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Paul dit à Timothée de continuer à rappeler aux personnes dans l'Église « ces choses ». Paul fait probablement référence aux choses que Paul a déjà dites à Timothée dans cette lettre, ou aux choses que Paul est sur le point de dire à Timothée. Paul dit à Timothée d'avertir les gens dans l'Église de ne pas se disputer de façon insensée avec les faux enseignants. Paul rend clair que se disputer comme cela ne fait qu'endommager celui qui participe.</w:t>
      </w:r>
    </w:p>
    <w:p>
      <w:pPr/>
      <w:r>
        <w:rPr>
          <w:lang w:val="fr_FR" w:bidi="fr_FR"/>
        </w:rPr>
      </w:r>
      <w:r>
        <w:rPr>
          <w:lang w:val="fr_FR" w:bidi="fr_FR"/>
        </w:rPr>
        <w:t>Arrêtez-vous ici et discutez de cette question en groupe : comment avertissez-vous quelqu'un dans votre langue ? Comment communiquez-vous le fait que les gens doivent prendre au sérieux ce que vous dites pour que rien de mauvais ne se produise ? Mettez cet enregistrement en pause ici.</w:t>
      </w:r>
    </w:p>
    <w:p>
      <w:pPr/>
      <w:r>
        <w:rPr>
          <w:lang w:val="fr_FR" w:bidi="fr_FR"/>
        </w:rPr>
      </w:r>
      <w:r>
        <w:rPr>
          <w:lang w:val="fr_FR" w:bidi="fr_FR"/>
        </w:rPr>
        <w:t>Dans la deuxième partie, Paul aide Timothée à comprendre la différence entre un ouvrier « approuvé » et un faux enseignant. Paul exhorte Timothée à faire de son mieux dans l'œuvre de Timothée pour Dieu. Paul dit aussi à Timothée de travailler avec confiance comme quelqu'un que Dieu approuve. Si Timothée travaille de cette manière, Timothée n'aura pas honte. Timothée devrait travailler dur pour enseigner la « parole de vérité » correctement sans s'écarter en aucune manière de ce que cette parole enseigne. Paul dit littéralement à Timothée de « couper la "parole de vérité" adroitement ». C'est très différent des faux enseignants qui auront honte de tordre la vérité. Paul avertit de nouveau Timothée de rester loin des « bavardages ou des paroles impies » des faux enseignants. Ce genre de discours rend les gens moins semblables à Dieu et se propage comme une maladie qui infecte l'Église tout entière. Paul nomme ensuite Hyménée et Philète comme exemples de personnes qui deviennent moins semblables à Dieu. Ces deux personnes prétendaient que Dieu a déjà ressuscité les gens d'entre les morts et peut-être même que Christ est déjà revenu ! Ces deux hommes attaquent un message important de l'Évangile, et cette attaque blesse la foi des gens, y compris la propre foi d'Hyménée et de Philète.</w:t>
      </w:r>
    </w:p>
    <w:p>
      <w:pPr/>
      <w:r>
        <w:rPr>
          <w:lang w:val="fr_FR" w:bidi="fr_FR"/>
        </w:rPr>
      </w:r>
      <w:r>
        <w:rPr>
          <w:lang w:val="fr_FR" w:bidi="fr_FR"/>
        </w:rPr>
        <w:t>Arrêtez-vous ici et discutez de cette question en groupe : Paul utilise l'image d'un chemin droit et d'un chemin tordu pour comparer le vrai et le faux enseignement. Paul compare ensuite le faux enseignement à une maladie. Comment faites-vous des contrastes entre le faux et le vrai enseignement dans votre langue ? Comment traduirez-vous ce contraste dans ce passage ? Mettez cet enregistrement en pause ici.</w:t>
      </w:r>
    </w:p>
    <w:p>
      <w:pPr/>
      <w:r>
        <w:rPr>
          <w:lang w:val="fr_FR" w:bidi="fr_FR"/>
        </w:rPr>
      </w:r>
      <w:r>
        <w:rPr>
          <w:lang w:val="fr_FR" w:bidi="fr_FR"/>
        </w:rPr>
        <w:t>Dans la troisième partie, Paul encourage Timothée à se rappeler que malgré le danger des faux enseignants, l'Église de Dieu, le peuple choisi de Dieu, est comme une fondation ferme d'une maison. À cette époque, les gens construisaient des maisons sur les rochers pour rendre les maisons fortes. Paul fait un contraste fort pour montrer que bien que les faux enseignants puissent éloigner certaines personnes de la foi, la fondation, l'Église, est forte.</w:t>
      </w:r>
    </w:p>
    <w:p>
      <w:pPr/>
      <w:r>
        <w:rPr>
          <w:lang w:val="fr_FR" w:bidi="fr_FR"/>
        </w:rPr>
      </w:r>
      <w:r>
        <w:rPr>
          <w:lang w:val="fr_FR" w:bidi="fr_FR"/>
        </w:rPr>
        <w:t>Arrêtez-vous ici et discutez de cette question en groupe : comment fortifiez-vous une maison dans votre culture ? Comment parlerez-vous de la façon dont l'Église de Dieu est forte, comme la chose qui rend une maison forte ? Mettez cet enregistrement en pause ici.</w:t>
      </w:r>
    </w:p>
    <w:p>
      <w:pPr/>
      <w:r>
        <w:rPr>
          <w:lang w:val="fr_FR" w:bidi="fr_FR"/>
        </w:rPr>
      </w:r>
      <w:r>
        <w:rPr>
          <w:lang w:val="fr_FR" w:bidi="fr_FR"/>
        </w:rPr>
        <w:t>Nous pouvons savoir que la fondation de l'Église est sûre parce que Dieu la marque avec le sceau de Dieu. Paul explique le sceau avec deux expressions de l'Ancien Testament. La première expression nous rassure que Dieu est au contrôle et sait qui est le peuple de Dieu. La deuxième expression nous rappelle que l'Église de Dieu doit être pure, et que ces personnes qui appellent Dieu Père doivent être comme Dieu. Ces personnes doivent chercher à se détourner du péché et compter sur la fidélité de Dieu. Dans ces deux expressions, Seigneur fait référence à Dieu le Père lui-même, car ces expressions font référence à une histoire de l'Ancien Testament.</w:t>
      </w:r>
    </w:p>
    <w:p>
      <w:pPr/>
      <w:r>
        <w:rPr>
          <w:lang w:val="fr_FR" w:bidi="fr_FR"/>
        </w:rPr>
      </w:r>
      <w:r>
        <w:rPr>
          <w:lang w:val="fr_FR" w:bidi="fr_FR"/>
        </w:rPr>
        <w:t>Arrêtez-vous ici et discutez de cette question en groupe : comment les gens dans votre culture utilisent-ils de vieilles histoires, ou des expressions tirées d'anciennes histoires, pour partager la sagesse pour aujourd'hui ? Mettez cet enregistrement en pause ici.</w:t>
      </w:r>
    </w:p>
    <w:p>
      <w:pPr/>
      <w:r>
        <w:rPr>
          <w:lang w:val="fr_FR" w:bidi="fr_FR"/>
        </w:rPr>
      </w:r>
      <w:r>
        <w:rPr>
          <w:lang w:val="fr_FR" w:bidi="fr_FR"/>
        </w:rPr>
        <w:t>Maintenant, le groupe devrait créer un scénario, dessiner ou utiliser des objets pour visualiser le passage et l'action qu'il contient.</w:t>
      </w:r>
    </w:p>
    <w:p>
      <w:pPr/>
      <w:r>
        <w:rPr>
          <w:lang w:val="fr_FR" w:bidi="fr_FR"/>
        </w:rPr>
      </w:r>
      <w:r>
        <w:rPr>
          <w:lang w:val="fr_FR" w:bidi="fr_FR"/>
        </w:rPr>
        <w:t>Vous voudrez souligner le contraste entre un « ouvrier approuvé » et un « faux enseignant ». Envisagez de représenter ces rôles en même temps pour que les gens puissent voir à quel point les rôles sont différents et comment les actions de ces personnes ont des effets différents. Par exemple, vous voudrez représenter Timothée comme le travailleur approuvé qui enseigne correctement l'Évangile, pendant que le faux enseignant bavarde et enseigne d'une manière querelleuse. Il serait aussi utile de montrer comment ces différentes manières affectent les autres personnes. Soulignez le fait que le faux enseignement rend les gens spirituellement malades et conduit à la mort spirituelle, tandis que l'enseignement qui est « coupé droitement », c'est-à-dire qu'il suit la parole de Dieu, et conduit à être de plus en plus semblable à Dieu. Enfin, il serait utile de représenter l'Église comme une structure physique que la puissance de Dieu rend forte. Envisagez de montrer comment ces personnes qui suivent Christ se rassemblent pour former ce bâtiment alors qu'elles arrêtent de pécher ou de suivre les voies rebelles des faux enseignants.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2 Timothée 2.14–19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gens dans l'Église</w:t>
      </w:r>
    </w:p>
    <w:p>
      <w:pPr>
        <w:pStyle w:val="ListBullet"/>
        <w:spacing w:line="240" w:lineRule="auto"/>
        <w:ind w:left="720"/>
      </w:pPr>
      <w:r>
        <w:rPr>
          <w:lang w:val="fr_FR" w:bidi="fr_FR"/>
        </w:rPr>
      </w:r>
      <w:r>
        <w:rPr>
          <w:lang w:val="fr_FR" w:bidi="fr_FR"/>
        </w:rPr>
        <w:t>Et les faux enseignants, Hyménée et Philète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Paul dit à Timothée de rappeler aux gens dans l'Église la vérité de l'Évangile et de ne pas participer aux disputes avec les faux enseignants qui disent des mensonges au sujet de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une personne qui joue les personnes dans l'Église : « Que ressentez-vous ou que pensez-vous au sujet de cet avertissement de ne pas se disputer au sujet des mots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Paul explique la différence entre ce que Timothée devrait faire en tant qu'« ouvrier approuvé » et la façon dont les faux enseignants se comportent et enseignent. Timothée devrait travailler avec empressement pour plaire à Dieu en enseignant la bonne nouvelle, comme Paul a enseigné à Timothée la bonne nouvelle. Paul est un ouvrier approuvé qui enseigne la vérité à Timothée. Timothée peut donc être un ouvrier approuvé. Cela inclut le fait de rester loin des « bavardages impies » qui rendront les gens spirituellement malades et moins semblables à Dieu. Paul mentionne ensuite Hyménée et Philète comme exemples de ce qu'il ne faut pas faire.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une personne qui joue Timothée : « Que ressentez-vous ou que pensez-vous au sujet de l'instruction de Paul sur comment faire face au faux enseignement ? » La personne pourrait répondre à des choses comme :</w:t>
      </w:r>
    </w:p>
    <w:p>
      <w:pPr>
        <w:pStyle w:val="ListBullet"/>
        <w:spacing w:line="240" w:lineRule="auto"/>
        <w:ind w:left="720"/>
      </w:pPr>
      <w:r>
        <w:rPr>
          <w:lang w:val="fr_FR" w:bidi="fr_FR"/>
        </w:rPr>
      </w:r>
      <w:r>
        <w:rPr>
          <w:lang w:val="fr_FR" w:bidi="fr_FR"/>
        </w:rPr>
        <w:t>Demandez à une personne qui joue les personnes dans l'Église : « Que ressentez-vous ou que pensez-vous au sujet d'Hyménée et de Philète par rapport à Timothée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Paul dit à Timothée que le peuple choisi de Dieu, l'Église de Dieu, est comme un bâtiment bien construit qui a la marque d'identification de Dieu sur lui : le sceau de Dieu. Le sceau contient deux expressions qui rappellent à Timothée la façon dont Dieu a préservé le peuple de Dieu dans le passé et a gardé ces personnes pures. La première expression dit que Dieu sait qui est le peuple de Dieu. La deuxième expression dit que ceux qui prétendent être le peuple de Dieu doivent s'éloigner du mal. Paul utilise des expressions spécifiques de l'Ancien Testament qui rappelleraient à Timothée et aux autres dans l'Église la façon dont Dieu traite la rébellion contre ceux que Dieu a placés avec autorité.</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une personne qui joue Timothée : « Que ressentez-vous ou que pensez-vous au sujet des déclarations de Paul ici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2 Timothée 2.14–19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à Timothée que Timothée doit enseigner correctement ou manier correctement la </w:t>
      </w:r>
      <w:r>
        <w:rPr>
          <w:b/>
          <w:lang w:val="fr_FR" w:bidi="fr_FR"/>
        </w:rPr>
        <w:t>parole de vérité</w:t>
      </w:r>
      <w:r>
        <w:rPr>
          <w:lang w:val="fr_FR" w:bidi="fr_FR"/>
        </w:rPr>
        <w:t>. Cette expression signifie « l'Évangile », et Paul utilise l'expression de cette manière clairement dans d'autres livres, en particulier dans la lettre de Paul aux Colossiens et dans la lettre de Paul aux Éphésiens. Utilisez le même mot ou la même expression pour « parole de vérité » que dans les passages précédents. Pour plus d'informations, vous pouvez faire référence au mot parole dans le Glossaire principal.</w:t>
      </w:r>
    </w:p>
    <w:p>
      <w:pPr/>
      <w:r>
        <w:rPr>
          <w:lang w:val="fr_FR" w:bidi="fr_FR"/>
        </w:rPr>
      </w:r>
      <w:r>
        <w:rPr>
          <w:lang w:val="fr_FR" w:bidi="fr_FR"/>
        </w:rPr>
        <w:t xml:space="preserve">Paul dit à Timothée d'éviter les </w:t>
      </w:r>
      <w:r>
        <w:rPr>
          <w:b/>
          <w:lang w:val="fr_FR" w:bidi="fr_FR"/>
        </w:rPr>
        <w:t>bavardages impies</w:t>
      </w:r>
      <w:r>
        <w:rPr>
          <w:lang w:val="fr_FR" w:bidi="fr_FR"/>
        </w:rPr>
        <w:t xml:space="preserve"> des faux enseignants. Il s'agit de quand les gens parlent beaucoup d'une manière bête et d'une manière qui ne plaît pas à Dieu. Vous aurez déjà traduit cette expression dans la première lettre de Paul à Timothée. Utilisez le même mot ou la même expression pour « bavardage impie » que dans les passages précédents.</w:t>
      </w:r>
    </w:p>
    <w:p>
      <w:pPr/>
      <w:r>
        <w:rPr>
          <w:lang w:val="fr_FR" w:bidi="fr_FR"/>
        </w:rPr>
      </w:r>
      <w:r>
        <w:rPr>
          <w:lang w:val="fr_FR" w:bidi="fr_FR"/>
        </w:rPr>
        <w:t xml:space="preserve">Paul dit à Timothée que les bavardages impies des faux enseignants conduiront les gens à être de plus en plus </w:t>
      </w:r>
      <w:r>
        <w:rPr>
          <w:b/>
          <w:lang w:val="fr_FR" w:bidi="fr_FR"/>
        </w:rPr>
        <w:t>impies</w:t>
      </w:r>
      <w:r>
        <w:rPr>
          <w:lang w:val="fr_FR" w:bidi="fr_FR"/>
        </w:rPr>
        <w:t>. Quand quelqu'un est pieux, cette personne respecte Dieu comme saint, ce qui conduit cette personne à corriger son comportement et à devenir plus semblable à Dieu. Quand quelqu'un est impie, cette personne n'a pas une connaissance correcte de Dieu, et cela conduit cette personne à un comportement incorrect.</w:t>
      </w:r>
    </w:p>
    <w:p>
      <w:pPr/>
      <w:r>
        <w:rPr>
          <w:lang w:val="fr_FR" w:bidi="fr_FR"/>
        </w:rPr>
      </w:r>
      <w:r>
        <w:rPr>
          <w:lang w:val="fr_FR" w:bidi="fr_FR"/>
        </w:rPr>
        <w:t>Arrêtez-vous ici et discutez en groupe de la façon dont vous parlerez de personnes qui sont impies. Pour plus d'informations, référez-vous à pieux dans le Glossaire principal. Si vous avez déjà traduit ce concept dans un livre précédent de la Bible, utilisez une manière similaire pour décrire l'impiété ici. Mettez cet enregistrement en pause ici.</w:t>
      </w:r>
    </w:p>
    <w:p>
      <w:pPr/>
      <w:r>
        <w:rPr>
          <w:lang w:val="fr_FR" w:bidi="fr_FR"/>
        </w:rPr>
      </w:r>
      <w:r>
        <w:rPr>
          <w:lang w:val="fr_FR" w:bidi="fr_FR"/>
        </w:rPr>
        <w:t xml:space="preserve">Hyménée et Philète ont dit que la résurrection des </w:t>
      </w:r>
      <w:r>
        <w:rPr>
          <w:b/>
          <w:lang w:val="fr_FR" w:bidi="fr_FR"/>
        </w:rPr>
        <w:t>croyants</w:t>
      </w:r>
      <w:r>
        <w:rPr>
          <w:lang w:val="fr_FR" w:bidi="fr_FR"/>
        </w:rPr>
        <w:t xml:space="preserve"> s'est déjà produite. Quand Hyménée et Philète disent cela, cela détruit la </w:t>
      </w:r>
      <w:r>
        <w:rPr>
          <w:b/>
          <w:lang w:val="fr_FR" w:bidi="fr_FR"/>
        </w:rPr>
        <w:t>foi</w:t>
      </w:r>
      <w:r>
        <w:rPr>
          <w:lang w:val="fr_FR" w:bidi="fr_FR"/>
        </w:rPr>
        <w:t xml:space="preserve"> de certaines personnes. Décrivez la foi, ou la croyance, de la même manière que vous l'avez décrite dans les passages précédents. Rappelez-vous que le mot foi se trouve dans le Glossaire principal.</w:t>
      </w:r>
    </w:p>
    <w:p>
      <w:pPr/>
      <w:r>
        <w:rPr>
          <w:lang w:val="fr_FR" w:bidi="fr_FR"/>
        </w:rPr>
      </w:r>
      <w:r>
        <w:rPr>
          <w:lang w:val="fr_FR" w:bidi="fr_FR"/>
        </w:rPr>
        <w:t>Arrêtez-vous ici et discutez en groupe de la façon dont vous parlerez de la résurrection. Référez-vous à résurrection dans le Glossaire principal pour plus d'informations. Mettez cet enregistrement en pause ici.</w:t>
      </w:r>
    </w:p>
    <w:p>
      <w:pPr/>
      <w:r>
        <w:rPr>
          <w:lang w:val="fr_FR" w:bidi="fr_FR"/>
        </w:rPr>
      </w:r>
      <w:r>
        <w:rPr>
          <w:lang w:val="fr_FR" w:bidi="fr_FR"/>
        </w:rPr>
        <w:t>Paul dit à Timothée que Dieu a mis le sceau de Dieu sur la fondation de l'</w:t>
      </w:r>
      <w:r>
        <w:rPr>
          <w:b/>
          <w:lang w:val="fr_FR" w:bidi="fr_FR"/>
        </w:rPr>
        <w:t>Église</w:t>
      </w:r>
      <w:r>
        <w:rPr>
          <w:lang w:val="fr_FR" w:bidi="fr_FR"/>
        </w:rPr>
        <w:t xml:space="preserve"> de Dieu. Cela signifie que Dieu a marqué l'Église comme étant la propriété de Dieu, et cela garantit la protection de Dieu. Dieu utilise l'idée d'un sceau tout au long de la Bible pour représenter la propriété et la protection de Dieu. Dans ce passage, Paul compare le sceau à un sceau sur la fondation d'un bâtiment.</w:t>
      </w:r>
    </w:p>
    <w:p>
      <w:pPr/>
      <w:r>
        <w:rPr>
          <w:lang w:val="fr_FR" w:bidi="fr_FR"/>
        </w:rPr>
      </w:r>
      <w:r>
        <w:rPr>
          <w:lang w:val="fr_FR" w:bidi="fr_FR"/>
        </w:rPr>
        <w:t>Arrêtez-vous ici et discutez en groupe du mot ou de l'expression que vous utiliserez pour sceller. Si vous avez déjà traduit ce mot dans un autre livre de la Bible, utilisez le même mot ici. Mettez cet enregistrement en pause ici.</w:t>
      </w:r>
    </w:p>
    <w:p>
      <w:pPr/>
      <w:r>
        <w:rPr>
          <w:lang w:val="fr_FR" w:bidi="fr_FR"/>
        </w:rPr>
      </w:r>
      <w:r>
        <w:rPr>
          <w:lang w:val="fr_FR" w:bidi="fr_FR"/>
        </w:rPr>
        <w:t xml:space="preserve">Les citations de Paul de l'Ancien Testament font référence à Dieu comme </w:t>
      </w:r>
      <w:r>
        <w:rPr>
          <w:b/>
          <w:lang w:val="fr_FR" w:bidi="fr_FR"/>
        </w:rPr>
        <w:t>Seigneur</w:t>
      </w:r>
      <w:r>
        <w:rPr>
          <w:lang w:val="fr_FR" w:bidi="fr_FR"/>
        </w:rPr>
        <w:t>. Utilisez le même mot ou la même expression pour Seigneur quand il fait référence à Dieu le Père que dans les passages précédents. Pour plus d'informations sur le mot Seigneur, consultez le glossaire principal.</w:t>
      </w:r>
    </w:p>
    <w:p>
      <w:pPr/>
      <w:r>
        <w:rPr>
          <w:lang w:val="fr_FR" w:bidi="fr_FR"/>
        </w:rPr>
      </w:r>
      <w:r>
        <w:rPr>
          <w:lang w:val="fr_FR" w:bidi="fr_FR"/>
        </w:rPr>
        <w:t xml:space="preserve">Dans la citation à la fin du passage, Paul dit à Timothée que ceux qui s'appellent eux-mêmes disciples de Jésus doivent se retirer de l'injustice ou de la </w:t>
      </w:r>
      <w:r>
        <w:rPr>
          <w:b/>
          <w:lang w:val="fr_FR" w:bidi="fr_FR"/>
        </w:rPr>
        <w:t>méchanceté</w:t>
      </w:r>
      <w:r>
        <w:rPr>
          <w:lang w:val="fr_FR" w:bidi="fr_FR"/>
        </w:rPr>
        <w:t>, ou arrêter d'agir d'une manière injuste ou méchante. L'injustice ou la méchanceté est tout ce qui est contraire à la vérité. Les mensonges des faux enseignants conduisent les autres à agir d'une manière injuste parce que les faux enseignants conduisent les autres personnes à croire ce qui n'est pas vrai au sujet de Dieu. Utilisez le même mot ou la même expression pour injustice ou méchanceté que dans les passages précédents.</w:t>
      </w:r>
    </w:p>
    <w:p>
      <w:pPr/>
      <w:r>
        <w:rPr>
          <w:lang w:val="fr_FR" w:bidi="fr_FR"/>
        </w:rPr>
      </w:r>
      <w:r>
        <w:rPr>
          <w:lang w:val="fr_FR" w:bidi="fr_FR"/>
        </w:rPr>
        <w:t>Arrêtez-vous ici et discutez en groupe : comment parlerez-vous de personnes qui doivent se détourner ou arrêter d'être méchantes ou injustes ? Référez-vous au Glossaire principal pour plus d'informations au sujet de la méchanceté. Parce que la méchanceté est le contraire de la justice ou de la droiture, vous pouvez aussi vous référer au Glossaire principal pour justice ou droiture pour plus d'idées sur la façon de traduire la méchanceté.</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2 Timothée 2:20–26</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2 Timothée 2.20–26. Laissez entrer la parole de Dieu dans vos cœurs.</w:t>
      </w:r>
    </w:p>
    <w:p>
      <w:pPr/>
      <w:r>
        <w:rPr>
          <w:lang w:val="fr_FR" w:bidi="fr_FR"/>
        </w:rPr>
      </w:r>
      <w:r>
        <w:rPr>
          <w:lang w:val="fr_FR" w:bidi="fr_FR"/>
        </w:rPr>
        <w:t xml:space="preserve">Écoutez l'enregistrement de 2 Timothée 2.20–26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2 Timothée 2.20–26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la section précédente de la lettre de Paul, Paul a donné à Timothée des conseils sur comment reconnaître et traiter avec les faux enseignants dans l'Église. Les faux enseignants se disputaient au sujet de la signification des mots. Les disputes des faux enseignants n'aidaient personne. Au lieu de cela, cette dispute ruinerait souvent ces personnes qui écoutaient les faux enseignants. De plus, les faux enseignants commenceraient des discussions insensées et feraient que les gens agissent d'une manière impie. Paul encourage Timothée à enseigner la parole de vérité, c'est-à-dire l'Évangile, avec précision.</w:t>
      </w:r>
    </w:p>
    <w:p>
      <w:pPr/>
      <w:r>
        <w:rPr>
          <w:lang w:val="fr_FR" w:bidi="fr_FR"/>
        </w:rPr>
      </w:r>
      <w:r>
        <w:rPr>
          <w:lang w:val="fr_FR" w:bidi="fr_FR"/>
        </w:rPr>
        <w:t>Paul commence cette section de la deuxième lettre de Paul à Timothée avec un exemple d'une grande maison. Paul pense probablement à la maison de quelqu'un de très riche à Éphèse au premier siècle. Dans cette grande maison, il y aurait toutes sortes de récipients et de poteries de divers matériaux. Certains récipients sont des récipients en or et en argent. Les autres récipients sont des récipients en bois et en argile cuits. Les vases d'or et d'argent sont des vases d'« honneur ». Les gens utilisaient ces récipients pour des occasions spéciales et plaçaient ces récipients sur l'étagère pour que tout le monde les voie. Les récipients en bois et en argile cuite sont des récipients de « déshonneur ». Les gens utilisent ces récipients pour des choses courantes comme les poubelles ou les toilettes.</w:t>
      </w:r>
    </w:p>
    <w:p>
      <w:pPr/>
      <w:r>
        <w:rPr>
          <w:lang w:val="fr_FR" w:bidi="fr_FR"/>
        </w:rPr>
      </w:r>
      <w:r>
        <w:rPr>
          <w:lang w:val="fr_FR" w:bidi="fr_FR"/>
        </w:rPr>
        <w:t>Paul utilise l'exemple de la grande maison avec différents vases pour encourager Timothée à être comme les vases que les gens utilisent pour des raisons « honorables ». Timothée pourrait accomplir cela en évitant de faire ce que font les faux enseignants. Quand une personne évite de faire ce que font les faux enseignants, Dieu peut utiliser cette personne pour les bonnes fins de Dieu, comme une personne utilise des vases d'or et d'argent à de bonnes fins.</w:t>
      </w:r>
    </w:p>
    <w:p>
      <w:pPr/>
      <w:r>
        <w:rPr>
          <w:lang w:val="fr_FR" w:bidi="fr_FR"/>
        </w:rPr>
      </w:r>
      <w:r>
        <w:rPr>
          <w:lang w:val="fr_FR" w:bidi="fr_FR"/>
        </w:rPr>
        <w:t>Arrêtez-vous ici et regardez les images de vases en or et de vases en argile. Discutez de ces questions en groupe : quels types de récipients avez-vous dans votre maison ? Comment utilisez-vous les différents récipients à des fins différentes dans votre maison ? Mettez cet enregistrement en pause ici.</w:t>
      </w:r>
    </w:p>
    <w:p>
      <w:pPr/>
      <w:r>
        <w:rPr>
          <w:lang w:val="fr_FR" w:bidi="fr_FR"/>
        </w:rPr>
      </w:r>
      <w:r>
        <w:rPr>
          <w:lang w:val="fr_FR" w:bidi="fr_FR"/>
        </w:rPr>
        <w:t xml:space="preserve">Bien que Timothée soit un responsable, Timothée est aussi un jeune homme. Dans une lettre précédente, Paul avait dit à Timothée de ne pas permettre aux gens de regarder Timothée de haut à cause de la jeunesse de Timothée. Au lieu de cela, Timothée devait donner un exemple à travers le discours de Timothée et la façon dont Timothée se comportait. Ici, Paul instruit Timothée de fuir </w:t>
      </w:r>
      <w:r>
        <w:rPr>
          <w:b/>
          <w:lang w:val="fr_FR" w:bidi="fr_FR"/>
        </w:rPr>
        <w:t>les passions</w:t>
      </w:r>
      <w:r>
        <w:rPr>
          <w:lang w:val="fr_FR" w:bidi="fr_FR"/>
        </w:rPr>
        <w:t xml:space="preserve"> de la jeunesse comme une personne qui fuit les choses dangereuses. Les passions ou les désirs des jeunes sont des choses que les jeunes veulent souvent faire qui ne suivent pas les lois de Dieu. Parfois, ces désirs sont des péchés sexuels. Parce que ces passions sont très attrayantes, Timothée doit être très prudent pour les éviter. Au lieu de cela, Timothée devrait courir </w:t>
      </w:r>
      <w:r>
        <w:rPr>
          <w:b/>
          <w:lang w:val="fr_FR" w:bidi="fr_FR"/>
        </w:rPr>
        <w:t>vers</w:t>
      </w:r>
      <w:r>
        <w:rPr>
          <w:lang w:val="fr_FR" w:bidi="fr_FR"/>
        </w:rPr>
        <w:t xml:space="preserve"> des qualités qui vont de pair avec le fait de vivre en tant que disciple de Jésus, comme avoir une bonne relation avec Dieu, s'engager à suivre Jésus, aimer Dieu et les personnes autour de Timothée et avoir une relation pacifique avec tout le monde. Paul veut que Timothée pratique ces qualités avec les autres croyants.</w:t>
      </w:r>
    </w:p>
    <w:p>
      <w:pPr/>
      <w:r>
        <w:rPr>
          <w:lang w:val="fr_FR" w:bidi="fr_FR"/>
        </w:rPr>
      </w:r>
      <w:r>
        <w:rPr>
          <w:lang w:val="fr_FR" w:bidi="fr_FR"/>
        </w:rPr>
        <w:t>Arrêtez-vous ici et discutez de cette question en groupe : quelles sont certaines passions, c'est-à-dire des désirs forts, qu'ont souvent les jeunes qui sont mauvais pour eux ? Quelles sont certaines choses, ou passions, que vous évitez maintenant de faire parce que vous êtes plus âgé, ou parce que vous êtes un croyant en Jésus ? Mettez cet enregistrement en pause ici.</w:t>
      </w:r>
    </w:p>
    <w:p>
      <w:pPr/>
      <w:r>
        <w:rPr>
          <w:lang w:val="fr_FR" w:bidi="fr_FR"/>
        </w:rPr>
      </w:r>
      <w:r>
        <w:rPr>
          <w:lang w:val="fr_FR" w:bidi="fr_FR"/>
        </w:rPr>
        <w:t>À cette époque, les gens dans l'Empire romain aimaient discuter publiquement de la sagesse et de la connaissance. Il était courant pour les gens de discuter avec passion des problèmes sociaux et des opinions personnelles. Rappelez-vous que Paul avait rencontré ce genre de personnes quand Paul a rencontré les philosophes à Athènes. Paul conclut cette section quand Paul instruit Timothée sur la meilleure façon de gérer les faux enseignants qui aiment parler et se lancer dans des discussions inutiles. Au lieu de rejoindre ces personnes dans des discours insignifiants, Timothée devait être patient avec ces personnes et les corriger avec douceur. Timothée pourra peut-être conduire ces personnes à se repentir ou à se détourner de leur comportement et commencer à faire les bonnes choses. Le peuple comprendrait ensuite la vérité et pourrait échapper au diable. Le diable essaie de piéger les gens, comme un chasseur piège un animal dans un piège. Le diable veut faire de ces personnes les prisonniers du diable pour que ces personnes fassent ce que le diable veut que ces personnes fassent.</w:t>
      </w:r>
    </w:p>
    <w:p>
      <w:pPr/>
      <w:r>
        <w:rPr>
          <w:lang w:val="fr_FR" w:bidi="fr_FR"/>
        </w:rPr>
      </w:r>
      <w:r>
        <w:rPr>
          <w:lang w:val="fr_FR" w:bidi="fr_FR"/>
        </w:rPr>
        <w:t>Arrêtez-vous ici et regardez une photo d'une ornière ou d'un piège pour animal.</w:t>
      </w:r>
      <w:r>
        <w:rPr>
          <w:lang w:val="fr_FR" w:bidi="fr_FR"/>
        </w:rPr>
      </w:r>
    </w:p>
    <w:p>
      <w:pPr>
        <w:pStyle w:val="Heading3"/>
      </w:pPr>
      <w:r>
        <w:rPr>
          <w:lang w:val="fr_FR" w:bidi="fr_FR"/>
        </w:rPr>
        <w:t>Définir les Scènes</w:t>
      </w:r>
    </w:p>
    <w:p>
      <w:pPr/>
      <w:r>
        <w:rPr>
          <w:lang w:val="fr_FR" w:bidi="fr_FR"/>
        </w:rPr>
      </w:r>
      <w:r>
        <w:rPr>
          <w:lang w:val="fr_FR" w:bidi="fr_FR"/>
        </w:rPr>
        <w:t>Écoutez la version audio de 2 Timothée 2.20–26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compare les gens à des vases ou à des conteneurs dans une grande maison. Il s'agit probablement de la maison d'une personne riche. Certains récipients sont faits de métaux précieux et les gens utilisent ces récipients pour des occasions spéciales. Les autres récipients sont faits de bois ou d'argile et les gens utilisent ces récipients pour des utilisations ordinaires. Paul dit à Timothée que si une personne se purifie elle-même du comportement des faux enseignants, cette personne deviendra un vase d'honneur.</w:t>
      </w:r>
    </w:p>
    <w:p>
      <w:pPr/>
      <w:r>
        <w:rPr>
          <w:lang w:val="fr_FR" w:bidi="fr_FR"/>
        </w:rPr>
      </w:r>
      <w:r>
        <w:rPr>
          <w:b/>
          <w:lang w:val="fr_FR" w:bidi="fr_FR"/>
        </w:rPr>
        <w:t>Dans la deuxième partie :</w:t>
      </w:r>
      <w:r>
        <w:rPr>
          <w:lang w:val="fr_FR" w:bidi="fr_FR"/>
        </w:rPr>
        <w:t xml:space="preserve"> pour encourager Timothée à être un vase d'honneur, Paul dit à Timothée de fuir les convoitises de la jeunesse et de poursuivre la justice, la foi, l'amour et la paix. Paul veut que Timothée soit très prudent de ne pas faire de mauvaises choses et qu'il soit très prudent à choisir les bonnes choses. Cela serait comme une personne qui fuit le danger et court vers la sécurité. Timothée doit courir vers la sécurité avec les autres croyants qui suivent Dieu avec un cœur pur.</w:t>
      </w:r>
    </w:p>
    <w:p>
      <w:pPr/>
      <w:r>
        <w:rPr>
          <w:lang w:val="fr_FR" w:bidi="fr_FR"/>
        </w:rPr>
      </w:r>
      <w:r>
        <w:rPr>
          <w:b/>
          <w:lang w:val="fr_FR" w:bidi="fr_FR"/>
        </w:rPr>
        <w:t>Dans la troisième partie :</w:t>
      </w:r>
      <w:r>
        <w:rPr>
          <w:lang w:val="fr_FR" w:bidi="fr_FR"/>
        </w:rPr>
        <w:t xml:space="preserve"> Paul enseigne à Timothée la meilleure façon de gérer les faux enseignants. Paul encourage Timothée à corriger ces personnes avec douceur.</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faux enseignants</w:t>
      </w:r>
    </w:p>
    <w:p>
      <w:pPr>
        <w:pStyle w:val="ListBullet"/>
        <w:spacing w:line="240" w:lineRule="auto"/>
        <w:ind w:left="720"/>
      </w:pPr>
      <w:r>
        <w:rPr>
          <w:lang w:val="fr_FR" w:bidi="fr_FR"/>
        </w:rPr>
      </w:r>
      <w:r>
        <w:rPr>
          <w:lang w:val="fr_FR" w:bidi="fr_FR"/>
        </w:rPr>
        <w:t>Les autres croyants</w:t>
      </w:r>
    </w:p>
    <w:p>
      <w:pPr>
        <w:pStyle w:val="ListBullet"/>
        <w:spacing w:line="240" w:lineRule="auto"/>
        <w:ind w:left="720"/>
      </w:pPr>
      <w:r>
        <w:rPr>
          <w:lang w:val="fr_FR" w:bidi="fr_FR"/>
        </w:rPr>
      </w:r>
      <w:r>
        <w:rPr>
          <w:lang w:val="fr_FR" w:bidi="fr_FR"/>
        </w:rPr>
        <w:t>Et le diable</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la grande maison représente l'Église. Les gens utilisent à la fois des vases d'honneur et de déshonneur à l'intérieur de cette grande maison. Cependant, les gens utilisent les vases d'honneur à des fins spéciales. Les gens utilisent les vases de déshonneur à des fins communes. Paul compare les vases d'honneur au peuple que Dieu, notre maître, utilise pour les fins de Dieu. Paul compare les vases de déshonneur aux faux enseignants. Une personne peut être comme un vase d'honneur en restant loin des erreurs des faux enseignants. Paul dit que les croyants devraient se purifier eux-mêmes comme ils nettoient un vase sale. Paul ne dit pas aux croyants que les croyants devraient laver leurs corps avec de l'eau comme une personne lave un vase sale avec de l'eau, mais que les croyants devraient arrêter de faire des choses mauvaises ou de suivre les faux enseignants.</w:t>
      </w:r>
    </w:p>
    <w:p>
      <w:pPr/>
      <w:r>
        <w:rPr>
          <w:lang w:val="fr_FR" w:bidi="fr_FR"/>
        </w:rPr>
      </w:r>
      <w:r>
        <w:rPr>
          <w:lang w:val="fr_FR" w:bidi="fr_FR"/>
        </w:rPr>
        <w:t>Arrêtez-vous ici et discutez en groupe : comment parlerez-vous des personnes qui se purifient elles-mêmes pour que le peuple puisse devenir des vases d'honneur ? Mettez cet enregistrement en pause ici.</w:t>
      </w:r>
    </w:p>
    <w:p>
      <w:pPr/>
      <w:r>
        <w:rPr>
          <w:lang w:val="fr_FR" w:bidi="fr_FR"/>
        </w:rPr>
      </w:r>
      <w:r>
        <w:rPr>
          <w:lang w:val="fr_FR" w:bidi="fr_FR"/>
        </w:rPr>
        <w:t>Paul continue d'expliquer comment Timothée peut devenir un vaisseau d'honneur. Paul enseigne maintenant à Timothée comment éviter les convoitises pécheresses, ou les passions, communes aux jeunes hommes. Paul compare Timothée à quelqu'un qui doit fuir les choses dangereuses. De la même manière, Timothée doit fuir les passions pécheresses qu'ont beaucoup de jeunes hommes. Le fait que Timothée doive « fuir » montre que Timothée doit fournir un grand effort pour résister à ces convoitises juvéniles. Quand Timothée fuit le péché, Timothée court vers les bonnes actions. Paul dit à Timothée d'agir d'une manière juste, fidèle, aimante et pacifique. En d'autres termes, Timothée devrait être juste, c'est-à-dire être en droite relation avec Dieu. Timothée devrait être fidèle, ce qui signifie que Timothée devrait faire ce que Dieu a demandé à Timothée de faire. Timothée devrait aimer Dieu et aimer les autres. Et enfin, Timothée devrait être paisible, c'est-à-dire avoir de bonnes relations avec les autres personnes. Paul dit que Timothée devrait courir vers ces qualités avec les autres croyants qui ont un cœur pur. Ces autres croyants sont aussi comme des vaisseaux honorables qui désirent agir avec ces mêmes caractéristiques. Ces croyants « en appellent à Dieu », ce qui signifie que ces croyants « adorent Dieu » ou « prient Dieu ». Ces croyants adorent ou prient Dieu avec un cœur pur ou propre, ce qui signifie que ces croyants ont une bonne relation avec Dieu.</w:t>
      </w:r>
    </w:p>
    <w:p>
      <w:pPr/>
      <w:r>
        <w:rPr>
          <w:lang w:val="fr_FR" w:bidi="fr_FR"/>
        </w:rPr>
      </w:r>
      <w:r>
        <w:rPr>
          <w:lang w:val="fr_FR" w:bidi="fr_FR"/>
        </w:rPr>
        <w:t>Arrêtez-vous ici et discutez en groupe de la façon dont vous décrirez les personnes qui en appellent à Dieu avec un cœur pur. Mettez cet enregistrement en pause ici.</w:t>
      </w:r>
    </w:p>
    <w:p>
      <w:pPr/>
      <w:r>
        <w:rPr>
          <w:lang w:val="fr_FR" w:bidi="fr_FR"/>
        </w:rPr>
      </w:r>
      <w:r>
        <w:rPr>
          <w:lang w:val="fr_FR" w:bidi="fr_FR"/>
        </w:rPr>
        <w:t xml:space="preserve">Dans la troisième partie, Paul appelle Timothée le serviteur du Seigneur. Paul fait peut-être référence à toutes les personnes qui servent le Seigneur en tant que pasteurs ou ouvriers dans l'Église. Paul dit à Timothée la méthode la plus efficace de gérer les faux enseignants dans l'Église quand on est serviteur du Seigneur. Paul instruit Timothée de refuser de participer aux discussions et aux débats insensés ou insignifiants au sujet de choses sans importance. Le diable piège les gens dans ces débats comme un chasseur piège des animaux dans des ornières. Le diable veut piéger les gens pour que les gens fassent ce que le diable veut que les gens fassent et non ce que Dieu veut que les gens fassent. Cependant, Timothée devrait enseigner le peuple et corriger les erreurs avec douceur </w:t>
      </w:r>
      <w:r>
        <w:rPr>
          <w:b/>
          <w:lang w:val="fr_FR" w:bidi="fr_FR"/>
        </w:rPr>
        <w:t>dans l'espoir</w:t>
      </w:r>
      <w:r>
        <w:rPr>
          <w:lang w:val="fr_FR" w:bidi="fr_FR"/>
        </w:rPr>
        <w:t xml:space="preserve"> que les adversaires de Timothée se repentiront et accepteront la vérité de la parole de Dieu.</w:t>
      </w:r>
    </w:p>
    <w:p>
      <w:pPr/>
      <w:r>
        <w:rPr>
          <w:lang w:val="fr_FR" w:bidi="fr_FR"/>
        </w:rPr>
      </w:r>
      <w:r>
        <w:rPr>
          <w:lang w:val="fr_FR" w:bidi="fr_FR"/>
        </w:rPr>
        <w:t>Maintenant, le groupe devrait créer un scénario, dessiner ou utiliser des objets pour visualiser le passage et l'action qu'il contient. Pendant que vous faites cela, vous voudrez peut-être avoir des dessins ou des objets pour représenter Paul, Timothée et les éléments de l'histoire, comme les vases.</w:t>
      </w:r>
    </w:p>
    <w:p>
      <w:pPr/>
      <w:r>
        <w:rPr>
          <w:lang w:val="fr_FR" w:bidi="fr_FR"/>
        </w:rPr>
      </w:r>
      <w:r>
        <w:rPr>
          <w:lang w:val="fr_FR" w:bidi="fr_FR"/>
        </w:rPr>
        <w:t>Rappelez-vous que Paul enseigne à Timothée comment devenir une personne que Dieu peut utiliser pour toute bonne raison. Paul commence avec l'histoire d'une grande maison qui contient différents types de récipients. Vous pouvez demander à un membre de l'équipe d'entrer dans une pièce avec deux bols. La personne pourrait placer l'un des bols sur une étagère et mettre une bougie à l'intérieur de ce bol. La personne pourrait ensuite placer l'autre bol sur le sol et jeter des ordures à l'intérieur de ce bol. Ces bols représentent les vases d'honneur et les vases de déshonneur.</w:t>
      </w:r>
    </w:p>
    <w:p>
      <w:pPr/>
      <w:r>
        <w:rPr>
          <w:lang w:val="fr_FR" w:bidi="fr_FR"/>
        </w:rPr>
      </w:r>
      <w:r>
        <w:rPr>
          <w:lang w:val="fr_FR" w:bidi="fr_FR"/>
        </w:rPr>
        <w:t>Paul dit à Timothée comment une personne peut devenir quelqu'un que Dieu peut utiliser. Paul dit à Timothée d'éviter le comportement des faux enseignants et d'éviter les convoitises de la jeunesse. Paul encourage Timothée à pratiquer les bons comportements avec les autres croyants. Vous pouvez demander au membre de l'équipe de décharger les ordures hors du deuxième bol et de laver le bol. Le membre de l'équipe peut ensuite placer le bol lavé sur l'étagère et mettre une bougie à l'intérieur de ce bol. Cela représente une personne qui devient pure et Dieu utilise cette personne pour un but meilleur.</w:t>
      </w:r>
    </w:p>
    <w:p>
      <w:pPr/>
      <w:r>
        <w:rPr>
          <w:lang w:val="fr_FR" w:bidi="fr_FR"/>
        </w:rPr>
      </w:r>
      <w:r>
        <w:rPr>
          <w:lang w:val="fr_FR" w:bidi="fr_FR"/>
        </w:rPr>
        <w:t>Le membre de l'équipe qui joue Timothée pourrait se tenir entre deux groupes de personnes. Un groupe peut représenter les mauvaises choses que Timothée devrait éviter. L'autre groupe peut représenter le bien vers lequel Timothée court. Les autres membres de l'équipe peuvent rejoindre Timothée pendant que Timothée se dirige vers le bon groupe. Montrez que Timothée évite délibérément les personnes du côté qui se disputent les unes avec les autres.</w:t>
      </w:r>
    </w:p>
    <w:p>
      <w:pPr/>
      <w:r>
        <w:rPr>
          <w:lang w:val="fr_FR" w:bidi="fr_FR"/>
        </w:rPr>
      </w:r>
      <w:r>
        <w:rPr>
          <w:lang w:val="fr_FR" w:bidi="fr_FR"/>
        </w:rPr>
        <w:t>Montrez les adversaires de Timothée piégés dans quelque chose. Timothée instruit ces adversaires avec douceur. Alors que Timothée instruit les adversaires, les adversaires deviennent libres du piège.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2 Timothée 2.20–26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faux enseignants</w:t>
      </w:r>
    </w:p>
    <w:p>
      <w:pPr>
        <w:pStyle w:val="ListBullet"/>
        <w:spacing w:line="240" w:lineRule="auto"/>
        <w:ind w:left="720"/>
      </w:pPr>
      <w:r>
        <w:rPr>
          <w:lang w:val="fr_FR" w:bidi="fr_FR"/>
        </w:rPr>
      </w:r>
      <w:r>
        <w:rPr>
          <w:lang w:val="fr_FR" w:bidi="fr_FR"/>
        </w:rPr>
        <w:t>Les autres croyants</w:t>
      </w:r>
    </w:p>
    <w:p>
      <w:pPr>
        <w:pStyle w:val="ListBullet"/>
        <w:spacing w:line="240" w:lineRule="auto"/>
        <w:ind w:left="720"/>
      </w:pPr>
      <w:r>
        <w:rPr>
          <w:lang w:val="fr_FR" w:bidi="fr_FR"/>
        </w:rPr>
      </w:r>
      <w:r>
        <w:rPr>
          <w:lang w:val="fr_FR" w:bidi="fr_FR"/>
        </w:rPr>
        <w:t>Et le diable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qu'il y a deux types de vases : les vases en or et en argent que l'on utilisait pour des choses importantes, et les vases en bois et en argile que l'on utilisait pour les choses communes. Si les gens se purifient eux-mêmes, ces personnes seront comme les vases en or et en argent que l'on utilisait pour des choses honorables ou importantes. Dieu pourra utiliser ces personnes.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Paul dit à Timothée que Timothée devrait fuir les mauvais désirs et faire des choses qui sont justes, fidèles, aimantes et paisibles. Timothée devrait faire cela avec les autres personnes qui aiment aussi Jésus et essaient de vivre de cette manière.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dernière partie, Paul dit à Timothée de ne pas se battre ni de se disputer, mais de corriger les adversaires de Timothée avec douceur. Paul explique que ces adversaires sont tombés dans le piège du diable. Si ces personnes se repentent de leur erreur, ces personnes peuvent échapper au piège.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l'un des faux enseignants : « Que ressentez-vous ou que pensez-vous ? » La personne pourrait répondre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2 Timothée 2.20–26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que si les gens se purifient eux-mêmes, Dieu rendra ces personnes </w:t>
      </w:r>
      <w:r>
        <w:rPr>
          <w:b/>
          <w:lang w:val="fr_FR" w:bidi="fr_FR"/>
        </w:rPr>
        <w:t>saintes</w:t>
      </w:r>
      <w:r>
        <w:rPr>
          <w:lang w:val="fr_FR" w:bidi="fr_FR"/>
        </w:rPr>
        <w:t>, ou Dieu mettra ces personnes à part pour les fins spéciales de Dieu. Utilisez le même mot pour saint que précédemment et référez-vous au Glossaire principal pour saint.</w:t>
      </w:r>
    </w:p>
    <w:p>
      <w:pPr/>
      <w:r>
        <w:rPr>
          <w:lang w:val="fr_FR" w:bidi="fr_FR"/>
        </w:rPr>
      </w:r>
      <w:r>
        <w:rPr>
          <w:lang w:val="fr_FR" w:bidi="fr_FR"/>
        </w:rPr>
        <w:t xml:space="preserve">Paul compare les personnes qui font le bien et les personnes qui font le mal avec différents types de vases. Les vases d'or et d'argent sont honorables et utiles pour le </w:t>
      </w:r>
      <w:r>
        <w:rPr>
          <w:b/>
          <w:lang w:val="fr_FR" w:bidi="fr_FR"/>
        </w:rPr>
        <w:t>maître</w:t>
      </w:r>
      <w:r>
        <w:rPr>
          <w:lang w:val="fr_FR" w:bidi="fr_FR"/>
        </w:rPr>
        <w:t>. Ici, le maître est quelqu'un qui est responsable de tous les serviteurs à l'intérieur d'une maison. Dans ce passage, ce mot fait référence à Dieu, qui est maître sur tout le monde.</w:t>
      </w:r>
    </w:p>
    <w:p>
      <w:pPr/>
      <w:r>
        <w:rPr>
          <w:lang w:val="fr_FR" w:bidi="fr_FR"/>
        </w:rPr>
      </w:r>
      <w:r>
        <w:rPr>
          <w:lang w:val="fr_FR" w:bidi="fr_FR"/>
        </w:rPr>
        <w:t>Arrêtez-vous ici et discutez en groupe du mot que vous utiliserez pour maître ici. Voir le Glossaire principal pour une définition complète du mot maître. Arrêtez l'enregistrement ici.</w:t>
      </w:r>
    </w:p>
    <w:p>
      <w:pPr/>
      <w:r>
        <w:rPr>
          <w:lang w:val="fr_FR" w:bidi="fr_FR"/>
        </w:rPr>
      </w:r>
      <w:r>
        <w:rPr>
          <w:lang w:val="fr_FR" w:bidi="fr_FR"/>
        </w:rPr>
        <w:t xml:space="preserve">Paul dit à Timothée de fuir les passions de la jeunesse et de poursuivre les qualités de la </w:t>
      </w:r>
      <w:r>
        <w:rPr>
          <w:b/>
          <w:lang w:val="fr_FR" w:bidi="fr_FR"/>
        </w:rPr>
        <w:t>justice</w:t>
      </w:r>
      <w:r>
        <w:rPr>
          <w:lang w:val="fr_FR" w:bidi="fr_FR"/>
        </w:rPr>
        <w:t xml:space="preserve">, de l'amour, de la foi et de la paix. Quand les gens croient en Jésus, Dieu rend ces personnes </w:t>
      </w:r>
      <w:r>
        <w:rPr>
          <w:b/>
          <w:lang w:val="fr_FR" w:bidi="fr_FR"/>
        </w:rPr>
        <w:t>justes</w:t>
      </w:r>
      <w:r>
        <w:rPr>
          <w:lang w:val="fr_FR" w:bidi="fr_FR"/>
        </w:rPr>
        <w:t>, ce qui signifie que ces personnes ont une bonne relation avec Dieu.</w:t>
      </w:r>
    </w:p>
    <w:p>
      <w:pPr/>
      <w:r>
        <w:rPr>
          <w:lang w:val="fr_FR" w:bidi="fr_FR"/>
        </w:rPr>
      </w:r>
      <w:r>
        <w:rPr>
          <w:lang w:val="fr_FR" w:bidi="fr_FR"/>
        </w:rPr>
        <w:t>Arrêtez-vous ici et discutez en groupe des mots ou expressions que vous utiliserez pour justice. Utilisez le même mot pour justice que dans les livres précédents dans la Bible. Voir le Glossaire principal pour plus d’informations sur la justice. Mettez cet enregistrement en pause ici.</w:t>
      </w:r>
    </w:p>
    <w:p>
      <w:pPr/>
      <w:r>
        <w:rPr>
          <w:lang w:val="fr_FR" w:bidi="fr_FR"/>
        </w:rPr>
      </w:r>
      <w:r>
        <w:rPr>
          <w:lang w:val="fr_FR" w:bidi="fr_FR"/>
        </w:rPr>
        <w:t xml:space="preserve">Utilisez les mêmes mots pour </w:t>
      </w:r>
      <w:r>
        <w:rPr>
          <w:b/>
          <w:lang w:val="fr_FR" w:bidi="fr_FR"/>
        </w:rPr>
        <w:t>foi</w:t>
      </w:r>
      <w:r>
        <w:rPr>
          <w:lang w:val="fr_FR" w:bidi="fr_FR"/>
        </w:rPr>
        <w:t xml:space="preserve">, </w:t>
      </w:r>
      <w:r>
        <w:rPr>
          <w:b/>
          <w:lang w:val="fr_FR" w:bidi="fr_FR"/>
        </w:rPr>
        <w:t>paix</w:t>
      </w:r>
      <w:r>
        <w:rPr>
          <w:lang w:val="fr_FR" w:bidi="fr_FR"/>
        </w:rPr>
        <w:t xml:space="preserve"> et </w:t>
      </w:r>
      <w:r>
        <w:rPr>
          <w:b/>
          <w:lang w:val="fr_FR" w:bidi="fr_FR"/>
        </w:rPr>
        <w:t>amour</w:t>
      </w:r>
      <w:r>
        <w:rPr>
          <w:lang w:val="fr_FR" w:bidi="fr_FR"/>
        </w:rPr>
        <w:t xml:space="preserve"> que dans les passages précédents. Si nécessaire, voir le Glossaire principal pour les définitions complètes de foi et paix.</w:t>
      </w:r>
    </w:p>
    <w:p>
      <w:pPr/>
      <w:r>
        <w:rPr>
          <w:lang w:val="fr_FR" w:bidi="fr_FR"/>
        </w:rPr>
      </w:r>
      <w:r>
        <w:rPr>
          <w:lang w:val="fr_FR" w:bidi="fr_FR"/>
        </w:rPr>
        <w:t xml:space="preserve">Paul dit que Timothée devrait poursuivre les bonnes qualités avec les autres croyants qui ont aussi un </w:t>
      </w:r>
      <w:r>
        <w:rPr>
          <w:b/>
          <w:lang w:val="fr_FR" w:bidi="fr_FR"/>
        </w:rPr>
        <w:t>cœur pur</w:t>
      </w:r>
      <w:r>
        <w:rPr>
          <w:lang w:val="fr_FR" w:bidi="fr_FR"/>
        </w:rPr>
        <w:t>. Les personnes avec un cœur pur sont des personnes qui veulent aussi très bien suivre Jésus. Ces personnes ne pensent pas à suivre quelqu'un d'autre que Jésus.</w:t>
      </w:r>
    </w:p>
    <w:p>
      <w:pPr/>
      <w:r>
        <w:rPr>
          <w:lang w:val="fr_FR" w:bidi="fr_FR"/>
        </w:rPr>
      </w:r>
      <w:r>
        <w:rPr>
          <w:lang w:val="fr_FR" w:bidi="fr_FR"/>
        </w:rPr>
        <w:t>Arrêtez-vous ici et discutez en groupe des mots ou expressions que vous utiliserez pour cœur pur. Utilisez les mêmes mots pour pur et pour cœur que dans les livres précédents dans la Bible. Voir le Glossaire principal pour plus d'informations sur les mots pur et cœur. Mettez cet enregistrement en pause ici.</w:t>
      </w:r>
    </w:p>
    <w:p>
      <w:pPr/>
      <w:r>
        <w:rPr>
          <w:lang w:val="fr_FR" w:bidi="fr_FR"/>
        </w:rPr>
      </w:r>
      <w:r>
        <w:rPr>
          <w:lang w:val="fr_FR" w:bidi="fr_FR"/>
        </w:rPr>
        <w:t xml:space="preserve">Parce que Timothée est un </w:t>
      </w:r>
      <w:r>
        <w:rPr>
          <w:b/>
          <w:lang w:val="fr_FR" w:bidi="fr_FR"/>
        </w:rPr>
        <w:t>esclave</w:t>
      </w:r>
      <w:r>
        <w:rPr>
          <w:lang w:val="fr_FR" w:bidi="fr_FR"/>
        </w:rPr>
        <w:t xml:space="preserve"> ou un </w:t>
      </w:r>
      <w:r>
        <w:rPr>
          <w:b/>
          <w:lang w:val="fr_FR" w:bidi="fr_FR"/>
        </w:rPr>
        <w:t>serviteur</w:t>
      </w:r>
      <w:r>
        <w:rPr>
          <w:lang w:val="fr_FR" w:bidi="fr_FR"/>
        </w:rPr>
        <w:t xml:space="preserve"> du </w:t>
      </w:r>
      <w:r>
        <w:rPr>
          <w:b/>
          <w:lang w:val="fr_FR" w:bidi="fr_FR"/>
        </w:rPr>
        <w:t>Seigneur</w:t>
      </w:r>
      <w:r>
        <w:rPr>
          <w:lang w:val="fr_FR" w:bidi="fr_FR"/>
        </w:rPr>
        <w:t>, Timothée ne doit pas s'impliquer dans les discussions enflammées. Un serviteur est quelqu'un qui travaille pour une autre personne, généralement sans salaire. Un serviteur de Dieu travaille pour Dieu. Utilisez le même mot pour Seigneur que précédemment, et référez-vous au Glossaire principal pour plus d'informations au sujet du mot Seigneur.</w:t>
      </w:r>
    </w:p>
    <w:p>
      <w:pPr/>
      <w:r>
        <w:rPr>
          <w:lang w:val="fr_FR" w:bidi="fr_FR"/>
        </w:rPr>
      </w:r>
      <w:r>
        <w:rPr>
          <w:lang w:val="fr_FR" w:bidi="fr_FR"/>
        </w:rPr>
        <w:t>Arrêtez-vous ici et discutez en groupe du mot ou de l'expression que vous utiliserez pour serviteur. Cherchez serviteur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Nous espérons que les adversaires de Timothée en viendraient à la </w:t>
      </w:r>
      <w:r>
        <w:rPr>
          <w:b/>
          <w:lang w:val="fr_FR" w:bidi="fr_FR"/>
        </w:rPr>
        <w:t>repentance</w:t>
      </w:r>
      <w:r>
        <w:rPr>
          <w:lang w:val="fr_FR" w:bidi="fr_FR"/>
        </w:rPr>
        <w:t>, c'est-à-dire se repentir, et connaîtraient la vérité. Quand une personne se repent, cette personne est désolée pour les choses qu'elle a faites, et cette personne veut changer. Cette personne arrête de faire les mauvaises choses et commence à obéir à Dieu.</w:t>
      </w:r>
    </w:p>
    <w:p>
      <w:pPr/>
      <w:r>
        <w:rPr>
          <w:lang w:val="fr_FR" w:bidi="fr_FR"/>
        </w:rPr>
      </w:r>
      <w:r>
        <w:rPr>
          <w:lang w:val="fr_FR" w:bidi="fr_FR"/>
        </w:rPr>
        <w:t>Arrêtez-vous ici et discutez en groupe du mot ou de l'expression que vous utiliserez pour repentance. Cherchez le verbe se repentir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dit que si quelqu'un se repent, cette personne échappera au piège du </w:t>
      </w:r>
      <w:r>
        <w:rPr>
          <w:b/>
          <w:lang w:val="fr_FR" w:bidi="fr_FR"/>
        </w:rPr>
        <w:t>diable</w:t>
      </w:r>
      <w:r>
        <w:rPr>
          <w:lang w:val="fr_FR" w:bidi="fr_FR"/>
        </w:rPr>
        <w:t>. Le diable est le même que Satan. Le diable est le chef de tous les esprits mauvais.</w:t>
      </w:r>
    </w:p>
    <w:p>
      <w:pPr/>
      <w:r>
        <w:rPr>
          <w:lang w:val="fr_FR" w:bidi="fr_FR"/>
        </w:rPr>
      </w:r>
      <w:r>
        <w:rPr>
          <w:lang w:val="fr_FR" w:bidi="fr_FR"/>
        </w:rPr>
        <w:t xml:space="preserve">Arrêtez-vous ici et discutez en groupe du mot ou de l'expression que vous utiliserez pour diable. Cherchez diable dans le glossaire principal pour plus d'informations. Si vous avez déjà traduit ce mot dans un autre livre de la Bible, utilisez le même mot ici. </w:t>
      </w:r>
      <w:r>
        <w:rPr>
          <w:lang w:val="fr_FR" w:bidi="fr_FR"/>
        </w:rPr>
      </w:r>
    </w:p>
    <w:p>
      <w:pPr>
        <w:pStyle w:val="Heading3"/>
      </w:pPr>
      <w:r>
        <w:rPr>
          <w:lang w:val="fr_FR" w:bidi="fr_FR"/>
        </w:rPr>
        <w:t>Prêcher la Parole</w:t>
      </w:r>
    </w:p>
    <w:p>
      <w:pPr/>
      <w:r>
        <w:rPr>
          <w:lang w:val="fr_FR" w:bidi="fr_FR"/>
        </w:rPr>
      </w:r>
      <w:r>
        <w:rPr>
          <w:lang w:val="fr_FR" w:bidi="fr_FR"/>
        </w:rPr>
        <w:t>Écoutez la version audio de 2 Timothée 2.20–26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leur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2 Timothée 3:1–9</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2 Timothée 3.1–9. Laissez entrer la parole de Dieu dans vos cœurs.</w:t>
      </w:r>
    </w:p>
    <w:p>
      <w:pPr/>
      <w:r>
        <w:rPr>
          <w:lang w:val="fr_FR" w:bidi="fr_FR"/>
        </w:rPr>
      </w:r>
      <w:r>
        <w:rPr>
          <w:lang w:val="fr_FR" w:bidi="fr_FR"/>
        </w:rPr>
        <w:t xml:space="preserve">Écoutez l'enregistrement de 2 Timothée 3.1–9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2 Timothée 3.1–9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Paul a fini d'enseigner Timothée sur comment gérer ces personnes qui s'opposent à la vérité. Paul veut maintenant que Timothée comprenne quelque chose d'important au sujet des derniers jours. Ces derniers jours ont commencé quand Jésus est venu sur la terre et continueront jusqu'à ce que Jésus revienne. Paul avertit que des moments difficiles et dangereux surviendront. Les gens causeront des problèmes et créeront des difficultés pendant ces périodes. Les chrétiens seront confrontés à des défis qui pourraient faire que les chrétiens remettent en question ou doutent de leurs croyances. Les problèmes que Paul décrit sont sur le point de se produire, pas loin dans l'avenir. Les chrétiens doivent être conscients que les chrétiens vivent dans ces derniers jours. Paul ne partage pas de nouvelles informations avec Timothée. Au lieu de cela, Paul rappelle à Timothée ce que Timothée sait déjà.</w:t>
      </w:r>
    </w:p>
    <w:p>
      <w:pPr/>
      <w:r>
        <w:rPr>
          <w:lang w:val="fr_FR" w:bidi="fr_FR"/>
        </w:rPr>
      </w:r>
      <w:r>
        <w:rPr>
          <w:lang w:val="fr_FR" w:bidi="fr_FR"/>
        </w:rPr>
        <w:t>Arrêtez-vous ici et discutez de cette question en groupe : pensez à un moment où quelqu'un vous a averti au sujet d'une situation difficile qui était à venir. Comment cet avertissement vous a-t-il aidé à vous préparer ? Que se serait-il passé si vous n'aviez pas reçu l'avertissement ? Mettez cet enregistrement en pause ici.</w:t>
      </w:r>
    </w:p>
    <w:p>
      <w:pPr/>
      <w:r>
        <w:rPr>
          <w:lang w:val="fr_FR" w:bidi="fr_FR"/>
        </w:rPr>
      </w:r>
      <w:r>
        <w:rPr>
          <w:lang w:val="fr_FR" w:bidi="fr_FR"/>
        </w:rPr>
        <w:t>Paul énumère beaucoup de mauvaises qualités qu'auront ces personnes, sans ordre particulier. Ces personnes s'aimeront elles-mêmes plus que les autres. Ces personnes aimeront l'argent plus que de faire ce qui est juste. Ces personnes se vanteront d'elles-mêmes et penseront qu'elles sont très importantes. Ces personnes seront fières et regarderont les autres de haut. Ces personnes diront des choses méchantes au sujet des autres personnes et au sujet de Dieu. Ces personnes désobéiront à leurs parents. Ces personnes ne seront pas reconnaissantes pour ce que les autres font pour ces personnes. Ces personnes ne se soucieront pas de ce que Dieu veut ou de faire ce qui est bon. Ces personnes n'aimeront pas les autres personnes ou ne feront pas preuve de bonté. Ces personnes ne pardonneront pas aux personnes qui les ont blessées, même quand ces personnes disent qu'elles sont désolées. Ces personnes diront des mensonges au sujet des autres personnes pour blesser ces personnes. Ces personnes ne contrôleront ni leurs actions ni leurs paroles. Ces personnes agiront de manière aussi vicieuse que les animaux sauvages. Ces personnes haïront tout ce qui est bon ou juste. Ces personnes se retourneront contre leurs amis quand cela bénéficie à ces personnes. Ces personnes agiront sans penser aux conséquences. Ces personnes penseront qu'elles sont meilleures que tous les autres. Ces personnes aimeront le plaisir et le confort plus qu'elles n'aiment Dieu.</w:t>
      </w:r>
    </w:p>
    <w:p>
      <w:pPr/>
      <w:r>
        <w:rPr>
          <w:lang w:val="fr_FR" w:bidi="fr_FR"/>
        </w:rPr>
      </w:r>
      <w:r>
        <w:rPr>
          <w:lang w:val="fr_FR" w:bidi="fr_FR"/>
        </w:rPr>
        <w:t>Arrêtez-vous ici et discutez de cette question en groupe : écoutez cette liste de défauts. Laquelle de ces défauts voyez-vous le plus souvent dans votre communauté ? Comment ces défauts blessent-ils les relations entre les gens ? Mettez cet enregistrement en pause ici.</w:t>
      </w:r>
    </w:p>
    <w:p>
      <w:pPr/>
      <w:r>
        <w:rPr>
          <w:lang w:val="fr_FR" w:bidi="fr_FR"/>
        </w:rPr>
      </w:r>
      <w:r>
        <w:rPr>
          <w:lang w:val="fr_FR" w:bidi="fr_FR"/>
        </w:rPr>
        <w:t>Ces personnes feront semblant de suivre Dieu et d'être « pieuses ». Ces personnes iront dans les réunions religieuses et diront des mots religieux. Mais les actions de ces personnes montreront que ces personnes ne connaissent pas ou ne croient pas vraiment en la puissance de Dieu. Ces personnes ne laissent pas le Saint-Esprit changer leurs attitudes ou leur comportement. Paul dit à Timothée de rester loin des personnes comme de ce style. Timothée ne devrait pas se joindre aux activités de ces personnes, ni soutenir ce que ces personnes enseignent. Ces personnes sont dangereuses pour l'Église et pourraient conduire les autres à se détourner de la foi en Dieu.</w:t>
      </w:r>
    </w:p>
    <w:p>
      <w:pPr/>
      <w:r>
        <w:rPr>
          <w:lang w:val="fr_FR" w:bidi="fr_FR"/>
        </w:rPr>
      </w:r>
      <w:r>
        <w:rPr>
          <w:lang w:val="fr_FR" w:bidi="fr_FR"/>
        </w:rPr>
        <w:t>Paul avertit fortement Timothée de rester loin de ces personnes. Ces faux enseignants ont des façons spécifiques d'essayer de répandre leurs mauvaises idées. Ces faux enseignants vont secrètement dans les maisons et ciblent en particulier certaines femmes. Dans le monde antique, les faux enseignants de nombreuses religions différentes essayaient souvent de tromper les femmes dans les maisons de ces femmes. Certains faux enseignants se sont peut-être concentrés sur les femmes parce qu'ils proposaient de nouvelles règles religieuses au sujet des rôles des femmes dans la maison et la communauté. Les faux enseignants cherchaient des femmes qui portaient le poids des torts passés. Ces femmes se sentaient coupables pour ce qu'elles avaient fait dans le passé, et ces femmes cherchaient le bonheur en suivant leurs mauvais désirs. Ces femmes étaient donc plus susceptibles de croire les enseignements des faux enseignants.</w:t>
      </w:r>
    </w:p>
    <w:p>
      <w:pPr/>
      <w:r>
        <w:rPr>
          <w:lang w:val="fr_FR" w:bidi="fr_FR"/>
        </w:rPr>
      </w:r>
      <w:r>
        <w:rPr>
          <w:lang w:val="fr_FR" w:bidi="fr_FR"/>
        </w:rPr>
        <w:t>Arrêtez-vous ici et discutez de cette question en groupe : pensez aux moments où des gens voulaient apprendre quelque chose de nouveau. Qu'est-ce qui rend difficile de savoir si un enseignant dit la vérité ? Qu'est-ce qui peut aider les gens à reconnaître un faux enseignement ? Mettez cet enregistrement en pause ici.</w:t>
      </w:r>
    </w:p>
    <w:p>
      <w:pPr/>
      <w:r>
        <w:rPr>
          <w:lang w:val="fr_FR" w:bidi="fr_FR"/>
        </w:rPr>
      </w:r>
      <w:r>
        <w:rPr>
          <w:lang w:val="fr_FR" w:bidi="fr_FR"/>
        </w:rPr>
        <w:t>Paul compare ces faux enseignants à deux hommes de l'histoire d'Israël. Jannès et Jambrès se sont opposés à Moïse quand Moïse essayait de conduire le peuple de Dieu hors d'Égypte. Ces hommes étaient des magiciens du roi d'Égypte. Ces hommes ont essayé de copier les miracles que Dieu a faits à travers Moïse. De la même manière, ces faux enseignants dans l'Église de Timothée s'opposaient à la vérité au sujet de Dieu. Ces faux enseignants essaient de faire ressembler leur propre enseignement à la vérité de Dieu, mais cet enseignement était faux. Ces faux enseignants ne peuvent pas penser clairement à la vérité de Dieu parce que leur esprit était confus. La foi de ces enseignants est sans valeur parce qu'ils ont rejeté la vraie vérité de Dieu.</w:t>
      </w:r>
    </w:p>
    <w:p>
      <w:pPr/>
      <w:r>
        <w:rPr>
          <w:lang w:val="fr_FR" w:bidi="fr_FR"/>
        </w:rPr>
      </w:r>
      <w:r>
        <w:rPr>
          <w:lang w:val="fr_FR" w:bidi="fr_FR"/>
        </w:rPr>
        <w:t>Paul donne à Timothée de l'espérance au sujet de cette situation. Ces faux enseignants ne réussiront pas longtemps. Ces enseignants pourront peut-être tromper certaines personnes pendant un certain temps. Ces enseignants pourront peut-être même sembler réussir au début. Mais en fin de compte, tout le monde verra à quel point ces faux enseignants sont insensés. C'est exactement ce qui est arrivé à Jannès et Jambrès. Au départ, Jannès et Jambrès pouvaient imiter certains des miracles de Moïse. Mais tout le monde a vite vu que Jannès et Jambrès ne pouvaient pas réellement faire ce que faisait Moïse avec la puissance de Dieu. De la même manière, tout le monde verra que ces faux enseignants dans l'Église de Timothée n'avaient ni la vérité ni la puissance de Dieu.</w:t>
      </w:r>
    </w:p>
    <w:p>
      <w:pPr/>
      <w:r>
        <w:rPr>
          <w:lang w:val="fr_FR" w:bidi="fr_FR"/>
        </w:rPr>
      </w:r>
      <w:r>
        <w:rPr>
          <w:lang w:val="fr_FR" w:bidi="fr_FR"/>
        </w:rPr>
        <w:t>Arrêtez-vous ici et discutez de cette question en groupe : partagez un moment où quelque chose qui semblait bon au premier abord pour ensuite s'avérer être faux ou contrefait. Comment les gens ont-ils découvert la vérité ? Qu'est-il arrivé à la personne qui essayait de duper les autres ? Mettez cet enregistrement en pause ici.</w:t>
      </w:r>
    </w:p>
    <w:p>
      <w:pPr/>
      <w:r>
        <w:rPr>
          <w:lang w:val="fr_FR" w:bidi="fr_FR"/>
        </w:rPr>
      </w:r>
      <w:r>
        <w:rPr>
          <w:lang w:val="fr_FR" w:bidi="fr_FR"/>
        </w:rPr>
        <w:t xml:space="preserve">Paul veut que Timothée comprenne cet avertissement pour que Timothée puisse protéger l'Église. Timothée doit reconnaitre ce genre de personnes. Timothée doit aider les croyants à reconnaitre les faux enseignants. L'Église doit rester fortement enracinée dans la vérité de Dieu. Même si les temps seront durs, la vérité de Dieu finira par l'emporter.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2 Timothée 3.1–9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Paul avertit Timothée au sujet de moments terribles qui viendront dans les derniers jours. Paul décrit les défauts des personnes qui vivront en cette époque.</w:t>
      </w:r>
    </w:p>
    <w:p>
      <w:pPr/>
      <w:r>
        <w:rPr>
          <w:lang w:val="fr_FR" w:bidi="fr_FR"/>
        </w:rPr>
      </w:r>
      <w:r>
        <w:rPr>
          <w:b/>
          <w:lang w:val="fr_FR" w:bidi="fr_FR"/>
        </w:rPr>
        <w:t>Dans la deuxième partie :</w:t>
      </w:r>
      <w:r>
        <w:rPr>
          <w:lang w:val="fr_FR" w:bidi="fr_FR"/>
        </w:rPr>
        <w:t xml:space="preserve"> Paul dit à Timothée ce que font ces faux enseignants. Ces enseignants entrent secrètement dans les maisons et convainquent les femmes qui se sentent coupables de leurs péchés de suivre ce faux enseignement.</w:t>
      </w:r>
    </w:p>
    <w:p>
      <w:pPr/>
      <w:r>
        <w:rPr>
          <w:lang w:val="fr_FR" w:bidi="fr_FR"/>
        </w:rPr>
      </w:r>
      <w:r>
        <w:rPr>
          <w:b/>
          <w:lang w:val="fr_FR" w:bidi="fr_FR"/>
        </w:rPr>
        <w:t>Dans la troisième partie :</w:t>
      </w:r>
      <w:r>
        <w:rPr>
          <w:lang w:val="fr_FR" w:bidi="fr_FR"/>
        </w:rPr>
        <w:t xml:space="preserve"> Paul compare ces faux enseignants à Jannès et Jambrès, qui s'opposaient à Moïse. Paul explique comment ces faux enseignants dans l'Église de Timothée sont comme ces anciens opposants.</w:t>
      </w:r>
    </w:p>
    <w:p>
      <w:pPr/>
      <w:r>
        <w:rPr>
          <w:lang w:val="fr_FR" w:bidi="fr_FR"/>
        </w:rPr>
      </w:r>
      <w:r>
        <w:rPr>
          <w:b/>
          <w:lang w:val="fr_FR" w:bidi="fr_FR"/>
        </w:rPr>
        <w:t>Dans la quatrième partie :</w:t>
      </w:r>
      <w:r>
        <w:rPr>
          <w:lang w:val="fr_FR" w:bidi="fr_FR"/>
        </w:rPr>
        <w:t xml:space="preserve"> Paul donne de l'espérance à Timothée en expliquant que ces faux enseignants ne réussiront pas longtemps. Tout le monde verra à quel point ces enseignants sont insensés.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faux enseignants</w:t>
      </w:r>
    </w:p>
    <w:p>
      <w:pPr>
        <w:pStyle w:val="ListBullet"/>
        <w:spacing w:line="240" w:lineRule="auto"/>
        <w:ind w:left="720"/>
      </w:pPr>
      <w:r>
        <w:rPr>
          <w:lang w:val="fr_FR" w:bidi="fr_FR"/>
        </w:rPr>
      </w:r>
      <w:r>
        <w:rPr>
          <w:lang w:val="fr_FR" w:bidi="fr_FR"/>
        </w:rPr>
        <w:t>Les femmes ciblées par les faux enseignants</w:t>
      </w:r>
    </w:p>
    <w:p>
      <w:pPr>
        <w:pStyle w:val="ListBullet"/>
        <w:spacing w:line="240" w:lineRule="auto"/>
        <w:ind w:left="720"/>
      </w:pPr>
      <w:r>
        <w:rPr>
          <w:lang w:val="fr_FR" w:bidi="fr_FR"/>
        </w:rPr>
      </w:r>
      <w:r>
        <w:rPr>
          <w:lang w:val="fr_FR" w:bidi="fr_FR"/>
        </w:rPr>
        <w:t>Jannès et Jambrès</w:t>
      </w:r>
    </w:p>
    <w:p>
      <w:pPr>
        <w:pStyle w:val="ListBullet"/>
        <w:spacing w:line="240" w:lineRule="auto"/>
        <w:ind w:left="720"/>
      </w:pPr>
      <w:r>
        <w:rPr>
          <w:lang w:val="fr_FR" w:bidi="fr_FR"/>
        </w:rPr>
      </w:r>
      <w:r>
        <w:rPr>
          <w:lang w:val="fr_FR" w:bidi="fr_FR"/>
        </w:rPr>
        <w:t>Et Moïse</w:t>
      </w:r>
    </w:p>
    <w:p>
      <w:pPr/>
      <w:r>
        <w:rPr>
          <w:lang w:val="fr_FR" w:bidi="fr_FR"/>
        </w:rPr>
      </w:r>
      <w:r>
        <w:rPr>
          <w:lang w:val="fr_FR" w:bidi="fr_FR"/>
        </w:rPr>
        <w:t>En groupe, prêtez attention à ces parties du cadre du passage :</w:t>
      </w:r>
    </w:p>
    <w:p>
      <w:pPr/>
      <w:r>
        <w:rPr>
          <w:lang w:val="fr_FR" w:bidi="fr_FR"/>
        </w:rPr>
      </w:r>
      <w:r>
        <w:rPr>
          <w:lang w:val="fr_FR" w:bidi="fr_FR"/>
        </w:rPr>
        <w:t>Paul écrit à Timothée depuis la prison. Paul sait que Paul va bientôt mourir. Paul veut s'assurer que Timothée comprenne comment diriger l'Église après que Paul soit parti. Paul vient de terminer de dire à Timothée comment faire face aux personnes qui s'opposent à la vérité. Paul avertit maintenant Timothée au sujet des moments difficiles à venir. Paul décrit à quoi ressembleront ces moments et qui causera des problèmes. Paul utilise un exemple de l'histoire d'Israël pour aider Timothée à comprendre. Paul donne ensuite à Timothée l'espérance que ces faux enseignants ne réussiront pas.</w:t>
      </w:r>
    </w:p>
    <w:p>
      <w:pPr/>
      <w:r>
        <w:rPr>
          <w:lang w:val="fr_FR" w:bidi="fr_FR"/>
        </w:rPr>
      </w:r>
      <w:r>
        <w:rPr>
          <w:lang w:val="fr_FR" w:bidi="fr_FR"/>
        </w:rPr>
        <w:t>Arrêtez-vous ici et discutez de cette question en groupe : pensez à un moment où quelqu'un devait avertir les autres d'un danger. Quelles informations cette personne a-t-elle incluses dans son avertissement ? Comment cette personne a-t-elle aidé les gens à comprendre le danger ? Mettez cet enregistrement en pause ici.</w:t>
      </w:r>
    </w:p>
    <w:p>
      <w:pPr/>
      <w:r>
        <w:rPr>
          <w:lang w:val="fr_FR" w:bidi="fr_FR"/>
        </w:rPr>
      </w:r>
      <w:r>
        <w:rPr>
          <w:lang w:val="fr_FR" w:bidi="fr_FR"/>
        </w:rPr>
        <w:t>Dans la première partie de ce passage, Paul dit à Timothée que des moments terribles viendront dans les derniers jours. Paul voyait les dernièrs jours comme le moment qui avait commencé avec la venue de Jésus sur la terre. Ces derniers jours continueront jusqu'à ce que Jésus revienne à la fin du monde pour juger tous peuples. La plupart des personnes qui lisent ce passage croient que Paul veut dire que ces derniers jours seront difficiles à cause de la façon dont les gens se comporteront. Paul énumère beaucoup de défauts que les gens montreront pendant ces moments. Paul ne range pas ces défauts dans un ordre particulier.</w:t>
      </w:r>
    </w:p>
    <w:p>
      <w:pPr/>
      <w:r>
        <w:rPr>
          <w:lang w:val="fr_FR" w:bidi="fr_FR"/>
        </w:rPr>
      </w:r>
      <w:r>
        <w:rPr>
          <w:lang w:val="fr_FR" w:bidi="fr_FR"/>
        </w:rPr>
        <w:t>Paul commence en décrivant la façon dont les gens s'aimeront trop eux-mêmes. Tous les autres défauts sont des formes de l'amour excessif de soi. Ces personnes aimeront l'argent. Ces personnes seront orgueilleuses ou se croiront meilleures que les autres. Ces personnes diront des choses méchantes à d'autres personnes. Ces personnes n'obéiront ni ne respecteront leurs parents. Ces personnes ne feront pas preuve de gratitude envers Dieu ni d'autres personnes. Ces personnes ne se soucieront pas de Dieu. Ces personnes n'aimeront pas les autres personnes ni ne pardonneront-ils aux autres personnes. Ces personnes agiront avec cruauté, presque comme des animaux sauvages. Ces personnes ne pourront pas contrôler leurs propres actions. Ces personnes haïront les choses bonnes. Ces personnes aimeront le plaisir plus qu'elles n'aiment Dieu. Ces personnes agiront comme étant religieuses, mais ne croiront pas vraiment en la puissance de Dieu dans leur vie.</w:t>
      </w:r>
    </w:p>
    <w:p>
      <w:pPr/>
      <w:r>
        <w:rPr>
          <w:lang w:val="fr_FR" w:bidi="fr_FR"/>
        </w:rPr>
      </w:r>
      <w:r>
        <w:rPr>
          <w:lang w:val="fr_FR" w:bidi="fr_FR"/>
        </w:rPr>
        <w:t>Arrêtez-vous ici et discutez de cette question en groupe : écoutez cette liste de défauts. Paul dit fortement à Timothée de rester loin de ces personnes. Mais plus tôt, Paul avait enseigné à Timothée à corriger les adversaires avec douceur. Comment pouvons-nous savoir quand éviter quelqu'un ou quand aider cette personne à comprendre la vérité ? Mettez cet enregistrement en pause ici.</w:t>
      </w:r>
    </w:p>
    <w:p>
      <w:pPr/>
      <w:r>
        <w:rPr>
          <w:lang w:val="fr_FR" w:bidi="fr_FR"/>
        </w:rPr>
      </w:r>
      <w:r>
        <w:rPr>
          <w:lang w:val="fr_FR" w:bidi="fr_FR"/>
        </w:rPr>
        <w:t>Arrêtez-vous ici et discutez en groupe : comment énumérerez-vous ces défauts dans votre traduction ? Entraînez-vous à énumérer les défauts jusqu'à ce que vous ayez l'impression de décrire les défauts correctement. Mettez cet enregistrement en pause ici.</w:t>
      </w:r>
    </w:p>
    <w:p>
      <w:pPr/>
      <w:r>
        <w:rPr>
          <w:lang w:val="fr_FR" w:bidi="fr_FR"/>
        </w:rPr>
      </w:r>
      <w:r>
        <w:rPr>
          <w:lang w:val="fr_FR" w:bidi="fr_FR"/>
        </w:rPr>
        <w:t>Dans la deuxième partie, Paul explique ce que font ces faux enseignants. Ces enseignants entrent secrètement dans les maisons. Ces enseignants cherchent des personnes qui seront faciles à convaincre et sur lesquelles ils pourront prendre le contrôle. Ces enseignants ciblaient les femmes qui se sentaient coupables de leurs péchés et qui cherchaient le bonheur dans des mauvais désirs. Ces femmes voulaient toujours apprendre de nouvelles choses au sujet de Dieu. Mais ces femmes doivent apprendre la vraie vérité. Les faux enseignants profitent du désir d'apprendre de ces femmes.</w:t>
      </w:r>
    </w:p>
    <w:p>
      <w:pPr/>
      <w:r>
        <w:rPr>
          <w:lang w:val="fr_FR" w:bidi="fr_FR"/>
        </w:rPr>
      </w:r>
      <w:r>
        <w:rPr>
          <w:lang w:val="fr_FR" w:bidi="fr_FR"/>
        </w:rPr>
        <w:t>Arrêtez-vous ici et discutez de cette question en groupe : avez-vous vu des personnes dans votre communauté qui croient rapidement tout ce qu'elles entendent ? Qu'est-ce qui fait que ces personnes croient si facilement ces fausses choses ? Comment décririez-vous dans votre langue ce genre de personnes qui veulent apprendre, mais qui acceptent trop rapidement de mauvais enseignements ? Quels mots ou expressions aideront votre communauté à comprendre cet avertissement ? Mettez cet enregistrement en pause ici.</w:t>
      </w:r>
    </w:p>
    <w:p>
      <w:pPr/>
      <w:r>
        <w:rPr>
          <w:lang w:val="fr_FR" w:bidi="fr_FR"/>
        </w:rPr>
      </w:r>
      <w:r>
        <w:rPr>
          <w:lang w:val="fr_FR" w:bidi="fr_FR"/>
        </w:rPr>
        <w:t>Dans la troisième partie, Paul compare ces faux enseignants à deux hommes de l'histoire d'Israël. Jannès et Jambrès étaient des magiciens qui s'opposaient à Moïse en Égypte. Ces hommes ont essayé de copier les miracles de Dieu que Moïse a faits. De la même manière, ces faux enseignants dans l'Église de Timothée s'opposaient à la vérité de Dieu. Ces enseignants essayaient de faire ressembler leur enseignement à la vérité de Dieu, mais c'était une contrefaçon. L'esprit de ces enseignants est confus et leur foi est sans valeur.</w:t>
      </w:r>
    </w:p>
    <w:p>
      <w:pPr/>
      <w:r>
        <w:rPr>
          <w:lang w:val="fr_FR" w:bidi="fr_FR"/>
        </w:rPr>
      </w:r>
      <w:r>
        <w:rPr>
          <w:lang w:val="fr_FR" w:bidi="fr_FR"/>
        </w:rPr>
        <w:t>Arrêtez-vous ici et discutez de cette question en groupe : Paul compare les faux enseignants dans l'Église de Timothée aux magiciens Jannès et Jambrès. En quoi ces faux enseignants sont-ils semblables à ces magiciens ? Comment parlerez-vous de la façon dont ces deux hommes s'opposaient à Moïse comme ces faux enseignants s'opposaient maintenant au véritable enseignement ? Mettez cet enregistrement en pause ici.</w:t>
      </w:r>
    </w:p>
    <w:p>
      <w:pPr/>
      <w:r>
        <w:rPr>
          <w:lang w:val="fr_FR" w:bidi="fr_FR"/>
        </w:rPr>
      </w:r>
      <w:r>
        <w:rPr>
          <w:lang w:val="fr_FR" w:bidi="fr_FR"/>
        </w:rPr>
        <w:t>Dans la quatrième partie, Paul encourage Timothée. Ces faux enseignants ne réussiront pas longtemps. Ces enseignants pourront peut-être tromper certaines personnes au début. Mais tout le monde verra à quel point ces enseignants sont insensés. C'est ce qui est arrivé à Jannès et Jambrès. L'esprit de Jannès et Jambrès a cessé de fonctionner correctement parce que Jannès et Jambrès ont choisi de s'opposer à la vérité de Dieu. Jannès et Jambrès ne pouvaient plus reconnaitre la différence entre ce qui était vrai et ce qui était faux. Jannès et Jambrès pouvaient imiter certains des miracles de Moïse. Mais tout le monde a vite vu que Jannès et Jambrès n'avaient pas la puissance de Dieu. La même chose se produira pour ces faux enseignants dans l'Église de Timothée.</w:t>
      </w:r>
    </w:p>
    <w:p>
      <w:pPr/>
      <w:r>
        <w:rPr>
          <w:lang w:val="fr_FR" w:bidi="fr_FR"/>
        </w:rPr>
      </w:r>
      <w:r>
        <w:rPr>
          <w:lang w:val="fr_FR" w:bidi="fr_FR"/>
        </w:rPr>
        <w:t>Arrêtez-vous ici et discutez de cette question en groupe : Paul dit que ces personnes ont un esprit corrompu. Cela signifie que l'esprit de ces personnes ne pouvait plus penser clairement à ce qui est vrai parce que ces personnes ont choisi d'aller contre Dieu. Quels mots ou expressions dans votre langue décrivent un esprit qui ne fonctionne plus correctement ? Comment les personnes dans votre communauté décrivent-elles quelqu'un qui ne peut plus reconnaître la vérité ? Mettez cet enregistrement en pause ici.</w:t>
      </w:r>
    </w:p>
    <w:p>
      <w:pPr/>
      <w:r>
        <w:rPr>
          <w:lang w:val="fr_FR" w:bidi="fr_FR"/>
        </w:rPr>
      </w:r>
      <w:r>
        <w:rPr>
          <w:lang w:val="fr_FR" w:bidi="fr_FR"/>
        </w:rPr>
        <w:t xml:space="preserve">Maintenant, le groupe devrait créer un scénario, dessiner ou utiliser des objets pour visualiser le passage et l'action qu'il contient. Pendant que vous faites cela, vous voudrez peut-être utiliser des dessins, des objets ou même des personnes pour représenter Paul qui écrit depuis la prison, Timothée qui lit la lettre, les faux enseignants qui se faufilaient dans les maisons, les femmes que ces enseignants ciblaient et Jannès et Jambrès qui s'opposaient à Moïse. Envisagez de dessiner ou de représenter à la fois la situation présente avec les faux enseignants et le récit historique de Moïse et des magiciens pour montrer en quoi les situations sont similaires. </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2 Timothée 3.1–9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quatre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faux enseignants</w:t>
      </w:r>
    </w:p>
    <w:p>
      <w:pPr>
        <w:pStyle w:val="ListBullet"/>
        <w:spacing w:line="240" w:lineRule="auto"/>
        <w:ind w:left="720"/>
      </w:pPr>
      <w:r>
        <w:rPr>
          <w:lang w:val="fr_FR" w:bidi="fr_FR"/>
        </w:rPr>
      </w:r>
      <w:r>
        <w:rPr>
          <w:lang w:val="fr_FR" w:bidi="fr_FR"/>
        </w:rPr>
        <w:t>Les femmes ciblées par les faux enseignants</w:t>
      </w:r>
    </w:p>
    <w:p>
      <w:pPr>
        <w:pStyle w:val="ListBullet"/>
        <w:spacing w:line="240" w:lineRule="auto"/>
        <w:ind w:left="720"/>
      </w:pPr>
      <w:r>
        <w:rPr>
          <w:lang w:val="fr_FR" w:bidi="fr_FR"/>
        </w:rPr>
      </w:r>
      <w:r>
        <w:rPr>
          <w:lang w:val="fr_FR" w:bidi="fr_FR"/>
        </w:rPr>
        <w:t>Jannès et Jambrès</w:t>
      </w:r>
    </w:p>
    <w:p>
      <w:pPr>
        <w:pStyle w:val="ListBullet"/>
        <w:spacing w:line="240" w:lineRule="auto"/>
        <w:ind w:left="720"/>
      </w:pPr>
      <w:r>
        <w:rPr>
          <w:lang w:val="fr_FR" w:bidi="fr_FR"/>
        </w:rPr>
      </w:r>
      <w:r>
        <w:rPr>
          <w:lang w:val="fr_FR" w:bidi="fr_FR"/>
        </w:rPr>
        <w:t>Et Moïse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écrit à Timothée : « Tu dois comprendre ceci : dans les derniers jours, des moments terribles viendront. Les gens s'aimeront eux-mêmes et aimeront l'argent. Les gens se vanteront et seront orgueilleux. Les gens diront des choses méchantes au sujet des autres. Les gens n'obéiront pas à leurs parents. Les gens ne seront pas reconnaissants ni ne respecteront-ils ce que Dieu dit être juste. Les gens n'aimeront pas les autres ni ne pardonneront-ils à ces personnes. Les gens diront des mensonges au sujet des gens. Les gens ne se contrôleront plus eux-mêmes. Les gens seront cruels et haïront ce qui est bon. Les gens se retourneront contre leurs amis. Les gens agiront sans réfléchir. Les gens penseront qu'ils sont meilleurs que les autres. Les gens aimeront le plaisir plus que Dieu. Les gens agiront comme étant religieux, mais nieront la puissance de Dieu. Reste loin de personnes comme cela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poursuit et dit : « C'est le genre d'enseignants qui entrent secrètement dans les maisons. Ces enseignants trouvent des femmes qui se sentent coupables de leurs péchés. Ces femmes voulaient toujours apprendre de nouvelles choses, mais ces femmes n'apprenaient jamais la vérité. Ces femmes suivent tout ce que disent ces enseignants.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l'un des faux enseignants : « Que ressentez-vous ou que pensez-vous ? » La personne pourrait répondre à des choses comme :</w:t>
      </w:r>
    </w:p>
    <w:p>
      <w:pPr>
        <w:pStyle w:val="ListBullet"/>
        <w:spacing w:line="240" w:lineRule="auto"/>
        <w:ind w:left="720"/>
      </w:pPr>
      <w:r>
        <w:rPr>
          <w:lang w:val="fr_FR" w:bidi="fr_FR"/>
        </w:rPr>
      </w:r>
      <w:r>
        <w:rPr>
          <w:lang w:val="fr_FR" w:bidi="fr_FR"/>
        </w:rPr>
        <w:t>Demandez à la personne qui joue l'un de ces femmes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explique : « Ces enseignants sont comme Jannès et Jambrès, qui s'opposaient à Moïse. Ces faux enseignants s'opposaient aussi à la vérité. L'esprit de ces enseignants est confus et leur foi est sans valeur.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Moïse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conclut quand il dit : « Mais ces faux enseignants ne réussiront pas longtemps. Tout le monde verra à quel point ces enseignants sont insensés, tout comme tout le monde a vu à quel point Jannès et Jambrès étaient insensés.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2 Timothée 3.1–9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w:t>
      </w:r>
      <w:r>
        <w:rPr>
          <w:b/>
          <w:lang w:val="fr_FR" w:bidi="fr_FR"/>
        </w:rPr>
        <w:t>derniers jours</w:t>
      </w:r>
      <w:r>
        <w:rPr>
          <w:lang w:val="fr_FR" w:bidi="fr_FR"/>
        </w:rPr>
        <w:t xml:space="preserve"> font référence à la période qui a commencé quand Jésus est venu sur la terre et continueront jusqu'à ce que Jésus revienne pour juger les peuples du monde. Cela inclut à la fois le moment présent et l'avenir. Quand Paul parle des derniers jours, Paul parle de choses qui se produisaient à son époque et de choses qui continueront à se produire.</w:t>
      </w:r>
    </w:p>
    <w:p>
      <w:pPr/>
      <w:r>
        <w:rPr>
          <w:lang w:val="fr_FR" w:bidi="fr_FR"/>
        </w:rPr>
      </w:r>
      <w:r>
        <w:rPr>
          <w:lang w:val="fr_FR" w:bidi="fr_FR"/>
        </w:rPr>
        <w:t>Arrêtez-vous ici et discutez en groupe du mot ou de l'expression que vous utiliserez pour « derniers jours ». Pensez à la façon dont vous décrivez une période qui inclut à la fois le moment présent et l'avenir. Si vous avez déjà traduit cette expression dans un autre livre de la Bible, utilisez une expression similaire à celle que vous y avez utilisée. Mettez cet enregistrement en pause ici.</w:t>
      </w:r>
    </w:p>
    <w:p>
      <w:pPr/>
      <w:r>
        <w:rPr>
          <w:lang w:val="fr_FR" w:bidi="fr_FR"/>
        </w:rPr>
      </w:r>
      <w:r>
        <w:rPr>
          <w:lang w:val="fr_FR" w:bidi="fr_FR"/>
        </w:rPr>
        <w:t xml:space="preserve">Paul dit que ces personnes s'aimeront </w:t>
      </w:r>
      <w:r>
        <w:rPr>
          <w:b/>
          <w:lang w:val="fr_FR" w:bidi="fr_FR"/>
        </w:rPr>
        <w:t>elles-mêmes</w:t>
      </w:r>
      <w:r>
        <w:rPr>
          <w:lang w:val="fr_FR" w:bidi="fr_FR"/>
        </w:rPr>
        <w:t>. Ces personnes n'aiment qu'elles-mêmes. Ces personnes ne se soucient que de leurs propres besoins. Ces personnes ignorent les besoins des autres personnes. Ces personnes se mettent elles-mêmes en premier dans chaque situation.</w:t>
      </w:r>
    </w:p>
    <w:p>
      <w:pPr/>
      <w:r>
        <w:rPr>
          <w:lang w:val="fr_FR" w:bidi="fr_FR"/>
        </w:rPr>
      </w:r>
      <w:r>
        <w:rPr>
          <w:lang w:val="fr_FR" w:bidi="fr_FR"/>
        </w:rPr>
        <w:t xml:space="preserve">Paul dit que ces personnes aimeront </w:t>
      </w:r>
      <w:r>
        <w:rPr>
          <w:b/>
          <w:lang w:val="fr_FR" w:bidi="fr_FR"/>
        </w:rPr>
        <w:t>l'argent</w:t>
      </w:r>
      <w:r>
        <w:rPr>
          <w:lang w:val="fr_FR" w:bidi="fr_FR"/>
        </w:rPr>
        <w:t xml:space="preserve">. Ces personnes aiment l'argent par-dessus tout. Ces personnes cherchent constamment de l'argent. Ces personnes laissent leur désir de l'argent contrôler leurs choix. </w:t>
      </w:r>
    </w:p>
    <w:p>
      <w:pPr/>
      <w:r>
        <w:rPr>
          <w:lang w:val="fr_FR" w:bidi="fr_FR"/>
        </w:rPr>
      </w:r>
      <w:r>
        <w:rPr>
          <w:lang w:val="fr_FR" w:bidi="fr_FR"/>
        </w:rPr>
        <w:t xml:space="preserve">Paul dit que ces personnes seront </w:t>
      </w:r>
      <w:r>
        <w:rPr>
          <w:b/>
          <w:lang w:val="fr_FR" w:bidi="fr_FR"/>
        </w:rPr>
        <w:t>vantardes</w:t>
      </w:r>
      <w:r>
        <w:rPr>
          <w:lang w:val="fr_FR" w:bidi="fr_FR"/>
        </w:rPr>
        <w:t>. Ces personnes se vanteront constamment d'elles-mêmes. Ces personnes parlent à tout le monde de leurs réalisations. Ces personnes veulent que les autres personnes les louent.</w:t>
      </w:r>
    </w:p>
    <w:p>
      <w:pPr/>
      <w:r>
        <w:rPr>
          <w:lang w:val="fr_FR" w:bidi="fr_FR"/>
        </w:rPr>
      </w:r>
      <w:r>
        <w:rPr>
          <w:lang w:val="fr_FR" w:bidi="fr_FR"/>
        </w:rPr>
        <w:t xml:space="preserve">Paul dit que ces personnes seront </w:t>
      </w:r>
      <w:r>
        <w:rPr>
          <w:b/>
          <w:lang w:val="fr_FR" w:bidi="fr_FR"/>
        </w:rPr>
        <w:t>orgueilleuses</w:t>
      </w:r>
      <w:r>
        <w:rPr>
          <w:lang w:val="fr_FR" w:bidi="fr_FR"/>
        </w:rPr>
        <w:t>. Ces personnes croient qu'elles sont classées au-dessus des autres personnes. Ces personnes regardent les autres de haut. Ces personnes refusent d'admettre leurs erreurs.</w:t>
      </w:r>
    </w:p>
    <w:p>
      <w:pPr/>
      <w:r>
        <w:rPr>
          <w:lang w:val="fr_FR" w:bidi="fr_FR"/>
        </w:rPr>
      </w:r>
      <w:r>
        <w:rPr>
          <w:lang w:val="fr_FR" w:bidi="fr_FR"/>
        </w:rPr>
        <w:t xml:space="preserve">Paul dit que ces personnes seront </w:t>
      </w:r>
      <w:r>
        <w:rPr>
          <w:b/>
          <w:lang w:val="fr_FR" w:bidi="fr_FR"/>
        </w:rPr>
        <w:t>abusives</w:t>
      </w:r>
      <w:r>
        <w:rPr>
          <w:lang w:val="fr_FR" w:bidi="fr_FR"/>
        </w:rPr>
        <w:t xml:space="preserve">. Ces personnes diront des choses cruelles pour blesser d'autres personnes. Ces personnes insulteront les autres personnes. Ces personnes se moqueront de Dieu et des autres. </w:t>
      </w:r>
    </w:p>
    <w:p>
      <w:pPr/>
      <w:r>
        <w:rPr>
          <w:lang w:val="fr_FR" w:bidi="fr_FR"/>
        </w:rPr>
      </w:r>
      <w:r>
        <w:rPr>
          <w:lang w:val="fr_FR" w:bidi="fr_FR"/>
        </w:rPr>
        <w:t xml:space="preserve">Paul dit que ces personnes seront </w:t>
      </w:r>
      <w:r>
        <w:rPr>
          <w:b/>
          <w:lang w:val="fr_FR" w:bidi="fr_FR"/>
        </w:rPr>
        <w:t>désobéissantes à leurs parents</w:t>
      </w:r>
      <w:r>
        <w:rPr>
          <w:lang w:val="fr_FR" w:bidi="fr_FR"/>
        </w:rPr>
        <w:t>. Ces personnes se rebellent contre leurs parents. Ces personnes manquent de respect à leurs parents. Ces personnes rejettent les conseils de leurs parents.</w:t>
      </w:r>
    </w:p>
    <w:p>
      <w:pPr/>
      <w:r>
        <w:rPr>
          <w:lang w:val="fr_FR" w:bidi="fr_FR"/>
        </w:rPr>
      </w:r>
      <w:r>
        <w:rPr>
          <w:lang w:val="fr_FR" w:bidi="fr_FR"/>
        </w:rPr>
        <w:t xml:space="preserve">Paul dit que ces personnes seront </w:t>
      </w:r>
      <w:r>
        <w:rPr>
          <w:b/>
          <w:lang w:val="fr_FR" w:bidi="fr_FR"/>
        </w:rPr>
        <w:t>ingrates</w:t>
      </w:r>
      <w:r>
        <w:rPr>
          <w:lang w:val="fr_FR" w:bidi="fr_FR"/>
        </w:rPr>
        <w:t>. Ces personnes ignorent la bonté de la part des autres personnes. Ces personnes ne parviennent pas à remercier les autres personnes qui les aident. Ces personnes prennent les bonnes choses pour acquises.</w:t>
      </w:r>
    </w:p>
    <w:p>
      <w:pPr/>
      <w:r>
        <w:rPr>
          <w:lang w:val="fr_FR" w:bidi="fr_FR"/>
        </w:rPr>
      </w:r>
      <w:r>
        <w:rPr>
          <w:lang w:val="fr_FR" w:bidi="fr_FR"/>
        </w:rPr>
        <w:t xml:space="preserve">Paul dit que ces personnes seront </w:t>
      </w:r>
      <w:r>
        <w:rPr>
          <w:b/>
          <w:lang w:val="fr_FR" w:bidi="fr_FR"/>
        </w:rPr>
        <w:t>impures</w:t>
      </w:r>
      <w:r>
        <w:rPr>
          <w:lang w:val="fr_FR" w:bidi="fr_FR"/>
        </w:rPr>
        <w:t>. Ces personnes rejettent les voies de Dieu. Ces personnes choisissent le mal plutôt que le bien. Ces personnes vivent d'une manière qui déshonore Dieu.</w:t>
      </w:r>
    </w:p>
    <w:p>
      <w:pPr/>
      <w:r>
        <w:rPr>
          <w:lang w:val="fr_FR" w:bidi="fr_FR"/>
        </w:rPr>
      </w:r>
      <w:r>
        <w:rPr>
          <w:lang w:val="fr_FR" w:bidi="fr_FR"/>
        </w:rPr>
        <w:t>Arrêtez-vous ici et discutez en groupe du mot ou de l'expression que vous utiliserez pour « impur ». Pensez à des mots dans votre langue qui décrivent les personnes qui ne respectent pas Dieu ou les voies de Dieu. C'est une idée similaire à celle d'être impie. Cherchez le mot impiété dans le glossaire principal pour plus d'informations. Mettez cet enregistrement en pause ici.</w:t>
      </w:r>
    </w:p>
    <w:p>
      <w:pPr/>
      <w:r>
        <w:rPr>
          <w:lang w:val="fr_FR" w:bidi="fr_FR"/>
        </w:rPr>
      </w:r>
      <w:r>
        <w:rPr>
          <w:lang w:val="fr_FR" w:bidi="fr_FR"/>
        </w:rPr>
        <w:t xml:space="preserve">Paul dit que ces personnes seront </w:t>
      </w:r>
      <w:r>
        <w:rPr>
          <w:b/>
          <w:lang w:val="fr_FR" w:bidi="fr_FR"/>
        </w:rPr>
        <w:t>sans amour</w:t>
      </w:r>
      <w:r>
        <w:rPr>
          <w:lang w:val="fr_FR" w:bidi="fr_FR"/>
        </w:rPr>
        <w:t>. Ces personnes ne montrent aucune bonté envers les autres. Ces personnes ignorent les personnes dans le besoin. Ces personnes manquent de compassion pour quiconque d'autre.</w:t>
      </w:r>
    </w:p>
    <w:p>
      <w:pPr/>
      <w:r>
        <w:rPr>
          <w:lang w:val="fr_FR" w:bidi="fr_FR"/>
        </w:rPr>
      </w:r>
      <w:r>
        <w:rPr>
          <w:lang w:val="fr_FR" w:bidi="fr_FR"/>
        </w:rPr>
        <w:t xml:space="preserve">Paul dit que ces personnes seront </w:t>
      </w:r>
      <w:r>
        <w:rPr>
          <w:b/>
          <w:lang w:val="fr_FR" w:bidi="fr_FR"/>
        </w:rPr>
        <w:t>implacables</w:t>
      </w:r>
      <w:r>
        <w:rPr>
          <w:lang w:val="fr_FR" w:bidi="fr_FR"/>
        </w:rPr>
        <w:t xml:space="preserve"> c'est-à-dire qu'elles refuseront de se réconcilier avec les autres personnes. Ces personnes s'accrochent à leur colère. Ces personnes refusent de faire la paix. Ces personnes se souviennent de chaque tort que les autres personnes leur ont fait.</w:t>
      </w:r>
    </w:p>
    <w:p>
      <w:pPr/>
      <w:r>
        <w:rPr>
          <w:lang w:val="fr_FR" w:bidi="fr_FR"/>
        </w:rPr>
      </w:r>
      <w:r>
        <w:rPr>
          <w:lang w:val="fr_FR" w:bidi="fr_FR"/>
        </w:rPr>
        <w:t>Arrêtez-vous ici et discutez en groupe de la façon dont vous décrirez les personnes qui refusent de pardonner aux autres. Pour plus d'informations, référez-vous au mot pardon dans le Glossaire principal. Mettez cet enregistrement en pause ici.</w:t>
      </w:r>
    </w:p>
    <w:p>
      <w:pPr/>
      <w:r>
        <w:rPr>
          <w:lang w:val="fr_FR" w:bidi="fr_FR"/>
        </w:rPr>
      </w:r>
      <w:r>
        <w:rPr>
          <w:lang w:val="fr_FR" w:bidi="fr_FR"/>
        </w:rPr>
        <w:t xml:space="preserve">Paul dit que ces personnes seront </w:t>
      </w:r>
      <w:r>
        <w:rPr>
          <w:b/>
          <w:lang w:val="fr_FR" w:bidi="fr_FR"/>
        </w:rPr>
        <w:t>calomnieuses</w:t>
      </w:r>
      <w:r>
        <w:rPr>
          <w:lang w:val="fr_FR" w:bidi="fr_FR"/>
        </w:rPr>
        <w:t>. Calomnier signifie dire de fausses choses au sujet des gens pour blesser la réputation de ces personnes. Les calomniateurs essaient d'endommager les autres personnes en répandant des mensonges au sujet de ces personnes. Ce mot peut aussi faire référence au diable, qui est appelé « le calomniateur », parce que le diable dit des mensonges au sujet de Dieu et des gens.</w:t>
      </w:r>
    </w:p>
    <w:p>
      <w:pPr/>
      <w:r>
        <w:rPr>
          <w:lang w:val="fr_FR" w:bidi="fr_FR"/>
        </w:rPr>
      </w:r>
      <w:r>
        <w:rPr>
          <w:lang w:val="fr_FR" w:bidi="fr_FR"/>
        </w:rPr>
        <w:t>Arrêtez-vous ici et discutez en groupe du mot ou de l'expression que vous utiliserez pour calomniateur. Pensez à des mots dans votre langue qui décrivent les personnes qui répandent délibérément des mensonges pour blesser les autres. Si vous avez déjà traduit une idée comme celle-ci dans un autre livre de la Bible, utilisez le même mot que vous y avez utilisé. Mettez cet enregistrement en pause ici.</w:t>
      </w:r>
    </w:p>
    <w:p>
      <w:pPr/>
      <w:r>
        <w:rPr>
          <w:lang w:val="fr_FR" w:bidi="fr_FR"/>
        </w:rPr>
      </w:r>
      <w:r>
        <w:rPr>
          <w:lang w:val="fr_FR" w:bidi="fr_FR"/>
        </w:rPr>
        <w:t xml:space="preserve">Paul dit que ces personnes seront </w:t>
      </w:r>
      <w:r>
        <w:rPr>
          <w:b/>
          <w:lang w:val="fr_FR" w:bidi="fr_FR"/>
        </w:rPr>
        <w:t>sans maîtrise de soi</w:t>
      </w:r>
      <w:r>
        <w:rPr>
          <w:lang w:val="fr_FR" w:bidi="fr_FR"/>
        </w:rPr>
        <w:t>. Ces personnes suivent chaque pulsion. Ces personnes font tout ce qu'elles veulent. Ces personnes cèdent à toutes les tentations.</w:t>
      </w:r>
    </w:p>
    <w:p>
      <w:pPr/>
      <w:r>
        <w:rPr>
          <w:lang w:val="fr_FR" w:bidi="fr_FR"/>
        </w:rPr>
      </w:r>
      <w:r>
        <w:rPr>
          <w:lang w:val="fr_FR" w:bidi="fr_FR"/>
        </w:rPr>
        <w:t>Arrêtez-vous ici et discutez en groupe du mot ou de l'expression que vous utiliserez pour « sans maîtrise de soi ». Pensez aux mots dans votre langue qui décrivent les personnes qui n'arrivent pas à controler leur comportement. Si vous avez déjà traduit cette idée dans un autre livre de la Bible, utilisez les mêmes mots ou la même expression que vous y avez utilisés. Mettez cet enregistrement en pause ici.</w:t>
      </w:r>
    </w:p>
    <w:p>
      <w:pPr/>
      <w:r>
        <w:rPr>
          <w:lang w:val="fr_FR" w:bidi="fr_FR"/>
        </w:rPr>
      </w:r>
      <w:r>
        <w:rPr>
          <w:lang w:val="fr_FR" w:bidi="fr_FR"/>
        </w:rPr>
        <w:t xml:space="preserve">Paul dit que ces personnes seront </w:t>
      </w:r>
      <w:r>
        <w:rPr>
          <w:b/>
          <w:lang w:val="fr_FR" w:bidi="fr_FR"/>
        </w:rPr>
        <w:t>brutales</w:t>
      </w:r>
      <w:r>
        <w:rPr>
          <w:lang w:val="fr_FR" w:bidi="fr_FR"/>
        </w:rPr>
        <w:t>. Ces personnes agiront avec cruauté. Ces personnes se comporteront comme des animaux sauvages. Ces personnes blessent les autres personnes exprès.</w:t>
      </w:r>
    </w:p>
    <w:p>
      <w:pPr/>
      <w:r>
        <w:rPr>
          <w:lang w:val="fr_FR" w:bidi="fr_FR"/>
        </w:rPr>
      </w:r>
      <w:r>
        <w:rPr>
          <w:lang w:val="fr_FR" w:bidi="fr_FR"/>
        </w:rPr>
        <w:t xml:space="preserve">Paul dit que ces personnes </w:t>
      </w:r>
      <w:r>
        <w:rPr>
          <w:b/>
          <w:lang w:val="fr_FR" w:bidi="fr_FR"/>
        </w:rPr>
        <w:t>n'aimeront pas le bien</w:t>
      </w:r>
      <w:r>
        <w:rPr>
          <w:lang w:val="fr_FR" w:bidi="fr_FR"/>
        </w:rPr>
        <w:t xml:space="preserve">. Ces personnes haïront ce qui est juste. Ces personnes choisissent le mal plutôt que le bien. Ces personnes rejettent les normes de Dieu. </w:t>
      </w:r>
    </w:p>
    <w:p>
      <w:pPr/>
      <w:r>
        <w:rPr>
          <w:lang w:val="fr_FR" w:bidi="fr_FR"/>
        </w:rPr>
      </w:r>
      <w:r>
        <w:rPr>
          <w:lang w:val="fr_FR" w:bidi="fr_FR"/>
        </w:rPr>
        <w:t xml:space="preserve">Paul dit que ces personnes seront </w:t>
      </w:r>
      <w:r>
        <w:rPr>
          <w:b/>
          <w:lang w:val="fr_FR" w:bidi="fr_FR"/>
        </w:rPr>
        <w:t>traîtres</w:t>
      </w:r>
      <w:r>
        <w:rPr>
          <w:lang w:val="fr_FR" w:bidi="fr_FR"/>
        </w:rPr>
        <w:t>. Ces personnes trahissent leurs amis. Ces personnes brisent leurs promesses. Ces personnes se retourneront contre les personnes qui leur font confiance.</w:t>
      </w:r>
    </w:p>
    <w:p>
      <w:pPr/>
      <w:r>
        <w:rPr>
          <w:lang w:val="fr_FR" w:bidi="fr_FR"/>
        </w:rPr>
      </w:r>
      <w:r>
        <w:rPr>
          <w:lang w:val="fr_FR" w:bidi="fr_FR"/>
        </w:rPr>
        <w:t xml:space="preserve">Paul dit que ces personnes seront </w:t>
      </w:r>
      <w:r>
        <w:rPr>
          <w:b/>
          <w:lang w:val="fr_FR" w:bidi="fr_FR"/>
        </w:rPr>
        <w:t>imprudentes</w:t>
      </w:r>
      <w:r>
        <w:rPr>
          <w:lang w:val="fr_FR" w:bidi="fr_FR"/>
        </w:rPr>
        <w:t>. Ces personnes agissent sans réfléchir. Ces personnes prennent des décisions hâtives. Ces personnes parlent avant de considérer leurs mots.</w:t>
      </w:r>
    </w:p>
    <w:p>
      <w:pPr/>
      <w:r>
        <w:rPr>
          <w:lang w:val="fr_FR" w:bidi="fr_FR"/>
        </w:rPr>
      </w:r>
      <w:r>
        <w:rPr>
          <w:lang w:val="fr_FR" w:bidi="fr_FR"/>
        </w:rPr>
        <w:t xml:space="preserve">Paul dit que ces personnes seront </w:t>
      </w:r>
      <w:r>
        <w:rPr>
          <w:b/>
          <w:lang w:val="fr_FR" w:bidi="fr_FR"/>
        </w:rPr>
        <w:t>vaniteuses</w:t>
      </w:r>
      <w:r>
        <w:rPr>
          <w:lang w:val="fr_FR" w:bidi="fr_FR"/>
        </w:rPr>
        <w:t>. Ces personnes pensent du bien d'elles-mêmes. Ces personnes croient qu'elles savent tout. Ces personnes refusent d'apprendre des autres.</w:t>
      </w:r>
    </w:p>
    <w:p>
      <w:pPr/>
      <w:r>
        <w:rPr>
          <w:lang w:val="fr_FR" w:bidi="fr_FR"/>
        </w:rPr>
      </w:r>
      <w:r>
        <w:rPr>
          <w:lang w:val="fr_FR" w:bidi="fr_FR"/>
        </w:rPr>
        <w:t xml:space="preserve">Paul dit que ces personnes </w:t>
      </w:r>
      <w:r>
        <w:rPr>
          <w:b/>
          <w:lang w:val="fr_FR" w:bidi="fr_FR"/>
        </w:rPr>
        <w:t>aimeront le plaisir plutôt que Dieu</w:t>
      </w:r>
      <w:r>
        <w:rPr>
          <w:lang w:val="fr_FR" w:bidi="fr_FR"/>
        </w:rPr>
        <w:t>. Ces personnes choisissent le plaisir plutôt que Dieu. Ces personnes veulent d'abord leur propre plaisir. Ces personnes valorisent le plaisir plus que de suivre Dieu.</w:t>
      </w:r>
    </w:p>
    <w:p>
      <w:pPr/>
      <w:r>
        <w:rPr>
          <w:lang w:val="fr_FR" w:bidi="fr_FR"/>
        </w:rPr>
      </w:r>
      <w:r>
        <w:rPr>
          <w:lang w:val="fr_FR" w:bidi="fr_FR"/>
        </w:rPr>
        <w:t xml:space="preserve">Ces personnes prétendent avoir de la </w:t>
      </w:r>
      <w:r>
        <w:rPr>
          <w:b/>
          <w:lang w:val="fr_FR" w:bidi="fr_FR"/>
        </w:rPr>
        <w:t>piété</w:t>
      </w:r>
      <w:r>
        <w:rPr>
          <w:lang w:val="fr_FR" w:bidi="fr_FR"/>
        </w:rPr>
        <w:t>. Quand quelqu'un est pieux, c'est-à-dire qu'il a de la piété, cette personne vit d'une manière qui honore et plaît à Dieu. Mais les faux enseignants dont Paul parle ne font que semblant d'être pieux. Ces personnes font des activités religieuses, mais ne suivent pas vraiment Dieu. Dans ces lettres, Paul décrit souvent les personnes avec une dévotion authentique à Dieu comme « pieuses » et les faux enseignants comme impies.</w:t>
      </w:r>
    </w:p>
    <w:p>
      <w:pPr/>
      <w:r>
        <w:rPr>
          <w:lang w:val="fr_FR" w:bidi="fr_FR"/>
        </w:rPr>
      </w:r>
      <w:r>
        <w:rPr>
          <w:lang w:val="fr_FR" w:bidi="fr_FR"/>
        </w:rPr>
        <w:t>Arrêtez-vous ici et discutez en groupe du mot ou de l'expression que vous utiliserez pour piété. Pensez à des mots dans votre langue qui décrivent à la fois un comportement religieux réel et faux. Comment parlez-vous de la différence entre les personnes qui suivent vraiment Dieu et celles qui font juste semblant ? Référez-vous de nouveau à pieux dans le Glossaire principal si nécessaire. Si vous avez déjà traduit cette idée de piété dans un autre livre de la Bible, décrivez la piété de la même manière que vous l'avez décrite. Mettez cet enregistrement en pause ici.</w:t>
      </w:r>
    </w:p>
    <w:p>
      <w:pPr/>
      <w:r>
        <w:rPr>
          <w:lang w:val="fr_FR" w:bidi="fr_FR"/>
        </w:rPr>
      </w:r>
      <w:r>
        <w:rPr>
          <w:lang w:val="fr_FR" w:bidi="fr_FR"/>
        </w:rPr>
        <w:t xml:space="preserve">Les femmes que ces faux enseignants ciblent se sentent chargées de </w:t>
      </w:r>
      <w:r>
        <w:rPr>
          <w:b/>
          <w:lang w:val="fr_FR" w:bidi="fr_FR"/>
        </w:rPr>
        <w:t>péché</w:t>
      </w:r>
      <w:r>
        <w:rPr>
          <w:lang w:val="fr_FR" w:bidi="fr_FR"/>
        </w:rPr>
        <w:t>. Le péché est tout acte de désobéissance contre Dieu ou de rébellion contre les commandements de Dieu. Ces femmes se sentent coupables à cause de leurs péchés passés et cherchent à être soulagées de leur culpabilité.</w:t>
      </w:r>
    </w:p>
    <w:p>
      <w:pPr/>
      <w:r>
        <w:rPr>
          <w:lang w:val="fr_FR" w:bidi="fr_FR"/>
        </w:rPr>
      </w:r>
      <w:r>
        <w:rPr>
          <w:lang w:val="fr_FR" w:bidi="fr_FR"/>
        </w:rPr>
        <w:t>Arrêtez-vous ici et discutez en groupe du mot ou de l'expression que vous utiliserez pour péché. Pensez à des mots dans votre langue qui décrivent la désobéissance contre Dieu et la culpabilité que ressentent les gens à cause de la désobéissance. Référez-vous au Glossaire principal pour péché. Si vous avez déjà traduit ce mot dans un autre livre de la Bible, utilisez le même mot ici. Mettez cet enregistrement en pause ici.</w:t>
      </w:r>
    </w:p>
    <w:p>
      <w:pPr/>
      <w:r>
        <w:rPr>
          <w:lang w:val="fr_FR" w:bidi="fr_FR"/>
        </w:rPr>
      </w:r>
      <w:r>
        <w:rPr>
          <w:b/>
          <w:lang w:val="fr_FR" w:bidi="fr_FR"/>
        </w:rPr>
        <w:t>La foi</w:t>
      </w:r>
      <w:r>
        <w:rPr>
          <w:lang w:val="fr_FR" w:bidi="fr_FR"/>
        </w:rPr>
        <w:t xml:space="preserve"> fait référence à la relation authentique d'une personne avec Dieu. Quand une personne a foi en Dieu, cette personne croit ou fait confiance à Dieu. Ces faux enseignants ont été éprouvés dans leur foi et ont échoué. Il a été démontré que la relation de ces enseignants avec Dieu était fausse. Décrivez la foi ici de la même manière que précédemment et référez-vous au Glossaire principal pour plus d'informations au sujet de la foi.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2 Timothée 3:10–17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2 Timothée 3.10–17. Laissez entrer la parole de Dieu dans vos cœurs.</w:t>
      </w:r>
    </w:p>
    <w:p>
      <w:pPr/>
      <w:r>
        <w:rPr>
          <w:lang w:val="fr_FR" w:bidi="fr_FR"/>
        </w:rPr>
      </w:r>
      <w:r>
        <w:rPr>
          <w:lang w:val="fr_FR" w:bidi="fr_FR"/>
        </w:rPr>
        <w:t xml:space="preserve">Écoutez l'enregistrement de 2 Timothée 3.10–17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du Saint-Esprit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2 Timothée 3.10–17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partie de la lettre, Paul exhorte Timothée à suivre l'exemple de Paul. Paul montre la différence entre ce que font les faux enseignants et ce que fait Paul. Les faux enseignants répandent des mensonges. Les faux enseignants semblent réussir même si ces enseignants font des choses mauvaises. Paul a pris un chemin différent. Paul enseignait la vérité au sujet de Dieu. Paul vivait d'une manière qui plaît à Dieu.</w:t>
      </w:r>
    </w:p>
    <w:p>
      <w:pPr/>
      <w:r>
        <w:rPr>
          <w:lang w:val="fr_FR" w:bidi="fr_FR"/>
        </w:rPr>
      </w:r>
      <w:r>
        <w:rPr>
          <w:lang w:val="fr_FR" w:bidi="fr_FR"/>
        </w:rPr>
        <w:t>Paul dit à Timothée que Timothée a bien suivi l'exemple de Paul. Timothée connaît l'enseignement et le mode de vie de Paul. Timothée comprend le but et la foi de Paul. Timothée a vu la patience et l'amour de Paul. Timothée a regardé comment Paul continue d'avancer même quand les choses sont difficiles et comment Paul répond quand les autres personnes persécutent Paul pour avoir suivi Christ.</w:t>
      </w:r>
    </w:p>
    <w:p>
      <w:pPr/>
      <w:r>
        <w:rPr>
          <w:lang w:val="fr_FR" w:bidi="fr_FR"/>
        </w:rPr>
      </w:r>
      <w:r>
        <w:rPr>
          <w:lang w:val="fr_FR" w:bidi="fr_FR"/>
        </w:rPr>
        <w:t>Arrêtez-vous ici et discutez de cette question en groupe : pensez à quelqu'un qui a été un bon exemple pour vous dans votre vie. Quelles choses cette personne a-t-elle fait qui vous a montré comment bien vivre ? Qu'avez-vous appris en regardant cette personne ? Mettez cet enregistrement en pause ici.</w:t>
      </w:r>
    </w:p>
    <w:p>
      <w:pPr/>
      <w:r>
        <w:rPr>
          <w:lang w:val="fr_FR" w:bidi="fr_FR"/>
        </w:rPr>
      </w:r>
      <w:r>
        <w:rPr>
          <w:lang w:val="fr_FR" w:bidi="fr_FR"/>
        </w:rPr>
        <w:t>Paul rappelle à Timothée les moments où les gens persécutaient Paul dans différentes villes. Ces événements se sont produits pendant le premier voyage missionnaire de Paul. Antioche était une ville romaine importante où Paul prêchait pendant un certain temps. Les responsables juifs tournaient les gens contre Paul et forcaient Paul à partir. À Iconium, une ville sur des routes commerciales importantes qui reliaient la Macédoine, l'Achaïe et l'Asie à Rome, certaines personnes prévoyaient de lapider Paul. À Lystre, une foule en colère a jeté des pierres sur Paul jusqu'à ce que ces personnes pensent que Paul était mort. La foule a traîné le corps de Paul à l'extérieur de la ville et croyait que Paul était mort. La lapidation était une forme violente d'attaque où les gens jetaient des pierres sur quelqu'un jusqu'à ce que cette personne meure de ses blessures. Mais le Seigneur Jésus a sauvé Paul de tous ces problèmes. Timothée a rejoint le ministère de Paul quelques mois seulement après que ces événements se soient produits. Timothée connaissait donc bien ces histoires. Puisque Timothée venait de la région autour de Lystre et d'Iconium, Timothée avait entendu parler de la façon dont Paul avait souffert dans ces villes directement de la part des croyants locaux.</w:t>
      </w:r>
    </w:p>
    <w:p>
      <w:pPr/>
      <w:r>
        <w:rPr>
          <w:lang w:val="fr_FR" w:bidi="fr_FR"/>
        </w:rPr>
      </w:r>
      <w:r>
        <w:rPr>
          <w:lang w:val="fr_FR" w:bidi="fr_FR"/>
        </w:rPr>
        <w:t>Arrêtez-vous ici et discutez de cette question en groupe : parlez d'un moment où vous avez choisi de faire la bonne chose, même si cette chose était difficile. Qu'est-ce qui a rendu cette chose difficile ? Qu'est-ce qui vous a aidé à continuer de faire la bonne chose ? Mettez cet enregistrement en pause ici.</w:t>
      </w:r>
    </w:p>
    <w:p>
      <w:pPr/>
      <w:r>
        <w:rPr>
          <w:lang w:val="fr_FR" w:bidi="fr_FR"/>
        </w:rPr>
      </w:r>
      <w:r>
        <w:rPr>
          <w:lang w:val="fr_FR" w:bidi="fr_FR"/>
        </w:rPr>
        <w:t>Paul enseigne que tous ceux qui veulent vivre une vie pieuse en Christ Jésus seront confrontés à des moments difficiles. Le peuple de Dieu a toujours fait face à l'opposition. Les personnes mauvaises et les faux enseignants continuent de tromper les autres. Ces faux enseignants empirent avec le temps. Les faux enseignants trompent les autres personnes pendant que Satan trompe ces faux enseignants. Tout cela se produit pendant les « derniers jours » que Paul a décrits plus tôt.</w:t>
      </w:r>
    </w:p>
    <w:p>
      <w:pPr/>
      <w:r>
        <w:rPr>
          <w:lang w:val="fr_FR" w:bidi="fr_FR"/>
        </w:rPr>
      </w:r>
      <w:r>
        <w:rPr>
          <w:lang w:val="fr_FR" w:bidi="fr_FR"/>
        </w:rPr>
        <w:t>Paul encourage Timothée à continuer de croire ce que Timothée a appris. Timothée peut faire confiance à ces enseignements parce que Timothée connaît les personnes qui ont enseigné Timothée. Timothée a appris ce qui concerne Dieu de la part de la famille de Timothée puisque Timothée était très jeune. La mère de Timothée était juive et le père de Timothée était Grec. La mère et la grand-mère de Timothée a enseigné à Timothée les Écritures juives (ce que nous appelons maintenant l'Ancien Testament) à partir du moment où Timothée était un jeune enfant. Ces Écritures incluaient la loi de Moïse, les prophètes et d'autres écrits juifs sacrés. Timothée aurait appris cette Écriture dans la langue grecque, parce que Timothée a grandi dans une région de langue grecque.</w:t>
      </w:r>
    </w:p>
    <w:p>
      <w:pPr/>
      <w:r>
        <w:rPr>
          <w:lang w:val="fr_FR" w:bidi="fr_FR"/>
        </w:rPr>
      </w:r>
      <w:r>
        <w:rPr>
          <w:lang w:val="fr_FR" w:bidi="fr_FR"/>
        </w:rPr>
        <w:t>Arrêtez-vous ici et discutez de cette question en groupe : pensez à un moment où quelqu'un vous a enseigné quelque chose d'important. Qu'est-ce qui rendait l'enseignement de cette personne facile à comprendre ? Qu'est-ce qui vous a aidé à vous rappeler ce que cette personne vous a enseigné ? Mettez cet enregistrement en pause ici.</w:t>
      </w:r>
    </w:p>
    <w:p>
      <w:pPr/>
      <w:r>
        <w:rPr>
          <w:lang w:val="fr_FR" w:bidi="fr_FR"/>
        </w:rPr>
      </w:r>
      <w:r>
        <w:rPr>
          <w:lang w:val="fr_FR" w:bidi="fr_FR"/>
        </w:rPr>
        <w:t>Paul explique que Dieu a inspiré toutes les Écritures. Cela signifie que les Écritures viennent de Dieu. Cela ne signifie pas que Dieu a dit aux gens exactement quels mots écrire. Au lieu de cela, Dieu a travaillé avec les auteurs humains pour produire exactement ce que Dieu voulait. Paul souligne que les Écritures viennent directement de Dieu pour expliquer pourquoi les Écritures accomplissent les desseins de Dieu. Parce que les Écritures viennent de Dieu, les Écritures peuvent enseigner efficacement aux gens ce qui est vrai. Les Écritures montrent aux gens quand ces personnes font du mal. Les Écritures aident les gens à réparer leurs erreurs. Les Écritures forment les gens pour bien vivre. Ces quatre fonctions des Écritures aident le peuple de Dieu à bien confronter les faux enseignants.</w:t>
      </w:r>
    </w:p>
    <w:p>
      <w:pPr/>
      <w:r>
        <w:rPr>
          <w:lang w:val="fr_FR" w:bidi="fr_FR"/>
        </w:rPr>
      </w:r>
      <w:r>
        <w:rPr>
          <w:lang w:val="fr_FR" w:bidi="fr_FR"/>
        </w:rPr>
        <w:t>Arrêtez-vous ici et discutez de cette question en groupe : Quelles sont certaines des manières dont vous utilisez la Bible pour prendre des décisions ou pour savoir ce qui est juste ? Comment le fait de savoir ce que dit la Bible vous aide-t-il à mieux suivre Dieu ? Mettez cet enregistrement en pause ici.</w:t>
      </w:r>
    </w:p>
    <w:p>
      <w:pPr/>
      <w:r>
        <w:rPr>
          <w:lang w:val="fr_FR" w:bidi="fr_FR"/>
        </w:rPr>
      </w:r>
      <w:r>
        <w:rPr>
          <w:lang w:val="fr_FR" w:bidi="fr_FR"/>
        </w:rPr>
        <w:t>Dieu nous a donné les Écritures pour rendre le peuple de Dieu complet et prêt à faire chaque bonne œuvre que Dieu a demandé aux gens de faire. Dans l'Ancien Testament, Dieu appelait Moïse et les prophètes ses « hommes de Dieu ». Paul utilise maintenant ce titre spécial pour Timothée parce que Timothée continuera l'œuvre d'enseignement de la vérité de Dieu, tout comme le faisaient Moïse et les prophètes il y a longtemps. Les Écritures donnent à Timothée tout ce dont Timothée a besoin pour cette tâche importante.</w:t>
      </w:r>
    </w:p>
    <w:p>
      <w:pPr/>
      <w:r>
        <w:rPr>
          <w:lang w:val="fr_FR" w:bidi="fr_FR"/>
        </w:rPr>
      </w:r>
      <w:r>
        <w:rPr>
          <w:lang w:val="fr_FR" w:bidi="fr_FR"/>
        </w:rPr>
        <w:t>La propre vie de Paul montre comment quelqu'un peut utiliser les Écritures et endurer dans les moments difficiles. Alors que les faux enseignants utilisent mal les Écritures, Paul utilise les Écritures correctement pour montrer la vérité de Dieu. Quand les gens résistent à l'Évangile, Paul continue d'enseigner même si cela apporte de la souffrance. Timothée doit suivre cet exemple pendant que Timothée dirige l'Église.</w:t>
      </w:r>
    </w:p>
    <w:p>
      <w:pPr/>
      <w:r>
        <w:rPr>
          <w:lang w:val="fr_FR" w:bidi="fr_FR"/>
        </w:rPr>
      </w:r>
      <w:r>
        <w:rPr>
          <w:lang w:val="fr_FR" w:bidi="fr_FR"/>
        </w:rPr>
        <w:t>Arrêtez-vous ici et discutez de cette question en groupe : pensez à un moment où vous avez entendu quelque chose dans la Bible qui vous a aidé à mieux comprendre Dieu. Qu'avez-vous appris ? Comment cela a-t-il changé la façon dont vous pensez à Dieu ? Mettez cet enregistrement en pause ici.</w:t>
      </w:r>
    </w:p>
    <w:p>
      <w:pPr/>
      <w:r>
        <w:rPr>
          <w:lang w:val="fr_FR" w:bidi="fr_FR"/>
        </w:rPr>
      </w:r>
      <w:r>
        <w:rPr>
          <w:lang w:val="fr_FR" w:bidi="fr_FR"/>
        </w:rPr>
        <w:t>Maintenant que Paul a expliqué ces vérités importantes, Paul donnera à Timothée plus d'instructions sur le fait de diriger l'Église. Les Écritures aideront Timothée à reconnaître les faux enseignements, à enseigner la vérité de Dieu et à bien diriger l'Église pendant les moments difficiles. Paul est prêt à donner à Timothée le message final de Paul dans la partie suivante de la lettre de Paul.</w:t>
      </w:r>
      <w:r>
        <w:rPr>
          <w:lang w:val="fr_FR" w:bidi="fr_FR"/>
        </w:rPr>
      </w:r>
    </w:p>
    <w:p>
      <w:pPr>
        <w:pStyle w:val="Heading3"/>
      </w:pPr>
      <w:r>
        <w:rPr>
          <w:lang w:val="fr_FR" w:bidi="fr_FR"/>
        </w:rPr>
        <w:t>Définir les Scènes</w:t>
      </w:r>
    </w:p>
    <w:p>
      <w:pPr/>
      <w:r>
        <w:rPr>
          <w:lang w:val="fr_FR" w:bidi="fr_FR"/>
        </w:rPr>
      </w:r>
      <w:r>
        <w:rPr>
          <w:lang w:val="fr_FR" w:bidi="fr_FR"/>
        </w:rPr>
        <w:t>Écoutez la version audio de 2 Timothée 3.10–17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Paul décrit la façon dont Timothée a suivi l'exemple de Paul. Paul décrit neuf caractéristiques du ministère de Paul que Timothée a observées. Paul commence avec la façon dont Paul enseigne la vérité de Dieu et termine avec les difficultés auxquelles Paul a été confronté pour avoir partagé cette vérité.</w:t>
      </w:r>
    </w:p>
    <w:p>
      <w:pPr/>
      <w:r>
        <w:rPr>
          <w:lang w:val="fr_FR" w:bidi="fr_FR"/>
        </w:rPr>
      </w:r>
      <w:r>
        <w:rPr>
          <w:b/>
          <w:lang w:val="fr_FR" w:bidi="fr_FR"/>
        </w:rPr>
        <w:t>Dans la deuxième partie :</w:t>
      </w:r>
      <w:r>
        <w:rPr>
          <w:lang w:val="fr_FR" w:bidi="fr_FR"/>
        </w:rPr>
        <w:t xml:space="preserve"> Paul parle de moments spécifiques où les gens ont persécuté Paul dans différentes villes. Paul explique que le Seigneur a sauvé Paul de tous ces problèmes. Paul enseigne ensuite que tous ceux qui veulent vivre une vie pieuse en Christ Jésus seront confrontés à la persécution. </w:t>
      </w:r>
    </w:p>
    <w:p>
      <w:pPr/>
      <w:r>
        <w:rPr>
          <w:lang w:val="fr_FR" w:bidi="fr_FR"/>
        </w:rPr>
      </w:r>
      <w:r>
        <w:rPr>
          <w:b/>
          <w:lang w:val="fr_FR" w:bidi="fr_FR"/>
        </w:rPr>
        <w:t>Dans la troisième partie :</w:t>
      </w:r>
      <w:r>
        <w:rPr>
          <w:lang w:val="fr_FR" w:bidi="fr_FR"/>
        </w:rPr>
        <w:t xml:space="preserve"> Paul instruit Timothée de continuer dans ce que Timothée a appris. Paul rappelle à Timothée l'importance d'apprendre les saintes Écritures depuis l'enfance. Paul explique que les Écritures conduisent au salut à travers la foi en Christ Jésus. </w:t>
      </w:r>
    </w:p>
    <w:p>
      <w:pPr/>
      <w:r>
        <w:rPr>
          <w:lang w:val="fr_FR" w:bidi="fr_FR"/>
        </w:rPr>
      </w:r>
      <w:r>
        <w:rPr>
          <w:b/>
          <w:lang w:val="fr_FR" w:bidi="fr_FR"/>
        </w:rPr>
        <w:t>Dans la quatrième partie :</w:t>
      </w:r>
      <w:r>
        <w:rPr>
          <w:lang w:val="fr_FR" w:bidi="fr_FR"/>
        </w:rPr>
        <w:t xml:space="preserve"> Paul explique la façon dont Dieu inspire, ou donne, les Écritures. Les Écritures sont utiles pour enseigner, réprimander, corriger et former dans la justice.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personnes méchantes et les faux enseignants</w:t>
      </w:r>
    </w:p>
    <w:p>
      <w:pPr>
        <w:pStyle w:val="ListBullet"/>
        <w:spacing w:line="240" w:lineRule="auto"/>
        <w:ind w:left="720"/>
      </w:pPr>
      <w:r>
        <w:rPr>
          <w:lang w:val="fr_FR" w:bidi="fr_FR"/>
        </w:rPr>
      </w:r>
      <w:r>
        <w:rPr>
          <w:lang w:val="fr_FR" w:bidi="fr_FR"/>
        </w:rPr>
        <w:t>La mère et la grand-mère de Timothée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 Jésus, le Seigneur</w:t>
      </w:r>
    </w:p>
    <w:p>
      <w:pPr>
        <w:pStyle w:val="ListBullet"/>
        <w:spacing w:line="240" w:lineRule="auto"/>
        <w:ind w:left="720"/>
      </w:pPr>
      <w:r>
        <w:rPr>
          <w:lang w:val="fr_FR" w:bidi="fr_FR"/>
        </w:rPr>
      </w:r>
      <w:r>
        <w:rPr>
          <w:lang w:val="fr_FR" w:bidi="fr_FR"/>
        </w:rPr>
        <w:t>Et l'homme de Dieu, ou serviteur de Dieu</w:t>
      </w:r>
    </w:p>
    <w:p>
      <w:pPr/>
      <w:r>
        <w:rPr>
          <w:lang w:val="fr_FR" w:bidi="fr_FR"/>
        </w:rPr>
      </w:r>
      <w:r>
        <w:rPr>
          <w:lang w:val="fr_FR" w:bidi="fr_FR"/>
        </w:rPr>
        <w:t>En groupe, prêtez attention à ces parties du cadre du passage :</w:t>
      </w:r>
    </w:p>
    <w:p>
      <w:pPr/>
      <w:r>
        <w:rPr>
          <w:lang w:val="fr_FR" w:bidi="fr_FR"/>
        </w:rPr>
      </w:r>
      <w:r>
        <w:rPr>
          <w:lang w:val="fr_FR" w:bidi="fr_FR"/>
        </w:rPr>
        <w:t>Paul écrit à Timothée pendant que Paul est en prison. Paul vient de finir d'avertir Timothée au sujet des personnes dangereuses qui apparaîtront dans les derniers jours. Paul contraste maintenant ces personnes mauvaises avec le mode de vie de Paul lui-même. Paul rappelle à Timothée les événements du premier voyage missionnaire de Paul. Ces événements se sont produits dans les villes d'Antioche, d'Iconium et de Lystre. Timothée a rejoint le ministère de Paul peu de temps après ces événements. Paul utilise les expériences de Paul pour enseigner Timothée au sujet du ministère fidèle pendant les moments difficiles.</w:t>
      </w:r>
    </w:p>
    <w:p>
      <w:pPr/>
      <w:r>
        <w:rPr>
          <w:lang w:val="fr_FR" w:bidi="fr_FR"/>
        </w:rPr>
      </w:r>
      <w:r>
        <w:rPr>
          <w:lang w:val="fr_FR" w:bidi="fr_FR"/>
        </w:rPr>
        <w:t>Paul prépare Timothée à continuer l'œuvre du ministère après que Paul soit parti. Pour faire cela, Paul rappelle à Timothée le véritable enseignement que Timothée a appris. Paul relie cet enseignement aux saintes Écritures que Timothée connaissait depuis l'enfance. Paul veut que Timothée comprenne que les Écritures donnent tout ce dont Timothée a besoin pour bien servir Dieu.</w:t>
      </w:r>
    </w:p>
    <w:p>
      <w:pPr/>
      <w:r>
        <w:rPr>
          <w:lang w:val="fr_FR" w:bidi="fr_FR"/>
        </w:rPr>
      </w:r>
      <w:r>
        <w:rPr>
          <w:lang w:val="fr_FR" w:bidi="fr_FR"/>
        </w:rPr>
        <w:t>Arrêtez-vous ici et discutez de cette question en groupe : pensez à un moment où quelqu'un vous a enseigné une compétence importante. Comment cette personne vous a-t-elle montré ce qu'il faut faire ? Comment cette personne vous a-t-elle aidé à apprendre à faire cette chose vous-même ? Mettez cet enregistrement en pause ici.</w:t>
      </w:r>
    </w:p>
    <w:p>
      <w:pPr/>
      <w:r>
        <w:rPr>
          <w:lang w:val="fr_FR" w:bidi="fr_FR"/>
        </w:rPr>
      </w:r>
      <w:r>
        <w:rPr>
          <w:lang w:val="fr_FR" w:bidi="fr_FR"/>
        </w:rPr>
        <w:t>Dans la première partie de ce passage, Paul énumère neuf qualités au sujet du ministère de Paul, en contraste direct avec les comportements mauvais que Paul vient de décrire chez les faux enseignants qui vivent dans les derniers jours. Paul parle de la façon dont Paul enseigne la vérité de Dieu et vit chaque jour en suivant Dieu. Paul décrit la façon dont Paul garde le but de Paul de partager la bonne nouvelle au sujet de Jésus. Paul montre comment Paul fait confiance à Dieu en tout, reste patient avec les personnes difficiles et aime les autres même quand cela coûte quelque chose à Paul. Paul termine la liste en disant que Paul a enduré des difficultés et la persécution.</w:t>
      </w:r>
    </w:p>
    <w:p>
      <w:pPr/>
      <w:r>
        <w:rPr>
          <w:lang w:val="fr_FR" w:bidi="fr_FR"/>
        </w:rPr>
      </w:r>
      <w:r>
        <w:rPr>
          <w:lang w:val="fr_FR" w:bidi="fr_FR"/>
        </w:rPr>
        <w:t>Arrêtez-vous ici et discutez de cette question en groupe : quels sont certains mots ou expressions du passage qui montrent ce que Timothée a observé dans la vie de Paul ? Essayez d'énumérer ces choses dans l'ordre dans lequel Paul les énumère, en commençant par l'enseignement de Paul et en terminant avec la souffrance de Paul. Mettez cet enregistrement en pause ici.</w:t>
      </w:r>
    </w:p>
    <w:p>
      <w:pPr/>
      <w:r>
        <w:rPr>
          <w:lang w:val="fr_FR" w:bidi="fr_FR"/>
        </w:rPr>
      </w:r>
      <w:r>
        <w:rPr>
          <w:lang w:val="fr_FR" w:bidi="fr_FR"/>
        </w:rPr>
        <w:t>Dans la deuxième partie, Paul décrit des moments spécifiques de persécution. À Antioche, les gens forcent Paul à quitter la ville. À Iconium, les gens ont menacé de lapider Paul. À Lystre, les gens ont lapidé Paul et pensaient que Paul était mort. Mais le Seigneur a sauvé Paul de tous ces problèmes. Paul déclare ensuite une vérité forte : en réalité, chaque personne qui veut vivre une vie pieuse en Christ Jésus sera confrontée à la persécution.</w:t>
      </w:r>
    </w:p>
    <w:p>
      <w:pPr/>
      <w:r>
        <w:rPr>
          <w:lang w:val="fr_FR" w:bidi="fr_FR"/>
        </w:rPr>
      </w:r>
      <w:r>
        <w:rPr>
          <w:lang w:val="fr_FR" w:bidi="fr_FR"/>
        </w:rPr>
        <w:t>Arrêtez-vous ici et discutez de cette question en groupe : écoutez la façon dont Paul décrit ce qui est arrivé à Paul à Antioche, Iconium et Lystre. Quels mots ou expressions Paul utilise-t-il pour montrer que ces moments difficiles n'ont pas empêché Paul de suivre Jésus ? Que dit Paul au sujet de la façon dont Dieu a aidé Paul pendant ces moments ? Mettez cet enregistrement en pause ici.</w:t>
      </w:r>
    </w:p>
    <w:p>
      <w:pPr/>
      <w:r>
        <w:rPr>
          <w:lang w:val="fr_FR" w:bidi="fr_FR"/>
        </w:rPr>
      </w:r>
      <w:r>
        <w:rPr>
          <w:lang w:val="fr_FR" w:bidi="fr_FR"/>
        </w:rPr>
        <w:t>Paul décrit les personnes mauvaises qui font semblant d'être quelque chose qu'elles ne sont pas. Ces faux enseignants mentent aux autres et agissent comme s'ils enseignaient la vérité au sujet de Dieu. Paul dit que ces personnes continueront à aller dans la mauvaise direction. Ces personnes deviendront plus méchantes avec le temps. Bien que Paul n'utilise pas le nom de Satan, Paul laisse entendre que comme les faux enseignants trompent les autres, Satan trompe aussi les enseignants. Ces faux enseignants pensent qu'ils font des progrès, mais en réalité, les enseignants s'éloignent plus de la vérité de Dieu.</w:t>
      </w:r>
    </w:p>
    <w:p>
      <w:pPr/>
      <w:r>
        <w:rPr>
          <w:lang w:val="fr_FR" w:bidi="fr_FR"/>
        </w:rPr>
      </w:r>
      <w:r>
        <w:rPr>
          <w:lang w:val="fr_FR" w:bidi="fr_FR"/>
        </w:rPr>
        <w:t>Dans la troisième partie, Paul dit à Timothée de continuer à faire les choses que Timothée a apprises. Timothée peut faire confiance à ces enseignements parce que Timothée les a appris de Paul et d'autres enseignants fidèles. Vous vous souviendrez que la mère et la grand-mère de Timothée avaient enseigné à Timothée les saintes Écritures dès l'enfance. Ces Écritures aident les gens à comprendre la sagesse de Dieu et indiquent le chemin vers Jésus-Christ. Parce que les gens ont foi en Jésus, c'est-à-dire qu'ils croient en Jésus, les gens reçoivent le don du salut de Dieu.</w:t>
      </w:r>
    </w:p>
    <w:p>
      <w:pPr/>
      <w:r>
        <w:rPr>
          <w:lang w:val="fr_FR" w:bidi="fr_FR"/>
        </w:rPr>
      </w:r>
      <w:r>
        <w:rPr>
          <w:lang w:val="fr_FR" w:bidi="fr_FR"/>
        </w:rPr>
        <w:t>Arrêtez-vous ici et discutez de cette question en groupe : pensez à quelqu'un qui vous a enseigné des vérités importantes au sujet de Dieu quand vous étiez jeune. Comment cette personne vous a-t-elle enseigné ? Quels mots ou expressions utiliseriez-vous pour décrire pourquoi vous faites confiance à ce que cette personne a enseigné ? Partagez avec le groupe la façon dont vous utilisez encore les enseignements de cette personne pour comprendre la parole de Dieu aujourd'hui. Mettez cet enregistrement en pause ici.</w:t>
      </w:r>
    </w:p>
    <w:p>
      <w:pPr/>
      <w:r>
        <w:rPr>
          <w:lang w:val="fr_FR" w:bidi="fr_FR"/>
        </w:rPr>
      </w:r>
      <w:r>
        <w:rPr>
          <w:lang w:val="fr_FR" w:bidi="fr_FR"/>
        </w:rPr>
        <w:t>Dans la quatrième partie, Paul explique que toutes les Écritures viennent de Dieu. Paul utilise un mot spécial que nous pouvons traduire par « soufflé par Dieu » ou « inspiré par Dieu ». Quand Paul parle des Écritures ici, Paul veut dire les écrits de l'Ancien Testament, ce que nous appelons parfois la Bible hébraïque. Les Écritures aident le peuple de Dieu de quatre manières : les Écritures enseignent ce qui est vrai. Les Écritures montrent aux gens quand ces personnes ont tort. Les Écritures aident les gens à réparer leurs erreurs. Les Écritures forment les gens à vivre avec droiture.</w:t>
      </w:r>
    </w:p>
    <w:p>
      <w:pPr/>
      <w:r>
        <w:rPr>
          <w:lang w:val="fr_FR" w:bidi="fr_FR"/>
        </w:rPr>
      </w:r>
      <w:r>
        <w:rPr>
          <w:lang w:val="fr_FR" w:bidi="fr_FR"/>
        </w:rPr>
        <w:t>Arrêtez-vous ici et discutez de cette question en groupe : quels mots ou expressions utilisez-vous dans votre langue pour expliquer la façon dont Dieu nous a donné les Écritures ? Certaines personnes disent « Dieu a soufflé les Écritures », d'autres disent « Dieu a inspiré les Écritures », et d'autres encore pourraient utiliser des mots différents. Partagez les mots ou les expressions que vous utilisez pour décrire la façon dont Dieu est la source des Écritures. Mettez cet enregistrement en pause ici.</w:t>
      </w:r>
    </w:p>
    <w:p>
      <w:pPr/>
      <w:r>
        <w:rPr>
          <w:lang w:val="fr_FR" w:bidi="fr_FR"/>
        </w:rPr>
      </w:r>
      <w:r>
        <w:rPr>
          <w:lang w:val="fr_FR" w:bidi="fr_FR"/>
        </w:rPr>
        <w:t>Paul termine en expliquant que Dieu nous a donné les Écritures pour rendre le peuple de Dieu complet et prêt pour toute bonne œuvre. Paul utilise le terme « homme de Dieu ». Ce titre montre quelqu'un qui sert Dieu fidèlement. Dans l'Ancien Testament, les gens utilisaient le titre « homme de Dieu » pour Moïse et les prophètes. Paul utilise maintenant ce titre spécial pour Timothée, parce que Timothée continuera à enseigner la vérité de Dieu comme le faisaient Moïse et les prophètes il y a longtemps. Ce titre nous montre que Dieu veut que tout le peuple de Dieu, hommes et femmes, serve Dieu fidèlement en faisant le bon travail que Dieu a préparé pour le peuple de Dieu.</w:t>
      </w:r>
    </w:p>
    <w:p>
      <w:pPr/>
      <w:r>
        <w:rPr>
          <w:lang w:val="fr_FR" w:bidi="fr_FR"/>
        </w:rPr>
      </w:r>
      <w:r>
        <w:rPr>
          <w:lang w:val="fr_FR" w:bidi="fr_FR"/>
        </w:rPr>
        <w:t>Maintenant, le groupe devrait créer un scénario, dessiner ou utiliser des objets pour visualiser le passage et l'action qu'il contient. Pendant que vous faites cela, vous voudrez peut-être utiliser des dessins, des objets ou même des personnes pour représenter Paul, Timothée, le Seigneur, les personnes qui persécutaient Paul dans différentes villes, la mère et la grand-mère de Timothée et Dieu. Envisagez de dessiner ou de représenter les scènes de persécution dans les trois villes, en montrant comment le Seigneur a sauvé Paul. Montrez ensuite comment Timothée a appris en regardant l'exemple de Paul et en étudiant les Écritures.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2 Timothée 3.10–17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quatre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personnes méchantes et les faux enseignants</w:t>
      </w:r>
    </w:p>
    <w:p>
      <w:pPr>
        <w:pStyle w:val="ListBullet"/>
        <w:spacing w:line="240" w:lineRule="auto"/>
        <w:ind w:left="720"/>
      </w:pPr>
      <w:r>
        <w:rPr>
          <w:lang w:val="fr_FR" w:bidi="fr_FR"/>
        </w:rPr>
      </w:r>
      <w:r>
        <w:rPr>
          <w:lang w:val="fr_FR" w:bidi="fr_FR"/>
        </w:rPr>
        <w:t>La mère et la grand-mère de Timothée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 Jésus, le Seigneur</w:t>
      </w:r>
    </w:p>
    <w:p>
      <w:pPr>
        <w:pStyle w:val="ListBullet"/>
        <w:spacing w:line="240" w:lineRule="auto"/>
        <w:ind w:left="720"/>
      </w:pPr>
      <w:r>
        <w:rPr>
          <w:lang w:val="fr_FR" w:bidi="fr_FR"/>
        </w:rPr>
      </w:r>
      <w:r>
        <w:rPr>
          <w:lang w:val="fr_FR" w:bidi="fr_FR"/>
        </w:rPr>
        <w:t>Et l'homme de Dieu, ou serviteur de Dieu</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Timothée, tu as attentivement suivi mon enseignement, ma façon de vivre, mes objectifs, ma foi, ma patience, mon amour, mon endurance et les persécutions et les souffrances auxquelles j'ai été confronté. Tu sais ce qui m'est arrivé à Antioche, Iconium et Lystre. J'ai fait face à une persécution terrible dans ces lieux, mais le Seigneur m'a délivré de tout cela.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En réalité, tous ceux qui veulent vivre une vie pieuse en Christ Jésus seront persécutés. Les personnes mauvaises et les imposteurs iront de mal en pire, trompant les autres et étant eux-mêmes trompés. Mais toi, tu dois continuer dans ce que tu as appris et fermement cru. Tu connais ceux qui t'ont enseigné et depuis l'enfance tu connais les saintes Écritures.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l'une des personnes qui jouent les faux enseignants : « Que ressentez-vous ou que pensez-vous ? » La personne pourrait répondre à des choses comme :</w:t>
      </w:r>
    </w:p>
    <w:p>
      <w:pPr>
        <w:pStyle w:val="ListBullet"/>
        <w:spacing w:line="240" w:lineRule="auto"/>
        <w:ind w:left="720"/>
      </w:pPr>
      <w:r>
        <w:rPr>
          <w:lang w:val="fr_FR" w:bidi="fr_FR"/>
        </w:rPr>
      </w:r>
      <w:r>
        <w:rPr>
          <w:lang w:val="fr_FR" w:bidi="fr_FR"/>
        </w:rPr>
        <w:t>Demandez aux personnes qui jouent la mère et la grand-mère de Timothée : « Que ressentez-vous ou que pensez-vous ? » Les gens pourraient répondre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Les saintes Écritures peuvent te rendre sage pour le salut par la foi en Christ Jésus. Toutes les Écritures sont inspirées par Dieu et utiles pour enseigner, réprimander, corriger et former dans la justice, pour que le serviteur de Dieu puisse apprendre tout ce dont il a besoin pour pouvoir faire chaque bonne œuvre.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Demandez à la personne qui joue Dieu : « Que ressentez-vous ou que pensez-vous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2 Timothée 3.10–17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que Timothée est au courant de la </w:t>
      </w:r>
      <w:r>
        <w:rPr>
          <w:b/>
          <w:lang w:val="fr_FR" w:bidi="fr_FR"/>
        </w:rPr>
        <w:t>foi</w:t>
      </w:r>
      <w:r>
        <w:rPr>
          <w:lang w:val="fr_FR" w:bidi="fr_FR"/>
        </w:rPr>
        <w:t xml:space="preserve"> de Paul. Quand quelqu'un a la foi, cette personne fait complètement confiance à Dieu. La foi inclut le fait de croire en Jésus-Christ et de suivre les enseignements de Jésus. Les personnes avec la foi montrent cette foi à la fois à travers leurs croyances et leurs actes. Pour plus d'informations sur la foi, référez-vous au Glossaire principal. Utilisez le même mot pour foi que dans les passages précédents.</w:t>
      </w:r>
    </w:p>
    <w:p>
      <w:pPr/>
      <w:r>
        <w:rPr>
          <w:lang w:val="fr_FR" w:bidi="fr_FR"/>
        </w:rPr>
      </w:r>
      <w:r>
        <w:rPr>
          <w:lang w:val="fr_FR" w:bidi="fr_FR"/>
        </w:rPr>
        <w:t xml:space="preserve">Paul a fait face à la </w:t>
      </w:r>
      <w:r>
        <w:rPr>
          <w:b/>
          <w:lang w:val="fr_FR" w:bidi="fr_FR"/>
        </w:rPr>
        <w:t>persécution</w:t>
      </w:r>
      <w:r>
        <w:rPr>
          <w:lang w:val="fr_FR" w:bidi="fr_FR"/>
        </w:rPr>
        <w:t xml:space="preserve"> dans beaucoup de villes. Quand les gens vous persécutent, ils vous traitent cruellement et injustement parce que vous croyez en Jésus. Les gens pourraient vous blesser physiquement, vous forcer à quitter votre maison ou répandre des mensonges à votre sujet.</w:t>
      </w:r>
    </w:p>
    <w:p>
      <w:pPr/>
      <w:r>
        <w:rPr>
          <w:lang w:val="fr_FR" w:bidi="fr_FR"/>
        </w:rPr>
      </w:r>
      <w:r>
        <w:rPr>
          <w:lang w:val="fr_FR" w:bidi="fr_FR"/>
        </w:rPr>
        <w:t>Arrêtez-vous ici et discutez en groupe du mot ou de l'expression que vous utiliserez pour persécution. Pensez à la façon dont vous décririez le fait d'être mal traité pour avoir suivi Jésus. Quels mots dans votre langue décrivent quand quelqu'un traite quelqu'un d'autre injustement à cause de ce que quelqu'un croit ? Pour plus d'informations sur le mot persécution, référez-vous au Glossaire principal. Utilisez le même mot ou la même expression pour persécution que dans les passages précédents. Mettez cet enregistrement en pause ici.</w:t>
      </w:r>
    </w:p>
    <w:p>
      <w:pPr/>
      <w:r>
        <w:rPr>
          <w:lang w:val="fr_FR" w:bidi="fr_FR"/>
        </w:rPr>
      </w:r>
      <w:r>
        <w:rPr>
          <w:lang w:val="fr_FR" w:bidi="fr_FR"/>
        </w:rPr>
        <w:t xml:space="preserve">Le </w:t>
      </w:r>
      <w:r>
        <w:rPr>
          <w:b/>
          <w:lang w:val="fr_FR" w:bidi="fr_FR"/>
        </w:rPr>
        <w:t>Seigneur</w:t>
      </w:r>
      <w:r>
        <w:rPr>
          <w:lang w:val="fr_FR" w:bidi="fr_FR"/>
        </w:rPr>
        <w:t xml:space="preserve"> a sauvé Paul. Dans le Nouveau Testament, Paul appelle Jésus Seigneur parce que Jésus est Maître et Dieu et règne sur toutes choses. Pour plus d'informations sur le mot Seigneur, consultez le glossaire principal. Utilisez le même mot pour Seigneur que dans les passages précédents.</w:t>
      </w:r>
    </w:p>
    <w:p>
      <w:pPr/>
      <w:r>
        <w:rPr>
          <w:lang w:val="fr_FR" w:bidi="fr_FR"/>
        </w:rPr>
      </w:r>
      <w:r>
        <w:rPr>
          <w:lang w:val="fr_FR" w:bidi="fr_FR"/>
        </w:rPr>
        <w:t xml:space="preserve">Tous ceux qui veulent vivre une vie </w:t>
      </w:r>
      <w:r>
        <w:rPr>
          <w:b/>
          <w:lang w:val="fr_FR" w:bidi="fr_FR"/>
        </w:rPr>
        <w:t>pieuse</w:t>
      </w:r>
      <w:r>
        <w:rPr>
          <w:lang w:val="fr_FR" w:bidi="fr_FR"/>
        </w:rPr>
        <w:t xml:space="preserve"> parce qu'ils suivent Christ Jésus seront persécutés. Vivre une vie pieuse signifie vivre d'une manière qui honore Dieu et suit les enseignements de Dieu. Vivre dans la piété combine la vraie foi en Dieu avec un comportement juste. Pour plus d'informations sur les mots pieux et Christ, référez-vous au Glossaire principal. Utilisez les mêmes mots ou les mêmes expressions pour pieux et pour Christ que dans les passages précédents.</w:t>
      </w:r>
    </w:p>
    <w:p>
      <w:pPr/>
      <w:r>
        <w:rPr>
          <w:lang w:val="fr_FR" w:bidi="fr_FR"/>
        </w:rPr>
      </w:r>
      <w:r>
        <w:rPr>
          <w:lang w:val="fr_FR" w:bidi="fr_FR"/>
        </w:rPr>
        <w:t xml:space="preserve">Paul avertit au sujet des </w:t>
      </w:r>
      <w:r>
        <w:rPr>
          <w:b/>
          <w:lang w:val="fr_FR" w:bidi="fr_FR"/>
        </w:rPr>
        <w:t>malfaiteurs</w:t>
      </w:r>
      <w:r>
        <w:rPr>
          <w:lang w:val="fr_FR" w:bidi="fr_FR"/>
        </w:rPr>
        <w:t xml:space="preserve"> et des imposteurs. Les malfaiteurs sont des personnes qui font délibérément de mauvaises choses et conduisent les autres personnes loin de la vérité. Un imposteur est quelqu'un qui fait semblant d'être quelque chose qu'il n'est pas, comme ces faux enseignants qui font semblant d'enseigner la vérité de Dieu, mais enseignent en fait des mensonges.</w:t>
      </w:r>
    </w:p>
    <w:p>
      <w:pPr/>
      <w:r>
        <w:rPr>
          <w:lang w:val="fr_FR" w:bidi="fr_FR"/>
        </w:rPr>
      </w:r>
      <w:r>
        <w:rPr>
          <w:lang w:val="fr_FR" w:bidi="fr_FR"/>
        </w:rPr>
        <w:t>Arrêtez-vous ici et discutez en groupe du mot ou de l'expression que vous utiliserez pour un malfaiteur, c'est-à-dire quelqu'un qui fait des choses mauvaises. Pour plus d'informations sur le mal, référez-vous au mot mal dans le Glossaire principal. Mettez cet enregistrement en pause ici.</w:t>
      </w:r>
    </w:p>
    <w:p>
      <w:pPr/>
      <w:r>
        <w:rPr>
          <w:lang w:val="fr_FR" w:bidi="fr_FR"/>
        </w:rPr>
      </w:r>
      <w:r>
        <w:rPr>
          <w:lang w:val="fr_FR" w:bidi="fr_FR"/>
        </w:rPr>
        <w:t xml:space="preserve">Les </w:t>
      </w:r>
      <w:r>
        <w:rPr>
          <w:b/>
          <w:lang w:val="fr_FR" w:bidi="fr_FR"/>
        </w:rPr>
        <w:t>Écritures</w:t>
      </w:r>
      <w:r>
        <w:rPr>
          <w:lang w:val="fr_FR" w:bidi="fr_FR"/>
        </w:rPr>
        <w:t xml:space="preserve"> sont les </w:t>
      </w:r>
      <w:r>
        <w:rPr>
          <w:b/>
          <w:lang w:val="fr_FR" w:bidi="fr_FR"/>
        </w:rPr>
        <w:t>saints</w:t>
      </w:r>
      <w:r>
        <w:rPr>
          <w:lang w:val="fr_FR" w:bidi="fr_FR"/>
        </w:rPr>
        <w:t xml:space="preserve"> écrits que Timothée a appris quand il était enfant. Quand Paul parle des Écritures, Paul veut dire les écrits saints juifs que les chrétiens appellent maintenant l'Ancien Testament. Les Écritures enseignent aux gens au sujet de Dieu et montrent aux gens comment vivre. Utilisez le même mot ou la même expression pour saint que précédemment et référez-vous au Glossaire principal pour plus d'informations au sujet du mot saint.</w:t>
      </w:r>
    </w:p>
    <w:p>
      <w:pPr/>
      <w:r>
        <w:rPr>
          <w:lang w:val="fr_FR" w:bidi="fr_FR"/>
        </w:rPr>
      </w:r>
      <w:r>
        <w:rPr>
          <w:lang w:val="fr_FR" w:bidi="fr_FR"/>
        </w:rPr>
        <w:t>Arrêtez-vous ici et discutez en groupe du mot ou de l'expression que vous utiliserez pour Écritures. Pensez à la façon dont vous faites référence au message écrit de Dieu aux gens. Quels mots dans votre langue montrent que ces écrits sont spéciaux et viennent de Dieu ? Pour plus d'informations sur le mot Écritures, consultez le glossaire principal. Utilisez le même mot pour Écritures que dans les livres précédents de la Bible. Mettez cet enregistrement en pause ici.</w:t>
      </w:r>
    </w:p>
    <w:p>
      <w:pPr/>
      <w:r>
        <w:rPr>
          <w:lang w:val="fr_FR" w:bidi="fr_FR"/>
        </w:rPr>
      </w:r>
      <w:r>
        <w:rPr>
          <w:lang w:val="fr_FR" w:bidi="fr_FR"/>
        </w:rPr>
        <w:t xml:space="preserve">Les Écritures peuvent rendre les gens sages, c'est-à-dire leur donner de la </w:t>
      </w:r>
      <w:r>
        <w:rPr>
          <w:b/>
          <w:lang w:val="fr_FR" w:bidi="fr_FR"/>
        </w:rPr>
        <w:t>sagesse</w:t>
      </w:r>
      <w:r>
        <w:rPr>
          <w:lang w:val="fr_FR" w:bidi="fr_FR"/>
        </w:rPr>
        <w:t xml:space="preserve"> au sujet du salut de la part de Dieu. La sagesse signifie comprendre ce qui est vrai et juste. La sagesse inclut le fait de savoir comment vivre selon les voies de Dieu. La sagesse combine la connaissance avec le fait de bien utiliser cette connaissance.</w:t>
      </w:r>
    </w:p>
    <w:p>
      <w:pPr/>
      <w:r>
        <w:rPr>
          <w:lang w:val="fr_FR" w:bidi="fr_FR"/>
        </w:rPr>
      </w:r>
      <w:r>
        <w:rPr>
          <w:lang w:val="fr_FR" w:bidi="fr_FR"/>
        </w:rPr>
        <w:t>Arrêtez-vous ici et discutez en groupe du mot ou de l'expression que vous utiliserez pour calomniateur. Quels mots dans votre langue décrivent le fait d'avoir à la fois des connaissances et un bon jugement ? Comment parlez-vous de quelqu'un qui connaît la bonne façon de vivre ? Pour plus d'informations sur la sagesse, référez-vous au Glossaire principal. Utilisez le même mot ou la même expression pour sagesse que dans les passages précédents. Mettez cet enregistrement en pause ici.</w:t>
      </w:r>
    </w:p>
    <w:p>
      <w:pPr/>
      <w:r>
        <w:rPr>
          <w:lang w:val="fr_FR" w:bidi="fr_FR"/>
        </w:rPr>
      </w:r>
      <w:r>
        <w:rPr>
          <w:lang w:val="fr_FR" w:bidi="fr_FR"/>
        </w:rPr>
        <w:t xml:space="preserve">Le </w:t>
      </w:r>
      <w:r>
        <w:rPr>
          <w:b/>
          <w:lang w:val="fr_FR" w:bidi="fr_FR"/>
        </w:rPr>
        <w:t>salut</w:t>
      </w:r>
      <w:r>
        <w:rPr>
          <w:lang w:val="fr_FR" w:bidi="fr_FR"/>
        </w:rPr>
        <w:t>, c'est quand Dieu nous sauve du péché parce que nous avons la foi en, c'est-à-dire que nous suivons, Jésus-Christ. Le salut inclut recevoir le pardon et la vie éternelle de Dieu. Pour plus d'informations sur le mot salut, référez-vous au Glossaire principal. Utilisez le même mot pour salut que dans les passages précédents.</w:t>
      </w:r>
    </w:p>
    <w:p>
      <w:pPr/>
      <w:r>
        <w:rPr>
          <w:lang w:val="fr_FR" w:bidi="fr_FR"/>
        </w:rPr>
      </w:r>
      <w:r>
        <w:rPr>
          <w:lang w:val="fr_FR" w:bidi="fr_FR"/>
        </w:rPr>
        <w:t xml:space="preserve">Les Écritures forment les gens dans la </w:t>
      </w:r>
      <w:r>
        <w:rPr>
          <w:b/>
          <w:lang w:val="fr_FR" w:bidi="fr_FR"/>
        </w:rPr>
        <w:t>justice</w:t>
      </w:r>
      <w:r>
        <w:rPr>
          <w:lang w:val="fr_FR" w:bidi="fr_FR"/>
        </w:rPr>
        <w:t xml:space="preserve">. La justice signifie vivre de la bonne manière selon les normes de Dieu. La justice décrit le comportement que Dieu approuve. Pour plus d'informations sur la justice, référez-vous au glossaire principal. Utilisez le même mot ou la même expression pour justice que dans les passages précédents. </w:t>
      </w:r>
    </w:p>
    <w:p>
      <w:pPr/>
      <w:r>
        <w:rPr>
          <w:lang w:val="fr_FR" w:bidi="fr_FR"/>
        </w:rPr>
      </w:r>
      <w:r>
        <w:rPr>
          <w:lang w:val="fr_FR" w:bidi="fr_FR"/>
        </w:rPr>
        <w:t xml:space="preserve">Paul dit que les Écritures sont </w:t>
      </w:r>
      <w:r>
        <w:rPr>
          <w:b/>
          <w:lang w:val="fr_FR" w:bidi="fr_FR"/>
        </w:rPr>
        <w:t>inspirées par Dieu</w:t>
      </w:r>
      <w:r>
        <w:rPr>
          <w:lang w:val="fr_FR" w:bidi="fr_FR"/>
        </w:rPr>
        <w:t xml:space="preserve"> ou que Dieu a soufflé les Écritures. C'est une façon spéciale de montrer comment les Écritures viennent de Dieu. Tout comme le souffle d'une personne vient de l'intérieur de cette personne, les Écritures viennent de Dieu lui-même. Dieu a travaillé avec les auteurs humains pour produire exactement ce que Dieu voulait qu'il soit écrit. Pensez attentivement à comment exprimer cette idée dans votre langue.</w:t>
      </w:r>
    </w:p>
    <w:p>
      <w:pPr/>
      <w:r>
        <w:rPr>
          <w:lang w:val="fr_FR" w:bidi="fr_FR"/>
        </w:rPr>
      </w:r>
      <w:r>
        <w:rPr>
          <w:lang w:val="fr_FR" w:bidi="fr_FR"/>
        </w:rPr>
        <w:t>Arrêtez-vous ici et discutez en groupe du mot ou de l'expression que vous utiliserez pour inspiré de Dieu. Comment décririez-vous quelque chose qui vient directement de Dieu ? Quelles images dans votre langue pourraient aider à expliquer ce concept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2 Timothée 4:1–8</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2 Timothée 4.1–8. Laissez entrer la parole de Dieu dans vos cœurs.</w:t>
      </w:r>
    </w:p>
    <w:p>
      <w:pPr/>
      <w:r>
        <w:rPr>
          <w:lang w:val="fr_FR" w:bidi="fr_FR"/>
        </w:rPr>
      </w:r>
      <w:r>
        <w:rPr>
          <w:lang w:val="fr_FR" w:bidi="fr_FR"/>
        </w:rPr>
        <w:t xml:space="preserve">Écoutez l'enregistrement de 2 Timothée 4.1–8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2 Timothée 4.1–8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partie de la lettre, Paul donne à Timothée le dernier ensemble d'instructions de Paul. Paul rend ces instructions très sérieuses en disant que Dieu et Jésus-Christ en sont témoins. Paul parle de la façon dont Jésus jugera tout le monde quand Jésus reviendra sur la terre pour régner complètement sur le royaume de Jésus. Dans la Grèce antique, on utilisait ce genre de langage formel pendant les cérémonies spéciales quand les gens donnaient à quelqu'un un travail ou une position importante. Paul fait de cela une cérémonie formelle parce que Paul sait que Paul mourra bientôt.</w:t>
      </w:r>
    </w:p>
    <w:p>
      <w:pPr/>
      <w:r>
        <w:rPr>
          <w:lang w:val="fr_FR" w:bidi="fr_FR"/>
        </w:rPr>
      </w:r>
      <w:r>
        <w:rPr>
          <w:lang w:val="fr_FR" w:bidi="fr_FR"/>
        </w:rPr>
        <w:t>Paul donne à Timothée des devoirs spécifiques. Timothée doit proclamer le message de Dieu en tout temps, que ce soit commode ou facile de le faire, ou que ce ne soit pas commode ou facile. Paul veut que Timothée soit prêt et alerte pour toute occasion. Timothée doit aider les gens à comprendre quand ces personnes ont péché, dire aux gens quand quelqu'un enseigne quelque chose de mal au sujet de Dieu et donner de l'espérance aux croyants. Timothée doit enseigner ces choses en restant patient et en expliquant tout clairement.</w:t>
      </w:r>
    </w:p>
    <w:p>
      <w:pPr/>
      <w:r>
        <w:rPr>
          <w:lang w:val="fr_FR" w:bidi="fr_FR"/>
        </w:rPr>
      </w:r>
      <w:r>
        <w:rPr>
          <w:lang w:val="fr_FR" w:bidi="fr_FR"/>
        </w:rPr>
        <w:t>Arrêtez-vous ici et discutez de cette question en groupe : parlez d'un moment où quelqu'un devait vous corriger au sujet de la façon dont vous avez agi. Comment cette personne a-t-elle bien ou pas bien fait cela ? Comment avez-vous reçu le message de cette personne ? Mettez cet enregistrement en pause ici.</w:t>
      </w:r>
    </w:p>
    <w:p>
      <w:pPr/>
      <w:r>
        <w:rPr>
          <w:lang w:val="fr_FR" w:bidi="fr_FR"/>
        </w:rPr>
      </w:r>
      <w:r>
        <w:rPr>
          <w:lang w:val="fr_FR" w:bidi="fr_FR"/>
        </w:rPr>
        <w:t>Paul explique pourquoi ces instructions sont urgentes. Un moment vient où les gens rejeteront le vrai message au sujet de Jésus parce que ces personnes veulent faire ce qui semble bon. Ces personnes trouveront beaucoup d'enseignants qui disent ce qui rend ces personnes heureuses. Ces personnes chercheront toujours des enseignements nouveaux et différents qui les mettent à l'aise, comme quelqu'un qui ne peut pas arrêter de gratter une oreille qui démange. Ces personnes se détourneront de la vérité de Dieu et croiront des histoires fausses à la place.</w:t>
      </w:r>
    </w:p>
    <w:p>
      <w:pPr/>
      <w:r>
        <w:rPr>
          <w:lang w:val="fr_FR" w:bidi="fr_FR"/>
        </w:rPr>
      </w:r>
      <w:r>
        <w:rPr>
          <w:lang w:val="fr_FR" w:bidi="fr_FR"/>
        </w:rPr>
        <w:t>Timothée doit répondre différemment. Timothée doit penser clairement et être contrôlé en toutes situations. Le travail de Timothée inclut la souffrance dans le cadre de la diffusion de la bonne nouvelle au sujet de Jésus. Timothée doit faire pleinement le travail que Dieu a confié à Timothée.</w:t>
      </w:r>
    </w:p>
    <w:p>
      <w:pPr/>
      <w:r>
        <w:rPr>
          <w:lang w:val="fr_FR" w:bidi="fr_FR"/>
        </w:rPr>
      </w:r>
      <w:r>
        <w:rPr>
          <w:lang w:val="fr_FR" w:bidi="fr_FR"/>
        </w:rPr>
        <w:t>Arrêtez-vous ici et discutez de cette question en groupe : pensez à un moment où vous avez dû dire à quelqu'un une vérité qu'il ne voulait pas entendre. Comment avez-vous abordé la situation ? Qu'est-ce qui a rendu la situation difficile ? Qu'est-ce qui vous a aidé à rester concentré sur le partage de la vérité ? Mettez cet enregistrement en pause ici.</w:t>
      </w:r>
    </w:p>
    <w:p>
      <w:pPr/>
      <w:r>
        <w:rPr>
          <w:lang w:val="fr_FR" w:bidi="fr_FR"/>
        </w:rPr>
      </w:r>
      <w:r>
        <w:rPr>
          <w:lang w:val="fr_FR" w:bidi="fr_FR"/>
        </w:rPr>
        <w:t>Paul parle ensuite de la situation de Paul lui-même. Paul décrit la façon dont Paul donne sa vie comme une personne qui verse du vin pour une offrande à boire dans le culte au temple. Dans la pratique juive, on versait du vin avec leurs autres sacrifices dans le temple. Paul sait que quand Paul mourra, Paul achèvera son sacrifice qui consiste à servir Dieu complètement.</w:t>
      </w:r>
    </w:p>
    <w:p>
      <w:pPr/>
      <w:r>
        <w:rPr>
          <w:lang w:val="fr_FR" w:bidi="fr_FR"/>
        </w:rPr>
      </w:r>
      <w:r>
        <w:rPr>
          <w:lang w:val="fr_FR" w:bidi="fr_FR"/>
        </w:rPr>
        <w:t>Paul utilise des exemples de compétitions athlétiques grecques pour expliquer comment Paul a vécu sa vie. Paul a bien travaillé comme un athlète qui a bien concouru dans un concours, a fini le parcours de la course et a gardé les règles de la compétition. À l'époque de Paul, les athlètes recevaient des couronnes de la victoire pour avoir gagné leurs événements.</w:t>
      </w:r>
    </w:p>
    <w:p>
      <w:pPr/>
      <w:r>
        <w:rPr>
          <w:lang w:val="fr_FR" w:bidi="fr_FR"/>
        </w:rPr>
      </w:r>
      <w:r>
        <w:rPr>
          <w:lang w:val="fr_FR" w:bidi="fr_FR"/>
        </w:rPr>
        <w:t>Arrêtez-vous ici et regardez une photo d'une couronne que les gens pourraient gagner dans une compétition grecque. Mettez cet enregistrement en pause ici.</w:t>
      </w:r>
    </w:p>
    <w:p>
      <w:pPr/>
      <w:r>
        <w:rPr>
          <w:lang w:val="fr_FR" w:bidi="fr_FR"/>
        </w:rPr>
      </w:r>
      <w:r>
        <w:rPr>
          <w:lang w:val="fr_FR" w:bidi="fr_FR"/>
        </w:rPr>
        <w:t>Arrêtez-vous ici et discutez de cette question en groupe : Paul utilise des comparaisons des compétitions athlétiques grecques pour décrire le service fidèle de Paul. À quels compétitions ou concours avez-vous participé ? Comment les défis de l'entrainement et de la compétition nous aident-ils à comprendre ce que c'est que de continuer à travailler dur à des tâches difficiles ? Mettez cet enregistrement en pause ici.</w:t>
      </w:r>
    </w:p>
    <w:p>
      <w:pPr/>
      <w:r>
        <w:rPr>
          <w:lang w:val="fr_FR" w:bidi="fr_FR"/>
        </w:rPr>
      </w:r>
      <w:r>
        <w:rPr>
          <w:lang w:val="fr_FR" w:bidi="fr_FR"/>
        </w:rPr>
        <w:t>Paul regarde en avant vers la récompense de Paul, qui est la couronne de la justice. Cette expression combine l'image de la couronne de la victoire athlétique avec le don total de la justice de Dieu que Dieu donnera aux croyants quand Jésus reviendra pour juger tout le monde. Le Seigneur Jésus, en tant que juge juste, donnera cette couronne de la victoire le jour où Jésus reviendra. Contrairement aux compétitions terrestres, cette récompense n'est pas seulement pour Paul, mais pour tous ceux qui attendent avec impatience que Jésus revienne.</w:t>
      </w:r>
    </w:p>
    <w:p>
      <w:pPr/>
      <w:r>
        <w:rPr>
          <w:lang w:val="fr_FR" w:bidi="fr_FR"/>
        </w:rPr>
      </w:r>
      <w:r>
        <w:rPr>
          <w:lang w:val="fr_FR" w:bidi="fr_FR"/>
        </w:rPr>
        <w:t>Arrêtez-vous ici et discutez de cette question en groupe : pensez à un moment où vous avez dû donner une responsabilité importante à quelqu'un d'autre. Qu'avez-vous fait pour préparer cette personne ? Quel encouragement avez-vous donné à cette personne ? En quoi cela est-il similaire à ce que Paul fait avec Timothée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2 Timothée 4.1–8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Paul donne à Timothée une accusation sérieuse en présence de Dieu et de Christ Jésus. Paul souligne le fait que Christ jugera tout le monde et apparaîtra pour établir le royaume de Christ.</w:t>
      </w:r>
    </w:p>
    <w:p>
      <w:pPr/>
      <w:r>
        <w:rPr>
          <w:lang w:val="fr_FR" w:bidi="fr_FR"/>
        </w:rPr>
      </w:r>
      <w:r>
        <w:rPr>
          <w:b/>
          <w:lang w:val="fr_FR" w:bidi="fr_FR"/>
        </w:rPr>
        <w:t>Dans la deuxième partie :</w:t>
      </w:r>
      <w:r>
        <w:rPr>
          <w:lang w:val="fr_FR" w:bidi="fr_FR"/>
        </w:rPr>
        <w:t xml:space="preserve"> Paul dit à Timothée quel est le travail de Timothée. Timothée doit prêcher le message de Dieu, être prêt en tout temps, corriger les gens, corriger les erreurs et encourager les croyants avec un enseignement patient.</w:t>
      </w:r>
    </w:p>
    <w:p>
      <w:pPr/>
      <w:r>
        <w:rPr>
          <w:lang w:val="fr_FR" w:bidi="fr_FR"/>
        </w:rPr>
      </w:r>
      <w:r>
        <w:rPr>
          <w:b/>
          <w:lang w:val="fr_FR" w:bidi="fr_FR"/>
        </w:rPr>
        <w:t>Dans la troisième partie :</w:t>
      </w:r>
      <w:r>
        <w:rPr>
          <w:lang w:val="fr_FR" w:bidi="fr_FR"/>
        </w:rPr>
        <w:t xml:space="preserve"> Paul explique pourquoi le travail de Timothée est urgent. Les gens rejèteront le sain enseignement et rassembleront des enseignants qui diront à ces personnes ce que les gens veulent entendre. Les gens se détourneront de la vérité vers les mythes, c'est-à-dire des histoires fausses.</w:t>
      </w:r>
    </w:p>
    <w:p>
      <w:pPr/>
      <w:r>
        <w:rPr>
          <w:lang w:val="fr_FR" w:bidi="fr_FR"/>
        </w:rPr>
      </w:r>
      <w:r>
        <w:rPr>
          <w:b/>
          <w:lang w:val="fr_FR" w:bidi="fr_FR"/>
        </w:rPr>
        <w:t>Dans la quatrième partie :</w:t>
      </w:r>
      <w:r>
        <w:rPr>
          <w:lang w:val="fr_FR" w:bidi="fr_FR"/>
        </w:rPr>
        <w:t xml:space="preserve"> Paul parle de la vie de Paul qui touche à sa fin. Paul utilise des illustrations tirées du monde de l'athlétisme pour décrire avec quelle fidélité Paul a servi, et Paul a hâte de recevoir la couronne de la justice de la part de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Les personnes futures</w:t>
      </w:r>
    </w:p>
    <w:p>
      <w:pPr>
        <w:pStyle w:val="ListBullet"/>
        <w:spacing w:line="240" w:lineRule="auto"/>
        <w:ind w:left="720"/>
      </w:pPr>
      <w:r>
        <w:rPr>
          <w:lang w:val="fr_FR" w:bidi="fr_FR"/>
        </w:rPr>
      </w:r>
      <w:r>
        <w:rPr>
          <w:lang w:val="fr_FR" w:bidi="fr_FR"/>
        </w:rPr>
        <w:t>Les faux enseignants</w:t>
      </w:r>
    </w:p>
    <w:p>
      <w:pPr>
        <w:pStyle w:val="ListBullet"/>
        <w:spacing w:line="240" w:lineRule="auto"/>
        <w:ind w:left="720"/>
      </w:pPr>
      <w:r>
        <w:rPr>
          <w:lang w:val="fr_FR" w:bidi="fr_FR"/>
        </w:rPr>
      </w:r>
      <w:r>
        <w:rPr>
          <w:lang w:val="fr_FR" w:bidi="fr_FR"/>
        </w:rPr>
        <w:t>Et tous les croyants qui attendent avec impatience que Jésus revienne</w:t>
      </w:r>
    </w:p>
    <w:p>
      <w:pPr/>
      <w:r>
        <w:rPr>
          <w:lang w:val="fr_FR" w:bidi="fr_FR"/>
        </w:rPr>
      </w:r>
      <w:r>
        <w:rPr>
          <w:lang w:val="fr_FR" w:bidi="fr_FR"/>
        </w:rPr>
        <w:t>En groupe, prêtez attention à ces parties du cadre du passage :</w:t>
      </w:r>
    </w:p>
    <w:p>
      <w:pPr/>
      <w:r>
        <w:rPr>
          <w:lang w:val="fr_FR" w:bidi="fr_FR"/>
        </w:rPr>
      </w:r>
      <w:r>
        <w:rPr>
          <w:lang w:val="fr_FR" w:bidi="fr_FR"/>
        </w:rPr>
        <w:t>Paul écrit les instructions finales de Paul à Timothée avant la mort de Paul. Paul sait que Paul doit préparer Timothée à continuer le travail du ministère après que Paul soit parti. À cette époque, la culture grecque influençait la façon dont les gens dans beaucoup de lieux faisaient les choses, on utilisait des instructions formelles comme celles-ci quand on nommait quelqu'un dans un poste important. Paul utilise ce langage formel pour montrer à quel point ces instructions sont sérieuses.</w:t>
      </w:r>
    </w:p>
    <w:p>
      <w:pPr/>
      <w:r>
        <w:rPr>
          <w:lang w:val="fr_FR" w:bidi="fr_FR"/>
        </w:rPr>
      </w:r>
      <w:r>
        <w:rPr>
          <w:lang w:val="fr_FR" w:bidi="fr_FR"/>
        </w:rPr>
        <w:t>Dans la première partie, Paul donne à Timothée des instructions formelles. À cette époque-là, quand un responsable instruisait un nouveau responsable comme cela, on nommait souvent le nouveau responsable pendant que d'autres personnes regardaient en tant que témoins. Dans ce cas présent, Paul dit que c'est Dieu et Christ qui regardent en tant que témoins. Paul parle de la façon dont Christ reviendra pour juger tous ceux qui ont déjà vécu. Quand Christ juge, Christ évaluera à la fois les personnes qui sont encore vivantes et les personnes qui sont mortes. Christ regardera la façon dont les gens vivaient et donnera à ces personnes des récompenses ou des conséquences. Paul rappelle aussi à Timothée que Christ reviendra sur la terre et régnera sur le royaume de Christ. Paul mentionne ces choses pour rappeler à Timothée que le peuple de Dieu sert Dieu fidèlement parce que ces personnes savent que Christ reviendra et établira complètement le royaume de Christ.</w:t>
      </w:r>
    </w:p>
    <w:p>
      <w:pPr/>
      <w:r>
        <w:rPr>
          <w:lang w:val="fr_FR" w:bidi="fr_FR"/>
        </w:rPr>
      </w:r>
      <w:r>
        <w:rPr>
          <w:lang w:val="fr_FR" w:bidi="fr_FR"/>
        </w:rPr>
        <w:t>Arrêtez-vous ici et discutez de cette question en groupe : pensez à un moment où quelqu'un vous a donné des instructions très importantes. Comment cette personne vous a-t-elle montré que les instructions étaient sérieuses ? Quels mots ou actions cette personne a-t-elle utilisés ? Mettez cet enregistrement en pause ici.</w:t>
      </w:r>
    </w:p>
    <w:p>
      <w:pPr/>
      <w:r>
        <w:rPr>
          <w:lang w:val="fr_FR" w:bidi="fr_FR"/>
        </w:rPr>
      </w:r>
      <w:r>
        <w:rPr>
          <w:lang w:val="fr_FR" w:bidi="fr_FR"/>
        </w:rPr>
        <w:t>Dans la deuxième partie, Paul donne à Timothée cinq devoirs spécifiques. Timothée doit dire aux gens la bonne nouvelle au sujet de Jésus. Timothée doit partager ce message au sujet de Jésus en tout temps, à la fois quand les gens veulent l'entendre et même quand les gens ne veulent pas l'entendre. Timothée doit rester alerte et être prêt à partager des choses au sujet de Jésus chaque fois que Timothée le peut. Timothée doit aider les gens à comprendre quand ces personnes ont péché. Timothée doit parler quand quelqu'un enseigne quelque chose de mal au sujet de Jésus. Timothée doit donner aux gens espérance et encouragement. Timothée doit rester patient et tout expliquer clairement quand Timothée enseigne ces choses.</w:t>
      </w:r>
    </w:p>
    <w:p>
      <w:pPr/>
      <w:r>
        <w:rPr>
          <w:lang w:val="fr_FR" w:bidi="fr_FR"/>
        </w:rPr>
      </w:r>
      <w:r>
        <w:rPr>
          <w:lang w:val="fr_FR" w:bidi="fr_FR"/>
        </w:rPr>
        <w:t>Dans la troisième partie, Paul avertit au sujet des dangers futurs. Les gens seront fatigués d'entendre et de suivre les vrais enseignements de Jésus parce que ces enseignements disent aux gens d'arrêter de faire ce qui semble bon pour les gens. Paul dit que ces personnes sont comme quelqu'un avec des oreilles qui démangent qui veut entendre de plus en plus de choses nouvelles. Ces personnes veulent constamment des enseignements qui rendent les gens heureux au lieu d'enseignements qui aident les gens à grandir. Ces personnes rassembleront beaucoup d'enseignants qui disent des choses agréables. Ces personnes se détourneront de la vérité et commenceront à croire à des mythes, c'est-à-dire de fausses histoires.</w:t>
      </w:r>
    </w:p>
    <w:p>
      <w:pPr/>
      <w:r>
        <w:rPr>
          <w:lang w:val="fr_FR" w:bidi="fr_FR"/>
        </w:rPr>
      </w:r>
      <w:r>
        <w:rPr>
          <w:lang w:val="fr_FR" w:bidi="fr_FR"/>
        </w:rPr>
        <w:t>Arrêtez-vous ici et discutez de cette question en groupe : avez-vous vu des gens choisir de croire des choses qui font que ces personnes se sentent bien au lieu d'accepter des vérités plus difficiles ? Pourquoi pensez-vous que ces personnes ont fait ce choix ? Dans votre culture, comment décrivez-vous quelqu'un qui veut toujours entendre de belles choses au lieu d'entendre des choses vraies ? Mettez cet enregistrement en pause ici.</w:t>
      </w:r>
    </w:p>
    <w:p>
      <w:pPr/>
      <w:r>
        <w:rPr>
          <w:lang w:val="fr_FR" w:bidi="fr_FR"/>
        </w:rPr>
      </w:r>
      <w:r>
        <w:rPr>
          <w:lang w:val="fr_FR" w:bidi="fr_FR"/>
        </w:rPr>
        <w:t>Dans la quatrième partie, Paul décrit la façon dont Dieu verse la vie de Paul comme une offrande. Dans le culte juif, on versait du vin avec d'autres sacrifices dans le temple. Paul dit que Dieu versera la vie de Paul comme cette offrande de vin, montrant que Paul sait que Paul mourra bientôt. Mais Paul est satisfait de la façon dont Paul a vécu la vie de Paul. Paul utilise trois images de compétitions athlétiques grecques : bien se battre lors d'un concours, terminer une course et garder les règles de la compétition. Paul utilise ces images pour montrer avec quelle fidélité Paul a servi Dieu. Paul sait que Paul recevra une couronne spéciale. Dans les jeux grecs, les gagnants recevaient une couronne de feuilles pour montrer leur victoire. Paul dit que la couronne de Paul montrera que Paul a vécu de la bonne manière devant Dieu. Dieu ne donnera pas cette récompense seulement à Paul. Dieu donnera cette récompense à tous ceux qui attendent avec impatience que Jésus revienne.</w:t>
      </w:r>
    </w:p>
    <w:p>
      <w:pPr/>
      <w:r>
        <w:rPr>
          <w:lang w:val="fr_FR" w:bidi="fr_FR"/>
        </w:rPr>
      </w:r>
      <w:r>
        <w:rPr>
          <w:lang w:val="fr_FR" w:bidi="fr_FR"/>
        </w:rPr>
        <w:t>Arrêtez-vous ici et regardez une photo d'une couronne que les gens pourraient gagner dans une compétition grecque. Mettez cet enregistrement en pause ici.</w:t>
      </w:r>
    </w:p>
    <w:p>
      <w:pPr/>
      <w:r>
        <w:rPr>
          <w:lang w:val="fr_FR" w:bidi="fr_FR"/>
        </w:rPr>
      </w:r>
      <w:r>
        <w:rPr>
          <w:lang w:val="fr_FR" w:bidi="fr_FR"/>
        </w:rPr>
        <w:t>Arrêtez-vous ici et discutez de cette question en groupe : dans votre culture, que donnez-vous aux gagnants ou aux personnes qui réussissent ? Quel genre de récompenses ou d'honneurs montrent que quelqu'un a bien fait ? Comment décririez-vous la récompense spéciale que Dieu donnera à ceux qui vivent fidèlement pour Dieu ? Mettez cet enregistrement en pause ici.</w:t>
      </w:r>
    </w:p>
    <w:p>
      <w:pPr/>
      <w:r>
        <w:rPr>
          <w:lang w:val="fr_FR" w:bidi="fr_FR"/>
        </w:rPr>
      </w:r>
      <w:r>
        <w:rPr>
          <w:lang w:val="fr_FR" w:bidi="fr_FR"/>
        </w:rPr>
        <w:t>Maintenant, le groupe devrait créer un scénario, dessiner ou utiliser des objets pour visualiser le passage et l'action qu'il contient. Pendant que vous faites cela, vous voudrez peut-être utiliser des dessins, des objets ou même des personnes pour représenter Paul en train d'écrire à Timothée, Dieu et Christ en tant que témoins, Timothée qui enseigne aux autres, les personnes qui se détournent de la vérité vers de faux enseignants et Paul en tant qu'athlète qui termine sa course. Envisagez de montrer le contraste entre l'enseignement patient de Timothée et les faux enseignants qui disent ce que les gens veulent entendre.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2 Timothée 4.1–8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quatre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Les personnes futures</w:t>
      </w:r>
    </w:p>
    <w:p>
      <w:pPr>
        <w:pStyle w:val="ListBullet"/>
        <w:spacing w:line="240" w:lineRule="auto"/>
        <w:ind w:left="720"/>
      </w:pPr>
      <w:r>
        <w:rPr>
          <w:lang w:val="fr_FR" w:bidi="fr_FR"/>
        </w:rPr>
      </w:r>
      <w:r>
        <w:rPr>
          <w:lang w:val="fr_FR" w:bidi="fr_FR"/>
        </w:rPr>
        <w:t>Les faux enseignants</w:t>
      </w:r>
    </w:p>
    <w:p>
      <w:pPr>
        <w:pStyle w:val="ListBullet"/>
        <w:spacing w:line="240" w:lineRule="auto"/>
        <w:ind w:left="720"/>
      </w:pPr>
      <w:r>
        <w:rPr>
          <w:lang w:val="fr_FR" w:bidi="fr_FR"/>
        </w:rPr>
      </w:r>
      <w:r>
        <w:rPr>
          <w:lang w:val="fr_FR" w:bidi="fr_FR"/>
        </w:rPr>
        <w:t>Et tous les croyants qui attendent avec impatience que Jésus revienne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Je vous donne ces instructions sérieuses devant Dieu et Christ Jésus, qui jugera tous ceux qui sont vivants et tous ceux qui sont morts. Je vous dis de faire cela parce que Jésus reviendra et régnera comme Roi.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Prêche le message de Dieu. Sois prêt, que le moment soit bon ou mauvais. Corrige les erreurs des gens, réprimande les péchés des gens et encourage les gens. Fais tout cela avec beaucoup de patience et un enseignement prudent.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Le moment viendra où les gens n'écouteront pas un enseignement sain ou vrai. Les gens rassembleront beaucoup d'enseignants qui disent aux gens ce qu'ils veulent entendre. Les gens n'écouteront pas la vérité et les gens croiront aux mythes à la place. Mais toi, garde le contrôle de toi-même en toutes situations. Sois prêt à souffrir. Fais le travail de dire la bonne nouvelle. Remplis toutes les tâches de ton ministère.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personnes futures qui rejettent la vérité : « Que ressentez-vous ou que pensez-vous ? » Les gens pourraient répondre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Quant à moi, ma vie est versée comme une offrande à boire. Le moment est venu pour mon départ. J'ai combattu le bon combat, j'ai fini la course et j'ai gardé la foi. Il y a maintenant une couronne de justice m'attend, que le Seigneur, le juge juste, me donnera en ce jour-là. Et pas seulement à moi, mais à tous ceux qui ont désiré que Jésus apparaisse de nouveau.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Demandez à la personne qui joue Christ Jésus : « Que ressentez-vous ou que pensez-vous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2 Timothée 4.1–8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b/>
          <w:lang w:val="fr_FR" w:bidi="fr_FR"/>
        </w:rPr>
        <w:t>Christ</w:t>
      </w:r>
      <w:r>
        <w:rPr>
          <w:lang w:val="fr_FR" w:bidi="fr_FR"/>
        </w:rPr>
        <w:t xml:space="preserve"> apparaît au début de ce passage avec le nom « Christ Jésus », qui jugera les vivants et les morts. Christ signifie le Messie, celui qui a été choisi par Dieu. Pour plus d'informations sur Christ, référez-vous au Glossaire principal. Utilisez le même mot pour Christ que dans les passages précédents.</w:t>
      </w:r>
    </w:p>
    <w:p>
      <w:pPr/>
      <w:r>
        <w:rPr>
          <w:lang w:val="fr_FR" w:bidi="fr_FR"/>
        </w:rPr>
      </w:r>
      <w:r>
        <w:rPr>
          <w:lang w:val="fr_FR" w:bidi="fr_FR"/>
        </w:rPr>
        <w:t xml:space="preserve">Christ jugera, </w:t>
      </w:r>
      <w:r>
        <w:rPr>
          <w:b/>
          <w:lang w:val="fr_FR" w:bidi="fr_FR"/>
        </w:rPr>
        <w:t>ce</w:t>
      </w:r>
      <w:r>
        <w:rPr>
          <w:lang w:val="fr_FR" w:bidi="fr_FR"/>
        </w:rPr>
        <w:t xml:space="preserve"> qui signifie que Christ a l'autorité de décider de ce qui est bien et de ce qui est mal. Christ fera cela quand Christ reviendra. L'Église primitive enseignait que Christ a pouvoir sur tout le monde et jugera tout le monde. Ce jugement se produira bientôt et avec certitude. Paul appelle aussi Christ « un juge », parce que Christ juge entre ce qui est bien et ce qui est mal.</w:t>
      </w:r>
    </w:p>
    <w:p>
      <w:pPr/>
      <w:r>
        <w:rPr>
          <w:lang w:val="fr_FR" w:bidi="fr_FR"/>
        </w:rPr>
      </w:r>
      <w:r>
        <w:rPr>
          <w:lang w:val="fr_FR" w:bidi="fr_FR"/>
        </w:rPr>
        <w:t>Arrêtez-vous ici et discutez en groupe des mots ou des expressions que vous utiliserez pour juger. Comment les gens dans votre culture décrivent-ils à la fois la personne qui a le pouvoir et l'autorité de prendre des décisions finales au sujet du bien et du mal, et l'action que cette personne fait quand elle décide de ce qui est bien et ce qui est mal ? Référez-vous au Glossaire principal pour plus d'informations au sujet du mot juge. Mettez cet enregistrement en pause ici.</w:t>
      </w:r>
    </w:p>
    <w:p>
      <w:pPr/>
      <w:r>
        <w:rPr>
          <w:lang w:val="fr_FR" w:bidi="fr_FR"/>
        </w:rPr>
      </w:r>
      <w:r>
        <w:rPr>
          <w:lang w:val="fr_FR" w:bidi="fr_FR"/>
        </w:rPr>
        <w:t xml:space="preserve">Le </w:t>
      </w:r>
      <w:r>
        <w:rPr>
          <w:b/>
          <w:lang w:val="fr_FR" w:bidi="fr_FR"/>
        </w:rPr>
        <w:t>royaume</w:t>
      </w:r>
      <w:r>
        <w:rPr>
          <w:lang w:val="fr_FR" w:bidi="fr_FR"/>
        </w:rPr>
        <w:t xml:space="preserve"> apparaît quand Christ vient. Un royaume signifie un lieu où règne un roi. Dans ce passage, le royaume fait référence à deux choses. Tout d'abord, cela signifie le salut que vivent les croyants maintenant. Deuxièmement, cela signifie la victoire finale quand Christ reviendra en tant que chef universel. Dans ce cas présent, le royaume ici fait référence à ce que les autres auteurs du Nouveau Testament appellent le royaume de Dieu.</w:t>
      </w:r>
    </w:p>
    <w:p>
      <w:pPr/>
      <w:r>
        <w:rPr>
          <w:lang w:val="fr_FR" w:bidi="fr_FR"/>
        </w:rPr>
      </w:r>
      <w:r>
        <w:rPr>
          <w:lang w:val="fr_FR" w:bidi="fr_FR"/>
        </w:rPr>
        <w:t>Arrêtez-vous ici et discutez en groupe du mot ou de l'expression que vous utiliserez pour royaume. Pour plus d'informations sur le mot royaume, référez-vous au Glossaire principal. Utilisez le même mot pour royaume que dans les livres précédents de la Bible. Mettez cet enregistrement en pause ici.</w:t>
      </w:r>
    </w:p>
    <w:p>
      <w:pPr/>
      <w:r>
        <w:rPr>
          <w:lang w:val="fr_FR" w:bidi="fr_FR"/>
        </w:rPr>
      </w:r>
      <w:r>
        <w:rPr>
          <w:lang w:val="fr_FR" w:bidi="fr_FR"/>
        </w:rPr>
        <w:t xml:space="preserve">Paul dit à Timothée de prêcher la </w:t>
      </w:r>
      <w:r>
        <w:rPr>
          <w:b/>
          <w:lang w:val="fr_FR" w:bidi="fr_FR"/>
        </w:rPr>
        <w:t>parole</w:t>
      </w:r>
      <w:r>
        <w:rPr>
          <w:lang w:val="fr_FR" w:bidi="fr_FR"/>
        </w:rPr>
        <w:t>, ce qui dans ce cas signifie que Timothée devrait prêcher la bonne nouvelle au sujet de Jésus. Utilisez le même mot ou la même expression pour Parole que dans les passages précédents et référez-vous au Glossaire principal pour plus d'informations au sujet du mot Parole.</w:t>
      </w:r>
    </w:p>
    <w:p>
      <w:pPr/>
      <w:r>
        <w:rPr>
          <w:lang w:val="fr_FR" w:bidi="fr_FR"/>
        </w:rPr>
      </w:r>
      <w:r>
        <w:rPr>
          <w:lang w:val="fr_FR" w:bidi="fr_FR"/>
        </w:rPr>
        <w:t xml:space="preserve">Timothée doit </w:t>
      </w:r>
      <w:r>
        <w:rPr>
          <w:b/>
          <w:lang w:val="fr_FR" w:bidi="fr_FR"/>
        </w:rPr>
        <w:t>corriger</w:t>
      </w:r>
      <w:r>
        <w:rPr>
          <w:lang w:val="fr_FR" w:bidi="fr_FR"/>
        </w:rPr>
        <w:t xml:space="preserve"> les personnes qui sont dans l'erreur. Quand quelqu'un corrige des erreurs, cette personne révèle le péché et amène à comprendre leurs erreurs. C'est la première étape pour aider quelqu'un à revenir à la vérité.</w:t>
      </w:r>
    </w:p>
    <w:p>
      <w:pPr/>
      <w:r>
        <w:rPr>
          <w:lang w:val="fr_FR" w:bidi="fr_FR"/>
        </w:rPr>
      </w:r>
      <w:r>
        <w:rPr>
          <w:lang w:val="fr_FR" w:bidi="fr_FR"/>
        </w:rPr>
        <w:t xml:space="preserve">Timothée doit </w:t>
      </w:r>
      <w:r>
        <w:rPr>
          <w:b/>
          <w:lang w:val="fr_FR" w:bidi="fr_FR"/>
        </w:rPr>
        <w:t>réprimander</w:t>
      </w:r>
      <w:r>
        <w:rPr>
          <w:lang w:val="fr_FR" w:bidi="fr_FR"/>
        </w:rPr>
        <w:t xml:space="preserve"> le péché. Cela signifie contester l'erreur de quelqu'un ouvertement et publiquement. Dans l'Église primitive, les gens réprimandaient principalement les membres qui avaient péché et avaient besoin de correction. Ce terme décrit une accusation formelle.</w:t>
      </w:r>
    </w:p>
    <w:p>
      <w:pPr/>
      <w:r>
        <w:rPr>
          <w:lang w:val="fr_FR" w:bidi="fr_FR"/>
        </w:rPr>
      </w:r>
      <w:r>
        <w:rPr>
          <w:lang w:val="fr_FR" w:bidi="fr_FR"/>
        </w:rPr>
        <w:t xml:space="preserve">Timothée doit </w:t>
      </w:r>
      <w:r>
        <w:rPr>
          <w:b/>
          <w:lang w:val="fr_FR" w:bidi="fr_FR"/>
        </w:rPr>
        <w:t>encourager</w:t>
      </w:r>
      <w:r>
        <w:rPr>
          <w:lang w:val="fr_FR" w:bidi="fr_FR"/>
        </w:rPr>
        <w:t xml:space="preserve"> les croyants. Le mot grec inclut enseigner, donner de l'espérance et exhorter les gens à vivre dans la justice. Paul utilise ce terme tout au long de ses lettres pour décrire le genre d'enseignement qui aide les croyants à devenir plus forts dans leur foi.</w:t>
      </w:r>
    </w:p>
    <w:p>
      <w:pPr/>
      <w:r>
        <w:rPr>
          <w:lang w:val="fr_FR" w:bidi="fr_FR"/>
        </w:rPr>
      </w:r>
      <w:r>
        <w:rPr>
          <w:lang w:val="fr_FR" w:bidi="fr_FR"/>
        </w:rPr>
        <w:t xml:space="preserve">Arrêtez-vous ici et discutez en groupe des mots ou des expressions que vous utiliserez pour </w:t>
      </w:r>
      <w:r>
        <w:rPr>
          <w:b/>
          <w:lang w:val="fr_FR" w:bidi="fr_FR"/>
        </w:rPr>
        <w:t>corriger</w:t>
      </w:r>
      <w:r>
        <w:rPr>
          <w:lang w:val="fr_FR" w:bidi="fr_FR"/>
        </w:rPr>
        <w:t xml:space="preserve">, </w:t>
      </w:r>
      <w:r>
        <w:rPr>
          <w:b/>
          <w:lang w:val="fr_FR" w:bidi="fr_FR"/>
        </w:rPr>
        <w:t>réprimander</w:t>
      </w:r>
      <w:r>
        <w:rPr>
          <w:lang w:val="fr_FR" w:bidi="fr_FR"/>
        </w:rPr>
        <w:t xml:space="preserve"> et </w:t>
      </w:r>
      <w:r>
        <w:rPr>
          <w:b/>
          <w:lang w:val="fr_FR" w:bidi="fr_FR"/>
        </w:rPr>
        <w:t>encourager</w:t>
      </w:r>
      <w:r>
        <w:rPr>
          <w:lang w:val="fr_FR" w:bidi="fr_FR"/>
        </w:rPr>
        <w:t>. Comment les personnes dans votre culture aident-elles les autres à reconnaître et réparer leurs erreurs ? Quels mots montrent la différence entre indiquer une erreur, remettre en question un mauvais comportement et donner de l'espérance ? Mettez cet enregistrement en pause ici.</w:t>
      </w:r>
    </w:p>
    <w:p>
      <w:pPr/>
      <w:r>
        <w:rPr>
          <w:lang w:val="fr_FR" w:bidi="fr_FR"/>
        </w:rPr>
      </w:r>
      <w:r>
        <w:rPr>
          <w:lang w:val="fr_FR" w:bidi="fr_FR"/>
        </w:rPr>
        <w:t xml:space="preserve">Paul dit qu'un jour les gens ne croiront pas en une </w:t>
      </w:r>
      <w:r>
        <w:rPr>
          <w:b/>
          <w:lang w:val="fr_FR" w:bidi="fr_FR"/>
        </w:rPr>
        <w:t>doctrine</w:t>
      </w:r>
      <w:r>
        <w:rPr>
          <w:lang w:val="fr_FR" w:bidi="fr_FR"/>
        </w:rPr>
        <w:t xml:space="preserve"> saine ou vraie. La doctrine est un enseignement qui montre aux croyants comment vivre une vie spirituelle saine. Des apôtres comme Paul enseignaient la doctrine. Les gens rejèteront cet enseignement ou cette doctrine parce que les gens veulent entendre différents messages qui leur plaisent. Ces personnes chercheront beaucoup d'enseignants qui disent ce que ces personnes aiment entendre. Ces personnes abandonneront la vérité et croiront à des histoires inventées à la place.</w:t>
      </w:r>
    </w:p>
    <w:p>
      <w:pPr/>
      <w:r>
        <w:rPr>
          <w:lang w:val="fr_FR" w:bidi="fr_FR"/>
        </w:rPr>
      </w:r>
      <w:r>
        <w:rPr>
          <w:lang w:val="fr_FR" w:bidi="fr_FR"/>
        </w:rPr>
        <w:t>Arrêtez-vous ici et discutez en groupe des mots ou des expressions que vous utiliserez pour doctrine. Comment les gens dans votre culture décrivent-ils les enseignements qui conduisent à la bonne santé spirituelle ? Quels mots montrent la différence entre les vrais enseignements et les faux enseignements qui font simplement que les gens se sentent bien ? Pour plus d'informations sur la doctrine, référez-vous au Glossaire principal. Utilisez le même mot pour doctrine que dans les livres précédents de la Bible. Mettez cet enregistrement en pause ici.</w:t>
      </w:r>
    </w:p>
    <w:p>
      <w:pPr/>
      <w:r>
        <w:rPr>
          <w:lang w:val="fr_FR" w:bidi="fr_FR"/>
        </w:rPr>
      </w:r>
      <w:r>
        <w:rPr>
          <w:lang w:val="fr_FR" w:bidi="fr_FR"/>
        </w:rPr>
        <w:t xml:space="preserve">Dans les derniers jours, les gens se détourneront et arrêteront de croire la vérité, mais ils croiront à des </w:t>
      </w:r>
      <w:r>
        <w:rPr>
          <w:b/>
          <w:lang w:val="fr_FR" w:bidi="fr_FR"/>
        </w:rPr>
        <w:t>mythes</w:t>
      </w:r>
      <w:r>
        <w:rPr>
          <w:lang w:val="fr_FR" w:bidi="fr_FR"/>
        </w:rPr>
        <w:t>, c'est-à-dire des histoires fausses. Parfois, ces fausses histoires essaient d'expliquer les raisons pour lesquelles les choses sont comme elles sont. Cependant, les mythes ne sont pas vrais.</w:t>
      </w:r>
    </w:p>
    <w:p>
      <w:pPr/>
      <w:r>
        <w:rPr>
          <w:lang w:val="fr_FR" w:bidi="fr_FR"/>
        </w:rPr>
      </w:r>
      <w:r>
        <w:rPr>
          <w:lang w:val="fr_FR" w:bidi="fr_FR"/>
        </w:rPr>
        <w:t>Arrêtez-vous ici et discutez en groupe des mots ou expressions que vous utiliserez pour décrire les mythes, ou les histoires fausses. Comment montrerez-vous que ces mythes sont opposés à la vérité ? Mettez cet enregistrement en pause ici.</w:t>
      </w:r>
    </w:p>
    <w:p>
      <w:pPr/>
      <w:r>
        <w:rPr>
          <w:lang w:val="fr_FR" w:bidi="fr_FR"/>
        </w:rPr>
      </w:r>
      <w:r>
        <w:rPr>
          <w:lang w:val="fr_FR" w:bidi="fr_FR"/>
        </w:rPr>
        <w:t xml:space="preserve">Timothée sera confronté à des </w:t>
      </w:r>
      <w:r>
        <w:rPr>
          <w:b/>
          <w:lang w:val="fr_FR" w:bidi="fr_FR"/>
        </w:rPr>
        <w:t>difficultés</w:t>
      </w:r>
      <w:r>
        <w:rPr>
          <w:lang w:val="fr_FR" w:bidi="fr_FR"/>
        </w:rPr>
        <w:t xml:space="preserve"> dans le ministère de Timothée. Ce terme décrit la souffrance pour l'amour de l'Évangile. Paul utilise le même mot pour décrire la souffrance pour Christ de Paul lui-même. Ce terme montre que suivre Jésus implique souvent de la difficulté et de l'opposition.</w:t>
      </w:r>
    </w:p>
    <w:p>
      <w:pPr/>
      <w:r>
        <w:rPr>
          <w:lang w:val="fr_FR" w:bidi="fr_FR"/>
        </w:rPr>
      </w:r>
      <w:r>
        <w:rPr>
          <w:lang w:val="fr_FR" w:bidi="fr_FR"/>
        </w:rPr>
        <w:t>Arrêtez-vous ici et discutez en groupe des mots ou des expressions que vous pouvez utiliser dans votre langue pour décrire l'idée de la souffrance à travers les difficultés. Comment décrivez-vous le fait de faire face à une difficulté à cause de ce que vous croyez ? Mettez cet enregistrement en pause ici.</w:t>
      </w:r>
    </w:p>
    <w:p>
      <w:pPr/>
      <w:r>
        <w:rPr>
          <w:lang w:val="fr_FR" w:bidi="fr_FR"/>
        </w:rPr>
      </w:r>
      <w:r>
        <w:rPr>
          <w:lang w:val="fr_FR" w:bidi="fr_FR"/>
        </w:rPr>
        <w:t xml:space="preserve">Timothée doit faire le travail d'un </w:t>
      </w:r>
      <w:r>
        <w:rPr>
          <w:b/>
          <w:lang w:val="fr_FR" w:bidi="fr_FR"/>
        </w:rPr>
        <w:t>évangéliste</w:t>
      </w:r>
      <w:r>
        <w:rPr>
          <w:lang w:val="fr_FR" w:bidi="fr_FR"/>
        </w:rPr>
        <w:t>. Un évangéliste est quelqu'un qui annonce la bonne nouvelle au sujet de Jésus. Un évangéliste est quelqu'un qui voyage dans des lieux différents pour parler aux gens de Jésus. Dans l'Église primitive, les évangélistes travaillaient aux côtés des apôtres, mais avaient un rôle différent. Le travail d'un apôtre incluait à la fois le partage du message avec des personnes à l'extérieur de l'Église et l'enseignement des gens à l'intérieur de l'Église.</w:t>
      </w:r>
    </w:p>
    <w:p>
      <w:pPr/>
      <w:r>
        <w:rPr>
          <w:lang w:val="fr_FR" w:bidi="fr_FR"/>
        </w:rPr>
      </w:r>
      <w:r>
        <w:rPr>
          <w:lang w:val="fr_FR" w:bidi="fr_FR"/>
        </w:rPr>
        <w:t>Arrêtez-vous ici et discutez en groupe des mots ou des expressions que vous utiliserez pour évangéliste. Pour plus d'informations sur le mot évangéliste, référez-vous au Glossaire principal. Si vous avez déjà traduit l'idée d'un évangéliste dans un autre livre de la Bible, utilisez un langage similaire ici. Mettez cet enregistrement en pause ici.</w:t>
      </w:r>
    </w:p>
    <w:p>
      <w:pPr/>
      <w:r>
        <w:rPr>
          <w:lang w:val="fr_FR" w:bidi="fr_FR"/>
        </w:rPr>
      </w:r>
      <w:r>
        <w:rPr>
          <w:lang w:val="fr_FR" w:bidi="fr_FR"/>
        </w:rPr>
        <w:t xml:space="preserve">Paul dit que Dieu verse Paul comme une </w:t>
      </w:r>
      <w:r>
        <w:rPr>
          <w:b/>
          <w:lang w:val="fr_FR" w:bidi="fr_FR"/>
        </w:rPr>
        <w:t>offrande à boire</w:t>
      </w:r>
      <w:r>
        <w:rPr>
          <w:lang w:val="fr_FR" w:bidi="fr_FR"/>
        </w:rPr>
        <w:t>. Le peuple juif donnait des offrandes de vin dans le temple avec leurs autres sacrifices pour compléter leurs sacrifices.</w:t>
      </w:r>
    </w:p>
    <w:p>
      <w:pPr/>
      <w:r>
        <w:rPr>
          <w:lang w:val="fr_FR" w:bidi="fr_FR"/>
        </w:rPr>
      </w:r>
      <w:r>
        <w:rPr>
          <w:lang w:val="fr_FR" w:bidi="fr_FR"/>
        </w:rPr>
        <w:t>Arrêtez-vous ici et discutez en groupe de la façon dont vous décrirez l'offrande à boire. Référez-vous au Glossaire principal pour plus d'informations au sujet de l'offrande à boire. Mettez cet enregistrement en pause ici.</w:t>
      </w:r>
    </w:p>
    <w:p>
      <w:pPr/>
      <w:r>
        <w:rPr>
          <w:lang w:val="fr_FR" w:bidi="fr_FR"/>
        </w:rPr>
      </w:r>
      <w:r>
        <w:rPr>
          <w:lang w:val="fr_FR" w:bidi="fr_FR"/>
        </w:rPr>
        <w:t xml:space="preserve">La </w:t>
      </w:r>
      <w:r>
        <w:rPr>
          <w:b/>
          <w:lang w:val="fr_FR" w:bidi="fr_FR"/>
        </w:rPr>
        <w:t>foi</w:t>
      </w:r>
      <w:r>
        <w:rPr>
          <w:lang w:val="fr_FR" w:bidi="fr_FR"/>
        </w:rPr>
        <w:t xml:space="preserve"> signifie faire complètement confiance à Dieu. La foi inclut le fait de croire en Jésus-Christ et de suivre les enseignements de Jésus. Les personnes qui ont la foi le montrent à la fois à travers leurs croyances et leurs actions. Pour plus d'informations sur la foi, référez-vous au Glossaire principal. Utilisez le même mot pour foi que dans les passages précédents.</w:t>
      </w:r>
    </w:p>
    <w:p>
      <w:pPr/>
      <w:r>
        <w:rPr>
          <w:lang w:val="fr_FR" w:bidi="fr_FR"/>
        </w:rPr>
      </w:r>
      <w:r>
        <w:rPr>
          <w:lang w:val="fr_FR" w:bidi="fr_FR"/>
        </w:rPr>
        <w:t xml:space="preserve">Paul mentionne que le </w:t>
      </w:r>
      <w:r>
        <w:rPr>
          <w:b/>
          <w:lang w:val="fr_FR" w:bidi="fr_FR"/>
        </w:rPr>
        <w:t>Seigneur</w:t>
      </w:r>
      <w:r>
        <w:rPr>
          <w:lang w:val="fr_FR" w:bidi="fr_FR"/>
        </w:rPr>
        <w:t xml:space="preserve"> Jésus, le juste, donnera à Paul la couronne de la </w:t>
      </w:r>
      <w:r>
        <w:rPr>
          <w:b/>
          <w:lang w:val="fr_FR" w:bidi="fr_FR"/>
        </w:rPr>
        <w:t>justice</w:t>
      </w:r>
      <w:r>
        <w:rPr>
          <w:lang w:val="fr_FR" w:bidi="fr_FR"/>
        </w:rPr>
        <w:t xml:space="preserve"> parce que le Seigneur est juste, ou bon, et que Paul a une bonne relation avec Jésus. Paul est donc juste. Pour plus d'informations sur les mots justice et Seigneur, référez-vous au Glossaire principal. Utilisez les mêmes mots ou les mêmes expressions pour justice et pour Seigneur que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2 Timothée 4:9–22</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2 Timothée 4.9–22. Laissez entrer la parole de Dieu dans vos cœurs.</w:t>
      </w:r>
    </w:p>
    <w:p>
      <w:pPr/>
      <w:r>
        <w:rPr>
          <w:lang w:val="fr_FR" w:bidi="fr_FR"/>
        </w:rPr>
      </w:r>
      <w:r>
        <w:rPr>
          <w:lang w:val="fr_FR" w:bidi="fr_FR"/>
        </w:rPr>
        <w:t xml:space="preserve">Écoutez l'enregistrement de 2 Timothée 4.9–22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2 Timothée 4.9–22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partie finale de la lettre de Paul, Paul donne des informations au sujet des membres de l'équipe de Paul et de leurs déplacements. Paul partage aussi des détails au sujet du procès récent de Paul à Rome.</w:t>
      </w:r>
    </w:p>
    <w:p>
      <w:pPr/>
      <w:r>
        <w:rPr>
          <w:lang w:val="fr_FR" w:bidi="fr_FR"/>
        </w:rPr>
      </w:r>
      <w:r>
        <w:rPr>
          <w:lang w:val="fr_FR" w:bidi="fr_FR"/>
        </w:rPr>
        <w:t>Paul dit à Timothée de venir rapidement pour voir Paul à Rome. Paul a besoin que Timothée vienne parce que beaucoup de membres de l'équipe de Paul sont partis. Demas a quitté Paul. Demas voulait une vie confortable. Demas est donc allé à Thessalonique. Crescens et Tite n'ont pas abandonné Paul, mais sont allés travailler quelque part ailleurs. Crescens dirige le ministère en Galatie, une région qui se trouve dans ce que nous appelons aujourd'hui la Turquie centrale. Tite dirige le ministère en Dalmatie, le long de la côte de la mer Adriatique dans ce que nous appelons maintenant la Croatie. Tite a travaillé avec Paul pendant de nombreuses années comme l'un des partenaires dans le ministère les plus fiables pour Paul. Avant d'aller en Dalmatie, Tite a aidé Paul avec les Églises à Corinthe et a servi de responsable en Crète.</w:t>
      </w:r>
    </w:p>
    <w:p>
      <w:pPr/>
      <w:r>
        <w:rPr>
          <w:lang w:val="fr_FR" w:bidi="fr_FR"/>
        </w:rPr>
      </w:r>
      <w:r>
        <w:rPr>
          <w:lang w:val="fr_FR" w:bidi="fr_FR"/>
        </w:rPr>
        <w:t>Arrêtez-vous ici et regardez une carte de la région de la Méditerranée qui montre Rome, où se trouve Paul, Éphèse, où se trouve Timothée, Thessalonique, la Galatie, la Dalmatie et Troas, où Timothée doit s'arrêter en route vers Rome. Mettez cet enregistrement en pause ici.</w:t>
      </w:r>
    </w:p>
    <w:p>
      <w:pPr/>
      <w:r>
        <w:rPr>
          <w:lang w:val="fr_FR" w:bidi="fr_FR"/>
        </w:rPr>
      </w:r>
      <w:r>
        <w:rPr>
          <w:lang w:val="fr_FR" w:bidi="fr_FR"/>
        </w:rPr>
        <w:t>Luc reste avec Paul à Rome. Luc est devenu l'un des amis et des collègues les plus proches de Paul il y a de nombreuses années. Luc travaillait comme médecin et a voyagé avec Paul dans beaucoup de voyages missionnaires de Paul. Quand Paul a fait l'expérience de naufrages, d'émeutes et de l'emprisonnement, Luc est resté à côté de Paul. Maintenant à Rome, Luc continue de soutenir Paul à travers ce moment difficile.</w:t>
      </w:r>
    </w:p>
    <w:p>
      <w:pPr/>
      <w:r>
        <w:rPr>
          <w:lang w:val="fr_FR" w:bidi="fr_FR"/>
        </w:rPr>
      </w:r>
      <w:r>
        <w:rPr>
          <w:lang w:val="fr_FR" w:bidi="fr_FR"/>
        </w:rPr>
        <w:t>Arrêtez-vous ici et discutez de cette question en groupe : quelles sont certaines des façons dont les gens aujourd'hui pourraient choisir le confort de ce monde plutôt que de servir Dieu ? Mettez cet enregistrement en pause ici.</w:t>
      </w:r>
    </w:p>
    <w:p>
      <w:pPr/>
      <w:r>
        <w:rPr>
          <w:lang w:val="fr_FR" w:bidi="fr_FR"/>
        </w:rPr>
      </w:r>
      <w:r>
        <w:rPr>
          <w:lang w:val="fr_FR" w:bidi="fr_FR"/>
        </w:rPr>
        <w:t>Paul veut que Timothée amène Marc avec Timothée. Marc sera utile pour Paul dans le ministère de Paul. Marc avait quitté l'équipe de Paul plus tôt dans leur ministère. À l'époque, le départ de Marc avait causé un conflit entre Paul et Barnabas. Mais avec le temps, Marc a prouvé que Marc était fidèle, et Paul fait maintenant confiance à Marc comme un ouvrier précieux. Timothée sert actuellement à Éphèse et Paul dit à Timothée que Tychique est allé à Éphèse également. Sur la base des autres lettres de Paul, nous savons que Tychique portait souvent les messages de Paul aux Églises. Tychique a peut-être apporté cette lettre à Timothée, ou Tychique a peut-être voyagé à Éphèse séparément pour aider avec l'Église qui s'y trouvait.</w:t>
      </w:r>
    </w:p>
    <w:p>
      <w:pPr/>
      <w:r>
        <w:rPr>
          <w:lang w:val="fr_FR" w:bidi="fr_FR"/>
        </w:rPr>
      </w:r>
      <w:r>
        <w:rPr>
          <w:lang w:val="fr_FR" w:bidi="fr_FR"/>
        </w:rPr>
        <w:t>Paul demande à Timothée de faire un arrêt spécial sur la route de Timothée vers Rome. Timothée voyagera à travers la ville portuaire de Troas. Paul avait prêché à Troas plusieurs fois auparavant. Un chrétien païen nommé Carpus avait accueilli Paul dans la maison de Carpus lors d'une de ces visites. Paul avait choisi d'entreposer certaines de ses possessions importantes chez Carpus. Paul a besoin de son manteau épais de la part de Carpus. Les voyageurs comptaient sur ces manteaux pour les protéger. Les travailleurs qualifiés faisaient ces manteaux à partir de poils de chèvre ou de la laine épaisse. Un voyageur comme Paul utilisait un manteau pour se couvrir pendant les jours froids et comme couverture la nuit. La plupart des gens ne pouvaient acheter que l'un de ces vêtements chers.</w:t>
      </w:r>
    </w:p>
    <w:p>
      <w:pPr/>
      <w:r>
        <w:rPr>
          <w:lang w:val="fr_FR" w:bidi="fr_FR"/>
        </w:rPr>
      </w:r>
      <w:r>
        <w:rPr>
          <w:lang w:val="fr_FR" w:bidi="fr_FR"/>
        </w:rPr>
        <w:t>Paul demande à Timothée d'apporter de quoi écrire pour Paul également. Paul veut les rouleaux de papyrus et les cahiers faits de peau d'animal. À cette époque, les écrivains utilisaient des rouleaux de papyrus pour des documents plus longs. Les écrivains préféraient les carnets faits de peau pour des écrits plus courts et des notes personnelles. Ces matériaux contenaient probablement des parties des Écritures, certains des premiers documents chrétiens et les écrits de Paul lui-même. Paul aimait étudier les Écritures et voulait ces matériaux précieux avec Paul, même en prison.</w:t>
      </w:r>
    </w:p>
    <w:p>
      <w:pPr/>
      <w:r>
        <w:rPr>
          <w:lang w:val="fr_FR" w:bidi="fr_FR"/>
        </w:rPr>
      </w:r>
      <w:r>
        <w:rPr>
          <w:lang w:val="fr_FR" w:bidi="fr_FR"/>
        </w:rPr>
        <w:t>Arrêtez-vous ici et regardez en groupe des photos de rouleaux, d'un parchemin et d'un manteau. Mettez cet enregistrement en pause ici.</w:t>
      </w:r>
    </w:p>
    <w:p>
      <w:pPr/>
      <w:r>
        <w:rPr>
          <w:lang w:val="fr_FR" w:bidi="fr_FR"/>
        </w:rPr>
      </w:r>
      <w:r>
        <w:rPr>
          <w:lang w:val="fr_FR" w:bidi="fr_FR"/>
        </w:rPr>
        <w:t>Arrêtez-vous ici et discutez de cette question en groupe : pensez aux éléments que Paul a demandés. Que nous disent ces demandes au sujet de la situation de Paul en prison ? Mettez cet enregistrement en pause ici.</w:t>
      </w:r>
    </w:p>
    <w:p>
      <w:pPr/>
      <w:r>
        <w:rPr>
          <w:lang w:val="fr_FR" w:bidi="fr_FR"/>
        </w:rPr>
      </w:r>
      <w:r>
        <w:rPr>
          <w:lang w:val="fr_FR" w:bidi="fr_FR"/>
        </w:rPr>
        <w:t>Paul avertit Timothée au sujet d'Alexandre le forgeron. Cet Alexandre est peut-être le même Alexandre qui avait causé des problèmes à Éphèse plus tôt. Un groupe de forgerons travaillait à Troas à ce moment-là et Paul pense peut-être qu'Alexandre est à Troas maintenant. Paul dit qu'Alexandre a fortement blessé Paul. Le texte n'explique pas ce qu'Alexandre a fait. Certains spécialistes croient qu'Alexandre a fait de fausses affirmations aux responsables romains au sujet de Paul, ce qui a incité les responsables à arrêter Paul.</w:t>
      </w:r>
    </w:p>
    <w:p>
      <w:pPr/>
      <w:r>
        <w:rPr>
          <w:lang w:val="fr_FR" w:bidi="fr_FR"/>
        </w:rPr>
      </w:r>
      <w:r>
        <w:rPr>
          <w:lang w:val="fr_FR" w:bidi="fr_FR"/>
        </w:rPr>
        <w:t>Paul déclare que le Seigneur paiera Alexandre pour ce qu'Alexandre a fait. Les Écritures et les enseignants juifs avaient enseigné à leur peuple à faire confiance à Dieu pour s'occuper du compte des personnes qui les blessaient de cette manière. Quand Paul dit « le Seigneur », Paul veut dire Jésus-Christ. Paul avertit Timothée de veiller sur Alexandre. Paul explique qu'Alexandre se bat dur contre leur message au sujet de Jésus.</w:t>
      </w:r>
    </w:p>
    <w:p>
      <w:pPr/>
      <w:r>
        <w:rPr>
          <w:lang w:val="fr_FR" w:bidi="fr_FR"/>
        </w:rPr>
      </w:r>
      <w:r>
        <w:rPr>
          <w:lang w:val="fr_FR" w:bidi="fr_FR"/>
        </w:rPr>
        <w:t>Après que Paul ait demandé à Timothée d'apporter à Paul certaines choses, Paul parle à Timothée de la première audience de Paul dans un tribunal romain. Le tribunal tiendrait généralement ce type d'audience initiale pour décider s'il existait assez de preuves pour un procès complet. Les partisans se tenaient normalement avec la personne accusée pour fournir un témoignage et un soutien moral. Cependant, Paul se tenait complètement seul ce jour-là. Tous ceux qui auraient pu défendre Paul avaient abandonné Paul. Même si cet abandon a profondément blessé Paul, Paul répond avec grâce. Paul prie que Dieu ne compte pas cette désertion contre ces personnes qui ont quitté Paul. Jésus-Christ est resté juste à côté de Paul, même quand personne d'autre ne soutenait Paul.</w:t>
      </w:r>
    </w:p>
    <w:p>
      <w:pPr/>
      <w:r>
        <w:rPr>
          <w:lang w:val="fr_FR" w:bidi="fr_FR"/>
        </w:rPr>
      </w:r>
      <w:r>
        <w:rPr>
          <w:lang w:val="fr_FR" w:bidi="fr_FR"/>
        </w:rPr>
        <w:t>Arrêtez-vous ici et discutez de cette question en groupe : pourquoi pensez-vous que personne n'est venu pour soutenir Paul lors du procès de Paul ? Quand tout le monde abandonne Paul lors de son procès, Paul répond en se concentrant sur la façon dont Jésus-Christ se tenait avec Paul et a donné de la force à Paul. Que nous dit la réponse de Paul au sujet du caractère de Paul ? Mettez cet enregistrement en pause ici.</w:t>
      </w:r>
    </w:p>
    <w:p>
      <w:pPr/>
      <w:r>
        <w:rPr>
          <w:lang w:val="fr_FR" w:bidi="fr_FR"/>
        </w:rPr>
      </w:r>
      <w:r>
        <w:rPr>
          <w:lang w:val="fr_FR" w:bidi="fr_FR"/>
        </w:rPr>
        <w:t>Parce que le Seigneur a aidé Paul, Paul pouvait proclamer pleinement son message. Paul voit cela comme un façon de compléter la mission de Paul auprès des Gentils, c'est-à-dire des non-Juifs. Rome était le centre du monde des Gentils parce que c'était la capitale de l'Empire romain. En prêchant à Rome, Paul croit que Paul a atteint toutes les nations avec l'Évangile.</w:t>
      </w:r>
    </w:p>
    <w:p>
      <w:pPr/>
      <w:r>
        <w:rPr>
          <w:lang w:val="fr_FR" w:bidi="fr_FR"/>
        </w:rPr>
      </w:r>
      <w:r>
        <w:rPr>
          <w:lang w:val="fr_FR" w:bidi="fr_FR"/>
        </w:rPr>
        <w:t>Paul dit que le Seigneur a sauvé Paul de « la bouche du lion ». Ces mots viennent d'un ancien Psaume que Jésus a cité pendant sa souffrance. Paul choisit beaucoup d'expressions dans ce Psaume pendant que Paul écrit au sujet de ses propres problèmes. Cela montre que Paul voit ses propres épreuves comme similaires à ce que Jésus a traversé. Quand Paul parle de « la bouche du lion », Paul veut dire la menace de la mort. Paul ne veut pas dire des lions réels. Les Romains jetaient parfois des prisonniers aux lions dans l'arène comme punition. Cependant, Paul utilise le lion comme image d'un danger mortel.</w:t>
      </w:r>
    </w:p>
    <w:p>
      <w:pPr/>
      <w:r>
        <w:rPr>
          <w:lang w:val="fr_FR" w:bidi="fr_FR"/>
        </w:rPr>
      </w:r>
      <w:r>
        <w:rPr>
          <w:lang w:val="fr_FR" w:bidi="fr_FR"/>
        </w:rPr>
        <w:t>Paul pourrait vouloir dire que Paul a survécu à sa première audience au tribunal et que les Romains n'ont pas jeté Paul aux lions. Ou Paul pourrait vouloir dire que Jésus a donné à Paul une force spirituelle même si Paul était resté en danger physique. En utilisant des mots tirés de cet ancien Psaume, Paul relie la souffrance de Paul à deux choses importantes. Paul relie à l'ancienne façon juive de prier pendant les moments difficiles et Paul relie son expérience à la façon dont Jésus a souffert. Quand Paul dit que « le Seigneur » l'a sauvé, Paul veut dire que Jésus-Christ a aidé Paul.</w:t>
      </w:r>
    </w:p>
    <w:p>
      <w:pPr/>
      <w:r>
        <w:rPr>
          <w:lang w:val="fr_FR" w:bidi="fr_FR"/>
        </w:rPr>
      </w:r>
      <w:r>
        <w:rPr>
          <w:lang w:val="fr_FR" w:bidi="fr_FR"/>
        </w:rPr>
        <w:t>Arrêtez-vous ici et discutez de cette question en groupe : racontez une histoire au sujet d'un moment où vous vous êtes senti seul dans une situation difficile. Comment le fait de savoir que Dieu était avec vous vous a-t-il aidé à faire face à ce défi ? Mettez cet enregistrement en pause ici.</w:t>
      </w:r>
    </w:p>
    <w:p>
      <w:pPr/>
      <w:r>
        <w:rPr>
          <w:lang w:val="fr_FR" w:bidi="fr_FR"/>
        </w:rPr>
      </w:r>
      <w:r>
        <w:rPr>
          <w:lang w:val="fr_FR" w:bidi="fr_FR"/>
        </w:rPr>
        <w:t>Comme dans toutes les lettres de Paul, Paul termine en envoyant des salutations à Priscille et Aquila. C'étaient des chrétiens juifs qui avaient travaillé avec Paul dans plusieurs villes. Paul salue aussi la maison d'Onésiphore. Nous ne savons pas si Onésiphore était toujours vivant à ce moment-là, puisque Paul ne mentionne que la maison d'Onésiphore. Paul dit à Timothée qu'Éraste est resté à Corinthe. Cet Éraste est peut-être la même personne qui a servi de trésorier de la ville de Corinthe et avait travaillé avec Timothée auparavant. Paul mentionne que Paul a laissé Trophime malade à Milet. Trophime venait d'Éphèse et avait auparavant voyagé avec Paul. Trophime était un Gentil, un croyant non-juif. La présence de Trophime avec Paul à Jérusalem avait autrefois causé des problèmes quand certaines personnes avaient accusé Paul d'amener des Gentils dans des zones restreintes du temple.</w:t>
      </w:r>
    </w:p>
    <w:p>
      <w:pPr/>
      <w:r>
        <w:rPr>
          <w:lang w:val="fr_FR" w:bidi="fr_FR"/>
        </w:rPr>
      </w:r>
      <w:r>
        <w:rPr>
          <w:lang w:val="fr_FR" w:bidi="fr_FR"/>
        </w:rPr>
        <w:t>Arrêtez-vous ici et discutez de cette question en groupe : Paul travaillait avec beaucoup de personnes différentes dans des lieux différents pour répandre l'Évangile. Comment les croyants dans des lieux différents travaillent-ils ensemble aujourd'hui pour partager au sujet de Jésus ? Mettez cet enregistrement en pause ici.</w:t>
      </w:r>
    </w:p>
    <w:p>
      <w:pPr/>
      <w:r>
        <w:rPr>
          <w:lang w:val="fr_FR" w:bidi="fr_FR"/>
        </w:rPr>
      </w:r>
      <w:r>
        <w:rPr>
          <w:lang w:val="fr_FR" w:bidi="fr_FR"/>
        </w:rPr>
        <w:t>Paul demande de nouveau à Timothée de venir avant l'hiver. Voyager en hiver était dangereux sur la terre et impossible sur la mer. Si Timothée attendait trop longtemps, Timothée ne pourrait peut-être pas atteindre Paul jusqu'au printemps. Même si beaucoup de personnes avaient abandonné Paul lors de son procès, Paul s'est fait de nouveaux amis parmi les croyants romains. Eubulus, Pudens, Linus et Claudia veulent que Timothée sache qu'ils envoient des salutations. Ces croyants avaient probablement rencontré Paul après l'emprisonnement de Paul à Rome. Ces croyants sont différents des membres de l'équipe de la mission de Paul, qui ont quitté Paul. Tous les autres croyants romains envoient aussi leurs salutations à Timothée.</w:t>
      </w:r>
    </w:p>
    <w:p>
      <w:pPr/>
      <w:r>
        <w:rPr>
          <w:lang w:val="fr_FR" w:bidi="fr_FR"/>
        </w:rPr>
      </w:r>
      <w:r>
        <w:rPr>
          <w:lang w:val="fr_FR" w:bidi="fr_FR"/>
        </w:rPr>
        <w:t>Paul termine avec deux bénédictions. Tout d'abord, Paul demande au Seigneur d'être avec l'esprit de Timothée. Paul fait référence à l'esprit de Timothée comme cette partie de la vie humaine qui peut se connecter à Dieu. C'est la partie intérieure profonde d'une personne qui peut avoir une relation avec Dieu. Cette bénédiction correspond aux tâches difficiles auxquelles Timothée doit faire face. Paul demande ensuite que la grâce de Dieu soit avec tous les croyants. Cette deuxième bénédiction inclut l'Église tout entière qui entendra cette lettre.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2 Timothée 4.9–22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cinq parties.</w:t>
      </w:r>
    </w:p>
    <w:p>
      <w:pPr/>
      <w:r>
        <w:rPr>
          <w:lang w:val="fr_FR" w:bidi="fr_FR"/>
        </w:rPr>
      </w:r>
      <w:r>
        <w:rPr>
          <w:b/>
          <w:lang w:val="fr_FR" w:bidi="fr_FR"/>
        </w:rPr>
        <w:t>Dans la première partie :</w:t>
      </w:r>
      <w:r>
        <w:rPr>
          <w:lang w:val="fr_FR" w:bidi="fr_FR"/>
        </w:rPr>
        <w:t xml:space="preserve"> Paul demande à Timothée de venir rapidement à Rome et explique où sont allés les membres de l'équipe de Paul.</w:t>
      </w:r>
    </w:p>
    <w:p>
      <w:pPr/>
      <w:r>
        <w:rPr>
          <w:lang w:val="fr_FR" w:bidi="fr_FR"/>
        </w:rPr>
      </w:r>
      <w:r>
        <w:rPr>
          <w:b/>
          <w:lang w:val="fr_FR" w:bidi="fr_FR"/>
        </w:rPr>
        <w:t>Dans la deuxième partie :</w:t>
      </w:r>
      <w:r>
        <w:rPr>
          <w:lang w:val="fr_FR" w:bidi="fr_FR"/>
        </w:rPr>
        <w:t xml:space="preserve"> Paul demande aussi à Timothée d'apporter des éléments spécifiques dont Paul a besoin, puis Paul avertit Timothée au sujet d'Alexandre le forgeron et du mal qu'Alexandre a fait.</w:t>
      </w:r>
    </w:p>
    <w:p>
      <w:pPr/>
      <w:r>
        <w:rPr>
          <w:lang w:val="fr_FR" w:bidi="fr_FR"/>
        </w:rPr>
      </w:r>
      <w:r>
        <w:rPr>
          <w:b/>
          <w:lang w:val="fr_FR" w:bidi="fr_FR"/>
        </w:rPr>
        <w:t>Dans la troisième partie :</w:t>
      </w:r>
      <w:r>
        <w:rPr>
          <w:lang w:val="fr_FR" w:bidi="fr_FR"/>
        </w:rPr>
        <w:t xml:space="preserve"> Paul décrit la première défense de Paul devant le tribunal et la façon dont tout le monde a abandonné Paul. Mais Paul décrit aussi la façon dont le Seigneur se tenait avec Paul et a fortifié Paul.</w:t>
      </w:r>
    </w:p>
    <w:p>
      <w:pPr/>
      <w:r>
        <w:rPr>
          <w:lang w:val="fr_FR" w:bidi="fr_FR"/>
        </w:rPr>
      </w:r>
      <w:r>
        <w:rPr>
          <w:b/>
          <w:lang w:val="fr_FR" w:bidi="fr_FR"/>
        </w:rPr>
        <w:t>Dans la quatrième partie :</w:t>
      </w:r>
      <w:r>
        <w:rPr>
          <w:lang w:val="fr_FR" w:bidi="fr_FR"/>
        </w:rPr>
        <w:t xml:space="preserve"> Paul envoie des salutations aux croyants et partage des informations sur le lieu où se trouvent les autres membres de l'équipe.</w:t>
      </w:r>
    </w:p>
    <w:p>
      <w:pPr/>
      <w:r>
        <w:rPr>
          <w:lang w:val="fr_FR" w:bidi="fr_FR"/>
        </w:rPr>
      </w:r>
      <w:r>
        <w:rPr>
          <w:b/>
          <w:lang w:val="fr_FR" w:bidi="fr_FR"/>
        </w:rPr>
        <w:t>Dans la cinquième partie :</w:t>
      </w:r>
      <w:r>
        <w:rPr>
          <w:lang w:val="fr_FR" w:bidi="fr_FR"/>
        </w:rPr>
        <w:t xml:space="preserve"> Paul donne les bénédictions finales de Paul à Timothée et à tous les croyants.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Démas</w:t>
      </w:r>
    </w:p>
    <w:p>
      <w:pPr>
        <w:pStyle w:val="ListBullet"/>
        <w:spacing w:line="240" w:lineRule="auto"/>
        <w:ind w:left="720"/>
      </w:pPr>
      <w:r>
        <w:rPr>
          <w:lang w:val="fr_FR" w:bidi="fr_FR"/>
        </w:rPr>
      </w:r>
      <w:r>
        <w:rPr>
          <w:lang w:val="fr_FR" w:bidi="fr_FR"/>
        </w:rPr>
        <w:t>Crescens</w:t>
      </w:r>
    </w:p>
    <w:p>
      <w:pPr>
        <w:pStyle w:val="ListBullet"/>
        <w:spacing w:line="240" w:lineRule="auto"/>
        <w:ind w:left="720"/>
      </w:pPr>
      <w:r>
        <w:rPr>
          <w:lang w:val="fr_FR" w:bidi="fr_FR"/>
        </w:rPr>
      </w:r>
      <w:r>
        <w:rPr>
          <w:lang w:val="fr_FR" w:bidi="fr_FR"/>
        </w:rPr>
        <w:t>Tite</w:t>
      </w:r>
    </w:p>
    <w:p>
      <w:pPr>
        <w:pStyle w:val="ListBullet"/>
        <w:spacing w:line="240" w:lineRule="auto"/>
        <w:ind w:left="720"/>
      </w:pPr>
      <w:r>
        <w:rPr>
          <w:lang w:val="fr_FR" w:bidi="fr_FR"/>
        </w:rPr>
      </w:r>
      <w:r>
        <w:rPr>
          <w:lang w:val="fr_FR" w:bidi="fr_FR"/>
        </w:rPr>
        <w:t>Luc</w:t>
      </w:r>
    </w:p>
    <w:p>
      <w:pPr>
        <w:pStyle w:val="ListBullet"/>
        <w:spacing w:line="240" w:lineRule="auto"/>
        <w:ind w:left="720"/>
      </w:pPr>
      <w:r>
        <w:rPr>
          <w:lang w:val="fr_FR" w:bidi="fr_FR"/>
        </w:rPr>
      </w:r>
      <w:r>
        <w:rPr>
          <w:lang w:val="fr_FR" w:bidi="fr_FR"/>
        </w:rPr>
        <w:t>Marc</w:t>
      </w:r>
    </w:p>
    <w:p>
      <w:pPr>
        <w:pStyle w:val="ListBullet"/>
        <w:spacing w:line="240" w:lineRule="auto"/>
        <w:ind w:left="720"/>
      </w:pPr>
      <w:r>
        <w:rPr>
          <w:lang w:val="fr_FR" w:bidi="fr_FR"/>
        </w:rPr>
      </w:r>
      <w:r>
        <w:rPr>
          <w:lang w:val="fr_FR" w:bidi="fr_FR"/>
        </w:rPr>
        <w:t>Tychique</w:t>
      </w:r>
    </w:p>
    <w:p>
      <w:pPr>
        <w:pStyle w:val="ListBullet"/>
        <w:spacing w:line="240" w:lineRule="auto"/>
        <w:ind w:left="720"/>
      </w:pPr>
      <w:r>
        <w:rPr>
          <w:lang w:val="fr_FR" w:bidi="fr_FR"/>
        </w:rPr>
      </w:r>
      <w:r>
        <w:rPr>
          <w:lang w:val="fr_FR" w:bidi="fr_FR"/>
        </w:rPr>
        <w:t>Carpus</w:t>
      </w:r>
    </w:p>
    <w:p>
      <w:pPr>
        <w:pStyle w:val="ListBullet"/>
        <w:spacing w:line="240" w:lineRule="auto"/>
        <w:ind w:left="720"/>
      </w:pPr>
      <w:r>
        <w:rPr>
          <w:lang w:val="fr_FR" w:bidi="fr_FR"/>
        </w:rPr>
      </w:r>
      <w:r>
        <w:rPr>
          <w:lang w:val="fr_FR" w:bidi="fr_FR"/>
        </w:rPr>
        <w:t>Alexandre le forgeron</w:t>
      </w:r>
    </w:p>
    <w:p>
      <w:pPr>
        <w:pStyle w:val="ListBullet"/>
        <w:spacing w:line="240" w:lineRule="auto"/>
        <w:ind w:left="720"/>
      </w:pPr>
      <w:r>
        <w:rPr>
          <w:lang w:val="fr_FR" w:bidi="fr_FR"/>
        </w:rPr>
      </w:r>
      <w:r>
        <w:rPr>
          <w:lang w:val="fr_FR" w:bidi="fr_FR"/>
        </w:rPr>
        <w:t>Priscille</w:t>
      </w:r>
    </w:p>
    <w:p>
      <w:pPr>
        <w:pStyle w:val="ListBullet"/>
        <w:spacing w:line="240" w:lineRule="auto"/>
        <w:ind w:left="720"/>
      </w:pPr>
      <w:r>
        <w:rPr>
          <w:lang w:val="fr_FR" w:bidi="fr_FR"/>
        </w:rPr>
      </w:r>
      <w:r>
        <w:rPr>
          <w:lang w:val="fr_FR" w:bidi="fr_FR"/>
        </w:rPr>
        <w:t>Aquilas</w:t>
      </w:r>
    </w:p>
    <w:p>
      <w:pPr>
        <w:pStyle w:val="ListBullet"/>
        <w:spacing w:line="240" w:lineRule="auto"/>
        <w:ind w:left="720"/>
      </w:pPr>
      <w:r>
        <w:rPr>
          <w:lang w:val="fr_FR" w:bidi="fr_FR"/>
        </w:rPr>
      </w:r>
      <w:r>
        <w:rPr>
          <w:lang w:val="fr_FR" w:bidi="fr_FR"/>
        </w:rPr>
        <w:t>La maisonnée d'Onésiphore</w:t>
      </w:r>
    </w:p>
    <w:p>
      <w:pPr>
        <w:pStyle w:val="ListBullet"/>
        <w:spacing w:line="240" w:lineRule="auto"/>
        <w:ind w:left="720"/>
      </w:pPr>
      <w:r>
        <w:rPr>
          <w:lang w:val="fr_FR" w:bidi="fr_FR"/>
        </w:rPr>
      </w:r>
      <w:r>
        <w:rPr>
          <w:lang w:val="fr_FR" w:bidi="fr_FR"/>
        </w:rPr>
        <w:t>Éraste</w:t>
      </w:r>
    </w:p>
    <w:p>
      <w:pPr>
        <w:pStyle w:val="ListBullet"/>
        <w:spacing w:line="240" w:lineRule="auto"/>
        <w:ind w:left="720"/>
      </w:pPr>
      <w:r>
        <w:rPr>
          <w:lang w:val="fr_FR" w:bidi="fr_FR"/>
        </w:rPr>
      </w:r>
      <w:r>
        <w:rPr>
          <w:lang w:val="fr_FR" w:bidi="fr_FR"/>
        </w:rPr>
        <w:t>Trophime</w:t>
      </w:r>
    </w:p>
    <w:p>
      <w:pPr>
        <w:pStyle w:val="ListBullet"/>
        <w:spacing w:line="240" w:lineRule="auto"/>
        <w:ind w:left="720"/>
      </w:pPr>
      <w:r>
        <w:rPr>
          <w:lang w:val="fr_FR" w:bidi="fr_FR"/>
        </w:rPr>
      </w:r>
      <w:r>
        <w:rPr>
          <w:lang w:val="fr_FR" w:bidi="fr_FR"/>
        </w:rPr>
        <w:t>Eubulus</w:t>
      </w:r>
    </w:p>
    <w:p>
      <w:pPr>
        <w:pStyle w:val="ListBullet"/>
        <w:spacing w:line="240" w:lineRule="auto"/>
        <w:ind w:left="720"/>
      </w:pPr>
      <w:r>
        <w:rPr>
          <w:lang w:val="fr_FR" w:bidi="fr_FR"/>
        </w:rPr>
      </w:r>
      <w:r>
        <w:rPr>
          <w:lang w:val="fr_FR" w:bidi="fr_FR"/>
        </w:rPr>
        <w:t>Pudens</w:t>
      </w:r>
    </w:p>
    <w:p>
      <w:pPr>
        <w:pStyle w:val="ListBullet"/>
        <w:spacing w:line="240" w:lineRule="auto"/>
        <w:ind w:left="720"/>
      </w:pPr>
      <w:r>
        <w:rPr>
          <w:lang w:val="fr_FR" w:bidi="fr_FR"/>
        </w:rPr>
      </w:r>
      <w:r>
        <w:rPr>
          <w:lang w:val="fr_FR" w:bidi="fr_FR"/>
        </w:rPr>
        <w:t>Linus</w:t>
      </w:r>
    </w:p>
    <w:p>
      <w:pPr>
        <w:pStyle w:val="ListBullet"/>
        <w:spacing w:line="240" w:lineRule="auto"/>
        <w:ind w:left="720"/>
      </w:pPr>
      <w:r>
        <w:rPr>
          <w:lang w:val="fr_FR" w:bidi="fr_FR"/>
        </w:rPr>
      </w:r>
      <w:r>
        <w:rPr>
          <w:lang w:val="fr_FR" w:bidi="fr_FR"/>
        </w:rPr>
        <w:t>Claudia</w:t>
      </w:r>
    </w:p>
    <w:p>
      <w:pPr>
        <w:pStyle w:val="ListBullet"/>
        <w:spacing w:line="240" w:lineRule="auto"/>
        <w:ind w:left="720"/>
      </w:pPr>
      <w:r>
        <w:rPr>
          <w:lang w:val="fr_FR" w:bidi="fr_FR"/>
        </w:rPr>
      </w:r>
      <w:r>
        <w:rPr>
          <w:lang w:val="fr_FR" w:bidi="fr_FR"/>
        </w:rPr>
        <w:t>Le Seigneur Jésus-Christ</w:t>
      </w:r>
    </w:p>
    <w:p>
      <w:pPr>
        <w:pStyle w:val="ListBullet"/>
        <w:spacing w:line="240" w:lineRule="auto"/>
        <w:ind w:left="720"/>
      </w:pPr>
      <w:r>
        <w:rPr>
          <w:lang w:val="fr_FR" w:bidi="fr_FR"/>
        </w:rPr>
      </w:r>
      <w:r>
        <w:rPr>
          <w:lang w:val="fr_FR" w:bidi="fr_FR"/>
        </w:rPr>
        <w:t>Et tous les croyants à Rome</w:t>
      </w:r>
    </w:p>
    <w:p>
      <w:pPr/>
      <w:r>
        <w:rPr>
          <w:lang w:val="fr_FR" w:bidi="fr_FR"/>
        </w:rPr>
      </w:r>
      <w:r>
        <w:rPr>
          <w:lang w:val="fr_FR" w:bidi="fr_FR"/>
        </w:rPr>
        <w:t>En groupe, prêtez attention à ces parties du cadre du passage :</w:t>
      </w:r>
    </w:p>
    <w:p>
      <w:pPr/>
      <w:r>
        <w:rPr>
          <w:lang w:val="fr_FR" w:bidi="fr_FR"/>
        </w:rPr>
      </w:r>
      <w:r>
        <w:rPr>
          <w:lang w:val="fr_FR" w:bidi="fr_FR"/>
        </w:rPr>
        <w:t>Paul se trouve en prison à Rome. Paul a déjà eu une audience au tribunal et s'attend à ce que plus de choses soient à venir. La plupart des membres de l'équipe de Paul ont quitté Paul. Certains sont partis pour l'œuvre du ministère dans d'autres lieux.</w:t>
      </w:r>
    </w:p>
    <w:p>
      <w:pPr/>
      <w:r>
        <w:rPr>
          <w:lang w:val="fr_FR" w:bidi="fr_FR"/>
        </w:rPr>
      </w:r>
      <w:r>
        <w:rPr>
          <w:lang w:val="fr_FR" w:bidi="fr_FR"/>
        </w:rPr>
        <w:t>Arrêtez-vous ici et discutez de cette question en groupe : pensez à ce que ce serait d'être en prison dans la Rome antique. Que voudriez-vous que vos amis vous apportent ? Quels mots ou expressions utiliseriez-vous pour décrire les choses ou les personnes qui vous ont le plus manqué ? Mettez cet enregistrement en pause ici.</w:t>
      </w:r>
    </w:p>
    <w:p>
      <w:pPr/>
      <w:r>
        <w:rPr>
          <w:lang w:val="fr_FR" w:bidi="fr_FR"/>
        </w:rPr>
      </w:r>
      <w:r>
        <w:rPr>
          <w:lang w:val="fr_FR" w:bidi="fr_FR"/>
        </w:rPr>
        <w:t>Dans la première partie de ce passage, Paul demande de toute urgence à Timothée de venir voir Paul. Paul dit : « Fais de ton mieux pour venir rapidement ». Paul explique ensuite pourquoi Paul a besoin de Timothée. Démas a déserté Paul parce que Démas aime « ce monde présent », c'est-à-dire la vie confortable que quelqu'un peut avoir dans le monde. Crescens est allé en Galatie et Tite est allé en Dalmatie. Seul Luc est resté avec Paul.</w:t>
      </w:r>
    </w:p>
    <w:p>
      <w:pPr/>
      <w:r>
        <w:rPr>
          <w:lang w:val="fr_FR" w:bidi="fr_FR"/>
        </w:rPr>
      </w:r>
      <w:r>
        <w:rPr>
          <w:lang w:val="fr_FR" w:bidi="fr_FR"/>
        </w:rPr>
        <w:t xml:space="preserve">Paul veut que Timothée amène Marc avec Timothée. Plus tôt dans leur ministère, Marc avait quitté l'équipe de Paul. Paul fait maintenant confiance à Marc et dit que Marc est utile dans le ministère. Paul dit aussi à Timothée que Paul a envoyé Tychique à Éphèse. Paul pourrait vouloir dire plusieurs choses quand Paul dit « envoyé ». Tychique a peut-être porté cette lettre à Timothée à Éphèse. Ou Tychique a peut-être voyagé à Éphèse plus tôt pour une autre mission de la part de Paul. Nous ne pouvons pas savoir avec certitude quand ou pourquoi Paul a envoyé Tychique. Tychique avait auparavant porté les lettres de Paul et avait voyagé avec Paul de la Grèce à Jérusalem. </w:t>
      </w:r>
    </w:p>
    <w:p>
      <w:pPr/>
      <w:r>
        <w:rPr>
          <w:lang w:val="fr_FR" w:bidi="fr_FR"/>
        </w:rPr>
      </w:r>
      <w:r>
        <w:rPr>
          <w:lang w:val="fr_FR" w:bidi="fr_FR"/>
        </w:rPr>
        <w:t>Arrêtez-vous ici et discutez de cette question en groupe : racontez une histoire au sujet d'un moment où vous avez dû choisir entre être à l'aise et faire quelque chose de difficile que vous saviez être juste. Quels mots ou expressions utiliseriez-vous pour décrire quelqu'un qui choisit le réconfort plutôt que de faire ce qui est juste ? Quels mots ou expressions utiliseriez-vous pour décrire quelqu'un qui abandonne le réconfort pour faire ce qui est juste ? Mettez cet enregistrement en pause ici.</w:t>
      </w:r>
    </w:p>
    <w:p>
      <w:pPr/>
      <w:r>
        <w:rPr>
          <w:lang w:val="fr_FR" w:bidi="fr_FR"/>
        </w:rPr>
      </w:r>
      <w:r>
        <w:rPr>
          <w:lang w:val="fr_FR" w:bidi="fr_FR"/>
        </w:rPr>
        <w:t>Dans la deuxième partie, Paul demande à Timothée d'apporter des éléments spécifiques. Paul nous dit que Paul est resté à Troas plus tôt et que Paul a laissé ses biens à Troas avec un homme nommé Carpus. Paul a laissé son manteau à Troas avec Carpus et Paul veut que Timothée choisisse ce manteau pour Paul. Paul veut aussi les rouleaux et les parchemins de Paul. Ceux-ci incluaient peut-être des parties de l'Ancien Testament, d'autres écrits chrétiens et les carnets personnels de Paul.</w:t>
      </w:r>
    </w:p>
    <w:p>
      <w:pPr/>
      <w:r>
        <w:rPr>
          <w:lang w:val="fr_FR" w:bidi="fr_FR"/>
        </w:rPr>
      </w:r>
      <w:r>
        <w:rPr>
          <w:lang w:val="fr_FR" w:bidi="fr_FR"/>
        </w:rPr>
        <w:t>Paul amène Alexandre le forgeron juste après avoir mentionné Troas parce qu'Alexandre vit peut-être à Troas. Paul veut que Timothée soit prudent quand Timothée s'arrête à Troas pour collecter les biens de Paul. Paul dit qu'Alexandre a causé à Paul un grand préjudice personnel. Bien que nous ne sachions pas exactement ce qu'Alexandre a fait, les paroles fortes de Paul montrent que quelque chose de sérieux et de direct s'est produit. Quand Paul dit que le Seigneur paiera Alexandre selon les actions d'Alexandre, Paul utilise des mots que les lecteurs de Paul reconnaîtraient dans les Psaumes. Paul choisit ces mots familiers pour montrer que Paul fait confiance à Dieu pour s'occuper de la punition plutôt que de chercher à se venger lui-même. Paul nous montre comment suivre l'enseignement de Dieu même quand quelqu'un a causé une blessure profonde.</w:t>
      </w:r>
    </w:p>
    <w:p>
      <w:pPr/>
      <w:r>
        <w:rPr>
          <w:lang w:val="fr_FR" w:bidi="fr_FR"/>
        </w:rPr>
      </w:r>
      <w:r>
        <w:rPr>
          <w:lang w:val="fr_FR" w:bidi="fr_FR"/>
        </w:rPr>
        <w:t>Arrêtez-vous ici et discutez de cette question en groupe : racontez une histoire au sujet d'un moment où quelqu'un vous a blessé profondément et personnellement. Quels mots ou expressions utiliseriez-vous pour décrire la façon dont ce mal est ressenti ? Paul décrit les actions d'Alexandre comme un « grand mal », mais fait confiance à Dieu pour la justice. Quels mots ou expressions utiliseriez-vous pour décrire la réponse de Paul au fait d'être blessé ? Quels mots ou expressions utiliseriez-vous pour décrire la différence entre chercher à se venger et faire confiance à Dieu pour s'occuper de la justice ? Mettez cet enregistrement en pause ici.</w:t>
      </w:r>
    </w:p>
    <w:p>
      <w:pPr/>
      <w:r>
        <w:rPr>
          <w:lang w:val="fr_FR" w:bidi="fr_FR"/>
        </w:rPr>
      </w:r>
      <w:r>
        <w:rPr>
          <w:lang w:val="fr_FR" w:bidi="fr_FR"/>
        </w:rPr>
        <w:t>Dans la troisième partie, Paul décrit la première défense de Paul devant le tribunal. Personne n'est venu pour soutenir Paul pendant cette audition. Quand Paul dit à Timothée ce qui s'est passé, Paul dit fortement que tout le monde a « abandonné » Paul. Paul a choisi cette description forte pour une raison. Les amis de Paul ne sont pas seulement restés au loin, mais ils ont complètement laissé Paul seul quand Paul avait le plus besoin de ces amis. Mais Paul ne veut pas que Dieu tienne cela contre ces amis ou les punisse. Au lieu de l'aide humaine, le Seigneur se tenait avec Paul et a donné de la force à Paul.</w:t>
      </w:r>
    </w:p>
    <w:p>
      <w:pPr/>
      <w:r>
        <w:rPr>
          <w:lang w:val="fr_FR" w:bidi="fr_FR"/>
        </w:rPr>
      </w:r>
      <w:r>
        <w:rPr>
          <w:lang w:val="fr_FR" w:bidi="fr_FR"/>
        </w:rPr>
        <w:t>Arrêtez-vous ici et discutez de cette question en groupe : racontez une histoire au sujet d'un moment où vous vous êtes senti complètement seul ou quand les personnes sur lesquelles vous comptiez n'étaient pas là pour vous. Quels mots ou expressions utiliseriez-vous pour décrire comment cela vous a fait vous sentir ? Mettez cet enregistrement en pause ici.</w:t>
      </w:r>
    </w:p>
    <w:p>
      <w:pPr/>
      <w:r>
        <w:rPr>
          <w:lang w:val="fr_FR" w:bidi="fr_FR"/>
        </w:rPr>
      </w:r>
      <w:r>
        <w:rPr>
          <w:lang w:val="fr_FR" w:bidi="fr_FR"/>
        </w:rPr>
        <w:t xml:space="preserve">Paul dit que le Seigneur a sauvé Paul de « la bouche du lion ». Quand Paul dit « la bouche du lion », Paul parle de faire face à la mort. Paul ne parle pas de véritables lions. Paul utilise ces mots spéciaux pour montrer que la souffrance de Paul est semblable à celle que Jésus a souffert. </w:t>
      </w:r>
    </w:p>
    <w:p>
      <w:pPr/>
      <w:r>
        <w:rPr>
          <w:lang w:val="fr_FR" w:bidi="fr_FR"/>
        </w:rPr>
      </w:r>
      <w:r>
        <w:rPr>
          <w:lang w:val="fr_FR" w:bidi="fr_FR"/>
        </w:rPr>
        <w:t>Arrêtez-vous ici et, en groupe, regardez les photos de lions. Pensez à quel point les lions pourraient être dangereux ! Mettez cet enregistrement en pause ici.</w:t>
      </w:r>
    </w:p>
    <w:p>
      <w:pPr/>
      <w:r>
        <w:rPr>
          <w:lang w:val="fr_FR" w:bidi="fr_FR"/>
        </w:rPr>
      </w:r>
      <w:r>
        <w:rPr>
          <w:lang w:val="fr_FR" w:bidi="fr_FR"/>
        </w:rPr>
        <w:t>Arrêtez-vous ici et discutez de ces questions en groupe : racontez une histoire au sujet d'un moment où vous avez fait face à un grand danger. Quels mots ou expressions utiliseriez-vous dans votre langue pour décrire le fait d'être sauvé du danger ? Mettez cet enregistrement en pause ici.</w:t>
      </w:r>
    </w:p>
    <w:p>
      <w:pPr/>
      <w:r>
        <w:rPr>
          <w:lang w:val="fr_FR" w:bidi="fr_FR"/>
        </w:rPr>
      </w:r>
      <w:r>
        <w:rPr>
          <w:lang w:val="fr_FR" w:bidi="fr_FR"/>
        </w:rPr>
        <w:t>Paul dit que Jésus amènera Paul en toute sécurité dans le royaume céleste de Jésus. Paul sait que Paul mourra bientôt, mais Paul voit Jésus emmener Paul à la maison, dans les cieux. Paul parle de cela comme d'un voyage sûr. Même si les gens tueront Paul, Paul décrit cela comme étant Jésus qui conduisait Paul en toute sécurité à la maison.</w:t>
      </w:r>
    </w:p>
    <w:p>
      <w:pPr/>
      <w:r>
        <w:rPr>
          <w:lang w:val="fr_FR" w:bidi="fr_FR"/>
        </w:rPr>
      </w:r>
      <w:r>
        <w:rPr>
          <w:lang w:val="fr_FR" w:bidi="fr_FR"/>
        </w:rPr>
        <w:t>Arrêtez-vous ici et discutez de ces questions en groupe : racontez une histoire sur le retour à la maison après un voyage dangereux. Quels mots ou expressions utiliseriez-vous dans votre langue pour décrire le fait d'arriver en toute sécurité à la maison ? Mettez cet enregistrement en pause ici.</w:t>
      </w:r>
    </w:p>
    <w:p>
      <w:pPr/>
      <w:r>
        <w:rPr>
          <w:lang w:val="fr_FR" w:bidi="fr_FR"/>
        </w:rPr>
      </w:r>
      <w:r>
        <w:rPr>
          <w:lang w:val="fr_FR" w:bidi="fr_FR"/>
        </w:rPr>
        <w:t>Dans la quatrième partie, Paul envoie des salutations de la part des croyants à Rome. Paul nomme à la fois des hommes et des femmes. Claudia et Priscilla sont des femmes. Eubulus, Pudens et Linus sont des hommes. Paul dit ensuite que « tous les frères » envoient des salutations. À cette époque-là, le mot « frères » faisait référence à la fois aux hommes et aux femmes. Cela montre que les hommes et les femmes appartenaient à l'Église primitive. Paul travaillait avec les hommes et les femmes tout au long du ministère de Paul.</w:t>
      </w:r>
    </w:p>
    <w:p>
      <w:pPr/>
      <w:r>
        <w:rPr>
          <w:lang w:val="fr_FR" w:bidi="fr_FR"/>
        </w:rPr>
      </w:r>
      <w:r>
        <w:rPr>
          <w:lang w:val="fr_FR" w:bidi="fr_FR"/>
        </w:rPr>
        <w:t>Arrêtez-vous ici et discutez de ces questions en groupe : racontez une histoire sur la façon dont les hommes et les femmes travaillent ensemble dans la communauté de votre Église. Quels mots ou expressions utiliseriez-vous dans votre langue pour montrer que les hommes et les femmes appartiennent à la famille de Dieu ? Quels mots ou expressions utiliseriez-vous pour décrire une communauté où les hommes et les femmes servent Dieu ensemble ? Mettez cet enregistrement en pause ici.</w:t>
      </w:r>
    </w:p>
    <w:p>
      <w:pPr/>
      <w:r>
        <w:rPr>
          <w:lang w:val="fr_FR" w:bidi="fr_FR"/>
        </w:rPr>
      </w:r>
      <w:r>
        <w:rPr>
          <w:lang w:val="fr_FR" w:bidi="fr_FR"/>
        </w:rPr>
        <w:t>Paul termine ensuite la lettre de Paul à Timothée avec une salutation et une bénédiction typiques. Paul demande au Seigneur Jésus d'être avec l'esprit de Timothée. En d'autres termes, Paul veut que le Seigneur Jésus soit proche de Timothée. Paul souhaite que Jésus donne à tout le monde dans l'Église sa grâce. Paul sait que Jésus est bon envers son peuple, même si nous ne méritons pas la bonté de Jésus !</w:t>
      </w:r>
    </w:p>
    <w:p>
      <w:pPr/>
      <w:r>
        <w:rPr>
          <w:lang w:val="fr_FR" w:bidi="fr_FR"/>
        </w:rPr>
      </w:r>
      <w:r>
        <w:rPr>
          <w:lang w:val="fr_FR" w:bidi="fr_FR"/>
        </w:rPr>
        <w:t>Maintenant, le groupe devrait créer un scénario, dessiner ou utiliser des objets pour visualiser le passage et l'action qu'il contient. Pendant que vous faites cela, vous voudrez peut-être utiliser des dessins, des objets ou même des personnes pour représenter Paul en prison, Timothée qui reçoit la lettre, les divers membres de l'équipe dans des lieux différents et Paul qui se tient seul lors de son procès avec le Seigneur à côté de Paul. Envisagez de montrer le contraste entre Démas qui part pour le confort du monde et Paul qui fait confiance à Dieu dans la situation difficile de Paul.</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2 Timothée 4.9–22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cinq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Démas</w:t>
      </w:r>
    </w:p>
    <w:p>
      <w:pPr>
        <w:pStyle w:val="ListBullet"/>
        <w:spacing w:line="240" w:lineRule="auto"/>
        <w:ind w:left="720"/>
      </w:pPr>
      <w:r>
        <w:rPr>
          <w:lang w:val="fr_FR" w:bidi="fr_FR"/>
        </w:rPr>
      </w:r>
      <w:r>
        <w:rPr>
          <w:lang w:val="fr_FR" w:bidi="fr_FR"/>
        </w:rPr>
        <w:t>Crescens</w:t>
      </w:r>
    </w:p>
    <w:p>
      <w:pPr>
        <w:pStyle w:val="ListBullet"/>
        <w:spacing w:line="240" w:lineRule="auto"/>
        <w:ind w:left="720"/>
      </w:pPr>
      <w:r>
        <w:rPr>
          <w:lang w:val="fr_FR" w:bidi="fr_FR"/>
        </w:rPr>
      </w:r>
      <w:r>
        <w:rPr>
          <w:lang w:val="fr_FR" w:bidi="fr_FR"/>
        </w:rPr>
        <w:t>Tite</w:t>
      </w:r>
    </w:p>
    <w:p>
      <w:pPr>
        <w:pStyle w:val="ListBullet"/>
        <w:spacing w:line="240" w:lineRule="auto"/>
        <w:ind w:left="720"/>
      </w:pPr>
      <w:r>
        <w:rPr>
          <w:lang w:val="fr_FR" w:bidi="fr_FR"/>
        </w:rPr>
      </w:r>
      <w:r>
        <w:rPr>
          <w:lang w:val="fr_FR" w:bidi="fr_FR"/>
        </w:rPr>
        <w:t>Luc</w:t>
      </w:r>
    </w:p>
    <w:p>
      <w:pPr>
        <w:pStyle w:val="ListBullet"/>
        <w:spacing w:line="240" w:lineRule="auto"/>
        <w:ind w:left="720"/>
      </w:pPr>
      <w:r>
        <w:rPr>
          <w:lang w:val="fr_FR" w:bidi="fr_FR"/>
        </w:rPr>
      </w:r>
      <w:r>
        <w:rPr>
          <w:lang w:val="fr_FR" w:bidi="fr_FR"/>
        </w:rPr>
        <w:t>Marc</w:t>
      </w:r>
    </w:p>
    <w:p>
      <w:pPr>
        <w:pStyle w:val="ListBullet"/>
        <w:spacing w:line="240" w:lineRule="auto"/>
        <w:ind w:left="720"/>
      </w:pPr>
      <w:r>
        <w:rPr>
          <w:lang w:val="fr_FR" w:bidi="fr_FR"/>
        </w:rPr>
      </w:r>
      <w:r>
        <w:rPr>
          <w:lang w:val="fr_FR" w:bidi="fr_FR"/>
        </w:rPr>
        <w:t>Tychique</w:t>
      </w:r>
    </w:p>
    <w:p>
      <w:pPr>
        <w:pStyle w:val="ListBullet"/>
        <w:spacing w:line="240" w:lineRule="auto"/>
        <w:ind w:left="720"/>
      </w:pPr>
      <w:r>
        <w:rPr>
          <w:lang w:val="fr_FR" w:bidi="fr_FR"/>
        </w:rPr>
      </w:r>
      <w:r>
        <w:rPr>
          <w:lang w:val="fr_FR" w:bidi="fr_FR"/>
        </w:rPr>
        <w:t>Carpus</w:t>
      </w:r>
    </w:p>
    <w:p>
      <w:pPr>
        <w:pStyle w:val="ListBullet"/>
        <w:spacing w:line="240" w:lineRule="auto"/>
        <w:ind w:left="720"/>
      </w:pPr>
      <w:r>
        <w:rPr>
          <w:lang w:val="fr_FR" w:bidi="fr_FR"/>
        </w:rPr>
      </w:r>
      <w:r>
        <w:rPr>
          <w:lang w:val="fr_FR" w:bidi="fr_FR"/>
        </w:rPr>
        <w:t>Alexandre le forgeron</w:t>
      </w:r>
    </w:p>
    <w:p>
      <w:pPr>
        <w:pStyle w:val="ListBullet"/>
        <w:spacing w:line="240" w:lineRule="auto"/>
        <w:ind w:left="720"/>
      </w:pPr>
      <w:r>
        <w:rPr>
          <w:lang w:val="fr_FR" w:bidi="fr_FR"/>
        </w:rPr>
      </w:r>
      <w:r>
        <w:rPr>
          <w:lang w:val="fr_FR" w:bidi="fr_FR"/>
        </w:rPr>
        <w:t>Priscilla</w:t>
      </w:r>
    </w:p>
    <w:p>
      <w:pPr>
        <w:pStyle w:val="ListBullet"/>
        <w:spacing w:line="240" w:lineRule="auto"/>
        <w:ind w:left="720"/>
      </w:pPr>
      <w:r>
        <w:rPr>
          <w:lang w:val="fr_FR" w:bidi="fr_FR"/>
        </w:rPr>
      </w:r>
      <w:r>
        <w:rPr>
          <w:lang w:val="fr_FR" w:bidi="fr_FR"/>
        </w:rPr>
        <w:t>Aquila</w:t>
      </w:r>
    </w:p>
    <w:p>
      <w:pPr>
        <w:pStyle w:val="ListBullet"/>
        <w:spacing w:line="240" w:lineRule="auto"/>
        <w:ind w:left="720"/>
      </w:pPr>
      <w:r>
        <w:rPr>
          <w:lang w:val="fr_FR" w:bidi="fr_FR"/>
        </w:rPr>
      </w:r>
      <w:r>
        <w:rPr>
          <w:lang w:val="fr_FR" w:bidi="fr_FR"/>
        </w:rPr>
        <w:t>La maisonnée d'Onésiphore</w:t>
      </w:r>
    </w:p>
    <w:p>
      <w:pPr>
        <w:pStyle w:val="ListBullet"/>
        <w:spacing w:line="240" w:lineRule="auto"/>
        <w:ind w:left="720"/>
      </w:pPr>
      <w:r>
        <w:rPr>
          <w:lang w:val="fr_FR" w:bidi="fr_FR"/>
        </w:rPr>
      </w:r>
      <w:r>
        <w:rPr>
          <w:lang w:val="fr_FR" w:bidi="fr_FR"/>
        </w:rPr>
        <w:t>Éraste</w:t>
      </w:r>
    </w:p>
    <w:p>
      <w:pPr>
        <w:pStyle w:val="ListBullet"/>
        <w:spacing w:line="240" w:lineRule="auto"/>
        <w:ind w:left="720"/>
      </w:pPr>
      <w:r>
        <w:rPr>
          <w:lang w:val="fr_FR" w:bidi="fr_FR"/>
        </w:rPr>
      </w:r>
      <w:r>
        <w:rPr>
          <w:lang w:val="fr_FR" w:bidi="fr_FR"/>
        </w:rPr>
        <w:t>Trophime</w:t>
      </w:r>
    </w:p>
    <w:p>
      <w:pPr>
        <w:pStyle w:val="ListBullet"/>
        <w:spacing w:line="240" w:lineRule="auto"/>
        <w:ind w:left="720"/>
      </w:pPr>
      <w:r>
        <w:rPr>
          <w:lang w:val="fr_FR" w:bidi="fr_FR"/>
        </w:rPr>
      </w:r>
      <w:r>
        <w:rPr>
          <w:lang w:val="fr_FR" w:bidi="fr_FR"/>
        </w:rPr>
        <w:t>Eubulus</w:t>
      </w:r>
    </w:p>
    <w:p>
      <w:pPr>
        <w:pStyle w:val="ListBullet"/>
        <w:spacing w:line="240" w:lineRule="auto"/>
        <w:ind w:left="720"/>
      </w:pPr>
      <w:r>
        <w:rPr>
          <w:lang w:val="fr_FR" w:bidi="fr_FR"/>
        </w:rPr>
      </w:r>
      <w:r>
        <w:rPr>
          <w:lang w:val="fr_FR" w:bidi="fr_FR"/>
        </w:rPr>
        <w:t>Pudens</w:t>
      </w:r>
    </w:p>
    <w:p>
      <w:pPr>
        <w:pStyle w:val="ListBullet"/>
        <w:spacing w:line="240" w:lineRule="auto"/>
        <w:ind w:left="720"/>
      </w:pPr>
      <w:r>
        <w:rPr>
          <w:lang w:val="fr_FR" w:bidi="fr_FR"/>
        </w:rPr>
      </w:r>
      <w:r>
        <w:rPr>
          <w:lang w:val="fr_FR" w:bidi="fr_FR"/>
        </w:rPr>
        <w:t>Linus</w:t>
      </w:r>
    </w:p>
    <w:p>
      <w:pPr>
        <w:pStyle w:val="ListBullet"/>
        <w:spacing w:line="240" w:lineRule="auto"/>
        <w:ind w:left="720"/>
      </w:pPr>
      <w:r>
        <w:rPr>
          <w:lang w:val="fr_FR" w:bidi="fr_FR"/>
        </w:rPr>
      </w:r>
      <w:r>
        <w:rPr>
          <w:lang w:val="fr_FR" w:bidi="fr_FR"/>
        </w:rPr>
        <w:t>Claudia</w:t>
      </w:r>
    </w:p>
    <w:p>
      <w:pPr>
        <w:pStyle w:val="ListBullet"/>
        <w:spacing w:line="240" w:lineRule="auto"/>
        <w:ind w:left="720"/>
      </w:pPr>
      <w:r>
        <w:rPr>
          <w:lang w:val="fr_FR" w:bidi="fr_FR"/>
        </w:rPr>
      </w:r>
      <w:r>
        <w:rPr>
          <w:lang w:val="fr_FR" w:bidi="fr_FR"/>
        </w:rPr>
        <w:t>Le Seigneur Jésus-Christ</w:t>
      </w:r>
    </w:p>
    <w:p>
      <w:pPr>
        <w:pStyle w:val="ListBullet"/>
        <w:spacing w:line="240" w:lineRule="auto"/>
        <w:ind w:left="720"/>
      </w:pPr>
      <w:r>
        <w:rPr>
          <w:lang w:val="fr_FR" w:bidi="fr_FR"/>
        </w:rPr>
      </w:r>
      <w:r>
        <w:rPr>
          <w:lang w:val="fr_FR" w:bidi="fr_FR"/>
        </w:rPr>
        <w:t>Et tous les croyants à Rome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écrit à Timothée : « Fais de ton mieux pour venir rapidement à moi. Démas m'a déserté parce qu'il aime ce monde présent et Démas est allé à Thessalonique. Crescens est allé en Galatie et Tite est allé en Dalmatie. Seul Luc est avec moi. Prends Marc avec toi et amène-le avec toi, parce que Marc est utile pour moi dans mon ministère. J'ai envoyé Tychique à Éphèse. Quand tu viens, apporte le manteau que j'ai laissé avec Carpus à Troas et mes rouleaux, en particulier les parchemins.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Demandez à la personne qui joue Démas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Alexandre le forgeron m'a fait beaucoup de mal. Le Seigneur paiera Alexandre pour ce qu'Alexandre a fait. Tu devrais aussi être sur tes gardes contre Alexandre, parce qu'Alexandre s'opposait fortement à notre message.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Alexandre : « Que ressentez-vous ou que pensez-vous ? » La personne pourrait répondre à des choses comme :</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Lors de ma première défense, personne n'est venu pour me soutenir, mais tout le monde m'a déserté. Que cela ne soit pas tenu contre eux. Mais le Seigneur se tenait à mes côtés et m'a donné de la force pour qu'à travers moi, Dieu puisse proclamer son message et que tous les Gentils puissent l'entendre. Et Dieu m'a délivré de la bouche du lion. Le Seigneur me sauvera de chaque attaque mauvaise et m'amènera en toute sécurité dans son royaume céleste.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Demandez à la personne qui joue le Seigneur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conclut : « Salue Priscille et Aquilas et la maisonnée d'Onésiphore. Éraste est resté à Corinthe et j'ai laissé Trophime malade à Milet. Fais de ton mieux pour arriver ici avant l'hiver. Eubulus te salue, ainsi que Pudens, Linus, Claudia et tous les frères et sœurs. Que le Seigneur soit avec ton esprit. Que la grâce soit avec vous tous.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2 Timothée 4.9–22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à Timothée de venir avant </w:t>
      </w:r>
      <w:r>
        <w:rPr>
          <w:b/>
          <w:lang w:val="fr_FR" w:bidi="fr_FR"/>
        </w:rPr>
        <w:t>l'hiver</w:t>
      </w:r>
      <w:r>
        <w:rPr>
          <w:lang w:val="fr_FR" w:bidi="fr_FR"/>
        </w:rPr>
        <w:t>. L'hiver était un moment dangereux pour voyager dans le monde antique. Le mot fait référence à la saison froide quand les tempêtes rendaient le voyage en mer impossible et le voyage sur la terre très dangereux.</w:t>
      </w:r>
    </w:p>
    <w:p>
      <w:pPr/>
      <w:r>
        <w:rPr>
          <w:lang w:val="fr_FR" w:bidi="fr_FR"/>
        </w:rPr>
      </w:r>
      <w:r>
        <w:rPr>
          <w:lang w:val="fr_FR" w:bidi="fr_FR"/>
        </w:rPr>
        <w:t>Arrêtez-vous ici et discutez en groupe du mot ou de l'expression que vous utiliserez pour l'hiver. Quels mots dans votre langue décrivent une saison où voyager devient dangereux ? Mettez cet enregistrement en pause ici.</w:t>
      </w:r>
    </w:p>
    <w:p>
      <w:pPr/>
      <w:r>
        <w:rPr>
          <w:lang w:val="fr_FR" w:bidi="fr_FR"/>
        </w:rPr>
      </w:r>
      <w:r>
        <w:rPr>
          <w:lang w:val="fr_FR" w:bidi="fr_FR"/>
        </w:rPr>
        <w:t xml:space="preserve">Les gens exercent le </w:t>
      </w:r>
      <w:r>
        <w:rPr>
          <w:b/>
          <w:lang w:val="fr_FR" w:bidi="fr_FR"/>
        </w:rPr>
        <w:t>ministère</w:t>
      </w:r>
      <w:r>
        <w:rPr>
          <w:lang w:val="fr_FR" w:bidi="fr_FR"/>
        </w:rPr>
        <w:t xml:space="preserve"> ou servent Dieu en disant aux gens la bonne nouvelle au sujet de Jésus. Quand Paul parle de Marc qui aide avec ce service, Paul veut dire que Marc a aidé Paul à répandre la bonne nouvelle. Cela inclut l'enseignement des gens, le fait de prendre soin des croyants, le fait de commencer de nouvelles Églises et le partage du message de Dieu. Marc n'aidera pas seulement Paul avec les tâches quotidiennes. Paul utilise ce même mot dans toutes les lettres de Paul quand Paul parle de l'œuvre complète qui consiste à servir le peuple de Dieu et à partager le message de Dieu.</w:t>
      </w:r>
    </w:p>
    <w:p>
      <w:pPr/>
      <w:r>
        <w:rPr>
          <w:lang w:val="fr_FR" w:bidi="fr_FR"/>
        </w:rPr>
      </w:r>
      <w:r>
        <w:rPr>
          <w:lang w:val="fr_FR" w:bidi="fr_FR"/>
        </w:rPr>
        <w:t>Arrêtez-vous ici et discutez en groupe de la façon dont vous parlerez du ministère, ou du service rendu à Dieu. Mettez cet enregistrement en pause ici.</w:t>
      </w:r>
    </w:p>
    <w:p>
      <w:pPr/>
      <w:r>
        <w:rPr>
          <w:lang w:val="fr_FR" w:bidi="fr_FR"/>
        </w:rPr>
      </w:r>
      <w:r>
        <w:rPr>
          <w:lang w:val="fr_FR" w:bidi="fr_FR"/>
        </w:rPr>
        <w:t xml:space="preserve">Paul demande à Timothée d'apporter le </w:t>
      </w:r>
      <w:r>
        <w:rPr>
          <w:b/>
          <w:lang w:val="fr_FR" w:bidi="fr_FR"/>
        </w:rPr>
        <w:t>manteau</w:t>
      </w:r>
      <w:r>
        <w:rPr>
          <w:lang w:val="fr_FR" w:bidi="fr_FR"/>
        </w:rPr>
        <w:t xml:space="preserve"> de Paul. Un manteau était un manteau lourd fait de poils de chèvre, de peau ou de laine épaisse. Les gens l'utilisaient pour rester au chaud par le temps froid. La plupart des gens ne possédaient qu'un seul manteau parce qu'un manteau coûtait beaucoup d'argent. Les voyageurs comme Paul avaient besoin d'un manteau pour rester au chaud et pour l'utiliser comme couverture pendant qu'ils dormaient.</w:t>
      </w:r>
    </w:p>
    <w:p>
      <w:pPr/>
      <w:r>
        <w:rPr>
          <w:lang w:val="fr_FR" w:bidi="fr_FR"/>
        </w:rPr>
      </w:r>
      <w:r>
        <w:rPr>
          <w:lang w:val="fr_FR" w:bidi="fr_FR"/>
        </w:rPr>
        <w:t>Arrêtez-vous ici et regardez de nouveau la photo d'un manteau si nécessaire. Mettez cet enregistrement en pause ici.</w:t>
      </w:r>
    </w:p>
    <w:p>
      <w:pPr/>
      <w:r>
        <w:rPr>
          <w:lang w:val="fr_FR" w:bidi="fr_FR"/>
        </w:rPr>
      </w:r>
      <w:r>
        <w:rPr>
          <w:lang w:val="fr_FR" w:bidi="fr_FR"/>
        </w:rPr>
        <w:t>Arrêtez-vous ici et discutez en groupe du mot ou de l'expression que vous utiliserez pour manteau. Cherchez manteau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Les </w:t>
      </w:r>
      <w:r>
        <w:rPr>
          <w:b/>
          <w:lang w:val="fr_FR" w:bidi="fr_FR"/>
        </w:rPr>
        <w:t>rouleaux</w:t>
      </w:r>
      <w:r>
        <w:rPr>
          <w:lang w:val="fr_FR" w:bidi="fr_FR"/>
        </w:rPr>
        <w:t xml:space="preserve"> et les </w:t>
      </w:r>
      <w:r>
        <w:rPr>
          <w:b/>
          <w:lang w:val="fr_FR" w:bidi="fr_FR"/>
        </w:rPr>
        <w:t>parchemins</w:t>
      </w:r>
      <w:r>
        <w:rPr>
          <w:lang w:val="fr_FR" w:bidi="fr_FR"/>
        </w:rPr>
        <w:t xml:space="preserve"> étaient différents types de matériaux écrits. Les gens faisaient des rouleaux en roulant du matériau végétal de papyrus. Les ouvriers faisaient des parchemins à partir de peaux d'animaux et pouvaient les rouler ou les plier pour leur donner la forme d'un livre.</w:t>
      </w:r>
    </w:p>
    <w:p>
      <w:pPr/>
      <w:r>
        <w:rPr>
          <w:lang w:val="fr_FR" w:bidi="fr_FR"/>
        </w:rPr>
      </w:r>
      <w:r>
        <w:rPr>
          <w:lang w:val="fr_FR" w:bidi="fr_FR"/>
        </w:rPr>
        <w:t>Arrêtez-vous ici et regardez de nouveau les photos des rouleaux et du parchemin si nécessaire. Mettez cet enregistrement en pause ici.</w:t>
      </w:r>
    </w:p>
    <w:p>
      <w:pPr/>
      <w:r>
        <w:rPr>
          <w:lang w:val="fr_FR" w:bidi="fr_FR"/>
        </w:rPr>
      </w:r>
      <w:r>
        <w:rPr>
          <w:lang w:val="fr_FR" w:bidi="fr_FR"/>
        </w:rPr>
        <w:t>Arrêtez-vous ici et discutez en groupe des mots ou des expressions que vous utiliserez pour rouleaux et parchemin. Mettez cet enregistrement en pause ici.</w:t>
      </w:r>
    </w:p>
    <w:p>
      <w:pPr/>
      <w:r>
        <w:rPr>
          <w:lang w:val="fr_FR" w:bidi="fr_FR"/>
        </w:rPr>
      </w:r>
      <w:r>
        <w:rPr>
          <w:lang w:val="fr_FR" w:bidi="fr_FR"/>
        </w:rPr>
        <w:t xml:space="preserve">Paul fait référence à Alexandre le </w:t>
      </w:r>
      <w:r>
        <w:rPr>
          <w:b/>
          <w:lang w:val="fr_FR" w:bidi="fr_FR"/>
        </w:rPr>
        <w:t>forgeron</w:t>
      </w:r>
      <w:r>
        <w:rPr>
          <w:lang w:val="fr_FR" w:bidi="fr_FR"/>
        </w:rPr>
        <w:t>, mais le rapport historique ne spécifie pas le type de forgeron qu'Alexandre pratiquait. Alexandre aurait pu travailler avec le bronze, le cuivre ou d'autres métaux communs pendant la période romaine.</w:t>
      </w:r>
    </w:p>
    <w:p>
      <w:pPr/>
      <w:r>
        <w:rPr>
          <w:lang w:val="fr_FR" w:bidi="fr_FR"/>
        </w:rPr>
      </w:r>
      <w:r>
        <w:rPr>
          <w:lang w:val="fr_FR" w:bidi="fr_FR"/>
        </w:rPr>
        <w:t>Arrêtez-vous ici et discutez en groupe du mot ou de l'expression que vous utiliserez pour décrire le type de travail qu'Alexandre a fait. Mettez cet enregistrement en pause ici.</w:t>
      </w:r>
    </w:p>
    <w:p>
      <w:pPr/>
      <w:r>
        <w:rPr>
          <w:lang w:val="fr_FR" w:bidi="fr_FR"/>
        </w:rPr>
      </w:r>
      <w:r>
        <w:rPr>
          <w:lang w:val="fr_FR" w:bidi="fr_FR"/>
        </w:rPr>
        <w:t xml:space="preserve">Paul écrit au sujet du Seigneur qui se tient avec Paul. Le mot </w:t>
      </w:r>
      <w:r>
        <w:rPr>
          <w:b/>
          <w:lang w:val="fr_FR" w:bidi="fr_FR"/>
        </w:rPr>
        <w:t>Seigneur</w:t>
      </w:r>
      <w:r>
        <w:rPr>
          <w:lang w:val="fr_FR" w:bidi="fr_FR"/>
        </w:rPr>
        <w:t xml:space="preserve"> ici signifie Jésus-Christ. Pour plus d'informations sur le mot Seigneur, consultez le glossaire principal. Utilisez le même mot pour Seigneur que dans les passages précédents.</w:t>
      </w:r>
    </w:p>
    <w:p>
      <w:pPr/>
      <w:r>
        <w:rPr>
          <w:lang w:val="fr_FR" w:bidi="fr_FR"/>
        </w:rPr>
      </w:r>
      <w:r>
        <w:rPr>
          <w:lang w:val="fr_FR" w:bidi="fr_FR"/>
        </w:rPr>
        <w:t xml:space="preserve">Paul avait la première </w:t>
      </w:r>
      <w:r>
        <w:rPr>
          <w:b/>
          <w:lang w:val="fr_FR" w:bidi="fr_FR"/>
        </w:rPr>
        <w:t>défense</w:t>
      </w:r>
      <w:r>
        <w:rPr>
          <w:lang w:val="fr_FR" w:bidi="fr_FR"/>
        </w:rPr>
        <w:t xml:space="preserve"> de Paul. Ce mot fait référence au fait de se défendre formellement devant le tribunal contre les accusations. La défense était un terme juridique technique pour la première audience pour décider s'il y avait assez de preuves pour un procès.</w:t>
      </w:r>
    </w:p>
    <w:p>
      <w:pPr/>
      <w:r>
        <w:rPr>
          <w:lang w:val="fr_FR" w:bidi="fr_FR"/>
        </w:rPr>
      </w:r>
      <w:r>
        <w:rPr>
          <w:lang w:val="fr_FR" w:bidi="fr_FR"/>
        </w:rPr>
        <w:t>Arrêtez-vous ici et discutez en groupe du mot ou de l'expression que vous utiliserez pour défense. Quels mots dans votre langue décrivent le fait de vous défendre contre les accusations devant le tribunal ? Mettez cet enregistrement en pause ici.</w:t>
      </w:r>
    </w:p>
    <w:p>
      <w:pPr/>
      <w:r>
        <w:rPr>
          <w:lang w:val="fr_FR" w:bidi="fr_FR"/>
        </w:rPr>
      </w:r>
      <w:r>
        <w:rPr>
          <w:lang w:val="fr_FR" w:bidi="fr_FR"/>
        </w:rPr>
        <w:t xml:space="preserve">Le mot </w:t>
      </w:r>
      <w:r>
        <w:rPr>
          <w:b/>
          <w:lang w:val="fr_FR" w:bidi="fr_FR"/>
        </w:rPr>
        <w:t>Gentils</w:t>
      </w:r>
      <w:r>
        <w:rPr>
          <w:lang w:val="fr_FR" w:bidi="fr_FR"/>
        </w:rPr>
        <w:t xml:space="preserve"> signifie toutes les personnes qui ne sont pas juives. Paul avait une mission spéciale de parler de Jésus aux Gentils. Rome était une ville importante pour atteindre les Gentils.</w:t>
      </w:r>
    </w:p>
    <w:p>
      <w:pPr/>
      <w:r>
        <w:rPr>
          <w:lang w:val="fr_FR" w:bidi="fr_FR"/>
        </w:rPr>
      </w:r>
      <w:r>
        <w:rPr>
          <w:lang w:val="fr_FR" w:bidi="fr_FR"/>
        </w:rPr>
        <w:t>Arrêtez-vous ici et discutez en groupe du mot ou de l'expression que vous utiliserez pour Gentils. Quels mots dans votre langue décrivent toutes les personnes à l'extérieur de votre propre groupe culturel ? Comment parlez-vous de personnes de chaque nation et de chaque culture ensemble comme un seul groupe ? Pour plus d'informations sur les Gentils, référez-vous au glossaire principal. Utilisez le même mot pour Gentils que dans les livres précédents de la Bible. Mettez cet enregistrement en pause ici.</w:t>
      </w:r>
    </w:p>
    <w:p>
      <w:pPr/>
      <w:r>
        <w:rPr>
          <w:lang w:val="fr_FR" w:bidi="fr_FR"/>
        </w:rPr>
      </w:r>
      <w:r>
        <w:rPr>
          <w:lang w:val="fr_FR" w:bidi="fr_FR"/>
        </w:rPr>
        <w:t xml:space="preserve">Paul dit que le Seigneur sauvera Paul de l'attaque </w:t>
      </w:r>
      <w:r>
        <w:rPr>
          <w:b/>
          <w:lang w:val="fr_FR" w:bidi="fr_FR"/>
        </w:rPr>
        <w:t>mauvaise</w:t>
      </w:r>
      <w:r>
        <w:rPr>
          <w:lang w:val="fr_FR" w:bidi="fr_FR"/>
        </w:rPr>
        <w:t>, c'est-à-dire des actions mauvaises. Utilisez le même mot pour mal que dans les passages précédents et référez-vous au Glossaire principal pour plus d'informations au sujet du mal.</w:t>
      </w:r>
    </w:p>
    <w:p>
      <w:pPr/>
      <w:r>
        <w:rPr>
          <w:lang w:val="fr_FR" w:bidi="fr_FR"/>
        </w:rPr>
      </w:r>
      <w:r>
        <w:rPr>
          <w:lang w:val="fr_FR" w:bidi="fr_FR"/>
        </w:rPr>
        <w:t xml:space="preserve">Le Seigneur amènera Paul en toute sécurité dans le </w:t>
      </w:r>
      <w:r>
        <w:rPr>
          <w:b/>
          <w:lang w:val="fr_FR" w:bidi="fr_FR"/>
        </w:rPr>
        <w:t>royaume céleste</w:t>
      </w:r>
      <w:r>
        <w:rPr>
          <w:lang w:val="fr_FR" w:bidi="fr_FR"/>
        </w:rPr>
        <w:t xml:space="preserve"> de Dieu. Le royaume céleste fait référence au règne éternel de Dieu et au lieu où les croyants vivront avec Dieu après la mort. Pour plus d'informations sur le royaume et les cieux, référez-vous au Glossaire principal. Utilisez le même mot ou la même expression pour royaume que dans les passages précédents. Si vous utilisez le terme pour cieux, c'est-à-dire le lieu où vit Dieu, utilisez le même terme pour cieux que précédemment.</w:t>
      </w:r>
    </w:p>
    <w:p>
      <w:pPr/>
      <w:r>
        <w:rPr>
          <w:lang w:val="fr_FR" w:bidi="fr_FR"/>
        </w:rPr>
      </w:r>
      <w:r>
        <w:rPr>
          <w:b/>
          <w:lang w:val="fr_FR" w:bidi="fr_FR"/>
        </w:rPr>
        <w:t>Amen</w:t>
      </w:r>
      <w:r>
        <w:rPr>
          <w:lang w:val="fr_FR" w:bidi="fr_FR"/>
        </w:rPr>
        <w:t xml:space="preserve"> est un mot qui signifie « cela est vrai ». Les gens disent Amen pour montrer qu'ils sont d'accord avec ce qui a été dit. Paul utilise Amen à la fin de la prière de Paul à Dieu. Pour plus d'informations sur le mot Amen, référez-vous au Glossaire principal. Utilisez le même mot pour Amen que dans les passages précédents.</w:t>
      </w:r>
    </w:p>
    <w:p>
      <w:pPr/>
      <w:r>
        <w:rPr>
          <w:lang w:val="fr_FR" w:bidi="fr_FR"/>
        </w:rPr>
      </w:r>
      <w:r>
        <w:rPr>
          <w:lang w:val="fr_FR" w:bidi="fr_FR"/>
        </w:rPr>
        <w:t>Arrêtez-vous ici et discutez en groupe du mot ou de l'expression que vous utiliserez pour Amen. Pour plus d'informations sur le mot Amen, référez-vous au Glossaire principal. Utilisez le même mot ou la même expression pour Amen que dans les autres livres de la Bible. Mettez cet enregistrement en pause ici.</w:t>
      </w:r>
    </w:p>
    <w:p>
      <w:pPr/>
      <w:r>
        <w:rPr>
          <w:lang w:val="fr_FR" w:bidi="fr_FR"/>
        </w:rPr>
      </w:r>
      <w:r>
        <w:rPr>
          <w:lang w:val="fr_FR" w:bidi="fr_FR"/>
        </w:rPr>
        <w:t>Tout d'abord, Paul demande au Seigneur d'être avec l'</w:t>
      </w:r>
      <w:r>
        <w:rPr>
          <w:b/>
          <w:lang w:val="fr_FR" w:bidi="fr_FR"/>
        </w:rPr>
        <w:t>esprit</w:t>
      </w:r>
      <w:r>
        <w:rPr>
          <w:lang w:val="fr_FR" w:bidi="fr_FR"/>
        </w:rPr>
        <w:t xml:space="preserve"> de Timothée. Esprit fait référence à la partie intérieure et spirituelle d'une personne qui peut se rapporter à Dieu. Pour plus d'informations sur le mot esprit, référez-vous au Glossaire principal. Utilisez le même mot ou la même expression pour esprit que vous avez utilisé dans les passages précédents. </w:t>
      </w:r>
    </w:p>
    <w:p>
      <w:pPr/>
      <w:r>
        <w:rPr>
          <w:lang w:val="fr_FR" w:bidi="fr_FR"/>
        </w:rPr>
      </w:r>
      <w:r>
        <w:rPr>
          <w:lang w:val="fr_FR" w:bidi="fr_FR"/>
        </w:rPr>
        <w:t xml:space="preserve">Une </w:t>
      </w:r>
      <w:r>
        <w:rPr>
          <w:b/>
          <w:lang w:val="fr_FR" w:bidi="fr_FR"/>
        </w:rPr>
        <w:t>maisonnée</w:t>
      </w:r>
      <w:r>
        <w:rPr>
          <w:lang w:val="fr_FR" w:bidi="fr_FR"/>
        </w:rPr>
        <w:t xml:space="preserve"> signifie toutes les personnes qui vivent dans une seule maison. Cela inclut les membres de la famille. Un ménage peut aussi inclure les serviteurs et les ouvriers. Paul envoie des salutations à la maisonnée d'Onésiphore. Pour plus d'informations sur le mot maisonnée, référez-vous au Glossaire principal. Utilisez le même mot pour maisonnée que dans les passages précédents.</w:t>
      </w:r>
    </w:p>
    <w:p>
      <w:pPr/>
      <w:r>
        <w:rPr>
          <w:lang w:val="fr_FR" w:bidi="fr_FR"/>
        </w:rPr>
      </w:r>
      <w:r>
        <w:rPr>
          <w:b/>
          <w:lang w:val="fr_FR" w:bidi="fr_FR"/>
        </w:rPr>
        <w:t>Frères</w:t>
      </w:r>
      <w:r>
        <w:rPr>
          <w:lang w:val="fr_FR" w:bidi="fr_FR"/>
        </w:rPr>
        <w:t xml:space="preserve"> </w:t>
      </w:r>
      <w:r>
        <w:rPr>
          <w:b/>
          <w:lang w:val="fr_FR" w:bidi="fr_FR"/>
        </w:rPr>
        <w:t>et</w:t>
      </w:r>
      <w:r>
        <w:rPr>
          <w:lang w:val="fr_FR" w:bidi="fr_FR"/>
        </w:rPr>
        <w:t xml:space="preserve"> </w:t>
      </w:r>
      <w:r>
        <w:rPr>
          <w:b/>
          <w:lang w:val="fr_FR" w:bidi="fr_FR"/>
        </w:rPr>
        <w:t>sœurs</w:t>
      </w:r>
      <w:r>
        <w:rPr>
          <w:lang w:val="fr_FR" w:bidi="fr_FR"/>
        </w:rPr>
        <w:t xml:space="preserve"> signifie tous les croyants dans une communauté de l'Église locale. Les chrétiens s'appellent les uns les autres frères et sœurs parce qu'ils font partie de la famille de Dieu. Paul utilise ce terme quand Paul envoie des salutations de la part de tous les chrétiens à Rome. Dans le passé, les gens disaient simplement « frères », mais ce terme incluait à la fois les hommes et les femmes.</w:t>
      </w:r>
    </w:p>
    <w:p>
      <w:pPr/>
      <w:r>
        <w:rPr>
          <w:lang w:val="fr_FR" w:bidi="fr_FR"/>
        </w:rPr>
      </w:r>
      <w:r>
        <w:rPr>
          <w:lang w:val="fr_FR" w:bidi="fr_FR"/>
        </w:rPr>
        <w:t>Arrêtez-vous ici et discutez en groupe du mot ou de l'expression que vous utiliserez pour « frères et sœurs ». Quels mots dans votre langue montrent que les gens appartiennent au même groupe ou à la même famille ? Quels termes montrent des relations étroites qui ne sont pas basées sur les relations de sang ? Traduisez cette idée de « frères », ou « frères et sœurs », de la même manière que dans les livres précédents de la Bible. Mettez cet enregistrement en pause ici.</w:t>
      </w:r>
    </w:p>
    <w:p>
      <w:pPr/>
      <w:r>
        <w:rPr>
          <w:lang w:val="fr_FR" w:bidi="fr_FR"/>
        </w:rPr>
      </w:r>
      <w:r>
        <w:rPr>
          <w:lang w:val="fr_FR" w:bidi="fr_FR"/>
        </w:rPr>
        <w:t xml:space="preserve">La </w:t>
      </w:r>
      <w:r>
        <w:rPr>
          <w:b/>
          <w:lang w:val="fr_FR" w:bidi="fr_FR"/>
        </w:rPr>
        <w:t>grâce</w:t>
      </w:r>
      <w:r>
        <w:rPr>
          <w:lang w:val="fr_FR" w:bidi="fr_FR"/>
        </w:rPr>
        <w:t xml:space="preserve"> apparaît dans la bénédiction finale de Paul. La grâce fait référence à la bonté et à la faveur imméritées de Dieu envers les gens. Pour plus d'informations sur la grâce, référez-vous au Glossaire principal. Utilisez le même mot ou la même expression pour grâce que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