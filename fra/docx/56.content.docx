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 1:1–4</w:t>
      </w:r>
      <w:r>
        <w:rPr>
          <w:lang w:val="fr_FR" w:bidi="fr_FR"/>
        </w:rPr>
      </w:r>
    </w:p>
    <w:p>
      <w:pPr>
        <w:pStyle w:val="Heading3"/>
      </w:pPr>
      <w:r>
        <w:rPr>
          <w:lang w:val="fr_FR" w:bidi="fr_FR"/>
        </w:rPr>
        <w:t>Écouter et Cœur</w:t>
      </w:r>
    </w:p>
    <w:p>
      <w:pPr/>
      <w:r>
        <w:rPr>
          <w:lang w:val="fr_FR" w:bidi="fr_FR"/>
        </w:rPr>
      </w:r>
      <w:r>
        <w:rPr>
          <w:lang w:val="fr_FR" w:bidi="fr_FR"/>
        </w:rPr>
        <w:t>Dans cette étape, écoutez Tite 1 : 1–4 et mettez-le dans votre cœur.</w:t>
      </w:r>
    </w:p>
    <w:p>
      <w:pPr/>
      <w:r>
        <w:rPr>
          <w:lang w:val="fr_FR" w:bidi="fr_FR"/>
        </w:rPr>
      </w:r>
      <w:r>
        <w:rPr>
          <w:lang w:val="fr_FR" w:bidi="fr_FR"/>
        </w:rPr>
        <w:t>Écoutez trois fois la version audio de Tite 1 : 1–4, dans trois traductions différentes si possible.</w:t>
      </w:r>
    </w:p>
    <w:p>
      <w:pPr/>
      <w:r>
        <w:rPr>
          <w:lang w:val="fr_FR" w:bidi="fr_FR"/>
        </w:rPr>
      </w:r>
      <w:r>
        <w:rPr>
          <w:lang w:val="fr_FR" w:bidi="fr_FR"/>
        </w:rPr>
        <w:t>Arrêtez cet enregistrement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ne vous plaît pas ou que vous ne comprenez pas dans ce passage ? Arrêtez cet enregistrement ici.</w:t>
      </w:r>
    </w:p>
    <w:p>
      <w:pPr>
        <w:pStyle w:val="ListBullet"/>
        <w:spacing w:line="240" w:lineRule="auto"/>
        <w:ind w:left="720"/>
      </w:pPr>
      <w:r>
        <w:rPr>
          <w:lang w:val="fr_FR" w:bidi="fr_FR"/>
        </w:rPr>
      </w:r>
      <w:r>
        <w:rPr>
          <w:lang w:val="fr_FR" w:bidi="fr_FR"/>
        </w:rPr>
        <w:t>Que nous dit ce passage sur Dieu ou sur Jésus ? Arrêtez cet enregistrement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Est-ce que vous connaissez quelqu'un qui a besoin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à nouveau un enregistrement de Tite 1:1–4 dans la traduction la plus facile à comprendre.</w:t>
      </w:r>
    </w:p>
    <w:p>
      <w:pPr/>
      <w:r>
        <w:rPr>
          <w:lang w:val="fr_FR" w:bidi="fr_FR"/>
        </w:rPr>
      </w:r>
      <w:r>
        <w:rPr>
          <w:lang w:val="fr_FR" w:bidi="fr_FR"/>
        </w:rPr>
        <w:t>Ce passage est l'introduction d'une lettre que Paul a écrite à Tite. Paul était l'un des dirigeants de l'Église chrétienne primitive. À un moment donné, Paul et Tite ont travaillé ensemble pour fonder de nouvelles Églises en Crète, en mer Méditerranée, près de la Grèce. Maintenant, Paul a quitté la Crète et a demandé à Tite de diriger les Églises de Crète et de s'en occuper. Paul écrit une lettre à Tite pour lui rappeler ce qu'il faut enseigner aux nouveaux croyants en Crète. Dans ce passage, Paul se décrit d'abord lui-même et son ministère, puis il salue Tite. Ce passage est l'introduction de la lettre de Paul à Tite.</w:t>
      </w:r>
    </w:p>
    <w:p>
      <w:pPr/>
      <w:r>
        <w:rPr>
          <w:lang w:val="fr_FR" w:bidi="fr_FR"/>
        </w:rPr>
      </w:r>
      <w:r>
        <w:rPr>
          <w:lang w:val="fr_FR" w:bidi="fr_FR"/>
        </w:rPr>
        <w:t>Arrêtez-vous ici et regardez en groupe la carte de l'île de Crète. Arrêtez cet enregistrement ici.</w:t>
      </w:r>
    </w:p>
    <w:p>
      <w:pPr/>
      <w:r>
        <w:rPr>
          <w:lang w:val="fr_FR" w:bidi="fr_FR"/>
        </w:rPr>
      </w:r>
      <w:r>
        <w:rPr>
          <w:lang w:val="fr_FR" w:bidi="fr_FR"/>
        </w:rPr>
        <w:t>Dans cette lettre, Paul a probablement dicté son message, quelqu'un d'autre l'a écrit, puis une autre personne l'a remis à Tite en Crète. Tite et d'autres personnes l'ont probablement lu à haute voix quand ils l'ont reçue. À l'époque de Paul, c'était une façon courante d'envoyer et de recevoir des lettres.</w:t>
      </w:r>
    </w:p>
    <w:p>
      <w:pPr/>
      <w:r>
        <w:rPr>
          <w:lang w:val="fr_FR" w:bidi="fr_FR"/>
        </w:rPr>
      </w:r>
      <w:r>
        <w:rPr>
          <w:lang w:val="fr_FR" w:bidi="fr_FR"/>
        </w:rPr>
        <w:t>Les salutations de Paul à Tite sont semblables aux autres salutations de Paul dans ses lettres à ses collègues. Dans cette lettre, Paul ne dit pas seulement qu'il l'a écrite, mais il parle aussi de ce qu'il fait en tant que serviteur de Dieu et d'apôtre. Paul décrit le but de Dieu pour lui et l'autorité que Dieu lui a donnée. À cause des problèmes de l'Église en Crète, Paul voulait probablement montrer qu'il a l'autorité d'enseigner à Tite comment diriger les Églises en Crète.</w:t>
      </w:r>
    </w:p>
    <w:p>
      <w:pPr/>
      <w:r>
        <w:rPr>
          <w:lang w:val="fr_FR" w:bidi="fr_FR"/>
        </w:rPr>
      </w:r>
      <w:r>
        <w:rPr>
          <w:lang w:val="fr_FR" w:bidi="fr_FR"/>
        </w:rPr>
        <w:t>Paul dit qu'il est « esclave de Dieu » et « apôtre de Jésus-Christ ». Premièrement, Paul s'appelle lui-même « esclave de Dieu », ce qui signifie qu'il appartient à Dieu et le sert. Dans d'autres lettres, Paul dit qu'il est « esclave de Jésus-Christ ». D'autres personnages importants de l'Ancien Testament se disaient « esclaves de Dieu », comme Moïse, Daniel, David et Abraham. Il est important ici que Paul montre qu'il est esclave ou serviteur de Dieu de la même manière que les autres hommes avant Jésus ont vécu, ont servi et appartenaient complètement à Dieu comme un esclave appartenait à son maître. Pour Paul, c'était un honneur de servir Dieu comme les autres hommes de l'Ancien Testament. Le même Dieu de l'Ancien Testament est celui qui donne maintenant à Paul un message à partager avec Tite et les Églises de Crète.</w:t>
      </w:r>
    </w:p>
    <w:p>
      <w:pPr/>
      <w:r>
        <w:rPr>
          <w:lang w:val="fr_FR" w:bidi="fr_FR"/>
        </w:rPr>
      </w:r>
      <w:r>
        <w:rPr>
          <w:lang w:val="fr_FR" w:bidi="fr_FR"/>
        </w:rPr>
        <w:t>Paul dit ensuite qu'il est un apôtre de Jésus-Christ. Un apôtre est un représentant de Dieu qui a l'autorité de donner des messages et de prendre des décisions à propos de choses spirituelles. Dans la langue d'origine, Christ signifie Messie, ou le sauveur et le roi que Dieu a nommé pour une tâche spéciale. Jésus-Christ est le titre de Jésus, celui que Dieu a nommé comme Sauveur et roi de la terre. Maintenant, Jésus a envoyé Paul avec le travail spécifique de partager son message et son enseignement. Le travail de Paul en tant qu'apôtre est de « promouvoir la foi » du peuple élu de Dieu, ou de ceux qui suivent Jésus. À mesure que leur foi grandit, ils comprendront de plus en plus la vérité de Jésus. Comme ils comprennent la vérité, il est naturel qu'ils vivent d'une manière qui plaît à Dieu.</w:t>
      </w:r>
    </w:p>
    <w:p>
      <w:pPr/>
      <w:r>
        <w:rPr>
          <w:lang w:val="fr_FR" w:bidi="fr_FR"/>
        </w:rPr>
      </w:r>
      <w:r>
        <w:rPr>
          <w:lang w:val="fr_FR" w:bidi="fr_FR"/>
        </w:rPr>
        <w:t>Le but de Paul en tant qu'apôtre est d'aider les gens que Dieu avait choisis pour le suivre à plus de confiance en Jésus et à bien le suivre. Paul veut probablement renforcer la foi des gens qui croient déjà en Dieu parce que la majeure partie de la lettre à Tite parle de prendre soin des gens qui croient déjà en Jésus.</w:t>
      </w:r>
    </w:p>
    <w:p>
      <w:pPr/>
      <w:r>
        <w:rPr>
          <w:lang w:val="fr_FR" w:bidi="fr_FR"/>
        </w:rPr>
      </w:r>
      <w:r>
        <w:rPr>
          <w:lang w:val="fr_FR" w:bidi="fr_FR"/>
        </w:rPr>
        <w:t>Quand Paul aide les gens à renforcer leur foi, ou leur confiance en Jésus, ils acquerront aussi plus de connaissance de la vérité. Cette vérité, c'est les enseignements sur Jésus et les enseignements que Jésus a donnés aux gens. À mesure que les gens en savent plus sur Jésus, ils vont naturellement vivre d'une manière qui plaît, honore et respecte Dieu. En d'autres termes, ils vivront une vie pieuse.</w:t>
      </w:r>
    </w:p>
    <w:p>
      <w:pPr/>
      <w:r>
        <w:rPr>
          <w:lang w:val="fr_FR" w:bidi="fr_FR"/>
        </w:rPr>
      </w:r>
      <w:r>
        <w:rPr>
          <w:lang w:val="fr_FR" w:bidi="fr_FR"/>
        </w:rPr>
        <w:t>La principale raison pour laquelle Paul travaille en tant qu'apôtre de Jésus-Christ, c'est parce qu'il a l'espérance de la vie éternelle . Le peuple élu de Dieu peut s'attendre avec confiance à vivre pour toujours avec Dieu. Dieu a promis de donner la vie éternelle aux gens qu'il a choisis avant de créer le monde. Et Dieu ne ment jamais. Les gens savaient que les faux dieux de la Crète mentaient tout le temps. Par conséquent, les gens de la culture crétoise mentaient aussi beaucoup de choses. Paul montre que son Dieu est différent des dieux crétois. Dieu ne ment jamais.</w:t>
      </w:r>
    </w:p>
    <w:p>
      <w:pPr/>
      <w:r>
        <w:rPr>
          <w:lang w:val="fr_FR" w:bidi="fr_FR"/>
        </w:rPr>
      </w:r>
      <w:r>
        <w:rPr>
          <w:lang w:val="fr_FR" w:bidi="fr_FR"/>
        </w:rPr>
        <w:t>Arrêtez-vous ici et discutez en groupe : quelles sont les principales différences entre la façon dont notre Dieu agit et la façon dont les dieux locaux de votre culture agissent ? Comment décrivez-vous ces différences dans votre communauté ? Arrêtez cet enregistrement ici.</w:t>
      </w:r>
    </w:p>
    <w:p>
      <w:pPr/>
      <w:r>
        <w:rPr>
          <w:lang w:val="fr_FR" w:bidi="fr_FR"/>
        </w:rPr>
      </w:r>
      <w:r>
        <w:rPr>
          <w:lang w:val="fr_FR" w:bidi="fr_FR"/>
        </w:rPr>
        <w:t>Dieu montre qu'il ne ment jamais, parce qu'il a réalisé ses promesses. Dieu est maintenant prêt à montrer à tout le monde cette bonne nouvelle, ou message, sur la vie éternelle Maintenant est le temps où le peuple de Dieu peut voir et comprendre ce message sur la façon dont nous pouvons nous attendre avec confiance à avoir la vie éternelle avec Dieu quand nous suivons Jésus. Dieu a commandé à Paul de prêcher ce message pour que tout le monde puisse l'entendre clairement. Dieu a confié ce message spécial à Paul.</w:t>
      </w:r>
    </w:p>
    <w:p>
      <w:pPr/>
      <w:r>
        <w:rPr>
          <w:lang w:val="fr_FR" w:bidi="fr_FR"/>
        </w:rPr>
      </w:r>
      <w:r>
        <w:rPr>
          <w:lang w:val="fr_FR" w:bidi="fr_FR"/>
        </w:rPr>
        <w:t>Arrêtez ici et discutez en groupe : Racontez une histoire sur une époque où vous ou quelqu'un de votre communauté avez fait confiance à quelqu'un d'autre pour lui donner un message. Comment cette personne a-t-elle donné son autorité au messager ? Comment le messager a-t-il montré qu'il avait l'autorité ? Arrêtez cet enregistrement ici.</w:t>
      </w:r>
    </w:p>
    <w:p>
      <w:pPr/>
      <w:r>
        <w:rPr>
          <w:lang w:val="fr_FR" w:bidi="fr_FR"/>
        </w:rPr>
      </w:r>
      <w:r>
        <w:rPr>
          <w:lang w:val="fr_FR" w:bidi="fr_FR"/>
        </w:rPr>
        <w:t>Dieu a confié cette prédication à Paul, c'est-à-dire que Dieu a donné à Paul cette œuvre à faire. Dieu a commandé à Paul de dire ces choses à propos de Jésus, et cela donne autorité à la lettre de Paul. Paul dit : « Dieu notre Sauveur me l'a commandé », ce qui montre que Dieu lui-même est celui qui sauve les gens. Le salut est une idée importante dans toute la lettre de Paul à Tite.</w:t>
      </w:r>
    </w:p>
    <w:p>
      <w:pPr/>
      <w:r>
        <w:rPr>
          <w:lang w:val="fr_FR" w:bidi="fr_FR"/>
        </w:rPr>
      </w:r>
      <w:r>
        <w:rPr>
          <w:lang w:val="fr_FR" w:bidi="fr_FR"/>
        </w:rPr>
        <w:t>Dans la deuxième partie de ce passage, Paul dit qu'il envoie cette lettre à Tite. Paul appelle Tite « mon vrai fils dans notre foi commune ». Un « vrai enfant » signifie un enfant légitime. Dans ce contexte, cela peut signifier que Paul a aidé Tite à faire confiance à Jésus. Tite est comme un fils pour Paul parce que Paul l'aimait de la même façon que Paul aimerait un fils physique. Il n'y a pas de lien de sang entre Paul et Tite ; cependant, à l'époque de Paul, il était courant pour les enseignants d'appeler leurs disciples « enfants ». Paul dit que Tite est son vrai fils dans leur foi commune parce qu'ils partagent la même foi en Jésus, avec d'autres croyants en Jésus. Paul a des choses importantes à partager avec Tite, l'homme qu'il aime comme un fils Paul s'attend à ce que Tite écoute Paul comme un fils écoute son père.</w:t>
      </w:r>
    </w:p>
    <w:p>
      <w:pPr/>
      <w:r>
        <w:rPr>
          <w:lang w:val="fr_FR" w:bidi="fr_FR"/>
        </w:rPr>
      </w:r>
      <w:r>
        <w:rPr>
          <w:lang w:val="fr_FR" w:bidi="fr_FR"/>
        </w:rPr>
        <w:t>Dans la dernière partie de ce passage, Paul salue Tite. Ces salutations sont très similaires aux salutations que Paul donne au début de ses deux lettres à Timothée. Paul prie pour que Dieu, qui est comme un Père pour tous les croyants, donne la grâce et la paix à Tite. Paul veut que Tite ait la grâce, ou la plénitude de l'amour de Dieu même si nous ne la méritons pas. Paul veut aussi que Tite ait la paix, ou l'unité avec Dieu et avec les autres.</w:t>
      </w:r>
    </w:p>
    <w:p>
      <w:pPr/>
      <w:r>
        <w:rPr>
          <w:lang w:val="fr_FR" w:bidi="fr_FR"/>
        </w:rPr>
      </w:r>
      <w:r>
        <w:rPr>
          <w:lang w:val="fr_FR" w:bidi="fr_FR"/>
        </w:rPr>
        <w:t>Arrêtez-vous ici et discutez de cette question en groupe : quelles sont les salutations communes dans votre langue ? Quels genres de mots ou de bénédictions vous donnez-vous les uns aux autres quand vous vous saluez ? Arrêtez cet enregistrement ici.</w:t>
      </w:r>
    </w:p>
    <w:p>
      <w:pPr/>
      <w:r>
        <w:rPr>
          <w:lang w:val="fr_FR" w:bidi="fr_FR"/>
        </w:rPr>
      </w:r>
      <w:r>
        <w:rPr>
          <w:lang w:val="fr_FR" w:bidi="fr_FR"/>
        </w:rPr>
        <w:t>Paul prie aussi pour que le Christ Jésus donne la grâce et la paix à Tite. Il est important que Paul dise que le Christ Jésus est « notre Sauveur » aussi parce que Dieu est le Sauveur dans l'Ancien Testament. Plus tôt dans cette introduction, Paul a appelé Dieu notre Sauveur. Maintenant, Paul montre que Jésus est le Sauveur que Dieu a promis à son peuple. Tout au long de la lettre à Tite, Paul continuera de montrer à quel point il est important que Jésus soit le Christ, notre Sauveur.</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de nouveau un enregistrement de Tite 1:1–4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3 parties.</w:t>
      </w:r>
    </w:p>
    <w:p>
      <w:pPr/>
      <w:r>
        <w:rPr>
          <w:lang w:val="fr_FR" w:bidi="fr_FR"/>
        </w:rPr>
      </w:r>
      <w:r>
        <w:rPr>
          <w:b/>
          <w:lang w:val="fr_FR" w:bidi="fr_FR"/>
        </w:rPr>
        <w:t>Dans la première partie :</w:t>
      </w:r>
      <w:r>
        <w:rPr>
          <w:lang w:val="fr_FR" w:bidi="fr_FR"/>
        </w:rPr>
        <w:t xml:space="preserve"> Paul se décrit lui-même et ce qu'il fait.</w:t>
      </w:r>
    </w:p>
    <w:p>
      <w:pPr/>
      <w:r>
        <w:rPr>
          <w:lang w:val="fr_FR" w:bidi="fr_FR"/>
        </w:rPr>
      </w:r>
      <w:r>
        <w:rPr>
          <w:b/>
          <w:lang w:val="fr_FR" w:bidi="fr_FR"/>
        </w:rPr>
        <w:t>Dans la deuxième partie :</w:t>
      </w:r>
      <w:r>
        <w:rPr>
          <w:lang w:val="fr_FR" w:bidi="fr_FR"/>
        </w:rPr>
        <w:t xml:space="preserve"> Paul décrit la fondation de son œuvre.</w:t>
      </w:r>
    </w:p>
    <w:p>
      <w:pPr/>
      <w:r>
        <w:rPr>
          <w:lang w:val="fr_FR" w:bidi="fr_FR"/>
        </w:rPr>
      </w:r>
      <w:r>
        <w:rPr>
          <w:b/>
          <w:lang w:val="fr_FR" w:bidi="fr_FR"/>
        </w:rPr>
        <w:t>Dans la troisième partie :</w:t>
      </w:r>
      <w:r>
        <w:rPr>
          <w:lang w:val="fr_FR" w:bidi="fr_FR"/>
        </w:rPr>
        <w:t xml:space="preserve"> Paul dit que la lettre est pour Tite, et Paul salue Tite.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Croyants crétois</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réfléchir en groupe aux différentes parties du passage.</w:t>
      </w:r>
    </w:p>
    <w:p>
      <w:pPr/>
      <w:r>
        <w:rPr>
          <w:lang w:val="fr_FR" w:bidi="fr_FR"/>
        </w:rPr>
      </w:r>
      <w:r>
        <w:rPr>
          <w:lang w:val="fr_FR" w:bidi="fr_FR"/>
        </w:rPr>
        <w:t>Il est important de se rappeler que ce passage est l'introduction d'une lettre que Paul envoie à Tite. Rappelez-vous que Paul et Tite étaient auparavant ensemble sur l'île de Crète, et que maintenant Paul envoie une lettre à Tite. La Crète avait de nombreux dieux et les Crétois avaient la réputation de menteur. Ce contexte est important pour ce que Paul dit à Tite dans ce message. Rappelez-vous aussi qu'il est probable que Paul ait parlé ce message et que quelqu'un d'autre l'ait écrit. Ensuite, une autre personne a remis le message à Tite en Crète. Rappelez-vous que quelqu'un a probablement lu ce message à haute voix.</w:t>
      </w:r>
    </w:p>
    <w:p>
      <w:pPr/>
      <w:r>
        <w:rPr>
          <w:lang w:val="fr_FR" w:bidi="fr_FR"/>
        </w:rPr>
      </w:r>
      <w:r>
        <w:rPr>
          <w:lang w:val="fr_FR" w:bidi="fr_FR"/>
        </w:rPr>
        <w:t>Arrêtez-vous ici et regardez en groupe la carte de l'île de Crète. si c'est nécessaire Arrêtez cet enregistrement ici.</w:t>
      </w:r>
    </w:p>
    <w:p>
      <w:pPr/>
      <w:r>
        <w:rPr>
          <w:lang w:val="fr_FR" w:bidi="fr_FR"/>
        </w:rPr>
      </w:r>
      <w:r>
        <w:rPr>
          <w:lang w:val="fr_FR" w:bidi="fr_FR"/>
        </w:rPr>
        <w:t>Rappelez-vous que cette lettre est similaire à deux autres lettres que Paul écrit à Timothée. Paul commence cette lettre d'une manière similaire. Rappelez-vous qu'à l'époque de Paul, les trois parties principales de l'introduction d'une lettre chrétienne étaient le nom de la personne qui envoie la lettre, le nom de la personne qui reçoit la lettre et une salutation chrétienne. Rappelez-vous cependant que cette introduction de la lettre à Tite est différente des autres lettres que Paul a envoyées parce que Paul a aussi inclus une longue description de son œuvre. Il est probable que Paul ait voulu montrer qu'il avait l'autorité d'écrire cette lettre à Tite.</w:t>
      </w:r>
    </w:p>
    <w:p>
      <w:pPr/>
      <w:r>
        <w:rPr>
          <w:lang w:val="fr_FR" w:bidi="fr_FR"/>
        </w:rPr>
      </w:r>
      <w:r>
        <w:rPr>
          <w:lang w:val="fr_FR" w:bidi="fr_FR"/>
        </w:rPr>
        <w:t>Bien qu'il y ait beaucoup d'idées dans cette salutation, nous pouvons les diviser en sections plus courtes pour mieux les comprendre. Vous pouvez même choisir de les expliquer dans un ordre différent de celui de Paul.</w:t>
      </w:r>
    </w:p>
    <w:p>
      <w:pPr/>
      <w:r>
        <w:rPr>
          <w:lang w:val="fr_FR" w:bidi="fr_FR"/>
        </w:rPr>
      </w:r>
      <w:r>
        <w:rPr>
          <w:lang w:val="fr_FR" w:bidi="fr_FR"/>
        </w:rPr>
        <w:t>Dans la première partie de ce passage, Paul dit d'abord son propre nom, puis s'appelle lui-même deux choses : « esclave de Dieu » et « apôtre de Jésus-Christ ». Rappelez-vous que Paul veut s'identifier comme esclave de Dieu de la même façon que les gens importants de l'Ancien Testament étaient des serviteurs, ou des esclaves de Dieu. Rappelez-vous aussi qu'un apôtre est quelqu'un d'envoyé avec une tâche spécifique à faire. Jésus-Christ est celui qui a envoyé Paul avec un travail spécifique, qui est de parler aux gens de Jésus.</w:t>
      </w:r>
    </w:p>
    <w:p>
      <w:pPr/>
      <w:r>
        <w:rPr>
          <w:lang w:val="fr_FR" w:bidi="fr_FR"/>
        </w:rPr>
      </w:r>
      <w:r>
        <w:rPr>
          <w:lang w:val="fr_FR" w:bidi="fr_FR"/>
        </w:rPr>
        <w:t>Arrêtez-vous ici et discutez de cette question en groupe. C'est la partie de la lettre où Paul s'identifie comme l'auteur. Paul donne son nom et ses deux rôles : esclave de Dieu et apôtre, ou messager, de Jésus-Christ. Entraînez-vous à vous présenter lorsque vous envoyez un message à quelqu'un. Quel genre d'informations donnez-vous à votre public ? Quel genre d'informations leur donnez-vous quand vous avez besoin de montrer votre autorité ? Arrêtez cet enregistrement ici.</w:t>
      </w:r>
    </w:p>
    <w:p>
      <w:pPr/>
      <w:r>
        <w:rPr>
          <w:lang w:val="fr_FR" w:bidi="fr_FR"/>
        </w:rPr>
      </w:r>
      <w:r>
        <w:rPr>
          <w:lang w:val="fr_FR" w:bidi="fr_FR"/>
        </w:rPr>
        <w:t>Rappelez-vous que le travail de Paul en tant qu'apôtre est de « promouvoir la foi » du peuple élu de Dieu, ou de ceux qui suivent Jésus. Rappelez-vous qu'à mesure que leur foi ou leur confiance en Jésus grandit, ils comprendront aussi la vérité de Jésus de plus en plus. Comme ils comprennent la vérité, il est naturel qu'ils vivent d'une manière qui plaît à Dieu. Quand les gens grandissent dans leur foi ou apprennent à plus faire confiance à Jésus, ils le comprennent mieux. Quand ils comprennent davantage Jésus, ils vivent une vie plus pieuse.</w:t>
      </w:r>
    </w:p>
    <w:p>
      <w:pPr/>
      <w:r>
        <w:rPr>
          <w:lang w:val="fr_FR" w:bidi="fr_FR"/>
        </w:rPr>
      </w:r>
      <w:r>
        <w:rPr>
          <w:lang w:val="fr_FR" w:bidi="fr_FR"/>
        </w:rPr>
        <w:t>Arrêtez-vous ici et discutez de cette question en groupe. Quelle est la meilleure façon de traduire l'expression « pour la foi du peuple élu de Dieu » dans votre langue ? Si possible, traduisez-le d'une manière qui puisse signifier à la fois « renforcer la foi des croyants » et « aider les nouveaux croyants à croire pour la première fois ». Si ce n'est pas possible, choisissez de le traduire comme renforcement de la foi des gens que Dieu a déjà choisis. Arrêtez cet enregistrement ici.</w:t>
      </w:r>
    </w:p>
    <w:p>
      <w:pPr/>
      <w:r>
        <w:rPr>
          <w:lang w:val="fr_FR" w:bidi="fr_FR"/>
        </w:rPr>
      </w:r>
      <w:r>
        <w:rPr>
          <w:lang w:val="fr_FR" w:bidi="fr_FR"/>
        </w:rPr>
        <w:t>Dans la deuxième partie de ce passage, Paul décrit la raison ou la fondation de tout ce qu'il enseigne. Rappelez-vous la principale raison pour laquelle Paul travaille en tant qu'apôtre de Jésus-Christ, c'est à cause de l'espérance de la vie éternelle Rappelez-vous que la vie éternelle c'est vivre avec Dieu pour toujours et que Dieu est celui qui a promis la vie éternelle avant le début des temps. Rappelez-vous aussi que Paul dit que Dieu ne ment pas, ce qui contraste avec les dieux et les gens trompeurs et menteurs de l'île de Crète. Rappelez-vous que tout au long de cette lettre, Paul continuera de faire ce contraste entre vivre comme les gens en Crète qui mentent, et suivre le vrai Dieu qui ne ment jamais.</w:t>
      </w:r>
    </w:p>
    <w:p>
      <w:pPr/>
      <w:r>
        <w:rPr>
          <w:lang w:val="fr_FR" w:bidi="fr_FR"/>
        </w:rPr>
      </w:r>
      <w:r>
        <w:rPr>
          <w:lang w:val="fr_FR" w:bidi="fr_FR"/>
        </w:rPr>
        <w:t>Il est important de se rappeler que Paul compare ce que Dieu a promis il y a longtemps avec ce qui se passe maintenant. Dans la langue originale, rappelez-vous que l'accent est sur ce qui se passe maintenant et sur ce que Dieu révèle maintenant, ou le fait connaître aux gens. Maintenant est le temps fixé, ou le temps propre, pour Dieu de montrer « parole » aux gens. Rappelez-vous que cette « parole » fait probablement référence à la vie éternelle que Dieu a promise, mais aussi au message sur Jésus que Paul prêche.</w:t>
      </w:r>
    </w:p>
    <w:p>
      <w:pPr/>
      <w:r>
        <w:rPr>
          <w:lang w:val="fr_FR" w:bidi="fr_FR"/>
        </w:rPr>
      </w:r>
      <w:r>
        <w:rPr>
          <w:lang w:val="fr_FR" w:bidi="fr_FR"/>
        </w:rPr>
        <w:t>Arrêtez-vous ici et discutez de cette question en groupe. Parlez d'une époque où quelque chose est arrivée dans votre vie que vous ne compreniez pas à l'époque. Ensuite, parlez du moment où vous avez finalement compris la vérité sur ce qui vous est arrivé. Arrêtez cet enregistrement ici.</w:t>
      </w:r>
    </w:p>
    <w:p>
      <w:pPr/>
      <w:r>
        <w:rPr>
          <w:lang w:val="fr_FR" w:bidi="fr_FR"/>
        </w:rPr>
      </w:r>
      <w:r>
        <w:rPr>
          <w:lang w:val="fr_FR" w:bidi="fr_FR"/>
        </w:rPr>
        <w:t>Maintenant, Paul arrive au point principal de son introduction. Paul a expliqué quelle œuvre Dieu lui a donnée, et Paul a expliqué la fondation de cette œuvre. Paul nous rappelle maintenant que Dieu lui a commandé de faire cette œuvre. C'est ce qui donne à Paul l'autorité de dire les choses qu'il dit. Rappelez-vous aussi que Paul dit : « Dieu notre Sauveur », ce qui montre que Dieu sauve les gens. Cette expression « Dieu notre Sauveur » est très importante parce qu'elle nous rappelle que Jésus et Dieu sont la même chose. Nous savons cela parce que dans la dernière partie de ce passage, Paul dit : « Christ Jésus notre Sauveur ».</w:t>
      </w:r>
    </w:p>
    <w:p>
      <w:pPr/>
      <w:r>
        <w:rPr>
          <w:lang w:val="fr_FR" w:bidi="fr_FR"/>
        </w:rPr>
      </w:r>
      <w:r>
        <w:rPr>
          <w:lang w:val="fr_FR" w:bidi="fr_FR"/>
        </w:rPr>
        <w:t>Dans la troisième partie de ce passage, rappelez-vous que Paul dit que cette lettre est pour Tite. Rappelez-vous que Paul appelle Tite « mon vrai fils », ce qui signifie probablement que Paul aimait Tite comme un père aime son fils. Rappelez-vous que Paul n'est pas le père consanguin de Tite. Paul a probablement aidé Tite à commencer à avoir la foi en Jésus, alors Paul se sent comme un père spirituel pour Tite. Rappelez-vous aussi que Paul dit : « dans notre foi commune », signifiant que Paul et Tite partagent une foi commune en Jésus.</w:t>
      </w:r>
    </w:p>
    <w:p>
      <w:pPr/>
      <w:r>
        <w:rPr>
          <w:lang w:val="fr_FR" w:bidi="fr_FR"/>
        </w:rPr>
      </w:r>
      <w:r>
        <w:rPr>
          <w:lang w:val="fr_FR" w:bidi="fr_FR"/>
        </w:rPr>
        <w:t>Arrêtez-vous ici et discutez de cette question en groupe. Comment parlez-vous de quelqu'un que vous aimez tendrement, même quand ils ne sont pas liés par le sang ? Arrêtez cet enregistrement ici.</w:t>
      </w:r>
    </w:p>
    <w:p>
      <w:pPr/>
      <w:r>
        <w:rPr>
          <w:lang w:val="fr_FR" w:bidi="fr_FR"/>
        </w:rPr>
      </w:r>
      <w:r>
        <w:rPr>
          <w:lang w:val="fr_FR" w:bidi="fr_FR"/>
        </w:rPr>
        <w:t>Rappelez-vous que la dernière partie de ce passage est la salutation à Tite. C'est une salutation standard entre les croyants. Rappelez-vous que Paul prie pour la grâce et la paix pour Tite de Dieu notre Père, et du Christ Jésus notre Sauveur. De manière significative, Paul dit que le Christ Jésus est « notre Sauveur », surtout après avoir dit « Dieu notre Sauveur » dans la première partie de ce passage. Paul montre l'importance de Jésus-Christ comme la façon dont Dieu choisit de sauver les gens.</w:t>
      </w:r>
    </w:p>
    <w:p>
      <w:pPr/>
      <w:r>
        <w:rPr>
          <w:lang w:val="fr_FR" w:bidi="fr_FR"/>
        </w:rPr>
      </w:r>
      <w:r>
        <w:rPr>
          <w:lang w:val="fr_FR" w:bidi="fr_FR"/>
        </w:rPr>
        <w:t>Maintenant, le groupe doit créer un scénario en images, dessiner ou utiliser des objets pour visualiser le passage et les actions dans le passage. Choisissez des gens, des dessins ou des objets pour être chacun des personnages. Quand vous commencez à raconter encore l'histoire de ces versets, Paul se réfère à lui-même et se décrit comme un esclave et un apôtre Paul montre ensuite les gens qui ont choisi de suivre Dieu. Paul les appelle le peuple élu de Dieu. Paul explique qu'il aide à rendre leur foi, ou leur confiance, en Jésus forte. Les gens peuvent montrer qu'ils font confiance à Jésus de plus en plus. Le résultat de leur confiance est qu'ils comprennent de plus en plus Dieu Comme ils comprennent plus, ils vivent des vies en montrant qu'ils suivent Jésus. Maintenant, Paul explique la vérité qu'ils croient. Dieu ne ment jamais. Même avant que Dieu ne crée le monde, Dieu a planifié que son peuple ait la vie éternelle avec lui. Les gens montrent qu'ils sont confiants et croient qu'ils auront la vie éternelle avec Dieu.</w:t>
      </w:r>
    </w:p>
    <w:p>
      <w:pPr/>
      <w:r>
        <w:rPr>
          <w:lang w:val="fr_FR" w:bidi="fr_FR"/>
        </w:rPr>
      </w:r>
      <w:r>
        <w:rPr>
          <w:lang w:val="fr_FR" w:bidi="fr_FR"/>
        </w:rPr>
        <w:t>Maintenant, Dieu intervient et commande à Paul de partager ce message avec tout le monde. Paul reçoit les instructions de Dieu et commence à partager le message.</w:t>
      </w:r>
    </w:p>
    <w:p>
      <w:pPr/>
      <w:r>
        <w:rPr>
          <w:lang w:val="fr_FR" w:bidi="fr_FR"/>
        </w:rPr>
      </w:r>
      <w:r>
        <w:rPr>
          <w:lang w:val="fr_FR" w:bidi="fr_FR"/>
        </w:rPr>
        <w:t>Maintenant, Paul se tourne vers Tite et le salue en le bénissant avec les bons dons de Dieu et la paix. Paul, Tite, Dieu et Jésus sont ensemble parce qu'ils sont tous unis dans la même famille.</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de nouveau un enregistrement de Tite 1:1–4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3 parties.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Croyants crétois</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Premièrement, agissez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Paul commence une lettre à Tite. Paul s'identifie comme esclave de Dieu et apôtre de Jésus-Christ.</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à des choses comme « heureuse d'envoyer cette lettre importante à Tite », ou « se sentir honorée d'être un esclave de Dieu comme David, Daniel ou Moïse dans l'Ancien Testament », ou « espérer que Tite comprend mon œuvre importante en tant qu'apôtre de Jésus-Christ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que le but de son travail est d'aider les gens que Dieu a choisis à faire confiance à Dieu de plus en plus. Ensuite, les gens comprendront la vérité sur Jésus, et ils vivront d'une manière qui plaît à Dieu.</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à des choses comme « ressentir la responsabilité de partager Jésus avec les gens que Dieu a choisis », ou « espérer que les gens vivront d'une manière qui plaît à Dieu parce qu'ils comprennent la vérité sur Jésus », ou « vouloir que cette lettre aide Tite et les croyants crétois à savoir comment vivre d'une manière qui plaît à Dieu ».</w:t>
      </w:r>
    </w:p>
    <w:p>
      <w:pPr>
        <w:pStyle w:val="ListBullet"/>
        <w:spacing w:line="240" w:lineRule="auto"/>
        <w:ind w:left="720"/>
      </w:pPr>
      <w:r>
        <w:rPr>
          <w:lang w:val="fr_FR" w:bidi="fr_FR"/>
        </w:rPr>
      </w:r>
      <w:r>
        <w:rPr>
          <w:lang w:val="fr_FR" w:bidi="fr_FR"/>
        </w:rPr>
        <w:t>Demandez aussi aux gens qui jouent les croyants crétois : « Que ressentez-vous ou pensez-vous ? » Les gens pourraient répondre à des choses comme « faire confiance à Dieu de plus en plus », ou « être heureux de savoir plus sur Jésus », ou vouloir vivre une vie qui montre que nous faisons confiance à Dieu et que nous savons plus sur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décrit la raison de son travail : l'espérance de la vie éternelle Dieu a promis la vie éternelle le début des temps. Dieu ne peut pas mentir.</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aussi aux gens qui jouent les croyants crétois : « Que ressentez-vous ou pensez-vous ? » Les gens pourraient répondre à des choses comme « attendre la vie éternelle avec Dieu notre Père », ou « surpris que Paul dise que Dieu ne peut pas mentir—ce n'est pas comme les dieux de la Crète ou les gens qui vivent ici en Crète », ou « confiant que Dieu gardera ses promesses parce que Dieu ne peut pas mentir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Au moment, Dieu a révélé, ou fait connaître, la parole sur Jésus. Cette parole est la vie éternelle que Dieu a promise, et aussi le message que Dieu a donné à Paul pour prêcher. Dieu a commandé à Paul de dire ces choses à propos de Jésus. Paul appelle Dieu « notre Sauveur ».</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Tite : « Que ressentez-vous ou pensez-vous ? » La personne pourrait répondre à des choses comme « penser que ce que Paul dit dans cette lettre doit être important parce que Dieu lui a commandé de dire ces choses à propos de Jésus », ou Dieu « espérer que les gens reconnaîtront l'autorité de Paul parce que Dieu a commandé à Paul de prêcher ce message sur Jésus », ou « espérer que les gens m'écouteront aussi quand j'enseigne aux croyants le message que Paul me donne de dire dans cette lettre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que cette lettre est pour Tite. Tite est comme un fils pour Paul, et ils partagent une foi commune en Jésus.</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Tite : « Que ressentez-vous ou pensez-vous ? » La personne pourrait répondre à des choses comme « honorée de recevoir une lettre de Paul, mon père spirituel », ou « se sentir obligée d'écouter Paul comme un bon fils écoute son père », ou « reconnaissante à Paul pour tout ce qu'il m'a enseigné dans le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salue Tite. Paul prie pour que Tite ait la grâce et la paix de Dieu notre Père. Paul prie aussi pour que Tite ait la grâce et la paix de Jésus-Christ notre Sauveur.</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à des choses comme « vouloir donner la grâce et la paix à Tite pour son travail », ou « être reconnaissante que Paul écrive cette lettre à Tite », ou « être heureuse de révéler que Jésus est le Sauveur du monde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de nouveau un enregistrement de Tite 1:1–4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Paul s'identifie comme celui qui envoie cette lettre à Tite. Paul s'appelle lui-même un </w:t>
      </w:r>
      <w:r>
        <w:rPr>
          <w:b/>
          <w:lang w:val="fr_FR" w:bidi="fr_FR"/>
        </w:rPr>
        <w:t>esclave</w:t>
      </w:r>
      <w:r>
        <w:rPr>
          <w:lang w:val="fr_FR" w:bidi="fr_FR"/>
        </w:rPr>
        <w:t xml:space="preserve"> de Dieu. Esclave ou serviteur ont des significations similaires, et les deux sont des gens qui travaillent pour quelqu'un d'autre. Les serviteurs et les esclaves n'ont pas de droits, et ils dépendent complètement de leur maître pour tout. Paul sert Dieu comme un esclave en étant dépendant de Dieu et en faisant ce que Dieu lui a dit de faire.</w:t>
      </w:r>
    </w:p>
    <w:p>
      <w:pPr/>
      <w:r>
        <w:rPr>
          <w:lang w:val="fr_FR" w:bidi="fr_FR"/>
        </w:rPr>
      </w:r>
      <w:r>
        <w:rPr>
          <w:lang w:val="fr_FR" w:bidi="fr_FR"/>
        </w:rPr>
        <w:t xml:space="preserve">Arrêtez-vous ici et discutez en groupe de la façon dont vous allez traduire un </w:t>
      </w:r>
      <w:r>
        <w:rPr>
          <w:b/>
          <w:lang w:val="fr_FR" w:bidi="fr_FR"/>
        </w:rPr>
        <w:t>esclave</w:t>
      </w:r>
      <w:r>
        <w:rPr>
          <w:lang w:val="fr_FR" w:bidi="fr_FR"/>
        </w:rPr>
        <w:t xml:space="preserve">. Traduisez esclave la même chose que vous l'avez faite dans d'autres parties du Nouveau Testament. Pour plus d'informations sur </w:t>
      </w:r>
      <w:r>
        <w:rPr>
          <w:lang w:val="fr_FR" w:bidi="fr_FR"/>
        </w:rPr>
        <w:t>l'esclave</w:t>
      </w:r>
      <w:r>
        <w:rPr>
          <w:lang w:val="fr_FR" w:bidi="fr_FR"/>
        </w:rPr>
        <w:t>, voir le glossaire principal Arrêtez cet enregistrement ici.</w:t>
      </w:r>
    </w:p>
    <w:p>
      <w:pPr/>
      <w:r>
        <w:rPr>
          <w:lang w:val="fr_FR" w:bidi="fr_FR"/>
        </w:rPr>
      </w:r>
      <w:r>
        <w:rPr>
          <w:lang w:val="fr_FR" w:bidi="fr_FR"/>
        </w:rPr>
        <w:t xml:space="preserve">Paul dit ensuite qu'il est un </w:t>
      </w:r>
      <w:r>
        <w:rPr>
          <w:b/>
          <w:lang w:val="fr_FR" w:bidi="fr_FR"/>
        </w:rPr>
        <w:t>apôtre</w:t>
      </w:r>
      <w:r>
        <w:rPr>
          <w:lang w:val="fr_FR" w:bidi="fr_FR"/>
        </w:rPr>
        <w:t xml:space="preserve"> de Jésus-Christ. Un apôtre est quelqu'un à qui Jésus donne autorité. Un apôtre a un travail spécial de Jésus pour parler aux gens de Jésus. </w:t>
      </w:r>
      <w:r>
        <w:rPr>
          <w:b/>
          <w:lang w:val="fr_FR" w:bidi="fr_FR"/>
        </w:rPr>
        <w:t>Christ</w:t>
      </w:r>
      <w:r>
        <w:rPr>
          <w:lang w:val="fr_FR" w:bidi="fr_FR"/>
        </w:rPr>
        <w:t xml:space="preserve"> signifie quelqu'un nommé pour une tâche spéciale. Dans ce cas, Jésus était le Sauveur et le roi nommé par Dieu.</w:t>
      </w:r>
    </w:p>
    <w:p>
      <w:pPr/>
      <w:r>
        <w:rPr>
          <w:lang w:val="fr_FR" w:bidi="fr_FR"/>
        </w:rPr>
      </w:r>
      <w:r>
        <w:rPr>
          <w:lang w:val="fr_FR" w:bidi="fr_FR"/>
        </w:rPr>
        <w:t xml:space="preserve">Arrêtez-vous ici et passez en revue comment vous allez traduire </w:t>
      </w:r>
      <w:r>
        <w:rPr>
          <w:b/>
          <w:lang w:val="fr_FR" w:bidi="fr_FR"/>
        </w:rPr>
        <w:t>l'apôtre</w:t>
      </w:r>
      <w:r>
        <w:rPr>
          <w:lang w:val="fr_FR" w:bidi="fr_FR"/>
        </w:rPr>
        <w:t xml:space="preserve"> et le </w:t>
      </w:r>
      <w:r>
        <w:rPr>
          <w:b/>
          <w:lang w:val="fr_FR" w:bidi="fr_FR"/>
        </w:rPr>
        <w:t>Christ</w:t>
      </w:r>
      <w:r>
        <w:rPr>
          <w:lang w:val="fr_FR" w:bidi="fr_FR"/>
        </w:rPr>
        <w:t xml:space="preserve"> Traduisez apôtre et Christ de la même manière que vous l'avez faite dans d'autres parties du Nouveau Testament. Pour plus d'informations sur </w:t>
      </w:r>
      <w:r>
        <w:rPr>
          <w:lang w:val="fr_FR" w:bidi="fr_FR"/>
        </w:rPr>
        <w:t>l'apôtre</w:t>
      </w:r>
      <w:r>
        <w:rPr>
          <w:lang w:val="fr_FR" w:bidi="fr_FR"/>
        </w:rPr>
        <w:t xml:space="preserve"> et le </w:t>
      </w:r>
      <w:r>
        <w:rPr>
          <w:lang w:val="fr_FR" w:bidi="fr_FR"/>
        </w:rPr>
        <w:t>Christ</w:t>
      </w:r>
      <w:r>
        <w:rPr>
          <w:lang w:val="fr_FR" w:bidi="fr_FR"/>
        </w:rPr>
        <w:t>, voir le glossaire du Maître. Arrêtez cet enregistrement ici.</w:t>
      </w:r>
    </w:p>
    <w:p>
      <w:pPr/>
      <w:r>
        <w:rPr>
          <w:lang w:val="fr_FR" w:bidi="fr_FR"/>
        </w:rPr>
      </w:r>
      <w:r>
        <w:rPr>
          <w:lang w:val="fr_FR" w:bidi="fr_FR"/>
        </w:rPr>
        <w:t xml:space="preserve">Paul est un apôtre de la </w:t>
      </w:r>
      <w:r>
        <w:rPr>
          <w:b/>
          <w:lang w:val="fr_FR" w:bidi="fr_FR"/>
        </w:rPr>
        <w:t>foi</w:t>
      </w:r>
      <w:r>
        <w:rPr>
          <w:lang w:val="fr_FR" w:bidi="fr_FR"/>
        </w:rPr>
        <w:t xml:space="preserve"> du peuple élu de Dieu. La foi signifie croire que ce que Jésus dit de lui-même est vrai. La foi peut aussi signifier croire dans les enseignements de Jésus-Christ, faire confiance à Jésus et être engagé à faire ce que Jésus dit de faire.</w:t>
      </w:r>
    </w:p>
    <w:p>
      <w:pPr/>
      <w:r>
        <w:rPr>
          <w:lang w:val="fr_FR" w:bidi="fr_FR"/>
        </w:rPr>
      </w:r>
      <w:r>
        <w:rPr>
          <w:lang w:val="fr_FR" w:bidi="fr_FR"/>
        </w:rPr>
        <w:t xml:space="preserve">Arrêtez-vous ici et discutez en groupe de la façon dont vous allez traduire </w:t>
      </w:r>
      <w:r>
        <w:rPr>
          <w:b/>
          <w:lang w:val="fr_FR" w:bidi="fr_FR"/>
        </w:rPr>
        <w:t>foi</w:t>
      </w:r>
      <w:r>
        <w:rPr>
          <w:lang w:val="fr_FR" w:bidi="fr_FR"/>
        </w:rPr>
        <w:t xml:space="preserve">. Traduisez foi de la même manière que vous l'avez faite dans d'autres parties du Nouveau Testament. Pour plus d'informations sur la </w:t>
      </w:r>
      <w:r>
        <w:rPr>
          <w:lang w:val="fr_FR" w:bidi="fr_FR"/>
        </w:rPr>
        <w:t>foi</w:t>
      </w:r>
      <w:r>
        <w:rPr>
          <w:lang w:val="fr_FR" w:bidi="fr_FR"/>
        </w:rPr>
        <w:t>, voir le glossaire du Maître. Arrêtez cet enregistrement ici.</w:t>
      </w:r>
    </w:p>
    <w:p>
      <w:pPr/>
      <w:r>
        <w:rPr>
          <w:lang w:val="fr_FR" w:bidi="fr_FR"/>
        </w:rPr>
      </w:r>
      <w:r>
        <w:rPr>
          <w:lang w:val="fr_FR" w:bidi="fr_FR"/>
        </w:rPr>
        <w:t>Le peuple élu de Dieu est le peuple que Dieu a choisi pour croire en lui et le suivre.</w:t>
      </w:r>
    </w:p>
    <w:p>
      <w:pPr/>
      <w:r>
        <w:rPr>
          <w:lang w:val="fr_FR" w:bidi="fr_FR"/>
        </w:rPr>
      </w:r>
      <w:r>
        <w:rPr>
          <w:lang w:val="fr_FR" w:bidi="fr_FR"/>
        </w:rPr>
        <w:t>Arrêtez-vous ici et discutez de cette question en groupe : Comment décrirez-vous l'idée du peuple élu de Dieu ? Arrêtez cet enregistrement ici.</w:t>
      </w:r>
    </w:p>
    <w:p>
      <w:pPr/>
      <w:r>
        <w:rPr>
          <w:lang w:val="fr_FR" w:bidi="fr_FR"/>
        </w:rPr>
      </w:r>
      <w:r>
        <w:rPr>
          <w:lang w:val="fr_FR" w:bidi="fr_FR"/>
        </w:rPr>
        <w:t>À mesure que les gens grandissent dans leur foi en Dieu, les gens grandissent aussi dans leur connaissance de la vérité. La vérité signifie les enseignements de Jésus. À mesure que les gens comprennent plus de la vérité de Jésus, le résultat naturel est qu'ils vivront d'une manière qui plaît à Dieu.</w:t>
      </w:r>
    </w:p>
    <w:p>
      <w:pPr/>
      <w:r>
        <w:rPr>
          <w:lang w:val="fr_FR" w:bidi="fr_FR"/>
        </w:rPr>
      </w:r>
      <w:r>
        <w:rPr>
          <w:lang w:val="fr_FR" w:bidi="fr_FR"/>
        </w:rPr>
        <w:t>La raison de Paul et la fondation de son enseignement sont à cause de l'</w:t>
      </w:r>
      <w:r>
        <w:rPr>
          <w:b/>
          <w:lang w:val="fr_FR" w:bidi="fr_FR"/>
        </w:rPr>
        <w:t>espérance</w:t>
      </w:r>
      <w:r>
        <w:rPr>
          <w:lang w:val="fr_FR" w:bidi="fr_FR"/>
        </w:rPr>
        <w:t xml:space="preserve"> de la </w:t>
      </w:r>
      <w:r>
        <w:rPr>
          <w:b/>
          <w:lang w:val="fr_FR" w:bidi="fr_FR"/>
        </w:rPr>
        <w:t>vie éternelle</w:t>
      </w:r>
      <w:r>
        <w:rPr>
          <w:lang w:val="fr_FR" w:bidi="fr_FR"/>
        </w:rPr>
        <w:t xml:space="preserve"> L'espérance signifie une attente confiante que Dieu fera quelque chose. La vie éternelle est le don que Dieu donne aux gens qui croient et font confiance à Jésus. La vie éternelle est de vivre avec Dieu pour toujours, et cela commence maintenant, en nous changeant et en nous rendant possible de vivre dans une relation étroite avec Dieu.</w:t>
      </w:r>
    </w:p>
    <w:p>
      <w:pPr/>
      <w:r>
        <w:rPr>
          <w:lang w:val="fr_FR" w:bidi="fr_FR"/>
        </w:rPr>
      </w:r>
      <w:r>
        <w:rPr>
          <w:lang w:val="fr_FR" w:bidi="fr_FR"/>
        </w:rPr>
        <w:t>Arrêtez-vous ici et discutez en équipe : Comment traduirez-vous l'</w:t>
      </w:r>
      <w:r>
        <w:rPr>
          <w:b/>
          <w:lang w:val="fr_FR" w:bidi="fr_FR"/>
        </w:rPr>
        <w:t>espérance</w:t>
      </w:r>
      <w:r>
        <w:rPr>
          <w:lang w:val="fr_FR" w:bidi="fr_FR"/>
        </w:rPr>
        <w:t xml:space="preserve"> et la </w:t>
      </w:r>
      <w:r>
        <w:rPr>
          <w:b/>
          <w:lang w:val="fr_FR" w:bidi="fr_FR"/>
        </w:rPr>
        <w:t>vie éternelle</w:t>
      </w:r>
      <w:r>
        <w:rPr>
          <w:lang w:val="fr_FR" w:bidi="fr_FR"/>
        </w:rPr>
        <w:t xml:space="preserve"> ? Traduisez espérance et vie éternelle de la même manière que vous l'avez faite dans d'autres parties du Nouveau Testament. Pour plus d'informations sur </w:t>
      </w:r>
      <w:r>
        <w:rPr>
          <w:b/>
          <w:lang w:val="fr_FR" w:bidi="fr_FR"/>
        </w:rPr>
        <w:t>espérance</w:t>
      </w:r>
      <w:r>
        <w:rPr>
          <w:lang w:val="fr_FR" w:bidi="fr_FR"/>
        </w:rPr>
        <w:t xml:space="preserve"> et </w:t>
      </w:r>
      <w:r>
        <w:rPr>
          <w:lang w:val="fr_FR" w:bidi="fr_FR"/>
        </w:rPr>
        <w:t>vie éternelle</w:t>
      </w:r>
      <w:r>
        <w:rPr>
          <w:lang w:val="fr_FR" w:bidi="fr_FR"/>
        </w:rPr>
        <w:t>, voir le glossaire du Maître. Arrêtez cet enregistrement ici.</w:t>
      </w:r>
    </w:p>
    <w:p>
      <w:pPr/>
      <w:r>
        <w:rPr>
          <w:lang w:val="fr_FR" w:bidi="fr_FR"/>
        </w:rPr>
      </w:r>
      <w:r>
        <w:rPr>
          <w:lang w:val="fr_FR" w:bidi="fr_FR"/>
        </w:rPr>
        <w:t xml:space="preserve">Dieu est celui qui a promis la vie éternelle Dieu a promis la vie éternelle </w:t>
      </w:r>
      <w:r>
        <w:rPr>
          <w:b/>
          <w:lang w:val="fr_FR" w:bidi="fr_FR"/>
        </w:rPr>
        <w:t>le début des temps</w:t>
      </w:r>
      <w:r>
        <w:rPr>
          <w:lang w:val="fr_FR" w:bidi="fr_FR"/>
        </w:rPr>
        <w:t>. Dans la langue originale, « avant le début des temps » est « avant les âges éternels ». Cette expression signifie que même si Dieu est intemporel, à un moment donné dans le passé, Dieu a créé le monde. Avant que Dieu ne crée le monde et que le temps ne commence, Dieu avait déjà un plan de salut et avait promis la vie éternelle à son peuple élu.</w:t>
      </w:r>
    </w:p>
    <w:p>
      <w:pPr/>
      <w:r>
        <w:rPr>
          <w:lang w:val="fr_FR" w:bidi="fr_FR"/>
        </w:rPr>
      </w:r>
      <w:r>
        <w:rPr>
          <w:lang w:val="fr_FR" w:bidi="fr_FR"/>
        </w:rPr>
        <w:t>Arrêtez-vous ici et discutez de cette question en groupe : Parlez de la meilleure façon de traduire cette idée « avant le début des temps » dans votre langue. Arrêtez cet enregistrement ici.</w:t>
      </w:r>
    </w:p>
    <w:p>
      <w:pPr/>
      <w:r>
        <w:rPr>
          <w:lang w:val="fr_FR" w:bidi="fr_FR"/>
        </w:rPr>
      </w:r>
      <w:r>
        <w:rPr>
          <w:lang w:val="fr_FR" w:bidi="fr_FR"/>
        </w:rPr>
        <w:t xml:space="preserve">Maintenant est le temps où Dieu révèle sa parole aux gens. La parole est probablement à la fois l'espérance de la vie éternelle et aussi le message que Paul prêche. Dans le Nouveau Testament, le </w:t>
      </w:r>
      <w:r>
        <w:rPr>
          <w:b/>
          <w:lang w:val="fr_FR" w:bidi="fr_FR"/>
        </w:rPr>
        <w:t>mot</w:t>
      </w:r>
      <w:r>
        <w:rPr>
          <w:lang w:val="fr_FR" w:bidi="fr_FR"/>
        </w:rPr>
        <w:t xml:space="preserve"> signifie généralement la bonne nouvelle que Jésus est venu dans le monde.</w:t>
      </w:r>
    </w:p>
    <w:p>
      <w:pPr/>
      <w:r>
        <w:rPr>
          <w:lang w:val="fr_FR" w:bidi="fr_FR"/>
        </w:rPr>
      </w:r>
      <w:r>
        <w:rPr>
          <w:lang w:val="fr_FR" w:bidi="fr_FR"/>
        </w:rPr>
        <w:t xml:space="preserve">Arrêtez-vous ici et discutez en groupe : Comment traduirez-vous l'idée de </w:t>
      </w:r>
      <w:r>
        <w:rPr>
          <w:b/>
          <w:lang w:val="fr_FR" w:bidi="fr_FR"/>
        </w:rPr>
        <w:t>parole</w:t>
      </w:r>
      <w:r>
        <w:rPr>
          <w:lang w:val="fr_FR" w:bidi="fr_FR"/>
        </w:rPr>
        <w:t xml:space="preserve"> ? Traduisez parole de la même manière que vous l'avez faite dans d'autres parties du Nouveau Testament. Pour plus d'informations parole, voir le glossaire principal Arrêtez cet enregistrement ici.</w:t>
      </w:r>
    </w:p>
    <w:p>
      <w:pPr/>
      <w:r>
        <w:rPr>
          <w:lang w:val="fr_FR" w:bidi="fr_FR"/>
        </w:rPr>
      </w:r>
      <w:r>
        <w:rPr>
          <w:lang w:val="fr_FR" w:bidi="fr_FR"/>
        </w:rPr>
        <w:t xml:space="preserve">Dieu a confié cette parole à Paul, pour que Paul puisse prêcher aux gens à propos de Jésus. Dieu notre Sauveur a </w:t>
      </w:r>
      <w:r>
        <w:rPr>
          <w:b/>
          <w:lang w:val="fr_FR" w:bidi="fr_FR"/>
        </w:rPr>
        <w:t>commandé</w:t>
      </w:r>
      <w:r>
        <w:rPr>
          <w:lang w:val="fr_FR" w:bidi="fr_FR"/>
        </w:rPr>
        <w:t xml:space="preserve"> à Paul de dire ces choses. Le commandement de Dieu signifie généralement les règles que Dieu a données à son peuple à suivre. Ici, cela signifie que Dieu a dit à Paul de dire ces choses à Tite. Pour plus d'informations sur </w:t>
      </w:r>
      <w:r>
        <w:rPr>
          <w:lang w:val="fr_FR" w:bidi="fr_FR"/>
        </w:rPr>
        <w:t>commandements</w:t>
      </w:r>
      <w:r>
        <w:rPr>
          <w:lang w:val="fr_FR" w:bidi="fr_FR"/>
        </w:rPr>
        <w:t>, voir le glossaire principal</w:t>
      </w:r>
    </w:p>
    <w:p>
      <w:pPr/>
      <w:r>
        <w:rPr>
          <w:lang w:val="fr_FR" w:bidi="fr_FR"/>
        </w:rPr>
      </w:r>
      <w:r>
        <w:rPr>
          <w:lang w:val="fr_FR" w:bidi="fr_FR"/>
        </w:rPr>
        <w:t xml:space="preserve">Arrêtez-vous ici et discutez de cette question en groupe : Discutez de la façon dont vous allez traduire </w:t>
      </w:r>
      <w:r>
        <w:rPr>
          <w:b/>
          <w:lang w:val="fr_FR" w:bidi="fr_FR"/>
        </w:rPr>
        <w:t>commandement</w:t>
      </w:r>
      <w:r>
        <w:rPr>
          <w:lang w:val="fr_FR" w:bidi="fr_FR"/>
        </w:rPr>
        <w:t xml:space="preserve"> de Dieu. Arrêtez cet enregistrement ici.</w:t>
      </w:r>
    </w:p>
    <w:p>
      <w:pPr/>
      <w:r>
        <w:rPr>
          <w:lang w:val="fr_FR" w:bidi="fr_FR"/>
        </w:rPr>
      </w:r>
      <w:r>
        <w:rPr>
          <w:b/>
          <w:lang w:val="fr_FR" w:bidi="fr_FR"/>
        </w:rPr>
        <w:t>sauveur</w:t>
      </w:r>
      <w:r>
        <w:rPr>
          <w:lang w:val="fr_FR" w:bidi="fr_FR"/>
        </w:rPr>
        <w:t xml:space="preserve"> veut dire celui qui sauve ou délivre les gens du mal ou du danger. Dans la salutation à Tite, Paul appelle aussi le Christ Jésus « notre Sauveur ».</w:t>
      </w:r>
    </w:p>
    <w:p>
      <w:pPr/>
      <w:r>
        <w:rPr>
          <w:lang w:val="fr_FR" w:bidi="fr_FR"/>
        </w:rPr>
      </w:r>
      <w:r>
        <w:rPr>
          <w:lang w:val="fr_FR" w:bidi="fr_FR"/>
        </w:rPr>
        <w:t xml:space="preserve">Arrêtez-vous ici et discutez de cette question en groupe : Comment décrirez-vous l'idée du </w:t>
      </w:r>
      <w:r>
        <w:rPr>
          <w:b/>
          <w:lang w:val="fr_FR" w:bidi="fr_FR"/>
        </w:rPr>
        <w:t>sauveur</w:t>
      </w:r>
      <w:r>
        <w:rPr>
          <w:lang w:val="fr_FR" w:bidi="fr_FR"/>
        </w:rPr>
        <w:t xml:space="preserve"> ? Traduisez sauveur de la même manière que vous l'avez faite dans d'autres parties du Nouveau Testament. Pour plus d'informations sur </w:t>
      </w:r>
      <w:r>
        <w:rPr>
          <w:lang w:val="fr_FR" w:bidi="fr_FR"/>
        </w:rPr>
        <w:t>l'esclave</w:t>
      </w:r>
      <w:r>
        <w:rPr>
          <w:lang w:val="fr_FR" w:bidi="fr_FR"/>
        </w:rPr>
        <w:t>, voir le glossaire principal Arrêtez cet enregistrement ici.</w:t>
      </w:r>
    </w:p>
    <w:p>
      <w:pPr/>
      <w:r>
        <w:rPr>
          <w:lang w:val="fr_FR" w:bidi="fr_FR"/>
        </w:rPr>
      </w:r>
      <w:r>
        <w:rPr>
          <w:lang w:val="fr_FR" w:bidi="fr_FR"/>
        </w:rPr>
        <w:t xml:space="preserve">Paul envoie cette lettre à Tite, son vrai fils dans leur </w:t>
      </w:r>
      <w:r>
        <w:rPr>
          <w:b/>
          <w:lang w:val="fr_FR" w:bidi="fr_FR"/>
        </w:rPr>
        <w:t>foi</w:t>
      </w:r>
      <w:r>
        <w:rPr>
          <w:lang w:val="fr_FR" w:bidi="fr_FR"/>
        </w:rPr>
        <w:t xml:space="preserve"> commune. Paul aimait Tite comme un fils. Paul salue Tite en priant pour la </w:t>
      </w:r>
      <w:r>
        <w:rPr>
          <w:b/>
          <w:lang w:val="fr_FR" w:bidi="fr_FR"/>
        </w:rPr>
        <w:t>grâce</w:t>
      </w:r>
      <w:r>
        <w:rPr>
          <w:lang w:val="fr_FR" w:bidi="fr_FR"/>
        </w:rPr>
        <w:t xml:space="preserve"> et </w:t>
      </w:r>
      <w:r>
        <w:rPr>
          <w:b/>
          <w:lang w:val="fr_FR" w:bidi="fr_FR"/>
        </w:rPr>
        <w:t>la paix</w:t>
      </w:r>
      <w:r>
        <w:rPr>
          <w:lang w:val="fr_FR" w:bidi="fr_FR"/>
        </w:rPr>
        <w:t xml:space="preserve"> de Dieu notre Père et du Christ Jésus notre Sauveur</w:t>
      </w:r>
    </w:p>
    <w:p>
      <w:pPr/>
      <w:r>
        <w:rPr>
          <w:lang w:val="fr_FR" w:bidi="fr_FR"/>
        </w:rPr>
      </w:r>
      <w:r>
        <w:rPr>
          <w:lang w:val="fr_FR" w:bidi="fr_FR"/>
        </w:rPr>
        <w:t xml:space="preserve">Arrêtez-vous ici et discutez de cette question en groupe : Comment traduirez-vous </w:t>
      </w:r>
      <w:r>
        <w:rPr>
          <w:b/>
          <w:lang w:val="fr_FR" w:bidi="fr_FR"/>
        </w:rPr>
        <w:t>foi</w:t>
      </w:r>
      <w:r>
        <w:rPr>
          <w:lang w:val="fr_FR" w:bidi="fr_FR"/>
        </w:rPr>
        <w:t xml:space="preserve">, </w:t>
      </w:r>
      <w:r>
        <w:rPr>
          <w:b/>
          <w:lang w:val="fr_FR" w:bidi="fr_FR"/>
        </w:rPr>
        <w:t>grâce</w:t>
      </w:r>
      <w:r>
        <w:rPr>
          <w:lang w:val="fr_FR" w:bidi="fr_FR"/>
        </w:rPr>
        <w:t xml:space="preserve"> et </w:t>
      </w:r>
      <w:r>
        <w:rPr>
          <w:b/>
          <w:lang w:val="fr_FR" w:bidi="fr_FR"/>
        </w:rPr>
        <w:t>paix</w:t>
      </w:r>
      <w:r>
        <w:rPr>
          <w:lang w:val="fr_FR" w:bidi="fr_FR"/>
        </w:rPr>
        <w:t xml:space="preserve"> ? Traduisez foi grâce et paix de la même manière que vous l'avez faite dans d'autres parties du Nouveau Testament. Pour plus d'informations sur la </w:t>
      </w:r>
      <w:r>
        <w:rPr>
          <w:lang w:val="fr_FR" w:bidi="fr_FR"/>
        </w:rPr>
        <w:t>foi</w:t>
      </w:r>
      <w:r>
        <w:rPr>
          <w:lang w:val="fr_FR" w:bidi="fr_FR"/>
        </w:rPr>
        <w:t xml:space="preserve">, </w:t>
      </w:r>
      <w:r>
        <w:rPr>
          <w:lang w:val="fr_FR" w:bidi="fr_FR"/>
        </w:rPr>
        <w:t>voir</w:t>
      </w:r>
      <w:r>
        <w:rPr>
          <w:lang w:val="fr_FR" w:bidi="fr_FR"/>
        </w:rPr>
        <w:t xml:space="preserve"> le </w:t>
      </w:r>
      <w:r>
        <w:rPr>
          <w:lang w:val="fr_FR" w:bidi="fr_FR"/>
        </w:rPr>
        <w:t>glossaire</w:t>
      </w:r>
      <w:r>
        <w:rPr>
          <w:lang w:val="fr_FR" w:bidi="fr_FR"/>
        </w:rPr>
        <w:t xml:space="preserve"> principal</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1:5–9</w:t>
      </w:r>
      <w:r>
        <w:rPr>
          <w:lang w:val="fr_FR" w:bidi="fr_FR"/>
        </w:rPr>
      </w:r>
    </w:p>
    <w:p>
      <w:pPr>
        <w:pStyle w:val="Heading3"/>
      </w:pPr>
      <w:r>
        <w:rPr>
          <w:lang w:val="fr_FR" w:bidi="fr_FR"/>
        </w:rPr>
        <w:t>Écouter et Cœur</w:t>
      </w:r>
    </w:p>
    <w:p>
      <w:pPr/>
      <w:r>
        <w:rPr>
          <w:lang w:val="fr_FR" w:bidi="fr_FR"/>
        </w:rPr>
      </w:r>
      <w:r>
        <w:rPr>
          <w:lang w:val="fr_FR" w:bidi="fr_FR"/>
        </w:rPr>
        <w:t>Dans cette étape, écoutez Tite 1 : 5–9 et mettez-le dans votre cœur.</w:t>
      </w:r>
    </w:p>
    <w:p>
      <w:pPr/>
      <w:r>
        <w:rPr>
          <w:lang w:val="fr_FR" w:bidi="fr_FR"/>
        </w:rPr>
      </w:r>
      <w:r>
        <w:rPr>
          <w:lang w:val="fr_FR" w:bidi="fr_FR"/>
        </w:rPr>
        <w:t>Écoutez trois fois la version audio de Tite 1 : 5–9, dans trois traductions différentes si possible.</w:t>
      </w:r>
    </w:p>
    <w:p>
      <w:pPr/>
      <w:r>
        <w:rPr>
          <w:lang w:val="fr_FR" w:bidi="fr_FR"/>
        </w:rPr>
      </w:r>
      <w:r>
        <w:rPr>
          <w:lang w:val="fr_FR" w:bidi="fr_FR"/>
        </w:rPr>
        <w:t>Arrêtez cet enregistrement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ne vous plaît pas ou que vous ne comprenez pas dans ce passage ? Arrêtez cet enregistrement ici.</w:t>
      </w:r>
    </w:p>
    <w:p>
      <w:pPr>
        <w:pStyle w:val="ListBullet"/>
        <w:spacing w:line="240" w:lineRule="auto"/>
        <w:ind w:left="720"/>
      </w:pPr>
      <w:r>
        <w:rPr>
          <w:lang w:val="fr_FR" w:bidi="fr_FR"/>
        </w:rPr>
      </w:r>
      <w:r>
        <w:rPr>
          <w:lang w:val="fr_FR" w:bidi="fr_FR"/>
        </w:rPr>
        <w:t>Que nous dit ce passage de Dieu ou de Jésus ? Arrêtez cet enregistrement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Est-ce que vous connaissez quelqu'un que cela aiderait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de nouveau un enregistrement de Tite 1:5–9 dans la traduction la plus facile à comprendre.</w:t>
      </w:r>
    </w:p>
    <w:p>
      <w:pPr/>
      <w:r>
        <w:rPr>
          <w:lang w:val="fr_FR" w:bidi="fr_FR"/>
        </w:rPr>
      </w:r>
      <w:r>
        <w:rPr>
          <w:lang w:val="fr_FR" w:bidi="fr_FR"/>
        </w:rPr>
        <w:t>Ce passage suit l'introduction de la lettre de Paul à Tite. C'est le début de la partie principale de la lettre que Paul a écrite à Tite. Dans l'introduction, Paul se décrit lui-même et son ministère, puis il a dit que la lettre était pour Tite. Maintenant, Paul donne les raisons pour lesquelles Paul a demandé à Tite de rester en Crète : de mettre de l'ordre dans ce qui était resté inachevé et de choisir des dirigeants pour les Églises locales en Crète. La partie principale de ce passage parle de ce que devrait être un bon dirigeant d'Église et de ce qui rendrait quelqu'un non qualifié à être un dirigeant. Un bon dirigeant d'Église doit prendre soin de sa propre famille, avoir une bonne réputation dans la communauté et prendre soin de la maison de Dieu qui est l'Église.</w:t>
      </w:r>
    </w:p>
    <w:p>
      <w:pPr/>
      <w:r>
        <w:rPr>
          <w:lang w:val="fr_FR" w:bidi="fr_FR"/>
        </w:rPr>
      </w:r>
      <w:r>
        <w:rPr>
          <w:lang w:val="fr_FR" w:bidi="fr_FR"/>
        </w:rPr>
        <w:t>Arrêtez-vous ici et regardez en groupe la carte de l'île de Crète. si c'est nécessaire Arrêtez cet enregistrement ici.</w:t>
      </w:r>
    </w:p>
    <w:p>
      <w:pPr/>
      <w:r>
        <w:rPr>
          <w:lang w:val="fr_FR" w:bidi="fr_FR"/>
        </w:rPr>
      </w:r>
      <w:r>
        <w:rPr>
          <w:lang w:val="fr_FR" w:bidi="fr_FR"/>
        </w:rPr>
        <w:t>Paul dit à Tite pourquoi il lui a demandé de rester en Crète : Tite avait un travail spécifique à faire dans les Églises crétoises. Il est probable que Paul ait enseigné la bonne nouvelle et la vérité de Jésus aux nouvelles Églises locales et aux nouveaux croyants pendant son séjour en Crète avec Tite. Cependant, il y avait encore plus de travail nécessaire pour corriger certains des problèmes dans les Églises. Choisir des dirigeants aiderait les Églises à corriger les problèmes. Paul veut que Tite continue de « redresser », ou de réparer, les problèmes dans les Églises. Paul veut probablement que Tite corrige le faux enseignement dans les Églises crétoises et achève aussi l'œuvre que Paul et Tite ont commencée, qui inclut de nommer des anciens ou des dirigeants dans les Églises.</w:t>
      </w:r>
    </w:p>
    <w:p>
      <w:pPr/>
      <w:r>
        <w:rPr>
          <w:lang w:val="fr_FR" w:bidi="fr_FR"/>
        </w:rPr>
      </w:r>
      <w:r>
        <w:rPr>
          <w:lang w:val="fr_FR" w:bidi="fr_FR"/>
        </w:rPr>
        <w:t>L'une des principales choses que Paul veut que Tite fasse est de nommer ou de choisir des anciens dans chaque ville de Crète où il y a une Église « Anciens» signifie souvent les hommes âgés, mais ici, cela signifie des hommes qui aident à diriger, à surveiller et à enseigner d'autres croyants. Les anciens ont l'autorité de prendre des décisions dans l'Église Il n'est pas clair si chaque Église de Crète ne doit avoir qu'un seul ancien ou plus d'un ancien. Dans chaque endroit où Paul a commencé des Églises, Paul a donné des instructions pour la direction de l'Église en fonction des circonstances et de la culture de la région. Il était important que les gens dans les Églises choisissent des anciens de l'Église que la communauté respecte. Tite a probablement demandé de l'aide à l'Église pour savoir quels hommes avaient une bonne réputation dans la communauté.</w:t>
      </w:r>
    </w:p>
    <w:p>
      <w:pPr/>
      <w:r>
        <w:rPr>
          <w:lang w:val="fr_FR" w:bidi="fr_FR"/>
        </w:rPr>
      </w:r>
      <w:r>
        <w:rPr>
          <w:lang w:val="fr_FR" w:bidi="fr_FR"/>
        </w:rPr>
        <w:t>Arrêtez-vous ici et discutez de cette question en groupe : Comment votre communauté choisit-elle des dirigeants ? Décrivez qui choisit ces dirigeants. Arrêtez cet enregistrement ici.</w:t>
      </w:r>
    </w:p>
    <w:p>
      <w:pPr/>
      <w:r>
        <w:rPr>
          <w:lang w:val="fr_FR" w:bidi="fr_FR"/>
        </w:rPr>
      </w:r>
      <w:r>
        <w:rPr>
          <w:lang w:val="fr_FR" w:bidi="fr_FR"/>
        </w:rPr>
        <w:t>À l'époque de Paul, il était courant de dire les bonnes qualités qu'une personne devrait avoir, qui décrivent quelqu'un qui a une bonne réputation dans la communauté. Il était aussi courant de dire que les mauvaises qualités devaient être évitées. Paul donne des caractéristiques que les gens de la communauté en Crète respecteront chez un dirigeant. Plus tard dans cette lettre, Paul donnera plus de raisons spirituelles du bon comportement d'un ancien</w:t>
      </w:r>
    </w:p>
    <w:p>
      <w:pPr/>
      <w:r>
        <w:rPr>
          <w:lang w:val="fr_FR" w:bidi="fr_FR"/>
        </w:rPr>
      </w:r>
      <w:r>
        <w:rPr>
          <w:lang w:val="fr_FR" w:bidi="fr_FR"/>
        </w:rPr>
        <w:t>Arrêtez-vous ici et discutez de cette question en groupe : Discutez de types de bon et de mauvais comportement dans votre communauté. Selon votre culture, quelles sont les qualités les plus importantes que les gens devraient avoir ? Arrêtez cet enregistrement ici.</w:t>
      </w:r>
    </w:p>
    <w:p>
      <w:pPr/>
      <w:r>
        <w:rPr>
          <w:lang w:val="fr_FR" w:bidi="fr_FR"/>
        </w:rPr>
      </w:r>
      <w:r>
        <w:rPr>
          <w:lang w:val="fr_FR" w:bidi="fr_FR"/>
        </w:rPr>
        <w:t xml:space="preserve">Dans la partie suivante de ce passage, Paul décrit les qualités qu'une personne doit avoir pour être un ancien Paul dit à Tite qu'un ancien doit être sans reproche. Une personne sans reproche fait ce qui est juste et honnête. Personne ne peut accuser la personne de faire le mal. Ils doivent avoir une bonne réputation. Ensuite, Paul parle de ce que fait une personne sans reproche. </w:t>
      </w:r>
    </w:p>
    <w:p>
      <w:pPr/>
      <w:r>
        <w:rPr>
          <w:lang w:val="fr_FR" w:bidi="fr_FR"/>
        </w:rPr>
      </w:r>
      <w:r>
        <w:rPr>
          <w:lang w:val="fr_FR" w:bidi="fr_FR"/>
        </w:rPr>
        <w:t>Une façon d'être sans reproche est d'être un bon mari et un bon père. Un ancien doit être fidèle à sa femme, ce qui signifie que l'ancien n'a pas de relations sexuelles avec quelqu'un d'autre que sa femme. Certaines traductions disent qu'un ancien doit être le mari d'une seule femme, ce qui signifie que le dirigeant ne peut pas avoir plus d'une femme à la fois. L'ancien doit aussi avoir des enfants qui croient en Jésus, comme le font leurs parents. Personne ne peut accuser les enfants de l'ancien de faire preuve de sauvagerie, qui pourrait être des choses comme être soûl, jouer ou se battre. Les enfants de l'ancien ne doivent pas non plus être désobéissants ou rebelles à leurs parents ou à quelqu'un d'autre ayant autorité Paul veut un ancien qui va montrer qu'il peut prendre soin de sa famille et pour démontrer comment vivre différemment en tant que croyants dans la culture crétoise rebelle.</w:t>
      </w:r>
    </w:p>
    <w:p>
      <w:pPr/>
      <w:r>
        <w:rPr>
          <w:lang w:val="fr_FR" w:bidi="fr_FR"/>
        </w:rPr>
      </w:r>
      <w:r>
        <w:rPr>
          <w:lang w:val="fr_FR" w:bidi="fr_FR"/>
        </w:rPr>
        <w:t>Paul dit que la raison pour laquelle un dirigeant d'Église doit être sans reproche est parce que le dirigeant est l'intendant de Dieu. Un intendant est quelqu'un qui gère la maison de son maître. De la même façon qu'un dirigeant d'Église doit prendre bien soin de sa propre famille, c'est-à-dire de sa femme et de ses enfants, le dirigeant doit aussi prendre soin de la maison de Dieu qui est l'Église Paul appelle le dirigeant « un surveillant », ou quelqu'un qui est responsable du bien-être de l'Église Intendant est probablement un autre mot pour un ancien dans l'Église</w:t>
      </w:r>
    </w:p>
    <w:p>
      <w:pPr/>
      <w:r>
        <w:rPr>
          <w:lang w:val="fr_FR" w:bidi="fr_FR"/>
        </w:rPr>
      </w:r>
      <w:r>
        <w:rPr>
          <w:lang w:val="fr_FR" w:bidi="fr_FR"/>
        </w:rPr>
        <w:t>Paul décrit ensuite plusieurs types de comportement qui rendraient quelqu'un non qualifié de diriger la maison de Dieu, l'Église La personne ne devrait pas être arrogante, ou quelqu'un qui veut toujours sa propre voie. La personne ne devrait pas se mettre en colère facilement. La personne ne doit pas être quelqu'un qui est enivré d'alcool ou qui agit violemment. Enfin, la personne ne doit pas faire de mauvaises choses pour obtenir de l'argent ou être avide d'argent.</w:t>
      </w:r>
    </w:p>
    <w:p>
      <w:pPr/>
      <w:r>
        <w:rPr>
          <w:lang w:val="fr_FR" w:bidi="fr_FR"/>
        </w:rPr>
      </w:r>
      <w:r>
        <w:rPr>
          <w:lang w:val="fr_FR" w:bidi="fr_FR"/>
        </w:rPr>
        <w:t>Paul a décrit un comportement qui rendrait quelqu'un non qualifié d'être un ancien Maintenant, Paul décrit comment une personne doit se comporter pour être un ancien Un ancien doit être hospitalier, ce qui signifie qu'il est heureux d'accueillir des gens dans sa maison ou est prêt à donner de la nourriture ou un endroit pour passer la nuit à d'autres croyants et aux voyageurs. Un ancien doit aimer ce qui est bon, ce qui signifie qu'il doit aimer de bonnes choses et aussi aimer faire de bonnes choses. Un ancien doit être raisonnable et agir calmement et sagement. Un ancien doit aussi être droit, ce qui signifie qu'il se comporte de manière juste avec d'autres gens. Un ancien doit aussi être saint ou dévoué à Jésus, et être discipliné ou contrôlé de soi. Certaines de ces qualités ont des significations similaires parce qu'ensemble elles montrent une personne bien respectée dans la communauté.</w:t>
      </w:r>
    </w:p>
    <w:p>
      <w:pPr/>
      <w:r>
        <w:rPr>
          <w:lang w:val="fr_FR" w:bidi="fr_FR"/>
        </w:rPr>
      </w:r>
      <w:r>
        <w:rPr>
          <w:lang w:val="fr_FR" w:bidi="fr_FR"/>
        </w:rPr>
        <w:t>Arrêtez-vous ici et discutez en groupe : Dans votre culture, que fait un bon dirigeant pour montrer qu'il ou elle est une bonne personne ? Pensez à quelqu'un que vous considérez comme un bon dirigeant. Décrivez cette personne et faites attention aux choses que cette personne fait qui vous font penser qu'il ou elle est un bon dirigeant. Arrêtez cet enregistrement ici.</w:t>
      </w:r>
    </w:p>
    <w:p>
      <w:pPr/>
      <w:r>
        <w:rPr>
          <w:lang w:val="fr_FR" w:bidi="fr_FR"/>
        </w:rPr>
      </w:r>
      <w:r>
        <w:rPr>
          <w:lang w:val="fr_FR" w:bidi="fr_FR"/>
        </w:rPr>
        <w:t>Paul décrit probablement ce que fait une personne qui pourrait être un ancien parce que les Églises en Crète étaient nouvelles. Dans d'autres lettres à des Églises plus bien établies, Paul ne décrit pas ces choses parce que Paul suppose que les gens dans des Églises établies étaient déjà des gens qui aimaient faire de bonnes choses et avaient déjà de bonnes relations avec les autres. La culture crétoise corrompue avait probablement une forte influence sur les nouveaux croyants, et Paul voulait que les nouvelles Églises crétoises reflètent ces bonnes qualités pour montrer qu'elles étaient différentes du reste de la culture crétoise.</w:t>
      </w:r>
    </w:p>
    <w:p>
      <w:pPr/>
      <w:r>
        <w:rPr>
          <w:lang w:val="fr_FR" w:bidi="fr_FR"/>
        </w:rPr>
      </w:r>
      <w:r>
        <w:rPr>
          <w:lang w:val="fr_FR" w:bidi="fr_FR"/>
        </w:rPr>
        <w:t>Enfin, Paul dit comment les anciens devraient diriger l'Église Les anciens doivent se tenir fermement ou croire fortement au message à propos de Jésus. Les gens peuvent faire confiance à ce message à propos de Jésus, qui est le même message que Dieu a donné à Paul pour enseigner aux gens en Crète. Un ancien ne doit pas changer le message à propos de Jésus mais croire et enseigner le message exactement comme Paul et Tite le lui ont enseigné.</w:t>
      </w:r>
    </w:p>
    <w:p>
      <w:pPr/>
      <w:r>
        <w:rPr>
          <w:lang w:val="fr_FR" w:bidi="fr_FR"/>
        </w:rPr>
      </w:r>
      <w:r>
        <w:rPr>
          <w:lang w:val="fr_FR" w:bidi="fr_FR"/>
        </w:rPr>
        <w:t>La raison pour laquelle un ancien doit continuer de croire fortement au message de Jésus est parce que cela lui donnera la capacité de faire deux emplois importants pour l'Église Premièrement, l'ancien sera capable d'encourager les croyants en enseignant des enseignements sains ou la doctrine. Quand l'ancien enseigne une saine doctrine, il enseigne la vérité à propos de Jésus sans aucune erreur. Cet enseignement se traduira par un comportement juste.</w:t>
      </w:r>
    </w:p>
    <w:p>
      <w:pPr/>
      <w:r>
        <w:rPr>
          <w:lang w:val="fr_FR" w:bidi="fr_FR"/>
        </w:rPr>
      </w:r>
      <w:r>
        <w:rPr>
          <w:lang w:val="fr_FR" w:bidi="fr_FR"/>
        </w:rPr>
        <w:t>Deuxièmement, l'ancien sera capable de réprimander ou de corriger de faux enseignants en Crète qui s'opposent au vrai message à propos de Jésus. Connaître la vérité à propos de Jésus donne à un ancien la capacité de corriger un faux enseignement.</w:t>
      </w:r>
    </w:p>
    <w:p>
      <w:pPr/>
      <w:r>
        <w:rPr>
          <w:lang w:val="fr_FR" w:bidi="fr_FR"/>
        </w:rPr>
      </w:r>
      <w:r>
        <w:rPr>
          <w:lang w:val="fr_FR" w:bidi="fr_FR"/>
        </w:rPr>
        <w:t>Arrêtez-vous ici et discutez en groupe : Décrivez quelqu'un que vous connaissez qui croit en quelque chose de très fortement. Comment leur croyance les amène-t-elle à agir d'une certaine manière ?</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de nouveau un enregistrement de Tite 1:5–9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5</w:t>
      </w:r>
    </w:p>
    <w:p>
      <w:pPr/>
      <w:r>
        <w:rPr>
          <w:lang w:val="fr_FR" w:bidi="fr_FR"/>
        </w:rPr>
      </w:r>
      <w:r>
        <w:rPr>
          <w:b/>
          <w:lang w:val="fr_FR" w:bidi="fr_FR"/>
        </w:rPr>
        <w:t>Dans la première partie :</w:t>
      </w:r>
      <w:r>
        <w:rPr>
          <w:lang w:val="fr_FR" w:bidi="fr_FR"/>
        </w:rPr>
        <w:t xml:space="preserve"> Paul donne les raisons pour lesquelles il a demandé à Tite de rester en Crète : de terminer l'œuvre restante que Paul a commencée et de nommer des anciens.</w:t>
      </w:r>
    </w:p>
    <w:p>
      <w:pPr/>
      <w:r>
        <w:rPr>
          <w:lang w:val="fr_FR" w:bidi="fr_FR"/>
        </w:rPr>
      </w:r>
      <w:r>
        <w:rPr>
          <w:b/>
          <w:lang w:val="fr_FR" w:bidi="fr_FR"/>
        </w:rPr>
        <w:t>Dans la deuxième partie :</w:t>
      </w:r>
      <w:r>
        <w:rPr>
          <w:lang w:val="fr_FR" w:bidi="fr_FR"/>
        </w:rPr>
        <w:t xml:space="preserve"> Paul décrit comment un ancien devrait être sans reproche parce qu'il prend soin de sa propre maison qui est sa femme et ses enfants.</w:t>
      </w:r>
    </w:p>
    <w:p>
      <w:pPr/>
      <w:r>
        <w:rPr>
          <w:lang w:val="fr_FR" w:bidi="fr_FR"/>
        </w:rPr>
      </w:r>
      <w:r>
        <w:rPr>
          <w:b/>
          <w:lang w:val="fr_FR" w:bidi="fr_FR"/>
        </w:rPr>
        <w:t>Dans la troisième partie :</w:t>
      </w:r>
      <w:r>
        <w:rPr>
          <w:lang w:val="fr_FR" w:bidi="fr_FR"/>
        </w:rPr>
        <w:t xml:space="preserve"> Paul décrit plusieurs qualités qui rendraient une personne non qualifiée d'être un ancien parce que l'ancien est l'intendant de la maison de Dieu, l'Église</w:t>
      </w:r>
    </w:p>
    <w:p>
      <w:pPr/>
      <w:r>
        <w:rPr>
          <w:lang w:val="fr_FR" w:bidi="fr_FR"/>
        </w:rPr>
      </w:r>
      <w:r>
        <w:rPr>
          <w:b/>
          <w:lang w:val="fr_FR" w:bidi="fr_FR"/>
        </w:rPr>
        <w:t>Dans la quatrième partie :</w:t>
      </w:r>
      <w:r>
        <w:rPr>
          <w:lang w:val="fr_FR" w:bidi="fr_FR"/>
        </w:rPr>
        <w:t xml:space="preserve"> Paul donne plusieurs bonnes qualités qu'une personne doit avoir en tant qu'intendant de la maison de Dieu</w:t>
      </w:r>
    </w:p>
    <w:p>
      <w:pPr/>
      <w:r>
        <w:rPr>
          <w:lang w:val="fr_FR" w:bidi="fr_FR"/>
        </w:rPr>
      </w:r>
      <w:r>
        <w:rPr>
          <w:b/>
          <w:lang w:val="fr_FR" w:bidi="fr_FR"/>
        </w:rPr>
        <w:t>Dans la cinquième partie :</w:t>
      </w:r>
      <w:r>
        <w:rPr>
          <w:lang w:val="fr_FR" w:bidi="fr_FR"/>
        </w:rPr>
        <w:t xml:space="preserve"> Paul dit que l'ancien doit se tenir fermement au message de Jésus pour pouvoir bien enseigner aux croyants et aussi corriger un faux enseignement.</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Une personne qui pourrait être un ancien</w:t>
      </w:r>
    </w:p>
    <w:p>
      <w:pPr>
        <w:pStyle w:val="ListBullet"/>
        <w:spacing w:line="240" w:lineRule="auto"/>
        <w:ind w:left="720"/>
      </w:pPr>
      <w:r>
        <w:rPr>
          <w:lang w:val="fr_FR" w:bidi="fr_FR"/>
        </w:rPr>
      </w:r>
      <w:r>
        <w:rPr>
          <w:lang w:val="fr_FR" w:bidi="fr_FR"/>
        </w:rPr>
        <w:t>Femme de l'ancien</w:t>
      </w:r>
    </w:p>
    <w:p>
      <w:pPr>
        <w:pStyle w:val="ListBullet"/>
        <w:spacing w:line="240" w:lineRule="auto"/>
        <w:ind w:left="720"/>
      </w:pPr>
      <w:r>
        <w:rPr>
          <w:lang w:val="fr_FR" w:bidi="fr_FR"/>
        </w:rPr>
      </w:r>
      <w:r>
        <w:rPr>
          <w:lang w:val="fr_FR" w:bidi="fr_FR"/>
        </w:rPr>
        <w:t>Enfants de l'ancien</w:t>
      </w:r>
    </w:p>
    <w:p>
      <w:pPr>
        <w:pStyle w:val="ListBullet"/>
        <w:spacing w:line="240" w:lineRule="auto"/>
        <w:ind w:left="720"/>
      </w:pPr>
      <w:r>
        <w:rPr>
          <w:lang w:val="fr_FR" w:bidi="fr_FR"/>
        </w:rPr>
      </w:r>
      <w:r>
        <w:rPr>
          <w:lang w:val="fr_FR" w:bidi="fr_FR"/>
        </w:rPr>
        <w:t>Une personne qui ne devrait pas être un ancien</w:t>
      </w:r>
    </w:p>
    <w:p>
      <w:pPr>
        <w:pStyle w:val="ListBullet"/>
        <w:spacing w:line="240" w:lineRule="auto"/>
        <w:ind w:left="720"/>
      </w:pPr>
      <w:r>
        <w:rPr>
          <w:lang w:val="fr_FR" w:bidi="fr_FR"/>
        </w:rPr>
      </w:r>
      <w:r>
        <w:rPr>
          <w:lang w:val="fr_FR" w:bidi="fr_FR"/>
        </w:rPr>
        <w:t>Et les croyants en Crète</w:t>
      </w:r>
    </w:p>
    <w:p>
      <w:pPr/>
      <w:r>
        <w:rPr>
          <w:lang w:val="fr_FR" w:bidi="fr_FR"/>
        </w:rPr>
      </w:r>
      <w:r>
        <w:rPr>
          <w:lang w:val="fr_FR" w:bidi="fr_FR"/>
        </w:rPr>
        <w:t>Vous allez réfléchir en groupe aux différentes parties du passage.</w:t>
      </w:r>
    </w:p>
    <w:p>
      <w:pPr/>
      <w:r>
        <w:rPr>
          <w:lang w:val="fr_FR" w:bidi="fr_FR"/>
        </w:rPr>
      </w:r>
      <w:r>
        <w:rPr>
          <w:lang w:val="fr_FR" w:bidi="fr_FR"/>
        </w:rPr>
        <w:t>Il est important de se rappeler que cette partie de la lettre suit l'introduction et la salutation de Paul à Tite. Rappelez-vous que Paul et Tite étaient auparavant ensemble sur l'île de Crète, et que maintenant Paul dit à Tite la raison pour laquelle il a demandé à Tite de rester en Crète. Paul a des emplois spécifiques que Tite doit faire en Crète, y compris d'achever un travail inachevé et de choisir des dirigeants. La Crète avait de nombreux dieux et les Crétois avaient la réputation de menteur. Les Églises en Crète étaient probablement nouvelles et avaient besoin de conseils et de directions.</w:t>
      </w:r>
    </w:p>
    <w:p>
      <w:pPr/>
      <w:r>
        <w:rPr>
          <w:lang w:val="fr_FR" w:bidi="fr_FR"/>
        </w:rPr>
      </w:r>
      <w:r>
        <w:rPr>
          <w:lang w:val="fr_FR" w:bidi="fr_FR"/>
        </w:rPr>
        <w:t>Arrêtez-vous ici et regardez en groupe la carte de l'île de Crète. si c'est nécessaire Arrêtez cet enregistrement ici.</w:t>
      </w:r>
    </w:p>
    <w:p>
      <w:pPr/>
      <w:r>
        <w:rPr>
          <w:lang w:val="fr_FR" w:bidi="fr_FR"/>
        </w:rPr>
      </w:r>
      <w:r>
        <w:rPr>
          <w:lang w:val="fr_FR" w:bidi="fr_FR"/>
        </w:rPr>
        <w:t>Dans la première partie du passage, il est surprenant que Paul n'inclue pas une prière d'action de grâce, même si Paul inclut généralement une prière d'action de grâces dans ses lettres. Au lieu de cela, Paul dit immédiatement à Tite pourquoi Paul a demandé à Tite de rester en Crète. Paul veut que Tite « redresse » les problèmes dans les nouvelles Églises crétoises. « Redresser » pourrait signifier corriger les problèmes dans les Églises, ou cela pourrait signifier achever l'œuvre que Paul a donnée à Tite de faire. Cela inclut de nommer des anciens.</w:t>
      </w:r>
    </w:p>
    <w:p>
      <w:pPr/>
      <w:r>
        <w:rPr>
          <w:lang w:val="fr_FR" w:bidi="fr_FR"/>
        </w:rPr>
      </w:r>
      <w:r>
        <w:rPr>
          <w:lang w:val="fr_FR" w:bidi="fr_FR"/>
        </w:rPr>
        <w:t>Arrêtez-vous ici et discutez de cette question en groupe : Décrivez un moment où vous avez dû corriger des problèmes dans un groupe de personnes. Faites attention à la façon dont vous parlez de la correction et discutez de la façon dont vous allez parler de « redresser » les problèmes dans les Églises crétoises dans votre traduction. Arrêtez cet enregistrement ici.</w:t>
      </w:r>
    </w:p>
    <w:p>
      <w:pPr/>
      <w:r>
        <w:rPr>
          <w:lang w:val="fr_FR" w:bidi="fr_FR"/>
        </w:rPr>
      </w:r>
      <w:r>
        <w:rPr>
          <w:lang w:val="fr_FR" w:bidi="fr_FR"/>
        </w:rPr>
        <w:t>Rappelez-vous qu'un ancien est un dirigeant dans la communauté et pas nécessairement un vieil homme. Rappelez-vous aussi que chaque ville en Crète avait besoin d'anciens, mais il n'est pas clair combien d'anciens étaient dans chaque Église Il n'est pas non plus clair comment les Églises ont aidé Tite à choisir des anciens.</w:t>
      </w:r>
    </w:p>
    <w:p>
      <w:pPr/>
      <w:r>
        <w:rPr>
          <w:lang w:val="fr_FR" w:bidi="fr_FR"/>
        </w:rPr>
      </w:r>
      <w:r>
        <w:rPr>
          <w:lang w:val="fr_FR" w:bidi="fr_FR"/>
        </w:rPr>
        <w:t>Rappelez-vous que Paul rappelle à Tite que Paul a dit à Tite de choisir des anciens. Paul a probablement aussi déjà donné à Tite des instructions sur la façon de choisir les anciens. Paul souligne que lui, Paul, a donné des instructions à Tite dans le passé. Rappelez-vous que Paul a l'autorité d'instruire ou d'enseigner à Tite.</w:t>
      </w:r>
    </w:p>
    <w:p>
      <w:pPr/>
      <w:r>
        <w:rPr>
          <w:lang w:val="fr_FR" w:bidi="fr_FR"/>
        </w:rPr>
      </w:r>
      <w:r>
        <w:rPr>
          <w:lang w:val="fr_FR" w:bidi="fr_FR"/>
        </w:rPr>
        <w:t>Arrêtez-vous ici et discutez de cette question en groupe : Dans votre langue, comment mettez-vous l'accent sur le fait que vous êtes vous-même celui qui a dit quelque chose ou fait quelque chose ? Arrêtez cet enregistrement ici.</w:t>
      </w:r>
    </w:p>
    <w:p>
      <w:pPr/>
      <w:r>
        <w:rPr>
          <w:lang w:val="fr_FR" w:bidi="fr_FR"/>
        </w:rPr>
      </w:r>
      <w:r>
        <w:rPr>
          <w:lang w:val="fr_FR" w:bidi="fr_FR"/>
        </w:rPr>
        <w:t>Dans la deuxième partie du passage, rappelez-vous que la qualité principale que doit avoir un ancien est qu'il est sans reproche, ou qu'il fait ce qui est juste. Personne ne peut accuser le leader de faire le mal. Rappelez-vous que cette partie parle de la façon dont l'ancien est sans reproche parce qu'il dirige son foyer, c'est-à-dire sa femme et ses enfants. L'ancien doit être fidèle à sa femme et doit aussi avoir des enfants qui croient en Jésus. Les enfants de l'ancien ne devraient pas être sauvages, manquer de contrôle de soi ou être désobéissants à leurs parents ou à d'autres personnes ayant autorité Rappelez-vous que ces qualités ensemble montrent que l'ancien a une bonne réputation dans la communauté en tant que quelqu'un qui prend soin de sa propre maison</w:t>
      </w:r>
    </w:p>
    <w:p>
      <w:pPr/>
      <w:r>
        <w:rPr>
          <w:lang w:val="fr_FR" w:bidi="fr_FR"/>
        </w:rPr>
      </w:r>
      <w:r>
        <w:rPr>
          <w:lang w:val="fr_FR" w:bidi="fr_FR"/>
        </w:rPr>
        <w:t>Arrêtez-vous ici et discutez de cette question en groupe : Discutez de la façon dont vous pourriez traduire l'idée d'une personne qui est sauvage ou qui manque de contrôle de soi dans la façon dont elle vit. Bien que vous ne deviez pas mentionner des péchés spécifiques dans votre traduction, rappelez-vous que la vie sauvage pourrait inclure d'être imprudent, de s'enivrer, d'aller à des fêtes ou d'avoir des relations sexuelles avec quelqu'un qu'ils choisissent. Arrêtez cet enregistrement ici.</w:t>
      </w:r>
    </w:p>
    <w:p>
      <w:pPr/>
      <w:r>
        <w:rPr>
          <w:lang w:val="fr_FR" w:bidi="fr_FR"/>
        </w:rPr>
      </w:r>
      <w:r>
        <w:rPr>
          <w:lang w:val="fr_FR" w:bidi="fr_FR"/>
        </w:rPr>
        <w:t>Maintenant, Paul décrit ce qu'un ancien ne devrait pas faire, puis ce que un ancien devrait faire. La description que fait Paul d'un ancien dans l'Église est similaire à la description de toute personne ayant une bonne réputation dans la communauté. Il est important que les anciens de chaque Église soient aussi des gens qui sont bien respectés dans la communauté.</w:t>
      </w:r>
    </w:p>
    <w:p>
      <w:pPr/>
      <w:r>
        <w:rPr>
          <w:lang w:val="fr_FR" w:bidi="fr_FR"/>
        </w:rPr>
      </w:r>
      <w:r>
        <w:rPr>
          <w:lang w:val="fr_FR" w:bidi="fr_FR"/>
        </w:rPr>
        <w:t>Dans la troisième partie du passage, Paul dit que l'ancien doit être sans reproche en tant qu'intendant de la maison de Dieu Rappelez-vous que Paul compare les soins que l'ancien donne à son foyer personnel à ceux qui prennent soin de la maison de Dieu, l'Église</w:t>
      </w:r>
    </w:p>
    <w:p>
      <w:pPr/>
      <w:r>
        <w:rPr>
          <w:lang w:val="fr_FR" w:bidi="fr_FR"/>
        </w:rPr>
      </w:r>
      <w:r>
        <w:rPr>
          <w:lang w:val="fr_FR" w:bidi="fr_FR"/>
        </w:rPr>
        <w:t>Arrêtez-vous ici et discutez en groupe : Comment parlez-vous des gens qui gèrent toute votre maison pour vous ? Peut-être que ce sont des gens qui s'assurent que les gens dans votre maison ont de la nourriture, une bonne maison pour vivre, de bons champs de cultures. Arrêtez cet enregistrement ici.</w:t>
      </w:r>
    </w:p>
    <w:p>
      <w:pPr/>
      <w:r>
        <w:rPr>
          <w:lang w:val="fr_FR" w:bidi="fr_FR"/>
        </w:rPr>
      </w:r>
      <w:r>
        <w:rPr>
          <w:lang w:val="fr_FR" w:bidi="fr_FR"/>
        </w:rPr>
        <w:t>Parce que l'ancien est l'intendant de la maison de Dieu, l'Église ne devrait pas choisir ou nommer des gens pour être des anciens si ils montrent certains comportements ou certaines caractéristiques. La personne ne doit pas être arrogante et ne doit pas se mettre en colère facilement. La personne ne doit pas non plus s'enivrer, agir violemment ou faire de mauvaises choses pour gagner de l'argent.</w:t>
      </w:r>
    </w:p>
    <w:p>
      <w:pPr/>
      <w:r>
        <w:rPr>
          <w:lang w:val="fr_FR" w:bidi="fr_FR"/>
        </w:rPr>
      </w:r>
      <w:r>
        <w:rPr>
          <w:lang w:val="fr_FR" w:bidi="fr_FR"/>
        </w:rPr>
        <w:t>Dans la quatrième partie du passage, Paul fait maintenant un contraste. Il parle de ce qu'une personne devrait faire à la place pour que l'Église la nomme comme ancien La personne doit être hospitalière et aimer ce qui est bon. La personne doit aussi être sensible, droite, sainte et disciplinée. Rappelez-vous que Paul a inclus plusieurs de ces qualités parce que les Églises crétoises étaient nouvelles et avaient besoin d'aide pour comprendre comment être différents de la culture qui les entoure.</w:t>
      </w:r>
    </w:p>
    <w:p>
      <w:pPr/>
      <w:r>
        <w:rPr>
          <w:lang w:val="fr_FR" w:bidi="fr_FR"/>
        </w:rPr>
      </w:r>
      <w:r>
        <w:rPr>
          <w:lang w:val="fr_FR" w:bidi="fr_FR"/>
        </w:rPr>
        <w:t>Arrêtez-vous ici et discutez de cette question en groupe : Comment pouvez-vous montrer le contraste entre les qualités qu'une personne ne doit pas avoir si l'Église la nomme comme ancien et les qualités que doit avoir un ancien Quel ou quels mots utilisez-vous dans votre langue pour montrer une différence ou un contraste important entre deux choses ? Arrêtez cet enregistrement ici.</w:t>
      </w:r>
    </w:p>
    <w:p>
      <w:pPr/>
      <w:r>
        <w:rPr>
          <w:lang w:val="fr_FR" w:bidi="fr_FR"/>
        </w:rPr>
      </w:r>
      <w:r>
        <w:rPr>
          <w:lang w:val="fr_FR" w:bidi="fr_FR"/>
        </w:rPr>
        <w:t>Dans la cinquième partie du passage, rappelez-vous que Paul dit à Tite que l'ancien doit se tenir fermement ou croire fortement au message de Jésus. Rappelez-vous que c'est le même message fiable que Paul a enseigné à Tite et aux autres gens en Crète. Rappelez-vous que l'ancien ne doit pas changer ce message.</w:t>
      </w:r>
    </w:p>
    <w:p>
      <w:pPr/>
      <w:r>
        <w:rPr>
          <w:lang w:val="fr_FR" w:bidi="fr_FR"/>
        </w:rPr>
      </w:r>
      <w:r>
        <w:rPr>
          <w:lang w:val="fr_FR" w:bidi="fr_FR"/>
        </w:rPr>
        <w:t>Arrêtez-vous ici et discutez en groupe : Paul parle de s'accrocher fermement à quelque chose comme un moyen de montrer que quelqu'un croit quelque chose fortement. Racontez une histoire de votre communauté sur un moment où quelqu'un a cru quelque chose de très fortement et ne voulait pas changer ses croyances. Faites attention à la façon dont vous parlez de leur forte croyance en quelque chose. Arrêtez cet enregistrement ici.</w:t>
      </w:r>
    </w:p>
    <w:p>
      <w:pPr/>
      <w:r>
        <w:rPr>
          <w:lang w:val="fr_FR" w:bidi="fr_FR"/>
        </w:rPr>
      </w:r>
      <w:r>
        <w:rPr>
          <w:lang w:val="fr_FR" w:bidi="fr_FR"/>
        </w:rPr>
        <w:t>Rappelez-vous que le but de Paul en tant qu'apôtre est d'aider le peuple élu de Dieu à grandir dans sa foi. À mesure qu'une personne grandit dans la foi, elle comprendra de plus en plus la vérité de Jésus. Un résultat naturel de cela est de vivre d'une manière qui plaît et honore Dieu Les anciens que Tite devrait choisir devraient être des gens qui démontrent cette bonne façon de vivre, en s'accrochant fermement au message de Jésus. La raison pour laquelle l'ancien doit se tenir fermement au message est pour qu'il puisse encourager les croyants et corriger un faux enseignement. L'ancien encourage les croyants dans les Églises en leur donnant un vrai enseignement sur Jésus sans aucune erreur. Ce type d'enseignement conduit à un comportement juste.</w:t>
      </w:r>
    </w:p>
    <w:p>
      <w:pPr/>
      <w:r>
        <w:rPr>
          <w:lang w:val="fr_FR" w:bidi="fr_FR"/>
        </w:rPr>
      </w:r>
      <w:r>
        <w:rPr>
          <w:lang w:val="fr_FR" w:bidi="fr_FR"/>
        </w:rPr>
        <w:t>Arrêtez-vous ici et discutez de cette question en groupe : Racontez une histoire sur quelqu'un qui a besoin d'enseigner quelque chose qui est vrai et qui mène à un comportement juste. Écoutez comment vous décrivez ce type d'enseignement. Comment allez-vous parler d'un enseignement fiable et correct dans votre traduction ? Arrêtez cet enregistrement ici.</w:t>
      </w:r>
    </w:p>
    <w:p>
      <w:pPr/>
      <w:r>
        <w:rPr>
          <w:lang w:val="fr_FR" w:bidi="fr_FR"/>
        </w:rPr>
      </w:r>
      <w:r>
        <w:rPr>
          <w:lang w:val="fr_FR" w:bidi="fr_FR"/>
        </w:rPr>
        <w:t>L'ancien corrige le faux enseignement des gens qui s'opposent à la vérité sur Jésus. L'ancien a besoin de connaître la vérité sur Jésus pour faire ces deux travaux : encourager les croyants à un enseignement sain et corriger un faux enseignement.</w:t>
      </w:r>
    </w:p>
    <w:p>
      <w:pPr/>
      <w:r>
        <w:rPr>
          <w:lang w:val="fr_FR" w:bidi="fr_FR"/>
        </w:rPr>
      </w:r>
      <w:r>
        <w:rPr>
          <w:lang w:val="fr_FR" w:bidi="fr_FR"/>
        </w:rPr>
        <w:t>Maintenant, le groupe doit créer un scénario en images, dessiner ou utiliser des objets pour visualiser le passage et les actions dans le passage.</w:t>
      </w:r>
    </w:p>
    <w:p>
      <w:pPr/>
      <w:r>
        <w:rPr>
          <w:lang w:val="fr_FR" w:bidi="fr_FR"/>
        </w:rPr>
      </w:r>
      <w:r>
        <w:rPr>
          <w:lang w:val="fr_FR" w:bidi="fr_FR"/>
        </w:rPr>
        <w:t>Choisissez des gens, des dessins ou des objets pour être chacun des personnages. Quand vous commencez à raconter de nouveau l'histoire dans ces versets, Paul se tourne vers Tite pour lui dire pourquoi il a demandé à Tite de rester en Crète.</w:t>
      </w:r>
    </w:p>
    <w:p>
      <w:pPr/>
      <w:r>
        <w:rPr>
          <w:lang w:val="fr_FR" w:bidi="fr_FR"/>
        </w:rPr>
      </w:r>
      <w:r>
        <w:rPr>
          <w:lang w:val="fr_FR" w:bidi="fr_FR"/>
        </w:rPr>
        <w:t>Maintenant divisez le reste du groupe en des gens qui pourraient être un ancien et des gens qui ne pourraient pas être un ancien Paul décrit le groupe de personnes qui pourraient être un ancien Ce groupe de gens devrait montrer ce qu'ils font pour avoir une bonne réputation : ils prennent bien soin de leur propre maison Décrivez à quoi ressemble un bon foyer. Maintenant, Paul dit que les anciens prennent aussi soin de la maison de Dieu, de l'Église</w:t>
      </w:r>
    </w:p>
    <w:p>
      <w:pPr/>
      <w:r>
        <w:rPr>
          <w:lang w:val="fr_FR" w:bidi="fr_FR"/>
        </w:rPr>
      </w:r>
      <w:r>
        <w:rPr>
          <w:lang w:val="fr_FR" w:bidi="fr_FR"/>
        </w:rPr>
        <w:t>Paul se tourne vers le groupe de gens qui ne peuvent pas être un ancien Décrivez ce que fait quelqu'un quand il est arrogant ou trop fier. Montrez aux gens qui se mettent en colère, qui s'enivrent, qui sont violents ou qui jouent Montrez que ces gens ne peuvent pas diriger dans la maison de Dieu.</w:t>
      </w:r>
    </w:p>
    <w:p>
      <w:pPr/>
      <w:r>
        <w:rPr>
          <w:lang w:val="fr_FR" w:bidi="fr_FR"/>
        </w:rPr>
      </w:r>
      <w:r>
        <w:rPr>
          <w:lang w:val="fr_FR" w:bidi="fr_FR"/>
        </w:rPr>
        <w:t>Retournez au groupe avec de bonnes qualités et laissez-leur agir selon les bonnes qualités dans la maison de Dieu, l'Église L'ancien de l'Église devrait être hospitalier et aimer ce qui est bon. Il devrait aussi être sensible, droit, saint et discipliné. Décrivez ou montrez ce que fait quelqu'un de sensible, droit, saint et discipliné.</w:t>
      </w:r>
    </w:p>
    <w:p>
      <w:pPr/>
      <w:r>
        <w:rPr>
          <w:lang w:val="fr_FR" w:bidi="fr_FR"/>
        </w:rPr>
      </w:r>
      <w:r>
        <w:rPr>
          <w:lang w:val="fr_FR" w:bidi="fr_FR"/>
        </w:rPr>
        <w:t>Montrez à l'ancien qui tient fermement au message de Jésus en lui obéissant et en l'enseignant. Comment l'ancien montre-t-il qu'il s'accroche fermement au message fiable de Jésus ? Montrez comment l'ancien encourage les croyants et enseigne bien.</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de nouveau un enregistrement de Tite 1:5–9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5</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Une personne qui pourrait être un ancien</w:t>
      </w:r>
    </w:p>
    <w:p>
      <w:pPr>
        <w:pStyle w:val="ListBullet"/>
        <w:spacing w:line="240" w:lineRule="auto"/>
        <w:ind w:left="720"/>
      </w:pPr>
      <w:r>
        <w:rPr>
          <w:lang w:val="fr_FR" w:bidi="fr_FR"/>
        </w:rPr>
      </w:r>
      <w:r>
        <w:rPr>
          <w:lang w:val="fr_FR" w:bidi="fr_FR"/>
        </w:rPr>
        <w:t>Femme de l'ancien</w:t>
      </w:r>
    </w:p>
    <w:p>
      <w:pPr>
        <w:pStyle w:val="ListBullet"/>
        <w:spacing w:line="240" w:lineRule="auto"/>
        <w:ind w:left="720"/>
      </w:pPr>
      <w:r>
        <w:rPr>
          <w:lang w:val="fr_FR" w:bidi="fr_FR"/>
        </w:rPr>
      </w:r>
      <w:r>
        <w:rPr>
          <w:lang w:val="fr_FR" w:bidi="fr_FR"/>
        </w:rPr>
        <w:t>Enfants de l'ancien</w:t>
      </w:r>
    </w:p>
    <w:p>
      <w:pPr>
        <w:pStyle w:val="ListBullet"/>
        <w:spacing w:line="240" w:lineRule="auto"/>
        <w:ind w:left="720"/>
      </w:pPr>
      <w:r>
        <w:rPr>
          <w:lang w:val="fr_FR" w:bidi="fr_FR"/>
        </w:rPr>
      </w:r>
      <w:r>
        <w:rPr>
          <w:lang w:val="fr_FR" w:bidi="fr_FR"/>
        </w:rPr>
        <w:t>Une personne qui ne devrait pas être un ancien</w:t>
      </w:r>
    </w:p>
    <w:p>
      <w:pPr>
        <w:pStyle w:val="ListBullet"/>
        <w:spacing w:line="240" w:lineRule="auto"/>
        <w:ind w:left="720"/>
      </w:pPr>
      <w:r>
        <w:rPr>
          <w:lang w:val="fr_FR" w:bidi="fr_FR"/>
        </w:rPr>
      </w:r>
      <w:r>
        <w:rPr>
          <w:lang w:val="fr_FR" w:bidi="fr_FR"/>
        </w:rPr>
        <w:t>Et les croyants en Crète</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Premièrement, agissez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Paul dit à Tite la raison pour laquelle Paul a demandé à Tite de rester en Crète. Paul veut que Tite corrige les problèmes dans l'enseignement des Églises crétoises. Paul veut aussi que Tite achève le travail de Paul. L'une des principales façons dont Tite devrait achever le travail de Paul est en nommant des anciens dans les Églises crétoises. Paul dit à Tite de nommer les anciens en Crète comme Paul l'a demandé à Tite.</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à des choses comme « espérer que Tite comprendra à quel point son travail est important en Crète », ou « confiante que Tite peut nommer des anciens en Crète », ou « espérer que je puisse aussi être là avec Tite pour l'aider ».</w:t>
      </w:r>
    </w:p>
    <w:p>
      <w:pPr>
        <w:pStyle w:val="ListBullet"/>
        <w:spacing w:line="240" w:lineRule="auto"/>
        <w:ind w:left="720"/>
      </w:pPr>
      <w:r>
        <w:rPr>
          <w:lang w:val="fr_FR" w:bidi="fr_FR"/>
        </w:rPr>
      </w:r>
      <w:r>
        <w:rPr>
          <w:lang w:val="fr_FR" w:bidi="fr_FR"/>
        </w:rPr>
        <w:t>Demandez aussi à la personne qui joue Tite : « Que ressentez-vous ou pensez-vous ? » La personne pourrait répondre à des choses comme « ressentir l'importante responsabilité de corriger les problèmes dans les Églises crétoises », ou espérer que je peux trouver des hommes pour les nommer comme anciens», ou « vouloir choisir de bons hommes pour diriger les Églises en Crète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à Tite qu'un ancien doit être sans reproche. Un ancien doit être fidèle à sa femme et avoir des enfants qui croient en Jésus. Les enfants de l'ancien ne doivent pas être sauvages ou désobéissants.</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que l'Église envisage de la nommer comme ancien : « Que ressentez-vous ou pensez-vous ? » La personne pourrait répondre à des choses comme « heureuse d'avoir une bonne réputation dans la communauté », ou « fidèle à ma femme », ou « heureuse que mes enfants soient obéissants et qu'ils croient en Jésus », ou « inquiète de ne pas être choisi comme ancien parce que certains de mes enfants sont rebelles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Un ancien doit être sans reproche en tant qu'intendant de la maison de Dieu Un ancien ne devrait pas être arrogant, ne pas se mettre en colère facilement, ne pas s'enivrer, ne pas agir violemment et ne pas faire de mauvaises choses pour gagner de l'argent.</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ne devrait pas être un ancien Qu'est ce que vous ressentez ou pensez-vous en ce moment. ? La personne pourrait répondre à des choses comme « J'aime vivre comme la culture qui m'entoure », ou « Je ne vois pas pourquoi c'est mal de se mettre en colère ou de gagner de l'argent comme je le peux si cela me profite », ou « Je veux vivre comme je choisis », ou « J'ai peur que les gens de ma communauté me rejettent si je n'agis pas comme ils le font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qu'un ancien devrait être hospitalier et aimer ce qui est bon. Un bon ancien doit être sensible, droit, saint et discipliné.</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l'ancien : « Que ressentez-vous ou pensez-vous ? » La personne pourrait répondre à des choses comme « vouloir vivre selon les commandements de Dieu », ou « vouloir faire ce qui est bon pour pouvoir bien diriger la maison de Dieu », ou « espérer que les croyants dans les Églises apprennent qui est Jésus à travers mon exemple de les diriger ».</w:t>
      </w:r>
    </w:p>
    <w:p>
      <w:pPr>
        <w:pStyle w:val="ListBullet"/>
        <w:spacing w:line="240" w:lineRule="auto"/>
        <w:ind w:left="720"/>
      </w:pPr>
      <w:r>
        <w:rPr>
          <w:lang w:val="fr_FR" w:bidi="fr_FR"/>
        </w:rPr>
      </w:r>
      <w:r>
        <w:rPr>
          <w:lang w:val="fr_FR" w:bidi="fr_FR"/>
        </w:rPr>
        <w:t>Demandez aussi aux gens qui jouent les croyants crétois : « Que ressentez-vous ou pensez-vous ? » Les gens pourraient répondre à des choses comme « Je suis si heureux d'avoir enfin des dirigeants qui sont hospitaliers et qui aiment ce qui est bon », ou « espérer que Tite peut trouver des anciens qui ont ces bonnes qualités », ou « penser qu'avoir des anciens avec ces bonnes qualités nous aidera à grandir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Un ancien devrait se tenir fermement au message de Jésus. Ce message est fiable et c'est le message que Paul a enseigné à Tite. Quand l'ancien se tient fermement au message de Jésus, il sera capable de diriger les croyants avec un enseignement sain. L'ancien sera aussi capable de corriger un faux enseignement.</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l'ancien : « Que ressentez-vous ou pensez-vous ? » La personne pourrait répondre à des choses comme « vouloir se tenir fermement au message de Jésus », ou « sentir que c'est une grande responsabilité d'enseigner aux croyants », ou « vouloir donner un enseignement sain aux croyants », ou « vouloir se soucier de la façon de corriger le faux enseignement en Crète — vouloir être sûr de le faire bien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de nouveau un enregistrement de Tite 1:5–9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 Paul dit à Tite pourquoi Paul a demandé à Tite de rester en Crète. La Crète est une île dans la mer Méditerranée.</w:t>
      </w:r>
    </w:p>
    <w:p>
      <w:pPr/>
      <w:r>
        <w:rPr>
          <w:lang w:val="fr_FR" w:bidi="fr_FR"/>
        </w:rPr>
      </w:r>
      <w:r>
        <w:rPr>
          <w:lang w:val="fr_FR" w:bidi="fr_FR"/>
        </w:rPr>
        <w:t xml:space="preserve">Le travail que Tite doit faire en Crète est de corriger les problèmes dans les Églises et aussi d'achever le travail que Paul a commencé. L'une des tâches de Tite est de nommer ou de choisir </w:t>
      </w:r>
      <w:r>
        <w:rPr>
          <w:b/>
          <w:lang w:val="fr_FR" w:bidi="fr_FR"/>
        </w:rPr>
        <w:t>des anciens</w:t>
      </w:r>
      <w:r>
        <w:rPr>
          <w:lang w:val="fr_FR" w:bidi="fr_FR"/>
        </w:rPr>
        <w:t xml:space="preserve"> dans chaque ville de Crète avec une Église À l'époque de Paul, les anciens étaient les gens qui avaient l'autorité dans la communauté. Les anciens dans une Église étaient les dirigeants de l'Église Les anciens peuvent signifier des hommes âgés, mais rappelez-vous qu'un ancien n'a pas besoin d'être vieux. Les anciens devaient être prêts à servir les autres gens et devaient être sans reproche. Paul appelle aussi un </w:t>
      </w:r>
      <w:r>
        <w:rPr>
          <w:b/>
          <w:lang w:val="fr_FR" w:bidi="fr_FR"/>
        </w:rPr>
        <w:t>ancien</w:t>
      </w:r>
      <w:r>
        <w:rPr>
          <w:lang w:val="fr_FR" w:bidi="fr_FR"/>
        </w:rPr>
        <w:t xml:space="preserve"> un intendant. Pour plus d'informations sur </w:t>
      </w:r>
      <w:r>
        <w:rPr>
          <w:lang w:val="fr_FR" w:bidi="fr_FR"/>
        </w:rPr>
        <w:t>ancien</w:t>
      </w:r>
      <w:r>
        <w:rPr>
          <w:lang w:val="fr_FR" w:bidi="fr_FR"/>
        </w:rPr>
        <w:t xml:space="preserve"> et </w:t>
      </w:r>
      <w:r>
        <w:rPr>
          <w:b/>
          <w:lang w:val="fr_FR" w:bidi="fr_FR"/>
        </w:rPr>
        <w:t>l'intendant</w:t>
      </w:r>
      <w:r>
        <w:rPr>
          <w:lang w:val="fr_FR" w:bidi="fr_FR"/>
        </w:rPr>
        <w:t xml:space="preserve"> voir le glossaire principal. </w:t>
      </w:r>
    </w:p>
    <w:p>
      <w:pPr/>
      <w:r>
        <w:rPr>
          <w:lang w:val="fr_FR" w:bidi="fr_FR"/>
        </w:rPr>
      </w:r>
      <w:r>
        <w:rPr>
          <w:lang w:val="fr_FR" w:bidi="fr_FR"/>
        </w:rPr>
        <w:t xml:space="preserve">Arrêtez-vous ici et discutez de cette question en groupe : Comment allez-vous traduire </w:t>
      </w:r>
      <w:r>
        <w:rPr>
          <w:b/>
          <w:lang w:val="fr_FR" w:bidi="fr_FR"/>
        </w:rPr>
        <w:t>les anciens</w:t>
      </w:r>
      <w:r>
        <w:rPr>
          <w:lang w:val="fr_FR" w:bidi="fr_FR"/>
        </w:rPr>
        <w:t xml:space="preserve"> et </w:t>
      </w:r>
      <w:r>
        <w:rPr>
          <w:b/>
          <w:lang w:val="fr_FR" w:bidi="fr_FR"/>
        </w:rPr>
        <w:t>les surveillants</w:t>
      </w:r>
      <w:r>
        <w:rPr>
          <w:lang w:val="fr_FR" w:bidi="fr_FR"/>
        </w:rPr>
        <w:t xml:space="preserve"> ? Assurez-vous de ne pas choisir un mot qui signifie seulement « gens âgés ». Si vous avez déjà traduit ce mot dans un autre livre de la Bible, utilisez le même mot que vous y avez utilisé. Arrêtez cet enregistrement ici.</w:t>
      </w:r>
    </w:p>
    <w:p>
      <w:pPr/>
      <w:r>
        <w:rPr>
          <w:lang w:val="fr_FR" w:bidi="fr_FR"/>
        </w:rPr>
      </w:r>
      <w:r>
        <w:rPr>
          <w:lang w:val="fr_FR" w:bidi="fr_FR"/>
        </w:rPr>
        <w:t xml:space="preserve">L'ancien ou le surveillant doit être sans reproche parce qu'il est un intendant, ou un gestionnaire, de la maison de Dieu. Dans la Bible, un </w:t>
      </w:r>
      <w:r>
        <w:rPr>
          <w:b/>
          <w:lang w:val="fr_FR" w:bidi="fr_FR"/>
        </w:rPr>
        <w:t>ménage</w:t>
      </w:r>
      <w:r>
        <w:rPr>
          <w:lang w:val="fr_FR" w:bidi="fr_FR"/>
        </w:rPr>
        <w:t xml:space="preserve"> comprend un homme, sa femme, ses enfants, sa famille, ses serviteurs et toute autre personne qui vit dans la maison. Dans ce passage, la maison de Dieu est l'Église En tant qu'intendant de la maison de Dieu l' ancien devrait prendre soin de l'Église et surveiller l'Église Pour plus d'informations sur </w:t>
      </w:r>
      <w:r>
        <w:rPr>
          <w:lang w:val="fr_FR" w:bidi="fr_FR"/>
        </w:rPr>
        <w:t>l'intendant</w:t>
      </w:r>
      <w:r>
        <w:rPr>
          <w:lang w:val="fr_FR" w:bidi="fr_FR"/>
        </w:rPr>
        <w:t xml:space="preserve"> voir le glossaire principal</w:t>
      </w:r>
    </w:p>
    <w:p>
      <w:pPr/>
      <w:r>
        <w:rPr>
          <w:lang w:val="fr_FR" w:bidi="fr_FR"/>
        </w:rPr>
      </w:r>
      <w:r>
        <w:rPr>
          <w:lang w:val="fr_FR" w:bidi="fr_FR"/>
        </w:rPr>
        <w:t xml:space="preserve">Arrêtez-vous ici et discutez de cette question en groupe : Comment allez-vous traduire </w:t>
      </w:r>
      <w:r>
        <w:rPr>
          <w:b/>
          <w:lang w:val="fr_FR" w:bidi="fr_FR"/>
        </w:rPr>
        <w:t>intendant</w:t>
      </w:r>
      <w:r>
        <w:rPr>
          <w:lang w:val="fr_FR" w:bidi="fr_FR"/>
        </w:rPr>
        <w:t xml:space="preserve"> et </w:t>
      </w:r>
      <w:r>
        <w:rPr>
          <w:b/>
          <w:lang w:val="fr_FR" w:bidi="fr_FR"/>
        </w:rPr>
        <w:t>surveillant</w:t>
      </w:r>
      <w:r>
        <w:rPr>
          <w:lang w:val="fr_FR" w:bidi="fr_FR"/>
        </w:rPr>
        <w:t xml:space="preserve"> de la maison Si vous avez déjà traduit ce mot dans un autre livre de la Bible, utilisez le même mot que vous y avez utilisé. Arrêtez cet enregistrement ici.</w:t>
      </w:r>
    </w:p>
    <w:p>
      <w:pPr/>
      <w:r>
        <w:rPr>
          <w:lang w:val="fr_FR" w:bidi="fr_FR"/>
        </w:rPr>
      </w:r>
      <w:r>
        <w:rPr>
          <w:lang w:val="fr_FR" w:bidi="fr_FR"/>
        </w:rPr>
        <w:t>Paul dit à Tite certaines mauvaises qualités qui rendraient une personne non qualifiée d'être un ancien Un ancien ne devrait pas être arrogant, ne pas se mettre en colère facilement, ne pas s'enivrer, ou ne pas agir violemment et ne pas faire de mauvaises choses pour gagner de l'argent.</w:t>
      </w:r>
    </w:p>
    <w:p>
      <w:pPr/>
      <w:r>
        <w:rPr>
          <w:lang w:val="fr_FR" w:bidi="fr_FR"/>
        </w:rPr>
      </w:r>
      <w:r>
        <w:rPr>
          <w:lang w:val="fr_FR" w:bidi="fr_FR"/>
        </w:rPr>
        <w:t>Arrêtez-vous ici et discutez de cette question en groupe : Discutez de la façon dont vous allez traduire chacune de ces qualités qui rendraient une personne inapte à être un ancien Arrêtez cet enregistrement ici.</w:t>
      </w:r>
    </w:p>
    <w:p>
      <w:pPr/>
      <w:r>
        <w:rPr>
          <w:lang w:val="fr_FR" w:bidi="fr_FR"/>
        </w:rPr>
      </w:r>
      <w:r>
        <w:rPr>
          <w:lang w:val="fr_FR" w:bidi="fr_FR"/>
        </w:rPr>
        <w:t xml:space="preserve">Paul dit à Tite qu'un ancien devrait être hospitalier et accueillir les gens dans sa maison. Un ancien devrait aussi aimer ce qui est bon et aimer faire le bien. Un ancien devrait être raisonnable et sage. Il devrait aussi être droit, ce qui est parfois traduit comme </w:t>
      </w:r>
      <w:r>
        <w:rPr>
          <w:b/>
          <w:lang w:val="fr_FR" w:bidi="fr_FR"/>
        </w:rPr>
        <w:t>juste</w:t>
      </w:r>
      <w:r>
        <w:rPr>
          <w:lang w:val="fr_FR" w:bidi="fr_FR"/>
        </w:rPr>
        <w:t xml:space="preserve">. Enfin, un ancien devrait être saint ou dévoué à Jésus, et discipliné ou contrôlé de soi. Juste signifie qu'une personne est dans une relation juste avec Dieu et est sans reproche devant Dieu Pour plus d'informations sur </w:t>
      </w:r>
      <w:r>
        <w:rPr>
          <w:lang w:val="fr_FR" w:bidi="fr_FR"/>
        </w:rPr>
        <w:t>justice</w:t>
      </w:r>
      <w:r>
        <w:rPr>
          <w:lang w:val="fr_FR" w:bidi="fr_FR"/>
        </w:rPr>
        <w:t xml:space="preserve"> voir le glossaire principal</w:t>
      </w:r>
    </w:p>
    <w:p>
      <w:pPr/>
      <w:r>
        <w:rPr>
          <w:lang w:val="fr_FR" w:bidi="fr_FR"/>
        </w:rPr>
      </w:r>
      <w:r>
        <w:rPr>
          <w:lang w:val="fr_FR" w:bidi="fr_FR"/>
        </w:rPr>
        <w:t xml:space="preserve">Arrêtez-vous ici et discutez de cette question en groupe : Discutez de la façon dont vous allez traduire </w:t>
      </w:r>
      <w:r>
        <w:rPr>
          <w:b/>
          <w:lang w:val="fr_FR" w:bidi="fr_FR"/>
        </w:rPr>
        <w:t>justice</w:t>
      </w:r>
      <w:r>
        <w:rPr>
          <w:lang w:val="fr_FR" w:bidi="fr_FR"/>
        </w:rPr>
        <w:t xml:space="preserve"> dans votre langue Si vous avez déjà traduit ce mot dans un autre livre de la Bible, utilisez le même mot que vous y avez utilisé. Comment allez-vous traduire les autres qualités d'un bon ancien Rappelez-vous que beaucoup de ces qualités ont des significations similaires. Arrêtez cet enregistrement ici.</w:t>
      </w:r>
    </w:p>
    <w:p>
      <w:pPr/>
      <w:r>
        <w:rPr>
          <w:lang w:val="fr_FR" w:bidi="fr_FR"/>
        </w:rPr>
      </w:r>
      <w:r>
        <w:rPr>
          <w:lang w:val="fr_FR" w:bidi="fr_FR"/>
        </w:rPr>
        <w:t xml:space="preserve">Un ancien doit se tenir fermement, ou suivre fortement et obéir à la </w:t>
      </w:r>
      <w:r>
        <w:rPr>
          <w:b/>
          <w:lang w:val="fr_FR" w:bidi="fr_FR"/>
        </w:rPr>
        <w:t>parole</w:t>
      </w:r>
      <w:r>
        <w:rPr>
          <w:lang w:val="fr_FR" w:bidi="fr_FR"/>
        </w:rPr>
        <w:t xml:space="preserve"> de Jésus. Ce mot signifie la bonne nouvelle que Jésus est venu dans le monde. Traduisez parole de la même manière que vous l'avez faite dans les passages précédents. Pour plus d'informations parole, voir le glossaire principal L'ancien sera alors capable d'encourager les gens dans le bon enseignement, ou </w:t>
      </w:r>
      <w:r>
        <w:rPr>
          <w:b/>
          <w:lang w:val="fr_FR" w:bidi="fr_FR"/>
        </w:rPr>
        <w:t>la doctrine</w:t>
      </w:r>
      <w:r>
        <w:rPr>
          <w:lang w:val="fr_FR" w:bidi="fr_FR"/>
        </w:rPr>
        <w:t>.</w:t>
      </w:r>
    </w:p>
    <w:p>
      <w:pPr/>
      <w:r>
        <w:rPr>
          <w:lang w:val="fr_FR" w:bidi="fr_FR"/>
        </w:rPr>
      </w:r>
      <w:r>
        <w:rPr>
          <w:lang w:val="fr_FR" w:bidi="fr_FR"/>
        </w:rPr>
        <w:t xml:space="preserve">Arrêtez-vous ici et discutez en groupe : Comment allez-vous traduire un bon enseignement ou </w:t>
      </w:r>
      <w:r>
        <w:rPr>
          <w:b/>
          <w:lang w:val="fr_FR" w:bidi="fr_FR"/>
        </w:rPr>
        <w:t>la doctrine</w:t>
      </w:r>
      <w:r>
        <w:rPr>
          <w:lang w:val="fr_FR" w:bidi="fr_FR"/>
        </w:rPr>
        <w:t xml:space="preserve"> Voir le glossaire principal pour plus d'informations sur la </w:t>
      </w:r>
      <w:r>
        <w:rPr>
          <w:b/>
          <w:lang w:val="fr_FR" w:bidi="fr_FR"/>
        </w:rPr>
        <w:t>doctrine</w:t>
      </w:r>
      <w:r>
        <w:rPr>
          <w:lang w:val="fr_FR" w:bidi="fr_FR"/>
        </w:rPr>
        <w:t xml:space="preserve">. Si vous avez déjà traduit ce mot dans un autre livre de la Bible, utilisez le même mot que vous y avez utilisé. </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1:10–16</w:t>
      </w:r>
      <w:r>
        <w:rPr>
          <w:lang w:val="fr_FR" w:bidi="fr_FR"/>
        </w:rPr>
      </w:r>
    </w:p>
    <w:p>
      <w:pPr>
        <w:pStyle w:val="Heading3"/>
      </w:pPr>
      <w:r>
        <w:rPr>
          <w:lang w:val="fr_FR" w:bidi="fr_FR"/>
        </w:rPr>
        <w:t>Écouter et Cœur</w:t>
      </w:r>
    </w:p>
    <w:p>
      <w:pPr/>
      <w:r>
        <w:rPr>
          <w:lang w:val="fr_FR" w:bidi="fr_FR"/>
        </w:rPr>
      </w:r>
      <w:r>
        <w:rPr>
          <w:lang w:val="fr_FR" w:bidi="fr_FR"/>
        </w:rPr>
        <w:t>Dans cette étape, écoutez Tite 1:10–16 et gravez-le dans votre cœur.</w:t>
      </w:r>
    </w:p>
    <w:p>
      <w:pPr/>
      <w:r>
        <w:rPr>
          <w:lang w:val="fr_FR" w:bidi="fr_FR"/>
        </w:rPr>
      </w:r>
      <w:r>
        <w:rPr>
          <w:lang w:val="fr_FR" w:bidi="fr_FR"/>
        </w:rPr>
        <w:t>Écoutez trois fois la version audio de Tite 1:10–16,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Mettez cet audio en pause ici.</w:t>
      </w:r>
    </w:p>
    <w:p>
      <w:pPr>
        <w:pStyle w:val="ListBullet"/>
        <w:spacing w:line="240" w:lineRule="auto"/>
        <w:ind w:left="720"/>
      </w:pPr>
      <w:r>
        <w:rPr>
          <w:lang w:val="fr_FR" w:bidi="fr_FR"/>
        </w:rPr>
      </w:r>
      <w:r>
        <w:rPr>
          <w:lang w:val="fr_FR" w:bidi="fr_FR"/>
        </w:rPr>
        <w:t>Qu'est-ce qui ne vous plaît pas ou que vous ne comprenez pas dans ce passage ? Mettez cet audio en pause ici.</w:t>
      </w:r>
    </w:p>
    <w:p>
      <w:pPr>
        <w:pStyle w:val="ListBullet"/>
        <w:spacing w:line="240" w:lineRule="auto"/>
        <w:ind w:left="720"/>
      </w:pPr>
      <w:r>
        <w:rPr>
          <w:lang w:val="fr_FR" w:bidi="fr_FR"/>
        </w:rPr>
      </w:r>
      <w:r>
        <w:rPr>
          <w:lang w:val="fr_FR" w:bidi="fr_FR"/>
        </w:rPr>
        <w:t>Que nous dit ce passage sur Dieu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Quelle est l'incidence de ce passage sur notre vie quotidienne ? Mettez cet audio en pause ici.</w:t>
      </w:r>
    </w:p>
    <w:p>
      <w:pPr>
        <w:pStyle w:val="ListBullet"/>
        <w:spacing w:line="240" w:lineRule="auto"/>
        <w:ind w:left="720"/>
      </w:pPr>
      <w:r>
        <w:rPr>
          <w:lang w:val="fr_FR" w:bidi="fr_FR"/>
        </w:rPr>
      </w:r>
      <w:r>
        <w:rPr>
          <w:lang w:val="fr_FR" w:bidi="fr_FR"/>
        </w:rPr>
        <w:t>Est-ce que vous connaissez quelqu'un qui a besoin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un enregistrement de Tite 1:10–16 dans la traduction la plus facile à comprendre.</w:t>
      </w:r>
    </w:p>
    <w:p>
      <w:pPr/>
      <w:r>
        <w:rPr>
          <w:lang w:val="fr_FR" w:bidi="fr_FR"/>
        </w:rPr>
      </w:r>
      <w:r>
        <w:rPr>
          <w:lang w:val="fr_FR" w:bidi="fr_FR"/>
        </w:rPr>
        <w:t>Paul continue sa lettre à Tite en Crète. Dans le passage précédent, Paul a parlé des qualités que doit avoir un dirigeant d'Église et de celles qui rendraient une personne non qualifiée à être un dirigeant d'Église Paul dit qu'un chef d'Église ou un ancien doit se tenir fermement au message de Jésus pour donner un enseignement vrai et correct aux Églises. L'ancien doit aussi être capable de corriger les faux enseignants en Crète. Maintenant, Paul décrit les faux enseignants en Crète qui s'opposent au bon enseignement. Il décrit la façon dont ces faux enseignants éloignent les croyants crétois de la vérité. Paul dit aussi à Tite que faire face à ces faux enseignants et comment corriger leur faux enseignements.</w:t>
      </w:r>
    </w:p>
    <w:p>
      <w:pPr/>
      <w:r>
        <w:rPr>
          <w:lang w:val="fr_FR" w:bidi="fr_FR"/>
        </w:rPr>
      </w:r>
      <w:r>
        <w:rPr>
          <w:lang w:val="fr_FR" w:bidi="fr_FR"/>
        </w:rPr>
        <w:t>Arrêtez-vous ici et regardez en groupe la carte de l'île de Crète. si c'est nécessaire Arrêtez cet enregistrement ici.</w:t>
      </w:r>
    </w:p>
    <w:p>
      <w:pPr/>
      <w:r>
        <w:rPr>
          <w:lang w:val="fr_FR" w:bidi="fr_FR"/>
        </w:rPr>
      </w:r>
      <w:r>
        <w:rPr>
          <w:lang w:val="fr_FR" w:bidi="fr_FR"/>
        </w:rPr>
        <w:t>Dans la première partie de ce passage, Paul décrit les faux enseignants en Crète. Paul dit que beaucoup de gens sont rebelles, ce qui signifie qu'ils ne veulent pas être sous l'autorité d'une autre personne Paul utilise la manière de parler dans le passage précédent pour décrire quelqu'un qui n'est qualifié pour être dirigeant d'Église parce rebelle.</w:t>
      </w:r>
    </w:p>
    <w:p>
      <w:pPr/>
      <w:r>
        <w:rPr>
          <w:lang w:val="fr_FR" w:bidi="fr_FR"/>
        </w:rPr>
      </w:r>
      <w:r>
        <w:rPr>
          <w:lang w:val="fr_FR" w:bidi="fr_FR"/>
        </w:rPr>
        <w:t>Les faux enseignants sont aussi de vains parleurs qui enseignent de vaines choses. Cela signifie qu'ils disent des bêtises, en utilisant des mots et en racontant des histoires profanes qui n'édifient pas les gens. Ils trompent les croyants par leur faux enseignements.</w:t>
      </w:r>
    </w:p>
    <w:p>
      <w:pPr/>
      <w:r>
        <w:rPr>
          <w:lang w:val="fr_FR" w:bidi="fr_FR"/>
        </w:rPr>
      </w:r>
      <w:r>
        <w:rPr>
          <w:lang w:val="fr_FR" w:bidi="fr_FR"/>
        </w:rPr>
        <w:t>Enfin, Paul dit que les « gens du groupe de circoncision sont ceux qui disent en particulier des bêtises et qui trompent les gens. Le groupe de circoncision désigne les Juifs qui sont devenus des croyants en Jésus, mais qui veulent quand même suivre les lois et les coutumes juives. La circoncision était une coutume juive pour les hommes à couper le prépuce d'un garçon en général quand celui-ci avait une semaine. La circoncision montrait que le peuple juif était le peuple de Dieu. Le groupe de circoncision exigeait que les non-Juifs soient circoncis quand ils commençaient à suivre Jésus. D'importants dirigeants de l'Église comme Pierre et Paul ont dit que les croyants n'étaient pas obligés d'être circoncis pour suivre Jésus. Les gens de l'île de Crète étaient pour la plupart des non-Juifs. C'était un important faux enseignement à affronter.</w:t>
      </w:r>
    </w:p>
    <w:p>
      <w:pPr/>
      <w:r>
        <w:rPr>
          <w:lang w:val="fr_FR" w:bidi="fr_FR"/>
        </w:rPr>
      </w:r>
      <w:r>
        <w:rPr>
          <w:lang w:val="fr_FR" w:bidi="fr_FR"/>
        </w:rPr>
        <w:t>Paul exhorte fortement à faire taire ou à mettre quelque chose d'autre sur la bouche des faux enseignants. Paul donne à Tite la raison : les faux enseignants ruinent des maisons entières. Ces ménages incluaient des gens comme le père et la mère, les enfants et des familles, des serviteurs et toute autre personne qui vit dans la même maison. Les faux dirigeants essayaient d'obtenir de l'argent de ces gens. Cela détournait chaque personne de ces foyers du véritable enseignement sur Jésus.</w:t>
      </w:r>
    </w:p>
    <w:p>
      <w:pPr/>
      <w:r>
        <w:rPr>
          <w:lang w:val="fr_FR" w:bidi="fr_FR"/>
        </w:rPr>
      </w:r>
      <w:r>
        <w:rPr>
          <w:lang w:val="fr_FR" w:bidi="fr_FR"/>
        </w:rPr>
        <w:t>Arrêtez-vous ici et discutez de cette question en groupe : Quels types de faux enseignements y a-t-il dans votre culture ? Par exemple, racontez une histoire sur un enseignant qui enseigne pour gagner de l'argent ou pour une autre mauvaise raison au lieu d'éduquer ou d'aider les gens. Arrêtez cet enregistrement ici.</w:t>
      </w:r>
    </w:p>
    <w:p>
      <w:pPr/>
      <w:r>
        <w:rPr>
          <w:lang w:val="fr_FR" w:bidi="fr_FR"/>
        </w:rPr>
      </w:r>
      <w:r>
        <w:rPr>
          <w:lang w:val="fr_FR" w:bidi="fr_FR"/>
        </w:rPr>
        <w:t>Maintenant, Paul dit que les faux enseignants se comportent de la même manière que les Crétois se comportent. Paul utilise un dicton d'un enseignant crétois respecté d'autrefois. L'adage dit que les Crétois sont connus pour des mensonges, ils agissent comme des animaux sauvages et ils sont des gloutons Cela signifie qu'ils mangent trop, manquent de contrôle de soi dans d'autres manières. Paul utilise ce dicton d'un homme crétois respecté pour montrer que toutes ces choses sont vraies.</w:t>
      </w:r>
    </w:p>
    <w:p>
      <w:pPr/>
      <w:r>
        <w:rPr>
          <w:lang w:val="fr_FR" w:bidi="fr_FR"/>
        </w:rPr>
      </w:r>
      <w:r>
        <w:rPr>
          <w:lang w:val="fr_FR" w:bidi="fr_FR"/>
        </w:rPr>
        <w:t>Arrêtez-vous ici et discuter en groupe des questions suivantes : Parlez de dictons connus dans votre groupe linguistique ou dans votre culture. Que disent les autres de votre groupe linguistique ? Ces choses sont-elles vraies ? Comment vous sentez-vous à propos de ce que les gens disent de votre groupe linguistique ? Arrêtez cet enregistrement ici.</w:t>
      </w:r>
    </w:p>
    <w:p>
      <w:pPr/>
      <w:r>
        <w:rPr>
          <w:lang w:val="fr_FR" w:bidi="fr_FR"/>
        </w:rPr>
      </w:r>
      <w:r>
        <w:rPr>
          <w:lang w:val="fr_FR" w:bidi="fr_FR"/>
        </w:rPr>
        <w:t>Paul dit à Tite de réprimander sévèrement les faux enseignants et peut-être aussi les croyants crétois qui suivent les faux enseignants. Tite doit leur dire fermement qu'ils se trompent, et ceci pas une seule fois mais encore et encore.</w:t>
      </w:r>
    </w:p>
    <w:p>
      <w:pPr/>
      <w:r>
        <w:rPr>
          <w:lang w:val="fr_FR" w:bidi="fr_FR"/>
        </w:rPr>
      </w:r>
      <w:r>
        <w:rPr>
          <w:lang w:val="fr_FR" w:bidi="fr_FR"/>
        </w:rPr>
        <w:t xml:space="preserve">La première raison pour laquelle on réprimande les faux enseignants et les crétois qui suivent les faux enseignements est pour qu'ils puissent être corrects dans ce qu'ils croient de Jésus. La deuxième raison pour laquelle les réprimander est pour qu'ils ne fassent pas attention aux mythes juifs. Les mythes juifs sont des histoires que les Juifs ont créées qui n'étaient pas dans l'Ancien Testament ni dans les enseignements de Jésus. Ces mythes n'étaient pas des histoires vraies et ils étaient nuisibles à l'Église crétoise. </w:t>
      </w:r>
    </w:p>
    <w:p>
      <w:pPr/>
      <w:r>
        <w:rPr>
          <w:lang w:val="fr_FR" w:bidi="fr_FR"/>
        </w:rPr>
      </w:r>
      <w:r>
        <w:rPr>
          <w:lang w:val="fr_FR" w:bidi="fr_FR"/>
        </w:rPr>
        <w:t>Arrêtez-vous ici et discutez en groupe. Partagez un mythe commun ou une histoire fausse de votre culture. Pensez à celui qui vous a raconté ce mythe et à sa signification. Arrêtez cet enregistrement ici.</w:t>
      </w:r>
    </w:p>
    <w:p>
      <w:pPr/>
      <w:r>
        <w:rPr>
          <w:lang w:val="fr_FR" w:bidi="fr_FR"/>
        </w:rPr>
      </w:r>
      <w:r>
        <w:rPr>
          <w:lang w:val="fr_FR" w:bidi="fr_FR"/>
        </w:rPr>
        <w:t>Paul dit de ne pas faire attention aux commandements humains que les gens qui ne suivent pas la vérité inventent. Dans l'Ancien Testament, Dieu a donné au peuple juif de nombreuses lois sur les rituels et des restrictions alimentaires. Paul ne parle pas des commandements de Dieu ici, mais des règles supplémentaires que les gens se font. Ces règles peuvent être des règles supplémentaires sur le fait ne manger certains types d'aliments ou d'autres rituels.</w:t>
      </w:r>
    </w:p>
    <w:p>
      <w:pPr/>
      <w:r>
        <w:rPr>
          <w:lang w:val="fr_FR" w:bidi="fr_FR"/>
        </w:rPr>
      </w:r>
      <w:r>
        <w:rPr>
          <w:lang w:val="fr_FR" w:bidi="fr_FR"/>
        </w:rPr>
        <w:t>Paul dit ensuite un dicton familier sur la pureté. Paul rassure les croyants. Il dit que si ils sont purs ou dignes de servir Dieu parce qu'ils sont dans une bonne relation avec Dieu ils ne sont pas obligés d'éviter certains aliments ou d'effectuer certains rituels. Les gens sont purs grâce à leur relation avec Dieu et non pas par ce qu'ils font. Paul dit que les faux enseignants sont corrompus et ne croient pas la vérité. Rien n'est pour pur pour eux ce qui signifie probablement qu'ils rendent tout ce qu'ils touchent ou tout ce qu'ils font d' impur à cause de leur mauvaise relation avec Dieu.</w:t>
      </w:r>
    </w:p>
    <w:p>
      <w:pPr/>
      <w:r>
        <w:rPr>
          <w:lang w:val="fr_FR" w:bidi="fr_FR"/>
        </w:rPr>
      </w:r>
      <w:r>
        <w:rPr>
          <w:lang w:val="fr_FR" w:bidi="fr_FR"/>
        </w:rPr>
        <w:t>Arrêtez-vous ici et discutez de cette question en groupe : Parlez des différences entre les objets purs et impurs dans votre culture, comme la nourriture, l'eau ou autre chose. Qu'est-ce qui rend quelque chose impur ou malsain ? En quoi est-ce que c'est différent de ce passage ? Arrêtez cet enregistrement ici.</w:t>
      </w:r>
    </w:p>
    <w:p>
      <w:pPr/>
      <w:r>
        <w:rPr>
          <w:lang w:val="fr_FR" w:bidi="fr_FR"/>
        </w:rPr>
      </w:r>
      <w:r>
        <w:rPr>
          <w:lang w:val="fr_FR" w:bidi="fr_FR"/>
        </w:rPr>
        <w:t>Dans la dernière partie de ce passage, Paul donne une autre description des faux enseignants. Les faux enseignants disent qu'ils connaissent Dieu mais leur comportement montre que les faux enseignants ne connaissent pas Dieu en réalité. Dieu déteste, les faux enseignants pour leur comportement dégoûtant. Les faux enseignants n'obéissent pas à Dieu et ils ne sont pas capables de faire quelque chose de bon.</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Tite 1:10–16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Il y a 4 parties dans ce passage.</w:t>
      </w:r>
    </w:p>
    <w:p>
      <w:pPr/>
      <w:r>
        <w:rPr>
          <w:lang w:val="fr_FR" w:bidi="fr_FR"/>
        </w:rPr>
      </w:r>
      <w:r>
        <w:rPr>
          <w:b/>
          <w:lang w:val="fr_FR" w:bidi="fr_FR"/>
        </w:rPr>
        <w:t>Dans la première partie,</w:t>
      </w:r>
      <w:r>
        <w:rPr>
          <w:lang w:val="fr_FR" w:bidi="fr_FR"/>
        </w:rPr>
        <w:t xml:space="preserve"> Paul décrit les faux enseignants qui causent des problèmes dans les Églises crétoises.</w:t>
      </w:r>
    </w:p>
    <w:p>
      <w:pPr/>
      <w:r>
        <w:rPr>
          <w:lang w:val="fr_FR" w:bidi="fr_FR"/>
        </w:rPr>
      </w:r>
      <w:r>
        <w:rPr>
          <w:b/>
          <w:lang w:val="fr_FR" w:bidi="fr_FR"/>
        </w:rPr>
        <w:t xml:space="preserve">Dans la deuxième partie </w:t>
      </w:r>
      <w:r>
        <w:rPr>
          <w:lang w:val="fr_FR" w:bidi="fr_FR"/>
        </w:rPr>
        <w:t>Paul se réfère à un dicton crétois pour décrire les Crétois.</w:t>
      </w:r>
    </w:p>
    <w:p>
      <w:pPr/>
      <w:r>
        <w:rPr>
          <w:lang w:val="fr_FR" w:bidi="fr_FR"/>
        </w:rPr>
      </w:r>
      <w:r>
        <w:rPr>
          <w:b/>
          <w:lang w:val="fr_FR" w:bidi="fr_FR"/>
        </w:rPr>
        <w:t xml:space="preserve">Dans la troisième partie </w:t>
      </w:r>
      <w:r>
        <w:rPr>
          <w:lang w:val="fr_FR" w:bidi="fr_FR"/>
        </w:rPr>
        <w:t>Paul dit à Tite de réprimander les faux enseignants. Paul dit aussi à Tite pourquoi il doit réprimander les faux enseignants.</w:t>
      </w:r>
    </w:p>
    <w:p>
      <w:pPr/>
      <w:r>
        <w:rPr>
          <w:lang w:val="fr_FR" w:bidi="fr_FR"/>
        </w:rPr>
      </w:r>
      <w:r>
        <w:rPr>
          <w:b/>
          <w:lang w:val="fr_FR" w:bidi="fr_FR"/>
        </w:rPr>
        <w:t>Dans la quatrième partie,</w:t>
      </w:r>
      <w:r>
        <w:rPr>
          <w:lang w:val="fr_FR" w:bidi="fr_FR"/>
        </w:rPr>
        <w:t xml:space="preserve"> Paul donne une autre description des faux enseignants en Crète.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faux enseignants en Crète</w:t>
      </w:r>
    </w:p>
    <w:p>
      <w:pPr>
        <w:pStyle w:val="ListBullet"/>
        <w:spacing w:line="240" w:lineRule="auto"/>
        <w:ind w:left="720"/>
      </w:pPr>
      <w:r>
        <w:rPr>
          <w:lang w:val="fr_FR" w:bidi="fr_FR"/>
        </w:rPr>
      </w:r>
      <w:r>
        <w:rPr>
          <w:lang w:val="fr_FR" w:bidi="fr_FR"/>
        </w:rPr>
        <w:t>Les croyants en Crète</w:t>
      </w:r>
    </w:p>
    <w:p>
      <w:pPr>
        <w:pStyle w:val="ListBullet"/>
        <w:spacing w:line="240" w:lineRule="auto"/>
        <w:ind w:left="720"/>
      </w:pPr>
      <w:r>
        <w:rPr>
          <w:lang w:val="fr_FR" w:bidi="fr_FR"/>
        </w:rPr>
      </w:r>
      <w:r>
        <w:rPr>
          <w:lang w:val="fr_FR" w:bidi="fr_FR"/>
        </w:rPr>
        <w:t>Les Juifs qui deviennent croyants en Crète</w:t>
      </w:r>
    </w:p>
    <w:p>
      <w:pPr>
        <w:pStyle w:val="ListBullet"/>
        <w:spacing w:line="240" w:lineRule="auto"/>
        <w:ind w:left="720"/>
      </w:pPr>
      <w:r>
        <w:rPr>
          <w:lang w:val="fr_FR" w:bidi="fr_FR"/>
        </w:rPr>
      </w:r>
      <w:r>
        <w:rPr>
          <w:lang w:val="fr_FR" w:bidi="fr_FR"/>
        </w:rPr>
        <w:t>Un enseignant bien respecté en Crète</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réfléchir en groupe aux différentes parties du passage.</w:t>
      </w:r>
    </w:p>
    <w:p>
      <w:pPr/>
      <w:r>
        <w:rPr>
          <w:lang w:val="fr_FR" w:bidi="fr_FR"/>
        </w:rPr>
      </w:r>
      <w:r>
        <w:rPr>
          <w:lang w:val="fr_FR" w:bidi="fr_FR"/>
        </w:rPr>
        <w:t>Rappelez-vous que Paul continue d'expliquer la situation en Crète et pourquoi il est important d'avoir des enseignants qui enseignent la vérité. Rappelez-vous que ce passage décrit les faux enseignants en Crète et comment Tite doit leur répondre.</w:t>
      </w:r>
    </w:p>
    <w:p>
      <w:pPr/>
      <w:r>
        <w:rPr>
          <w:lang w:val="fr_FR" w:bidi="fr_FR"/>
        </w:rPr>
      </w:r>
      <w:r>
        <w:rPr>
          <w:lang w:val="fr_FR" w:bidi="fr_FR"/>
        </w:rPr>
        <w:t>Dans la première partie de ce passage, Paul commence par décrire ces faux enseignants. Ils s'opposent au bon enseignement sur Jésus. Il est important de se rappeler que ce passage est lié au passage précédent : Paul va en dire davantage sur les faux enseignants du passage précédent et expliquer pourquoi ils sont si dangereux pour l’église de Crète.</w:t>
      </w:r>
    </w:p>
    <w:p>
      <w:pPr/>
      <w:r>
        <w:rPr>
          <w:lang w:val="fr_FR" w:bidi="fr_FR"/>
        </w:rPr>
      </w:r>
      <w:r>
        <w:rPr>
          <w:lang w:val="fr_FR" w:bidi="fr_FR"/>
        </w:rPr>
        <w:t>Rappelez-vous que les faux enseignants sont rebelles, ce qui est similaire à la façon dont Paul décrit quelqu'un non qualifié pour être ancien d'Église Les faux enseignants sont aussi de vains parleurs qui inventent des histoires et trompent les croyants par leur enseignement. Il est possible de traduire cela par : Ils trompent les autres par leur enseignement vide ou faux.</w:t>
      </w:r>
    </w:p>
    <w:p>
      <w:pPr/>
      <w:r>
        <w:rPr>
          <w:lang w:val="fr_FR" w:bidi="fr_FR"/>
        </w:rPr>
      </w:r>
      <w:r>
        <w:rPr>
          <w:lang w:val="fr_FR" w:bidi="fr_FR"/>
        </w:rPr>
        <w:t>Arrêtez-vous ici et discutez de cette question en groupe Parlez de l'expression « vains parleurs ». Comment décrivez-vous quelqu'un dans votre langue qui dit des bêtises ou des choses insensées ? Arrêtez cet enregistrement ici.</w:t>
      </w:r>
    </w:p>
    <w:p>
      <w:pPr/>
      <w:r>
        <w:rPr>
          <w:lang w:val="fr_FR" w:bidi="fr_FR"/>
        </w:rPr>
      </w:r>
      <w:r>
        <w:rPr>
          <w:lang w:val="fr_FR" w:bidi="fr_FR"/>
        </w:rPr>
        <w:t>Paul dit aussi que le groupe de circoncision est particulièrement important pour que Tite le remarque. Rappelez-vous que ce groupe est probablement composé de Juifs qui ont suivi Jésus. Ces Juifs ont probablement essayé de faire suivre les lois juives comme la circoncision aux non-Juifs. Rappelez-vous que Paul et d'autres dirigeants de l'Église ont déjà dit que la circoncision juive n'est pas nécessaire pour les non-Juifs qui commencent à suivre Jésus. Ces gens essaient probablement de faire circoncire les non-Juifs quand ils suivent Jésus.</w:t>
      </w:r>
    </w:p>
    <w:p>
      <w:pPr/>
      <w:r>
        <w:rPr>
          <w:lang w:val="fr_FR" w:bidi="fr_FR"/>
        </w:rPr>
      </w:r>
      <w:r>
        <w:rPr>
          <w:lang w:val="fr_FR" w:bidi="fr_FR"/>
        </w:rPr>
        <w:t>Il est important de se rappeler que Paul veut que Tite fasse taire ces faux enseignants. Cela signifie que les faux enseignants doivent arrêter d'enseigner leur discours vain aux croyants en Crète. Paul donne une bonne raison pour laquelle il faut faire taire les faux enseignants : ils ruinent des maisons entières Rappelez-vous qu'une maison comprend tous les gens qui vivent dans la maison et qu'il est probable que les faux enseignants éloignent chaque personne d'une maison du véritable enseignement sur Jésus. Les faux enseignants enseignent qu'ils ne doivent pas enseigner pour gagner l'argent. Paul compare directement cela avec ce qu'il a dit précédemment sur le fait que les anciens ne fassent pas de mauvaises choses pour obtenir de l'argent.</w:t>
      </w:r>
    </w:p>
    <w:p>
      <w:pPr/>
      <w:r>
        <w:rPr>
          <w:lang w:val="fr_FR" w:bidi="fr_FR"/>
        </w:rPr>
      </w:r>
      <w:r>
        <w:rPr>
          <w:lang w:val="fr_FR" w:bidi="fr_FR"/>
        </w:rPr>
        <w:t>Dans la deuxième partie de ce passage, rappelez-vous que Paul donne des informations de contexte pour appuyer sa description des faux enseignants. Paul utilise un dicton d'un enseignant crétois bien respecté des Crétois. Paul appelle l'enseignant crétois un prophète mais cela ne signifie pas que Paul pense que cet homme est un prophète de Dieu Cet homme était seulement un enseignant respecté dans la culture crétoise, mais les gens connaissaient bien son dicton et ils croyaient que cela décrivait ce qu'étaient les Crétois en général.</w:t>
      </w:r>
    </w:p>
    <w:p>
      <w:pPr/>
      <w:r>
        <w:rPr>
          <w:lang w:val="fr_FR" w:bidi="fr_FR"/>
        </w:rPr>
      </w:r>
      <w:r>
        <w:rPr>
          <w:lang w:val="fr_FR" w:bidi="fr_FR"/>
        </w:rPr>
        <w:t>Arrêtez-vous ici et discutez de cela en groupe : Racontez une histoire sur quelque chose qui vous est arrivé, puis incluez des informations de contexte sur l'histoire. Faites attention à la façon dont vous montrez la différence entre l'histoire principale et les informations de fond. Mettez cet enregistrement en pause ici.</w:t>
      </w:r>
    </w:p>
    <w:p>
      <w:pPr/>
      <w:r>
        <w:rPr>
          <w:lang w:val="fr_FR" w:bidi="fr_FR"/>
        </w:rPr>
      </w:r>
      <w:r>
        <w:rPr>
          <w:lang w:val="fr_FR" w:bidi="fr_FR"/>
        </w:rPr>
        <w:t>Le dicton crétois a trois parties. D'abord, « les Crétois sont toujours des menteurs » signifie que les Crétois sont connus pour le mensonge. Cela ne signifie pas que tout ce que les Crétois disent était toujours un mensonge. Ensuite, « les Crétois sont de mauvaises bêtes », ce qui signifie que les Crétois agissent comme des animaux sauvages dangereux. C'est similaire à l'idée des faux enseignants rebelles qui ne veulent pas être sous l'autorité de quelqu'un d'autre. La dernière partie de l'adage est que les Crétois sont des gloutons ce qui signifie qu'ils n'ont pas la maîtrise de soi et qu'ils mangent trop. Cela peut aussi désigner le désir des Crétois d'obtenir de l'argent de manière malhonnête. Rappelez-vous que Paul montrait comment chacune de ces parties du dicton crétois se rapporte aux faux enseignants trompeurs, rebelles et malhonnêtes en Crète. Paul déclare que ce que cet enseignant crétois dit des Crétois est vrai.</w:t>
      </w:r>
    </w:p>
    <w:p>
      <w:pPr/>
      <w:r>
        <w:rPr>
          <w:lang w:val="fr_FR" w:bidi="fr_FR"/>
        </w:rPr>
      </w:r>
      <w:r>
        <w:rPr>
          <w:lang w:val="fr_FR" w:bidi="fr_FR"/>
        </w:rPr>
        <w:t>Dans la troisième partie de ce passage, Paul revient à nouveau à son sujet principal. Paul dit à Tite de réprimander sévèrement les faux enseignants. Rappelez-vous qu'il est possible que Paul veut dire aussi à Tite de réprimander les croyants crétois qui suivent le faux enseignement. Paul veut que Tite continue de les corriger pas une seule fois parce que le faux enseignement est dangereux pour les Églises en Crète.</w:t>
      </w:r>
    </w:p>
    <w:p>
      <w:pPr/>
      <w:r>
        <w:rPr>
          <w:lang w:val="fr_FR" w:bidi="fr_FR"/>
        </w:rPr>
      </w:r>
      <w:r>
        <w:rPr>
          <w:lang w:val="fr_FR" w:bidi="fr_FR"/>
        </w:rPr>
        <w:t>Arrêtez-vous ici et discutez en groupe : Comment parlez-vous de continuer à faire une chose importante encore et encore ? Comment allez-vous parler de Tite qui continue de réprimander les faux enseignants fortement, encore et encore ? Mettez cet enregistrement en pause ici.</w:t>
      </w:r>
    </w:p>
    <w:p>
      <w:pPr/>
      <w:r>
        <w:rPr>
          <w:lang w:val="fr_FR" w:bidi="fr_FR"/>
        </w:rPr>
      </w:r>
      <w:r>
        <w:rPr>
          <w:lang w:val="fr_FR" w:bidi="fr_FR"/>
        </w:rPr>
        <w:t>Il y a deux buts dans la réprimande des faux enseignants. D'abord, quand Tite corrige les faux enseignants, ils deviendront corrects dans ce qu'ils croient et enseignent sur Jésus. En second lieu, quand Tite réprimande les faux enseignants, ils arrêteront de faire attention aux mythes juifs et aux règles que les humains ont créées Rappelez-vous les mythes juifs et les commandements humains éloignent les croyants crétois de la vérité sur Jésus. Ces règles concernaient probablement le type d'aliments qu'ils pouvaient manger ou d'autres rituels ou pratiques. Les gens qui suivent ces règles refusent de suivre les vrais enseignements sur Jésus.</w:t>
      </w:r>
    </w:p>
    <w:p>
      <w:pPr/>
      <w:r>
        <w:rPr>
          <w:lang w:val="fr_FR" w:bidi="fr_FR"/>
        </w:rPr>
      </w:r>
      <w:r>
        <w:rPr>
          <w:lang w:val="fr_FR" w:bidi="fr_FR"/>
        </w:rPr>
        <w:t>Il est peut-être plus facile de réorganiser l'ordre dans la première partie de cette partie. Un exemple de cela pourrait être : Paul dit de continuer à réprimander les enseignants fortement. Paul veut que les enseignants arrêtent d'écouter les mythes juifs et les règles inventées par les gens qui refusent de suivre les vrais enseignements sur Jésus. Paul dit de réprimander les faux enseignants pour qu'ils croient les vrais enseignements sur Jésus.</w:t>
      </w:r>
    </w:p>
    <w:p>
      <w:pPr/>
      <w:r>
        <w:rPr>
          <w:lang w:val="fr_FR" w:bidi="fr_FR"/>
        </w:rPr>
      </w:r>
      <w:r>
        <w:rPr>
          <w:lang w:val="fr_FR" w:bidi="fr_FR"/>
        </w:rPr>
        <w:t>Arrêtez-vous ici et discutez en groupe : Quelle est la meilleure façon d'ordonner cette section du passage dans votre langue ? Devez-vous mettre la raison pour laquelle vous réprimandez les faux enseignants au début ou à la fin de cette section ? Mettez cet enregistrement en pause ici.</w:t>
      </w:r>
    </w:p>
    <w:p>
      <w:pPr/>
      <w:r>
        <w:rPr>
          <w:lang w:val="fr_FR" w:bidi="fr_FR"/>
        </w:rPr>
      </w:r>
      <w:r>
        <w:rPr>
          <w:lang w:val="fr_FR" w:bidi="fr_FR"/>
        </w:rPr>
        <w:t>Rappelez-vous que la partie suivante de cette partie parle de la pureté. Paul dit deux choses sur la pureté qui se contrastent l'une avec l'autre. Premièrement, « toutes choses sont pures pour les purs » signifie que les gens qui sont purs devant Dieu n'ont pas besoin d'éviter des aliments ou d'autres choses. La deuxième partie de l'adage est « pour ceux qui sont souillés et incrédules, rien n'est pur ». Rappelez-vous que Paul dit que les faux enseignants sont impurs parce qu'ils pèchent et qu'ils ne croient pas la vérité sur Jésus. Rien n'est pur pour ces faux enseignants parce que tout ce qu'ils touchent est aussi souillé. Leur esprit et leur conscience deviennent corrompus, ce qui signifie que la façon dont ils pensent devient mauvaise et qu'ils ne peuvent pas distinguer le bien du mal.</w:t>
      </w:r>
    </w:p>
    <w:p>
      <w:pPr/>
      <w:r>
        <w:rPr>
          <w:lang w:val="fr_FR" w:bidi="fr_FR"/>
        </w:rPr>
      </w:r>
      <w:r>
        <w:rPr>
          <w:lang w:val="fr_FR" w:bidi="fr_FR"/>
        </w:rPr>
        <w:t>Arrêtez-vous ici et discutez en groupe des questions suivantes : Comment parlez-vous de la partie d'une personne qui pense et ressent dans votre langue ? Quelle est la meilleure façon de traduire les deux « idées d'esprit » ou la façon dont les gens pensent et la « conscience », ce qui signifie distinguer le bien du mal ? Elles peuvent être des idées très similaires dans votre langue. Mettez cet enregistrement en pause ici.</w:t>
      </w:r>
    </w:p>
    <w:p>
      <w:pPr/>
      <w:r>
        <w:rPr>
          <w:lang w:val="fr_FR" w:bidi="fr_FR"/>
        </w:rPr>
      </w:r>
      <w:r>
        <w:rPr>
          <w:lang w:val="fr_FR" w:bidi="fr_FR"/>
        </w:rPr>
        <w:t>Dans la dernière partie de ce passage, Paul donne une autre description des faux enseignants. Cette partie est un résumé de tout ce que Paul a dit sur les faux enseignants dans ce passage. Les faux enseignants disent qu'ils connaissent Dieu mais il est clair que les faux enseignants ne connaissent pas Dieu Leur comportement prouve qu'ils ne connaissent pas Dieu Paul donne trois dernières descriptions des faux enseignants ils sont détestables pour Dieu, désobéissants à Dieu et incapables de faire quelque chose de bon. Détestable signifie quelque chose de si mauvais que les gens le détestent.</w:t>
      </w:r>
    </w:p>
    <w:p>
      <w:pPr/>
      <w:r>
        <w:rPr>
          <w:lang w:val="fr_FR" w:bidi="fr_FR"/>
        </w:rPr>
      </w:r>
      <w:r>
        <w:rPr>
          <w:lang w:val="fr_FR" w:bidi="fr_FR"/>
        </w:rPr>
        <w:t>Maintenant, le groupe doit créer un scénario en images, dessiner ou utiliser des objets pour visualiser le passage et les actions dans le passage.</w:t>
      </w:r>
    </w:p>
    <w:p>
      <w:pPr/>
      <w:r>
        <w:rPr>
          <w:lang w:val="fr_FR" w:bidi="fr_FR"/>
        </w:rPr>
      </w:r>
      <w:r>
        <w:rPr>
          <w:lang w:val="fr_FR" w:bidi="fr_FR"/>
        </w:rPr>
        <w:t xml:space="preserve">Choisissez des gens, des dessins ou des objets pour être chacun des personnages. </w:t>
      </w:r>
    </w:p>
    <w:p>
      <w:pPr/>
      <w:r>
        <w:rPr>
          <w:lang w:val="fr_FR" w:bidi="fr_FR"/>
        </w:rPr>
      </w:r>
      <w:r>
        <w:rPr>
          <w:lang w:val="fr_FR" w:bidi="fr_FR"/>
        </w:rPr>
        <w:t>En commençant par reraconter l'histoire dans ces versets, divisez le groupe en deux — les gens impurs qui incluent les faux enseignants et les gens purs qui sont les vrais croyants. Montrez les faux enseignants. Ils sont rebelles, ils enseignent des histoires vides et ils trompent les gens par leur enseignement. Faites attention au groupe de circoncision parmi eux, un groupe de faux enseignants qui enseignent probablement que les non-Juifs devaient être circoncis pour suivre Jésus. Montrez que ces faux enseignants ruinent des maisons entières des gens. Parfois, ils prennent l'argent des gens.</w:t>
      </w:r>
    </w:p>
    <w:p>
      <w:pPr/>
      <w:r>
        <w:rPr>
          <w:lang w:val="fr_FR" w:bidi="fr_FR"/>
        </w:rPr>
      </w:r>
      <w:r>
        <w:rPr>
          <w:lang w:val="fr_FR" w:bidi="fr_FR"/>
        </w:rPr>
        <w:t>Paul se tourne vers Tite et lui dit de faire taire ces faux enseignants. Paul utilise un dicton bien connu de l'un des enseignants respectés de Crète : « Les Crétois sont connus comme des menteurs, agissent comme des animaux sauvages et ils sont des gloutons sans maîtrise de soi. Paul dit que cette déclaration d'un crétois est vraie.</w:t>
      </w:r>
    </w:p>
    <w:p>
      <w:pPr/>
      <w:r>
        <w:rPr>
          <w:lang w:val="fr_FR" w:bidi="fr_FR"/>
        </w:rPr>
      </w:r>
      <w:r>
        <w:rPr>
          <w:lang w:val="fr_FR" w:bidi="fr_FR"/>
        </w:rPr>
        <w:t>Paul dit à Tite de continuer à réprimander fortement les faux enseignants pour que les faux enseignants puissent devenir corrects dans ce qu'ils croient sur Jésus. Quand Tite réprimande les faux enseignants, les faux enseignants arrêteront alors de faire attention aux mythes juifs et aux commandements humains des gens qui rejettent la vérité sur Jésus.</w:t>
      </w:r>
    </w:p>
    <w:p>
      <w:pPr/>
      <w:r>
        <w:rPr>
          <w:lang w:val="fr_FR" w:bidi="fr_FR"/>
        </w:rPr>
      </w:r>
      <w:r>
        <w:rPr>
          <w:lang w:val="fr_FR" w:bidi="fr_FR"/>
        </w:rPr>
        <w:t>Maintenant regardez les gens purs. Les gens purs sont les vrais croyants. Les gens purs peuvent tout manger — ont une bonne relation avec Dieu Les gens impurs, y compris les faux enseignants, ont une mauvaise relation avec Dieu parce qu'ils continuent à pécher ou désobéissent à Dieu Ils rendent impur tout ce qu'ils touchent ou font La façon dont ils pensent est mauvaise et ils ne peuvent pas distinguer le bien du mal.</w:t>
      </w:r>
    </w:p>
    <w:p>
      <w:pPr/>
      <w:r>
        <w:rPr>
          <w:lang w:val="fr_FR" w:bidi="fr_FR"/>
        </w:rPr>
      </w:r>
      <w:r>
        <w:rPr>
          <w:lang w:val="fr_FR" w:bidi="fr_FR"/>
        </w:rPr>
        <w:t>Ces faux enseignants dans le groupe impur disent qu'ils connaissent Dieu mais leurs actions montrent qu'ils ne connaissent pas Dieu Dieu les déteste et ils sont désobéissants à Dieu Les faux enseignants ne sont pas capables de faire quelque chose de bon.</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Tite 1:10–16 dans la traduction la plus facile à comprendre.</w:t>
      </w:r>
    </w:p>
    <w:p>
      <w:pPr/>
      <w:r>
        <w:rPr>
          <w:lang w:val="fr_FR" w:bidi="fr_FR"/>
        </w:rPr>
      </w:r>
      <w:r>
        <w:rPr>
          <w:lang w:val="fr_FR" w:bidi="fr_FR"/>
        </w:rPr>
        <w:t>Dans cette étape, le groupe va jouer le passage.</w:t>
      </w:r>
    </w:p>
    <w:p>
      <w:pPr/>
      <w:r>
        <w:rPr>
          <w:lang w:val="fr_FR" w:bidi="fr_FR"/>
        </w:rPr>
      </w:r>
      <w:r>
        <w:rPr>
          <w:lang w:val="fr_FR" w:bidi="fr_FR"/>
        </w:rPr>
        <w:t>Il y a 4 parties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faux enseignants en Crète</w:t>
      </w:r>
    </w:p>
    <w:p>
      <w:pPr>
        <w:pStyle w:val="ListBullet"/>
        <w:spacing w:line="240" w:lineRule="auto"/>
        <w:ind w:left="720"/>
      </w:pPr>
      <w:r>
        <w:rPr>
          <w:lang w:val="fr_FR" w:bidi="fr_FR"/>
        </w:rPr>
      </w:r>
      <w:r>
        <w:rPr>
          <w:lang w:val="fr_FR" w:bidi="fr_FR"/>
        </w:rPr>
        <w:t>Les croyants en Crète</w:t>
      </w:r>
    </w:p>
    <w:p>
      <w:pPr>
        <w:pStyle w:val="ListBullet"/>
        <w:spacing w:line="240" w:lineRule="auto"/>
        <w:ind w:left="720"/>
      </w:pPr>
      <w:r>
        <w:rPr>
          <w:lang w:val="fr_FR" w:bidi="fr_FR"/>
        </w:rPr>
      </w:r>
      <w:r>
        <w:rPr>
          <w:lang w:val="fr_FR" w:bidi="fr_FR"/>
        </w:rPr>
        <w:t>Les Juifs qui deviennent chrétiens</w:t>
      </w:r>
    </w:p>
    <w:p>
      <w:pPr>
        <w:pStyle w:val="ListBullet"/>
        <w:spacing w:line="240" w:lineRule="auto"/>
        <w:ind w:left="720"/>
      </w:pPr>
      <w:r>
        <w:rPr>
          <w:lang w:val="fr_FR" w:bidi="fr_FR"/>
        </w:rPr>
      </w:r>
      <w:r>
        <w:rPr>
          <w:lang w:val="fr_FR" w:bidi="fr_FR"/>
        </w:rPr>
        <w:t>Un enseignant bien respecté en Crète</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Premièrement, agissez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 xml:space="preserve">Paul dit à Tite au sujet des faux enseignants en Crète. Paul dit que ces faux enseignants sont rebelles, ils enseignent des histoires vides et sans signification et ils trompent les gens par leur enseignement. Le groupe de circoncision est particulièrement important pour que Tite fasse attention à lui.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personnes qui jouent aux croyants en Crète : « Que ressentez-vous ou que pensez-vous ? » Les gens peuvent répondre par des choses comme « offensés que Paul accuse nos enseignants de nous dire des histoires sans signification », ou « se demandent ce que Paul n'aime pas dans nos enseignants », ou « préoccupés que peut-être nous devrions arrêter d'écouter nos enseignants si Paul dit qu'ils nous trompent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de faire taire ces enseignants. Paul dit que ces faux enseignants ruinent des maisons entières en enseignant ce qu'ils ne doivent pas enseigner. Les faux enseignants donnent leur enseignement pour l'argent.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personnes qui jouent aux croyants en Crète : « Que ressentez-vous ou que pensez-vous ? » Les gens peuvent répondre par des choses comme « en colère que Paul dise que Tite doit nous faire taire », ou « offensés que Paul pense que notre enseignement est sans signification et trompeur », ou « se demandent si nous devrions changer la façon dont nous enseignons les gens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utilise un dicton crétois de l'un de leurs enseignants bien respectés. L'adage est : « Les Crétois sont connus comme des menteurs, ils agissent comme des animaux sauvages et ils sont des gloutons sans maîtrise de soi. Paul dit que c'est vrai.</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aux personnes qui jouent aux croyants en Crète : « Que ressentez-vous ou que pensez-vous ? » Les gens peuvent répondre par des choses comme « oui, ce dicton est vrai sur les gens ici en Crète ou je souhaite que notre réputation ne soit pas si mauvaise ou je suis embarrassé que les gens disent ces choses sur nous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à Tite de réprimander sévèrement les faux enseignants pour qu'ils puissent devenir corrects dans ce qu'ils croient sur Jésus. Paul ne veut pas que les faux enseignants fassent attention aux mythes juifs ou aux commandements que les gens donnent. Les gens qui suivent ces commandements rejettent la vérité sur Jésus.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à la personne qui joue Tite : « Que ressentez-vous ou pensez-vous ? » La personne pourrait répondre par des choses comme « nerveuse de réprimander tous les faux enseignants et de corriger leur enseignement erroné ou confiante que je peux aider les faux enseignants à croire la vérité sur Jésus au lieu de leurs histoires inventées ou « me demander comment je serai capable de réprimander les enseignants et est-ce qu'ils écouteront ce que je dis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que pour les purs, toutes choses sont pures. Pour les gens qui ne sont pas purs, rien n'est pur pour eux et tout ce qu'ils touchent est mauvais. La façon dont ces gens pensent est mauvaise et ils ne peuvent pas distinguer le bien du mal.</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aux personnes qui joue les faux enseignants : « Que ressentez-vous ou pensez-vous ? » Les gens peuvent répondre par des choses comme « choqués que Paul semble dire que les lois sur la pureté ne sont pas importantes », ou « se demandent comment nous pouvons convaincre les gens de suivre quand même nos lois et nos règles, même après que Paul ait dit cela », ou « offensés que Paul dise que nous sommes mauvais et que nous ne distinguons pas le bien du mal », ou « paniqués parce que nos anciennes façons de comprendre la pureté sont mauvaises et nous ne sommes plus sûrs de comment devenir purs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que les faux enseignants disent qu'ils connaissent Dieu mais leurs actions prouvent qu'ils ne connaissent pas Dieu Ils sont détestables pour Dieu et ils sont désobéissants à Dieu Ils ne peuvent pas faire quelque chose de bon.</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 j'espère que les faux enseignants changeront et commenceront à suivre Dieu ou je suis déçue par les faux enseignants en Crète et par la façon dont ils enseignent les gens ou je prie pour que Tite soit capable de partager mon message clairement avec les faux enseignants</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un enregistrement de Tite 1:10–16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Paul dit à Tite à propos des gens rebelles qui enseignent des histoires vides et sans signification aux croyants crétois. Ils trompent aussi les croyants crétois. Paul dit que Tite doit faire attention au groupe de </w:t>
      </w:r>
      <w:r>
        <w:rPr>
          <w:b/>
          <w:lang w:val="fr_FR" w:bidi="fr_FR"/>
        </w:rPr>
        <w:t>circoncision</w:t>
      </w:r>
      <w:r>
        <w:rPr>
          <w:lang w:val="fr_FR" w:bidi="fr_FR"/>
        </w:rPr>
        <w:t xml:space="preserve"> La circoncision était une coutume juive pour les hommes qui consistait à couper le prépuce d'un garçon en général quand celui-ci avait une semaine. La circoncision était un signe que le garçon faisait partie du peuple juif et les non-Juifs étaient tenus d'être circoncis pour devenir Juifs. Dans ce passage, le groupe de circoncision était probablement un groupe de Juifs qui sont devenus des disciples de Jésus et exigeaient que les non-Juifs soient circoncis s'ils voulaient suivre Jésus. Paul et d'autres dirigeants de l'Église avaient déjà dit que la circoncision n'était pas requise pour les non-Juifs pour suivre Jésus. Pour plus d'informations sur le mot </w:t>
      </w:r>
      <w:r>
        <w:rPr>
          <w:lang w:val="fr_FR" w:bidi="fr_FR"/>
        </w:rPr>
        <w:t>circoncision</w:t>
      </w:r>
      <w:r>
        <w:rPr>
          <w:lang w:val="fr_FR" w:bidi="fr_FR"/>
        </w:rPr>
        <w:t xml:space="preserve"> consultez le glossaire principal.</w:t>
      </w:r>
    </w:p>
    <w:p>
      <w:pPr/>
      <w:r>
        <w:rPr>
          <w:lang w:val="fr_FR" w:bidi="fr_FR"/>
        </w:rPr>
      </w:r>
      <w:r>
        <w:rPr>
          <w:lang w:val="fr_FR" w:bidi="fr_FR"/>
        </w:rPr>
        <w:t xml:space="preserve">Arrêtez-vous ici et discutez de cette question en groupe : Discutez de la façon dont vous allez traduire </w:t>
      </w:r>
      <w:r>
        <w:rPr>
          <w:b/>
          <w:lang w:val="fr_FR" w:bidi="fr_FR"/>
        </w:rPr>
        <w:t>''circoncision''</w:t>
      </w:r>
      <w:r>
        <w:rPr>
          <w:lang w:val="fr_FR" w:bidi="fr_FR"/>
        </w:rPr>
        <w:t xml:space="preserve"> et ''groupe de circoncision'' dans votre langue Si vous avez déjà traduit ce mot dans un autre livre de la Bible, utilisez le même mot que vous y avez utilisé. Mettez cet enregistrement en pause ici.</w:t>
      </w:r>
    </w:p>
    <w:p>
      <w:pPr/>
      <w:r>
        <w:rPr>
          <w:lang w:val="fr_FR" w:bidi="fr_FR"/>
        </w:rPr>
      </w:r>
      <w:r>
        <w:rPr>
          <w:lang w:val="fr_FR" w:bidi="fr_FR"/>
        </w:rPr>
        <w:t xml:space="preserve">Paul dit que Tite doit faire taire ces faux enseignants parce qu'ils ruinent des </w:t>
      </w:r>
      <w:r>
        <w:rPr>
          <w:b/>
          <w:lang w:val="fr_FR" w:bidi="fr_FR"/>
        </w:rPr>
        <w:t>maisons entières</w:t>
      </w:r>
      <w:r>
        <w:rPr>
          <w:lang w:val="fr_FR" w:bidi="fr_FR"/>
        </w:rPr>
        <w:t xml:space="preserve">. Une maison est composée de tous ceux qui qui vivent ensemble dans une maison Elle se compose du père, sa femme, ses enfants, ses filles non mariées, ses fils mariés et leurs familles et tous les serviteurs dans la maison. Traduisez maison de la même manière que vous l'avez traduite dans les passages précédents. Pour plus d'informations sur le </w:t>
      </w:r>
      <w:r>
        <w:rPr>
          <w:lang w:val="fr_FR" w:bidi="fr_FR"/>
        </w:rPr>
        <w:t>mot maison</w:t>
      </w:r>
      <w:r>
        <w:rPr>
          <w:lang w:val="fr_FR" w:bidi="fr_FR"/>
        </w:rPr>
        <w:t>, consultez le glossaire principal.</w:t>
      </w:r>
    </w:p>
    <w:p>
      <w:pPr/>
      <w:r>
        <w:rPr>
          <w:lang w:val="fr_FR" w:bidi="fr_FR"/>
        </w:rPr>
      </w:r>
      <w:r>
        <w:rPr>
          <w:lang w:val="fr_FR" w:bidi="fr_FR"/>
        </w:rPr>
        <w:t xml:space="preserve">Paul donne un dicton bien connu d'un </w:t>
      </w:r>
      <w:r>
        <w:rPr>
          <w:b/>
          <w:lang w:val="fr_FR" w:bidi="fr_FR"/>
        </w:rPr>
        <w:t>prophète</w:t>
      </w:r>
      <w:r>
        <w:rPr>
          <w:lang w:val="fr_FR" w:bidi="fr_FR"/>
        </w:rPr>
        <w:t xml:space="preserve"> crétois. Normalement, un prophète dans le Nouveau Testament est quelqu'un qui parle de la part de Dieu Dans ce passage, Paul utilise le mot prophète pour désigner un enseignant bien respecté dans la culture crétoise et non pas un prophète de Dieu Ce prophète dit que les Crétois sont de mauvais animaux </w:t>
      </w:r>
      <w:r>
        <w:rPr>
          <w:b/>
          <w:lang w:val="fr_FR" w:bidi="fr_FR"/>
        </w:rPr>
        <w:t>sauvages</w:t>
      </w:r>
      <w:r>
        <w:rPr>
          <w:lang w:val="fr_FR" w:bidi="fr_FR"/>
        </w:rPr>
        <w:t xml:space="preserve">. Le mal est l'opposé du bien et ici cela signifie que les gens sont cruels et méchants. Pour plus d'informations sur le mot </w:t>
      </w:r>
      <w:r>
        <w:rPr>
          <w:lang w:val="fr_FR" w:bidi="fr_FR"/>
        </w:rPr>
        <w:t>prophète</w:t>
      </w:r>
      <w:r>
        <w:rPr>
          <w:lang w:val="fr_FR" w:bidi="fr_FR"/>
        </w:rPr>
        <w:t xml:space="preserve"> et </w:t>
      </w:r>
      <w:r>
        <w:rPr>
          <w:lang w:val="fr_FR" w:bidi="fr_FR"/>
        </w:rPr>
        <w:t>mauvais</w:t>
      </w:r>
      <w:r>
        <w:rPr>
          <w:lang w:val="fr_FR" w:bidi="fr_FR"/>
        </w:rPr>
        <w:t xml:space="preserve"> consultez le glossaire principal.</w:t>
      </w:r>
    </w:p>
    <w:p>
      <w:pPr/>
      <w:r>
        <w:rPr>
          <w:lang w:val="fr_FR" w:bidi="fr_FR"/>
        </w:rPr>
      </w:r>
      <w:r>
        <w:rPr>
          <w:lang w:val="fr_FR" w:bidi="fr_FR"/>
        </w:rPr>
        <w:t xml:space="preserve">Arrêtez-vous ici et discutez de cette question en groupe : Discutez </w:t>
      </w:r>
      <w:r>
        <w:rPr>
          <w:b/>
          <w:lang w:val="fr_FR" w:bidi="fr_FR"/>
        </w:rPr>
        <w:t>de</w:t>
      </w:r>
      <w:r>
        <w:rPr>
          <w:lang w:val="fr_FR" w:bidi="fr_FR"/>
        </w:rPr>
        <w:t xml:space="preserve"> la façon dont vous allez traduire </w:t>
      </w:r>
      <w:r>
        <w:rPr>
          <w:b/>
          <w:lang w:val="fr_FR" w:bidi="fr_FR"/>
        </w:rPr>
        <w:t>pur</w:t>
      </w:r>
      <w:r>
        <w:rPr>
          <w:lang w:val="fr_FR" w:bidi="fr_FR"/>
        </w:rPr>
        <w:t xml:space="preserve"> dans votre langue Rappelez-vous que c'est un enseignant bien respecté dans la culture crétoise et non pas un prophète de Dieu Mettez cet enregistrement en pause ici.</w:t>
      </w:r>
    </w:p>
    <w:p>
      <w:pPr/>
      <w:r>
        <w:rPr>
          <w:lang w:val="fr_FR" w:bidi="fr_FR"/>
        </w:rPr>
      </w:r>
      <w:r>
        <w:rPr>
          <w:lang w:val="fr_FR" w:bidi="fr_FR"/>
        </w:rPr>
        <w:t xml:space="preserve">Paul dit que ce </w:t>
      </w:r>
      <w:r>
        <w:rPr>
          <w:b/>
          <w:lang w:val="fr_FR" w:bidi="fr_FR"/>
        </w:rPr>
        <w:t>témoignage</w:t>
      </w:r>
      <w:r>
        <w:rPr>
          <w:lang w:val="fr_FR" w:bidi="fr_FR"/>
        </w:rPr>
        <w:t xml:space="preserve"> du prophète crétois est vrai. Un témoignage est la véritable histoire de ce qui s'est passé dans l'expérience de quelqu'un. Pour plus d'informations sur le mot </w:t>
      </w:r>
      <w:r>
        <w:rPr>
          <w:lang w:val="fr_FR" w:bidi="fr_FR"/>
        </w:rPr>
        <w:t>témoignage</w:t>
      </w:r>
      <w:r>
        <w:rPr>
          <w:lang w:val="fr_FR" w:bidi="fr_FR"/>
        </w:rPr>
        <w:t xml:space="preserve"> consultez le glossaire principal.</w:t>
      </w:r>
    </w:p>
    <w:p>
      <w:pPr/>
      <w:r>
        <w:rPr>
          <w:lang w:val="fr_FR" w:bidi="fr_FR"/>
        </w:rPr>
      </w:r>
      <w:r>
        <w:rPr>
          <w:lang w:val="fr_FR" w:bidi="fr_FR"/>
        </w:rPr>
        <w:t xml:space="preserve">Arrêtez-vous ici et discutez de cette question en groupe : Discutez de la façon dont vous allez traduire </w:t>
      </w:r>
      <w:r>
        <w:rPr>
          <w:b/>
          <w:lang w:val="fr_FR" w:bidi="fr_FR"/>
        </w:rPr>
        <w:t>témoignage</w:t>
      </w:r>
      <w:r>
        <w:rPr>
          <w:lang w:val="fr_FR" w:bidi="fr_FR"/>
        </w:rPr>
        <w:t xml:space="preserve"> dans votre langue Si vous avez déjà traduit ce mot dans un autre livre de la Bible, utilisez le même mot que vous y avez utilisé. Mettez cet enregistrement en pause ici.</w:t>
      </w:r>
    </w:p>
    <w:p>
      <w:pPr/>
      <w:r>
        <w:rPr>
          <w:lang w:val="fr_FR" w:bidi="fr_FR"/>
        </w:rPr>
      </w:r>
      <w:r>
        <w:rPr>
          <w:lang w:val="fr_FR" w:bidi="fr_FR"/>
        </w:rPr>
        <w:t xml:space="preserve">Paul dit à Tite de réprimander sévèrement ces faux enseignants pour que les enseignants puissent être corrects ou en bonne santé dans leur </w:t>
      </w:r>
      <w:r>
        <w:rPr>
          <w:b/>
          <w:lang w:val="fr_FR" w:bidi="fr_FR"/>
        </w:rPr>
        <w:t>foi</w:t>
      </w:r>
      <w:r>
        <w:rPr>
          <w:lang w:val="fr_FR" w:bidi="fr_FR"/>
        </w:rPr>
        <w:t xml:space="preserve"> La foi signifie croire que ce que Jésus dit de lui-même est vrai. Traduisez le mot foi de la même manière que vous l'avez faite dans les passages précédents. Pour plus d'informations sur le mot </w:t>
      </w:r>
      <w:r>
        <w:rPr>
          <w:lang w:val="fr_FR" w:bidi="fr_FR"/>
        </w:rPr>
        <w:t>foi</w:t>
      </w:r>
      <w:r>
        <w:rPr>
          <w:lang w:val="fr_FR" w:bidi="fr_FR"/>
        </w:rPr>
        <w:t xml:space="preserve"> consultez le glossaire principal.</w:t>
      </w:r>
    </w:p>
    <w:p>
      <w:pPr/>
      <w:r>
        <w:rPr>
          <w:lang w:val="fr_FR" w:bidi="fr_FR"/>
        </w:rPr>
      </w:r>
      <w:r>
        <w:rPr>
          <w:lang w:val="fr_FR" w:bidi="fr_FR"/>
        </w:rPr>
        <w:t xml:space="preserve">Paul veut aussi que les faux enseignants ne fassent pas attention aux mythes </w:t>
      </w:r>
      <w:r>
        <w:rPr>
          <w:b/>
          <w:lang w:val="fr_FR" w:bidi="fr_FR"/>
        </w:rPr>
        <w:t>juifs</w:t>
      </w:r>
      <w:r>
        <w:rPr>
          <w:lang w:val="fr_FR" w:bidi="fr_FR"/>
        </w:rPr>
        <w:t xml:space="preserve">. </w:t>
      </w:r>
      <w:r>
        <w:rPr>
          <w:b/>
          <w:lang w:val="fr_FR" w:bidi="fr_FR"/>
        </w:rPr>
        <w:t>Les Juifs</w:t>
      </w:r>
      <w:r>
        <w:rPr>
          <w:lang w:val="fr_FR" w:bidi="fr_FR"/>
        </w:rPr>
        <w:t xml:space="preserve"> sont les descendants d'Abraham et ils sont le peuple élu de Dieu Traduisez le mot juif de la même manière que vous l'avez faite dans les passages précédents. Pour plus d'informations sur le mot </w:t>
      </w:r>
      <w:r>
        <w:rPr>
          <w:lang w:val="fr_FR" w:bidi="fr_FR"/>
        </w:rPr>
        <w:t>juif</w:t>
      </w:r>
      <w:r>
        <w:rPr>
          <w:lang w:val="fr_FR" w:bidi="fr_FR"/>
        </w:rPr>
        <w:t>, consultez le glossaire principal.</w:t>
      </w:r>
    </w:p>
    <w:p>
      <w:pPr/>
      <w:r>
        <w:rPr>
          <w:lang w:val="fr_FR" w:bidi="fr_FR"/>
        </w:rPr>
      </w:r>
      <w:r>
        <w:rPr>
          <w:lang w:val="fr_FR" w:bidi="fr_FR"/>
        </w:rPr>
        <w:t xml:space="preserve">Les faux enseignants ne doivent pas non plus faire attention aux </w:t>
      </w:r>
      <w:r>
        <w:rPr>
          <w:b/>
          <w:lang w:val="fr_FR" w:bidi="fr_FR"/>
        </w:rPr>
        <w:t>commandements</w:t>
      </w:r>
      <w:r>
        <w:rPr>
          <w:lang w:val="fr_FR" w:bidi="fr_FR"/>
        </w:rPr>
        <w:t xml:space="preserve"> des gens qui rejettent la vérité. Ces commandements ne sont pas des commandements ou des instructions de Dieu mais des règles inventées par des humains. La vérité signifie les enseignements de Jésus. Traduisez les commandements de la même manière que vous l'avez faite dans les passages précédents et rappelez-vous que les </w:t>
      </w:r>
      <w:r>
        <w:rPr>
          <w:lang w:val="fr_FR" w:bidi="fr_FR"/>
        </w:rPr>
        <w:t>commandements</w:t>
      </w:r>
      <w:r>
        <w:rPr>
          <w:lang w:val="fr_FR" w:bidi="fr_FR"/>
        </w:rPr>
        <w:t xml:space="preserve"> sont dans le glossaire principal.</w:t>
      </w:r>
    </w:p>
    <w:p>
      <w:pPr/>
      <w:r>
        <w:rPr>
          <w:lang w:val="fr_FR" w:bidi="fr_FR"/>
        </w:rPr>
      </w:r>
      <w:r>
        <w:rPr>
          <w:lang w:val="fr_FR" w:bidi="fr_FR"/>
        </w:rPr>
        <w:t xml:space="preserve">Pour les gens qui sont </w:t>
      </w:r>
      <w:r>
        <w:rPr>
          <w:b/>
          <w:lang w:val="fr_FR" w:bidi="fr_FR"/>
        </w:rPr>
        <w:t>purs</w:t>
      </w:r>
      <w:r>
        <w:rPr>
          <w:lang w:val="fr_FR" w:bidi="fr_FR"/>
        </w:rPr>
        <w:t xml:space="preserve"> ou sains devant Dieu toutes choses sont pures. Cela signifie qu'ils sont autorisés à manger et boire n'importe quel aliment et rien ne leur est interdit. Dans l'Ancien Testament, Dieu a donné de nombreuses lois sur la façon dont son peuple doit se rendre pur pour qu'il puisse adorer Dieu Ces lois comprennent le lavage ou le changement de vêtements pour que la personne enlève symboliquement toute chose sale ou impure avant de venir adorer Dieu Maintenant, Paul dit que les gens n'ont plus besoin de suivre ces lois de pureté parce que les gens sont purs grâce à leur relation avec Dieu et non pas pour ce qu'ils font. Pour plus d'informations sur le mot </w:t>
      </w:r>
      <w:r>
        <w:rPr>
          <w:b/>
          <w:lang w:val="fr_FR" w:bidi="fr_FR"/>
        </w:rPr>
        <w:t>pure</w:t>
      </w:r>
      <w:r>
        <w:rPr>
          <w:lang w:val="fr_FR" w:bidi="fr_FR"/>
        </w:rPr>
        <w:t xml:space="preserve"> veuillez consulter dans le glossaire principal. </w:t>
      </w:r>
    </w:p>
    <w:p>
      <w:pPr/>
      <w:r>
        <w:rPr>
          <w:lang w:val="fr_FR" w:bidi="fr_FR"/>
        </w:rPr>
      </w:r>
      <w:r>
        <w:rPr>
          <w:lang w:val="fr_FR" w:bidi="fr_FR"/>
        </w:rPr>
        <w:t xml:space="preserve">Arrêtez-vous ici et discutez de cette question en groupe : Discutez de la façon dont vous allez traduire </w:t>
      </w:r>
      <w:r>
        <w:rPr>
          <w:b/>
          <w:lang w:val="fr_FR" w:bidi="fr_FR"/>
        </w:rPr>
        <w:t>pur</w:t>
      </w:r>
      <w:r>
        <w:rPr>
          <w:lang w:val="fr_FR" w:bidi="fr_FR"/>
        </w:rPr>
        <w:t xml:space="preserve"> dans votre langue Si vous avez déjà traduit ce mot dans un autre livre de la Bible, utilisez le même mot que vous y avez utilisé. Mettez cet enregistrement en pause ici.</w:t>
      </w:r>
    </w:p>
    <w:p>
      <w:pPr/>
      <w:r>
        <w:rPr>
          <w:lang w:val="fr_FR" w:bidi="fr_FR"/>
        </w:rPr>
      </w:r>
      <w:r>
        <w:rPr>
          <w:lang w:val="fr_FR" w:bidi="fr_FR"/>
        </w:rPr>
        <w:t xml:space="preserve">Les faux enseignants sont corrompus, ce qui signifie qu'ils sont influencés par le mal. Leur intelligence ou leur façon de penser est influencée par mal Leur </w:t>
      </w:r>
      <w:r>
        <w:rPr>
          <w:b/>
          <w:lang w:val="fr_FR" w:bidi="fr_FR"/>
        </w:rPr>
        <w:t>conscience</w:t>
      </w:r>
      <w:r>
        <w:rPr>
          <w:lang w:val="fr_FR" w:bidi="fr_FR"/>
        </w:rPr>
        <w:t xml:space="preserve"> est corrompue, ce qui signifie qu'ils ne peuvent pas distinguer le bien du mal. Les choses qu'ils font sont détestables ou dégoûtantes pour Dieu ils sont désobéissants à Dieu et ils ne peuvent pas faire quelque chose de bon. Pour plus d'informations sur le mot </w:t>
      </w:r>
      <w:r>
        <w:rPr>
          <w:b/>
          <w:lang w:val="fr_FR" w:bidi="fr_FR"/>
        </w:rPr>
        <w:t>conscience</w:t>
      </w:r>
      <w:r>
        <w:rPr>
          <w:lang w:val="fr_FR" w:bidi="fr_FR"/>
        </w:rPr>
        <w:t>, consultez le glossaire principal.</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2:1–10</w:t>
      </w:r>
      <w:r>
        <w:rPr>
          <w:lang w:val="fr_FR" w:bidi="fr_FR"/>
        </w:rPr>
      </w:r>
    </w:p>
    <w:p>
      <w:pPr>
        <w:pStyle w:val="Heading3"/>
      </w:pPr>
      <w:r>
        <w:rPr>
          <w:lang w:val="fr_FR" w:bidi="fr_FR"/>
        </w:rPr>
        <w:t>Écouter et Cœur</w:t>
      </w:r>
    </w:p>
    <w:p>
      <w:pPr/>
      <w:r>
        <w:rPr>
          <w:lang w:val="fr_FR" w:bidi="fr_FR"/>
        </w:rPr>
      </w:r>
      <w:r>
        <w:rPr>
          <w:lang w:val="fr_FR" w:bidi="fr_FR"/>
        </w:rPr>
        <w:t>Dans cette étape, écoutez Tite 2 : 1–10 et mettez-le dans votre cœur.</w:t>
      </w:r>
    </w:p>
    <w:p>
      <w:pPr/>
      <w:r>
        <w:rPr>
          <w:lang w:val="fr_FR" w:bidi="fr_FR"/>
        </w:rPr>
      </w:r>
      <w:r>
        <w:rPr>
          <w:lang w:val="fr_FR" w:bidi="fr_FR"/>
        </w:rPr>
        <w:t>Écoutez trois fois la version audio de Tite 2:1–10, dans trois versions différentes si possible.</w:t>
      </w:r>
    </w:p>
    <w:p>
      <w:pPr/>
      <w:r>
        <w:rPr>
          <w:lang w:val="fr_FR" w:bidi="fr_FR"/>
        </w:rPr>
      </w:r>
      <w:r>
        <w:rPr>
          <w:lang w:val="fr_FR" w:bidi="fr_FR"/>
        </w:rPr>
        <w:t>Mettez cet enregistrement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Mettez cet enregistrement en pause ici.</w:t>
      </w:r>
    </w:p>
    <w:p>
      <w:pPr>
        <w:pStyle w:val="ListBullet"/>
        <w:spacing w:line="240" w:lineRule="auto"/>
        <w:ind w:left="720"/>
      </w:pPr>
      <w:r>
        <w:rPr>
          <w:lang w:val="fr_FR" w:bidi="fr_FR"/>
        </w:rPr>
      </w:r>
      <w:r>
        <w:rPr>
          <w:lang w:val="fr_FR" w:bidi="fr_FR"/>
        </w:rPr>
        <w:t>Qu'est-ce qui vous n'aimez pas ou que vous ne comprenez pas dans ce passage ? Mettez cet enregistrement en pause ici.</w:t>
      </w:r>
    </w:p>
    <w:p>
      <w:pPr>
        <w:pStyle w:val="ListBullet"/>
        <w:spacing w:line="240" w:lineRule="auto"/>
        <w:ind w:left="720"/>
      </w:pPr>
      <w:r>
        <w:rPr>
          <w:lang w:val="fr_FR" w:bidi="fr_FR"/>
        </w:rPr>
      </w:r>
      <w:r>
        <w:rPr>
          <w:lang w:val="fr_FR" w:bidi="fr_FR"/>
        </w:rPr>
        <w:t>Que nous dit ce passage sur Dieu ou sur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Quelle est l'incidence de ce passage sur notre vie quotidienne ? Mettez cet enregistrement en pause ici.</w:t>
      </w:r>
    </w:p>
    <w:p>
      <w:pPr>
        <w:pStyle w:val="ListBullet"/>
        <w:spacing w:line="240" w:lineRule="auto"/>
        <w:ind w:left="720"/>
      </w:pPr>
      <w:r>
        <w:rPr>
          <w:lang w:val="fr_FR" w:bidi="fr_FR"/>
        </w:rPr>
      </w:r>
      <w:r>
        <w:rPr>
          <w:lang w:val="fr_FR" w:bidi="fr_FR"/>
        </w:rPr>
        <w:t>Est-ce que vous connaissez quelqu'un qui a besoin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un enregistrement de Tite 2:1–10 dans la traduction la plus facile à comprendre.</w:t>
      </w:r>
    </w:p>
    <w:p>
      <w:pPr/>
      <w:r>
        <w:rPr>
          <w:lang w:val="fr_FR" w:bidi="fr_FR"/>
        </w:rPr>
      </w:r>
      <w:r>
        <w:rPr>
          <w:lang w:val="fr_FR" w:bidi="fr_FR"/>
        </w:rPr>
        <w:t xml:space="preserve">Paul continue sa lettre à Tite en Crète. sur les passages précédents, Paul dit à Tite à propos des faux enseignants corrompent les dirigeants d'église et des ménages entiers. Cet enseignement faux a conduit les gens à ne pas suivre les enseignements de Jésus. Paul explique maintenant à Tite l'enseignement correct à donner aux différents membres des foyers croyants en Crète, y compris les hommes âgés, les femmes âgées, les jeunes femmes, les jeunes hommes et les esclaves. Cet enseignement juste devrait produire une bonne conduite au sein du foyer </w:t>
      </w:r>
    </w:p>
    <w:p>
      <w:pPr/>
      <w:r>
        <w:rPr>
          <w:lang w:val="fr_FR" w:bidi="fr_FR"/>
        </w:rPr>
      </w:r>
      <w:r>
        <w:rPr>
          <w:lang w:val="fr_FR" w:bidi="fr_FR"/>
        </w:rPr>
        <w:t>Arrêtez-vous ici et regardez en groupe la carte de l'île de Crète. si c'est nécessaire Mettez cet enregistrement en pause ici.</w:t>
      </w:r>
    </w:p>
    <w:p>
      <w:pPr/>
      <w:r>
        <w:rPr>
          <w:lang w:val="fr_FR" w:bidi="fr_FR"/>
        </w:rPr>
      </w:r>
      <w:r>
        <w:rPr>
          <w:lang w:val="fr_FR" w:bidi="fr_FR"/>
        </w:rPr>
        <w:t>Paul s'adresse maintenant directement à Tite et oppose son enseignement sain au faux enseignement dont il a parlé dans le passage précédent. En crète les gens avaient la réputation de mener une vie déréglée notamment en buvant trop d'alcool et en ayant des relations sexuelles hors mariage. Paul veut que les croyants crétois vivent différemment des gens de Crète.</w:t>
      </w:r>
    </w:p>
    <w:p>
      <w:pPr/>
      <w:r>
        <w:rPr>
          <w:lang w:val="fr_FR" w:bidi="fr_FR"/>
        </w:rPr>
      </w:r>
      <w:r>
        <w:rPr>
          <w:lang w:val="fr_FR" w:bidi="fr_FR"/>
        </w:rPr>
        <w:t>Paul dit à Tite ce qu'il faut enseigner aux divers groupes de croyants de l'Église crétoise. Paul commence par les hommes âgés, probablement il s'agit des hommes de plus de 50 ou 60 ans. Paul dit à Tite que les hommes âgés doivent vivre avec prudence Ils doivent faire preuve de maîtrise de soi ce qui implique qu'ils ne doivent pas pécher continuellement contre Dieu et contre les autres. Ils doivent se comporter de manière à ce que les autres les respectent. Les hommes âgés doivent continuer de croire en Jésus ou être « solides dans la foi ». Ils doivent continuer à aimer les autres ou être « fermes dans l'amour ». Ils doivent continuer à persévérer à faire le bien même lorsque c’est difficile, ou être « fermes dans leur capacité à persévérer »</w:t>
      </w:r>
    </w:p>
    <w:p>
      <w:pPr/>
      <w:r>
        <w:rPr>
          <w:lang w:val="fr_FR" w:bidi="fr_FR"/>
        </w:rPr>
      </w:r>
      <w:r>
        <w:rPr>
          <w:lang w:val="fr_FR" w:bidi="fr_FR"/>
        </w:rPr>
        <w:t>Arrêtez ici et discutez de cette question en groupe : À partir de quel âge considérez-vous quelqu’un comme un homme âgé, une femme âgée, une jeune femme ou un jeune homme ? Que fait un homme âgé pour que les gens le respectent Que fait une femme âgée Que fait une jeune femme ? Qu'en est-il d'un jeune homme ? Mettez cet enregistrement en pause ici.</w:t>
      </w:r>
    </w:p>
    <w:p>
      <w:pPr/>
      <w:r>
        <w:rPr>
          <w:lang w:val="fr_FR" w:bidi="fr_FR"/>
        </w:rPr>
      </w:r>
      <w:r>
        <w:rPr>
          <w:lang w:val="fr_FR" w:bidi="fr_FR"/>
        </w:rPr>
        <w:t>Les femmes de plus de 50 ou 60 ans en Crète font souvent ce qu'elles veulent, y compris avoir des relations sexuelles avec n'importe qui ou boivent beaucoup d'alcool. Au lieu de faire ces choses, les femmes âgées doivent révérer Dieu ou vivre de manière à montrer qu'elles honorent et respectent Dieu Les femmes âgées ne doivent pas calomnier les autres ou des choses blessantes sur les autres personnes. Elles ne doivent pas laisser l'alcool les contrôler, cela implique qu'elles ne doivent pas boire assez d'alcool. Les femmes âgées doivent enseigner ou former les jeunes femmes à ce qui est bon en étant un bon modèle ou un exemple et en leur donnant de bons conseils. Ce genre de formation a probablement lieu dans des maisons non dans un lieu public.</w:t>
      </w:r>
    </w:p>
    <w:p>
      <w:pPr/>
      <w:r>
        <w:rPr>
          <w:lang w:val="fr_FR" w:bidi="fr_FR"/>
        </w:rPr>
      </w:r>
      <w:r>
        <w:rPr>
          <w:lang w:val="fr_FR" w:bidi="fr_FR"/>
        </w:rPr>
        <w:t>Arrêtez-vous ici et discutez de cette question en groupe : Comment les jeunes femmes apprennent-elles des femmes âgées dans votre culture ? Où et comment la formation ou l'enseignement se passe-t-il ? Mettez cet enregistrement en pause ici.</w:t>
      </w:r>
    </w:p>
    <w:p>
      <w:pPr/>
      <w:r>
        <w:rPr>
          <w:lang w:val="fr_FR" w:bidi="fr_FR"/>
        </w:rPr>
      </w:r>
      <w:r>
        <w:rPr>
          <w:lang w:val="fr_FR" w:bidi="fr_FR"/>
        </w:rPr>
        <w:t>Les jeunes femmes sont probablement des femmes entre 20 et 40 ans et la plupart d' entre elles sont mariées et ont des enfants. Paul veut que les jeunes femmes qui sont croyantes arrêtent de vivre comme les gens dans la culture normale crétoise. Paul ne veut pas que les crétois non croyants voient les femmes agir mal, puis blasphémer ou parler mal du message de Dieu</w:t>
      </w:r>
    </w:p>
    <w:p>
      <w:pPr/>
      <w:r>
        <w:rPr>
          <w:lang w:val="fr_FR" w:bidi="fr_FR"/>
        </w:rPr>
      </w:r>
      <w:r>
        <w:rPr>
          <w:lang w:val="fr_FR" w:bidi="fr_FR"/>
        </w:rPr>
        <w:t>Arrêtez-vous ici et discutez de cette question en groupe : Quand une personne agit mal, que pensent généralement les autres du Dieu que la personne suit ? Quand une personne aime les autres personnes, que pensent normalement les autres du Dieu que la personne suit ? Comment la vie et les actions d'une personne reflètent-elles ce qu'elle croit au sujet du Dieu qu'elle suit ? Mettez cet enregistrement en pause ici.</w:t>
      </w:r>
    </w:p>
    <w:p>
      <w:pPr/>
      <w:r>
        <w:rPr>
          <w:lang w:val="fr_FR" w:bidi="fr_FR"/>
        </w:rPr>
      </w:r>
      <w:r>
        <w:rPr>
          <w:lang w:val="fr_FR" w:bidi="fr_FR"/>
        </w:rPr>
        <w:t>Paul dit que les femmes âgées doivent former les jeunes femmes. Les jeunes femmes doivent aimer leur mari et leurs enfants et prendre soin d'eux. Elles doivent avoir la maîtrise d'elles-mêmes et être sexuellement pures, ce qui implique que les jeunes femmes doivent avoir des relations sexuelles uniquement avec leur propre mari. Elles doivent aussi prendre bien soin de leur foyer, être gentilles dans la façon dont elles se rapportent aux autres personnes et être obéissantes à leur propre mari. Ce sont aussi toutes les choses qu'une femme idéale dans la culture crétoise doit faire.</w:t>
      </w:r>
    </w:p>
    <w:p>
      <w:pPr/>
      <w:r>
        <w:rPr>
          <w:lang w:val="fr_FR" w:bidi="fr_FR"/>
        </w:rPr>
      </w:r>
      <w:r>
        <w:rPr>
          <w:lang w:val="fr_FR" w:bidi="fr_FR"/>
        </w:rPr>
        <w:t>Les jeunes hommes ont probablement entre 20 et 40 ans. Tite devrait être un exemple pour les jeunes hommes en menant une vie de maîtrise de soi et en leur montrant comment faire du bien aux autres. Tite doit aussi enseigner avec intégrité et dignité, ce qui signifie que son enseignement sur Dieu doit être honnête et empreint de respect.</w:t>
      </w:r>
    </w:p>
    <w:p>
      <w:pPr/>
      <w:r>
        <w:rPr>
          <w:lang w:val="fr_FR" w:bidi="fr_FR"/>
        </w:rPr>
      </w:r>
      <w:r>
        <w:rPr>
          <w:lang w:val="fr_FR" w:bidi="fr_FR"/>
        </w:rPr>
        <w:t>Arrêtez-vous ici et discutez de cette question en groupe : Pensez à quelqu'un que vous connaissez qui agit avec intégrité ou avec des motivations pures et honnêtes. Décrivez un exemple de la façon dont cette personne se comporte. Mettez cet enregistrement en pause ici.</w:t>
      </w:r>
    </w:p>
    <w:p>
      <w:pPr/>
      <w:r>
        <w:rPr>
          <w:lang w:val="fr_FR" w:bidi="fr_FR"/>
        </w:rPr>
      </w:r>
      <w:r>
        <w:rPr>
          <w:lang w:val="fr_FR" w:bidi="fr_FR"/>
        </w:rPr>
        <w:t>Tite doit enseigner les croyants avec un « discours sain » ou avec des paroles utiles et dignes de confiance qui les encouragent. Personne ne doit être en mesure de critiquer ce que Tite enseigne aux croyants parce qu'il enseigne le vrai message sur Jésus. Si Tite enseigne de cette bonne manière, alors les enseignants auront honte d'eux-mêmes d'avoir dit de mauvaises choses sur l'enseignement de Tite. Comme les autres groupes, personne ne peut rien dire de mal des croyants.</w:t>
      </w:r>
    </w:p>
    <w:p>
      <w:pPr/>
      <w:r>
        <w:rPr>
          <w:lang w:val="fr_FR" w:bidi="fr_FR"/>
        </w:rPr>
      </w:r>
      <w:r>
        <w:rPr>
          <w:lang w:val="fr_FR" w:bidi="fr_FR"/>
        </w:rPr>
        <w:t>Paul dit à Tite que les croyants qui sont esclaves doivent obéir à leurs maîtres en tout. À l'époque de Paul, certains ménages des esclaves avaient la réputation de parler en riposte à leur maître ou de voler à leur maître. Les esclaves doivent plaire à leurs maîtres, ils ne doivent pas se disputer avec leurs maîtres ou voler leur argent et ils doivent être dignes de confiance. Les esclaves doivent obéir à leurs maîtres pour que dans tout ce qu'ils font ils montrent la beauté de l'enseignement de Dieu Les gens en Crète observaient probablement de près les esclaves croyants pour voir comment ils agissaient. Comme les autres groupes dont Paul parle, les actions des esclaves croyants doivent aider les non-croyants à voir le bon enseignement de Dieu Paul dit que cet enseignement est de Dieu notre Sauveur</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Tite 2:1–10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5</w:t>
      </w:r>
    </w:p>
    <w:p>
      <w:pPr/>
      <w:r>
        <w:rPr>
          <w:lang w:val="fr_FR" w:bidi="fr_FR"/>
        </w:rPr>
      </w:r>
      <w:r>
        <w:rPr>
          <w:b/>
          <w:lang w:val="fr_FR" w:bidi="fr_FR"/>
        </w:rPr>
        <w:t>Dans la première partie,</w:t>
      </w:r>
      <w:r>
        <w:rPr>
          <w:lang w:val="fr_FR" w:bidi="fr_FR"/>
        </w:rPr>
        <w:t xml:space="preserve"> Paul donne un résumé de ce que Tite doit enseigner aux croyants.</w:t>
      </w:r>
    </w:p>
    <w:p>
      <w:pPr/>
      <w:r>
        <w:rPr>
          <w:lang w:val="fr_FR" w:bidi="fr_FR"/>
        </w:rPr>
      </w:r>
      <w:r>
        <w:rPr>
          <w:b/>
          <w:lang w:val="fr_FR" w:bidi="fr_FR"/>
        </w:rPr>
        <w:t>Dans la deuxième partie,</w:t>
      </w:r>
      <w:r>
        <w:rPr>
          <w:lang w:val="fr_FR" w:bidi="fr_FR"/>
        </w:rPr>
        <w:t xml:space="preserve"> Paul dit à Tite ce qu'il faut enseigner aux croyants qui sont les hommes âgés.</w:t>
      </w:r>
    </w:p>
    <w:p>
      <w:pPr/>
      <w:r>
        <w:rPr>
          <w:lang w:val="fr_FR" w:bidi="fr_FR"/>
        </w:rPr>
      </w:r>
      <w:r>
        <w:rPr>
          <w:b/>
          <w:lang w:val="fr_FR" w:bidi="fr_FR"/>
        </w:rPr>
        <w:t>Dans la troisième partie,</w:t>
      </w:r>
      <w:r>
        <w:rPr>
          <w:lang w:val="fr_FR" w:bidi="fr_FR"/>
        </w:rPr>
        <w:t xml:space="preserve"> Paul dit à Tite ce qu'il faut enseigner aux croyants qui sont les femmes âgées et ce que les femmes âgées doivent enseigner aux croyants qui sont les jeunes femmes.</w:t>
      </w:r>
    </w:p>
    <w:p>
      <w:pPr/>
      <w:r>
        <w:rPr>
          <w:lang w:val="fr_FR" w:bidi="fr_FR"/>
        </w:rPr>
      </w:r>
      <w:r>
        <w:rPr>
          <w:b/>
          <w:lang w:val="fr_FR" w:bidi="fr_FR"/>
        </w:rPr>
        <w:t>Dans la quatrième partie,</w:t>
      </w:r>
      <w:r>
        <w:rPr>
          <w:lang w:val="fr_FR" w:bidi="fr_FR"/>
        </w:rPr>
        <w:t xml:space="preserve"> Paul dit à Tite ce qu'il faut enseigner aux croyants qui sont les jeunes hommes. Paul dit aussi à Tite comment vivre en étant un exemple pour les jeunes hommes qui sont croyants.</w:t>
      </w:r>
    </w:p>
    <w:p>
      <w:pPr/>
      <w:r>
        <w:rPr>
          <w:lang w:val="fr_FR" w:bidi="fr_FR"/>
        </w:rPr>
      </w:r>
      <w:r>
        <w:rPr>
          <w:b/>
          <w:lang w:val="fr_FR" w:bidi="fr_FR"/>
        </w:rPr>
        <w:t>Dans la cinquième partie,</w:t>
      </w:r>
      <w:r>
        <w:rPr>
          <w:lang w:val="fr_FR" w:bidi="fr_FR"/>
        </w:rPr>
        <w:t xml:space="preserve"> Paul dit à Tite ce qu'il faut enseigner aux croyants qui sont esclaves.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Les hommes âgés qui sont croyants en Crète</w:t>
      </w:r>
    </w:p>
    <w:p>
      <w:pPr>
        <w:pStyle w:val="ListBullet"/>
        <w:spacing w:line="240" w:lineRule="auto"/>
        <w:ind w:left="720"/>
      </w:pPr>
      <w:r>
        <w:rPr>
          <w:lang w:val="fr_FR" w:bidi="fr_FR"/>
        </w:rPr>
      </w:r>
      <w:r>
        <w:rPr>
          <w:lang w:val="fr_FR" w:bidi="fr_FR"/>
        </w:rPr>
        <w:t>Les femmes âgées qui sont croyantes en Crète</w:t>
      </w:r>
    </w:p>
    <w:p>
      <w:pPr>
        <w:pStyle w:val="ListBullet"/>
        <w:spacing w:line="240" w:lineRule="auto"/>
        <w:ind w:left="720"/>
      </w:pPr>
      <w:r>
        <w:rPr>
          <w:lang w:val="fr_FR" w:bidi="fr_FR"/>
        </w:rPr>
      </w:r>
      <w:r>
        <w:rPr>
          <w:lang w:val="fr_FR" w:bidi="fr_FR"/>
        </w:rPr>
        <w:t>Les jeunes femmes qui sont croyantes en Crète</w:t>
      </w:r>
    </w:p>
    <w:p>
      <w:pPr>
        <w:pStyle w:val="ListBullet"/>
        <w:spacing w:line="240" w:lineRule="auto"/>
        <w:ind w:left="720"/>
      </w:pPr>
      <w:r>
        <w:rPr>
          <w:lang w:val="fr_FR" w:bidi="fr_FR"/>
        </w:rPr>
      </w:r>
      <w:r>
        <w:rPr>
          <w:lang w:val="fr_FR" w:bidi="fr_FR"/>
        </w:rPr>
        <w:t xml:space="preserve">Les jeunes hommes qui sont croyants en Crète </w:t>
      </w:r>
    </w:p>
    <w:p>
      <w:pPr>
        <w:pStyle w:val="ListBullet"/>
        <w:spacing w:line="240" w:lineRule="auto"/>
        <w:ind w:left="720"/>
      </w:pPr>
      <w:r>
        <w:rPr>
          <w:lang w:val="fr_FR" w:bidi="fr_FR"/>
        </w:rPr>
      </w:r>
      <w:r>
        <w:rPr>
          <w:lang w:val="fr_FR" w:bidi="fr_FR"/>
        </w:rPr>
        <w:t>Les adversaires de Tite</w:t>
      </w:r>
    </w:p>
    <w:p>
      <w:pPr>
        <w:pStyle w:val="ListBullet"/>
        <w:spacing w:line="240" w:lineRule="auto"/>
        <w:ind w:left="720"/>
      </w:pPr>
      <w:r>
        <w:rPr>
          <w:lang w:val="fr_FR" w:bidi="fr_FR"/>
        </w:rPr>
      </w:r>
      <w:r>
        <w:rPr>
          <w:lang w:val="fr_FR" w:bidi="fr_FR"/>
        </w:rPr>
        <w:t>Les esclaves qui sont croyants en Crète</w:t>
      </w:r>
    </w:p>
    <w:p>
      <w:pPr>
        <w:pStyle w:val="ListBullet"/>
        <w:spacing w:line="240" w:lineRule="auto"/>
        <w:ind w:left="720"/>
      </w:pPr>
      <w:r>
        <w:rPr>
          <w:lang w:val="fr_FR" w:bidi="fr_FR"/>
        </w:rPr>
      </w:r>
      <w:r>
        <w:rPr>
          <w:lang w:val="fr_FR" w:bidi="fr_FR"/>
        </w:rPr>
        <w:t>Maîtres</w:t>
      </w:r>
    </w:p>
    <w:p>
      <w:pPr>
        <w:pStyle w:val="ListBullet"/>
        <w:spacing w:line="240" w:lineRule="auto"/>
        <w:ind w:left="720"/>
      </w:pPr>
      <w:r>
        <w:rPr>
          <w:lang w:val="fr_FR" w:bidi="fr_FR"/>
        </w:rPr>
      </w:r>
      <w:r>
        <w:rPr>
          <w:lang w:val="fr_FR" w:bidi="fr_FR"/>
        </w:rPr>
        <w:t xml:space="preserve">Et les non croyants en crète </w:t>
      </w:r>
    </w:p>
    <w:p>
      <w:pPr/>
      <w:r>
        <w:rPr>
          <w:lang w:val="fr_FR" w:bidi="fr_FR"/>
        </w:rPr>
      </w:r>
      <w:r>
        <w:rPr>
          <w:lang w:val="fr_FR" w:bidi="fr_FR"/>
        </w:rPr>
        <w:t>Vous allez réfléchir en groupe aux différentes parties du passage.</w:t>
      </w:r>
    </w:p>
    <w:p>
      <w:pPr/>
      <w:r>
        <w:rPr>
          <w:lang w:val="fr_FR" w:bidi="fr_FR"/>
        </w:rPr>
      </w:r>
      <w:r>
        <w:rPr>
          <w:lang w:val="fr_FR" w:bidi="fr_FR"/>
        </w:rPr>
        <w:t xml:space="preserve"> Dans la première partie de ce passage, il est important de se rappeler que le passage précédent parlait des faux enseignants. Paul montre maintenant un fort contraste entre ces enseignants et Tite. Paul montre aussi un fort contraste entre la façon dont les non-croyants se comportent et comment les croyants doivent se comporter. Paul s'adresse maintenant directement à Tite sur la façon dont il doit enseigner les croyants.</w:t>
      </w:r>
    </w:p>
    <w:p>
      <w:pPr/>
      <w:r>
        <w:rPr>
          <w:lang w:val="fr_FR" w:bidi="fr_FR"/>
        </w:rPr>
      </w:r>
      <w:r>
        <w:rPr>
          <w:lang w:val="fr_FR" w:bidi="fr_FR"/>
        </w:rPr>
        <w:t>Arrêtez-vous ici et discutez de cela en groupe : Pensez à la façon dont vous et votre équipe pouvez montrer ce fort contraste au début du passage. Mettez cet enregistrement en pause ici.</w:t>
      </w:r>
    </w:p>
    <w:p>
      <w:pPr/>
      <w:r>
        <w:rPr>
          <w:lang w:val="fr_FR" w:bidi="fr_FR"/>
        </w:rPr>
      </w:r>
      <w:r>
        <w:rPr>
          <w:lang w:val="fr_FR" w:bidi="fr_FR"/>
        </w:rPr>
        <w:t>Rappelez-vous que ce passage parle de ce que Tite doit enseigner aux différents groupes de croyants. Paul commence par les hommes âgés qui sont probablement des dirigeants dans la communauté et bien respectés. Ce sont ensuite les femmes âgées qui sont aussi respectées. Paul dit ensuite ce que les femmes âgées doivent enseigner aux jeunes femmes et il termine avec les jeunes hommes et les esclaves. Les esclaves sont probablement les personnes les moins respectées dans la communauté. Paul veut que le comportement de tous les croyants reflète le véritable enseignement sur Jésus.</w:t>
      </w:r>
    </w:p>
    <w:p>
      <w:pPr/>
      <w:r>
        <w:rPr>
          <w:lang w:val="fr_FR" w:bidi="fr_FR"/>
        </w:rPr>
      </w:r>
      <w:r>
        <w:rPr>
          <w:lang w:val="fr_FR" w:bidi="fr_FR"/>
        </w:rPr>
        <w:t>Dans la deuxième partie de ce passage, Paul dit à Tite ce qu'il doit enseigner aux croyants qui sont les hommes âgés. Rappelez-vous que les hommes âgés sont probablement des hommes de plus de 50 ou 60 ans. Premièrement Paul dit à Tite trois principales qualités que les hommes âgés qui sont croyants doivent avoir. Les hommes âgés doivent être raisonnables ou surveiller attentivement leur vie. En langue originale, le mot sensé signifie souvent ne pas boire excessivement d'alcool mais cela peut aussi designer ne pas perdre le contrôle d'autres voies. Ils doivent être dignes du respect des autres et faire preuve de maîtrise de soi. Rappelez-vous que ce sont de qualités similaires que Paul a données pour quelqu'un qui peut devenir un dirigeant d'église.</w:t>
      </w:r>
    </w:p>
    <w:p>
      <w:pPr/>
      <w:r>
        <w:rPr>
          <w:lang w:val="fr_FR" w:bidi="fr_FR"/>
        </w:rPr>
      </w:r>
      <w:r>
        <w:rPr>
          <w:lang w:val="fr_FR" w:bidi="fr_FR"/>
        </w:rPr>
        <w:t xml:space="preserve"> Paul dit ensuite que les hommes âgés doivent être forts en foi en amour et en persévérance, ce qui signifie qu'ils doivent croire en Jésus, aimer les autres et continuer à suivre Jésus même quand cela devient difficile.</w:t>
      </w:r>
    </w:p>
    <w:p>
      <w:pPr/>
      <w:r>
        <w:rPr>
          <w:lang w:val="fr_FR" w:bidi="fr_FR"/>
        </w:rPr>
      </w:r>
      <w:r>
        <w:rPr>
          <w:lang w:val="fr_FR" w:bidi="fr_FR"/>
        </w:rPr>
        <w:t>Arrêtez-vous ici et discutez de cette question en groupe : Discutez de la façon dont vous allez décrire de quelle manière les hommes âgés doivent agir. Mettez cet enregistrement en pause ici.</w:t>
      </w:r>
    </w:p>
    <w:p>
      <w:pPr/>
      <w:r>
        <w:rPr>
          <w:lang w:val="fr_FR" w:bidi="fr_FR"/>
        </w:rPr>
      </w:r>
      <w:r>
        <w:rPr>
          <w:lang w:val="fr_FR" w:bidi="fr_FR"/>
        </w:rPr>
        <w:t>Dans la troisième partie de ce passage, Paul discute de ce que Tite doit enseigner aux croyants qui sont les femmes âgées. Les femmes âgées sont probablement des femmes de plus de 50 ou 60 ans. Rappelez-vous que Paul dit à Tite ce que les femmes âgées doivent enseigner aux jeunes femmes. Paul montre que les instructions pour les femmes âgées sont similaires aux instructions pour les hommes âgés.</w:t>
      </w:r>
    </w:p>
    <w:p>
      <w:pPr/>
      <w:r>
        <w:rPr>
          <w:lang w:val="fr_FR" w:bidi="fr_FR"/>
        </w:rPr>
      </w:r>
      <w:r>
        <w:rPr>
          <w:lang w:val="fr_FR" w:bidi="fr_FR"/>
        </w:rPr>
        <w:t>Arrêtez-vous ici et discutez de cette question en groupe : Quand vous expliquez comment vous enseignez à un groupe de personnes les mêmes choses que vous enseignez à un autre groupe de personnes, comment reliez-vous ces deux ensembles d'idées qui sont similaires dans votre langue ? Mettez cet enregistrement en pause ici.</w:t>
      </w:r>
    </w:p>
    <w:p>
      <w:pPr/>
      <w:r>
        <w:rPr>
          <w:lang w:val="fr_FR" w:bidi="fr_FR"/>
        </w:rPr>
      </w:r>
      <w:r>
        <w:rPr>
          <w:lang w:val="fr_FR" w:bidi="fr_FR"/>
        </w:rPr>
        <w:t xml:space="preserve">Rappelez-vous que Paul dit à Tite deux choses que les femmes âgées doivent faire et deux choses qu'elles ne doivent pas faire. Il était courant à l'époque de Paul de placer deux qualités négatives entre deux qualités positives. La première qualité positive est qu'elles doivent être respectueuses et vivre de manière qui montre qu'elles honorent et respectent Dieu Les gens qui écoutent cette lettre sauront que le mot « révérencieux » est la façon dont ils parlent des gens qui servent dans les lieux religieux en Crète. La première qualité négative est qu'ils ne doivent pas calomnier les autres, ce qui signifie qu'elles ne doivent pas dire des choses blessantes à d'autres personnes. La deuxième qualité négative est qu'elles ne doivent pas boire trop d'alcool. Enfin, l'autre qualité positive est qu'elles doivent former les jeunes femmes croyantes à bien se conduire </w:t>
      </w:r>
    </w:p>
    <w:p>
      <w:pPr/>
      <w:r>
        <w:rPr>
          <w:lang w:val="fr_FR" w:bidi="fr_FR"/>
        </w:rPr>
      </w:r>
      <w:r>
        <w:rPr>
          <w:lang w:val="fr_FR" w:bidi="fr_FR"/>
        </w:rPr>
        <w:t>Arrêtez-vous ici et discutez de cette question en groupe Essayez d'énumérer les bonnes choses que les gens doivent faire et les mauvaises choses qu'ils ne doivent pas faire Faites attention à la façon dont vous énumérez ces choses. Quel est l'ordre habituel dans votre langue pour parler des qualités positives et négatives ? Mettez cet enregistrement en pause ici.</w:t>
      </w:r>
    </w:p>
    <w:p>
      <w:pPr/>
      <w:r>
        <w:rPr>
          <w:lang w:val="fr_FR" w:bidi="fr_FR"/>
        </w:rPr>
      </w:r>
      <w:r>
        <w:rPr>
          <w:lang w:val="fr_FR" w:bidi="fr_FR"/>
        </w:rPr>
        <w:t>La description que Paul fait des femmes âgées « formant » les jeunes femmes aurait rappelé aux auditeurs l’idée de réveiller quelqu’un ou de le ramener à la raison. Les croyants qui sont les jeunes femmes ne vivent probablement pas selon les qualités que Paul décrit à Tite. Les femmes âgées devaient donc réveiller les jeunes femmes sur la façon dont elles doivent vivre.</w:t>
      </w:r>
    </w:p>
    <w:p>
      <w:pPr/>
      <w:r>
        <w:rPr>
          <w:lang w:val="fr_FR" w:bidi="fr_FR"/>
        </w:rPr>
      </w:r>
      <w:r>
        <w:rPr>
          <w:lang w:val="fr_FR" w:bidi="fr_FR"/>
        </w:rPr>
        <w:t>Arrêtez-vous ici et discutez de cette question en groupe : Comment pouvez-vous le mieux exprimer, dans votre langue, l’idée de « revenir à la raison » ou de « commencer à faire ce qui est juste » ? Mettez cet enregistrement en pause ici.</w:t>
      </w:r>
    </w:p>
    <w:p>
      <w:pPr/>
      <w:r>
        <w:rPr>
          <w:lang w:val="fr_FR" w:bidi="fr_FR"/>
        </w:rPr>
      </w:r>
      <w:r>
        <w:rPr>
          <w:lang w:val="fr_FR" w:bidi="fr_FR"/>
        </w:rPr>
        <w:t>Les femmes âgées doivent former les jeunes femmes pour qu'elles apprennent comment bien aimer leur mari et leurs enfants. Paul donne les mêmes instructions aux jeunes femmes qu'il donne aux hommes âgés. Paul dit qu'elles doivent être sensées ou veiller attentivement sur leur vie. Les jeunes femmes doivent aussi être sexuellement pures, prendre bien soin de leur foyer, être gentilles envers les autres et être obéissantes à leur propre mari. Souvenez-vous que la raison pour laquelle les jeunes femmes doivent vivre ainsi est que personne ne pourra mal parler de la parole de Dieu.</w:t>
      </w:r>
    </w:p>
    <w:p>
      <w:pPr/>
      <w:r>
        <w:rPr>
          <w:lang w:val="fr_FR" w:bidi="fr_FR"/>
        </w:rPr>
      </w:r>
      <w:r>
        <w:rPr>
          <w:lang w:val="fr_FR" w:bidi="fr_FR"/>
        </w:rPr>
        <w:t>Arrêtez-vous ici et discutez de cette question en groupe : C’est un thème récurrent dans ce passage, que les croyants doivent vivre d’une certaine manière afin que les gens ne puissent pas parler mal ou déshonorer Dieu ou leur témoignage. Parlez de comment vous allez organiser cette partie. La raison du bon comportement doit-elle être donnée avant ou après la description de ce que les femmes âgées doivent faire et enseigner aux jeunes femmes ? Mettez cet enregistrement en pause ici.</w:t>
      </w:r>
    </w:p>
    <w:p>
      <w:pPr/>
      <w:r>
        <w:rPr>
          <w:lang w:val="fr_FR" w:bidi="fr_FR"/>
        </w:rPr>
      </w:r>
      <w:r>
        <w:rPr>
          <w:lang w:val="fr_FR" w:bidi="fr_FR"/>
        </w:rPr>
        <w:t>Dans la quatrième partie de ce passage, Paul dit à Tite d'enseigner aux croyants qui sont les jeunes hommes. Rappelez-vous que Les jeunes hommes ont probablement entre 20 et 40 ans. Les instructions de Paul aux jeunes hommes sont similaires à ses instructions pour les hommes âgés et les femmes âgées. Paul dit que les jeunes hommes doivent être sensés, ou avoir la maîtrise d’eux-mêmes en toute chose, ce qui est la même description que Paul a utilisée en parlant des hommes âgés et des jeunes femmes. Peut-être que Paul dit que les jeunes hommes doivent agir sagement dans tout ce qu'ils font ou que Tite doit agir sagement dans tout ce qu'il fait.</w:t>
      </w:r>
    </w:p>
    <w:p>
      <w:pPr/>
      <w:r>
        <w:rPr>
          <w:lang w:val="fr_FR" w:bidi="fr_FR"/>
        </w:rPr>
      </w:r>
      <w:r>
        <w:rPr>
          <w:lang w:val="fr_FR" w:bidi="fr_FR"/>
        </w:rPr>
        <w:t>Paul dit à Tite qu'il « doit être lui-même » un exemple pour les jeunes hommes qui sont croyants. Ceci est différent des instructions précédentes de Paul, car maintenant Paul s’adresse directement à Tite au sujet de son propre comportement, et il ne parle plus de la façon dont les hommes âgés, les femmes âgées et les jeunes femmes doivent se comporter.</w:t>
      </w:r>
    </w:p>
    <w:p>
      <w:pPr/>
      <w:r>
        <w:rPr>
          <w:lang w:val="fr_FR" w:bidi="fr_FR"/>
        </w:rPr>
      </w:r>
      <w:r>
        <w:rPr>
          <w:lang w:val="fr_FR" w:bidi="fr_FR"/>
        </w:rPr>
        <w:t>Arrêtez-vous ici et discutez de cette question en groupe : Comment faites-vous, dans votre langue, pour souligner que vous vous adressez directement à une autre personne ? Mettez cet enregistrement en pause ici.</w:t>
      </w:r>
    </w:p>
    <w:p>
      <w:pPr/>
      <w:r>
        <w:rPr>
          <w:lang w:val="fr_FR" w:bidi="fr_FR"/>
        </w:rPr>
      </w:r>
      <w:r>
        <w:rPr>
          <w:lang w:val="fr_FR" w:bidi="fr_FR"/>
        </w:rPr>
        <w:t>Tite doit donner l'exemple et Paul continue pour expliquer comment. Tite doit enseigner avec intégrité et dignité et utiliser des paroles dignes de confiance pour encourager les croyants.</w:t>
      </w:r>
    </w:p>
    <w:p>
      <w:pPr/>
      <w:r>
        <w:rPr>
          <w:lang w:val="fr_FR" w:bidi="fr_FR"/>
        </w:rPr>
      </w:r>
      <w:r>
        <w:rPr>
          <w:lang w:val="fr_FR" w:bidi="fr_FR"/>
        </w:rPr>
        <w:t>Arrêtez-vous ici et discutez de cette question en groupe : Discutez de la façon dont vous allez décrire chacune des caractéristiques que Tite doit avoir. Mettez cet enregistrement en pause ici.</w:t>
      </w:r>
    </w:p>
    <w:p>
      <w:pPr/>
      <w:r>
        <w:rPr>
          <w:lang w:val="fr_FR" w:bidi="fr_FR"/>
        </w:rPr>
      </w:r>
      <w:r>
        <w:rPr>
          <w:lang w:val="fr_FR" w:bidi="fr_FR"/>
        </w:rPr>
        <w:t xml:space="preserve">La raison pour laquelle Tite doit vivre et enseigner de cette manière, c’est que personne ne pourra alors le critiquer. Quiconque s’oppose à Tite, que ce soit à l’intérieur ou à l’extérieur de l’Église, sera couvert de honte en voyant sa bonne conduite et son enseignement juste. C'est similaire à la façon dont Paul dit que les croyants doivent avoir un bon comportement pour qu'ils ne déshonorent pas Dieu Déshonorer Dieu signifie que les gens parlent mal de Dieu ou des croyants. Dans cette partie, les adversaires de Tite apparaîtront eux-mêmes comme insensés et auront honte de leur propre comportement, car ils n’auront rien de mauvais à dire sur les croyants. </w:t>
      </w:r>
    </w:p>
    <w:p>
      <w:pPr/>
      <w:r>
        <w:rPr>
          <w:lang w:val="fr_FR" w:bidi="fr_FR"/>
        </w:rPr>
      </w:r>
      <w:r>
        <w:rPr>
          <w:lang w:val="fr_FR" w:bidi="fr_FR"/>
        </w:rPr>
        <w:t>Arrêtez-vous ici et discutez de cette question en groupe : Discutez de la façon dont vous allez organiser l'enseignement dans cette partie. Quel est le meilleur endroit pour placer l’enseignement destiné aux jeunes hommes ainsi que les qualités que Tite doit posséder ? Où devriez-vous placer la raison du bon comportement et du bon enseignement de Tite ? Mettez cet enregistrement en pause ici.</w:t>
      </w:r>
    </w:p>
    <w:p>
      <w:pPr/>
      <w:r>
        <w:rPr>
          <w:lang w:val="fr_FR" w:bidi="fr_FR"/>
        </w:rPr>
      </w:r>
      <w:r>
        <w:rPr>
          <w:lang w:val="fr_FR" w:bidi="fr_FR"/>
        </w:rPr>
        <w:t xml:space="preserve">Dans la cinquième partie de ce passage, Paul dit aux croyants qui sont esclaves d’obéir à leurs maîtres en toutes choses. Paul pourrait vouloir dire que les esclaves doivent plaire à leurs maîtres en obéissant à tout ce que leurs maîtres leur demandent de faire. Les esclaves doivent obéir à leurs maîtres en faisant deux choses et en évitant deux choses. Ce schéma est le même que celui que Paul a utilisé pour donner les qualités positives et négatives que les femmes âgées doivent avoir. La première qualité positive que les esclaves doivent avoir est de faire ce que leur maître demande. Certaines traductions disent que les esclaves doivent plaire ou respecter leurs maîtres. La première qualité négative est que les esclaves ne doivent pas se disputer ou parler en riposte à leurs maîtres. Rappelez-vous qu'il était courant que les esclaves aient la réputation de parler en riposte à leur maître. La deuxième qualité négative est que les esclaves ne doivent pas voler à leurs maîtres. Les esclaves achetaient souvent des choses pour leurs maîtres et Paul ne voulait pas que les esclaves gardent pour eux l'argent de leur maître. Enfin, l’autre qualité positive est que les esclaves doivent faire preuve de toute bonne foi, c’est-à-dire qu’ils soient dignes de confiance et fidèles. </w:t>
      </w:r>
    </w:p>
    <w:p>
      <w:pPr/>
      <w:r>
        <w:rPr>
          <w:lang w:val="fr_FR" w:bidi="fr_FR"/>
        </w:rPr>
      </w:r>
      <w:r>
        <w:rPr>
          <w:lang w:val="fr_FR" w:bidi="fr_FR"/>
        </w:rPr>
        <w:t>Arrêtez-vous ici et discutez de cette question en groupe : Comment allez-vous parler des différentes qualités que les esclaves croyants doivent avoir ? Mettez cet enregistrement en pause ici.</w:t>
      </w:r>
    </w:p>
    <w:p>
      <w:pPr/>
      <w:r>
        <w:rPr>
          <w:lang w:val="fr_FR" w:bidi="fr_FR"/>
        </w:rPr>
      </w:r>
      <w:r>
        <w:rPr>
          <w:lang w:val="fr_FR" w:bidi="fr_FR"/>
        </w:rPr>
        <w:t>La dernière partie de ce passage est la plus importante de tout le passage. Paul dit que la raison pour laquelle les esclaves, et tous les croyants, doivent agir selon ces instructions est de montrer à quel point la parole de Dieu est belle et attrayante. Cela ne signifie pas que l’enseignement de Dieu n’est pas déjà beau, mais que les incroyants verront le comportement des croyants et reconnaîtront à quel point l’enseignement de Dieu est beau. Paul appelle Dieu « notre Sauveur », ce qui signifie que Dieu est celui qui sauve les gens. Rappelez-vous que c’est la même façon que Paul parle de Dieu au début de la lettre à Tite.</w:t>
      </w:r>
    </w:p>
    <w:p>
      <w:pPr/>
      <w:r>
        <w:rPr>
          <w:lang w:val="fr_FR" w:bidi="fr_FR"/>
        </w:rPr>
      </w:r>
      <w:r>
        <w:rPr>
          <w:lang w:val="fr_FR" w:bidi="fr_FR"/>
        </w:rPr>
        <w:t xml:space="preserve">Maintenant, le groupe doit créer un scénario en images, dessiner ou utiliser des objets pour visualiser le passage et les actions dans le passage. Choisissez des gens, des dessins ou des objets pour être chacun des personnages. </w:t>
      </w:r>
    </w:p>
    <w:p>
      <w:pPr/>
      <w:r>
        <w:rPr>
          <w:lang w:val="fr_FR" w:bidi="fr_FR"/>
        </w:rPr>
      </w:r>
      <w:r>
        <w:rPr>
          <w:lang w:val="fr_FR" w:bidi="fr_FR"/>
        </w:rPr>
        <w:t>Lorsque vous commencez à raconter de nouveau l'histoire dans ces versets, Paul dit à Tite de donner aux croyants le bon enseignement sur Jésus. Cet enseignement juste doit conduire à un comportement juste.</w:t>
      </w:r>
    </w:p>
    <w:p>
      <w:pPr/>
      <w:r>
        <w:rPr>
          <w:lang w:val="fr_FR" w:bidi="fr_FR"/>
        </w:rPr>
      </w:r>
      <w:r>
        <w:rPr>
          <w:lang w:val="fr_FR" w:bidi="fr_FR"/>
        </w:rPr>
        <w:t xml:space="preserve">Formez 7 groupes de personnes : les hommes âgés les femmes âgées les jeunes femmes les jeunes hommes les esclaves croyants, les adversaires de Tite et les non-croyants en Crète. Pendant tout le temps où Tite enseigne, les adversaires de Tite et les non-croyants doivent observer les actions des croyants. </w:t>
      </w:r>
    </w:p>
    <w:p>
      <w:pPr/>
      <w:r>
        <w:rPr>
          <w:lang w:val="fr_FR" w:bidi="fr_FR"/>
        </w:rPr>
      </w:r>
      <w:r>
        <w:rPr>
          <w:lang w:val="fr_FR" w:bidi="fr_FR"/>
        </w:rPr>
        <w:t>Tite doit s’adresser aux hommes âgés et leur enseigner à être maîtres d’eux-mêmes, dignes de respect et maîtres de leur conduite. Les hommes âgés doivent être solides dans la foi en amour et dans l'endurance.</w:t>
      </w:r>
    </w:p>
    <w:p>
      <w:pPr/>
      <w:r>
        <w:rPr>
          <w:lang w:val="fr_FR" w:bidi="fr_FR"/>
        </w:rPr>
      </w:r>
      <w:r>
        <w:rPr>
          <w:lang w:val="fr_FR" w:bidi="fr_FR"/>
        </w:rPr>
        <w:t>Tite doit s’adresser aux femmes âgées et leur enseigner à vivre avec respect, à ne pas calomnier les autres et à ne pas boire excessivement d’alcool.</w:t>
      </w:r>
    </w:p>
    <w:p>
      <w:pPr/>
      <w:r>
        <w:rPr>
          <w:lang w:val="fr_FR" w:bidi="fr_FR"/>
        </w:rPr>
      </w:r>
      <w:r>
        <w:rPr>
          <w:lang w:val="fr_FR" w:bidi="fr_FR"/>
        </w:rPr>
        <w:t xml:space="preserve">Les femmes âgées doivent maintenant se tourner vers les jeunes femmes. Les femmes âgées doivent aussi former les jeunes femmes à ce qui est bien, afin que celles-ci aiment leurs maris et leurs enfants. Les jeunes femmes doivent être maîtresses d’elles-mêmes, pures, bien s’occuper de leur foyer, être gentilles envers les autres et obéissantes envers leurs maris. Les jeunes femmes doivent agir ainsi afin que personne ne parle mal de la parole de Dieu. </w:t>
      </w:r>
    </w:p>
    <w:p>
      <w:pPr/>
      <w:r>
        <w:rPr>
          <w:lang w:val="fr_FR" w:bidi="fr_FR"/>
        </w:rPr>
      </w:r>
      <w:r>
        <w:rPr>
          <w:lang w:val="fr_FR" w:bidi="fr_FR"/>
        </w:rPr>
        <w:t xml:space="preserve">Tite doit s’adresser aux jeunes hommes et leur enseigner à être maîtres d’eux-mêmes. Paul dit aussi à Tite d’être un exemple pour les jeunes hommes dans ses bonnes œuvres. Tite doit enseigner avec intégrité et dignité, en utilisant des paroles dignes de confiance, afin que personne ne puisse le critiquer. </w:t>
      </w:r>
    </w:p>
    <w:p>
      <w:pPr/>
      <w:r>
        <w:rPr>
          <w:lang w:val="fr_FR" w:bidi="fr_FR"/>
        </w:rPr>
      </w:r>
      <w:r>
        <w:rPr>
          <w:lang w:val="fr_FR" w:bidi="fr_FR"/>
        </w:rPr>
        <w:t xml:space="preserve">Les adversaires de Tite seront honteux, car ils n’auront rien de mauvais à dire à son sujet. </w:t>
      </w:r>
    </w:p>
    <w:p>
      <w:pPr/>
      <w:r>
        <w:rPr>
          <w:lang w:val="fr_FR" w:bidi="fr_FR"/>
        </w:rPr>
      </w:r>
      <w:r>
        <w:rPr>
          <w:lang w:val="fr_FR" w:bidi="fr_FR"/>
        </w:rPr>
        <w:t xml:space="preserve">Tite doit s’adresser aux esclaves et leur enseigner à obéir à leurs maîtres en leur faisant plaisir, sans discuter, sans voler, et en étant entièrement dignes de confiance. </w:t>
      </w:r>
    </w:p>
    <w:p>
      <w:pPr/>
      <w:r>
        <w:rPr>
          <w:lang w:val="fr_FR" w:bidi="fr_FR"/>
        </w:rPr>
      </w:r>
      <w:r>
        <w:rPr>
          <w:lang w:val="fr_FR" w:bidi="fr_FR"/>
        </w:rPr>
        <w:t xml:space="preserve">Lorsque les esclaves et tous les croyants agissent selon l’enseignement de Dieu, cela montre que les non-croyants en Crète voient à quel point la parole de Dieu notre Sauveur est belle et attirante. </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Tite 2:1–10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5</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Les hommes âgés qui sont croyants en Crète</w:t>
      </w:r>
    </w:p>
    <w:p>
      <w:pPr>
        <w:pStyle w:val="ListBullet"/>
        <w:spacing w:line="240" w:lineRule="auto"/>
        <w:ind w:left="720"/>
      </w:pPr>
      <w:r>
        <w:rPr>
          <w:lang w:val="fr_FR" w:bidi="fr_FR"/>
        </w:rPr>
      </w:r>
      <w:r>
        <w:rPr>
          <w:lang w:val="fr_FR" w:bidi="fr_FR"/>
        </w:rPr>
        <w:t>Les femmes âgées qui sont croyantes en Crète</w:t>
      </w:r>
    </w:p>
    <w:p>
      <w:pPr>
        <w:pStyle w:val="ListBullet"/>
        <w:spacing w:line="240" w:lineRule="auto"/>
        <w:ind w:left="720"/>
      </w:pPr>
      <w:r>
        <w:rPr>
          <w:lang w:val="fr_FR" w:bidi="fr_FR"/>
        </w:rPr>
      </w:r>
      <w:r>
        <w:rPr>
          <w:lang w:val="fr_FR" w:bidi="fr_FR"/>
        </w:rPr>
        <w:t>Les jeunes femmes qui sont croyantes en Crète</w:t>
      </w:r>
    </w:p>
    <w:p>
      <w:pPr>
        <w:pStyle w:val="ListBullet"/>
        <w:spacing w:line="240" w:lineRule="auto"/>
        <w:ind w:left="720"/>
      </w:pPr>
      <w:r>
        <w:rPr>
          <w:lang w:val="fr_FR" w:bidi="fr_FR"/>
        </w:rPr>
      </w:r>
      <w:r>
        <w:rPr>
          <w:lang w:val="fr_FR" w:bidi="fr_FR"/>
        </w:rPr>
        <w:t xml:space="preserve">Les jeunes hommes qui sont croyants en Crète </w:t>
      </w:r>
    </w:p>
    <w:p>
      <w:pPr>
        <w:pStyle w:val="ListBullet"/>
        <w:spacing w:line="240" w:lineRule="auto"/>
        <w:ind w:left="720"/>
      </w:pPr>
      <w:r>
        <w:rPr>
          <w:lang w:val="fr_FR" w:bidi="fr_FR"/>
        </w:rPr>
      </w:r>
      <w:r>
        <w:rPr>
          <w:lang w:val="fr_FR" w:bidi="fr_FR"/>
        </w:rPr>
        <w:t>Les adversaires de Tite</w:t>
      </w:r>
    </w:p>
    <w:p>
      <w:pPr>
        <w:pStyle w:val="ListBullet"/>
        <w:spacing w:line="240" w:lineRule="auto"/>
        <w:ind w:left="720"/>
      </w:pPr>
      <w:r>
        <w:rPr>
          <w:lang w:val="fr_FR" w:bidi="fr_FR"/>
        </w:rPr>
      </w:r>
      <w:r>
        <w:rPr>
          <w:lang w:val="fr_FR" w:bidi="fr_FR"/>
        </w:rPr>
        <w:t>Les esclaves qui sont croyants en Crète</w:t>
      </w:r>
    </w:p>
    <w:p>
      <w:pPr>
        <w:pStyle w:val="ListBullet"/>
        <w:spacing w:line="240" w:lineRule="auto"/>
        <w:ind w:left="720"/>
      </w:pPr>
      <w:r>
        <w:rPr>
          <w:lang w:val="fr_FR" w:bidi="fr_FR"/>
        </w:rPr>
      </w:r>
      <w:r>
        <w:rPr>
          <w:lang w:val="fr_FR" w:bidi="fr_FR"/>
        </w:rPr>
        <w:t>Maîtres</w:t>
      </w:r>
    </w:p>
    <w:p>
      <w:pPr>
        <w:pStyle w:val="ListBullet"/>
        <w:spacing w:line="240" w:lineRule="auto"/>
        <w:ind w:left="720"/>
      </w:pPr>
      <w:r>
        <w:rPr>
          <w:lang w:val="fr_FR" w:bidi="fr_FR"/>
        </w:rPr>
      </w:r>
      <w:r>
        <w:rPr>
          <w:lang w:val="fr_FR" w:bidi="fr_FR"/>
        </w:rPr>
        <w:t xml:space="preserve">Et les non croyants en crète </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Premièrement, agissez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Paul dit à Tite qu’il doit enseigner aux croyants en Crète un enseignement sain sur Jésus.</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 xml:space="preserve">Demandez à la personne qui joue Tite : « Que ressentez-vous ou pensez-vous ? » La personne pourrait répondre des choses comme : « impatient d’apprendre ce que je dois enseigner aux croyants », ou « j’ai le sentiment que c’est une grande responsabilité d’enseigner aux croyants comment vivre selon les enseignements de Jésus », ou encore « je suis inquiet de ne pas pouvoir aider tous les croyants à suivre les enseignements de Jésus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Tite doit enseigner aux hommes croyants âgés à veiller attentivement sur leur vie, à mener une vie digne de respect et à être maîtres d’eux-mêmes. Ils doivent aussi être solides dans la foi, dans l’amour et dans l’endurance. </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 xml:space="preserve">Demandez à la personne qui joue Tite : « Que ressentez-vous ou pensez-vous ? » La personne pourrait répondre des choses comme : « penser à un homme comme celui-ci, digne de respect », ou « se demander si les hommes âgés m’écouteront lorsque j’enseignerai ces choses », ou encore « espérer que les hommes âgés apprennent à vivre de cette manière ». </w:t>
      </w:r>
    </w:p>
    <w:p>
      <w:pPr>
        <w:pStyle w:val="ListBullet"/>
        <w:spacing w:line="240" w:lineRule="auto"/>
        <w:ind w:left="720"/>
      </w:pPr>
      <w:r>
        <w:rPr>
          <w:lang w:val="fr_FR" w:bidi="fr_FR"/>
        </w:rPr>
      </w:r>
      <w:r>
        <w:rPr>
          <w:lang w:val="fr_FR" w:bidi="fr_FR"/>
        </w:rPr>
        <w:t xml:space="preserve">Demandez aussi aux personnes qui jouent le rôle des hommes âgés : « Qu’est-ce que vous ressentez ou pensez ? » Les gens pourraient répondre des choses comme : « vouloir manifester davantage ces qualités dont Paul nous parle », ou « être offensé que Paul pense que nous devrions avoir plus de maîtrise de soi — nous aimons notre manière de vivre actuelle », ou encore « espérer que nous puissions devenir sensés et maîtres de nous-mêmes, comme Paul dit que nous devrions l’être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Paul demande à Tite d’enseigner aux femmes âgées à être respectueuses dans leur conduite, à ne pas médire des autres, à ne pas s’adonner à la boisson, et à former les jeunes femmes à ce qui est bon. Les femmes âgées doivent apprendre aux jeunes femmes à aimer leurs maris et leurs enfants, à être sensées, pures, à bien s’occuper de leur foyer, à être bonnes et obéissantes à leurs maris. </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 xml:space="preserve">Demandez aux personnes qui jouent le rôle de femmes âgées : « Que ressentez-vous ou pensez-vous ? » Les gens pourraient répondre des choses comme : « avoir le sentiment que nous avons le droit de vivre comme nous le voulons », ou « nous demander comment nous pouvons former les jeunes femmes à vivre ainsi alors que nous ne vivons pas de cette manière nous-mêmes », ou encore « penser que Paul a une bonne idée en parlant de mener une vie sensée et maîtrisée ». </w:t>
      </w:r>
    </w:p>
    <w:p>
      <w:pPr>
        <w:pStyle w:val="ListBullet"/>
        <w:spacing w:line="240" w:lineRule="auto"/>
        <w:ind w:left="720"/>
      </w:pPr>
      <w:r>
        <w:rPr>
          <w:lang w:val="fr_FR" w:bidi="fr_FR"/>
        </w:rPr>
      </w:r>
      <w:r>
        <w:rPr>
          <w:lang w:val="fr_FR" w:bidi="fr_FR"/>
        </w:rPr>
        <w:t xml:space="preserve">Demandez aussi aux gens qui jouent le rôle de jeûnes croyantes : « Que ressentez-vous ou pensez-vous ? » Les gens pourraient répondre des choses comme : « ne pas comprendre pourquoi nous devons suivre l’enseignement de Paul sur l’amour des maris et des enfants ou le soin du foyer », ou « vouloir continuer à vivre selon la culture crétoise qui nous entoure parce que nous avons peur de ce que les autres diront si nous changeons », ou « craindre que les autres ne nous acceptent pas si nous commençons à vivre différemment de la culture crétoise normale », ou encore « espérer apprendre à vivre comme Paul dit que nous devrions vivre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Tite doit encourager les jeunes hommes à être sensés. Tite doit aussi être un exemple pour les jeunes hommes en faisant de bonnes œuvres. Tite doit enseigner avec intégrité, dignité et utiliser des mots exacts et utiles que personne ne peut critiquer. Les gens doivent se sentir honteux s’ils parlent mal de Tite parce qu’il n’y a rien de mauvais à dire à son sujet.</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 xml:space="preserve">Demandez aux gens qui jouent le rôle de jeunes hommes : « Que ressentez-vous ou pensez-vous ? » Les gens pourraient répondre : « Pourquoi Paul pense-t-il que nous devons être sensées et maîtriser nos désirs ? » Ou « se demander pourquoi Paul ne nous a pas donné plus d’instructions comme il l’a fait pour les hommes âgés, les femmes âgées et les jeunes femmes », ou « se réjouir d’avoir l’exemple de Tite à suivre pour vivre et enseigner ». </w:t>
      </w:r>
    </w:p>
    <w:p>
      <w:pPr>
        <w:pStyle w:val="ListBullet"/>
        <w:spacing w:line="240" w:lineRule="auto"/>
        <w:ind w:left="720"/>
      </w:pPr>
      <w:r>
        <w:rPr>
          <w:lang w:val="fr_FR" w:bidi="fr_FR"/>
        </w:rPr>
      </w:r>
      <w:r>
        <w:rPr>
          <w:lang w:val="fr_FR" w:bidi="fr_FR"/>
        </w:rPr>
        <w:t>Demandez aussi à la personne qui joue Tite : « Que ressentez-vous ou pensez-vous ? » La personne pourrait répondre des choses comme : « être étonné que Paul veuille que je sois un exemple pour les jeunes hommes dans la manière de vivre », ou « demander à Dieu de m’aider à enseigner et à vivre correctement, et à être un bon exemple pour les jeunes hommes », ou « se réjouir que mes adversaires soient confus et qu’ils ne puissent trouver rien à redire à mon comportement juste et à mon bon enseignement ».</w:t>
      </w:r>
    </w:p>
    <w:p>
      <w:pPr>
        <w:pStyle w:val="ListBullet"/>
        <w:spacing w:line="240" w:lineRule="auto"/>
        <w:ind w:left="720"/>
      </w:pPr>
      <w:r>
        <w:rPr>
          <w:lang w:val="fr_FR" w:bidi="fr_FR"/>
        </w:rPr>
      </w:r>
      <w:r>
        <w:rPr>
          <w:lang w:val="fr_FR" w:bidi="fr_FR"/>
        </w:rPr>
        <w:t xml:space="preserve">Demandez aussi aux gens qui jouent le rôle d' adversaires de Tite : « Que ressentez-vous ou pensez-vous ? » Les gens pourraient répondre des choses comme : « chercher une incohérence dans la manière dont Tite enseigne et vit », ou « être gênés de ne rien pouvoir dire de mal sur Tite », ou « avoir honte d’avoir essayé de trouver un défaut chez Tite, sans rien pouvoir trouver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Tite doit encourager les esclaves croyants à obéir à leurs maîtres en leur faisant plaisir, sans répondre, sans voler, et en étant totalement dignes de confiance. Le but pour les esclaves de mener cette vie obéissante et honnête, ainsi que pour tous les croyants de vivre selon cet enseignement, est de montrer combien est belle la doctrine de Dieu notre Sauveur. </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 xml:space="preserve">Demandez aux gens qui jouent le rôle d'esclaves : « Que ressentez-vous ou pensez-vous ? » Les gens pourraient répondre des choses comme « heureux d’être obéissant et honnête envers mon maître », ou « C’est vraiment difficile ! Comment Paul peut-il me demander d’obéir à mon maître quand il est cruel et méchant à mon égard ? » Ou « en espérant que les autres voient combien le message de Dieu est beau et souhaitent suivre Dieu à cause de notre exemple ».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 xml:space="preserve">Écoutez un enregistrement de Tite 2:1–10 dans la traduction la plus facile à comprendre. </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Paul dit à Tite de donner aux croyants un enseignement ou une </w:t>
      </w:r>
      <w:r>
        <w:rPr>
          <w:b/>
          <w:lang w:val="fr_FR" w:bidi="fr_FR"/>
        </w:rPr>
        <w:t>doctrine</w:t>
      </w:r>
      <w:r>
        <w:rPr>
          <w:lang w:val="fr_FR" w:bidi="fr_FR"/>
        </w:rPr>
        <w:t xml:space="preserve"> sain. Cet enseignement sain est digne de confiance et conduit les croyants à avoir un comportement juste. Utilisez le même mot pour enseignement ou doctrine que celui que vous avez utilisé dans les passages précédents, et rappelez-vous que </w:t>
      </w:r>
      <w:r>
        <w:rPr>
          <w:b/>
          <w:lang w:val="fr_FR" w:bidi="fr_FR"/>
        </w:rPr>
        <w:t>doctrine</w:t>
      </w:r>
      <w:r>
        <w:rPr>
          <w:lang w:val="fr_FR" w:bidi="fr_FR"/>
        </w:rPr>
        <w:t xml:space="preserve"> se trouve dans le glossaire principal.</w:t>
      </w:r>
    </w:p>
    <w:p>
      <w:pPr/>
      <w:r>
        <w:rPr>
          <w:lang w:val="fr_FR" w:bidi="fr_FR"/>
        </w:rPr>
      </w:r>
      <w:r>
        <w:rPr>
          <w:lang w:val="fr_FR" w:bidi="fr_FR"/>
        </w:rPr>
        <w:t>Tite doit enseigner aux hommes âgés à être sensés, dignes de respect et maîtres de leur conduite.</w:t>
      </w:r>
    </w:p>
    <w:p>
      <w:pPr/>
      <w:r>
        <w:rPr>
          <w:lang w:val="fr_FR" w:bidi="fr_FR"/>
        </w:rPr>
      </w:r>
      <w:r>
        <w:rPr>
          <w:lang w:val="fr_FR" w:bidi="fr_FR"/>
        </w:rPr>
        <w:t>Arrêtez-vous ici et discutez de cette question en groupe : Comment allez-vous traduire les différents groupes de personnes dans ce passage d'une manière qui soit respectueuse et précise ? Pensez à la façon dont vous pouvez traduire les hommes âgés, les femmes âgées, les jeunes hommes et les jeunes femmes. Mettez cet enregistrement en pause ici.</w:t>
      </w:r>
    </w:p>
    <w:p>
      <w:pPr/>
      <w:r>
        <w:rPr>
          <w:lang w:val="fr_FR" w:bidi="fr_FR"/>
        </w:rPr>
      </w:r>
      <w:r>
        <w:rPr>
          <w:lang w:val="fr_FR" w:bidi="fr_FR"/>
        </w:rPr>
        <w:t xml:space="preserve">Les hommes âgés doivent aussi être « solides dans la </w:t>
      </w:r>
      <w:r>
        <w:rPr>
          <w:b/>
          <w:lang w:val="fr_FR" w:bidi="fr_FR"/>
        </w:rPr>
        <w:t>foi</w:t>
      </w:r>
      <w:r>
        <w:rPr>
          <w:lang w:val="fr_FR" w:bidi="fr_FR"/>
        </w:rPr>
        <w:t xml:space="preserve"> », ce qui signifie qu'ils doivent être forts dans ce qu'ils croient de Dieu Traduisez le mot foi de la même manière que vous l'avez faite dans les passages précédents. Pour plus d'informations sur le mot </w:t>
      </w:r>
      <w:r>
        <w:rPr>
          <w:lang w:val="fr_FR" w:bidi="fr_FR"/>
        </w:rPr>
        <w:t>foi</w:t>
      </w:r>
      <w:r>
        <w:rPr>
          <w:lang w:val="fr_FR" w:bidi="fr_FR"/>
        </w:rPr>
        <w:t xml:space="preserve"> consultez le glossaire principal. Les hommes âgés doivent aussi continuer à aimer les autres ou être « sains dans l'amour ». Ils doivent continuer à persévérer à faire le bien même quand c’est difficile, ou être « fermes dans l’endurance ».</w:t>
      </w:r>
    </w:p>
    <w:p>
      <w:pPr/>
      <w:r>
        <w:rPr>
          <w:lang w:val="fr_FR" w:bidi="fr_FR"/>
        </w:rPr>
      </w:r>
      <w:r>
        <w:rPr>
          <w:lang w:val="fr_FR" w:bidi="fr_FR"/>
        </w:rPr>
        <w:t>Arrêtez-vous ici et discutez de cette question en groupe : Comment allez-vous traduire ces trois descriptions de « foi saine », « 'amour sain » et « endurance saine ? » Mettez cet enregistrement en pause ici.</w:t>
      </w:r>
    </w:p>
    <w:p>
      <w:pPr/>
      <w:r>
        <w:rPr>
          <w:lang w:val="fr_FR" w:bidi="fr_FR"/>
        </w:rPr>
      </w:r>
      <w:r>
        <w:rPr>
          <w:lang w:val="fr_FR" w:bidi="fr_FR"/>
        </w:rPr>
        <w:t xml:space="preserve">Tite doit enseigner aux femmes âgées à être respectueuses ce qui signifie se comporter d’une manière qui montre honneur et respect à Dieu Elles ne doivent pas calomnier ou dire des choses blessantes sur les autres ou boire trop d'alcool et elles doivent former les jeunes femmes à la façon de bien agir. Les jeunes femmes doivent être sensées et </w:t>
      </w:r>
      <w:r>
        <w:rPr>
          <w:b/>
          <w:lang w:val="fr_FR" w:bidi="fr_FR"/>
        </w:rPr>
        <w:t>pures</w:t>
      </w:r>
      <w:r>
        <w:rPr>
          <w:lang w:val="fr_FR" w:bidi="fr_FR"/>
        </w:rPr>
        <w:t xml:space="preserve">. Quand quelqu'un est pur, il est digne de servir et adorer Dieu Dans ce passage, pure signifie probablement qu'une femme n'a pas de relations sexuelles avec quelqu'un d'autre que son propre mari. Traduisez pur de la même manière que vous l'avez faite dans les passages précédents. Pour plus d'informations sur le mot </w:t>
      </w:r>
      <w:r>
        <w:rPr>
          <w:b/>
          <w:lang w:val="fr_FR" w:bidi="fr_FR"/>
        </w:rPr>
        <w:t>pure</w:t>
      </w:r>
      <w:r>
        <w:rPr>
          <w:lang w:val="fr_FR" w:bidi="fr_FR"/>
        </w:rPr>
        <w:t xml:space="preserve"> dans le glossaire principal. </w:t>
      </w:r>
    </w:p>
    <w:p>
      <w:pPr/>
      <w:r>
        <w:rPr>
          <w:lang w:val="fr_FR" w:bidi="fr_FR"/>
        </w:rPr>
      </w:r>
      <w:r>
        <w:rPr>
          <w:lang w:val="fr_FR" w:bidi="fr_FR"/>
        </w:rPr>
        <w:t>Les jeunes femmes doivent aussi être obéissantes à leurs maris. Dans ce contexte, l'obéissance d'une jeune femme peut être décrite comme le respect pour son mari, suivre la direction de son mari ou être soumise ou obéissante à son mari.</w:t>
      </w:r>
    </w:p>
    <w:p>
      <w:pPr/>
      <w:r>
        <w:rPr>
          <w:lang w:val="fr_FR" w:bidi="fr_FR"/>
        </w:rPr>
      </w:r>
      <w:r>
        <w:rPr>
          <w:lang w:val="fr_FR" w:bidi="fr_FR"/>
        </w:rPr>
        <w:t>Arrêtez-vous ici et discutez de cette question en groupe : Discutez de la façon dont vous allez traduire l'idée des jeunes femmes étant obéissantes ou soumises à leurs maris. Mettez cet enregistrement en pause ici.</w:t>
      </w:r>
    </w:p>
    <w:p>
      <w:pPr/>
      <w:r>
        <w:rPr>
          <w:lang w:val="fr_FR" w:bidi="fr_FR"/>
        </w:rPr>
      </w:r>
      <w:r>
        <w:rPr>
          <w:lang w:val="fr_FR" w:bidi="fr_FR"/>
        </w:rPr>
        <w:t xml:space="preserve">Les jeunes femmes doivent vivre de cette manière pour que personne ne </w:t>
      </w:r>
      <w:r>
        <w:rPr>
          <w:b/>
          <w:lang w:val="fr_FR" w:bidi="fr_FR"/>
        </w:rPr>
        <w:t>blasphème</w:t>
      </w:r>
      <w:r>
        <w:rPr>
          <w:lang w:val="fr_FR" w:bidi="fr_FR"/>
        </w:rPr>
        <w:t xml:space="preserve"> ou ne parle mal ou de manière honteuse de la </w:t>
      </w:r>
      <w:r>
        <w:rPr>
          <w:b/>
          <w:lang w:val="fr_FR" w:bidi="fr_FR"/>
        </w:rPr>
        <w:t>parole</w:t>
      </w:r>
      <w:r>
        <w:rPr>
          <w:lang w:val="fr_FR" w:bidi="fr_FR"/>
        </w:rPr>
        <w:t xml:space="preserve"> de Dieu Quelqu'un qui blasphème contre la parole de Dieu essaie de la faire sembler moins puissante ou importante. Traduisez parole de la même manière que vous l'avez faite dans les passages précédents. Pour plus d'informations sur le mot </w:t>
      </w:r>
      <w:r>
        <w:rPr>
          <w:lang w:val="fr_FR" w:bidi="fr_FR"/>
        </w:rPr>
        <w:t>parole</w:t>
      </w:r>
      <w:r>
        <w:rPr>
          <w:lang w:val="fr_FR" w:bidi="fr_FR"/>
        </w:rPr>
        <w:t>, consultez le glossaire principal.</w:t>
      </w:r>
    </w:p>
    <w:p>
      <w:pPr/>
      <w:r>
        <w:rPr>
          <w:lang w:val="fr_FR" w:bidi="fr_FR"/>
        </w:rPr>
      </w:r>
      <w:r>
        <w:rPr>
          <w:lang w:val="fr_FR" w:bidi="fr_FR"/>
        </w:rPr>
        <w:t xml:space="preserve">Arrêtez-vous ici et discutez de cette question en groupe : Discutez de la façon dont vous allez traduire le mot </w:t>
      </w:r>
      <w:r>
        <w:rPr>
          <w:b/>
          <w:lang w:val="fr_FR" w:bidi="fr_FR"/>
        </w:rPr>
        <w:t>blasphème</w:t>
      </w:r>
      <w:r>
        <w:rPr>
          <w:lang w:val="fr_FR" w:bidi="fr_FR"/>
        </w:rPr>
        <w:t xml:space="preserve">. Si vous avez déjà traduit ce mot dans un autre livre de la Bible, utilisez le même mot que vous y avez utilisé. Pour plus d'informations sur le mot blasphème, veuillez le consulter dans le </w:t>
      </w:r>
      <w:r>
        <w:rPr>
          <w:lang w:val="fr_FR" w:bidi="fr_FR"/>
        </w:rPr>
        <w:t>glossaire principal</w:t>
      </w:r>
      <w:r>
        <w:rPr>
          <w:lang w:val="fr_FR" w:bidi="fr_FR"/>
        </w:rPr>
        <w:t>. Mettez cet enregistrement en pause ici.</w:t>
      </w:r>
    </w:p>
    <w:p>
      <w:pPr/>
      <w:r>
        <w:rPr>
          <w:lang w:val="fr_FR" w:bidi="fr_FR"/>
        </w:rPr>
      </w:r>
      <w:r>
        <w:rPr>
          <w:lang w:val="fr_FR" w:bidi="fr_FR"/>
        </w:rPr>
        <w:t>Les jeunes hommes doivent être sensés ou agir avec sagesse et Tite doit donner aux jeunes hommes un exemple par ses bonnes œuvres. Tite doit enseigner avec des paroles utiles et dignes de confiance et personne ne doit être capable de critiquer ce que Tite enseigne aux croyants. Les adversaires de Tite auront honte quand ils verront l’enseignement et le comportement de Tite et ils n’auront rien de mauvais à dire sur les croyants.</w:t>
      </w:r>
    </w:p>
    <w:p>
      <w:pPr/>
      <w:r>
        <w:rPr>
          <w:lang w:val="fr_FR" w:bidi="fr_FR"/>
        </w:rPr>
      </w:r>
      <w:r>
        <w:rPr>
          <w:b/>
          <w:lang w:val="fr_FR" w:bidi="fr_FR"/>
        </w:rPr>
        <w:t>Les esclaves</w:t>
      </w:r>
      <w:r>
        <w:rPr>
          <w:lang w:val="fr_FR" w:bidi="fr_FR"/>
        </w:rPr>
        <w:t xml:space="preserve"> doivent être obéissants à leurs maîtres en tout. Traduisez esclave de la même manière que vous l'avez faite dans les passages précédents. Pour plus d'informations sur le mot </w:t>
      </w:r>
      <w:r>
        <w:rPr>
          <w:lang w:val="fr_FR" w:bidi="fr_FR"/>
        </w:rPr>
        <w:t>esclave</w:t>
      </w:r>
      <w:r>
        <w:rPr>
          <w:lang w:val="fr_FR" w:bidi="fr_FR"/>
        </w:rPr>
        <w:t xml:space="preserve"> consultez le glossaire principal.</w:t>
      </w:r>
    </w:p>
    <w:p>
      <w:pPr/>
      <w:r>
        <w:rPr>
          <w:lang w:val="fr_FR" w:bidi="fr_FR"/>
        </w:rPr>
      </w:r>
      <w:r>
        <w:rPr>
          <w:lang w:val="fr_FR" w:bidi="fr_FR"/>
        </w:rPr>
        <w:t xml:space="preserve">Les esclaves doivent faire preuve de bonne foi, ce qui signifie qu’ils doivent être dignes de confiance en tout. Quand les esclaves qui sont croyants vivent de la manière dont Paul l'a décrite, ils montreront combien est beau l'enseignement de Dieu notre </w:t>
      </w:r>
      <w:r>
        <w:rPr>
          <w:b/>
          <w:lang w:val="fr_FR" w:bidi="fr_FR"/>
        </w:rPr>
        <w:t>Sauveur</w:t>
      </w:r>
      <w:r>
        <w:rPr>
          <w:lang w:val="fr_FR" w:bidi="fr_FR"/>
        </w:rPr>
        <w:t xml:space="preserve"> </w:t>
      </w:r>
      <w:r>
        <w:rPr>
          <w:b/>
          <w:lang w:val="fr_FR" w:bidi="fr_FR"/>
        </w:rPr>
        <w:t>Sauveur</w:t>
      </w:r>
      <w:r>
        <w:rPr>
          <w:lang w:val="fr_FR" w:bidi="fr_FR"/>
        </w:rPr>
        <w:t xml:space="preserve"> veut dire celui qui sauve ou délivre les gens du mal ou du danger. Traduisez </w:t>
      </w:r>
      <w:r>
        <w:rPr>
          <w:b/>
          <w:lang w:val="fr_FR" w:bidi="fr_FR"/>
        </w:rPr>
        <w:t>Sauveur</w:t>
      </w:r>
      <w:r>
        <w:rPr>
          <w:lang w:val="fr_FR" w:bidi="fr_FR"/>
        </w:rPr>
        <w:t xml:space="preserve"> de la même manière que vous l'avez faites dans les passages précédents. Pour plus d'informations sur le mot </w:t>
      </w:r>
      <w:r>
        <w:rPr>
          <w:b/>
          <w:lang w:val="fr_FR" w:bidi="fr_FR"/>
        </w:rPr>
        <w:t>Sauveur</w:t>
      </w:r>
      <w:r>
        <w:rPr>
          <w:lang w:val="fr_FR" w:bidi="fr_FR"/>
        </w:rPr>
        <w:t xml:space="preserve"> consultez le glossaire principal.</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2:11–15</w:t>
      </w:r>
      <w:r>
        <w:rPr>
          <w:lang w:val="fr_FR" w:bidi="fr_FR"/>
        </w:rPr>
      </w:r>
    </w:p>
    <w:p>
      <w:pPr>
        <w:pStyle w:val="Heading3"/>
      </w:pPr>
      <w:r>
        <w:rPr>
          <w:lang w:val="fr_FR" w:bidi="fr_FR"/>
        </w:rPr>
        <w:t>Écouter et Cœur</w:t>
      </w:r>
    </w:p>
    <w:p>
      <w:pPr/>
      <w:r>
        <w:rPr>
          <w:lang w:val="fr_FR" w:bidi="fr_FR"/>
        </w:rPr>
      </w:r>
      <w:r>
        <w:rPr>
          <w:lang w:val="fr_FR" w:bidi="fr_FR"/>
        </w:rPr>
        <w:t>Dans cette étape, écoutez Tite 2 : 11–15 et mettez-le dans votre cœur.</w:t>
      </w:r>
    </w:p>
    <w:p>
      <w:pPr/>
      <w:r>
        <w:rPr>
          <w:lang w:val="fr_FR" w:bidi="fr_FR"/>
        </w:rPr>
      </w:r>
      <w:r>
        <w:rPr>
          <w:lang w:val="fr_FR" w:bidi="fr_FR"/>
        </w:rPr>
        <w:t>Écoutez trois fois la version audio de Tite 2:11–15, dans trois versions différentes si possible.</w:t>
      </w:r>
    </w:p>
    <w:p>
      <w:pPr/>
      <w:r>
        <w:rPr>
          <w:lang w:val="fr_FR" w:bidi="fr_FR"/>
        </w:rPr>
      </w:r>
      <w:r>
        <w:rPr>
          <w:lang w:val="fr_FR" w:bidi="fr_FR"/>
        </w:rPr>
        <w:t>Arrêtez cet enregistrement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ne vous plaît pas ou que vous ne comprenez pas dans ce passage ? Arrêtez cet enregistrement ici.</w:t>
      </w:r>
    </w:p>
    <w:p>
      <w:pPr>
        <w:pStyle w:val="ListBullet"/>
        <w:spacing w:line="240" w:lineRule="auto"/>
        <w:ind w:left="720"/>
      </w:pPr>
      <w:r>
        <w:rPr>
          <w:lang w:val="fr_FR" w:bidi="fr_FR"/>
        </w:rPr>
      </w:r>
      <w:r>
        <w:rPr>
          <w:lang w:val="fr_FR" w:bidi="fr_FR"/>
        </w:rPr>
        <w:t>Que nous dit ce passage de Dieu ou de Jésus ? Arrêtez cet enregistrement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Est-ce que vous connaissez quelqu'un que cela aiderait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un enregistrement de Tite 1:10–16 dans la traduction la plus facile à comprendre.</w:t>
      </w:r>
    </w:p>
    <w:p>
      <w:pPr/>
      <w:r>
        <w:rPr>
          <w:lang w:val="fr_FR" w:bidi="fr_FR"/>
        </w:rPr>
      </w:r>
      <w:r>
        <w:rPr>
          <w:lang w:val="fr_FR" w:bidi="fr_FR"/>
        </w:rPr>
        <w:t>Paul continue sa lettre à Tite en Crète. Dans les passages précédents, Paul décrit les faux enseignants qui conduisent des foyers entiers en Crète à arrêter de suivre la façon dont Jésus voulait qu'ils vivent. Paul dit ensuite à Tite ce qu’il faut enseigner essentiellement aux croyants – un bon enseignement qui les conduit à se comporter correctement. Ce bon enseignement et cette bonne vie donnent aux gens envie de suivre Dieu notre Sauveur Paul dit maintenant à Tite qu'il est possible de suivre Dieu parce que Dieu nous sauve librement du péché et du mal ! Paul rappelle aussi à Tite d’attendre avec confiance le merveilleux retour de Jésus. Il dit à Tite que les croyants doivent continuer à vivre une bonne vie pendant qu’ils attendent.</w:t>
      </w:r>
    </w:p>
    <w:p>
      <w:pPr/>
      <w:r>
        <w:rPr>
          <w:lang w:val="fr_FR" w:bidi="fr_FR"/>
        </w:rPr>
      </w:r>
      <w:r>
        <w:rPr>
          <w:lang w:val="fr_FR" w:bidi="fr_FR"/>
        </w:rPr>
        <w:t>Arrêtez-vous ici et regardez en groupe la carte de l'île de Crète. si c'est nécessaire Mettez cet enregistrement en pause ici.</w:t>
      </w:r>
    </w:p>
    <w:p>
      <w:pPr/>
      <w:r>
        <w:rPr>
          <w:lang w:val="fr_FR" w:bidi="fr_FR"/>
        </w:rPr>
      </w:r>
      <w:r>
        <w:rPr>
          <w:lang w:val="fr_FR" w:bidi="fr_FR"/>
        </w:rPr>
        <w:t>Paul dit à Tite pourquoi les croyants doivent vivre différemment de la culture crétoise qui les entoure. Rappelez-vous que les Crétois étaient connus pour le mensonge et ils manquaient de maîtrise de soi. Mais Dieu montre à tous sa grâce, ce qui signifie que Dieu donne à chacun une chance d’avoir le don du salut de Dieu même s’il ne le mérite pas. Dieu a envoyé Jésus pour mourir sur la croix pour sauver tous les gens de leur péché et du mal Dieu a rendu le salut possible pour tous les gens quand il a envoyé Jésus pour les sauver.</w:t>
      </w:r>
    </w:p>
    <w:p>
      <w:pPr/>
      <w:r>
        <w:rPr>
          <w:lang w:val="fr_FR" w:bidi="fr_FR"/>
        </w:rPr>
      </w:r>
      <w:r>
        <w:rPr>
          <w:lang w:val="fr_FR" w:bidi="fr_FR"/>
        </w:rPr>
        <w:t>Arrêtez-vous ici et discutez de cette question en groupe : Parlez d’un moment où quelqu’un vous a donné un don que vous ne méritez pas. Ou parlez d’une fois où vous avez donné à quelqu’un d’autre un don qu’il ne mérite pas. Mettez cet enregistrement en pause ici.</w:t>
      </w:r>
    </w:p>
    <w:p>
      <w:pPr/>
      <w:r>
        <w:rPr>
          <w:lang w:val="fr_FR" w:bidi="fr_FR"/>
        </w:rPr>
      </w:r>
      <w:r>
        <w:rPr>
          <w:lang w:val="fr_FR" w:bidi="fr_FR"/>
        </w:rPr>
        <w:t>Parce que les croyants font l’expérience du don de la grâce de Dieu, ils apprennent à vivre de nouvelles manières. C’est comme si Dieu forme les croyants à arrêter de pécher et à commencer à vivre le genre de vie que Dieu veut, de la même manière qu’un père enseigne ou forme ses enfants. La grâce de Dieu éduque et forme les croyants à rejeter l'impiété ou à arrêter de vivre d'une manière qui montre que nous ne respectons pas Dieu. La grâce de Dieu nous enseigne aussi à arrêter de vivre comme les non-croyants qui ont des désirs incontrôlables de faire ce qu'ils veulent. Paul sait que tous les croyants ont besoin de ce genre de formation, même les dirigeants comme Paul et Tite.</w:t>
      </w:r>
    </w:p>
    <w:p>
      <w:pPr/>
      <w:r>
        <w:rPr>
          <w:lang w:val="fr_FR" w:bidi="fr_FR"/>
        </w:rPr>
      </w:r>
      <w:r>
        <w:rPr>
          <w:lang w:val="fr_FR" w:bidi="fr_FR"/>
        </w:rPr>
        <w:t>Paul dit qu’à cause de la grâce de Dieu les croyants seront capables d’être maîtres de soi ou d’agir avec sagesse. Ils seront capables d’être droits ou justes ou de vivre de manière à ce qu’ils aient de bonnes relations les uns avec les autres et avec Dieu Ils seront capables d’être pieusement ou de vivre d’une manière qui plaît à Dieu Paul dit que les croyants peuvent vivre de cette nouvelle manière même maintenant en cette époque actuelle.</w:t>
      </w:r>
    </w:p>
    <w:p>
      <w:pPr/>
      <w:r>
        <w:rPr>
          <w:lang w:val="fr_FR" w:bidi="fr_FR"/>
        </w:rPr>
      </w:r>
      <w:r>
        <w:rPr>
          <w:lang w:val="fr_FR" w:bidi="fr_FR"/>
        </w:rPr>
        <w:t>Mais les croyants peuvent aussi attendre avec impatience l'espérance bénie ou heureuse qu'ils ont. Quand quelqu’un espère, il est confiant que quelque chose arrivera ; il ne souhaite pas seulement quelque chose. Les croyants sont confiants que Jésus reviendra pour tout rendre juste dans le monde. Dans l’intervalle, les croyants vivent selon les voies de Dieu pendant qu’ils attendent avec impatience le retour de Jésus.</w:t>
      </w:r>
    </w:p>
    <w:p>
      <w:pPr/>
      <w:r>
        <w:rPr>
          <w:lang w:val="fr_FR" w:bidi="fr_FR"/>
        </w:rPr>
      </w:r>
      <w:r>
        <w:rPr>
          <w:lang w:val="fr_FR" w:bidi="fr_FR"/>
        </w:rPr>
        <w:t>Arrêtez-vous ici et discutez de cette question en groupe : Décrivez un événement que vous attendez avec impatience. Qu’est-ce qui en fait un événement heureux ou béni ? Mettez cet enregistrement en pause ici.</w:t>
      </w:r>
    </w:p>
    <w:p>
      <w:pPr/>
      <w:r>
        <w:rPr>
          <w:lang w:val="fr_FR" w:bidi="fr_FR"/>
        </w:rPr>
      </w:r>
      <w:r>
        <w:rPr>
          <w:lang w:val="fr_FR" w:bidi="fr_FR"/>
        </w:rPr>
        <w:t>Paul décrit le retour de Jésus. Paul dit que la gloire apparaîtra ou viendra, ce qui signifie que nous verrons la grandeur, la majesté et la puissance de Dieu quand Jésus viendra de nouveau. Certaines personnes pensent que « notre grand Dieu et Sauveur » signifie que Dieu le Père et Jésus-Christ notre Sauveur reviennent encore. Cependant, nous savons d’autres parties du Nouveau Testament que Jésus est celui qui reviendra une deuxième fois et non pas le Père. Paul pourrait vouloir dire que Jésus-Christ montre la gloire ou la majesté de notre grand Dieu et Sauveur Cependant, la plupart des gens croient que cette description concerne Jésus-Christ lui-même. Jésus est Dieu et Sauveur « Grand Dieu et Sauveur » était une façon commune de décrire Dieu dans l’Ancien Testament. Paul utilise probablement maintenant cette même description pour Jésus-Christ quand Paul parle de la première et de la deuxième venue de Jésus. Il est important que les Crétois comprennent que Jésus est Dieu et Sauveur Les Crétois croyaient que leur empereur ou roi était leur Sauveur Ils ne comprenaient pas non plus qu’un Dieu puisse être si puissant. Pour cette raison, Paul continue de souligner que Dieu est leur Sauveur et que Jésus est Dieu.</w:t>
      </w:r>
    </w:p>
    <w:p>
      <w:pPr/>
      <w:r>
        <w:rPr>
          <w:lang w:val="fr_FR" w:bidi="fr_FR"/>
        </w:rPr>
      </w:r>
      <w:r>
        <w:rPr>
          <w:lang w:val="fr_FR" w:bidi="fr_FR"/>
        </w:rPr>
        <w:t>Paul dit que Jésus se donne pour nous, ce qui signifie que Jésus est mort sur la croix pour nous sauver. Personne ne force Jésus à mourir – Jésus a volontiers choisi de mourir. Paul savait que ses auditeurs étaient familiers avec la façon dont Dieu a racheté ou – son peuple de l’esclavage en Égypte dans l’Ancien Testament. À l’époque de Paul, « racheter » signifiait souvent sauver un esclave en racheter sa liberté. Dans ce passage, Jésus libère les croyants de mal agir, ce qui signifie que les croyants n’ont plus besoin de faire leurs mauvaises actions et Dieu ne punira pas les croyants pour leurs mauvaises actions.</w:t>
      </w:r>
    </w:p>
    <w:p>
      <w:pPr/>
      <w:r>
        <w:rPr>
          <w:lang w:val="fr_FR" w:bidi="fr_FR"/>
        </w:rPr>
      </w:r>
      <w:r>
        <w:rPr>
          <w:lang w:val="fr_FR" w:bidi="fr_FR"/>
        </w:rPr>
        <w:t>Arrêtez-vous ici et discutez de cette question en groupe : Dans votre culture, quels sont les exemples de quelqu’un qui rachète, délivre, sauve ou rend quelqu’un ou quelque chose libre ? Mettez cet enregistrement en pause ici.</w:t>
      </w:r>
    </w:p>
    <w:p>
      <w:pPr/>
      <w:r>
        <w:rPr>
          <w:lang w:val="fr_FR" w:bidi="fr_FR"/>
        </w:rPr>
      </w:r>
      <w:r>
        <w:rPr>
          <w:lang w:val="fr_FR" w:bidi="fr_FR"/>
        </w:rPr>
        <w:t>Quand Jésus a sauvé son peuple du péché et du mal, il a purifié son peuple pour qu’il puisse servir et adorer Dieu. Les croyants appartiennent à Jésus parce que Jésus les a sauvés et ils sont spéciaux pour lui – c’est pourquoi il les a sauvés ! Parce qu’ils appartiennent à Jésus, les croyants sont avides de faire le bien et de vivre selon les voies de Dieu.</w:t>
      </w:r>
    </w:p>
    <w:p>
      <w:pPr/>
      <w:r>
        <w:rPr>
          <w:lang w:val="fr_FR" w:bidi="fr_FR"/>
        </w:rPr>
      </w:r>
      <w:r>
        <w:rPr>
          <w:lang w:val="fr_FR" w:bidi="fr_FR"/>
        </w:rPr>
        <w:t>Dans la dernière partie du passage, Paul rappelle encore à Tite d'enseigner aux croyants les choses dont il a parlé. Paul dit : « Encourage les croyants ! Réprimandez ou dites fortement aux gens quand ils se trompent dans ce qu’ils croient et font ! Paul est énergique dans ses commandements à Tite parce que Paul veut que Tite se rappelle qu'il a l'autorité d'enseigner, d'encourager et de réprimander les croyants. Paul ne veut pas que quelqu’un ignore Tite, lui manque de respect ou pense que cet enseignement n’est pas important. Si ils regardent de bas sur Tite pour cet enseignement, il doit quand même continuer à enseigner, encourager et réprimander les croyants avec autorité.</w:t>
      </w:r>
    </w:p>
    <w:p>
      <w:pPr/>
      <w:r>
        <w:rPr>
          <w:lang w:val="fr_FR" w:bidi="fr_FR"/>
        </w:rPr>
      </w:r>
      <w:r>
        <w:rPr>
          <w:lang w:val="fr_FR" w:bidi="fr_FR"/>
        </w:rPr>
        <w:t>Arrêtez-vous ici et discutez de cette question en groupe : Parlez d’un moment où quelqu’un vous a manqué de respect ou quelqu’un que vous connaissez. Quelle était la situation ? Pourquoi pensez-vous que vous ou l’autre personne qu'on vous a manqué de respect ?</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Tite 2:11–15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w:t>
      </w:r>
      <w:r>
        <w:rPr>
          <w:lang w:val="fr_FR" w:bidi="fr_FR"/>
        </w:rPr>
        <w:t xml:space="preserve"> Paul donne les raisons pour lesquelles les croyants en Crète doivent vivre une vie juste.</w:t>
      </w:r>
    </w:p>
    <w:p>
      <w:pPr/>
      <w:r>
        <w:rPr>
          <w:lang w:val="fr_FR" w:bidi="fr_FR"/>
        </w:rPr>
      </w:r>
      <w:r>
        <w:rPr>
          <w:b/>
          <w:lang w:val="fr_FR" w:bidi="fr_FR"/>
        </w:rPr>
        <w:t>Dans la deuxième partie,</w:t>
      </w:r>
      <w:r>
        <w:rPr>
          <w:lang w:val="fr_FR" w:bidi="fr_FR"/>
        </w:rPr>
        <w:t xml:space="preserve"> Paul rappelle à Tite d'enseigner, d'encourager et de réprimander les gens en Crète.</w:t>
      </w:r>
    </w:p>
    <w:p>
      <w:pPr/>
      <w:r>
        <w:rPr>
          <w:lang w:val="fr_FR" w:bidi="fr_FR"/>
        </w:rPr>
      </w:r>
      <w:r>
        <w:rPr>
          <w:lang w:val="fr_FR" w:bidi="fr_FR"/>
        </w:rPr>
        <w:t xml:space="preserve">Les personnages de ce passage sont : Paul Dieu Jésus-christ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réfléchir en groupe aux différentes parties du passage.</w:t>
      </w:r>
    </w:p>
    <w:p>
      <w:pPr/>
      <w:r>
        <w:rPr>
          <w:lang w:val="fr_FR" w:bidi="fr_FR"/>
        </w:rPr>
      </w:r>
      <w:r>
        <w:rPr>
          <w:lang w:val="fr_FR" w:bidi="fr_FR"/>
        </w:rPr>
        <w:t>Il est important de se rappeler que ce passage est étroitement lié au passage précédent. Rappelez-vous qu’avant ce passage, Paul dit à Tite ce qu’il doit enseigner aux différents groupes de croyants dans l’Église Cet enseignement correct incluait l’enseignement aux croyants à être purs, sensés et maîtres de soi. Dans le passage actuel, Paul donne maintenant la raison pour laquelle les croyants doivent être purs, sensés et maîtres de soi. La raison est que Dieu nous a donné un don quand il a envoyé Jésus pour nous sauver de notre vie de péché contre Dieu. À cause de cela, les croyants peuvent vivre une vie pure qui plaît à Dieu</w:t>
      </w:r>
    </w:p>
    <w:p>
      <w:pPr/>
      <w:r>
        <w:rPr>
          <w:lang w:val="fr_FR" w:bidi="fr_FR"/>
        </w:rPr>
      </w:r>
      <w:r>
        <w:rPr>
          <w:lang w:val="fr_FR" w:bidi="fr_FR"/>
        </w:rPr>
        <w:t>Arrêtez-vous ici et discutez de cette question en groupe : Comment allez-vous montrer le lien entre ce passage et le passage précédent ? Certains exemples pourraient être : « La raison pour laquelle vous devez enseigner aux croyants à se comporter ainsi est parce que… » ou « Paul donne des raisons pour que les croyants vivent selon ces qualités. Ces raisons sont parce que… » Mettez cet enregistrement en pause ici.</w:t>
      </w:r>
    </w:p>
    <w:p>
      <w:pPr/>
      <w:r>
        <w:rPr>
          <w:lang w:val="fr_FR" w:bidi="fr_FR"/>
        </w:rPr>
      </w:r>
      <w:r>
        <w:rPr>
          <w:lang w:val="fr_FR" w:bidi="fr_FR"/>
        </w:rPr>
        <w:t>Dans la première partie de ce passage, rappelez-vous que Dieu a montré sa grâce et sa bonté quand il a apporté le salut pour tous les hommes, ce qui signifie pour tous les gens. Les gens qui écoutaient cette lettre savaient que « tous les hommes » était une façon commune de décrire à la fois les hommes et les femmes. Dieu a fourni un moyen de sauver tous les hommes et les femmes. Dieu est celui qui a montré sa grâce et Dieu est celui qui enseigne aux croyants.</w:t>
      </w:r>
    </w:p>
    <w:p>
      <w:pPr/>
      <w:r>
        <w:rPr>
          <w:lang w:val="fr_FR" w:bidi="fr_FR"/>
        </w:rPr>
      </w:r>
      <w:r>
        <w:rPr>
          <w:lang w:val="fr_FR" w:bidi="fr_FR"/>
        </w:rPr>
        <w:t>Arrêtez-vous ici et discutez de cette question en groupe : Comment traduirez-vous l’idée de la grâce qui apparaît et de la grâce nous enseigne ? Si votre langage ne vous permet pas de dire que la « grâce » apparaît et enseigne, vous pourriez essayer l’une de ces idées : « Dieu a montré sa grâce par… » ou « À cause de sa grâce, Dieu nous enseigne ». Mettez cet enregistrement en pause ici.</w:t>
      </w:r>
    </w:p>
    <w:p>
      <w:pPr/>
      <w:r>
        <w:rPr>
          <w:lang w:val="fr_FR" w:bidi="fr_FR"/>
        </w:rPr>
      </w:r>
      <w:r>
        <w:rPr>
          <w:lang w:val="fr_FR" w:bidi="fr_FR"/>
        </w:rPr>
        <w:t>Rappelez-vous que la grâce de Dieu forme ou nous enseigne deux façons d'arrêter de vivre comme les non-croyants. Premièrement, la grâce de Dieu nous enseigne à rejeter ou à dire « non » à l'impiété. Rappelez-vous que l'impiété est de faire des choses que Dieu ne veut pas que les gens fassent et ne respectent pas Dieu Deuxièmement, la grâce de Dieu nous enseigne à nier les passions mondaines. Les passions mondaines sont les désirs qui sont si forts qu’ils contrôlent la façon dont une personne agit.</w:t>
      </w:r>
    </w:p>
    <w:p>
      <w:pPr/>
      <w:r>
        <w:rPr>
          <w:lang w:val="fr_FR" w:bidi="fr_FR"/>
        </w:rPr>
      </w:r>
      <w:r>
        <w:rPr>
          <w:lang w:val="fr_FR" w:bidi="fr_FR"/>
        </w:rPr>
        <w:t>Arrêtez-vous ici et discutez de cette question en groupe : Comment traduirez-vous ces idées d’impiété et de passions mondaines ? Mettez cet enregistrement en pause ici.</w:t>
      </w:r>
    </w:p>
    <w:p>
      <w:pPr/>
      <w:r>
        <w:rPr>
          <w:lang w:val="fr_FR" w:bidi="fr_FR"/>
        </w:rPr>
      </w:r>
      <w:r>
        <w:rPr>
          <w:lang w:val="fr_FR" w:bidi="fr_FR"/>
        </w:rPr>
        <w:t>La grâce de Dieu nous forme aussi à vivre avec maîtrise de soi, justice et piété. Une personne qui a maîtrise de soi est sage dans la façon dont elle agit et une personne juste obéit à Dieu et vit selon les voies de Dieu. Une personne pieuse est quelqu'un qui fait ce qui plaît à Dieu Rappelez-vous que ce sont les mêmes qualités que Paul a décrites dans le passage précédent sur la façon dont les croyants doivent vivre. Les croyants doivent vivre de cette manière pendant cet âge présent. Rappelez-vous que c’est une façon commune de parler de l’époque actuelle.</w:t>
      </w:r>
    </w:p>
    <w:p>
      <w:pPr/>
      <w:r>
        <w:rPr>
          <w:lang w:val="fr_FR" w:bidi="fr_FR"/>
        </w:rPr>
      </w:r>
      <w:r>
        <w:rPr>
          <w:lang w:val="fr_FR" w:bidi="fr_FR"/>
        </w:rPr>
        <w:t>Arrêtez-vous ici et discutez de cette question en groupe : Comment traduirez-vous les idées de maîtrise de soi, de justice et de piété ? Comment décririez-vous cette époque ou cet âge actuel ? Mettez cet enregistrement en pause ici.</w:t>
      </w:r>
    </w:p>
    <w:p>
      <w:pPr/>
      <w:r>
        <w:rPr>
          <w:lang w:val="fr_FR" w:bidi="fr_FR"/>
        </w:rPr>
      </w:r>
      <w:r>
        <w:rPr>
          <w:lang w:val="fr_FR" w:bidi="fr_FR"/>
        </w:rPr>
        <w:t>Rappelez-vous que Paul dit que les croyants doivent vivre une vie juste pendant qu’ils attendent avec impatience que Jésus apparaisse ou revienne sur terre. C’est la deuxième apparition dans ce passage – la première est quand la grâce apparaît, c’est-à-dire quand Jésus est venu pour mourir sur la croix Rappelez-vous que le retour de Jésus est appelé « l'espérance bénie » que les croyants ont parce que les croyants sont confiants que cet événement heureux se produira.</w:t>
      </w:r>
    </w:p>
    <w:p>
      <w:pPr/>
      <w:r>
        <w:rPr>
          <w:lang w:val="fr_FR" w:bidi="fr_FR"/>
        </w:rPr>
      </w:r>
      <w:r>
        <w:rPr>
          <w:lang w:val="fr_FR" w:bidi="fr_FR"/>
        </w:rPr>
        <w:t>Rappelez-vous que Paul dit que l’apparition de Jésus montrera la gloire de Dieu, ce qui signifie que les gens verront la grandeur de Dieu quand Jésus viendra de nouveau. Une autre façon de décrire cela est « l’apparition glorieuse » de Jésus. Rappelez-vous aussi qu’il y a plusieurs façons de comprendre cette partie parce qu’il est difficile de savoir comment les expressions « gloire », « apparition », « notre grand Dieu », « Sauveur » et « Jésus-Christ » sont liées. Rappelez-vous que « notre grand Dieu et Sauveur » se réfèrent probablement tous les deux à Jésus-Christ, bien que certaines personnes pensent que cela pourrait signifier que Dieu le Père et notre Sauveur Jésus-Christ reviendront. Rappelez-vous que Jésus est celui qui reviendra, cependant, et non pas Dieu le Père.</w:t>
      </w:r>
    </w:p>
    <w:p>
      <w:pPr/>
      <w:r>
        <w:rPr>
          <w:lang w:val="fr_FR" w:bidi="fr_FR"/>
        </w:rPr>
      </w:r>
      <w:r>
        <w:rPr>
          <w:lang w:val="fr_FR" w:bidi="fr_FR"/>
        </w:rPr>
        <w:t>Rappelez-vous qu’il est aussi possible que Paul veuille dire que Jésus-Christ est la gloire de notre grand Dieu et Sauveur La gloire ou la grandeur de notre grand Dieu et Sauveur apparaîtra, ce qui signifie que les gens verront Jésus-Christ, qui est cette gloire. Paul dit probablement que Jésus est notre grand Dieu et Sauveur dans ce passage, ce qui est une déclaration très importante qui montre que Jésus est Dieu et Sauveur Rappelez-vous que la partie suivante se réfère uniquement Jésus, cela montre aussi que Paul ne parle que de Jésus ici.</w:t>
      </w:r>
    </w:p>
    <w:p>
      <w:pPr/>
      <w:r>
        <w:rPr>
          <w:lang w:val="fr_FR" w:bidi="fr_FR"/>
        </w:rPr>
      </w:r>
      <w:r>
        <w:rPr>
          <w:lang w:val="fr_FR" w:bidi="fr_FR"/>
        </w:rPr>
        <w:t>Arrêtez-vous ici et discutez de cette question en groupe : Comment traduirez-vous « l’apparition glorieuse de notre grand Dieu et Sauveur Jésus-Christ ? » Pourquoi choisissez-vous de traduire de cette manière ? Mettez cet enregistrement en pause ici.</w:t>
      </w:r>
    </w:p>
    <w:p>
      <w:pPr/>
      <w:r>
        <w:rPr>
          <w:lang w:val="fr_FR" w:bidi="fr_FR"/>
        </w:rPr>
      </w:r>
      <w:r>
        <w:rPr>
          <w:lang w:val="fr_FR" w:bidi="fr_FR"/>
        </w:rPr>
        <w:t>Dans la dernière partie de cette partie, Paul décrit davantage sur ce que Jésus a fait quand il est venu la première fois. Rappelez-vous que Jésus est mort volontiers pour nous et Paul donne deux raisons pour lesquelles Jésus l’a fait. Premièrement, Jésus se donne pour racheter ou nous délivrer de toute impiété Les gens sans loi enfreignent les lois de Dieu et font de mauvaises choses. Les croyants en Crète savaient comment Dieu a racheté son peuple de l’esclavage en Égypte, et Paul montre maintenant que Jésus a racheté ou sauvé les gens de vivre le genre de vie dans laquelle ils faisaient tout le temps de mauvaises choses.</w:t>
      </w:r>
    </w:p>
    <w:p>
      <w:pPr/>
      <w:r>
        <w:rPr>
          <w:lang w:val="fr_FR" w:bidi="fr_FR"/>
        </w:rPr>
      </w:r>
      <w:r>
        <w:rPr>
          <w:lang w:val="fr_FR" w:bidi="fr_FR"/>
        </w:rPr>
        <w:t>Deuxièmement, Jésus se donne pour purifier son peuple ou le purifier du péché et du mal pour qu’il soit acceptable pour adorer Dieu. Rappelez-vous que Jésus a purifié les gens comme les siens, ce qui signifie qu’ils sont spéciaux pour lui. Les gens de Jésus sont aussi avides de faire le bien parce qu’ils appartiennent à Jésus.</w:t>
      </w:r>
    </w:p>
    <w:p>
      <w:pPr/>
      <w:r>
        <w:rPr>
          <w:lang w:val="fr_FR" w:bidi="fr_FR"/>
        </w:rPr>
      </w:r>
      <w:r>
        <w:rPr>
          <w:lang w:val="fr_FR" w:bidi="fr_FR"/>
        </w:rPr>
        <w:t>Dans la deuxième partie de ce passage, rappelez-vous que Paul rappelle à Tite ce qu’il faut enseigner aux croyants. Paul dit à Tite d’enseigner aux croyants ces choses, ce qui se réfère à toutes les choses dans le passage précédent sur la façon de vivre et toutes les choses dans ce passage actuel sur les raisons pour lesquelles les croyants doivent vivre de cette manière. Paul est énergique en disant directement à Tite d’ « encourager les croyants ! » et « Réprimandez ceux qui se trompent ! »</w:t>
      </w:r>
    </w:p>
    <w:p>
      <w:pPr/>
      <w:r>
        <w:rPr>
          <w:lang w:val="fr_FR" w:bidi="fr_FR"/>
        </w:rPr>
      </w:r>
      <w:r>
        <w:rPr>
          <w:lang w:val="fr_FR" w:bidi="fr_FR"/>
        </w:rPr>
        <w:t>Arrêtez-vous ici et discutez de cette question en groupe : Comment montrerez-vous que Paul s’adresse maintenant directement à Tite ? Comment pouvez-vous le mieux traduire les commandements directs de Paul à Tite pour encourager les croyants et réprimander ceux qui se trompent ? Mettez cet enregistrement en pause ici.</w:t>
      </w:r>
    </w:p>
    <w:p>
      <w:pPr/>
      <w:r>
        <w:rPr>
          <w:lang w:val="fr_FR" w:bidi="fr_FR"/>
        </w:rPr>
      </w:r>
      <w:r>
        <w:rPr>
          <w:lang w:val="fr_FR" w:bidi="fr_FR"/>
        </w:rPr>
        <w:t>Rappelez-vous que Tite a toute l'autorité d'enseigner, d'encourager et de réprimander les croyants. Paul utilise les mêmes mots pour « encourager » et « réprimander » qu’il a utilisés dans les passages précédents quand il a dit à Tite comment encourager les croyants et comment réprimander les faux enseignants. Paul a déjà dit à Tite ce qu’il faut enseigner et Paul rappelle maintenant avec force à Tite d’enseigner ces choses. Rappelez-vous que Tite ne doit pas non plus laisser quelqu’un le manquer de respect ou le regarder de bas pour avoir enseigné, encouragé et réprimandé. Cette partie est la fin de cette section de la lettre à Tite.</w:t>
      </w:r>
    </w:p>
    <w:p>
      <w:pPr/>
      <w:r>
        <w:rPr>
          <w:lang w:val="fr_FR" w:bidi="fr_FR"/>
        </w:rPr>
      </w:r>
      <w:r>
        <w:rPr>
          <w:lang w:val="fr_FR" w:bidi="fr_FR"/>
        </w:rPr>
        <w:t>Maintenant, le groupe doit créer un scénario en images, dessiner ou utiliser des objets pour visualiser le passage et les actions dans le passage.</w:t>
      </w:r>
    </w:p>
    <w:p>
      <w:pPr/>
      <w:r>
        <w:rPr>
          <w:lang w:val="fr_FR" w:bidi="fr_FR"/>
        </w:rPr>
      </w:r>
      <w:r>
        <w:rPr>
          <w:lang w:val="fr_FR" w:bidi="fr_FR"/>
        </w:rPr>
        <w:t>Choisissez des gens, des dessins ou des objets pour être chacun des personnages. Quand vous commencez à raconter encore l'histoire dans ces versets, montrez ce que Paul décrit. Paul donne les raisons pour lesquelles les croyants doivent vivre selon les voies de Dieu. Comme Paul le dit aux croyants que la grâce de Dieu s’est manifestée, demandez à Dieu de venir et de regarder Jésus mourir sur la croix. Quand cela s’est produit, Dieu a apporté le salut à tous les gens.</w:t>
      </w:r>
    </w:p>
    <w:p>
      <w:pPr/>
      <w:r>
        <w:rPr>
          <w:lang w:val="fr_FR" w:bidi="fr_FR"/>
        </w:rPr>
      </w:r>
      <w:r>
        <w:rPr>
          <w:lang w:val="fr_FR" w:bidi="fr_FR"/>
        </w:rPr>
        <w:t>Montrez les gens qui ne suivent pas Dieu mais font de mauvaises choses, presque comme s’ils étaient forcés de faire ces mauvaises choses. Ensuite, ces gens regardent Jésus mourir sur la croix et ils reçoivent le salut de Dieu. Montrez comment Jésus lave ces gens purs pour symboliser la façon dont Jésus purifie son peuple. Montrez comment les gens appartiennent maintenant à Jésus. Montrez les gens qui agissent comme s’ils étaient libérés maintenant des mauvaises choses ! Ils sont avides de commencer à apprendre comment être maîtres de soi, vivre de manière juste et suivre les voies de Dieu. Montrez comment les gens font ces choses, mais Jésus n’est pas parmi eux parce qu’ils font de bonnes choses. Montrez que ces gens attendent quelque chose avec impatience. Ensuite, montrez Jésus venant de nouveau à ces gens et les gens dans la crainte devant la grandeur de Dieu. Jésus est notre Dieu et Sauveur !</w:t>
      </w:r>
    </w:p>
    <w:p>
      <w:pPr/>
      <w:r>
        <w:rPr>
          <w:lang w:val="fr_FR" w:bidi="fr_FR"/>
        </w:rPr>
      </w:r>
      <w:r>
        <w:rPr>
          <w:lang w:val="fr_FR" w:bidi="fr_FR"/>
        </w:rPr>
        <w:t>Paul rappelle à Tite d’enseigner, d’encourager et de réprimander les croyants dans toutes ces choses. Montrez que Tite enseigne avec autorité. À quoi ressemble-t-il dans votre culture ? Tite ne doit pas laisser quelqu’un l’ignorer ou son enseignement.</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Tite 2:11–15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Et Tite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continue sa lettre à Tite et dit que la grâce de Dieu s'est manifestée et a apporté le salut à tous les gens. La grâce de Dieu forme et enseigne aux croyants à rejeter l'impiété et les passions mondaines. La grâce de Dieu forme aussi les croyants à vivre avec maîtrise de soi, justice et piété dans le temps présent.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croyants : « Que ressentez-vous ou pensez-vous ? » Les gens pourraient répondre à des choses comme je suis émerveillé et reconnaissant que Dieu nous ait donné sa grâce ou encore reconnaissants que Dieu nous ait donné sa grâce., » qui peut nous enseigner à rejeter les passions du monde et à vivre une vie juste » ou se demandant encore comment la grâce de Dieu peut nous enseigner ces choses.»</w:t>
      </w:r>
    </w:p>
    <w:p>
      <w:pPr>
        <w:pStyle w:val="ListBullet"/>
        <w:spacing w:line="240" w:lineRule="auto"/>
        <w:ind w:left="720"/>
      </w:pPr>
      <w:r>
        <w:rPr>
          <w:lang w:val="fr_FR" w:bidi="fr_FR"/>
        </w:rPr>
      </w:r>
      <w:r>
        <w:rPr>
          <w:lang w:val="fr_FR" w:bidi="fr_FR"/>
        </w:rPr>
        <w:t xml:space="preserve">Demandez aussi à la personne qui joue Tite : « Que ressentez-vous ou pensez-vous ? » La personne pourrait répondre des choses comme « heureuse que Paul donne des raisons au bon comportement que les croyants doivent avoir». ou reconnaissante de servir Dieu qui a envoyé Jésus pour nous sauver» ou encore espérant que les croyants comprennent à quel point la grâce de Dieu est importante pour la manière dont nous vivons aujourd'hui.» </w:t>
      </w:r>
    </w:p>
    <w:p>
      <w:pPr>
        <w:pStyle w:val="ListBullet"/>
        <w:spacing w:line="240" w:lineRule="auto"/>
        <w:ind w:left="720"/>
      </w:pPr>
      <w:r>
        <w:rPr>
          <w:lang w:val="fr_FR" w:bidi="fr_FR"/>
        </w:rPr>
      </w:r>
      <w:r>
        <w:rPr>
          <w:lang w:val="fr_FR" w:bidi="fr_FR"/>
        </w:rPr>
        <w:t>Reprenez la mise en scène.</w:t>
      </w:r>
    </w:p>
    <w:p>
      <w:pPr/>
      <w:r>
        <w:rPr>
          <w:lang w:val="fr_FR" w:bidi="fr_FR"/>
        </w:rPr>
      </w:r>
      <w:r>
        <w:rPr>
          <w:lang w:val="fr_FR" w:bidi="fr_FR"/>
        </w:rPr>
        <w:t>Les croyants doivent vivre de cette manière en attendant le retour de Jésus. Le retour de Jésus sera glorieux et il montrera la grandeur de Dieu. Paul appelle Jésus « notre grand Dieu et Sauveur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croyants : « Que ressentez-vous ou pensez-vous ? » Les gens pourraient répondre à des choses comme « j'ai hâte que Jésus revienne ! » ou « se demandent combien de temps nous devons attendre que Jésus revienne » ou se demandent « avec crainte que Jésus soit Dieu et Sauveur. »</w:t>
      </w:r>
    </w:p>
    <w:p>
      <w:pPr>
        <w:pStyle w:val="ListBullet"/>
        <w:spacing w:line="240" w:lineRule="auto"/>
        <w:ind w:left="720"/>
      </w:pPr>
      <w:r>
        <w:rPr>
          <w:lang w:val="fr_FR" w:bidi="fr_FR"/>
        </w:rPr>
      </w:r>
      <w:r>
        <w:rPr>
          <w:lang w:val="fr_FR" w:bidi="fr_FR"/>
        </w:rPr>
        <w:t>Reprenez la mise en scène.</w:t>
      </w:r>
    </w:p>
    <w:p>
      <w:pPr/>
      <w:r>
        <w:rPr>
          <w:lang w:val="fr_FR" w:bidi="fr_FR"/>
        </w:rPr>
      </w:r>
      <w:r>
        <w:rPr>
          <w:lang w:val="fr_FR" w:bidi="fr_FR"/>
        </w:rPr>
        <w:t>Jésus s'est donné pour les croyants. Jésus l'a fait pour racheter les croyants de toute méchanceté et pour purifier les croyants pour qu'ils soient son peuple spécial. Les gens spéciaux auxquels Jésus parle sont avides de faire de bonnes œuvres.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Jésus « Que ressentez-vous ou pensez-vous ? » La personne pourrait répondre à des choses comme « je suis heureuse de me donner pour mon peuple », ou « je veux que mon peuple vive une vie pure et fasse de bonnes œuvres », ou « je veux que mon peuple m'appartienne à moi. »</w:t>
      </w:r>
    </w:p>
    <w:p>
      <w:pPr>
        <w:pStyle w:val="ListBullet"/>
        <w:spacing w:line="240" w:lineRule="auto"/>
        <w:ind w:left="720"/>
      </w:pPr>
      <w:r>
        <w:rPr>
          <w:lang w:val="fr_FR" w:bidi="fr_FR"/>
        </w:rPr>
      </w:r>
      <w:r>
        <w:rPr>
          <w:lang w:val="fr_FR" w:bidi="fr_FR"/>
        </w:rPr>
        <w:t>Reprenez la mise en scène.</w:t>
      </w:r>
    </w:p>
    <w:p>
      <w:pPr/>
      <w:r>
        <w:rPr>
          <w:lang w:val="fr_FR" w:bidi="fr_FR"/>
        </w:rPr>
      </w:r>
      <w:r>
        <w:rPr>
          <w:lang w:val="fr_FR" w:bidi="fr_FR"/>
        </w:rPr>
        <w:t>Paul dit à Tite d'enseigner les croyants. Tite doit les encourager et les réprimander en toute autorité. Tite ne doit pas se laisser mépriser à cause de cet enseignement.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Tite : « Que ressentez-vous ou pensez-vous ? » La personne pourrait répondre à des choses comme « se sentir responsable d'enseigner, d'encourager et de réprimander les croyants », ou « espérer que les croyants respectent mon autorité », ou « encourager que Paul me fasse confiance pour cette tâche d'enseigner aux croyants », ou « je suis blessé que les gens me manquent de respect et m'ignorent, moi et mon enseignement. »</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à des choses comme « je veux que Tite enseigne aux croyants avec autorité », ou « je prie pour que les croyants acceptent l'enseignement que Tite leur donne », ou « j'espère qu'aucun croyant ne manquera de respect à Tite pour lui avoir enseigné ces choses.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une version audio de Tite 2:11–15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la grâce de Dieu s'est </w:t>
      </w:r>
      <w:r>
        <w:rPr>
          <w:b/>
          <w:lang w:val="fr_FR" w:bidi="fr_FR"/>
        </w:rPr>
        <w:t>manifestée</w:t>
      </w:r>
      <w:r>
        <w:rPr>
          <w:lang w:val="fr_FR" w:bidi="fr_FR"/>
        </w:rPr>
        <w:t xml:space="preserve">. Dieu manifeste sa grâce aux gens quand il leur pardonne leurs péchés même s'ils ne le méritent pas. Cela s'est accompli quand Jésus est mort sur la croix Traduisez grâce de la même manière que vous l'avez faite dans les passages précédents. Pour plus d'informations sur le mot </w:t>
      </w:r>
      <w:r>
        <w:rPr>
          <w:lang w:val="fr_FR" w:bidi="fr_FR"/>
        </w:rPr>
        <w:t>grâce</w:t>
      </w:r>
      <w:r>
        <w:rPr>
          <w:lang w:val="fr_FR" w:bidi="fr_FR"/>
        </w:rPr>
        <w:t>, consultez le glossaire principal.</w:t>
      </w:r>
    </w:p>
    <w:p>
      <w:pPr/>
      <w:r>
        <w:rPr>
          <w:lang w:val="fr_FR" w:bidi="fr_FR"/>
        </w:rPr>
      </w:r>
      <w:r>
        <w:rPr>
          <w:lang w:val="fr_FR" w:bidi="fr_FR"/>
        </w:rPr>
        <w:t xml:space="preserve">La grâce de Dieu a apporté le </w:t>
      </w:r>
      <w:r>
        <w:rPr>
          <w:b/>
          <w:lang w:val="fr_FR" w:bidi="fr_FR"/>
        </w:rPr>
        <w:t>salut</w:t>
      </w:r>
      <w:r>
        <w:rPr>
          <w:lang w:val="fr_FR" w:bidi="fr_FR"/>
        </w:rPr>
        <w:t xml:space="preserve"> à tous les hommes. Le salut signifie que Dieu sauve les gens de la mort et de la punition. Dieu l'a fait en envoyant son fils Jésus dans le monde pour qu'il meure.</w:t>
      </w:r>
    </w:p>
    <w:p>
      <w:pPr/>
      <w:r>
        <w:rPr>
          <w:lang w:val="fr_FR" w:bidi="fr_FR"/>
        </w:rPr>
      </w:r>
      <w:r>
        <w:rPr>
          <w:lang w:val="fr_FR" w:bidi="fr_FR"/>
        </w:rPr>
        <w:t xml:space="preserve">Arrêtez-vous ici et discutez de cette question en groupe : Comment décririez-vous l'idée du salut dans ce passage ? Pour plus d'informations sur le mot </w:t>
      </w:r>
      <w:r>
        <w:rPr>
          <w:lang w:val="fr_FR" w:bidi="fr_FR"/>
        </w:rPr>
        <w:t>Salut</w:t>
      </w:r>
      <w:r>
        <w:rPr>
          <w:lang w:val="fr_FR" w:bidi="fr_FR"/>
        </w:rPr>
        <w:t xml:space="preserve"> consultez le glossaire principal. Traduisez salut de la même manière que vous l'avez fait ailleurs dans le Nouveau Testament. Mettez cet audio en pause ici.</w:t>
      </w:r>
    </w:p>
    <w:p>
      <w:pPr/>
      <w:r>
        <w:rPr>
          <w:lang w:val="fr_FR" w:bidi="fr_FR"/>
        </w:rPr>
      </w:r>
      <w:r>
        <w:rPr>
          <w:lang w:val="fr_FR" w:bidi="fr_FR"/>
        </w:rPr>
        <w:t xml:space="preserve">La grâce de Dieu forme et enseigne les croyants à rejeter l'impiété et les passions mondaines. La grâce de Dieu enseigne aussi les croyants à vivre avec maîtrise de soi, </w:t>
      </w:r>
      <w:r>
        <w:rPr>
          <w:b/>
          <w:lang w:val="fr_FR" w:bidi="fr_FR"/>
        </w:rPr>
        <w:t>justice</w:t>
      </w:r>
      <w:r>
        <w:rPr>
          <w:lang w:val="fr_FR" w:bidi="fr_FR"/>
        </w:rPr>
        <w:t xml:space="preserve"> et piété dans le temps présent. « Juste » signifie vivre selon les voies de Dieu. Une personne juste est dans une relation juste avec Dieu et est acceptée par Dieu Traduisez juste de la même manière que vous l'avez fait dans les passages précédents. Pour plus d'informations sur juste voir le </w:t>
      </w:r>
      <w:r>
        <w:rPr>
          <w:lang w:val="fr_FR" w:bidi="fr_FR"/>
        </w:rPr>
        <w:t>justice</w:t>
      </w:r>
      <w:r>
        <w:rPr>
          <w:lang w:val="fr_FR" w:bidi="fr_FR"/>
        </w:rPr>
        <w:t xml:space="preserve"> dans le glossaire principal</w:t>
      </w:r>
    </w:p>
    <w:p>
      <w:pPr/>
      <w:r>
        <w:rPr>
          <w:lang w:val="fr_FR" w:bidi="fr_FR"/>
        </w:rPr>
      </w:r>
      <w:r>
        <w:rPr>
          <w:lang w:val="fr_FR" w:bidi="fr_FR"/>
        </w:rPr>
        <w:t>Les croyants doivent attendre avec impatience l'</w:t>
      </w:r>
      <w:r>
        <w:rPr>
          <w:b/>
          <w:lang w:val="fr_FR" w:bidi="fr_FR"/>
        </w:rPr>
        <w:t>espérance</w:t>
      </w:r>
      <w:r>
        <w:rPr>
          <w:lang w:val="fr_FR" w:bidi="fr_FR"/>
        </w:rPr>
        <w:t xml:space="preserve"> </w:t>
      </w:r>
      <w:r>
        <w:rPr>
          <w:b/>
          <w:lang w:val="fr_FR" w:bidi="fr_FR"/>
        </w:rPr>
        <w:t>bénie</w:t>
      </w:r>
      <w:r>
        <w:rPr>
          <w:lang w:val="fr_FR" w:bidi="fr_FR"/>
        </w:rPr>
        <w:t xml:space="preserve"> du retour de Jésus. Ailleurs dans le Nouveau Testament, le mot béni décrit généralement une personne ou Dieu C'est le seul endroit où l'espérance est dite bénie. Dans ce passage, l'espoir confiant ou l'attente du retour de Jésus est un événement heureux et bon. Traduisez espérance de la même manière que vous l'avez fait dans les passages précédents. Rappelez-vous que l'</w:t>
      </w:r>
      <w:r>
        <w:rPr>
          <w:b/>
          <w:lang w:val="fr_FR" w:bidi="fr_FR"/>
        </w:rPr>
        <w:t>espoir</w:t>
      </w:r>
      <w:r>
        <w:rPr>
          <w:lang w:val="fr_FR" w:bidi="fr_FR"/>
        </w:rPr>
        <w:t xml:space="preserve"> est dans le glossaire principal si vous avez besoin de plus d'informations.</w:t>
      </w:r>
    </w:p>
    <w:p>
      <w:pPr/>
      <w:r>
        <w:rPr>
          <w:lang w:val="fr_FR" w:bidi="fr_FR"/>
        </w:rPr>
      </w:r>
      <w:r>
        <w:rPr>
          <w:lang w:val="fr_FR" w:bidi="fr_FR"/>
        </w:rPr>
        <w:t xml:space="preserve">Arrêtez-vous ici et discutez en groupe de la façon dont vous allez traduire </w:t>
      </w:r>
      <w:r>
        <w:rPr>
          <w:b/>
          <w:lang w:val="fr_FR" w:bidi="fr_FR"/>
        </w:rPr>
        <w:t>béni</w:t>
      </w:r>
      <w:r>
        <w:rPr>
          <w:lang w:val="fr_FR" w:bidi="fr_FR"/>
        </w:rPr>
        <w:t xml:space="preserve">. Traduisez béni de la même manière que vous l'avez fait ailleurs dans le Nouveau Testament. Vous pouvez dire l' « heureux » ou la « bonne » espérance. Pour plus d'informations sur béni, voir </w:t>
      </w:r>
      <w:r>
        <w:rPr>
          <w:lang w:val="fr_FR" w:bidi="fr_FR"/>
        </w:rPr>
        <w:t>bénir</w:t>
      </w:r>
      <w:r>
        <w:rPr>
          <w:lang w:val="fr_FR" w:bidi="fr_FR"/>
        </w:rPr>
        <w:t xml:space="preserve"> dans le glossaire principal. Mettez cet audio en pause ici.</w:t>
      </w:r>
    </w:p>
    <w:p>
      <w:pPr/>
      <w:r>
        <w:rPr>
          <w:lang w:val="fr_FR" w:bidi="fr_FR"/>
        </w:rPr>
      </w:r>
      <w:r>
        <w:rPr>
          <w:lang w:val="fr_FR" w:bidi="fr_FR"/>
        </w:rPr>
        <w:t xml:space="preserve">L'apparition de Jésus-Christ montrera la </w:t>
      </w:r>
      <w:r>
        <w:rPr>
          <w:b/>
          <w:lang w:val="fr_FR" w:bidi="fr_FR"/>
        </w:rPr>
        <w:t>gloire</w:t>
      </w:r>
      <w:r>
        <w:rPr>
          <w:lang w:val="fr_FR" w:bidi="fr_FR"/>
        </w:rPr>
        <w:t xml:space="preserve"> ou la grandeur, la majesté et la puissance de Dieu</w:t>
      </w:r>
    </w:p>
    <w:p>
      <w:pPr/>
      <w:r>
        <w:rPr>
          <w:lang w:val="fr_FR" w:bidi="fr_FR"/>
        </w:rPr>
      </w:r>
      <w:r>
        <w:rPr>
          <w:lang w:val="fr_FR" w:bidi="fr_FR"/>
        </w:rPr>
        <w:t xml:space="preserve">Arrêtez vous ici et discutez de la façon dont vous allez traduire </w:t>
      </w:r>
      <w:r>
        <w:rPr>
          <w:b/>
          <w:lang w:val="fr_FR" w:bidi="fr_FR"/>
        </w:rPr>
        <w:t>gloire</w:t>
      </w:r>
      <w:r>
        <w:rPr>
          <w:lang w:val="fr_FR" w:bidi="fr_FR"/>
        </w:rPr>
        <w:t xml:space="preserve">. Traduisez gloire de la même manière que vous l'avez fait ailleurs dans le Nouveau Testament. Pour plus d'informations sur le mot </w:t>
      </w:r>
      <w:r>
        <w:rPr>
          <w:lang w:val="fr_FR" w:bidi="fr_FR"/>
        </w:rPr>
        <w:t>gloire</w:t>
      </w:r>
      <w:r>
        <w:rPr>
          <w:lang w:val="fr_FR" w:bidi="fr_FR"/>
        </w:rPr>
        <w:t>, consultez le glossaire principal. Mettez cet audio en pause ici.</w:t>
      </w:r>
    </w:p>
    <w:p>
      <w:pPr/>
      <w:r>
        <w:rPr>
          <w:lang w:val="fr_FR" w:bidi="fr_FR"/>
        </w:rPr>
      </w:r>
      <w:r>
        <w:rPr>
          <w:lang w:val="fr_FR" w:bidi="fr_FR"/>
        </w:rPr>
        <w:t xml:space="preserve">Paul dit que Jésus-Christ est notre grand Dieu et Sauveur </w:t>
      </w:r>
      <w:r>
        <w:rPr>
          <w:b/>
          <w:lang w:val="fr_FR" w:bidi="fr_FR"/>
        </w:rPr>
        <w:t>Christ</w:t>
      </w:r>
      <w:r>
        <w:rPr>
          <w:lang w:val="fr_FR" w:bidi="fr_FR"/>
        </w:rPr>
        <w:t xml:space="preserve"> signifie l'Oint, et </w:t>
      </w:r>
      <w:r>
        <w:rPr>
          <w:b/>
          <w:lang w:val="fr_FR" w:bidi="fr_FR"/>
        </w:rPr>
        <w:t>Sauveur</w:t>
      </w:r>
      <w:r>
        <w:rPr>
          <w:lang w:val="fr_FR" w:bidi="fr_FR"/>
        </w:rPr>
        <w:t xml:space="preserve"> est celui qui sauve les gens de leurs péchés. Traduisez Christ et Sauveur de la même manière que vous l'avez fait dans les passages précédents. Pour plus d'informations sur le mot </w:t>
      </w:r>
      <w:r>
        <w:rPr>
          <w:lang w:val="fr_FR" w:bidi="fr_FR"/>
        </w:rPr>
        <w:t>Christ</w:t>
      </w:r>
      <w:r>
        <w:rPr>
          <w:lang w:val="fr_FR" w:bidi="fr_FR"/>
        </w:rPr>
        <w:t xml:space="preserve"> et </w:t>
      </w:r>
      <w:r>
        <w:rPr>
          <w:lang w:val="fr_FR" w:bidi="fr_FR"/>
        </w:rPr>
        <w:t>Sauveur</w:t>
      </w:r>
      <w:r>
        <w:rPr>
          <w:lang w:val="fr_FR" w:bidi="fr_FR"/>
        </w:rPr>
        <w:t>, consultez le glossaire principal.</w:t>
      </w:r>
    </w:p>
    <w:p>
      <w:pPr/>
      <w:r>
        <w:rPr>
          <w:lang w:val="fr_FR" w:bidi="fr_FR"/>
        </w:rPr>
      </w:r>
      <w:r>
        <w:rPr>
          <w:lang w:val="fr_FR" w:bidi="fr_FR"/>
        </w:rPr>
        <w:t xml:space="preserve">Jésus s'est donné pour nous afin de nous </w:t>
      </w:r>
      <w:r>
        <w:rPr>
          <w:b/>
          <w:lang w:val="fr_FR" w:bidi="fr_FR"/>
        </w:rPr>
        <w:t>racheter</w:t>
      </w:r>
      <w:r>
        <w:rPr>
          <w:lang w:val="fr_FR" w:bidi="fr_FR"/>
        </w:rPr>
        <w:t xml:space="preserve"> de toute </w:t>
      </w:r>
      <w:r>
        <w:rPr>
          <w:b/>
          <w:lang w:val="fr_FR" w:bidi="fr_FR"/>
        </w:rPr>
        <w:t>impiété</w:t>
      </w:r>
      <w:r>
        <w:rPr>
          <w:lang w:val="fr_FR" w:bidi="fr_FR"/>
        </w:rPr>
        <w:t xml:space="preserve"> Racheter signifie délivrer ou libérer Dans l'Ancien Testament, Dieu a racheté son peuple Israël de l'esclavage en Égypte. Jésus rachète ou libère les gens de toutes les façons dont ils enfreignent les lois de Dieu L'impiété désigne le fait d'être méchant ou de ne pas suivre les lois de Dieu.</w:t>
      </w:r>
    </w:p>
    <w:p>
      <w:pPr/>
      <w:r>
        <w:rPr>
          <w:lang w:val="fr_FR" w:bidi="fr_FR"/>
        </w:rPr>
      </w:r>
      <w:r>
        <w:rPr>
          <w:lang w:val="fr_FR" w:bidi="fr_FR"/>
        </w:rPr>
        <w:t xml:space="preserve">Arrêtez-vous ici et discutez de cette question en groupe : Comment vous avez traduit l'idée de nous </w:t>
      </w:r>
      <w:r>
        <w:rPr>
          <w:b/>
          <w:lang w:val="fr_FR" w:bidi="fr_FR"/>
        </w:rPr>
        <w:t>racheter</w:t>
      </w:r>
      <w:r>
        <w:rPr>
          <w:lang w:val="fr_FR" w:bidi="fr_FR"/>
        </w:rPr>
        <w:t xml:space="preserve"> tous de l'</w:t>
      </w:r>
      <w:r>
        <w:rPr>
          <w:b/>
          <w:lang w:val="fr_FR" w:bidi="fr_FR"/>
        </w:rPr>
        <w:t>impiété</w:t>
      </w:r>
      <w:r>
        <w:rPr>
          <w:lang w:val="fr_FR" w:bidi="fr_FR"/>
        </w:rPr>
        <w:t xml:space="preserve"> ? Si vous avez déjà traduit ce mot dans un autre livre de la Bible, utilisez le même mot que vous y avez utilisé. Pour plus d'informations sur </w:t>
      </w:r>
      <w:r>
        <w:rPr>
          <w:lang w:val="fr_FR" w:bidi="fr_FR"/>
        </w:rPr>
        <w:t>racheter</w:t>
      </w:r>
      <w:r>
        <w:rPr>
          <w:lang w:val="fr_FR" w:bidi="fr_FR"/>
        </w:rPr>
        <w:t xml:space="preserve"> et </w:t>
      </w:r>
      <w:r>
        <w:rPr>
          <w:lang w:val="fr_FR" w:bidi="fr_FR"/>
        </w:rPr>
        <w:t>impiété</w:t>
      </w:r>
      <w:r>
        <w:rPr>
          <w:lang w:val="fr_FR" w:bidi="fr_FR"/>
        </w:rPr>
        <w:t xml:space="preserve"> consultez le glossaire principal. Mettez cet audio en pause ici.</w:t>
      </w:r>
    </w:p>
    <w:p>
      <w:pPr/>
      <w:r>
        <w:rPr>
          <w:lang w:val="fr_FR" w:bidi="fr_FR"/>
        </w:rPr>
      </w:r>
      <w:r>
        <w:rPr>
          <w:lang w:val="fr_FR" w:bidi="fr_FR"/>
        </w:rPr>
        <w:t xml:space="preserve">Jésus s'est donné pour </w:t>
      </w:r>
      <w:r>
        <w:rPr>
          <w:b/>
          <w:lang w:val="fr_FR" w:bidi="fr_FR"/>
        </w:rPr>
        <w:t>purifier</w:t>
      </w:r>
      <w:r>
        <w:rPr>
          <w:lang w:val="fr_FR" w:bidi="fr_FR"/>
        </w:rPr>
        <w:t xml:space="preserve"> les croyants en tant que son propre peuple. Purifier signifie rendre quelqu'un spirituellement pur devant Dieu ou digne de servir ou d'adorer Dieu Traduisez purifier d'une manière similaire à la façon dont vous avez traduit </w:t>
      </w:r>
      <w:r>
        <w:rPr>
          <w:b/>
          <w:lang w:val="fr_FR" w:bidi="fr_FR"/>
        </w:rPr>
        <w:t>pur</w:t>
      </w:r>
      <w:r>
        <w:rPr>
          <w:lang w:val="fr_FR" w:bidi="fr_FR"/>
        </w:rPr>
        <w:t xml:space="preserve"> dans les passages précédents. Pour plus d'informations sur le mot </w:t>
      </w:r>
      <w:r>
        <w:rPr>
          <w:lang w:val="fr_FR" w:bidi="fr_FR"/>
        </w:rPr>
        <w:t>Purifier</w:t>
      </w:r>
      <w:r>
        <w:rPr>
          <w:lang w:val="fr_FR" w:bidi="fr_FR"/>
        </w:rPr>
        <w:t>, consultez le glossaire principal.</w:t>
      </w:r>
    </w:p>
    <w:p>
      <w:pPr/>
      <w:r>
        <w:rPr>
          <w:lang w:val="fr_FR" w:bidi="fr_FR"/>
        </w:rPr>
      </w:r>
      <w:r>
        <w:rPr>
          <w:lang w:val="fr_FR" w:bidi="fr_FR"/>
        </w:rPr>
        <w:t>Les gens qui sont le peuple de Jésus sont avides de faire de bonnes œuvres. Dans la langue originale, il est dit qu'ils sont « zélés » pour les bonnes œuvres. Dans d'autres passages de l'Ancien et du Nouveau Testament, « zèle » est utilisé pour décrire les gens qui sont très dévoués à Dieu ou qui suivent très fortement les lois de Dieu À l'époque de Paul, certaines personnes étaient appelées « les zélotes », ce qui signifie qu'ils étaient des Juifs qui voulaient renverser le gouvernement romain. Dans ce passage, « zèle pour les bonnes œuvres » signifie les gens qui veulent beaucoup faire de bonnes choses.</w:t>
      </w:r>
    </w:p>
    <w:p>
      <w:pPr/>
      <w:r>
        <w:rPr>
          <w:lang w:val="fr_FR" w:bidi="fr_FR"/>
        </w:rPr>
      </w:r>
      <w:r>
        <w:rPr>
          <w:lang w:val="fr_FR" w:bidi="fr_FR"/>
        </w:rPr>
        <w:t>Paul dit à Tite d'enseigner les croyants. Tite doit les encourager et les réprimander en toute autorité. Tite ne doit pas se laisser mépriser ni lui ni son enseignement.</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à nouveau le passage, en groupe, dans votre propre langue.</w:t>
      </w:r>
    </w:p>
    <w:p>
      <w:pPr/>
      <w:r>
        <w:rPr>
          <w:lang w:val="fr_FR" w:bidi="fr_FR"/>
        </w:rPr>
      </w:r>
      <w:r>
        <w:rPr>
          <w:lang w:val="fr_FR" w:bidi="fr_FR"/>
        </w:rPr>
        <w:t>Tout d'abord, le groupe entier devrait s'entraîner à raconter le passage dans votre propre langue. N'oubliez pas d'inclure les choses que vous avez retenues lors des étapes précédentes, comme la chronologie, les mots, les expressions, les émotions ou toute autre chose dont vous avez parlé.</w:t>
      </w:r>
    </w:p>
    <w:p>
      <w:pPr/>
      <w:r>
        <w:rPr>
          <w:lang w:val="fr_FR" w:bidi="fr_FR"/>
        </w:rPr>
      </w:r>
      <w:r>
        <w:rPr>
          <w:lang w:val="fr_FR" w:bidi="fr_FR"/>
        </w:rPr>
        <w:t>Un membre du groupe devrait dire quelques phrases du passage et s'arrêter. Un autre membre du groupe devrait dire la partie suivante du passage et s'arrêter. Faites cela jusqu'à ce que le groupe ait raconté l'intégralité du passage. Les membres du groupe peuvent se corriger les uns les autres à cette étape. Arrêtez cet audio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aléatoires, des mouvements, ou des tableaux d'histoire pour se rappeler le passage. Arrêtez cet audio ici.</w:t>
      </w:r>
    </w:p>
    <w:p>
      <w:pPr/>
      <w:r>
        <w:rPr>
          <w:lang w:val="fr_FR" w:bidi="fr_FR"/>
        </w:rPr>
      </w:r>
      <w:r>
        <w:rPr>
          <w:lang w:val="fr_FR" w:bidi="fr_FR"/>
        </w:rPr>
        <w:t>Ensuite le groupe peut décider de la version du passage qu'il aime le mieux. Vous pouvez décider que vous avez aimé la façon dont un membre du groupe a raconté une partie du passage, mais que vous avez aimé la façon dont un autre membre du groupe a raconté une autre partie du passage. Arrêtez cet audio ici.</w:t>
      </w:r>
    </w:p>
    <w:p>
      <w:pPr/>
      <w:r>
        <w:rPr>
          <w:lang w:val="fr_FR" w:bidi="fr_FR"/>
        </w:rPr>
      </w:r>
      <w:r>
        <w:rPr>
          <w:lang w:val="fr_FR" w:bidi="fr_FR"/>
        </w:rPr>
        <w:t>Maintenant, le groupe peut élaborer une version finale du passage sur laquelle tout le monde est d'accord.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3:1–11</w:t>
      </w:r>
      <w:r>
        <w:rPr>
          <w:lang w:val="fr_FR" w:bidi="fr_FR"/>
        </w:rPr>
      </w:r>
    </w:p>
    <w:p>
      <w:pPr>
        <w:pStyle w:val="Heading3"/>
      </w:pPr>
      <w:r>
        <w:rPr>
          <w:lang w:val="fr_FR" w:bidi="fr_FR"/>
        </w:rPr>
        <w:t>Écouter et Cœur</w:t>
      </w:r>
    </w:p>
    <w:p>
      <w:pPr/>
      <w:r>
        <w:rPr>
          <w:lang w:val="fr_FR" w:bidi="fr_FR"/>
        </w:rPr>
      </w:r>
      <w:r>
        <w:rPr>
          <w:lang w:val="fr_FR" w:bidi="fr_FR"/>
        </w:rPr>
        <w:t>Dans cette étape, écoutez Tite 3:1–11 et gardez le dans votre cœur.</w:t>
      </w:r>
    </w:p>
    <w:p>
      <w:pPr/>
      <w:r>
        <w:rPr>
          <w:lang w:val="fr_FR" w:bidi="fr_FR"/>
        </w:rPr>
      </w:r>
      <w:r>
        <w:rPr>
          <w:lang w:val="fr_FR" w:bidi="fr_FR"/>
        </w:rPr>
        <w:t>Écoutez trois fois la version audio de Tite 3:1–11,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discutez des questions suivantes en groupe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 nous dit ce passage au sujet de Dieu ou de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Comment ce passage influence-t-il notre vie quotidienne ? Mettez cet audio en pause ici.</w:t>
      </w:r>
    </w:p>
    <w:p>
      <w:pPr>
        <w:pStyle w:val="ListBullet"/>
        <w:spacing w:line="240" w:lineRule="auto"/>
        <w:ind w:left="720"/>
      </w:pPr>
      <w:r>
        <w:rPr>
          <w:lang w:val="fr_FR" w:bidi="fr_FR"/>
        </w:rPr>
      </w:r>
      <w:r>
        <w:rPr>
          <w:lang w:val="fr_FR" w:bidi="fr_FR"/>
        </w:rPr>
        <w:t>Qui connaissez vous qui a besoin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une version audio de Tite 3:1–11 dans la traduction la plus facile à comprendre.</w:t>
      </w:r>
    </w:p>
    <w:p>
      <w:pPr/>
      <w:r>
        <w:rPr>
          <w:lang w:val="fr_FR" w:bidi="fr_FR"/>
        </w:rPr>
      </w:r>
      <w:r>
        <w:rPr>
          <w:lang w:val="fr_FR" w:bidi="fr_FR"/>
        </w:rPr>
        <w:t>Paul continue sa lettre à Tite en Crète. Dans les passages précédents, Paul décrit le faux enseignement et l'enseignement correct. Paul a dit à Tite ce qu'il faut enseigner aux croyants en Crète et pourquoi les croyants doivent vivre selon les voies de Dieu. Paul décrit comment les différents croyants d'une maison doivent agir envers les autres croyants. Maintenant, Paul dit à Tite comment les croyants doivent vivre avec les non-croyants dans la communauté au sens large. Comme auparavant, Paul explique les vérités sur Dieu qui permettent aux croyants de vivre de cette manière.</w:t>
      </w:r>
    </w:p>
    <w:p>
      <w:pPr/>
      <w:r>
        <w:rPr>
          <w:lang w:val="fr_FR" w:bidi="fr_FR"/>
        </w:rPr>
      </w:r>
      <w:r>
        <w:rPr>
          <w:lang w:val="fr_FR" w:bidi="fr_FR"/>
        </w:rPr>
        <w:t>Arrêtez-vous ici et regardez en groupe la carte de l'île de Crète. si c'est nécessaire Mettez cet audio en pause ici.</w:t>
      </w:r>
    </w:p>
    <w:p>
      <w:pPr/>
      <w:r>
        <w:rPr>
          <w:lang w:val="fr_FR" w:bidi="fr_FR"/>
        </w:rPr>
      </w:r>
      <w:r>
        <w:rPr>
          <w:lang w:val="fr_FR" w:bidi="fr_FR"/>
        </w:rPr>
        <w:t>Tite doit rappeler aux croyants comment agir avec les non-croyants, y compris en se soumettant à leurs chefs et à leurs autorités. Les croyants doivent respecter les chefs et des autorités. Cette personne peut être celle qui a du pouvoir sur les communautés et sur les nations. Les croyants savent déjà qu'ils doivent obéir à leurs dirigeants. Paul veut que Tite ne cesse de leur rappeler et d'encourager les croyants à le faire.</w:t>
      </w:r>
    </w:p>
    <w:p>
      <w:pPr/>
      <w:r>
        <w:rPr>
          <w:lang w:val="fr_FR" w:bidi="fr_FR"/>
        </w:rPr>
      </w:r>
      <w:r>
        <w:rPr>
          <w:lang w:val="fr_FR" w:bidi="fr_FR"/>
        </w:rPr>
        <w:t>Arrêtez-vous ici et discutez de la question suivante en groupe : Décrivez les chefs de votre communauté. Comment les gens montrent-ils de l'obéissance aux chefs ou aux lois que les chefs font sortir ? Mettez cet audio en pause ici.</w:t>
      </w:r>
    </w:p>
    <w:p>
      <w:pPr/>
      <w:r>
        <w:rPr>
          <w:lang w:val="fr_FR" w:bidi="fr_FR"/>
        </w:rPr>
      </w:r>
      <w:r>
        <w:rPr>
          <w:lang w:val="fr_FR" w:bidi="fr_FR"/>
        </w:rPr>
        <w:t>Les croyants doivent aussi être prêts à faire du bien au profits des autres dans leur communauté, y compris les non-croyants. Les croyants ne doivent pas vivre comme la culture crétoise sauvage qui les entoure. Les croyants ne doivent pas calomnier quelqu'un ou parler mal d'une autre personne. Ils doivent vivre en paix avec tout le monde, être doux et bon envers les autres et ne pas agir comme s'ils étaient plus importants que les autres gens.</w:t>
      </w:r>
    </w:p>
    <w:p>
      <w:pPr/>
      <w:r>
        <w:rPr>
          <w:lang w:val="fr_FR" w:bidi="fr_FR"/>
        </w:rPr>
      </w:r>
      <w:r>
        <w:rPr>
          <w:lang w:val="fr_FR" w:bidi="fr_FR"/>
        </w:rPr>
        <w:t>Arrêtez-vous ici et discutez en groupe : Parlez d'une personne que vous connaissez qui vit en paix avec les gens qui l'entourent. Quelles sont les choses qu'ils font Comment les autres les traitent-ils ou pensent à eux ? Mettez cet audio en pause ici.</w:t>
      </w:r>
    </w:p>
    <w:p>
      <w:pPr/>
      <w:r>
        <w:rPr>
          <w:lang w:val="fr_FR" w:bidi="fr_FR"/>
        </w:rPr>
      </w:r>
      <w:r>
        <w:rPr>
          <w:lang w:val="fr_FR" w:bidi="fr_FR"/>
        </w:rPr>
        <w:t>Maintenant, Paul commence par expliquer pourquoi les croyants sont capables de bien vivre avec les non-croyants en société. Paul rappelle aux croyants que dans le passé, ils s'opposaient aussi à Dieu et aux autres. Ils ne comprenaient pas Dieu, ils ont désobéi à Dieu et ils se sont trompés dans ce qu'ils croyaient. Beaucoup de mauvaises passions et de mauvais désirs les contrôlaient. Ils passaient du temps à faire de mauvaises choses et à envier les autres. Les autres les détestaient et ils se détestaient aussi les uns les autres.</w:t>
      </w:r>
    </w:p>
    <w:p>
      <w:pPr/>
      <w:r>
        <w:rPr>
          <w:lang w:val="fr_FR" w:bidi="fr_FR"/>
        </w:rPr>
      </w:r>
      <w:r>
        <w:rPr>
          <w:lang w:val="fr_FR" w:bidi="fr_FR"/>
        </w:rPr>
        <w:t>Paul compare ce mode de vie passé avec la nouvelle vie que les croyants ont maintenant. Paul dit que la bonté de Dieu et l'amour de Dieu pour les gens se sont manifestés, ce qui signifie que Dieu notre Sauveur a montré de la bonté et de l'amour aux gens. La plupart des gens croient que cela s'est passé quand Dieu a envoyé Jésus sur Terre. Paul dit que Dieu a sauvé les croyants à cause de la miséricorde de Dieu et non à cause des bonnes œuvres que les croyants font d'eux-mêmes. Les croyants ne méritent pas que Dieu les sauve. Parce que Dieu a montré de l'amour et de la bonté aux gens pendant qu'ils étaient encore mauvais, nous devons maintenant montrer le même amour et la bonté aux autres qui ne croient pas encore.</w:t>
      </w:r>
    </w:p>
    <w:p>
      <w:pPr/>
      <w:r>
        <w:rPr>
          <w:lang w:val="fr_FR" w:bidi="fr_FR"/>
        </w:rPr>
      </w:r>
      <w:r>
        <w:rPr>
          <w:lang w:val="fr_FR" w:bidi="fr_FR"/>
        </w:rPr>
        <w:t>Il est compliqué de comprendre comment Dieu a sauvé les croyants par le bain, la renaissance et par le renouvellement. le bain signifie nettoyer avec de l'eau pour rendre quelqu'un pur. Cela peut aussi signifier purifier une personne spirituellement ou la rendre digne d'adorer Dieu Ici, cela signifie probablement un nettoyage spirituel intérieur et non un bain physique ou un baptême.</w:t>
      </w:r>
    </w:p>
    <w:p>
      <w:pPr/>
      <w:r>
        <w:rPr>
          <w:lang w:val="fr_FR" w:bidi="fr_FR"/>
        </w:rPr>
      </w:r>
      <w:r>
        <w:rPr>
          <w:lang w:val="fr_FR" w:bidi="fr_FR"/>
        </w:rPr>
        <w:t>Arrêtez-vous ici et discutez de la question suivante en groupe : Comment et où purifiez-vous physiquement une personne ou une chose ? Comment purifiez-vous spirituellement une personne ou une chose ? Mettez cet audio en pause ici.</w:t>
      </w:r>
    </w:p>
    <w:p>
      <w:pPr/>
      <w:r>
        <w:rPr>
          <w:lang w:val="fr_FR" w:bidi="fr_FR"/>
        </w:rPr>
      </w:r>
      <w:r>
        <w:rPr>
          <w:lang w:val="fr_FR" w:bidi="fr_FR"/>
        </w:rPr>
        <w:t>Paul peut signifier que Dieu purifie spirituellement les croyants par le Saint-Esprit qui est celui qui donne à la fois une nouvelle naissance et un renouvellement aux croyants. La nouvelle naissance signifie quitter complètement l'ancien mode de vie et recommencer en tant que croyant et disciple de Jésus, presque comme une nouvelle personne. Le renouvellement est la nouvelle vie et le changement de pensée et de cœur qui vient d'une nouvelle naissance. Ou Paul peut signifier que la renaissance et le renouvellement sont deux événements distincts pour un croyant. Dieu purifie le cœur des croyants par une nouvelle naissance et le Saint-Esprit donne une nouvelle vie. Dieu a accompli une promesse de l'Ancien Testament en donnant aux croyants son Saint-Esprit librement et généreusement a travers Jésus-Christ. Maintenant, le Saint-Esprit est toujours disponible pour aider les croyants.</w:t>
      </w:r>
    </w:p>
    <w:p>
      <w:pPr/>
      <w:r>
        <w:rPr>
          <w:lang w:val="fr_FR" w:bidi="fr_FR"/>
        </w:rPr>
      </w:r>
      <w:r>
        <w:rPr>
          <w:lang w:val="fr_FR" w:bidi="fr_FR"/>
        </w:rPr>
        <w:t>Dieu a donné aux croyants son Saint-Esprit pour qu'il puisse les justifier. En d'autres termes, Dieu rétablit une relation juste entre Dieu et les croyants. Dieu le fait par sa grâce, ce qui signifie que c'est un don que les croyants ne méritent pas. « Sa grâce » peut signifier la grâce de Dieu ou la grâce de Jésus.</w:t>
      </w:r>
    </w:p>
    <w:p>
      <w:pPr/>
      <w:r>
        <w:rPr>
          <w:lang w:val="fr_FR" w:bidi="fr_FR"/>
        </w:rPr>
      </w:r>
      <w:r>
        <w:rPr>
          <w:lang w:val="fr_FR" w:bidi="fr_FR"/>
        </w:rPr>
        <w:t>Paul dit que la raison ultime pour laquelle Dieu sauve les croyants est pour que nous puissions devenir héritiers de Dieu. Un héritier reçoit de l'argent ou des biens de son père après sa mort. Dans l'Ancien Testament, Dieu a promis de donner une terre et des bénédictions à son peuple en héritage. Dans ce passage, Dieu donne aux croyants l'héritage de l'espérance de la vie éternelle La vie éternelle signifie que les croyants peuvent s'attendre avec confiance à vivre pour toujours avec Dieu Paul dit que cet enseignement de la façon dont Dieu a sauvé les croyants est digne de confiance Les croyants peuvent dépendre de ce que Paul a dit.</w:t>
      </w:r>
    </w:p>
    <w:p>
      <w:pPr/>
      <w:r>
        <w:rPr>
          <w:lang w:val="fr_FR" w:bidi="fr_FR"/>
        </w:rPr>
      </w:r>
      <w:r>
        <w:rPr>
          <w:lang w:val="fr_FR" w:bidi="fr_FR"/>
        </w:rPr>
        <w:t>Arrêtez-vous ici et discutez de la question suivante en groupe : Décrivez comment les gens héritent d'argent ou d'autres biens dans votre culture. Qui peut hériter de quelque chose ? Qui décide de qui reçoit l'héritage ? Mettez cet audio en pause ici.</w:t>
      </w:r>
    </w:p>
    <w:p>
      <w:pPr/>
      <w:r>
        <w:rPr>
          <w:lang w:val="fr_FR" w:bidi="fr_FR"/>
        </w:rPr>
      </w:r>
      <w:r>
        <w:rPr>
          <w:lang w:val="fr_FR" w:bidi="fr_FR"/>
        </w:rPr>
        <w:t>Paul veut que Tite met l'accent sur cet enseignement pour motiver les croyants à réfléchir attentivement à la façon de faire de bonnes œuvres. Les croyants doivent s'assurer de faire ces bonnes œuvres. Paul dit que « ces choses » sont à la fois bonnes et utiles pour tous, y compris les non-croyants. Paul rappelle à nouveau à Tite que les croyants doivent passer du temps à faire des choses qui sont bonnes pour la maison de Dieu (l'Église et tous les gens de la communauté, y compris les non-croyants.</w:t>
      </w:r>
    </w:p>
    <w:p>
      <w:pPr/>
      <w:r>
        <w:rPr>
          <w:lang w:val="fr_FR" w:bidi="fr_FR"/>
        </w:rPr>
      </w:r>
      <w:r>
        <w:rPr>
          <w:lang w:val="fr_FR" w:bidi="fr_FR"/>
        </w:rPr>
        <w:t>Paul a parlé de ce sur quoi les croyants doivent passer leur temps et maintenant Paul dit à Tite ce qu'il faut éviter ou ne pas passer de temps à faire. Tite doit éviter les discussions folles, les arguments sur les généalogies, les querelles et les polémiques à propos de la loi de Moïse. Paul dit que la raison pour laquelle Tite doit éviter ces arguments insensés est parce qu'ils sont inutiles et vides. C'est un contraste avec les bonnes actions que les croyants doivent faire, qui sont bonnes et utiles.</w:t>
      </w:r>
    </w:p>
    <w:p>
      <w:pPr/>
      <w:r>
        <w:rPr>
          <w:lang w:val="fr_FR" w:bidi="fr_FR"/>
        </w:rPr>
      </w:r>
      <w:r>
        <w:rPr>
          <w:lang w:val="fr_FR" w:bidi="fr_FR"/>
        </w:rPr>
        <w:t>Paul dit à Tite que faire avec les gens, probablement de faux enseignants, qui se disputent et causent la division parmi les croyants. Paul dit d'avertir ce genre de personne une ou deux fois de son comportement dangereux dans l'espoir qu'elle puisse changer ou arrêter de se comporter de cette manière. Si la personne ne change pas son comportement, alors, Tite doit rejeter cette personne ou ne plus la laisser influencer les croyants. Cela peut aussi signifier que Tite doit faire quitter cette personne complètement le groupe de croyants. Cette personne est pervertie ou tordue dans sa pensée et son comportement et ses péchés prouveront qu'il est coupable devant Dieu de la façon dont il cause la division.</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Tite 3:1–11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4 parties dans ce passage.</w:t>
      </w:r>
    </w:p>
    <w:p>
      <w:pPr/>
      <w:r>
        <w:rPr>
          <w:lang w:val="fr_FR" w:bidi="fr_FR"/>
        </w:rPr>
      </w:r>
      <w:r>
        <w:rPr>
          <w:b/>
          <w:lang w:val="fr_FR" w:bidi="fr_FR"/>
        </w:rPr>
        <w:t>Dans la première partie,</w:t>
      </w:r>
      <w:r>
        <w:rPr>
          <w:lang w:val="fr_FR" w:bidi="fr_FR"/>
        </w:rPr>
        <w:t xml:space="preserve"> Paul dit à Tite comment les croyants doivent se comporter avec leurs chefs et avec les non-croyants.</w:t>
      </w:r>
    </w:p>
    <w:p>
      <w:pPr/>
      <w:r>
        <w:rPr>
          <w:lang w:val="fr_FR" w:bidi="fr_FR"/>
        </w:rPr>
      </w:r>
      <w:r>
        <w:rPr>
          <w:b/>
          <w:lang w:val="fr_FR" w:bidi="fr_FR"/>
        </w:rPr>
        <w:t>Dans la deuxième partie,</w:t>
      </w:r>
      <w:r>
        <w:rPr>
          <w:lang w:val="fr_FR" w:bidi="fr_FR"/>
        </w:rPr>
        <w:t xml:space="preserve"> Paul explique comment les croyants vivaient avant de commencer à suivre Jésus.</w:t>
      </w:r>
    </w:p>
    <w:p>
      <w:pPr/>
      <w:r>
        <w:rPr>
          <w:lang w:val="fr_FR" w:bidi="fr_FR"/>
        </w:rPr>
      </w:r>
      <w:r>
        <w:rPr>
          <w:b/>
          <w:lang w:val="fr_FR" w:bidi="fr_FR"/>
        </w:rPr>
        <w:t>Dans la troisième partie,</w:t>
      </w:r>
      <w:r>
        <w:rPr>
          <w:lang w:val="fr_FR" w:bidi="fr_FR"/>
        </w:rPr>
        <w:t xml:space="preserve"> Paul explique comment et pourquoi Dieu a sauvé les croyants.</w:t>
      </w:r>
    </w:p>
    <w:p>
      <w:pPr/>
      <w:r>
        <w:rPr>
          <w:lang w:val="fr_FR" w:bidi="fr_FR"/>
        </w:rPr>
      </w:r>
      <w:r>
        <w:rPr>
          <w:b/>
          <w:lang w:val="fr_FR" w:bidi="fr_FR"/>
        </w:rPr>
        <w:t>Dans la quatrième partie,</w:t>
      </w:r>
      <w:r>
        <w:rPr>
          <w:lang w:val="fr_FR" w:bidi="fr_FR"/>
        </w:rPr>
        <w:t xml:space="preserve"> Paul veut que les croyants fassent le bien et il décrit comment gérer la division parmi les croyants.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Les chefs et les autorités</w:t>
      </w:r>
    </w:p>
    <w:p>
      <w:pPr>
        <w:pStyle w:val="ListBullet"/>
        <w:spacing w:line="240" w:lineRule="auto"/>
        <w:ind w:left="720"/>
      </w:pPr>
      <w:r>
        <w:rPr>
          <w:lang w:val="fr_FR" w:bidi="fr_FR"/>
        </w:rPr>
      </w:r>
      <w:r>
        <w:rPr>
          <w:lang w:val="fr_FR" w:bidi="fr_FR"/>
        </w:rPr>
        <w:t>Non-croyants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Et une personne qui cause la division</w:t>
      </w:r>
    </w:p>
    <w:p>
      <w:pPr/>
      <w:r>
        <w:rPr>
          <w:lang w:val="fr_FR" w:bidi="fr_FR"/>
        </w:rPr>
      </w:r>
      <w:r>
        <w:rPr>
          <w:lang w:val="fr_FR" w:bidi="fr_FR"/>
        </w:rPr>
        <w:t>Vous allez réfléchir en groupe aux différentes parties du passage.</w:t>
      </w:r>
    </w:p>
    <w:p>
      <w:pPr/>
      <w:r>
        <w:rPr>
          <w:lang w:val="fr_FR" w:bidi="fr_FR"/>
        </w:rPr>
      </w:r>
      <w:r>
        <w:rPr>
          <w:lang w:val="fr_FR" w:bidi="fr_FR"/>
        </w:rPr>
        <w:t>Rappelez-vous que Paul continue sa lettre à Tite en Crète. Dans le passage précédent, Paul dit que les croyants doivent vivre une vie juste parce que Jésus est venu pour sauver les gens et Jésus reviendra. Les passages précédents parlaient de la façon dont les croyants doivent traiter les autres croyants. Paul explique maintenant comment les croyants doivent agir envers leurs chefs et les autres non-croyants. Paul décrit aussi comment et pourquoi Dieu a sauvé les croyants pour que les croyants puissent comprendre pourquoi il est important d'agir de manière juste envers les non-croyants. Paul explique aussi comment traiter ceux qui causent la division dans l'Église</w:t>
      </w:r>
    </w:p>
    <w:p>
      <w:pPr/>
      <w:r>
        <w:rPr>
          <w:lang w:val="fr_FR" w:bidi="fr_FR"/>
        </w:rPr>
      </w:r>
      <w:r>
        <w:rPr>
          <w:lang w:val="fr_FR" w:bidi="fr_FR"/>
        </w:rPr>
        <w:t xml:space="preserve">Dans la première partie du passage, il est important de se rappeler que Paul dit à Tite de continuer à rappeler aux croyants trois choses qu'il leur a déjà enseignées. Premièrement, Tite doit continuer de dire aux croyants d'être soumis à leurs chefs ou de reconnaître et accepter la position d'autorité des chefs. Les croyants doivent aussi être obéissants aux lois et ils doivent faire le bien aux les autres. Paul veut que Tite rappelle ces choses à toutes les différentes personnes dans une maison de croyants. Rappelez-vous que la Crète avait une réputation d'être un lieu de sauvagerie et Paul veut que les croyants soient l'exemple d'obéissance et de soumission aux non-croyants. La façon dont les croyants vivent – être obéissants et faire le bien pour les autres – doit etre différent de la façon dont les faux enseignants vivaient. </w:t>
      </w:r>
    </w:p>
    <w:p>
      <w:pPr/>
      <w:r>
        <w:rPr>
          <w:lang w:val="fr_FR" w:bidi="fr_FR"/>
        </w:rPr>
      </w:r>
      <w:r>
        <w:rPr>
          <w:lang w:val="fr_FR" w:bidi="fr_FR"/>
        </w:rPr>
        <w:t>Arrêtez-vous ici et discutez de la question suivante en groupe : Comment allez-vous traduire le commandement de Paul à Tite de « continuer à rappeler » aux croyants ces choses ? Mettez cet audio en pause ici.</w:t>
      </w:r>
    </w:p>
    <w:p>
      <w:pPr/>
      <w:r>
        <w:rPr>
          <w:lang w:val="fr_FR" w:bidi="fr_FR"/>
        </w:rPr>
      </w:r>
      <w:r>
        <w:rPr>
          <w:lang w:val="fr_FR" w:bidi="fr_FR"/>
        </w:rPr>
        <w:t>Paul dit qu'il y a deux choses que les croyants ne doivent pas faire et deux choses que les croyants doivent faire. Les croyants ne doivent pas calomnier les autres ou parler mal des autres personnes. Ils ne doivent pas non plus se battre avec les autres mais ils doivent vivre en paix avec eux. Les croyants doivent être gentils et faire preuve d'humilité vraie ou complète envers tous les hommes, c'est-à-dire les hommes et les femmes. À l'époque de Paul, il était courant de dire « tous les hommes » pour désigner à la fois les hommes et les femmes. Paul veut que les croyants n'agissent pas comme s'ils étaient plus importants que les autres personnes.</w:t>
      </w:r>
    </w:p>
    <w:p>
      <w:pPr/>
      <w:r>
        <w:rPr>
          <w:lang w:val="fr_FR" w:bidi="fr_FR"/>
        </w:rPr>
      </w:r>
      <w:r>
        <w:rPr>
          <w:lang w:val="fr_FR" w:bidi="fr_FR"/>
        </w:rPr>
        <w:t>Arrêtez-vous ici et discutez de la question suivante en groupe : Comment allez-vous traduire la description que Paul donne de la façon dont les croyants doivent vivre ? Comment allez-vous ordonner ces idées de ne pas calomnier les autres, de ne pas vous battre avec les autres, d'être gentil et de faire preuve d'humilité complète ? Mettez cet audio en pause ici.</w:t>
      </w:r>
    </w:p>
    <w:p>
      <w:pPr/>
      <w:r>
        <w:rPr>
          <w:lang w:val="fr_FR" w:bidi="fr_FR"/>
        </w:rPr>
      </w:r>
      <w:r>
        <w:rPr>
          <w:lang w:val="fr_FR" w:bidi="fr_FR"/>
        </w:rPr>
        <w:t>La deuxième partie et la troisième partie du passage montrent ensemble les raisons pour lesquelles les croyants font le bien aux non-croyants et vivent différemment de la culture crétoise. Dans la deuxième partie du passage, Paul décrit comment les croyants vivaient avant de suivre Jésus. Paul s’inclut lui-même dans la description des croyants avant qu’ils ne suivent Jésus. Il dit « nous-mêmes » pour souligner que c’était ainsi que les croyants vivaient avant de suivre Jésus.</w:t>
      </w:r>
    </w:p>
    <w:p>
      <w:pPr/>
      <w:r>
        <w:rPr>
          <w:lang w:val="fr_FR" w:bidi="fr_FR"/>
        </w:rPr>
      </w:r>
      <w:r>
        <w:rPr>
          <w:lang w:val="fr_FR" w:bidi="fr_FR"/>
        </w:rPr>
        <w:t>Arrêtez-vous ici et discutez de la question suivante en groupe : Comment allez-vous mettre l'accent sur le fait que Paul parle de la façon dont lui et les autres croyants vivaient avant de suivre Jésus ? Mettez cet audio en pause ici.</w:t>
      </w:r>
    </w:p>
    <w:p>
      <w:pPr/>
      <w:r>
        <w:rPr>
          <w:lang w:val="fr_FR" w:bidi="fr_FR"/>
        </w:rPr>
      </w:r>
      <w:r>
        <w:rPr>
          <w:lang w:val="fr_FR" w:bidi="fr_FR"/>
        </w:rPr>
        <w:t>Paul décrit comment les croyants vivaient avant de commencer à suivre Jésus. Ils vivaient comme les Crétois parce qu’ils étaient insensés et ne voulaient pas comprendre les choses concernant Dieu. Ils étaient aussi désobéissants à Dieu Les gens les trompaient et leur mentaient sur ce qu’ils devaient croire. Les croyants étaient esclaves ou contrôlés par leurs passions et leurs désirs. Ils faisaient donc ce qu’ils voulaient. Ils vivaient dans la méchanceté et l’envie, ce qui amena les gens à les haïr et ils se détestaient les uns les autres. Rappelez-vous que toutes ces qualités décrivent le mode de vie passé avant que les croyants ne commencent à suivre Jésus.</w:t>
      </w:r>
    </w:p>
    <w:p>
      <w:pPr/>
      <w:r>
        <w:rPr>
          <w:lang w:val="fr_FR" w:bidi="fr_FR"/>
        </w:rPr>
      </w:r>
      <w:r>
        <w:rPr>
          <w:lang w:val="fr_FR" w:bidi="fr_FR"/>
        </w:rPr>
        <w:t>Arrêtez-vous ici et discutez de la question suivante en groupe : Comment allez-vous traduire la description que Paul donne de la façon dont les croyants vivaient avant de suivre Jésus ? Envisagez de regrouper les différentes qualités ensemble, comme les personnes insensées et désobéissantes, les personnes trompées et esclaves des passions, ainsi que les vies pleines de mal, d’envie et de haine. Mettez cet audio en pause ici.</w:t>
      </w:r>
    </w:p>
    <w:p>
      <w:pPr/>
      <w:r>
        <w:rPr>
          <w:lang w:val="fr_FR" w:bidi="fr_FR"/>
        </w:rPr>
      </w:r>
      <w:r>
        <w:rPr>
          <w:lang w:val="fr_FR" w:bidi="fr_FR"/>
        </w:rPr>
        <w:t>Dans la troisième partie du passage, rappelez-vous que Paul compare maintenant le mode de vie passé avec la nouvelle vie que Dieu donne aux croyants. Rappelez-vous que Paul dit que la bonté et l'amour de Dieu pour les gens se sont manifestés, ce qui est une idée similaire à la façon dont Paul dit que la grâce de Dieu s'est manifestée dans un passage précédent. Rappelez-vous que Dieu notre Sauveur est celui qui donne de la bonté et de l'amour aux gens en envoyant Jésus sur terre.</w:t>
      </w:r>
    </w:p>
    <w:p>
      <w:pPr/>
      <w:r>
        <w:rPr>
          <w:lang w:val="fr_FR" w:bidi="fr_FR"/>
        </w:rPr>
      </w:r>
      <w:r>
        <w:rPr>
          <w:lang w:val="fr_FR" w:bidi="fr_FR"/>
        </w:rPr>
        <w:t>Arrêtez-vous ici et discutez de la question suivante en groupe : Comment allez-vous traduire "la bonté et l'amour ont été manifestés" ? Une autre façon de traduire cela pourrait être « Dieu a envoyé sa bonté et son amour aux êtres humains ». Mettez cet audio en pause ici.</w:t>
      </w:r>
    </w:p>
    <w:p>
      <w:pPr/>
      <w:r>
        <w:rPr>
          <w:lang w:val="fr_FR" w:bidi="fr_FR"/>
        </w:rPr>
      </w:r>
      <w:r>
        <w:rPr>
          <w:lang w:val="fr_FR" w:bidi="fr_FR"/>
        </w:rPr>
        <w:t>Rappelez-vous que Paul rend clair que Dieu n'a pas sauvé les croyants à cause de leurs bonnes œuvres. Les croyants ne pouvaient pas gagner leur salut par de bonnes actions envers les autres personnes. La raison pour laquelle Dieu a sauvé les gens était à cause de la bonté, de la miséricorde et de la compassion de Dieu pour son peuple.</w:t>
      </w:r>
    </w:p>
    <w:p>
      <w:pPr/>
      <w:r>
        <w:rPr>
          <w:lang w:val="fr_FR" w:bidi="fr_FR"/>
        </w:rPr>
      </w:r>
      <w:r>
        <w:rPr>
          <w:lang w:val="fr_FR" w:bidi="fr_FR"/>
        </w:rPr>
        <w:t>Arrêtez-vous ici et discutez de la question suivante en groupe : Dans votre langue, quel est le meilleur ordre pour mettre l'emphase sur pourquoi Dieu a sauvé les croyants ? « Dieu n'a pas sauvé les croyants par leurs bonnes œuvres » devrait-il être avant ou après la raison pour laquelle Dieu a sauvé les croyants ? Mettez cet audio en pause ici.</w:t>
      </w:r>
    </w:p>
    <w:p>
      <w:pPr/>
      <w:r>
        <w:rPr>
          <w:lang w:val="fr_FR" w:bidi="fr_FR"/>
        </w:rPr>
      </w:r>
      <w:r>
        <w:rPr>
          <w:lang w:val="fr_FR" w:bidi="fr_FR"/>
        </w:rPr>
        <w:t>Rappelez-vous que Paul dit que Dieu nous a sauvés par le bain de la nouvelle naissance et du renouvellement par le Saint-Esprit Rappelez-vous que le mot « bain» ne signifie probablement pas un baptême ici, mais un bain spirituel. Rappelez-vous que Paul pourrait être en train de décrire un seul événement où Dieu purifie les croyants par le Saint-Esprit qui donne aux croyants à la fois une nouvelle naissance et une nouvelle vie. Ou Paul pourrait être en train de décrire deux événements separés. Dans l'un, Dieu purifie les croyants par la renaissance et dans l'autre événement, le Saint-Esprit donne aux croyants une nouvelle vie.</w:t>
      </w:r>
    </w:p>
    <w:p>
      <w:pPr/>
      <w:r>
        <w:rPr>
          <w:lang w:val="fr_FR" w:bidi="fr_FR"/>
        </w:rPr>
      </w:r>
      <w:r>
        <w:rPr>
          <w:lang w:val="fr_FR" w:bidi="fr_FR"/>
        </w:rPr>
        <w:t>Arrêtez-vous ici et discutez de la question suivante en groupe : Comment allez-vous traduire « par le bain de la nouvelle naissance et du renouvellement par le Saint-Esprit ? » Comment pouvez-vous montrer la signification de la nouvelle naissance et du renouvellement ? Votre traduction montrera-t-elle que c'est un événement ou deux événements ? Mettez cet audio en pause ici.</w:t>
      </w:r>
    </w:p>
    <w:p>
      <w:pPr/>
      <w:r>
        <w:rPr>
          <w:lang w:val="fr_FR" w:bidi="fr_FR"/>
        </w:rPr>
      </w:r>
      <w:r>
        <w:rPr>
          <w:lang w:val="fr_FR" w:bidi="fr_FR"/>
        </w:rPr>
        <w:t>Dieu a donné aux croyants le Saint-Esprit généreusement à travers Jésus. Cela pourrait signifier que Dieu nous a donné le Saint-Esprit à cause de ce que Jésus a fait pour nous ou que Jésus est aussi celui qui nous donne le Saint-Esprit Rappelez-vous que c'est un autre exemple dans la lettre à Tite où Paul dit dans le même passage que Dieu est Sauveur et Jésus est aussi Sauveur</w:t>
      </w:r>
    </w:p>
    <w:p>
      <w:pPr/>
      <w:r>
        <w:rPr>
          <w:lang w:val="fr_FR" w:bidi="fr_FR"/>
        </w:rPr>
      </w:r>
      <w:r>
        <w:rPr>
          <w:lang w:val="fr_FR" w:bidi="fr_FR"/>
        </w:rPr>
        <w:t>Paul donne ensuite un résumé de tout ce qu'il a déjà dit dans cette partie, y compris que Dieu justifie les croyants par sa grâce et que Dieu rend les croyants héritiers dans l'espérance de la vie éternelle Vous voudrez peut-être réorganiser la fin de cette partie. Une façon est de dire premièrement que Dieu a sauvé les croyants pour leur donner la vie éternelle Décrivez ensuite comment Dieu a justifié les croyants par sa grâce.</w:t>
      </w:r>
    </w:p>
    <w:p>
      <w:pPr/>
      <w:r>
        <w:rPr>
          <w:lang w:val="fr_FR" w:bidi="fr_FR"/>
        </w:rPr>
      </w:r>
      <w:r>
        <w:rPr>
          <w:lang w:val="fr_FR" w:bidi="fr_FR"/>
        </w:rPr>
        <w:t>Arrêtez-vous ici et discutez de la question suivante en groupe : Comment allez-vous ordonner les idées à la fin de la troisième partie ? Mettez cet audio en pause ici.</w:t>
      </w:r>
    </w:p>
    <w:p>
      <w:pPr/>
      <w:r>
        <w:rPr>
          <w:lang w:val="fr_FR" w:bidi="fr_FR"/>
        </w:rPr>
      </w:r>
      <w:r>
        <w:rPr>
          <w:lang w:val="fr_FR" w:bidi="fr_FR"/>
        </w:rPr>
        <w:t>Lorsque Dieu justifie les croyants, il les déclare « non coupables » en même temps qu'il les sauve. La raison pour laquelle Dieu sauve les croyants est qu'ils puissent devenir héritiers de Dieu ce qui signifie que les croyants hériteront de la vie éternelle Les croyants peuvent s'attendre avec confiance à vivre pour toujours avec Dieu parce que Dieu les justifies Paul termine cette partie en disant que tout cet enseignement est digne de confiance.</w:t>
      </w:r>
    </w:p>
    <w:p>
      <w:pPr/>
      <w:r>
        <w:rPr>
          <w:lang w:val="fr_FR" w:bidi="fr_FR"/>
        </w:rPr>
      </w:r>
      <w:r>
        <w:rPr>
          <w:lang w:val="fr_FR" w:bidi="fr_FR"/>
        </w:rPr>
        <w:t>Dans la quatrième partie, rappelez-vous que Paul veut que Tite mette l'accent sur cet enseignement. Cet enseignement doit motiver les croyants à passer du temps à faire de bonnes œuvres qui sont utiles et bonnes pour tous les gens. « Ces choses » pourraient signifier l'enseignement que Paul a donné ou elles pourraient signifier les bonnes actions que les croyants doivent faire.</w:t>
      </w:r>
    </w:p>
    <w:p>
      <w:pPr/>
      <w:r>
        <w:rPr>
          <w:lang w:val="fr_FR" w:bidi="fr_FR"/>
        </w:rPr>
      </w:r>
      <w:r>
        <w:rPr>
          <w:lang w:val="fr_FR" w:bidi="fr_FR"/>
        </w:rPr>
        <w:t>Paul dit à Tite quatre choses sur lesquelles il ne doit pas passer de temps. Paul dit que Tite doit éviter les folles discussions à propos desquels les gens se disputent. Tite doit aussi éviter de se disputer sur les généalogies qui sont des listes d'ancêtres dans une histoire familiale. Tite doit éviter les arguments sur la loi que Moïse a donnée aux Juifs. Rappelez-vous que dans les passages précédents Paul décrit les faux enseignants qui voulaient que les croyants suivent les lois juives et ceci peut être certains des mêmes arguments sur la loi de Moïse dont Paul parle ici. Ces arguments sont inutiles et vides, ce qui est un contraste avec les bonnes œuvres que les croyants doivent faire.</w:t>
      </w:r>
    </w:p>
    <w:p>
      <w:pPr/>
      <w:r>
        <w:rPr>
          <w:lang w:val="fr_FR" w:bidi="fr_FR"/>
        </w:rPr>
      </w:r>
      <w:r>
        <w:rPr>
          <w:lang w:val="fr_FR" w:bidi="fr_FR"/>
        </w:rPr>
        <w:t>Arrêtez-vous ici et discutez de la question suivante en groupe : Comment pouvez-vous communiquer que Paul veut que Tite mette l'accent sur cet enseignement ? Comment allez-vous montrer le contraste entre les bonnes œuvres que les croyants doivent faire et les choses que Paul dit à Tite de ne pas faire ? Quel est le meilleur ordre pour les traduire ? Mettez cet audio en pause ici.</w:t>
      </w:r>
    </w:p>
    <w:p>
      <w:pPr/>
      <w:r>
        <w:rPr>
          <w:lang w:val="fr_FR" w:bidi="fr_FR"/>
        </w:rPr>
      </w:r>
      <w:r>
        <w:rPr>
          <w:lang w:val="fr_FR" w:bidi="fr_FR"/>
        </w:rPr>
        <w:t>Paul dit à Tite de donner un ou deux avertissements à une personne qui essaie de diviser les gens. Si la personne n'arrête pas son comportement, Paul dit à Tite de rejeter cette personne, ce qui peut signifier ne pas perdre plus de temps avec cette personne, n'avoir rien à voir avec cette personne ou même la faire quitter l'Église Paul dit de traiter ainsi cette personne qui crée la division parce qu'il est perverti. Ses péchés prouveront sa culpabilité devant Dieu</w:t>
      </w:r>
    </w:p>
    <w:p>
      <w:pPr/>
      <w:r>
        <w:rPr>
          <w:lang w:val="fr_FR" w:bidi="fr_FR"/>
        </w:rPr>
      </w:r>
      <w:r>
        <w:rPr>
          <w:lang w:val="fr_FR" w:bidi="fr_FR"/>
        </w:rPr>
        <w:t>Arrêtez-vous ici et discutez en groupe: comment allez-vous décrire la personne qui crée la division ? C'est une personne qui essaie de diviser les gens en les faisant se disputer sur des choses inutiles. Mettez cet audio en pause ici.</w:t>
      </w:r>
    </w:p>
    <w:p>
      <w:pPr/>
      <w:r>
        <w:rPr>
          <w:lang w:val="fr_FR" w:bidi="fr_FR"/>
        </w:rPr>
      </w:r>
      <w:r>
        <w:rPr>
          <w:lang w:val="fr_FR" w:bidi="fr_FR"/>
        </w:rPr>
        <w:t xml:space="preserve">Maintenant, le groupe doit créer un scénario en images, dessiner ou utiliser des objets pour visualiser le passage et les actions dans le passage. Choisissez des gens, des dessins ou des objets pour être chacun des personnages. </w:t>
      </w:r>
    </w:p>
    <w:p>
      <w:pPr/>
      <w:r>
        <w:rPr>
          <w:lang w:val="fr_FR" w:bidi="fr_FR"/>
        </w:rPr>
      </w:r>
      <w:r>
        <w:rPr>
          <w:lang w:val="fr_FR" w:bidi="fr_FR"/>
        </w:rPr>
        <w:t>En commençant par raconter l'histoire dans ces versets, choisissez un groupe de personnes ou d'objets pour être les croyants et un groupe pour être les non-croyants. Paul dit à Tite de rappeler aux croyants de se soumettre à leurs chefs qui sont probablement des non-croyants. Montrez comment les croyants doivent agir avec ces chefs et avec les autres non-croyants.</w:t>
      </w:r>
    </w:p>
    <w:p>
      <w:pPr/>
      <w:r>
        <w:rPr>
          <w:lang w:val="fr_FR" w:bidi="fr_FR"/>
        </w:rPr>
      </w:r>
      <w:r>
        <w:rPr>
          <w:lang w:val="fr_FR" w:bidi="fr_FR"/>
        </w:rPr>
        <w:t>Les croyants doivent maintenant agir comme ils l'ont fait auparavant. Leurs désirs les contrôlaient, ils faisaient de mauvaises choses et ils étaient jaloux les uns des autres.</w:t>
      </w:r>
    </w:p>
    <w:p>
      <w:pPr/>
      <w:r>
        <w:rPr>
          <w:lang w:val="fr_FR" w:bidi="fr_FR"/>
        </w:rPr>
      </w:r>
      <w:r>
        <w:rPr>
          <w:lang w:val="fr_FR" w:bidi="fr_FR"/>
        </w:rPr>
        <w:t>Montrez maintenant comment Dieu a montré sa bonté et son amour envers les gens quand il a envoyé Jésus sur terre. Montrez comment Dieu a lavé les croyants dans une nouvelle naissance spirituelle par le Saint-Esprit et comment Dieu a donné le Saint-Esprit généreusement aux croyants par Jésus-Christ notre Sauveur Dieu a déclaré les croyants « non coupables » et les croyants ont maintenant l'espérance de la vie éternelle</w:t>
      </w:r>
    </w:p>
    <w:p>
      <w:pPr/>
      <w:r>
        <w:rPr>
          <w:lang w:val="fr_FR" w:bidi="fr_FR"/>
        </w:rPr>
      </w:r>
      <w:r>
        <w:rPr>
          <w:lang w:val="fr_FR" w:bidi="fr_FR"/>
        </w:rPr>
        <w:t>Paul dit à Tite de mettre l'accent sur cet enseignement pour que les croyants fassent de bonnes œuvres. Montrez que Tite met l'accent sur l'enseignement aux croyants.</w:t>
      </w:r>
    </w:p>
    <w:p>
      <w:pPr/>
      <w:r>
        <w:rPr>
          <w:lang w:val="fr_FR" w:bidi="fr_FR"/>
        </w:rPr>
      </w:r>
      <w:r>
        <w:rPr>
          <w:lang w:val="fr_FR" w:bidi="fr_FR"/>
        </w:rPr>
        <w:t>Montrez maintenant une personne qui crée la division en produisant des généalogies et des arguments sur la loi que Moïse a donnée. La personne qui crée la division doit essayer de diviser les croyants. Les croyants doivent montrer ce qu’ils doivent faire : avertir une ou deux fois la personne qui crée la division, puis la sortir du groupe. Cette personne est pervertie et ses péchés prouvent sa culpabilité.</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Tite 3:1–11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4 parties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Les chefs et les autorités</w:t>
      </w:r>
    </w:p>
    <w:p>
      <w:pPr>
        <w:pStyle w:val="ListBullet"/>
        <w:spacing w:line="240" w:lineRule="auto"/>
        <w:ind w:left="720"/>
      </w:pPr>
      <w:r>
        <w:rPr>
          <w:lang w:val="fr_FR" w:bidi="fr_FR"/>
        </w:rPr>
      </w:r>
      <w:r>
        <w:rPr>
          <w:lang w:val="fr_FR" w:bidi="fr_FR"/>
        </w:rPr>
        <w:t>Non-croyants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Et une personne qui cause la division</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Premièrement, jouez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Paul dit à Tite de rappeler aux croyants de se soumettre et d’obéir à leurs chefs et à leurs autorités. Les croyants doivent être prêts à faire le bien. Les croyants ne doivent pas non plus calomnier les gens ou se disputer avec eux. Les croyants doivent être gentils et faire preuve d'humilité envers tous les gens.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l'ancien : « Que ressentez-vous ou pensez-vous ? » Les gens pourraient répondre des choses comme : « vouloir suivre l’enseignement de Paul sur la façon de vivre autour des non-croyants », ou « espérer que notre vie montre aux chefs un bon exemple de la façon de suivre Dieu », ou « Comment Paul a-t-il pu nous dire d’obéir à nos chefs en Crète ? C’est un peuple sauvage et rebelle !</w:t>
      </w:r>
    </w:p>
    <w:p>
      <w:pPr>
        <w:pStyle w:val="ListBullet"/>
        <w:spacing w:line="240" w:lineRule="auto"/>
        <w:ind w:left="720"/>
      </w:pPr>
      <w:r>
        <w:rPr>
          <w:lang w:val="fr_FR" w:bidi="fr_FR"/>
        </w:rPr>
      </w:r>
      <w:r>
        <w:rPr>
          <w:lang w:val="fr_FR" w:bidi="fr_FR"/>
        </w:rPr>
        <w:t>Demandez aussi aux personnes qui jouent le rôle des chefs et autorités : « Qu’est-ce que vous ressentez ou pensez ? » Les gens pourraient répondre des choses comme « étonnés de la façon dont ces gens font tant de bonnes choses et agissent avec obéissance à notre égard », ou « penser que ces gens ont une bonne réputation dans notre communauté, tandis que la plupart des Crétois sont sauvages et rebelles », ou « souhaiter que tous nos gens agissent avec autant d’obéissance envers nous et fassent le bien aux autres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que les croyants étaient insensés, désobéissants et trompés dans ce qu’ils croyaient. Leurs passions et leurs désirs les contrôlaient, ils faisaient de mauvaises choses et ils étaient envieux des autres. Les autres les détestaient et ils se détestaient aussi les uns les autres.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l'ancien : « Que ressentez-vous ou pensez-vous ? » Les gens pourraient répondre des choses comme je suis étonné que je vivais ainsi avant de commencer à suivre Jésus, ou reconnaissant que je ne vis plus de cette manière à cause de la grâce de Dieu à mon égard, ou me rappeler que je vivais une mauvaise vie sans Dieu.</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Mais Dieu a montré sa bonté et son amour envers les gens quand il a envoyé Jésus sur la terre. Dieu a sauvé les croyants à cause de sa miséricorde. Les croyants n’ont pas fait quelque chose de bon pour mériter le salut de Dieu.</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l'ancien : « Que ressentez-vous ou pensez-vous ? » Les gens pourraient répondre des choses comme je suis reconnaissant à Dieu pour sa bonté, son amour et sa miséricorde, ou je suis en paix avec Dieu maintenant au lieu de me rebeller contre lui comme je l’ai fait dans le passé, ou je me suis rappelé que mes bonnes actions ne méritent pas mon salut de Dieu</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Dieu a lavé les croyants dans une nouvelle naissance spirituelle par le Saint-Esprit Les croyants ont maintenant une nouvelle vie. Dieu a donné aux croyants le Saint-Esprit généreusement à travers Jésus-Christ notre Sauveur Dieu a déclaré les croyants « non coupables » par sa grâce et les croyants ont maintenant l'espérance de la vie éternelle Tout cet enseignement est digne de confiance.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des choses comme « heureuse de déclarer mes enfants’ non coupables ’ », ou « heureuse de partager la vie éternelle avec mes enfants », ou « espérer que mes enfants reçoivent ce don de salut et vivent selon mes voies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à Tite de mettre l'emphase sur cet enseignement pour que les croyants fassent de bonnes œuvres. Ces bonnes œuvres sont utiles et bénéfiques pour tous les gens.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des choses comme « j’espère que Tite prendra son rôle au sérieux pour mettre l’emphase sur mon enseignement sur Dieu qui sauve les croyants », ou « je m’attends à ce que les croyants fassent de bonnes œuvres en réponse à mon enseignement », ou « je veux que les non-croyants apprennent sur Dieu des bonnes œuvres que les croyants font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aussi à Tite d’éviter les arguments insensés, les généalogies, les combats et les arguments sur la loi que Moïse a donnée aux Juifs. Tous ces arguments sont inutiles et vides.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personnes qui jouent les croyants : « Que ressentez-vous ou pensez-vous ? » Les gens pourraient répondre des choses comme « choqués que les croyants se disputent tellement », ou « les croyants ne sont pas si différents de nous puisqu’ils se disputent beaucoup et ont beaucoup de divisions », ou « se demandent comment leurs dirigeants géreront ces divisions et ces arguments ».</w:t>
      </w:r>
    </w:p>
    <w:p>
      <w:pPr>
        <w:pStyle w:val="ListBullet"/>
        <w:spacing w:line="240" w:lineRule="auto"/>
        <w:ind w:left="720"/>
      </w:pPr>
      <w:r>
        <w:rPr>
          <w:lang w:val="fr_FR" w:bidi="fr_FR"/>
        </w:rPr>
      </w:r>
      <w:r>
        <w:rPr>
          <w:lang w:val="fr_FR" w:bidi="fr_FR"/>
        </w:rPr>
        <w:t>Reprenez la scène</w:t>
      </w:r>
    </w:p>
    <w:p>
      <w:pPr/>
      <w:r>
        <w:rPr>
          <w:lang w:val="fr_FR" w:bidi="fr_FR"/>
        </w:rPr>
      </w:r>
      <w:r>
        <w:rPr>
          <w:lang w:val="fr_FR" w:bidi="fr_FR"/>
        </w:rPr>
        <w:t>Paul dit que Tite doit avertir une personne qui crée la division dans l’Église une ou deux fois. Si la personne qui crée la division ne change pas son comportement après ces avertissements, Tite ne doit rien avoir à voir avec la personne qui crée la division après cela. Cette personne est pervertie et ses péchés prouvent sa culpabilité.</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Tite : « Que ressentez-vous ou pensez-vous ? » La personne pourrait répondre des choses comme « nerveuse à l’idée d’avertir une personne qui crée la division au sujet de son comportement », ou « espérer que la personne qui crée la division changera ses comportements et arrêtera de causer la division », ou « prête à suivre l’instruction de Paul de rejeter une personne qui crée la division s’il ne change pas son comportement ».</w:t>
      </w:r>
    </w:p>
    <w:p>
      <w:pPr>
        <w:pStyle w:val="ListBullet"/>
        <w:spacing w:line="240" w:lineRule="auto"/>
        <w:ind w:left="720"/>
      </w:pPr>
      <w:r>
        <w:rPr>
          <w:lang w:val="fr_FR" w:bidi="fr_FR"/>
        </w:rPr>
      </w:r>
      <w:r>
        <w:rPr>
          <w:lang w:val="fr_FR" w:bidi="fr_FR"/>
        </w:rPr>
        <w:t>Demandez aussi à la personne qui joue celui qui crée division : « Que ressentez-vous ou pensez-vous ? » La personne pourrait répondre des choses comme « choquée que Paul pense que mon comportement est si mauvais », ou « vouloir changer mon comportement et arrêter de causer la division dans l’Église », ou « espérer que Tite ne me fera pas quitter l’Église », ou « ne veut pas changer mon comportement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une version audio de Tite 3:1–11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dit à Tite de rappeler aux croyants d'être soumis à leurs chefs et à leurs autorités. Les chefs et les autorités sont des dirigeants gouvernementaux et non pas des dirigeants d'Église Les « chefs et les autorités » pouvaient inclure les chefs, les dirigeants, les rois, les présidents, les gouverneurs, les empereurs ou toute autre personne qui avait le pouvoir sur les communautés et les nations. Cela pourrait aussi signifier deux niveaux différents de chefs. Cela pourrait aussi être traduit par « chefs puissants » ou « gens qui ont le pouvoir de gouverner ».</w:t>
      </w:r>
    </w:p>
    <w:p>
      <w:pPr/>
      <w:r>
        <w:rPr>
          <w:lang w:val="fr_FR" w:bidi="fr_FR"/>
        </w:rPr>
      </w:r>
      <w:r>
        <w:rPr>
          <w:lang w:val="fr_FR" w:bidi="fr_FR"/>
        </w:rPr>
        <w:t>Si nécessaire, arrêtez-vous ici et discutez de la question suivante en groupe : Comment allez-vous traduire « les chefs et les autorités ? » Quels niveaux de chefs avez-vous dans votre communauté ou quels différents types de dirigeants ? Mettez cet audio en pause ici.</w:t>
      </w:r>
    </w:p>
    <w:p>
      <w:pPr/>
      <w:r>
        <w:rPr>
          <w:lang w:val="fr_FR" w:bidi="fr_FR"/>
        </w:rPr>
      </w:r>
      <w:r>
        <w:rPr>
          <w:lang w:val="fr_FR" w:bidi="fr_FR"/>
        </w:rPr>
        <w:t xml:space="preserve">Les croyants doivent aussi obéir à leurs chefs et à leurs autorités et être prêts à faire le bien aux autres. Ils ne doivent pas calomnier quelqu'un et ils doivent vivre en </w:t>
      </w:r>
      <w:r>
        <w:rPr>
          <w:b/>
          <w:lang w:val="fr_FR" w:bidi="fr_FR"/>
        </w:rPr>
        <w:t>paix</w:t>
      </w:r>
      <w:r>
        <w:rPr>
          <w:lang w:val="fr_FR" w:bidi="fr_FR"/>
        </w:rPr>
        <w:t xml:space="preserve"> avec tous les gens. Traduisez paix de la même manière que vous l'avez faite dans les passages précédents. Pour plus d'informations sur le mot </w:t>
      </w:r>
      <w:r>
        <w:rPr>
          <w:lang w:val="fr_FR" w:bidi="fr_FR"/>
        </w:rPr>
        <w:t>paix</w:t>
      </w:r>
      <w:r>
        <w:rPr>
          <w:lang w:val="fr_FR" w:bidi="fr_FR"/>
        </w:rPr>
        <w:t xml:space="preserve"> consultez le glossaire principal.</w:t>
      </w:r>
    </w:p>
    <w:p>
      <w:pPr/>
      <w:r>
        <w:rPr>
          <w:lang w:val="fr_FR" w:bidi="fr_FR"/>
        </w:rPr>
      </w:r>
      <w:r>
        <w:rPr>
          <w:lang w:val="fr_FR" w:bidi="fr_FR"/>
        </w:rPr>
        <w:t xml:space="preserve">Les croyants doivent aussi être </w:t>
      </w:r>
      <w:r>
        <w:rPr>
          <w:b/>
          <w:lang w:val="fr_FR" w:bidi="fr_FR"/>
        </w:rPr>
        <w:t>gentils</w:t>
      </w:r>
      <w:r>
        <w:rPr>
          <w:lang w:val="fr_FR" w:bidi="fr_FR"/>
        </w:rPr>
        <w:t xml:space="preserve"> et faire preuve d'</w:t>
      </w:r>
      <w:r>
        <w:rPr>
          <w:b/>
          <w:lang w:val="fr_FR" w:bidi="fr_FR"/>
        </w:rPr>
        <w:t>humilité</w:t>
      </w:r>
      <w:r>
        <w:rPr>
          <w:lang w:val="fr_FR" w:bidi="fr_FR"/>
        </w:rPr>
        <w:t xml:space="preserve"> envers tous les gens. Dans la langue originale, il est dit « à tous les hommes », ce qui signifie à la fois les hommes et les femmes. L'humilité signifie ne pas agir comme si vous étiez meilleur qu'une autre personne. Traduisez gentils et humbles de la même manière que vous l'avez faite dans les passages précédents. </w:t>
      </w:r>
    </w:p>
    <w:p>
      <w:pPr/>
      <w:r>
        <w:rPr>
          <w:lang w:val="fr_FR" w:bidi="fr_FR"/>
        </w:rPr>
      </w:r>
      <w:r>
        <w:rPr>
          <w:lang w:val="fr_FR" w:bidi="fr_FR"/>
        </w:rPr>
        <w:t xml:space="preserve">Les croyants étaient insensés, désobéissants et trompés. Leurs passions et leurs désirs les contrôlaient, ils </w:t>
      </w:r>
      <w:r>
        <w:rPr>
          <w:b/>
          <w:lang w:val="fr_FR" w:bidi="fr_FR"/>
        </w:rPr>
        <w:t>faisaient</w:t>
      </w:r>
      <w:r>
        <w:rPr>
          <w:lang w:val="fr_FR" w:bidi="fr_FR"/>
        </w:rPr>
        <w:t xml:space="preserve"> le mal aux autres personnes et ils étaient envieux des autres personnes. Les autres les détestaient et ils se détestaient les uns les autres. Traduisez le mot mauvais de la même manière que vous l'avez faite dans les passages précédents. Pour plus d'informations sur le mot </w:t>
      </w:r>
      <w:r>
        <w:rPr>
          <w:lang w:val="fr_FR" w:bidi="fr_FR"/>
        </w:rPr>
        <w:t>mauvais</w:t>
      </w:r>
      <w:r>
        <w:rPr>
          <w:lang w:val="fr_FR" w:bidi="fr_FR"/>
        </w:rPr>
        <w:t>, consultez le glossaire principal.</w:t>
      </w:r>
    </w:p>
    <w:p>
      <w:pPr/>
      <w:r>
        <w:rPr>
          <w:lang w:val="fr_FR" w:bidi="fr_FR"/>
        </w:rPr>
      </w:r>
      <w:r>
        <w:rPr>
          <w:lang w:val="fr_FR" w:bidi="fr_FR"/>
        </w:rPr>
        <w:t xml:space="preserve">Quand la bonté et l'amour de Dieu pour les gens sont apparus, il nous a </w:t>
      </w:r>
      <w:r>
        <w:rPr>
          <w:b/>
          <w:lang w:val="fr_FR" w:bidi="fr_FR"/>
        </w:rPr>
        <w:t>sauvés</w:t>
      </w:r>
      <w:r>
        <w:rPr>
          <w:lang w:val="fr_FR" w:bidi="fr_FR"/>
        </w:rPr>
        <w:t xml:space="preserve">. Dans ce passage, Paul appelle Dieu « le Sauveur » et il appelle aussi Jésus-Christ « notre Sauveur ». Traduisez </w:t>
      </w:r>
      <w:r>
        <w:rPr>
          <w:b/>
          <w:lang w:val="fr_FR" w:bidi="fr_FR"/>
        </w:rPr>
        <w:t>sauver</w:t>
      </w:r>
      <w:r>
        <w:rPr>
          <w:lang w:val="fr_FR" w:bidi="fr_FR"/>
        </w:rPr>
        <w:t xml:space="preserve"> et </w:t>
      </w:r>
      <w:r>
        <w:rPr>
          <w:b/>
          <w:lang w:val="fr_FR" w:bidi="fr_FR"/>
        </w:rPr>
        <w:t>sauveur</w:t>
      </w:r>
      <w:r>
        <w:rPr>
          <w:lang w:val="fr_FR" w:bidi="fr_FR"/>
        </w:rPr>
        <w:t xml:space="preserve"> de la même manière que vous l'avez faite dans les passages précédents. Pour plus d'informations sur le salut dans le </w:t>
      </w:r>
      <w:r>
        <w:rPr>
          <w:lang w:val="fr_FR" w:bidi="fr_FR"/>
        </w:rPr>
        <w:t>glossaire</w:t>
      </w:r>
      <w:r>
        <w:rPr>
          <w:lang w:val="fr_FR" w:bidi="fr_FR"/>
        </w:rPr>
        <w:t xml:space="preserve"> principal. Pour plus d'informations sur Sauveur, voir le </w:t>
      </w:r>
      <w:r>
        <w:rPr>
          <w:lang w:val="fr_FR" w:bidi="fr_FR"/>
        </w:rPr>
        <w:t>glossaire</w:t>
      </w:r>
      <w:r>
        <w:rPr>
          <w:lang w:val="fr_FR" w:bidi="fr_FR"/>
        </w:rPr>
        <w:t xml:space="preserve"> principal</w:t>
      </w:r>
    </w:p>
    <w:p>
      <w:pPr/>
      <w:r>
        <w:rPr>
          <w:lang w:val="fr_FR" w:bidi="fr_FR"/>
        </w:rPr>
      </w:r>
      <w:r>
        <w:rPr>
          <w:lang w:val="fr_FR" w:bidi="fr_FR"/>
        </w:rPr>
        <w:t xml:space="preserve">Dieu ne nous a pas sauvés à cause des bonnes œuvres que nous avons faites dans la </w:t>
      </w:r>
      <w:r>
        <w:rPr>
          <w:b/>
          <w:lang w:val="fr_FR" w:bidi="fr_FR"/>
        </w:rPr>
        <w:t>justice/droiture</w:t>
      </w:r>
      <w:r>
        <w:rPr>
          <w:lang w:val="fr_FR" w:bidi="fr_FR"/>
        </w:rPr>
        <w:t xml:space="preserve"> La justice signifie vivre selon les voies de Dieu et faire le bien. Traduisez le mot justice de la même manière que vous l'avez faite dans les passages précédents. Pour plus d'informations sur le mot </w:t>
      </w:r>
      <w:r>
        <w:rPr>
          <w:lang w:val="fr_FR" w:bidi="fr_FR"/>
        </w:rPr>
        <w:t>justice</w:t>
      </w:r>
      <w:r>
        <w:rPr>
          <w:lang w:val="fr_FR" w:bidi="fr_FR"/>
        </w:rPr>
        <w:t xml:space="preserve"> consultez le glossaire principal.</w:t>
      </w:r>
    </w:p>
    <w:p>
      <w:pPr/>
      <w:r>
        <w:rPr>
          <w:lang w:val="fr_FR" w:bidi="fr_FR"/>
        </w:rPr>
      </w:r>
      <w:r>
        <w:rPr>
          <w:lang w:val="fr_FR" w:bidi="fr_FR"/>
        </w:rPr>
        <w:t xml:space="preserve">Dieu a sauvé les gens à cause de sa </w:t>
      </w:r>
      <w:r>
        <w:rPr>
          <w:b/>
          <w:lang w:val="fr_FR" w:bidi="fr_FR"/>
        </w:rPr>
        <w:t>miséricorde</w:t>
      </w:r>
      <w:r>
        <w:rPr>
          <w:lang w:val="fr_FR" w:bidi="fr_FR"/>
        </w:rPr>
        <w:t xml:space="preserve"> ou de sa bonté.</w:t>
      </w:r>
    </w:p>
    <w:p>
      <w:pPr/>
      <w:r>
        <w:rPr>
          <w:lang w:val="fr_FR" w:bidi="fr_FR"/>
        </w:rPr>
      </w:r>
      <w:r>
        <w:rPr>
          <w:lang w:val="fr_FR" w:bidi="fr_FR"/>
        </w:rPr>
        <w:t xml:space="preserve">Si nécessaire, arrêtez-vous ici et discutez en groupe de la façon dont vous allez traduire la </w:t>
      </w:r>
      <w:r>
        <w:rPr>
          <w:b/>
          <w:lang w:val="fr_FR" w:bidi="fr_FR"/>
        </w:rPr>
        <w:t>miséricorde</w:t>
      </w:r>
      <w:r>
        <w:rPr>
          <w:lang w:val="fr_FR" w:bidi="fr_FR"/>
        </w:rPr>
        <w:t xml:space="preserve">. Traduisez miséricorde de la même manière que vous l'avez faite dans d'autres parties du Nouveau Testament. Pour plus d'informations sur le mot </w:t>
      </w:r>
      <w:r>
        <w:rPr>
          <w:lang w:val="fr_FR" w:bidi="fr_FR"/>
        </w:rPr>
        <w:t>miséricorde</w:t>
      </w:r>
      <w:r>
        <w:rPr>
          <w:lang w:val="fr_FR" w:bidi="fr_FR"/>
        </w:rPr>
        <w:t xml:space="preserve"> consultez le glossaire principal. Mettez cet audio en pause ici.</w:t>
      </w:r>
    </w:p>
    <w:p>
      <w:pPr/>
      <w:r>
        <w:rPr>
          <w:lang w:val="fr_FR" w:bidi="fr_FR"/>
        </w:rPr>
      </w:r>
      <w:r>
        <w:rPr>
          <w:lang w:val="fr_FR" w:bidi="fr_FR"/>
        </w:rPr>
        <w:t xml:space="preserve">Dieu lave les croyants pour les rendre purs. Dieu donne aux croyants la nouvelle naissance et une nouvelle vie par le </w:t>
      </w:r>
      <w:r>
        <w:rPr>
          <w:b/>
          <w:lang w:val="fr_FR" w:bidi="fr_FR"/>
        </w:rPr>
        <w:t>Saint-Esprit</w:t>
      </w:r>
    </w:p>
    <w:p>
      <w:pPr/>
      <w:r>
        <w:rPr>
          <w:lang w:val="fr_FR" w:bidi="fr_FR"/>
        </w:rPr>
      </w:r>
      <w:r>
        <w:rPr>
          <w:lang w:val="fr_FR" w:bidi="fr_FR"/>
        </w:rPr>
        <w:t xml:space="preserve">Si nécessaire, arrêtez-vous ici et discutez en groupe de la façon dont vous allez traduire </w:t>
      </w:r>
      <w:r>
        <w:rPr>
          <w:b/>
          <w:lang w:val="fr_FR" w:bidi="fr_FR"/>
        </w:rPr>
        <w:t>Saint-Esprit</w:t>
      </w:r>
      <w:r>
        <w:rPr>
          <w:lang w:val="fr_FR" w:bidi="fr_FR"/>
        </w:rPr>
        <w:t xml:space="preserve">. Traduisez Saint-Esprit de la même manière que vous l'avez faite dans d'autres parties du Nouveau Testament. Pour plus d'informations sur le </w:t>
      </w:r>
      <w:r>
        <w:rPr>
          <w:lang w:val="fr_FR" w:bidi="fr_FR"/>
        </w:rPr>
        <w:t>Saint-Esprit</w:t>
      </w:r>
      <w:r>
        <w:rPr>
          <w:lang w:val="fr_FR" w:bidi="fr_FR"/>
        </w:rPr>
        <w:t>, consultez le glossaire principal. Mettez cet audio en pause ici.</w:t>
      </w:r>
    </w:p>
    <w:p>
      <w:pPr/>
      <w:r>
        <w:rPr>
          <w:lang w:val="fr_FR" w:bidi="fr_FR"/>
        </w:rPr>
      </w:r>
      <w:r>
        <w:rPr>
          <w:lang w:val="fr_FR" w:bidi="fr_FR"/>
        </w:rPr>
        <w:t>Dieu a donné le Saint-Esprit à son peuple. Dans la langue originale, il est dit que Dieu a versé le Saint-Esprit comme l'eau. Votre équipe peut choisir d'utiliser ce langage de « déversement » ou de dire « donné généreusement ». Paul dit que Dieu l'a fait par Jésus-</w:t>
      </w:r>
      <w:r>
        <w:rPr>
          <w:b/>
          <w:lang w:val="fr_FR" w:bidi="fr_FR"/>
        </w:rPr>
        <w:t>Christ</w:t>
      </w:r>
      <w:r>
        <w:rPr>
          <w:lang w:val="fr_FR" w:bidi="fr_FR"/>
        </w:rPr>
        <w:t xml:space="preserve"> notre Sauveur Traduisez Christ de la même manière que vous l'avez faite dans les passages précédents. Pour plus d'informations sur le mot </w:t>
      </w:r>
      <w:r>
        <w:rPr>
          <w:lang w:val="fr_FR" w:bidi="fr_FR"/>
        </w:rPr>
        <w:t>Christ</w:t>
      </w:r>
      <w:r>
        <w:rPr>
          <w:lang w:val="fr_FR" w:bidi="fr_FR"/>
        </w:rPr>
        <w:t xml:space="preserve"> consultez le glossaire principal.</w:t>
      </w:r>
    </w:p>
    <w:p>
      <w:pPr/>
      <w:r>
        <w:rPr>
          <w:lang w:val="fr_FR" w:bidi="fr_FR"/>
        </w:rPr>
      </w:r>
      <w:r>
        <w:rPr>
          <w:lang w:val="fr_FR" w:bidi="fr_FR"/>
        </w:rPr>
        <w:t xml:space="preserve">Dieu </w:t>
      </w:r>
      <w:r>
        <w:rPr>
          <w:b/>
          <w:lang w:val="fr_FR" w:bidi="fr_FR"/>
        </w:rPr>
        <w:t>justifie</w:t>
      </w:r>
      <w:r>
        <w:rPr>
          <w:lang w:val="fr_FR" w:bidi="fr_FR"/>
        </w:rPr>
        <w:t xml:space="preserve"> les croyants par sa </w:t>
      </w:r>
      <w:r>
        <w:rPr>
          <w:b/>
          <w:lang w:val="fr_FR" w:bidi="fr_FR"/>
        </w:rPr>
        <w:t>grâce</w:t>
      </w:r>
      <w:r>
        <w:rPr>
          <w:lang w:val="fr_FR" w:bidi="fr_FR"/>
        </w:rPr>
        <w:t xml:space="preserve">. Justifier signifie que Dieu déclare les gens non coupables. Les croyants peuvent avoir une relation juste avec Dieu Traduisez grâce de la même manière que vous l'avez faite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Si nécessaire, arrêtez-vous ici et discutez de la question suivante en groupe : Comment allez-vous traduire l'idée que Dieu </w:t>
      </w:r>
      <w:r>
        <w:rPr>
          <w:b/>
          <w:lang w:val="fr_FR" w:bidi="fr_FR"/>
        </w:rPr>
        <w:t>justifie</w:t>
      </w:r>
      <w:r>
        <w:rPr>
          <w:lang w:val="fr_FR" w:bidi="fr_FR"/>
        </w:rPr>
        <w:t xml:space="preserve"> les croyants ? Pour plus d'informations sur les justifiés, voir </w:t>
      </w:r>
      <w:r>
        <w:rPr>
          <w:lang w:val="fr_FR" w:bidi="fr_FR"/>
        </w:rPr>
        <w:t>justifier</w:t>
      </w:r>
      <w:r>
        <w:rPr>
          <w:lang w:val="fr_FR" w:bidi="fr_FR"/>
        </w:rPr>
        <w:t xml:space="preserve">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Quand Dieu sauve les croyants, ils deviennent </w:t>
      </w:r>
      <w:r>
        <w:rPr>
          <w:b/>
          <w:lang w:val="fr_FR" w:bidi="fr_FR"/>
        </w:rPr>
        <w:t>héritiers</w:t>
      </w:r>
      <w:r>
        <w:rPr>
          <w:lang w:val="fr_FR" w:bidi="fr_FR"/>
        </w:rPr>
        <w:t xml:space="preserve"> de Dieu Les héritiers reçoivent un héritage comme l'argent ou des biens de leur père après sa mort. Ici, l'héritage est l'</w:t>
      </w:r>
      <w:r>
        <w:rPr>
          <w:b/>
          <w:lang w:val="fr_FR" w:bidi="fr_FR"/>
        </w:rPr>
        <w:t>espérance</w:t>
      </w:r>
      <w:r>
        <w:rPr>
          <w:lang w:val="fr_FR" w:bidi="fr_FR"/>
        </w:rPr>
        <w:t xml:space="preserve"> de la </w:t>
      </w:r>
      <w:r>
        <w:rPr>
          <w:b/>
          <w:lang w:val="fr_FR" w:bidi="fr_FR"/>
        </w:rPr>
        <w:t>vie éternelle</w:t>
      </w:r>
      <w:r>
        <w:rPr>
          <w:lang w:val="fr_FR" w:bidi="fr_FR"/>
        </w:rPr>
        <w:t xml:space="preserve"> La vie éternelle signifie une vie avec Dieu qui ne finira jamais. Traduisez « espérance de la vie éternelle » de la même manière que vous l'avez faite dans les passages précédents. Pour plus d'informations sur </w:t>
      </w:r>
      <w:r>
        <w:rPr>
          <w:b/>
          <w:lang w:val="fr_FR" w:bidi="fr_FR"/>
        </w:rPr>
        <w:t>espérance</w:t>
      </w:r>
      <w:r>
        <w:rPr>
          <w:lang w:val="fr_FR" w:bidi="fr_FR"/>
        </w:rPr>
        <w:t xml:space="preserve"> et </w:t>
      </w:r>
      <w:r>
        <w:rPr>
          <w:lang w:val="fr_FR" w:bidi="fr_FR"/>
        </w:rPr>
        <w:t>vie éternelle</w:t>
      </w:r>
      <w:r>
        <w:rPr>
          <w:lang w:val="fr_FR" w:bidi="fr_FR"/>
        </w:rPr>
        <w:t xml:space="preserve">, voir le glossaire du Maître. </w:t>
      </w:r>
    </w:p>
    <w:p>
      <w:pPr/>
      <w:r>
        <w:rPr>
          <w:lang w:val="fr_FR" w:bidi="fr_FR"/>
        </w:rPr>
      </w:r>
      <w:r>
        <w:rPr>
          <w:lang w:val="fr_FR" w:bidi="fr_FR"/>
        </w:rPr>
        <w:t xml:space="preserve">Si nécessaire, arrêtez-vous ici et discutez en groupe de la façon dont vous allez traduire Héritiers. Traduisez </w:t>
      </w:r>
      <w:r>
        <w:rPr>
          <w:b/>
          <w:lang w:val="fr_FR" w:bidi="fr_FR"/>
        </w:rPr>
        <w:t>Héritiers</w:t>
      </w:r>
      <w:r>
        <w:rPr>
          <w:lang w:val="fr_FR" w:bidi="fr_FR"/>
        </w:rPr>
        <w:t xml:space="preserve"> de la même manière que vous l'avez faite dans d'autres parties du Nouveau Testament. Pour plus d'informations sur Héritiers voir </w:t>
      </w:r>
      <w:r>
        <w:rPr>
          <w:lang w:val="fr_FR" w:bidi="fr_FR"/>
        </w:rPr>
        <w:t>le</w:t>
      </w:r>
      <w:r>
        <w:rPr>
          <w:lang w:val="fr_FR" w:bidi="fr_FR"/>
        </w:rPr>
        <w:t xml:space="preserve"> glossaire principal Mettez cet audio en pause ici.</w:t>
      </w:r>
    </w:p>
    <w:p>
      <w:pPr/>
      <w:r>
        <w:rPr>
          <w:lang w:val="fr_FR" w:bidi="fr_FR"/>
        </w:rPr>
      </w:r>
      <w:r>
        <w:rPr>
          <w:lang w:val="fr_FR" w:bidi="fr_FR"/>
        </w:rPr>
        <w:t xml:space="preserve">L'enseignement de Paul est digne de confiance. Tite doit mettre l'emphase sur cet enseignement pour que les gens qui mettent leur </w:t>
      </w:r>
      <w:r>
        <w:rPr>
          <w:b/>
          <w:lang w:val="fr_FR" w:bidi="fr_FR"/>
        </w:rPr>
        <w:t>foi</w:t>
      </w:r>
      <w:r>
        <w:rPr>
          <w:lang w:val="fr_FR" w:bidi="fr_FR"/>
        </w:rPr>
        <w:t xml:space="preserve"> en Dieu fassent de bonnes œuvres. Ces bonnes œuvres sont utiles et bénéfiques pour tous les gens. Dans la langue originale, il est dit « pour tous les hommes », ce qui réfère à la fois aux hommes et aux femmes. Traduisez le mot foi de la même manière que vous l'avez faite dans les passages précédents. Pour plus d'informations sur le mot </w:t>
      </w:r>
      <w:r>
        <w:rPr>
          <w:lang w:val="fr_FR" w:bidi="fr_FR"/>
        </w:rPr>
        <w:t>foi</w:t>
      </w:r>
      <w:r>
        <w:rPr>
          <w:lang w:val="fr_FR" w:bidi="fr_FR"/>
        </w:rPr>
        <w:t xml:space="preserve"> consultez le glossaire principal.</w:t>
      </w:r>
    </w:p>
    <w:p>
      <w:pPr/>
      <w:r>
        <w:rPr>
          <w:lang w:val="fr_FR" w:bidi="fr_FR"/>
        </w:rPr>
      </w:r>
      <w:r>
        <w:rPr>
          <w:lang w:val="fr_FR" w:bidi="fr_FR"/>
        </w:rPr>
        <w:t xml:space="preserve">Tite doit éviter les controverses stupides, les généalogies, </w:t>
      </w:r>
      <w:r>
        <w:rPr>
          <w:b/>
          <w:lang w:val="fr_FR" w:bidi="fr_FR"/>
        </w:rPr>
        <w:t>les querelles</w:t>
      </w:r>
      <w:r>
        <w:rPr>
          <w:lang w:val="fr_FR" w:bidi="fr_FR"/>
        </w:rPr>
        <w:t xml:space="preserve"> et les arguments sur la </w:t>
      </w:r>
      <w:r>
        <w:rPr>
          <w:b/>
          <w:lang w:val="fr_FR" w:bidi="fr_FR"/>
        </w:rPr>
        <w:t>loi</w:t>
      </w:r>
      <w:r>
        <w:rPr>
          <w:lang w:val="fr_FR" w:bidi="fr_FR"/>
        </w:rPr>
        <w:t xml:space="preserve"> de Moïse. Ces choses sont vides et sans valeur. Les généalogies sont des histoires et des listes d'ancêtres.</w:t>
      </w:r>
    </w:p>
    <w:p>
      <w:pPr/>
      <w:r>
        <w:rPr>
          <w:lang w:val="fr_FR" w:bidi="fr_FR"/>
        </w:rPr>
      </w:r>
      <w:r>
        <w:rPr>
          <w:lang w:val="fr_FR" w:bidi="fr_FR"/>
        </w:rPr>
        <w:t xml:space="preserve">Si nécessaire, arrêtez-vous ici et discutez en groupe de la façon dont vous allez traduire </w:t>
      </w:r>
      <w:r>
        <w:rPr>
          <w:b/>
          <w:lang w:val="fr_FR" w:bidi="fr_FR"/>
        </w:rPr>
        <w:t>Loi</w:t>
      </w:r>
      <w:r>
        <w:rPr>
          <w:lang w:val="fr_FR" w:bidi="fr_FR"/>
        </w:rPr>
        <w:t xml:space="preserve"> et </w:t>
      </w:r>
      <w:r>
        <w:rPr>
          <w:b/>
          <w:lang w:val="fr_FR" w:bidi="fr_FR"/>
        </w:rPr>
        <w:t>généalogies</w:t>
      </w:r>
      <w:r>
        <w:rPr>
          <w:lang w:val="fr_FR" w:bidi="fr_FR"/>
        </w:rPr>
        <w:t xml:space="preserve"> Traduisez Loi et généalogies de la même manière que vous l'avez faite dans d'autres parties du Nouveau Testament. Pour plus d'informations sur </w:t>
      </w:r>
      <w:r>
        <w:rPr>
          <w:lang w:val="fr_FR" w:bidi="fr_FR"/>
        </w:rPr>
        <w:t>Loi</w:t>
      </w:r>
      <w:r>
        <w:rPr>
          <w:lang w:val="fr_FR" w:bidi="fr_FR"/>
        </w:rPr>
        <w:t xml:space="preserve"> et </w:t>
      </w:r>
      <w:r>
        <w:rPr>
          <w:lang w:val="fr_FR" w:bidi="fr_FR"/>
        </w:rPr>
        <w:t>généalogies</w:t>
      </w:r>
      <w:r>
        <w:rPr>
          <w:lang w:val="fr_FR" w:bidi="fr_FR"/>
        </w:rPr>
        <w:t>, consultez le glossaire principal. Mettez cet audio en pause ici.</w:t>
      </w:r>
    </w:p>
    <w:p>
      <w:pPr/>
      <w:r>
        <w:rPr>
          <w:lang w:val="fr_FR" w:bidi="fr_FR"/>
        </w:rPr>
      </w:r>
      <w:r>
        <w:rPr>
          <w:lang w:val="fr_FR" w:bidi="fr_FR"/>
        </w:rPr>
        <w:t xml:space="preserve">Tite doit rejeter une personne qui crée la division après un ou deux avertissements. La personne qui crée la division qui refuse de changer son comportement est pervertie dans son esprit et son comportement. Ses </w:t>
      </w:r>
      <w:r>
        <w:rPr>
          <w:b/>
          <w:lang w:val="fr_FR" w:bidi="fr_FR"/>
        </w:rPr>
        <w:t>péchés</w:t>
      </w:r>
      <w:r>
        <w:rPr>
          <w:lang w:val="fr_FR" w:bidi="fr_FR"/>
        </w:rPr>
        <w:t xml:space="preserve"> ou ses mauvaises actions montrent qu'il est coupable devant Dieu</w:t>
      </w:r>
    </w:p>
    <w:p>
      <w:pPr/>
      <w:r>
        <w:rPr>
          <w:lang w:val="fr_FR" w:bidi="fr_FR"/>
        </w:rPr>
      </w:r>
      <w:r>
        <w:rPr>
          <w:lang w:val="fr_FR" w:bidi="fr_FR"/>
        </w:rPr>
        <w:t xml:space="preserve">Si nécessaire, arrêtez-vous ici et discutez en groupe de la façon dont vous allez traduire </w:t>
      </w:r>
      <w:r>
        <w:rPr>
          <w:b/>
          <w:lang w:val="fr_FR" w:bidi="fr_FR"/>
        </w:rPr>
        <w:t>péché</w:t>
      </w:r>
      <w:r>
        <w:rPr>
          <w:lang w:val="fr_FR" w:bidi="fr_FR"/>
        </w:rPr>
        <w:t xml:space="preserve">. Traduisez péché de la même manière que vous l'avez faite dans d'autres parties du Nouveau Testament. Pour plus d'informations sur le mot </w:t>
      </w:r>
      <w:r>
        <w:rPr>
          <w:lang w:val="fr_FR" w:bidi="fr_FR"/>
        </w:rPr>
        <w:t>péché</w:t>
      </w:r>
      <w:r>
        <w:rPr>
          <w:lang w:val="fr_FR" w:bidi="fr_FR"/>
        </w:rPr>
        <w:t xml:space="preserve"> consultez le glossaire principal.</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Tite 3:12–15</w:t>
      </w:r>
      <w:r>
        <w:rPr>
          <w:lang w:val="fr_FR" w:bidi="fr_FR"/>
        </w:rPr>
      </w:r>
    </w:p>
    <w:p>
      <w:pPr>
        <w:pStyle w:val="Heading3"/>
      </w:pPr>
      <w:r>
        <w:rPr>
          <w:lang w:val="fr_FR" w:bidi="fr_FR"/>
        </w:rPr>
        <w:t>Écouter et Cœur</w:t>
      </w:r>
    </w:p>
    <w:p>
      <w:pPr/>
      <w:r>
        <w:rPr>
          <w:lang w:val="fr_FR" w:bidi="fr_FR"/>
        </w:rPr>
      </w:r>
      <w:r>
        <w:rPr>
          <w:lang w:val="fr_FR" w:bidi="fr_FR"/>
        </w:rPr>
        <w:t>Dans cette étape, écoutez Tite 3:12–15 et gardez le dans votre cœur.</w:t>
      </w:r>
    </w:p>
    <w:p>
      <w:pPr/>
      <w:r>
        <w:rPr>
          <w:lang w:val="fr_FR" w:bidi="fr_FR"/>
        </w:rPr>
      </w:r>
      <w:r>
        <w:rPr>
          <w:lang w:val="fr_FR" w:bidi="fr_FR"/>
        </w:rPr>
        <w:t>Écoutez trois fois la version audio de Tite 3:12–15, dans trois versions différentes si possible.</w:t>
      </w:r>
    </w:p>
    <w:p>
      <w:pPr/>
      <w:r>
        <w:rPr>
          <w:lang w:val="fr_FR" w:bidi="fr_FR"/>
        </w:rPr>
      </w:r>
      <w:r>
        <w:rPr>
          <w:lang w:val="fr_FR" w:bidi="fr_FR"/>
        </w:rPr>
        <w:t>Arrêtez cet enregistrement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ne vous plaît pas ou que vous ne comprenez pas dans ce passage ? Arrêtez cet enregistrement ici.</w:t>
      </w:r>
    </w:p>
    <w:p>
      <w:pPr>
        <w:pStyle w:val="ListBullet"/>
        <w:spacing w:line="240" w:lineRule="auto"/>
        <w:ind w:left="720"/>
      </w:pPr>
      <w:r>
        <w:rPr>
          <w:lang w:val="fr_FR" w:bidi="fr_FR"/>
        </w:rPr>
      </w:r>
      <w:r>
        <w:rPr>
          <w:lang w:val="fr_FR" w:bidi="fr_FR"/>
        </w:rPr>
        <w:t>Que nous dit ce passage de Dieu ou de Jésus ? Arrêtez cet enregistrement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Est-ce que vous connaissez quelqu'un que cela aiderait d'écouter ce passage ?</w:t>
      </w:r>
    </w:p>
    <w:p>
      <w:pPr/>
      <w:r>
        <w:rPr>
          <w:lang w:val="fr_FR" w:bidi="fr_FR"/>
        </w:rPr>
      </w:r>
      <w:r>
        <w:rPr>
          <w:b/>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Écoutez de nouveau un enregistrement de Tite 1:5–9 dans la traduction la plus facile à comprendre.</w:t>
      </w:r>
    </w:p>
    <w:p>
      <w:pPr/>
      <w:r>
        <w:rPr>
          <w:lang w:val="fr_FR" w:bidi="fr_FR"/>
        </w:rPr>
      </w:r>
      <w:r>
        <w:rPr>
          <w:lang w:val="fr_FR" w:bidi="fr_FR"/>
        </w:rPr>
        <w:t>Paul conclut sa lettre à Tite en Crète. Dans cette lettre, Paul dit à Tite comment choisir les dirigeants de Église Paul a dit à Tite comment se dresser contre le faux enseignement. Ensuite, en revanche, Paul dit à Tite ce qu'il faut enseigner aux croyants en Crète, comment se comporter les uns envers les autres et comment se comporter avec les non-croyants dans la communauté pour que bon comportement des croyants attire les gens à Dieu Paul a rappelé à Tite la raison de ce bon comportement : parce que Dieu a envoyé Jésus pour les sauver. Maintenant, dans la conclusion de la lettre, Paul donne à Tite des instructions finales et un dernier rappel sur le fait de faire le bien. Paul termine la lettre par une salutation aux croyants en Crète.</w:t>
      </w:r>
    </w:p>
    <w:p>
      <w:pPr/>
      <w:r>
        <w:rPr>
          <w:lang w:val="fr_FR" w:bidi="fr_FR"/>
        </w:rPr>
      </w:r>
      <w:r>
        <w:rPr>
          <w:lang w:val="fr_FR" w:bidi="fr_FR"/>
        </w:rPr>
        <w:t>Arrêtez-vous ici et regardez en groupe la carte de l'île de Crète. si c'est nécessaire Arrêtez cet enregistrement ici.</w:t>
      </w:r>
    </w:p>
    <w:p>
      <w:pPr/>
      <w:r>
        <w:rPr>
          <w:lang w:val="fr_FR" w:bidi="fr_FR"/>
        </w:rPr>
      </w:r>
      <w:r>
        <w:rPr>
          <w:lang w:val="fr_FR" w:bidi="fr_FR"/>
        </w:rPr>
        <w:t>Paul dit à Tite qu'il n'est pas sûr d'envoyer Artémas ou Tychicus en Crète Artémas et Tychique sont deux autres croyants qui travaillent avec Paul et Tite pour aider les Églises et Paul veut que l’un d’eux remplace Tite en Crète. Quand Artémas ou Tychique arrive en Crète, Paul veut que Tite quitte la Crète et se dépêche de rencontrer Paul à Nicopolis. Rappelez-vous que Nocopolis est une ville sur la côte de la Grèce.</w:t>
      </w:r>
    </w:p>
    <w:p>
      <w:pPr/>
      <w:r>
        <w:rPr>
          <w:lang w:val="fr_FR" w:bidi="fr_FR"/>
        </w:rPr>
      </w:r>
      <w:r>
        <w:rPr>
          <w:lang w:val="fr_FR" w:bidi="fr_FR"/>
        </w:rPr>
        <w:t>Arrêtez-vous ici et regardez en groupe la carte de l'emplacement probable de la ville de Nicopolis en Grèce si c'est nécessaire. Arrêtez cet enregistrement ici.</w:t>
      </w:r>
    </w:p>
    <w:p>
      <w:pPr/>
      <w:r>
        <w:rPr>
          <w:lang w:val="fr_FR" w:bidi="fr_FR"/>
        </w:rPr>
      </w:r>
      <w:r>
        <w:rPr>
          <w:lang w:val="fr_FR" w:bidi="fr_FR"/>
        </w:rPr>
        <w:t>Paul veut passer l’hiver ou la période froide de l’année à Nicopolis. Paul n’est pas encore à Nicopolis mais il prévoit d’y voyager avant l’hiver. L'hiver en Méditerranée est entre novembre et mars et c'est la période la plus froide de l'année. Les navires ne peuvent pas voyager pendant l’hiver parce que le temps est orageux.</w:t>
      </w:r>
    </w:p>
    <w:p>
      <w:pPr/>
      <w:r>
        <w:rPr>
          <w:lang w:val="fr_FR" w:bidi="fr_FR"/>
        </w:rPr>
      </w:r>
      <w:r>
        <w:rPr>
          <w:lang w:val="fr_FR" w:bidi="fr_FR"/>
        </w:rPr>
        <w:t>Arrêtez-vous ici et discutez de cette question en groupe : Décrivez les saisons où vous vivez. Si vous n'avez pas une période de l'année froide, décrivez la période de l'année avec le pire temps, comme la pluie ou le vent. Quelle est l'incidence des conditions météorologiques dans votre région sur votre voyage ? Arrêtez cet enregistrement ici.</w:t>
      </w:r>
    </w:p>
    <w:p>
      <w:pPr/>
      <w:r>
        <w:rPr>
          <w:lang w:val="fr_FR" w:bidi="fr_FR"/>
        </w:rPr>
      </w:r>
      <w:r>
        <w:rPr>
          <w:lang w:val="fr_FR" w:bidi="fr_FR"/>
        </w:rPr>
        <w:t xml:space="preserve"> Paul dit aussi à Tite d'aider deux autres croyants nommés Zenas et Apollos.. Zenas est un avocat dans la loi grecque, romaine ou juive. Un avocat est quelqu'un qui est un expert dans la loi Apollos est probablement un autre croyant qui a travaillé avec Paul dans le passé. Zenas et Apollos peuvent déjà être en Crète en visite chez les croyants ou ils peuvent être encore sur leur chemin pour la Crète. Paul veut que Tite donne à Zenas et Apollos tout ce dont ils ont besoin, ce qui peut être de la nourriture, de l'argent, des vêtements, des fournitures ou toute autre chose dont ils pourraient avoir besoin pour leur voyage. Paul ne dit pas où Zenas et Apollos iront après qu'ils auront quitté la Crète, seulement que Tite doit s'assurer que les voyageurs ont tout ce dont ils ont besoin pour leur voyage quand ils seront prêts à partir. Paul veut probablement que Tite et les autres croyants pourvoient aussi aux besoins des autres croyants.</w:t>
      </w:r>
    </w:p>
    <w:p>
      <w:pPr/>
      <w:r>
        <w:rPr>
          <w:lang w:val="fr_FR" w:bidi="fr_FR"/>
        </w:rPr>
      </w:r>
      <w:r>
        <w:rPr>
          <w:lang w:val="fr_FR" w:bidi="fr_FR"/>
        </w:rPr>
        <w:t>Arrêtez-vous ici et discutez de cette question en groupe : Décrivez une fois où un voyageur ou un visiteur est venu vous rendre visite. Comment avez-vous pris soin d'eux ? Comment les avez-vous aidés quand ils sont partis dans leur voyage ? Arrêtez cet enregistrement ici.</w:t>
      </w:r>
    </w:p>
    <w:p>
      <w:pPr/>
      <w:r>
        <w:rPr>
          <w:lang w:val="fr_FR" w:bidi="fr_FR"/>
        </w:rPr>
      </w:r>
      <w:r>
        <w:rPr>
          <w:lang w:val="fr_FR" w:bidi="fr_FR"/>
        </w:rPr>
        <w:t>Paul dit que les croyants en Crète doivent apprendre à faire régulièrement le bien aux autres. Tite est celui qui enseignera aux croyants comment faire le bien. Les croyants doivent faire le bien pour qu’ils répondent aux besoins urgents des autres et pour qu’ils aient un but dans leur vie. Faire le bien aux autres montre aussi la grâce de Dieu à l'œuvre chez les croyants. Les gens en dehors de l'Église verront l'exemple des croyants qui vivent une bonne vie, pourvoient aux besoins et sont utiles dans leurs communautés. Les non-croyants verront les bonnes choses que les croyants font pour les autres et cela leur montrera plus sur qui est Jésus et ce que Jésus fait.</w:t>
      </w:r>
    </w:p>
    <w:p>
      <w:pPr/>
      <w:r>
        <w:rPr>
          <w:lang w:val="fr_FR" w:bidi="fr_FR"/>
        </w:rPr>
      </w:r>
      <w:r>
        <w:rPr>
          <w:lang w:val="fr_FR" w:bidi="fr_FR"/>
        </w:rPr>
        <w:t>Arrêtez-vous ici et discutez de cette question en groupe : Parlez d’un moment où vous ou quelqu’un que vous connaissez avez aidé quelqu’un. Comment ont-ils aidé la personne dans le besoin ? Arrêtez cet enregistrement ici.</w:t>
      </w:r>
    </w:p>
    <w:p>
      <w:pPr/>
      <w:r>
        <w:rPr>
          <w:lang w:val="fr_FR" w:bidi="fr_FR"/>
        </w:rPr>
      </w:r>
      <w:r>
        <w:rPr>
          <w:lang w:val="fr_FR" w:bidi="fr_FR"/>
        </w:rPr>
        <w:t>Tous les croyants qui sont avec Paul envoient leurs salutations à Tite. Paul dit aussi de saluer « tous ceux qui nous aiment dans la foi », ce qui était une façon commune de parler des croyants. C'est parce que les disciples de Jésus s'aiment les uns les autres et ont une foi commune en Jésus.</w:t>
      </w:r>
    </w:p>
    <w:p>
      <w:pPr/>
      <w:r>
        <w:rPr>
          <w:lang w:val="fr_FR" w:bidi="fr_FR"/>
        </w:rPr>
      </w:r>
      <w:r>
        <w:rPr>
          <w:lang w:val="fr_FR" w:bidi="fr_FR"/>
        </w:rPr>
        <w:t>Paul termine la lettre par une salutation aux croyants en Crète. Cette bénédiction était une façon commune de terminer une lettre à d'autres croyants à l'époque de Paul. Paul prie pour que Dieu montre sa grâce ou agisse avec grâce envers les croyants en Crète.</w:t>
      </w:r>
    </w:p>
    <w:p>
      <w:pPr/>
      <w:r>
        <w:rPr>
          <w:lang w:val="fr_FR" w:bidi="fr_FR"/>
        </w:rPr>
      </w:r>
      <w:r>
        <w:rPr>
          <w:lang w:val="fr_FR" w:bidi="fr_FR"/>
        </w:rPr>
        <w:t>Vous allez arrêter l'enregistrement et discuter de cette question en groupe comment terminez-vous un message que vous envoyez à une autre personne Quel genre de bénédiction ou salutations finales incluiez vous ?</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Tite 3:12–15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3 parties.</w:t>
      </w:r>
    </w:p>
    <w:p>
      <w:pPr/>
      <w:r>
        <w:rPr>
          <w:lang w:val="fr_FR" w:bidi="fr_FR"/>
        </w:rPr>
      </w:r>
      <w:r>
        <w:rPr>
          <w:b/>
          <w:lang w:val="fr_FR" w:bidi="fr_FR"/>
        </w:rPr>
        <w:t>Dans la première partie,</w:t>
      </w:r>
      <w:r>
        <w:rPr>
          <w:lang w:val="fr_FR" w:bidi="fr_FR"/>
        </w:rPr>
        <w:t xml:space="preserve"> Paul dit qu’il enverra un remplaçant pour Tite, puis Tite doit rencontrer Paul à Nicopolis. Paul dit aussi à Tite d’aider Zenas et Apollos dans leur voyage.</w:t>
      </w:r>
    </w:p>
    <w:p>
      <w:pPr/>
      <w:r>
        <w:rPr>
          <w:lang w:val="fr_FR" w:bidi="fr_FR"/>
        </w:rPr>
      </w:r>
      <w:r>
        <w:rPr>
          <w:b/>
          <w:lang w:val="fr_FR" w:bidi="fr_FR"/>
        </w:rPr>
        <w:t>Dans la deuxième partie,</w:t>
      </w:r>
      <w:r>
        <w:rPr>
          <w:lang w:val="fr_FR" w:bidi="fr_FR"/>
        </w:rPr>
        <w:t xml:space="preserve"> Paul rappelle à Tite et aux croyants de faire de bonnes œuvres pour qu’ils répondent aux besoins des autres et aient une vie utile.</w:t>
      </w:r>
    </w:p>
    <w:p>
      <w:pPr/>
      <w:r>
        <w:rPr>
          <w:lang w:val="fr_FR" w:bidi="fr_FR"/>
        </w:rPr>
      </w:r>
      <w:r>
        <w:rPr>
          <w:b/>
          <w:lang w:val="fr_FR" w:bidi="fr_FR"/>
        </w:rPr>
        <w:t>Dans la troisième partie,</w:t>
      </w:r>
      <w:r>
        <w:rPr>
          <w:lang w:val="fr_FR" w:bidi="fr_FR"/>
        </w:rPr>
        <w:t xml:space="preserve"> Paul donne une dernière salutation à Tite et aux croyants.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Artémas</w:t>
      </w:r>
    </w:p>
    <w:p>
      <w:pPr>
        <w:pStyle w:val="ListBullet"/>
        <w:spacing w:line="240" w:lineRule="auto"/>
        <w:ind w:left="720"/>
      </w:pPr>
      <w:r>
        <w:rPr>
          <w:lang w:val="fr_FR" w:bidi="fr_FR"/>
        </w:rPr>
      </w:r>
      <w:r>
        <w:rPr>
          <w:lang w:val="fr_FR" w:bidi="fr_FR"/>
        </w:rPr>
        <w:t>Tychicus</w:t>
      </w:r>
    </w:p>
    <w:p>
      <w:pPr>
        <w:pStyle w:val="ListBullet"/>
        <w:spacing w:line="240" w:lineRule="auto"/>
        <w:ind w:left="720"/>
      </w:pPr>
      <w:r>
        <w:rPr>
          <w:lang w:val="fr_FR" w:bidi="fr_FR"/>
        </w:rPr>
      </w:r>
      <w:r>
        <w:rPr>
          <w:lang w:val="fr_FR" w:bidi="fr_FR"/>
        </w:rPr>
        <w:t>Zenas l’avocat</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Et les croyants en Crète</w:t>
      </w:r>
    </w:p>
    <w:p>
      <w:pPr/>
      <w:r>
        <w:rPr>
          <w:lang w:val="fr_FR" w:bidi="fr_FR"/>
        </w:rPr>
      </w:r>
      <w:r>
        <w:rPr>
          <w:lang w:val="fr_FR" w:bidi="fr_FR"/>
        </w:rPr>
        <w:t>Vous allez réfléchir en groupe aux différentes parties du passage.</w:t>
      </w:r>
    </w:p>
    <w:p>
      <w:pPr/>
      <w:r>
        <w:rPr>
          <w:lang w:val="fr_FR" w:bidi="fr_FR"/>
        </w:rPr>
      </w:r>
      <w:r>
        <w:rPr>
          <w:lang w:val="fr_FR" w:bidi="fr_FR"/>
        </w:rPr>
        <w:t>Rappelez-vous que c’est la dernière partie de la lettre de Paul à Tite. Paul donne des instructions sur la façon dont les croyants doivent agir envers les autres croyants et envers les non-croyants. Paul dit aussi que la raison pour laquelle les croyants doivent avoir un bon comportement est parce que Dieu a envoyé Jésus pour les sauver. Rappelez-vous que cette dernière section comprend les dernières instructions de Paul à Tite, une salutation et une bénédiction aux croyants en Crète. C’est comme la fin des autres lettres que Paul écrit.</w:t>
      </w:r>
    </w:p>
    <w:p>
      <w:pPr/>
      <w:r>
        <w:rPr>
          <w:lang w:val="fr_FR" w:bidi="fr_FR"/>
        </w:rPr>
      </w:r>
      <w:r>
        <w:rPr>
          <w:lang w:val="fr_FR" w:bidi="fr_FR"/>
        </w:rPr>
        <w:t>Dans la première partie du passage, rappelez-vous que Paul dit qu’il enverra un remplaçant pour Tite en Crète. Quand Paul écrit cette lettre, il n’est pas sûr s’il enverra Artémas ou Tychicus, mais l’un d’eux viendra pour remplacer Tite. Quand Artémas ou Tychicus vient, Tite doit quitter la Crète et rencontrer Paul dans la ville de Nicopolis. Rappelez-vous que c’est une ville sur la côte de la Grèce.</w:t>
      </w:r>
    </w:p>
    <w:p>
      <w:pPr/>
      <w:r>
        <w:rPr>
          <w:lang w:val="fr_FR" w:bidi="fr_FR"/>
        </w:rPr>
      </w:r>
      <w:r>
        <w:rPr>
          <w:lang w:val="fr_FR" w:bidi="fr_FR"/>
        </w:rPr>
        <w:t>Arrêtez-vous ici et regardez en groupe la carte de la ville de Nicopolis en Grèce. si c'est nécessaire. Mettez cet enregistrement en pause ici.</w:t>
      </w:r>
    </w:p>
    <w:p>
      <w:pPr/>
      <w:r>
        <w:rPr>
          <w:lang w:val="fr_FR" w:bidi="fr_FR"/>
        </w:rPr>
      </w:r>
      <w:r>
        <w:rPr>
          <w:lang w:val="fr_FR" w:bidi="fr_FR"/>
        </w:rPr>
        <w:t>Paul prévoit de passer l’hiver ou les mois froids à Nicopolis. Rappelez-vous que Paul n’est pas à Nicopolis maintenant, mais il prévoit d’y rencontrer Tite. Rappelez-vous que c’est une ville sur la côte et que les navires se rendaient souvent à destination et en provenance de Nicopolis. Rappelez-vous que les navires ne peuvent pas voyager pendant l’hiver à cause du mauvais temps.</w:t>
      </w:r>
    </w:p>
    <w:p>
      <w:pPr/>
      <w:r>
        <w:rPr>
          <w:lang w:val="fr_FR" w:bidi="fr_FR"/>
        </w:rPr>
      </w:r>
      <w:r>
        <w:rPr>
          <w:lang w:val="fr_FR" w:bidi="fr_FR"/>
        </w:rPr>
        <w:t>Arrêtez-vous ici et discutez de la question suivante en groupe : Comment allez-vous traduire « hiver » dans votre langue ? Envisagez d’utiliser quelque chose comme le temps froid, le temps orageux ou le temps de vent Mettez cet enregistrement en pause ici.</w:t>
      </w:r>
    </w:p>
    <w:p>
      <w:pPr/>
      <w:r>
        <w:rPr>
          <w:lang w:val="fr_FR" w:bidi="fr_FR"/>
        </w:rPr>
      </w:r>
      <w:r>
        <w:rPr>
          <w:lang w:val="fr_FR" w:bidi="fr_FR"/>
        </w:rPr>
        <w:t>rappelez-vous que Paul dit aussi à Tite d’aider Zenas et Apollos dans leur voyage. Zenas et Apollos sont en Crète ou le seront bientôt en Crète. Tite doit prendre soin des voyageurs pour qu’ils soient préparés pour leur voyage quand ils quittent la Crète. Paul dit que Tite doit leur donner tout ce dont ils ont besoin. Une autre façon de dire est que « rien ne manque » pour eux.</w:t>
      </w:r>
    </w:p>
    <w:p>
      <w:pPr/>
      <w:r>
        <w:rPr>
          <w:lang w:val="fr_FR" w:bidi="fr_FR"/>
        </w:rPr>
      </w:r>
      <w:r>
        <w:rPr>
          <w:lang w:val="fr_FR" w:bidi="fr_FR"/>
        </w:rPr>
        <w:t>Arrêtez-vous ici et discutez de la question suivante en groupe : Comment allez-vous traduire l’idée que Paul dit à Tite de donner aux voyageurs tout ce dont ils ont besoin ? Serait-il plus naturel de dire « tout ce dont ils ont besoin » ou « pour que rien ne manque ? » Mettez cet enregistrement en pause ici.</w:t>
      </w:r>
    </w:p>
    <w:p>
      <w:pPr/>
      <w:r>
        <w:rPr>
          <w:lang w:val="fr_FR" w:bidi="fr_FR"/>
        </w:rPr>
      </w:r>
      <w:r>
        <w:rPr>
          <w:lang w:val="fr_FR" w:bidi="fr_FR"/>
        </w:rPr>
        <w:t>Dans la deuxième partie du passage, Paul dit que les croyants en Crète doivent aussi aider les autres de la même manière que Tite doit aider les croyants voyageurs, Zenas et Apollos. Paul dit « notre peuple », c’est-à-dire les croyants en Crète. Paul veut que Tite enseigne aux croyants comment faire régulièrement le bien. Rappelez-vous que c’est un thème de toute la lettre à Tite. Dans le passage précédent, Paul a dit que les croyants doivent réfléchir attentivement à la façon de faire le bien aux autres, y compris les non-croyants. Rappelez-vous que cela contraste avec la façon dont les gens vivaient normalement en Crète.</w:t>
      </w:r>
    </w:p>
    <w:p>
      <w:pPr/>
      <w:r>
        <w:rPr>
          <w:lang w:val="fr_FR" w:bidi="fr_FR"/>
        </w:rPr>
      </w:r>
      <w:r>
        <w:rPr>
          <w:lang w:val="fr_FR" w:bidi="fr_FR"/>
        </w:rPr>
        <w:t>Arrêtez-vous ici et discutez de la question suivante en groupe : Quelle est la meilleure façon de traduire « se consacrer à faire le bien ? » Comment allez-vous communiquer l’idée de penser attentivement pour trouver des façons de faire le bien aux autres ? Mettez cet enregistrement en pause ici.</w:t>
      </w:r>
    </w:p>
    <w:p>
      <w:pPr/>
      <w:r>
        <w:rPr>
          <w:lang w:val="fr_FR" w:bidi="fr_FR"/>
        </w:rPr>
      </w:r>
      <w:r>
        <w:rPr>
          <w:lang w:val="fr_FR" w:bidi="fr_FR"/>
        </w:rPr>
        <w:t>Paul dit qu’il y a deux raisons pour lesquelles les croyants doivent faire le bien aux autres. Premièrement, les croyants peuvent alors pourvoir aux « besoins nécessaires » ou aux besoins quotidiens des autres. Une autre façon de traduire est des besoins urgents, réels ou authentiques.</w:t>
      </w:r>
    </w:p>
    <w:p>
      <w:pPr/>
      <w:r>
        <w:rPr>
          <w:lang w:val="fr_FR" w:bidi="fr_FR"/>
        </w:rPr>
      </w:r>
      <w:r>
        <w:rPr>
          <w:lang w:val="fr_FR" w:bidi="fr_FR"/>
        </w:rPr>
        <w:t>Arrêtez-vous ici et discutez de la question suivante en groupe : Comment allez-vous traduire l’idée que les croyants doivent pourvoir aux besoins des autres ? Mettez cet enregistrement en pause ici.</w:t>
      </w:r>
    </w:p>
    <w:p>
      <w:pPr/>
      <w:r>
        <w:rPr>
          <w:lang w:val="fr_FR" w:bidi="fr_FR"/>
        </w:rPr>
      </w:r>
      <w:r>
        <w:rPr>
          <w:lang w:val="fr_FR" w:bidi="fr_FR"/>
        </w:rPr>
        <w:t>Deuxièmement, les croyants doivent faire le bien pour qu’ils ne vivent pas une vie improductive ou non fructueuse. Non fructueux dans le texte original était une façon de décrire une vie qui est inutile de la même manière qu’un arbre qui ne produit pas de fruit est inutile. Une autre façon de traduire est pour que les croyants vivent une vie fructueuse ou utile.</w:t>
      </w:r>
    </w:p>
    <w:p>
      <w:pPr/>
      <w:r>
        <w:rPr>
          <w:lang w:val="fr_FR" w:bidi="fr_FR"/>
        </w:rPr>
      </w:r>
      <w:r>
        <w:rPr>
          <w:lang w:val="fr_FR" w:bidi="fr_FR"/>
        </w:rPr>
        <w:t>Arrêtez-vous ici et discutez de la question suivante en groupe : Comment allez-vous traduire l’idée que les croyants doivent faire le bien pour qu’ils puissent vivre une vie fructueuse ou utile ? Mettez cet enregistrement en pause ici.</w:t>
      </w:r>
    </w:p>
    <w:p>
      <w:pPr/>
      <w:r>
        <w:rPr>
          <w:lang w:val="fr_FR" w:bidi="fr_FR"/>
        </w:rPr>
      </w:r>
      <w:r>
        <w:rPr>
          <w:lang w:val="fr_FR" w:bidi="fr_FR"/>
        </w:rPr>
        <w:t>La troisième partie du passage comprend les dernières salutations et les bénédictions dans la lettre. Cette conclusion de la lettre est comme les autres salutations et bénédictions à la fin des autres lettres que Paul écrit. Paul dit que les croyants qui sont avec lui envoient tous leurs salutations à Tite. Paul dit ensuite que Tite doit saluer tous les croyants en Crète. Paul appelle les croyants « tous ceux qui nous aiment dans la foi », ce qui pourrait signifier que Paul veut montrer une différence entre les vrais croyants qui suivent Jésus et les faux enseignants. Il est plus probable que Paul veuille saluer tous les croyants en Crète. Les croyants s’aiment les uns les autres parce qu’ils ont tous la même foi ou confiance en Jésus.</w:t>
      </w:r>
    </w:p>
    <w:p>
      <w:pPr/>
      <w:r>
        <w:rPr>
          <w:lang w:val="fr_FR" w:bidi="fr_FR"/>
        </w:rPr>
      </w:r>
      <w:r>
        <w:rPr>
          <w:lang w:val="fr_FR" w:bidi="fr_FR"/>
        </w:rPr>
        <w:t>Arrêtez-vous ici et discutez de la question suivante en groupe : Comment allez-vous montrer que les croyants avec Paul envoient des salutations à Tite et que Paul envoie des salutations aux croyants en Crète ? Mettez cet enregistrement en pause ici.</w:t>
      </w:r>
    </w:p>
    <w:p>
      <w:pPr/>
      <w:r>
        <w:rPr>
          <w:lang w:val="fr_FR" w:bidi="fr_FR"/>
        </w:rPr>
      </w:r>
      <w:r>
        <w:rPr>
          <w:lang w:val="fr_FR" w:bidi="fr_FR"/>
        </w:rPr>
        <w:t>Paul prie pour que les croyants fassent l’expérience de la grâce de Dieu. Rappelez-vous que c’est une bénédiction que Paul prie pour les croyants.</w:t>
      </w:r>
    </w:p>
    <w:p>
      <w:pPr/>
      <w:r>
        <w:rPr>
          <w:lang w:val="fr_FR" w:bidi="fr_FR"/>
        </w:rPr>
      </w:r>
      <w:r>
        <w:rPr>
          <w:lang w:val="fr_FR" w:bidi="fr_FR"/>
        </w:rPr>
        <w:t xml:space="preserve">Maintenant, le groupe doit créer un scénario en images, dessiner ou utiliser des objets pour visualiser le passage et les actions dans le passage. Choisissez des gens, des dessins ou des objets pour être chacun des personnages. </w:t>
      </w:r>
    </w:p>
    <w:p>
      <w:pPr/>
      <w:r>
        <w:rPr>
          <w:lang w:val="fr_FR" w:bidi="fr_FR"/>
        </w:rPr>
      </w:r>
      <w:r>
        <w:rPr>
          <w:lang w:val="fr_FR" w:bidi="fr_FR"/>
        </w:rPr>
        <w:t>Quand vous commencez à raconter de nouveau l’histoire dans ces versets, demandez à Paul de se réunir avec Artémas et Tychicus dans un autre endroit et à Tite avec les croyants, y compris Zenas et Apollos, dans un autre endroit. Paul dit à Tite qu’il enverra Artémas ou Tychicus en Crète pour remplacer Tite en Crète. L’un des deux hommes doit aller où se trouve Tite, ce qui représente la Crète. Quand il arrive, il doit lire la lettre à Tite et aux croyants. Tite doit ensuite donner des instructions pour aider Zena et Apollos qui sont avec lui dans son groupe. Les croyants doivent montrer qu’ils font de bonnes choses les uns pour les autres et pour les non-croyants dans leur communauté. Les croyants doivent montrer qu’ils sont utiles. Paul envoie des salutations à Tite de la part des croyants qui sont avec lui. Paul salue aussi tous les croyants qui sont en Crète. Paul termine la lettre à Tite par une salutation. Paul prie pour que Dieu montre sa grâce à Tite et aux croyants en Crète. Montrez les croyants qui reçoivent cette grâce ou don gratuit de Dieu</w:t>
      </w:r>
    </w:p>
    <w:p>
      <w:pPr/>
      <w:r>
        <w:rPr>
          <w:lang w:val="fr_FR" w:bidi="fr_FR"/>
        </w:rPr>
      </w:r>
      <w:r>
        <w:rPr>
          <w:lang w:val="fr_FR" w:bidi="fr_FR"/>
        </w:rPr>
        <w:t>Tite et Paul, chacun de ses propres endroits, doivent se rencontrer dans un troisième endroit pour représenter Nicopolis. Paul veut passer l’hiver à Nicopolis avec Tite.</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Tite 3:12–15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3 parties.</w:t>
      </w:r>
    </w:p>
    <w:p>
      <w:pPr/>
      <w:r>
        <w:rPr>
          <w:lang w:val="fr_FR" w:bidi="fr_FR"/>
        </w:rPr>
      </w:r>
      <w:r>
        <w:rPr>
          <w:lang w:val="fr_FR" w:bidi="fr_FR"/>
        </w:rPr>
        <w:t xml:space="preserve">Les personnages de ce passage sont : Paul Dieu Jésus-christ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Artémas</w:t>
      </w:r>
    </w:p>
    <w:p>
      <w:pPr>
        <w:pStyle w:val="ListBullet"/>
        <w:spacing w:line="240" w:lineRule="auto"/>
        <w:ind w:left="720"/>
      </w:pPr>
      <w:r>
        <w:rPr>
          <w:lang w:val="fr_FR" w:bidi="fr_FR"/>
        </w:rPr>
      </w:r>
      <w:r>
        <w:rPr>
          <w:lang w:val="fr_FR" w:bidi="fr_FR"/>
        </w:rPr>
        <w:t>Tychicus</w:t>
      </w:r>
    </w:p>
    <w:p>
      <w:pPr>
        <w:pStyle w:val="ListBullet"/>
        <w:spacing w:line="240" w:lineRule="auto"/>
        <w:ind w:left="720"/>
      </w:pPr>
      <w:r>
        <w:rPr>
          <w:lang w:val="fr_FR" w:bidi="fr_FR"/>
        </w:rPr>
      </w:r>
      <w:r>
        <w:rPr>
          <w:lang w:val="fr_FR" w:bidi="fr_FR"/>
        </w:rPr>
        <w:t>Zenas l’avocat</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Et les croyants en Crète</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Premièrement, jouez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le drame.</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Paul dit à Tite qu’il enverra Artémas ou Tychicus en Crète. La personne que Paul envoie remplacera Tite en Crète. Quand Artémas ou Tychicus arrive en Crète, Tite doit quitter la Crète. Paul veut que Tite se rende à Nicopolis pour le rencontrer. Paul se rendra aussi à Nicopolis pour qu’il puisse y passer l’hiver.</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des choses comme « j’ai hâte de revoir Tite encore», ou « prier pour que tous ces plans de voyage fonctionnent bien pour Artémas ou Tychicus pour qu’il vienne en Crète, pour que Tite vienne à Nicopolis et pour que je me rende à Nicopolis », ou « j’essaie toujours de décider si j’enverrai Artémas ou Tychicus pour remplacer Tite en Crète ».</w:t>
      </w:r>
    </w:p>
    <w:p>
      <w:pPr>
        <w:pStyle w:val="ListBullet"/>
        <w:spacing w:line="240" w:lineRule="auto"/>
        <w:ind w:left="720"/>
      </w:pPr>
      <w:r>
        <w:rPr>
          <w:lang w:val="fr_FR" w:bidi="fr_FR"/>
        </w:rPr>
      </w:r>
      <w:r>
        <w:rPr>
          <w:lang w:val="fr_FR" w:bidi="fr_FR"/>
        </w:rPr>
        <w:t>Demandez aussi à la personne qui joue Tite : « Que ressentez-vous ou pensez-vous ? » La personne pourrait répondre des choses comme « inquiète que je n’aurai pas le temps de terminer toutes les instructions de Paul avant de devoir me rendre à Nicopolis pour l’hiver », ou « j’ai hâte de revoir Paul encore», ou « j’ai hâte de faire une pause dans tout le travail acharné ici en Crète avec les Églises ».</w:t>
      </w:r>
    </w:p>
    <w:p>
      <w:pPr>
        <w:pStyle w:val="ListBullet"/>
        <w:spacing w:line="240" w:lineRule="auto"/>
        <w:ind w:left="720"/>
      </w:pPr>
      <w:r>
        <w:rPr>
          <w:lang w:val="fr_FR" w:bidi="fr_FR"/>
        </w:rPr>
      </w:r>
      <w:r>
        <w:rPr>
          <w:lang w:val="fr_FR" w:bidi="fr_FR"/>
        </w:rPr>
        <w:t>Demandez aussi aux personnes qui jouent le rôle Artemas et Tychicus : « Qu’est-ce que vous ressentez ou pensez ? » Les gens pourraient répondre des choses comme « prêts pour le défi de servir les Églises en Crète ». ou « espérer que les croyants en Crète apprendront ce que Paul a dit à Tite de leur enseigner ». ou « inquiets de déménager en Crète – nous avons entendu parler de leur réputation de vie sauvage et cela semble être un endroit difficile pour servir les Églises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à Tite de faire tout ce qu’il peut pour aider les croyants voyageurs, Zenas et Apollos. Paul veut que Tite s'assure que Zenas et Apollos ont tout ce dont ils ont besoin pour leur voyage quand ils quittent la Crète.</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des choses comme « vouloir subvenir aux besoins de Zenas et d’Apollos », ou « souhaiter pouvoir voir Zenas et Apollos moi-même », ou « se réjouir que Tite aidera Zenas et Apollos avec tout ce dont ils ont besoin pour leur voyage ».</w:t>
      </w:r>
    </w:p>
    <w:p>
      <w:pPr>
        <w:pStyle w:val="ListBullet"/>
        <w:spacing w:line="240" w:lineRule="auto"/>
        <w:ind w:left="720"/>
      </w:pPr>
      <w:r>
        <w:rPr>
          <w:lang w:val="fr_FR" w:bidi="fr_FR"/>
        </w:rPr>
      </w:r>
      <w:r>
        <w:rPr>
          <w:lang w:val="fr_FR" w:bidi="fr_FR"/>
        </w:rPr>
        <w:t>Demandez aussi aux personnes qui jouent le rôle Artemas et Tychicus : « Qu’est-ce que vous ressentez ou pensez ? » Les gens pourraient répondre des choses comme « reconnaissants que nous puissions rendre visite aux croyants en Crète », ou « heureux que Tite et les croyants en Crète pourvoiront à nos besoins lors de notre prochain voyage », ou « être reconnaissants que Paul ait dit à Tite de pourvoir à nos besoins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dit que les croyants en Crète doivent aussi apprendre à faire le bien aux autres. Les croyants doivent faire de bonnes œuvres pour qu’ils répondent aux besoins urgents des autres et pour qu’ils vivent une vie productive.</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aux personnes qui jouent aux croyants en Crète : « Que ressentez-vous ou que pensez-vous ? » Les gens pourraient répondre des choses comme « motivés pour répondre aux besoins des autres dans ma communauté », ou « après avoir lu cette lettre, je comprends mieux pourquoi il est si important de faire le bien aux autres et les raisons pour lesquelles je dois le faire », ou « je veux vivre une vie fructueuse et productive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Paul donne les dernières salutations à Tite et aux croyants en Crète. Paul prie pour que la grâce de Dieu soit avec eux tous.</w:t>
      </w:r>
    </w:p>
    <w:p>
      <w:pPr>
        <w:pStyle w:val="ListBullet"/>
        <w:spacing w:line="240" w:lineRule="auto"/>
        <w:ind w:left="720"/>
      </w:pPr>
      <w:r>
        <w:rPr>
          <w:lang w:val="fr_FR" w:bidi="fr_FR"/>
        </w:rPr>
      </w:r>
      <w:r>
        <w:rPr>
          <w:lang w:val="fr_FR" w:bidi="fr_FR"/>
        </w:rPr>
        <w:t>Arrêtez le drame.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des choses comme « me réjouir de terminer ma lettre à Tite », ou « prier sincèrement pour Tite et pour que les croyants en Crète de connaitre la grâce de Dieu », ou « espérer que Tite enseignera aux croyants en Crète à faire les choses sur lesquelles j’ai écrites dans cette lettre ».</w:t>
      </w:r>
    </w:p>
    <w:p>
      <w:pPr>
        <w:pStyle w:val="ListBullet"/>
        <w:spacing w:line="240" w:lineRule="auto"/>
        <w:ind w:left="720"/>
      </w:pPr>
      <w:r>
        <w:rPr>
          <w:lang w:val="fr_FR" w:bidi="fr_FR"/>
        </w:rPr>
      </w:r>
      <w:r>
        <w:rPr>
          <w:lang w:val="fr_FR" w:bidi="fr_FR"/>
        </w:rPr>
        <w:t>Demandez aussi à la personne qui joue Tite : « Que ressentez-vous ou pensez-vous ? » La personne pourrait répondre des choses comme « reconnaissante pour cette lettre de Paul », ou « prête à commencer les tâches et l’enseignement que Paul m’a donné de faire ici en Crète », ou « je veux saluer Paul moi-même en personne bientôt à Nicopolis ».</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Écoutez un enregistrement de Tite 3:12–15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prévoit d'envoyer Artémas ou Tychicus en Crète pour remplacer Tite. Artemas et Tychicus sont les autres croyants. Tite doit voyager de Crète à Nicopolis quand Artémas ou Tychicus viennent en Crète. Nicopolis est une ville côtière en Grèce. Paul prévoit de passer l’hiver avec Tite dans la ville de Nicopolis.</w:t>
      </w:r>
    </w:p>
    <w:p>
      <w:pPr/>
      <w:r>
        <w:rPr>
          <w:lang w:val="fr_FR" w:bidi="fr_FR"/>
        </w:rPr>
      </w:r>
      <w:r>
        <w:rPr>
          <w:lang w:val="fr_FR" w:bidi="fr_FR"/>
        </w:rPr>
        <w:t>Arrêtez-vous ici et regardez en groupe la carte de la ville de Nicopolis en Grèce. si c'est nécessaire. Mettez cet enregistrement en pause ici.</w:t>
      </w:r>
    </w:p>
    <w:p>
      <w:pPr/>
      <w:r>
        <w:rPr>
          <w:lang w:val="fr_FR" w:bidi="fr_FR"/>
        </w:rPr>
      </w:r>
      <w:r>
        <w:rPr>
          <w:lang w:val="fr_FR" w:bidi="fr_FR"/>
        </w:rPr>
        <w:t>Paul dit à Tite d'aider deux autres croyants voyageurs nommés Zenas et Apollos. Zenas était un avocat, c’est-à-dire quelqu’un qui est un expert dans la loi Dans ce cas, Zenas était probablement un expert dans la loi gouvernementale de la Grèce ou de Rome. Paul veut que Tite s'assure que Zenas et Apollos ont tout ce dont ils ont besoin pour leur voyage quand ils quittent la Crète.</w:t>
      </w:r>
    </w:p>
    <w:p>
      <w:pPr/>
      <w:r>
        <w:rPr>
          <w:lang w:val="fr_FR" w:bidi="fr_FR"/>
        </w:rPr>
      </w:r>
      <w:r>
        <w:rPr>
          <w:lang w:val="fr_FR" w:bidi="fr_FR"/>
        </w:rPr>
        <w:t>Arrêtez-vous ici et discutez de cette question en groupe : Comment décrirez-vous l'idée que Zenas était un avocat ? Mettez cet enregistrement en pause ici.</w:t>
      </w:r>
    </w:p>
    <w:p>
      <w:pPr/>
      <w:r>
        <w:rPr>
          <w:lang w:val="fr_FR" w:bidi="fr_FR"/>
        </w:rPr>
      </w:r>
      <w:r>
        <w:rPr>
          <w:lang w:val="fr_FR" w:bidi="fr_FR"/>
        </w:rPr>
        <w:t>Paul veut que les croyants en Crète fassent régulièrement le bien. Tite enseignera aux croyants comment le faire. La raison pour laquelle les croyants doivent faire le bien c'est afin de pouvoir répondre aux besoins urgents et de pouvoir vivre une vie productive.</w:t>
      </w:r>
    </w:p>
    <w:p>
      <w:pPr/>
      <w:r>
        <w:rPr>
          <w:lang w:val="fr_FR" w:bidi="fr_FR"/>
        </w:rPr>
      </w:r>
      <w:r>
        <w:rPr>
          <w:lang w:val="fr_FR" w:bidi="fr_FR"/>
        </w:rPr>
        <w:t xml:space="preserve">Paul dit que les croyants qui sont avec lui envoient tous leurs salutations à Tite. Paul salue aussi « tous ceux qui nous aiment dans la foi », ce qui signifie probablement tous les croyants en Crète. Les croyants s'aiment les uns les autres et partagent une foi commune en Jésus. Traduisez le mot </w:t>
      </w:r>
      <w:r>
        <w:rPr>
          <w:b/>
          <w:lang w:val="fr_FR" w:bidi="fr_FR"/>
        </w:rPr>
        <w:t>foi</w:t>
      </w:r>
      <w:r>
        <w:rPr>
          <w:lang w:val="fr_FR" w:bidi="fr_FR"/>
        </w:rPr>
        <w:t xml:space="preserve"> de la même manière que vous l'avez faite dans les passages précédents. Pour plus d'informations sur le mot </w:t>
      </w:r>
      <w:r>
        <w:rPr>
          <w:b/>
          <w:lang w:val="fr_FR" w:bidi="fr_FR"/>
        </w:rPr>
        <w:t>foi</w:t>
      </w:r>
      <w:r>
        <w:rPr>
          <w:lang w:val="fr_FR" w:bidi="fr_FR"/>
        </w:rPr>
        <w:t xml:space="preserve"> consultez le glossaire principal.</w:t>
      </w:r>
    </w:p>
    <w:p>
      <w:pPr/>
      <w:r>
        <w:rPr>
          <w:lang w:val="fr_FR" w:bidi="fr_FR"/>
        </w:rPr>
      </w:r>
      <w:r>
        <w:rPr>
          <w:lang w:val="fr_FR" w:bidi="fr_FR"/>
        </w:rPr>
        <w:t>Arrêtez-vous ici et discutez de cette question en groupe : Comment traduirez-vous l'expression « tous ceux qui nous aiment dans la foi » ? Mettez cet enregistrement en pause ici.</w:t>
      </w:r>
    </w:p>
    <w:p>
      <w:pPr/>
      <w:r>
        <w:rPr>
          <w:lang w:val="fr_FR" w:bidi="fr_FR"/>
        </w:rPr>
      </w:r>
      <w:r>
        <w:rPr>
          <w:lang w:val="fr_FR" w:bidi="fr_FR"/>
        </w:rPr>
        <w:t xml:space="preserve">Paul termine la lettre à Tite par une salutation. Il prie pour que la </w:t>
      </w:r>
      <w:r>
        <w:rPr>
          <w:b/>
          <w:lang w:val="fr_FR" w:bidi="fr_FR"/>
        </w:rPr>
        <w:t>grâce</w:t>
      </w:r>
      <w:r>
        <w:rPr>
          <w:lang w:val="fr_FR" w:bidi="fr_FR"/>
        </w:rPr>
        <w:t xml:space="preserve"> de Dieu soit avec tous les croyants en Crète. Traduisez grâce de la même manière que vous l'avez faite dans les passages précédents. Pour plus d'informations sur le mot </w:t>
      </w:r>
      <w:r>
        <w:rPr>
          <w:b/>
          <w:lang w:val="fr_FR" w:bidi="fr_FR"/>
        </w:rPr>
        <w:t>Seigneur</w:t>
      </w:r>
      <w:r>
        <w:rPr>
          <w:lang w:val="fr_FR" w:bidi="fr_FR"/>
        </w:rPr>
        <w:t>, consultez le glossaire principal.</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du passage.</w:t>
      </w:r>
    </w:p>
    <w:p>
      <w:pPr/>
      <w:r>
        <w:rPr>
          <w:lang w:val="fr_FR" w:bidi="fr_FR"/>
        </w:rPr>
      </w:r>
      <w:r>
        <w:rPr>
          <w:b/>
          <w:lang w:val="fr_FR" w:bidi="fr_FR"/>
        </w:rPr>
        <w:t>C'est la fin de l'enregistrement.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